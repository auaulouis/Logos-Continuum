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F02B6" w14:textId="0687F39D" w:rsidR="00A95652" w:rsidRDefault="00213ECC" w:rsidP="00213ECC">
      <w:pPr>
        <w:pStyle w:val="Heading1"/>
      </w:pPr>
      <w:r w:rsidRPr="008C3464">
        <w:t>DA – Budget Bill</w:t>
      </w:r>
    </w:p>
    <w:p w14:paraId="1BCE3988" w14:textId="399D4064" w:rsidR="00705859" w:rsidRPr="00705859" w:rsidRDefault="00705859" w:rsidP="00705859">
      <w:r>
        <w:t xml:space="preserve">Thanks to </w:t>
      </w:r>
      <w:proofErr w:type="spellStart"/>
      <w:r>
        <w:t>Anagha</w:t>
      </w:r>
      <w:proofErr w:type="spellEnd"/>
      <w:r>
        <w:t xml:space="preserve">, Arnav A., Atticus, Ethan A., Ethan L., Henry K., Kirsten, Tyler, and </w:t>
      </w:r>
      <w:proofErr w:type="spellStart"/>
      <w:r>
        <w:t>Zaki</w:t>
      </w:r>
      <w:proofErr w:type="spellEnd"/>
      <w:r>
        <w:t xml:space="preserve"> for work on this file. </w:t>
      </w:r>
    </w:p>
    <w:p w14:paraId="38234C7F" w14:textId="77777777" w:rsidR="00A72BCB" w:rsidRPr="008C3464" w:rsidRDefault="00A72BCB" w:rsidP="00A72BCB"/>
    <w:p w14:paraId="10E4961B" w14:textId="523DD53A" w:rsidR="00F455EE" w:rsidRPr="008C3464" w:rsidRDefault="00A72BCB" w:rsidP="00A72BCB">
      <w:r w:rsidRPr="008C3464">
        <w:t xml:space="preserve">Notes: Why don’t spending cuts effect the </w:t>
      </w:r>
      <w:r w:rsidR="00F455EE" w:rsidRPr="008C3464">
        <w:t>Defense</w:t>
      </w:r>
      <w:r w:rsidRPr="008C3464">
        <w:t xml:space="preserve"> Budgets? Because the House GOP wants to cut discretionary non-</w:t>
      </w:r>
      <w:r w:rsidR="00F455EE" w:rsidRPr="008C3464">
        <w:t>defense</w:t>
      </w:r>
      <w:r w:rsidRPr="008C3464">
        <w:t xml:space="preserve"> spending, not </w:t>
      </w:r>
      <w:r w:rsidR="004C37BA">
        <w:t>Defense</w:t>
      </w:r>
      <w:r w:rsidRPr="008C3464">
        <w:t xml:space="preserve"> spending. That can probably be an AFF card though.</w:t>
      </w:r>
    </w:p>
    <w:p w14:paraId="39B699BE" w14:textId="53990E13" w:rsidR="00F455EE" w:rsidRDefault="00F455EE" w:rsidP="00A72BCB">
      <w:r w:rsidRPr="008C3464">
        <w:t xml:space="preserve">The plan </w:t>
      </w:r>
      <w:r w:rsidR="00902797">
        <w:t>is a radical, probably unprecedented form of</w:t>
      </w:r>
      <w:r w:rsidRPr="008C3464">
        <w:t xml:space="preserve"> </w:t>
      </w:r>
      <w:r w:rsidR="00902797">
        <w:t xml:space="preserve">Fiscal Redistribution that potentially spends tens or twenties </w:t>
      </w:r>
      <w:r w:rsidR="00BD5F30">
        <w:t xml:space="preserve">(fifties? Hundreds?) </w:t>
      </w:r>
      <w:r w:rsidR="00902797">
        <w:t>of trillions of dollars. The passage of the spending bill hinges on either keeping spending levels flat or slashing the bill, otherwise, the far</w:t>
      </w:r>
      <w:r w:rsidR="00BD5F30">
        <w:t>-</w:t>
      </w:r>
      <w:r w:rsidR="00902797">
        <w:t xml:space="preserve">right Freedom Caucus could threaten McCarthy with a motion to vacate and oust him from the Speakership, or just flat out try to tank the Spending Bill (technically there are 12, but they usually get rolled into a single Omnibus). If the bill doesn’t pass, a shutdown will happen, and a provision in the debt deal sets an across-the-board 1% spending cut on funding, which with inflation ends up being more like 5 or 6%. And military budgets should be </w:t>
      </w:r>
      <w:r w:rsidR="00902797">
        <w:rPr>
          <w:i/>
          <w:iCs/>
        </w:rPr>
        <w:t>growing</w:t>
      </w:r>
      <w:r w:rsidR="00902797">
        <w:t xml:space="preserve"> to keep up with China, drastic cuts collapse deterrence, naval power, etc. Most of our budgets are spent on things like wages, so the damage to things like new naval vessels, missile systems, things key to deterrence is further exacerbated, potentially triggering Taiwan war.</w:t>
      </w:r>
    </w:p>
    <w:p w14:paraId="419736A9" w14:textId="7689601C" w:rsidR="00902797" w:rsidRDefault="00902797" w:rsidP="00A72BCB">
      <w:r>
        <w:t xml:space="preserve">Also, the 1% cut could force trade-off’s that hurt things like SNAP, CDC, EPA or DOL, which can be turned into case turn arguments or generic disease/environment impacts. </w:t>
      </w:r>
    </w:p>
    <w:p w14:paraId="0499940E" w14:textId="0B891F4F" w:rsidR="00BB2CCA" w:rsidRDefault="00BB2CCA" w:rsidP="00A72BCB"/>
    <w:p w14:paraId="0159BC4B" w14:textId="3F920DDB" w:rsidR="00BB2CCA" w:rsidRDefault="00BB2CCA" w:rsidP="00A72BCB">
      <w:r>
        <w:t xml:space="preserve">McCarthy being ousted as an internal link didn’t end up mattering as much as we initially thought – there’s lots of good lit that Republicans will tank the bill if appropriators can’t negotiate spending levels low enough… </w:t>
      </w:r>
    </w:p>
    <w:p w14:paraId="1D93C534" w14:textId="77777777" w:rsidR="00133BA2" w:rsidRDefault="00133BA2" w:rsidP="00A72BCB"/>
    <w:p w14:paraId="5433AB52" w14:textId="28A91B16" w:rsidR="00BB2CCA" w:rsidRDefault="002A157E" w:rsidP="00A72BCB">
      <w:r>
        <w:t>Defense Cuts &gt;&gt; Shutdowns as an impact…</w:t>
      </w:r>
    </w:p>
    <w:p w14:paraId="74816764" w14:textId="77777777" w:rsidR="002A157E" w:rsidRDefault="002A157E" w:rsidP="00A72BCB"/>
    <w:p w14:paraId="3A808BEB" w14:textId="23E5341F" w:rsidR="00133BA2" w:rsidRDefault="00133BA2" w:rsidP="00A72BCB">
      <w:r>
        <w:t xml:space="preserve">It </w:t>
      </w:r>
      <w:r w:rsidR="00293AD0">
        <w:t>doesn’t</w:t>
      </w:r>
      <w:r>
        <w:t xml:space="preserve"> really matter what’s in the spending bill because the point is it will fail</w:t>
      </w:r>
      <w:r w:rsidR="00293AD0">
        <w:t xml:space="preserve"> with the AFF</w:t>
      </w:r>
      <w:r>
        <w:t xml:space="preserve"> – so a card that says McCarthy’s proposal turns the </w:t>
      </w:r>
      <w:r w:rsidR="00AC2C6C">
        <w:t>case</w:t>
      </w:r>
      <w:r>
        <w:t xml:space="preserve"> because it has x bad thing can just be dodged by saying ‘</w:t>
      </w:r>
      <w:r w:rsidR="00293AD0">
        <w:t>the across-the-board-cuts would be worse</w:t>
      </w:r>
      <w:r w:rsidR="00AC2C6C">
        <w:t xml:space="preserve">.” </w:t>
      </w:r>
    </w:p>
    <w:p w14:paraId="595F11EE" w14:textId="3BA90C04" w:rsidR="00293AD0" w:rsidRPr="00293AD0" w:rsidRDefault="00293AD0" w:rsidP="00A72BCB">
      <w:r>
        <w:rPr>
          <w:i/>
          <w:iCs/>
        </w:rPr>
        <w:t xml:space="preserve">Nevertheless </w:t>
      </w:r>
      <w:r>
        <w:t xml:space="preserve">--- </w:t>
      </w:r>
    </w:p>
    <w:p w14:paraId="47AA2038" w14:textId="77777777" w:rsidR="007D6032" w:rsidRDefault="007D6032" w:rsidP="00A72BCB"/>
    <w:p w14:paraId="583AF6D9" w14:textId="6FDD5EC9" w:rsidR="007D6032" w:rsidRDefault="007D6032" w:rsidP="00A72BCB">
      <w:r>
        <w:t xml:space="preserve">Note. Sequestration is just a word for the mandated cuts. Also, the cuts are only for discretionary spending, so the actual Medicare, Medicaid, and Social </w:t>
      </w:r>
      <w:r w:rsidR="007F3339">
        <w:t>Security</w:t>
      </w:r>
      <w:r>
        <w:t xml:space="preserve"> accounts are protected, but the Government Entities responsible for administering those programs are not.</w:t>
      </w:r>
    </w:p>
    <w:p w14:paraId="582EE7F1" w14:textId="31BDD854" w:rsidR="007D6032" w:rsidRPr="006E0292" w:rsidRDefault="007D6032" w:rsidP="00A72BCB">
      <w:r>
        <w:t xml:space="preserve">A lot of the </w:t>
      </w:r>
      <w:r w:rsidR="004C37BA">
        <w:t>Defense</w:t>
      </w:r>
      <w:r>
        <w:t xml:space="preserve"> stuff is from one Brooking Article from </w:t>
      </w:r>
      <w:r w:rsidRPr="007D6032">
        <w:t>Sep 23, 2012</w:t>
      </w:r>
      <w:r>
        <w:t xml:space="preserve">. It’s old, but it refers to another debt battle in 2012 that </w:t>
      </w:r>
      <w:proofErr w:type="spellStart"/>
      <w:r w:rsidR="006E0292">
        <w:rPr>
          <w:i/>
          <w:iCs/>
        </w:rPr>
        <w:t>kinda</w:t>
      </w:r>
      <w:proofErr w:type="spellEnd"/>
      <w:r w:rsidR="006E0292">
        <w:rPr>
          <w:i/>
          <w:iCs/>
        </w:rPr>
        <w:t xml:space="preserve"> </w:t>
      </w:r>
      <w:r w:rsidR="006E0292">
        <w:t>ended in Sequestration.</w:t>
      </w:r>
    </w:p>
    <w:p w14:paraId="362C451A" w14:textId="77777777" w:rsidR="00133BA2" w:rsidRDefault="00133BA2" w:rsidP="00A72BCB"/>
    <w:p w14:paraId="6C6A64E5" w14:textId="5A79BCBF" w:rsidR="00424360" w:rsidRDefault="00424360" w:rsidP="00A72BCB">
      <w:r>
        <w:t xml:space="preserve">Defense Supplementals still count towards the budget, so they could be passed to bypass the budget </w:t>
      </w:r>
      <w:r w:rsidRPr="003F721C">
        <w:rPr>
          <w:u w:val="single"/>
        </w:rPr>
        <w:t>caps</w:t>
      </w:r>
      <w:r>
        <w:t xml:space="preserve"> but not </w:t>
      </w:r>
      <w:r w:rsidR="003F721C">
        <w:t xml:space="preserve">the </w:t>
      </w:r>
      <w:r>
        <w:t xml:space="preserve">meat-axe sequestration </w:t>
      </w:r>
      <w:r w:rsidRPr="003F721C">
        <w:rPr>
          <w:u w:val="single"/>
        </w:rPr>
        <w:t>cuts</w:t>
      </w:r>
      <w:r>
        <w:t xml:space="preserve">. </w:t>
      </w:r>
    </w:p>
    <w:p w14:paraId="6012FDB4" w14:textId="6712B3BF" w:rsidR="003F721C" w:rsidRDefault="003F721C" w:rsidP="00A72BCB">
      <w:r>
        <w:t xml:space="preserve">On SSA turns case – SS can’t be cut; it’s mandatory spending, but the SSA is discretionary spending, it’s a fed agency, so sequestration can’t go after the entitlement accounts but it can go after the organization that administers those entitlements, which are critical to making sure people actually receive those benefits and keeping the program functioning effectively. </w:t>
      </w:r>
    </w:p>
    <w:p w14:paraId="0279D915" w14:textId="4EAED1C8" w:rsidR="00F0536F" w:rsidRDefault="00F0536F" w:rsidP="00A72BCB">
      <w:r>
        <w:t>The Turns Case stuff on things like SNAP, EPA</w:t>
      </w:r>
      <w:r w:rsidR="00293AD0">
        <w:t>, DOL</w:t>
      </w:r>
      <w:r>
        <w:t xml:space="preserve"> or DOS isn’t very good – basically a 1% cut would force drawbacks in things like SNAP, but the actual I/L card is about McCarthy’s initial debt-ceiling proposal… so the </w:t>
      </w:r>
      <w:proofErr w:type="spellStart"/>
      <w:r>
        <w:t>aff</w:t>
      </w:r>
      <w:proofErr w:type="spellEnd"/>
      <w:r>
        <w:t xml:space="preserve"> can be like ‘this is just saying what passing the budget bill would do’… the </w:t>
      </w:r>
      <w:proofErr w:type="spellStart"/>
      <w:r>
        <w:t>neg’s</w:t>
      </w:r>
      <w:proofErr w:type="spellEnd"/>
      <w:r>
        <w:t xml:space="preserve"> response has to be that the expense of the plan (probably &gt;half a trillion dollars) is around equal to or greater than ALL discretionary non-defense spending, even if you assume durable fiat and the plan can’t be cut it does force spending trade-off’s in other programs because the gov’t still has to be spending less non-defense discretionary than 2022, so to fully fund the plan you’d need to slash things like SNAP and various other agency budgets to NEAR ZERO, which is a </w:t>
      </w:r>
      <w:r w:rsidR="00293AD0">
        <w:t>ridiculously</w:t>
      </w:r>
      <w:r>
        <w:t xml:space="preserve"> strong argument (plan destroys most of the government) but sadly doesn’t have a lit base </w:t>
      </w:r>
      <w:r>
        <w:sym w:font="Wingdings" w:char="F04C"/>
      </w:r>
      <w:r>
        <w:t xml:space="preserve"> </w:t>
      </w:r>
      <w:r w:rsidR="00293AD0">
        <w:t>because</w:t>
      </w:r>
      <w:r>
        <w:t xml:space="preserve"> nobody’s writing articles assuming a FJG would be funded by getting rid of almost all other non-defense discretionary funding, but that’s how the plan HAS to be funded.</w:t>
      </w:r>
    </w:p>
    <w:p w14:paraId="44635EF4" w14:textId="2148F119" w:rsidR="00F0536F" w:rsidRPr="00902797" w:rsidRDefault="00F0536F" w:rsidP="00A72BCB">
      <w:r>
        <w:t xml:space="preserve">Also, taxes don’t matter, the cuts are </w:t>
      </w:r>
      <w:r w:rsidR="00293AD0" w:rsidRPr="00293AD0">
        <w:rPr>
          <w:u w:val="single"/>
        </w:rPr>
        <w:t>legally binding</w:t>
      </w:r>
      <w:r w:rsidR="00293AD0">
        <w:t xml:space="preserve"> and </w:t>
      </w:r>
      <w:r>
        <w:t>based on spending, not deficit/debt/</w:t>
      </w:r>
      <w:r w:rsidR="00293AD0">
        <w:t xml:space="preserve">revenues, so even if you raise a lot of revenue you still have to cut spending. </w:t>
      </w:r>
    </w:p>
    <w:p w14:paraId="676E3BB4" w14:textId="77777777" w:rsidR="00F455EE" w:rsidRDefault="00F455EE" w:rsidP="00A72BCB"/>
    <w:p w14:paraId="7554DFA4" w14:textId="2DD71A84" w:rsidR="00DA33CF" w:rsidRDefault="00DA33CF" w:rsidP="00A72BCB">
      <w:r>
        <w:t xml:space="preserve">Similar blocks are broadly ordered by quality, and cards are broadly ordered by quality. I.E the first 3 Uniqueness cards are probably the best 3. Spending Links are probably about as good as specific links just because all the I/L are about raw spending $$$. </w:t>
      </w:r>
    </w:p>
    <w:p w14:paraId="3536E4D6" w14:textId="77777777" w:rsidR="00DA33CF" w:rsidRDefault="00DA33CF" w:rsidP="00A72BCB"/>
    <w:p w14:paraId="69838502" w14:textId="0701E62A" w:rsidR="00DA33CF" w:rsidRPr="007765BA" w:rsidRDefault="00DA33CF" w:rsidP="00A72BCB">
      <w:r>
        <w:t xml:space="preserve">With the </w:t>
      </w:r>
      <w:r w:rsidR="007765BA">
        <w:t xml:space="preserve">Spending Links, based around math, the AFF </w:t>
      </w:r>
      <w:r w:rsidR="007765BA">
        <w:rPr>
          <w:i/>
          <w:iCs/>
        </w:rPr>
        <w:t xml:space="preserve">can </w:t>
      </w:r>
      <w:r w:rsidR="007765BA">
        <w:t xml:space="preserve">make the argument that the appropriations bills will take the plan into account and cut other spending accordingly to meet the Freedom Caucus’s spending thresholds. This just isn’t feasible. Some plans, like the GND, cost more than the $910 billion of yearly non-defense discretionary spending the gov’t gets. </w:t>
      </w:r>
    </w:p>
    <w:p w14:paraId="43D27CAF" w14:textId="75DF4732" w:rsidR="007765BA" w:rsidRPr="008C3464" w:rsidRDefault="007765BA" w:rsidP="00A72BCB"/>
    <w:p w14:paraId="267CF412" w14:textId="64A12B40" w:rsidR="00213ECC" w:rsidRPr="008C3464" w:rsidRDefault="00213ECC" w:rsidP="00213ECC">
      <w:pPr>
        <w:pStyle w:val="Heading1"/>
      </w:pPr>
      <w:r w:rsidRPr="008C3464">
        <w:t>NEG</w:t>
      </w:r>
    </w:p>
    <w:p w14:paraId="2D5C7309" w14:textId="0E32AE8B" w:rsidR="00187464" w:rsidRPr="008C3464" w:rsidRDefault="00187464" w:rsidP="00213ECC">
      <w:pPr>
        <w:pStyle w:val="Heading2"/>
      </w:pPr>
      <w:r w:rsidRPr="008C3464">
        <w:t>1NC</w:t>
      </w:r>
      <w:r w:rsidR="009511AE" w:rsidRPr="008C3464">
        <w:t>--</w:t>
      </w:r>
      <w:r w:rsidR="00087BE2">
        <w:t>-</w:t>
      </w:r>
      <w:r w:rsidR="009511AE" w:rsidRPr="008C3464">
        <w:t>S</w:t>
      </w:r>
      <w:r w:rsidR="00087BE2">
        <w:t>hell</w:t>
      </w:r>
    </w:p>
    <w:p w14:paraId="74335C64" w14:textId="77777777" w:rsidR="005D6386" w:rsidRPr="008C3464" w:rsidRDefault="005D6386" w:rsidP="00187464"/>
    <w:p w14:paraId="5809476C" w14:textId="67F4AEB3" w:rsidR="00A72BCB" w:rsidRPr="008C3464" w:rsidRDefault="00A72BCB" w:rsidP="00A72BCB">
      <w:pPr>
        <w:pStyle w:val="Heading4"/>
      </w:pPr>
      <w:r w:rsidRPr="008C3464">
        <w:t xml:space="preserve">The House GOP weathered the storm of the debt deal and is uniting behind </w:t>
      </w:r>
      <w:r w:rsidR="008C3464" w:rsidRPr="008C3464">
        <w:t>the</w:t>
      </w:r>
      <w:r w:rsidRPr="008C3464">
        <w:t xml:space="preserve"> spending bill – but </w:t>
      </w:r>
      <w:r w:rsidR="008C3464" w:rsidRPr="008C3464">
        <w:t>that hinges on spending cuts</w:t>
      </w:r>
      <w:r w:rsidR="00C027DA">
        <w:t xml:space="preserve"> </w:t>
      </w:r>
    </w:p>
    <w:p w14:paraId="7705D079" w14:textId="77777777" w:rsidR="00A72BCB" w:rsidRPr="008C3464" w:rsidRDefault="00A72BCB" w:rsidP="00A72BCB">
      <w:pPr>
        <w:rPr>
          <w:sz w:val="24"/>
        </w:rPr>
      </w:pPr>
      <w:r w:rsidRPr="008C3464">
        <w:rPr>
          <w:b/>
          <w:bCs/>
          <w:sz w:val="24"/>
        </w:rPr>
        <w:t xml:space="preserve">Brooks et al. 6-23 </w:t>
      </w:r>
      <w:r w:rsidRPr="008C3464">
        <w:rPr>
          <w:sz w:val="24"/>
        </w:rPr>
        <w:t xml:space="preserve">(Emily Brooks, Mike Lillis, and </w:t>
      </w:r>
      <w:proofErr w:type="spellStart"/>
      <w:r w:rsidRPr="008C3464">
        <w:rPr>
          <w:sz w:val="24"/>
        </w:rPr>
        <w:t>Mychael</w:t>
      </w:r>
      <w:proofErr w:type="spellEnd"/>
      <w:r w:rsidRPr="008C3464">
        <w:rPr>
          <w:sz w:val="24"/>
        </w:rPr>
        <w:t xml:space="preserve"> Schnell, 6-23-2023, "McCarthy seeks to mollify conservatives ahead of federal spending fight," Hill, Brooks is a political reporter at The Hill, Lillis is a congressional reporter at The Hill, and Schnell is a congressional reporter at The Hill. https://thehill.com/homenews/house/4065223-mccarthy-seeks-to-mollify-conservatives-ahead-of-federal-spending-fight/, accessed 6-26-2023)//</w:t>
      </w:r>
      <w:proofErr w:type="spellStart"/>
      <w:r w:rsidRPr="008C3464">
        <w:rPr>
          <w:sz w:val="24"/>
        </w:rPr>
        <w:t>Prozes</w:t>
      </w:r>
      <w:proofErr w:type="spellEnd"/>
    </w:p>
    <w:p w14:paraId="351BB4C8" w14:textId="77777777" w:rsidR="00A72BCB" w:rsidRPr="008C3464" w:rsidRDefault="00A72BCB" w:rsidP="00A72BCB">
      <w:pPr>
        <w:rPr>
          <w:rStyle w:val="StyleUnderline"/>
        </w:rPr>
      </w:pPr>
      <w:r w:rsidRPr="008C3464">
        <w:rPr>
          <w:sz w:val="16"/>
        </w:rPr>
        <w:t xml:space="preserve">With a two-week holiday break starting next week, </w:t>
      </w:r>
      <w:r w:rsidRPr="008C3464">
        <w:rPr>
          <w:rStyle w:val="StyleUnderline"/>
        </w:rPr>
        <w:t xml:space="preserve">Speaker Kevin </w:t>
      </w:r>
      <w:r w:rsidRPr="008C3464">
        <w:rPr>
          <w:rStyle w:val="StyleUnderline"/>
          <w:highlight w:val="cyan"/>
        </w:rPr>
        <w:t>McCarthy</w:t>
      </w:r>
      <w:r w:rsidRPr="008C3464">
        <w:rPr>
          <w:rStyle w:val="StyleUnderline"/>
        </w:rPr>
        <w:t xml:space="preserve"> (R-Calif.) </w:t>
      </w:r>
      <w:r w:rsidRPr="008C3464">
        <w:rPr>
          <w:rStyle w:val="StyleUnderline"/>
          <w:highlight w:val="cyan"/>
        </w:rPr>
        <w:t>gathered</w:t>
      </w:r>
      <w:r w:rsidRPr="008C3464">
        <w:rPr>
          <w:rStyle w:val="StyleUnderline"/>
        </w:rPr>
        <w:t xml:space="preserve"> some of his most vocal </w:t>
      </w:r>
      <w:r w:rsidRPr="008C3464">
        <w:rPr>
          <w:rStyle w:val="StyleUnderline"/>
          <w:highlight w:val="cyan"/>
        </w:rPr>
        <w:t>conservative</w:t>
      </w:r>
      <w:r w:rsidRPr="008C3464">
        <w:rPr>
          <w:rStyle w:val="StyleUnderline"/>
        </w:rPr>
        <w:t xml:space="preserve"> critic</w:t>
      </w:r>
      <w:r w:rsidRPr="008C3464">
        <w:rPr>
          <w:rStyle w:val="StyleUnderline"/>
          <w:highlight w:val="cyan"/>
        </w:rPr>
        <w:t>s</w:t>
      </w:r>
      <w:r w:rsidRPr="008C3464">
        <w:rPr>
          <w:rStyle w:val="StyleUnderline"/>
        </w:rPr>
        <w:t xml:space="preserve"> Friday </w:t>
      </w:r>
      <w:r w:rsidRPr="008C3464">
        <w:rPr>
          <w:rStyle w:val="StyleUnderline"/>
          <w:highlight w:val="cyan"/>
        </w:rPr>
        <w:t>for a meeting</w:t>
      </w:r>
      <w:r w:rsidRPr="008C3464">
        <w:rPr>
          <w:rStyle w:val="StyleUnderline"/>
        </w:rPr>
        <w:t xml:space="preserve"> intended </w:t>
      </w:r>
      <w:r w:rsidRPr="008C3464">
        <w:rPr>
          <w:rStyle w:val="StyleUnderline"/>
          <w:highlight w:val="cyan"/>
        </w:rPr>
        <w:t>to</w:t>
      </w:r>
      <w:r w:rsidRPr="008C3464">
        <w:rPr>
          <w:rStyle w:val="StyleUnderline"/>
        </w:rPr>
        <w:t xml:space="preserve"> </w:t>
      </w:r>
      <w:r w:rsidRPr="008C3464">
        <w:rPr>
          <w:rStyle w:val="Emphasis"/>
          <w:highlight w:val="cyan"/>
        </w:rPr>
        <w:t>ease</w:t>
      </w:r>
      <w:r w:rsidRPr="008C3464">
        <w:rPr>
          <w:rStyle w:val="StyleUnderline"/>
        </w:rPr>
        <w:t xml:space="preserve"> the </w:t>
      </w:r>
      <w:r w:rsidRPr="008C3464">
        <w:rPr>
          <w:rStyle w:val="Emphasis"/>
          <w:highlight w:val="cyan"/>
        </w:rPr>
        <w:t>hard-liners’ deficit concerns</w:t>
      </w:r>
      <w:r w:rsidRPr="008C3464">
        <w:rPr>
          <w:rStyle w:val="StyleUnderline"/>
          <w:highlight w:val="cyan"/>
        </w:rPr>
        <w:t xml:space="preserve"> ahead of the</w:t>
      </w:r>
      <w:r w:rsidRPr="008C3464">
        <w:rPr>
          <w:rStyle w:val="StyleUnderline"/>
        </w:rPr>
        <w:t xml:space="preserve"> long summer </w:t>
      </w:r>
      <w:r w:rsidRPr="008C3464">
        <w:rPr>
          <w:rStyle w:val="Emphasis"/>
          <w:highlight w:val="cyan"/>
        </w:rPr>
        <w:t>fight over government spending</w:t>
      </w:r>
      <w:r w:rsidRPr="008C3464">
        <w:rPr>
          <w:rStyle w:val="StyleUnderline"/>
          <w:highlight w:val="cyan"/>
        </w:rPr>
        <w:t>.</w:t>
      </w:r>
      <w:r w:rsidRPr="008C3464">
        <w:rPr>
          <w:rStyle w:val="StyleUnderline"/>
        </w:rPr>
        <w:t xml:space="preserve"> </w:t>
      </w:r>
    </w:p>
    <w:p w14:paraId="02F33C0B" w14:textId="77777777" w:rsidR="00A72BCB" w:rsidRPr="008C3464" w:rsidRDefault="00A72BCB" w:rsidP="00A72BCB">
      <w:pPr>
        <w:rPr>
          <w:sz w:val="16"/>
        </w:rPr>
      </w:pPr>
      <w:r w:rsidRPr="008C3464">
        <w:rPr>
          <w:rStyle w:val="StyleUnderline"/>
        </w:rPr>
        <w:t>It’s been a rocky few weeks in the House</w:t>
      </w:r>
      <w:r w:rsidRPr="008C3464">
        <w:rPr>
          <w:sz w:val="16"/>
        </w:rPr>
        <w:t xml:space="preserve">. The </w:t>
      </w:r>
      <w:r w:rsidRPr="008C3464">
        <w:rPr>
          <w:rStyle w:val="StyleUnderline"/>
        </w:rPr>
        <w:t xml:space="preserve">Speaker’s </w:t>
      </w:r>
      <w:r w:rsidRPr="008C3464">
        <w:rPr>
          <w:rStyle w:val="StyleUnderline"/>
          <w:highlight w:val="cyan"/>
        </w:rPr>
        <w:t>conservative critics</w:t>
      </w:r>
      <w:r w:rsidRPr="008C3464">
        <w:rPr>
          <w:rStyle w:val="StyleUnderline"/>
        </w:rPr>
        <w:t xml:space="preserve"> have been </w:t>
      </w:r>
      <w:r w:rsidRPr="008C3464">
        <w:rPr>
          <w:rStyle w:val="Emphasis"/>
          <w:highlight w:val="cyan"/>
        </w:rPr>
        <w:t>grumbling</w:t>
      </w:r>
      <w:r w:rsidRPr="008C3464">
        <w:rPr>
          <w:rStyle w:val="StyleUnderline"/>
        </w:rPr>
        <w:t xml:space="preserve"> that </w:t>
      </w:r>
      <w:r w:rsidRPr="008C3464">
        <w:rPr>
          <w:rStyle w:val="Emphasis"/>
          <w:highlight w:val="cyan"/>
        </w:rPr>
        <w:t>he caved</w:t>
      </w:r>
      <w:r w:rsidRPr="008C3464">
        <w:rPr>
          <w:rStyle w:val="StyleUnderline"/>
        </w:rPr>
        <w:t xml:space="preserve"> too quickly </w:t>
      </w:r>
      <w:r w:rsidRPr="008C3464">
        <w:rPr>
          <w:rStyle w:val="Emphasis"/>
          <w:highlight w:val="cyan"/>
        </w:rPr>
        <w:t>during debt</w:t>
      </w:r>
      <w:r w:rsidRPr="008C3464">
        <w:rPr>
          <w:rStyle w:val="Emphasis"/>
        </w:rPr>
        <w:t xml:space="preserve"> ceiling </w:t>
      </w:r>
      <w:r w:rsidRPr="008C3464">
        <w:rPr>
          <w:rStyle w:val="Emphasis"/>
          <w:highlight w:val="cyan"/>
        </w:rPr>
        <w:t>negotiations</w:t>
      </w:r>
      <w:r w:rsidRPr="008C3464">
        <w:rPr>
          <w:rStyle w:val="StyleUnderline"/>
        </w:rPr>
        <w:t xml:space="preserve"> with President Biden, </w:t>
      </w:r>
      <w:r w:rsidRPr="008C3464">
        <w:rPr>
          <w:rStyle w:val="StyleUnderline"/>
          <w:highlight w:val="cyan"/>
        </w:rPr>
        <w:t>and</w:t>
      </w:r>
      <w:r w:rsidRPr="008C3464">
        <w:rPr>
          <w:rStyle w:val="StyleUnderline"/>
        </w:rPr>
        <w:t xml:space="preserve"> they’re </w:t>
      </w:r>
      <w:r w:rsidRPr="008C3464">
        <w:rPr>
          <w:rStyle w:val="StyleUnderline"/>
          <w:highlight w:val="cyan"/>
        </w:rPr>
        <w:t xml:space="preserve">seeking concrete assurances </w:t>
      </w:r>
      <w:r w:rsidRPr="00C027DA">
        <w:rPr>
          <w:rStyle w:val="StyleUnderline"/>
          <w:highlight w:val="cyan"/>
        </w:rPr>
        <w:t>that McCarthy will</w:t>
      </w:r>
      <w:r w:rsidRPr="008C3464">
        <w:rPr>
          <w:rStyle w:val="StyleUnderline"/>
        </w:rPr>
        <w:t xml:space="preserve"> hold a harder line — and </w:t>
      </w:r>
      <w:r w:rsidRPr="008C3464">
        <w:rPr>
          <w:rStyle w:val="StyleUnderline"/>
          <w:highlight w:val="cyan"/>
        </w:rPr>
        <w:t>demand deeper cuts</w:t>
      </w:r>
      <w:r w:rsidRPr="008C3464">
        <w:rPr>
          <w:rStyle w:val="StyleUnderline"/>
        </w:rPr>
        <w:t xml:space="preserve"> — </w:t>
      </w:r>
      <w:r w:rsidRPr="008C3464">
        <w:rPr>
          <w:rStyle w:val="StyleUnderline"/>
          <w:highlight w:val="cyan"/>
        </w:rPr>
        <w:t>in the</w:t>
      </w:r>
      <w:r w:rsidRPr="008C3464">
        <w:rPr>
          <w:rStyle w:val="StyleUnderline"/>
        </w:rPr>
        <w:t xml:space="preserve"> upcoming partisan </w:t>
      </w:r>
      <w:r w:rsidRPr="008C3464">
        <w:rPr>
          <w:rStyle w:val="StyleUnderline"/>
          <w:highlight w:val="cyan"/>
        </w:rPr>
        <w:t>battle over funding</w:t>
      </w:r>
      <w:r w:rsidRPr="008C3464">
        <w:rPr>
          <w:rStyle w:val="StyleUnderline"/>
        </w:rPr>
        <w:t xml:space="preserve"> the government</w:t>
      </w:r>
      <w:r w:rsidRPr="008C3464">
        <w:rPr>
          <w:sz w:val="16"/>
        </w:rPr>
        <w:t xml:space="preserve"> beyond September.</w:t>
      </w:r>
    </w:p>
    <w:p w14:paraId="48532E3D" w14:textId="77777777" w:rsidR="00A72BCB" w:rsidRPr="008C3464" w:rsidRDefault="00A72BCB" w:rsidP="00A72BCB">
      <w:pPr>
        <w:rPr>
          <w:sz w:val="16"/>
        </w:rPr>
      </w:pPr>
      <w:r w:rsidRPr="008C3464">
        <w:rPr>
          <w:rStyle w:val="StyleUnderline"/>
          <w:highlight w:val="cyan"/>
        </w:rPr>
        <w:t>To mollify those gripes, the Speaker</w:t>
      </w:r>
      <w:r w:rsidRPr="008C3464">
        <w:rPr>
          <w:rStyle w:val="StyleUnderline"/>
        </w:rPr>
        <w:t xml:space="preserve"> summoned a group of at least eight conservatives to his office</w:t>
      </w:r>
      <w:r w:rsidRPr="008C3464">
        <w:rPr>
          <w:sz w:val="16"/>
        </w:rPr>
        <w:t xml:space="preserve"> in the Capitol on Friday afternoon, </w:t>
      </w:r>
      <w:r w:rsidRPr="008C3464">
        <w:rPr>
          <w:rStyle w:val="StyleUnderline"/>
          <w:highlight w:val="cyan"/>
        </w:rPr>
        <w:t xml:space="preserve">seeking </w:t>
      </w:r>
      <w:r w:rsidRPr="008C3464">
        <w:rPr>
          <w:rStyle w:val="Emphasis"/>
          <w:highlight w:val="cyan"/>
        </w:rPr>
        <w:t>to convince</w:t>
      </w:r>
      <w:r w:rsidRPr="008C3464">
        <w:rPr>
          <w:rStyle w:val="StyleUnderline"/>
        </w:rPr>
        <w:t xml:space="preserve"> the </w:t>
      </w:r>
      <w:r w:rsidRPr="008C3464">
        <w:rPr>
          <w:rStyle w:val="StyleUnderline"/>
          <w:highlight w:val="cyan"/>
        </w:rPr>
        <w:t>skeptics</w:t>
      </w:r>
      <w:r w:rsidRPr="008C3464">
        <w:rPr>
          <w:rStyle w:val="StyleUnderline"/>
        </w:rPr>
        <w:t xml:space="preserve"> that </w:t>
      </w:r>
      <w:r w:rsidRPr="008C3464">
        <w:rPr>
          <w:rStyle w:val="Emphasis"/>
        </w:rPr>
        <w:t>Republican</w:t>
      </w:r>
      <w:r w:rsidRPr="008C3464">
        <w:rPr>
          <w:rStyle w:val="StyleUnderline"/>
        </w:rPr>
        <w:t xml:space="preserve"> </w:t>
      </w:r>
      <w:r w:rsidRPr="008C3464">
        <w:rPr>
          <w:rStyle w:val="StyleUnderline"/>
          <w:highlight w:val="cyan"/>
        </w:rPr>
        <w:t xml:space="preserve">leaders </w:t>
      </w:r>
      <w:r w:rsidRPr="008C3464">
        <w:rPr>
          <w:rStyle w:val="Emphasis"/>
          <w:highlight w:val="cyan"/>
        </w:rPr>
        <w:t>share their goals when it comes to spending</w:t>
      </w:r>
      <w:r w:rsidRPr="008C3464">
        <w:rPr>
          <w:rStyle w:val="StyleUnderline"/>
        </w:rPr>
        <w:t xml:space="preserve"> cuts. </w:t>
      </w:r>
      <w:r w:rsidRPr="008C3464">
        <w:rPr>
          <w:sz w:val="16"/>
        </w:rPr>
        <w:t xml:space="preserve">Afterward, McCarthy characterized the discussion as </w:t>
      </w:r>
      <w:r w:rsidRPr="008C3464">
        <w:rPr>
          <w:rStyle w:val="StyleUnderline"/>
          <w:highlight w:val="cyan"/>
        </w:rPr>
        <w:t>a</w:t>
      </w:r>
      <w:r w:rsidRPr="008C3464">
        <w:rPr>
          <w:rStyle w:val="StyleUnderline"/>
        </w:rPr>
        <w:t xml:space="preserve"> sort of </w:t>
      </w:r>
      <w:r w:rsidRPr="008C3464">
        <w:rPr>
          <w:rStyle w:val="StyleUnderline"/>
          <w:highlight w:val="cyan"/>
        </w:rPr>
        <w:t>primer on the goals</w:t>
      </w:r>
      <w:r w:rsidRPr="008C3464">
        <w:rPr>
          <w:rStyle w:val="StyleUnderline"/>
        </w:rPr>
        <w:t xml:space="preserve"> GOP leaders aim to achieve in their appropriations bills.</w:t>
      </w:r>
    </w:p>
    <w:p w14:paraId="3A21B580" w14:textId="77777777" w:rsidR="00A72BCB" w:rsidRPr="008C3464" w:rsidRDefault="00A72BCB" w:rsidP="00A72BCB">
      <w:pPr>
        <w:rPr>
          <w:rStyle w:val="StyleUnderline"/>
        </w:rPr>
      </w:pPr>
      <w:r w:rsidRPr="008C3464">
        <w:rPr>
          <w:sz w:val="16"/>
        </w:rPr>
        <w:t>“You have to think differently. We got to start at the beginning,” McCarthy said. “</w:t>
      </w:r>
      <w:r w:rsidRPr="008C3464">
        <w:rPr>
          <w:rStyle w:val="StyleUnderline"/>
        </w:rPr>
        <w:t xml:space="preserve">It’s walking people through </w:t>
      </w:r>
      <w:r w:rsidRPr="008C3464">
        <w:rPr>
          <w:rStyle w:val="StyleUnderline"/>
          <w:highlight w:val="cyan"/>
        </w:rPr>
        <w:t xml:space="preserve">what’s in the </w:t>
      </w:r>
      <w:proofErr w:type="spellStart"/>
      <w:r w:rsidRPr="008C3464">
        <w:rPr>
          <w:rStyle w:val="StyleUnderline"/>
        </w:rPr>
        <w:t>approps</w:t>
      </w:r>
      <w:proofErr w:type="spellEnd"/>
      <w:r w:rsidRPr="008C3464">
        <w:rPr>
          <w:rStyle w:val="StyleUnderline"/>
        </w:rPr>
        <w:t xml:space="preserve"> </w:t>
      </w:r>
      <w:r w:rsidRPr="008C3464">
        <w:rPr>
          <w:rStyle w:val="StyleUnderline"/>
          <w:highlight w:val="cyan"/>
        </w:rPr>
        <w:t>bills now</w:t>
      </w:r>
      <w:r w:rsidRPr="008C3464">
        <w:rPr>
          <w:rStyle w:val="StyleUnderline"/>
        </w:rPr>
        <w:t xml:space="preserve">, and what could be as the other ones get marked up. </w:t>
      </w:r>
      <w:r w:rsidRPr="008C3464">
        <w:rPr>
          <w:rStyle w:val="Emphasis"/>
        </w:rPr>
        <w:t>Greater input</w:t>
      </w:r>
      <w:r w:rsidRPr="008C3464">
        <w:rPr>
          <w:rStyle w:val="StyleUnderline"/>
        </w:rPr>
        <w:t>, greater conversations. And the more knowledge, the better off we are in the better chance we have at passing.”</w:t>
      </w:r>
    </w:p>
    <w:p w14:paraId="3A3CCA17" w14:textId="77777777" w:rsidR="00A72BCB" w:rsidRPr="008C3464" w:rsidRDefault="00A72BCB" w:rsidP="00A72BCB">
      <w:pPr>
        <w:rPr>
          <w:rStyle w:val="StyleUnderline"/>
        </w:rPr>
      </w:pPr>
      <w:r w:rsidRPr="008C3464">
        <w:rPr>
          <w:sz w:val="16"/>
        </w:rPr>
        <w:t xml:space="preserve">With lawmakers leaving for a two-week recess on Friday, McCarthy said he did not want members to “just go away,” and </w:t>
      </w:r>
      <w:r w:rsidRPr="008C3464">
        <w:rPr>
          <w:rStyle w:val="StyleUnderline"/>
        </w:rPr>
        <w:t>that he is setting up more meetings on the matter over the break.</w:t>
      </w:r>
    </w:p>
    <w:p w14:paraId="49219EFC" w14:textId="77777777" w:rsidR="00A72BCB" w:rsidRPr="008C3464" w:rsidRDefault="00A72BCB" w:rsidP="00A72BCB">
      <w:pPr>
        <w:rPr>
          <w:sz w:val="16"/>
        </w:rPr>
      </w:pPr>
      <w:r w:rsidRPr="008C3464">
        <w:rPr>
          <w:sz w:val="16"/>
        </w:rPr>
        <w:t xml:space="preserve">In an indication of the high stakes, some of the conservatives had delayed flights home in order to join Friday’s meeting, according to Rep. Clay Higgins (R-La.), who was among them. Higgins acknowledged that </w:t>
      </w:r>
      <w:r w:rsidRPr="008C3464">
        <w:rPr>
          <w:rStyle w:val="StyleUnderline"/>
          <w:highlight w:val="cyan"/>
        </w:rPr>
        <w:t xml:space="preserve">GOP leaders face </w:t>
      </w:r>
      <w:r w:rsidRPr="008C3464">
        <w:rPr>
          <w:rStyle w:val="Emphasis"/>
          <w:highlight w:val="cyan"/>
        </w:rPr>
        <w:t>an arduous task</w:t>
      </w:r>
      <w:r w:rsidRPr="008C3464">
        <w:rPr>
          <w:rStyle w:val="StyleUnderline"/>
          <w:highlight w:val="cyan"/>
        </w:rPr>
        <w:t xml:space="preserve"> in rallying</w:t>
      </w:r>
      <w:r w:rsidRPr="008C3464">
        <w:rPr>
          <w:rStyle w:val="StyleUnderline"/>
        </w:rPr>
        <w:t xml:space="preserve"> 218 </w:t>
      </w:r>
      <w:r w:rsidRPr="008C3464">
        <w:rPr>
          <w:rStyle w:val="StyleUnderline"/>
          <w:highlight w:val="cyan"/>
        </w:rPr>
        <w:t>votes behind the</w:t>
      </w:r>
      <w:r w:rsidRPr="008C3464">
        <w:rPr>
          <w:rStyle w:val="StyleUnderline"/>
        </w:rPr>
        <w:t xml:space="preserve">ir </w:t>
      </w:r>
      <w:r w:rsidRPr="008C3464">
        <w:rPr>
          <w:rStyle w:val="StyleUnderline"/>
          <w:highlight w:val="cyan"/>
        </w:rPr>
        <w:t>spending bill</w:t>
      </w:r>
      <w:r w:rsidRPr="008C3464">
        <w:rPr>
          <w:rStyle w:val="StyleUnderline"/>
        </w:rPr>
        <w:t xml:space="preserve">s given the party’s slim majority </w:t>
      </w:r>
      <w:r w:rsidRPr="008C3464">
        <w:rPr>
          <w:sz w:val="16"/>
        </w:rPr>
        <w:t xml:space="preserve">— “The understatement of possibly the decade,” he said — </w:t>
      </w:r>
      <w:r w:rsidRPr="008C3464">
        <w:rPr>
          <w:rStyle w:val="StyleUnderline"/>
        </w:rPr>
        <w:t xml:space="preserve">but he also predicted </w:t>
      </w:r>
      <w:r w:rsidRPr="008C3464">
        <w:rPr>
          <w:rStyle w:val="Emphasis"/>
          <w:highlight w:val="cyan"/>
        </w:rPr>
        <w:t>they would meet that goal</w:t>
      </w:r>
      <w:r w:rsidRPr="008C3464">
        <w:rPr>
          <w:rStyle w:val="StyleUnderline"/>
          <w:highlight w:val="cyan"/>
        </w:rPr>
        <w:t>.</w:t>
      </w:r>
    </w:p>
    <w:p w14:paraId="29DD0017" w14:textId="77777777" w:rsidR="00A72BCB" w:rsidRPr="008C3464" w:rsidRDefault="00A72BCB" w:rsidP="00A72BCB">
      <w:pPr>
        <w:rPr>
          <w:sz w:val="16"/>
        </w:rPr>
      </w:pPr>
      <w:r w:rsidRPr="008C3464">
        <w:rPr>
          <w:sz w:val="16"/>
        </w:rPr>
        <w:t>“</w:t>
      </w:r>
      <w:r w:rsidRPr="008C3464">
        <w:rPr>
          <w:rStyle w:val="StyleUnderline"/>
        </w:rPr>
        <w:t>We’re going to find a way to get to 218 on appropriations</w:t>
      </w:r>
      <w:r w:rsidRPr="008C3464">
        <w:rPr>
          <w:sz w:val="16"/>
        </w:rPr>
        <w:t>,” Higgins said. “</w:t>
      </w:r>
      <w:r w:rsidRPr="008C3464">
        <w:rPr>
          <w:rStyle w:val="Emphasis"/>
          <w:highlight w:val="cyan"/>
        </w:rPr>
        <w:t>We are united</w:t>
      </w:r>
      <w:r w:rsidRPr="008C3464">
        <w:rPr>
          <w:sz w:val="16"/>
        </w:rPr>
        <w:t xml:space="preserve"> in that goal.” </w:t>
      </w:r>
    </w:p>
    <w:p w14:paraId="1E594454" w14:textId="77777777" w:rsidR="00A72BCB" w:rsidRPr="008C3464" w:rsidRDefault="00A72BCB" w:rsidP="00A72BCB">
      <w:pPr>
        <w:rPr>
          <w:sz w:val="16"/>
        </w:rPr>
      </w:pPr>
      <w:r w:rsidRPr="008C3464">
        <w:rPr>
          <w:sz w:val="16"/>
        </w:rPr>
        <w:t xml:space="preserve">Rep. Scott Perry (R-Pa.), </w:t>
      </w:r>
      <w:r w:rsidRPr="008C3464">
        <w:rPr>
          <w:rStyle w:val="StyleUnderline"/>
          <w:highlight w:val="cyan"/>
        </w:rPr>
        <w:t>chairman of the</w:t>
      </w:r>
      <w:r w:rsidRPr="008C3464">
        <w:rPr>
          <w:rStyle w:val="StyleUnderline"/>
        </w:rPr>
        <w:t xml:space="preserve"> House </w:t>
      </w:r>
      <w:r w:rsidRPr="008C3464">
        <w:rPr>
          <w:rStyle w:val="StyleUnderline"/>
          <w:highlight w:val="cyan"/>
        </w:rPr>
        <w:t>Freedom Caucus</w:t>
      </w:r>
      <w:r w:rsidRPr="008C3464">
        <w:rPr>
          <w:sz w:val="16"/>
          <w:highlight w:val="cyan"/>
        </w:rPr>
        <w:t>,</w:t>
      </w:r>
      <w:r w:rsidRPr="008C3464">
        <w:rPr>
          <w:sz w:val="16"/>
        </w:rPr>
        <w:t xml:space="preserve"> also </w:t>
      </w:r>
      <w:r w:rsidRPr="008C3464">
        <w:rPr>
          <w:rStyle w:val="StyleUnderline"/>
          <w:highlight w:val="cyan"/>
        </w:rPr>
        <w:t>came away</w:t>
      </w:r>
      <w:r w:rsidRPr="008C3464">
        <w:rPr>
          <w:sz w:val="16"/>
        </w:rPr>
        <w:t xml:space="preserve"> from the meeting </w:t>
      </w:r>
      <w:r w:rsidRPr="008C3464">
        <w:rPr>
          <w:rStyle w:val="StyleUnderline"/>
          <w:highlight w:val="cyan"/>
        </w:rPr>
        <w:t>with an optimistic tone</w:t>
      </w:r>
      <w:r w:rsidRPr="008C3464">
        <w:rPr>
          <w:rStyle w:val="StyleUnderline"/>
        </w:rPr>
        <w:t>.</w:t>
      </w:r>
      <w:r w:rsidRPr="008C3464">
        <w:rPr>
          <w:sz w:val="16"/>
        </w:rPr>
        <w:t xml:space="preserve"> </w:t>
      </w:r>
    </w:p>
    <w:p w14:paraId="619F196A" w14:textId="77777777" w:rsidR="00A72BCB" w:rsidRPr="008C3464" w:rsidRDefault="00A72BCB" w:rsidP="00A72BCB">
      <w:pPr>
        <w:rPr>
          <w:sz w:val="16"/>
        </w:rPr>
      </w:pPr>
      <w:r w:rsidRPr="008C3464">
        <w:rPr>
          <w:sz w:val="16"/>
        </w:rPr>
        <w:t xml:space="preserve">“I think </w:t>
      </w:r>
      <w:r w:rsidRPr="008C3464">
        <w:rPr>
          <w:rStyle w:val="StyleUnderline"/>
          <w:highlight w:val="cyan"/>
        </w:rPr>
        <w:t>there is a plan</w:t>
      </w:r>
      <w:r w:rsidRPr="008C3464">
        <w:rPr>
          <w:rStyle w:val="StyleUnderline"/>
        </w:rPr>
        <w:t xml:space="preserve"> of action</w:t>
      </w:r>
      <w:r w:rsidRPr="008C3464">
        <w:rPr>
          <w:sz w:val="16"/>
        </w:rPr>
        <w:t>. I don’t know about a resolution, but a plan of action,” Perry said.</w:t>
      </w:r>
    </w:p>
    <w:p w14:paraId="2F9EDB9D" w14:textId="77777777" w:rsidR="00A72BCB" w:rsidRPr="008C3464" w:rsidRDefault="00A72BCB" w:rsidP="00A72BCB">
      <w:pPr>
        <w:rPr>
          <w:sz w:val="16"/>
        </w:rPr>
      </w:pPr>
      <w:r w:rsidRPr="008C3464">
        <w:rPr>
          <w:sz w:val="16"/>
        </w:rPr>
        <w:t xml:space="preserve">Others, though, emphasized </w:t>
      </w:r>
      <w:r w:rsidRPr="008C3464">
        <w:rPr>
          <w:rStyle w:val="StyleUnderline"/>
        </w:rPr>
        <w:t>the long road ahead</w:t>
      </w:r>
      <w:r w:rsidRPr="008C3464">
        <w:rPr>
          <w:sz w:val="16"/>
        </w:rPr>
        <w:t xml:space="preserve"> in ironing out the details of the spending cuts conservatives are demanding. </w:t>
      </w:r>
    </w:p>
    <w:p w14:paraId="7C5BE348" w14:textId="77777777" w:rsidR="00A72BCB" w:rsidRPr="008C3464" w:rsidRDefault="00A72BCB" w:rsidP="00A72BCB">
      <w:pPr>
        <w:rPr>
          <w:rStyle w:val="StyleUnderline"/>
        </w:rPr>
      </w:pPr>
      <w:r w:rsidRPr="008C3464">
        <w:rPr>
          <w:sz w:val="16"/>
        </w:rPr>
        <w:t xml:space="preserve">Rep. Michael Cloud (R-Texas) said </w:t>
      </w:r>
      <w:r w:rsidRPr="008C3464">
        <w:rPr>
          <w:rStyle w:val="StyleUnderline"/>
        </w:rPr>
        <w:t xml:space="preserve">a </w:t>
      </w:r>
      <w:r w:rsidRPr="008C3464">
        <w:rPr>
          <w:rStyle w:val="StyleUnderline"/>
          <w:highlight w:val="cyan"/>
        </w:rPr>
        <w:t>big part</w:t>
      </w:r>
      <w:r w:rsidRPr="008C3464">
        <w:rPr>
          <w:rStyle w:val="StyleUnderline"/>
        </w:rPr>
        <w:t xml:space="preserve"> of the discussion </w:t>
      </w:r>
      <w:r w:rsidRPr="008C3464">
        <w:rPr>
          <w:rStyle w:val="StyleUnderline"/>
          <w:highlight w:val="cyan"/>
        </w:rPr>
        <w:t>is “making sure</w:t>
      </w:r>
      <w:r w:rsidRPr="008C3464">
        <w:rPr>
          <w:rStyle w:val="StyleUnderline"/>
        </w:rPr>
        <w:t xml:space="preserve"> that </w:t>
      </w:r>
      <w:r w:rsidRPr="008C3464">
        <w:rPr>
          <w:rStyle w:val="StyleUnderline"/>
          <w:highlight w:val="cyan"/>
        </w:rPr>
        <w:t>we’re</w:t>
      </w:r>
      <w:r w:rsidRPr="008C3464">
        <w:rPr>
          <w:rStyle w:val="StyleUnderline"/>
        </w:rPr>
        <w:t xml:space="preserve"> all </w:t>
      </w:r>
      <w:r w:rsidRPr="008C3464">
        <w:rPr>
          <w:rStyle w:val="Emphasis"/>
          <w:highlight w:val="cyan"/>
        </w:rPr>
        <w:t>on the same page</w:t>
      </w:r>
      <w:r w:rsidRPr="008C3464">
        <w:rPr>
          <w:rStyle w:val="StyleUnderline"/>
        </w:rPr>
        <w:t xml:space="preserve">” </w:t>
      </w:r>
      <w:r w:rsidRPr="008C3464">
        <w:rPr>
          <w:rStyle w:val="StyleUnderline"/>
          <w:highlight w:val="cyan"/>
        </w:rPr>
        <w:t>with</w:t>
      </w:r>
      <w:r w:rsidRPr="008C3464">
        <w:rPr>
          <w:rStyle w:val="StyleUnderline"/>
        </w:rPr>
        <w:t xml:space="preserve"> the </w:t>
      </w:r>
      <w:r w:rsidRPr="008C3464">
        <w:rPr>
          <w:rStyle w:val="StyleUnderline"/>
          <w:highlight w:val="cyan"/>
        </w:rPr>
        <w:t>appropriations</w:t>
      </w:r>
      <w:r w:rsidRPr="008C3464">
        <w:rPr>
          <w:rStyle w:val="StyleUnderline"/>
        </w:rPr>
        <w:t xml:space="preserve"> figures, </w:t>
      </w:r>
      <w:r w:rsidRPr="008C3464">
        <w:rPr>
          <w:rStyle w:val="StyleUnderline"/>
          <w:highlight w:val="cyan"/>
        </w:rPr>
        <w:t>and</w:t>
      </w:r>
      <w:r w:rsidRPr="008C3464">
        <w:rPr>
          <w:rStyle w:val="StyleUnderline"/>
        </w:rPr>
        <w:t xml:space="preserve"> that </w:t>
      </w:r>
      <w:r w:rsidRPr="008C3464">
        <w:rPr>
          <w:rStyle w:val="StyleUnderline"/>
          <w:highlight w:val="cyan"/>
        </w:rPr>
        <w:t xml:space="preserve">members are </w:t>
      </w:r>
      <w:r w:rsidRPr="008C3464">
        <w:rPr>
          <w:rStyle w:val="Emphasis"/>
          <w:highlight w:val="cyan"/>
        </w:rPr>
        <w:t>not operating with “different sets of numbers.”</w:t>
      </w:r>
      <w:r w:rsidRPr="008C3464">
        <w:rPr>
          <w:rStyle w:val="StyleUnderline"/>
        </w:rPr>
        <w:t xml:space="preserve"> </w:t>
      </w:r>
    </w:p>
    <w:p w14:paraId="6C2B4BC5" w14:textId="77777777" w:rsidR="00A72BCB" w:rsidRPr="008C3464" w:rsidRDefault="00A72BCB" w:rsidP="00A72BCB">
      <w:pPr>
        <w:rPr>
          <w:sz w:val="16"/>
          <w:szCs w:val="16"/>
        </w:rPr>
      </w:pPr>
      <w:r w:rsidRPr="008C3464">
        <w:rPr>
          <w:sz w:val="16"/>
          <w:szCs w:val="16"/>
        </w:rPr>
        <w:t xml:space="preserve">Conservatives have accused GOP leaders of using a budget “gimmick” — known as rescissions — to claim they’re setting next year’s spending at last year’s levels, while actually allocating much more. And several of them said they’re not yet satisfied with leadership’s response. </w:t>
      </w:r>
    </w:p>
    <w:p w14:paraId="5406C61E" w14:textId="77777777" w:rsidR="00A72BCB" w:rsidRPr="008C3464" w:rsidRDefault="00A72BCB" w:rsidP="00A72BCB">
      <w:pPr>
        <w:rPr>
          <w:sz w:val="16"/>
          <w:szCs w:val="16"/>
        </w:rPr>
      </w:pPr>
      <w:r w:rsidRPr="008C3464">
        <w:rPr>
          <w:sz w:val="16"/>
          <w:szCs w:val="16"/>
        </w:rPr>
        <w:t xml:space="preserve">“It’s a very much continued and unresolved question,” Rep. Dan Bishop (R-N.C.) said. </w:t>
      </w:r>
    </w:p>
    <w:p w14:paraId="22EB48FD" w14:textId="77777777" w:rsidR="00A72BCB" w:rsidRPr="008C3464" w:rsidRDefault="00A72BCB" w:rsidP="00A72BCB">
      <w:pPr>
        <w:rPr>
          <w:sz w:val="16"/>
        </w:rPr>
      </w:pPr>
      <w:r w:rsidRPr="008C3464">
        <w:rPr>
          <w:sz w:val="16"/>
        </w:rPr>
        <w:t xml:space="preserve">“I think the disagreement right now amongst us [and], you know, our colleagues is </w:t>
      </w:r>
      <w:r w:rsidRPr="008C3464">
        <w:rPr>
          <w:rStyle w:val="StyleUnderline"/>
        </w:rPr>
        <w:t>they’re using that to help bring up the agency spending,</w:t>
      </w:r>
      <w:r w:rsidRPr="008C3464">
        <w:rPr>
          <w:sz w:val="16"/>
        </w:rPr>
        <w:t xml:space="preserve">” Rep. Byron </w:t>
      </w:r>
      <w:proofErr w:type="spellStart"/>
      <w:r w:rsidRPr="008C3464">
        <w:rPr>
          <w:rStyle w:val="StyleUnderline"/>
        </w:rPr>
        <w:t>Donalds</w:t>
      </w:r>
      <w:proofErr w:type="spellEnd"/>
      <w:r w:rsidRPr="008C3464">
        <w:rPr>
          <w:sz w:val="16"/>
        </w:rPr>
        <w:t xml:space="preserve"> (R-Fla.) </w:t>
      </w:r>
      <w:r w:rsidRPr="008C3464">
        <w:rPr>
          <w:rStyle w:val="StyleUnderline"/>
        </w:rPr>
        <w:t>said</w:t>
      </w:r>
      <w:r w:rsidRPr="008C3464">
        <w:rPr>
          <w:sz w:val="16"/>
        </w:rPr>
        <w:t xml:space="preserve"> of the rescissions after the meeting. “And so my view is no, we shouldn’t be doing that. … </w:t>
      </w:r>
      <w:r w:rsidRPr="008C3464">
        <w:rPr>
          <w:rStyle w:val="StyleUnderline"/>
        </w:rPr>
        <w:t xml:space="preserve">The </w:t>
      </w:r>
      <w:r w:rsidRPr="008C3464">
        <w:rPr>
          <w:rStyle w:val="StyleUnderline"/>
          <w:highlight w:val="cyan"/>
        </w:rPr>
        <w:t xml:space="preserve">agencies need to </w:t>
      </w:r>
      <w:r w:rsidRPr="008C3464">
        <w:rPr>
          <w:rStyle w:val="Emphasis"/>
          <w:highlight w:val="cyan"/>
        </w:rPr>
        <w:t>justify why they</w:t>
      </w:r>
      <w:r w:rsidRPr="008C3464">
        <w:rPr>
          <w:rStyle w:val="Emphasis"/>
        </w:rPr>
        <w:t xml:space="preserve"> even </w:t>
      </w:r>
      <w:r w:rsidRPr="008C3464">
        <w:rPr>
          <w:rStyle w:val="Emphasis"/>
          <w:highlight w:val="cyan"/>
        </w:rPr>
        <w:t>need the money</w:t>
      </w:r>
      <w:r w:rsidRPr="008C3464">
        <w:rPr>
          <w:rStyle w:val="StyleUnderline"/>
        </w:rPr>
        <w:t xml:space="preserve"> to begin with. They have not done that</w:t>
      </w:r>
      <w:r w:rsidRPr="008C3464">
        <w:rPr>
          <w:sz w:val="16"/>
        </w:rPr>
        <w:t>.”</w:t>
      </w:r>
    </w:p>
    <w:p w14:paraId="375BCE74" w14:textId="77777777" w:rsidR="00A72BCB" w:rsidRPr="008C3464" w:rsidRDefault="00A72BCB" w:rsidP="00A72BCB">
      <w:pPr>
        <w:rPr>
          <w:sz w:val="16"/>
          <w:szCs w:val="16"/>
        </w:rPr>
      </w:pPr>
      <w:r w:rsidRPr="008C3464">
        <w:rPr>
          <w:sz w:val="16"/>
          <w:szCs w:val="16"/>
        </w:rPr>
        <w:t xml:space="preserve">The House left Friday for a two-week Independence Day recess after an extended seven-week stretch in session; the debt ceiling legislation forced leaders to cancel a scheduled weeklong recess the week of Memorial Day. </w:t>
      </w:r>
    </w:p>
    <w:p w14:paraId="580C08FD" w14:textId="77777777" w:rsidR="00A72BCB" w:rsidRPr="008C3464" w:rsidRDefault="00A72BCB" w:rsidP="00A72BCB">
      <w:pPr>
        <w:rPr>
          <w:rStyle w:val="StyleUnderline"/>
        </w:rPr>
      </w:pPr>
      <w:r w:rsidRPr="008C3464">
        <w:rPr>
          <w:rStyle w:val="StyleUnderline"/>
        </w:rPr>
        <w:t>Tensions flared — and derailed leadership’s hold of the House floor — through the second half of that grueling stretch, forcing McCarthy to stomp out fires.</w:t>
      </w:r>
    </w:p>
    <w:p w14:paraId="60C1AB5F" w14:textId="77777777" w:rsidR="00A72BCB" w:rsidRPr="008C3464" w:rsidRDefault="00A72BCB" w:rsidP="00A72BCB">
      <w:pPr>
        <w:rPr>
          <w:sz w:val="16"/>
        </w:rPr>
      </w:pPr>
      <w:r w:rsidRPr="008C3464">
        <w:rPr>
          <w:sz w:val="16"/>
        </w:rPr>
        <w:t xml:space="preserve">Eleven members of </w:t>
      </w:r>
      <w:r w:rsidRPr="008C3464">
        <w:rPr>
          <w:rStyle w:val="StyleUnderline"/>
        </w:rPr>
        <w:t>the</w:t>
      </w:r>
      <w:r w:rsidRPr="008C3464">
        <w:rPr>
          <w:sz w:val="16"/>
        </w:rPr>
        <w:t xml:space="preserve"> House </w:t>
      </w:r>
      <w:r w:rsidRPr="008C3464">
        <w:rPr>
          <w:rStyle w:val="StyleUnderline"/>
        </w:rPr>
        <w:t>Freedom Caucus</w:t>
      </w:r>
      <w:r w:rsidRPr="008C3464">
        <w:rPr>
          <w:sz w:val="16"/>
        </w:rPr>
        <w:t xml:space="preserve"> and their allies </w:t>
      </w:r>
      <w:r w:rsidRPr="008C3464">
        <w:rPr>
          <w:rStyle w:val="StyleUnderline"/>
        </w:rPr>
        <w:t xml:space="preserve">sunk a procedural rule in protest of the proposed cuts </w:t>
      </w:r>
      <w:r w:rsidRPr="008C3464">
        <w:rPr>
          <w:sz w:val="16"/>
        </w:rPr>
        <w:t xml:space="preserve">in the debt ceiling compromise </w:t>
      </w:r>
      <w:r w:rsidRPr="008C3464">
        <w:rPr>
          <w:rStyle w:val="StyleUnderline"/>
        </w:rPr>
        <w:t>not being steep enough, shutting down legislative action on the House floor for a week</w:t>
      </w:r>
      <w:r w:rsidRPr="008C3464">
        <w:rPr>
          <w:sz w:val="16"/>
        </w:rPr>
        <w:t>. Moderate Republicans lashed out, with one even proposing working with Democrats to get back control of the floor.</w:t>
      </w:r>
    </w:p>
    <w:p w14:paraId="00D85713" w14:textId="77777777" w:rsidR="00A72BCB" w:rsidRPr="008C3464" w:rsidRDefault="00A72BCB" w:rsidP="00A72BCB">
      <w:pPr>
        <w:rPr>
          <w:sz w:val="16"/>
          <w:szCs w:val="16"/>
        </w:rPr>
      </w:pPr>
      <w:r w:rsidRPr="008C3464">
        <w:rPr>
          <w:sz w:val="16"/>
          <w:szCs w:val="16"/>
        </w:rPr>
        <w:t xml:space="preserve">Rep. Anna Paulina Luna (R-Fla.) forced a vote on a resolution to censure Rep. Adam Schiff (D-Calf.), which failed last week but then succeeded this week after adjustments in language. And Rep. Lauren </w:t>
      </w:r>
      <w:proofErr w:type="spellStart"/>
      <w:r w:rsidRPr="008C3464">
        <w:rPr>
          <w:sz w:val="16"/>
          <w:szCs w:val="16"/>
        </w:rPr>
        <w:t>Boebert</w:t>
      </w:r>
      <w:proofErr w:type="spellEnd"/>
      <w:r w:rsidRPr="008C3464">
        <w:rPr>
          <w:sz w:val="16"/>
          <w:szCs w:val="16"/>
        </w:rPr>
        <w:t xml:space="preserve"> (R-Colo.) forced action on her resolution to impeach Biden over his handling of the U.S.-Mexico border, angering colleagues and surprising leaders — who then punted on her impeachment articles by working out a vote to send them back to committee.</w:t>
      </w:r>
    </w:p>
    <w:p w14:paraId="0691152D" w14:textId="77777777" w:rsidR="00A72BCB" w:rsidRPr="008C3464" w:rsidRDefault="00A72BCB" w:rsidP="00A72BCB">
      <w:pPr>
        <w:rPr>
          <w:sz w:val="16"/>
        </w:rPr>
      </w:pPr>
      <w:r w:rsidRPr="008C3464">
        <w:rPr>
          <w:rStyle w:val="StyleUnderline"/>
          <w:highlight w:val="cyan"/>
        </w:rPr>
        <w:t>Conservatives</w:t>
      </w:r>
      <w:r w:rsidRPr="008C3464">
        <w:rPr>
          <w:sz w:val="16"/>
        </w:rPr>
        <w:t xml:space="preserve"> still </w:t>
      </w:r>
      <w:r w:rsidRPr="008C3464">
        <w:rPr>
          <w:rStyle w:val="StyleUnderline"/>
          <w:highlight w:val="cyan"/>
        </w:rPr>
        <w:t xml:space="preserve">have </w:t>
      </w:r>
      <w:r w:rsidRPr="008C3464">
        <w:rPr>
          <w:rStyle w:val="Emphasis"/>
          <w:highlight w:val="cyan"/>
        </w:rPr>
        <w:t>major concerns</w:t>
      </w:r>
      <w:r w:rsidRPr="008C3464">
        <w:rPr>
          <w:rStyle w:val="StyleUnderline"/>
          <w:highlight w:val="cyan"/>
        </w:rPr>
        <w:t xml:space="preserve"> with </w:t>
      </w:r>
      <w:r w:rsidRPr="008C3464">
        <w:rPr>
          <w:rStyle w:val="Emphasis"/>
          <w:highlight w:val="cyan"/>
        </w:rPr>
        <w:t>spending levels</w:t>
      </w:r>
      <w:r w:rsidRPr="008C3464">
        <w:rPr>
          <w:rStyle w:val="Emphasis"/>
        </w:rPr>
        <w:t xml:space="preserve"> in appropriations bills</w:t>
      </w:r>
      <w:r w:rsidRPr="008C3464">
        <w:rPr>
          <w:sz w:val="16"/>
        </w:rPr>
        <w:t xml:space="preserve"> that have started to move through the committee. While they have allowed floor action to continue, they warn that shutting down the floor again remains a possibility.</w:t>
      </w:r>
    </w:p>
    <w:p w14:paraId="06E60557" w14:textId="77777777" w:rsidR="00A72BCB" w:rsidRPr="008C3464" w:rsidRDefault="00A72BCB" w:rsidP="00A72BCB">
      <w:pPr>
        <w:rPr>
          <w:sz w:val="16"/>
        </w:rPr>
      </w:pPr>
      <w:r w:rsidRPr="008C3464">
        <w:rPr>
          <w:rStyle w:val="StyleUnderline"/>
          <w:highlight w:val="cyan"/>
        </w:rPr>
        <w:t>Yet</w:t>
      </w:r>
      <w:r w:rsidRPr="008C3464">
        <w:rPr>
          <w:sz w:val="16"/>
        </w:rPr>
        <w:t xml:space="preserve"> McCarthy said Friday </w:t>
      </w:r>
      <w:r w:rsidRPr="008C3464">
        <w:rPr>
          <w:rStyle w:val="StyleUnderline"/>
          <w:highlight w:val="cyan"/>
        </w:rPr>
        <w:t>the House GOP has “been</w:t>
      </w:r>
      <w:r w:rsidRPr="008C3464">
        <w:rPr>
          <w:sz w:val="16"/>
        </w:rPr>
        <w:t xml:space="preserve"> so </w:t>
      </w:r>
      <w:r w:rsidRPr="008C3464">
        <w:rPr>
          <w:rStyle w:val="StyleUnderline"/>
          <w:highlight w:val="cyan"/>
        </w:rPr>
        <w:t>successful</w:t>
      </w:r>
      <w:r w:rsidRPr="008C3464">
        <w:rPr>
          <w:sz w:val="16"/>
        </w:rPr>
        <w:t xml:space="preserve"> for the last seven weeks.”</w:t>
      </w:r>
    </w:p>
    <w:p w14:paraId="41679D1B" w14:textId="77777777" w:rsidR="00A72BCB" w:rsidRPr="008C3464" w:rsidRDefault="00A72BCB" w:rsidP="00A72BCB">
      <w:pPr>
        <w:rPr>
          <w:rStyle w:val="StyleUnderline"/>
        </w:rPr>
      </w:pPr>
      <w:r w:rsidRPr="008C3464">
        <w:rPr>
          <w:sz w:val="16"/>
        </w:rPr>
        <w:t xml:space="preserve">As the leaders’ outreach effort ramps up, </w:t>
      </w:r>
      <w:r w:rsidRPr="008C3464">
        <w:rPr>
          <w:rStyle w:val="StyleUnderline"/>
        </w:rPr>
        <w:t xml:space="preserve">Republican </w:t>
      </w:r>
      <w:r w:rsidRPr="008C3464">
        <w:rPr>
          <w:rStyle w:val="StyleUnderline"/>
          <w:highlight w:val="cyan"/>
        </w:rPr>
        <w:t>appropriators have</w:t>
      </w:r>
      <w:r w:rsidRPr="008C3464">
        <w:rPr>
          <w:sz w:val="16"/>
        </w:rPr>
        <w:t xml:space="preserve"> already </w:t>
      </w:r>
      <w:r w:rsidRPr="008C3464">
        <w:rPr>
          <w:rStyle w:val="StyleUnderline"/>
          <w:highlight w:val="cyan"/>
        </w:rPr>
        <w:t>begun</w:t>
      </w:r>
      <w:r w:rsidRPr="008C3464">
        <w:rPr>
          <w:sz w:val="16"/>
        </w:rPr>
        <w:t xml:space="preserve"> the long process of </w:t>
      </w:r>
      <w:r w:rsidRPr="008C3464">
        <w:rPr>
          <w:rStyle w:val="StyleUnderline"/>
          <w:highlight w:val="cyan"/>
        </w:rPr>
        <w:t>marking up</w:t>
      </w:r>
      <w:r w:rsidRPr="008C3464">
        <w:rPr>
          <w:sz w:val="16"/>
        </w:rPr>
        <w:t xml:space="preserve"> </w:t>
      </w:r>
      <w:r w:rsidRPr="008C3464">
        <w:rPr>
          <w:rStyle w:val="StyleUnderline"/>
        </w:rPr>
        <w:t xml:space="preserve">their </w:t>
      </w:r>
      <w:r w:rsidRPr="008C3464">
        <w:rPr>
          <w:rStyle w:val="StyleUnderline"/>
          <w:highlight w:val="cyan"/>
        </w:rPr>
        <w:t>2024</w:t>
      </w:r>
      <w:r w:rsidRPr="008C3464">
        <w:rPr>
          <w:rStyle w:val="StyleUnderline"/>
        </w:rPr>
        <w:t xml:space="preserve"> </w:t>
      </w:r>
      <w:r w:rsidRPr="008C3464">
        <w:rPr>
          <w:rStyle w:val="StyleUnderline"/>
          <w:highlight w:val="cyan"/>
        </w:rPr>
        <w:t>spending bills</w:t>
      </w:r>
      <w:r w:rsidRPr="008C3464">
        <w:rPr>
          <w:rStyle w:val="StyleUnderline"/>
        </w:rPr>
        <w:t xml:space="preserve">, with a goal of sending all 12 appropriations bills to the House floor as quickly as possible. </w:t>
      </w:r>
    </w:p>
    <w:p w14:paraId="3F02E35F" w14:textId="77777777" w:rsidR="00A72BCB" w:rsidRPr="008C3464" w:rsidRDefault="00A72BCB" w:rsidP="00A72BCB">
      <w:pPr>
        <w:rPr>
          <w:sz w:val="16"/>
        </w:rPr>
      </w:pPr>
      <w:r w:rsidRPr="008C3464">
        <w:rPr>
          <w:sz w:val="16"/>
        </w:rPr>
        <w:t xml:space="preserve">“I think that </w:t>
      </w:r>
      <w:r w:rsidRPr="008C3464">
        <w:rPr>
          <w:rStyle w:val="StyleUnderline"/>
        </w:rPr>
        <w:t>what makes the most sense</w:t>
      </w:r>
      <w:r w:rsidRPr="008C3464">
        <w:rPr>
          <w:sz w:val="16"/>
        </w:rPr>
        <w:t xml:space="preserve"> for us strategically is to be able to get these bills, </w:t>
      </w:r>
      <w:r w:rsidRPr="008C3464">
        <w:rPr>
          <w:rStyle w:val="Emphasis"/>
          <w:highlight w:val="cyan"/>
        </w:rPr>
        <w:t>get the numbers as low as we</w:t>
      </w:r>
      <w:r w:rsidRPr="008C3464">
        <w:rPr>
          <w:rStyle w:val="Emphasis"/>
        </w:rPr>
        <w:t xml:space="preserve"> possibly </w:t>
      </w:r>
      <w:r w:rsidRPr="008C3464">
        <w:rPr>
          <w:rStyle w:val="Emphasis"/>
          <w:highlight w:val="cyan"/>
        </w:rPr>
        <w:t>can</w:t>
      </w:r>
      <w:r w:rsidRPr="008C3464">
        <w:rPr>
          <w:rStyle w:val="StyleUnderline"/>
        </w:rPr>
        <w:t>,</w:t>
      </w:r>
      <w:r w:rsidRPr="008C3464">
        <w:rPr>
          <w:sz w:val="16"/>
        </w:rPr>
        <w:t xml:space="preserve"> and get them out of the House as quick as we can for negotiating purposes,” Rep. Garret Graves (R-La.), a close McCarthy ally who was central to debt ceiling negotiations, told reporters after the meeting. “I think that’s what’s most strategic and in our interest.”</w:t>
      </w:r>
    </w:p>
    <w:p w14:paraId="6CD98B7A" w14:textId="77777777" w:rsidR="00A72BCB" w:rsidRPr="008C3464" w:rsidRDefault="00A72BCB" w:rsidP="00A72BCB">
      <w:pPr>
        <w:rPr>
          <w:sz w:val="16"/>
        </w:rPr>
      </w:pPr>
      <w:r w:rsidRPr="008C3464">
        <w:rPr>
          <w:sz w:val="16"/>
        </w:rPr>
        <w:t xml:space="preserve">Behind Chairwoman Kay Granger (R-Texas), the Appropriations Committee has already marked up roughly half of those spending bills. But Graves emphasized that even those are not set in stone, and </w:t>
      </w:r>
      <w:r w:rsidRPr="008C3464">
        <w:rPr>
          <w:rStyle w:val="StyleUnderline"/>
        </w:rPr>
        <w:t>GOP leaders are reserving the right to alter those bills as needed to win over potential GOP holdouts — conservatives and moderates alike</w:t>
      </w:r>
      <w:r w:rsidRPr="008C3464">
        <w:rPr>
          <w:sz w:val="16"/>
        </w:rPr>
        <w:t xml:space="preserve">. </w:t>
      </w:r>
    </w:p>
    <w:p w14:paraId="70C8AA99" w14:textId="77777777" w:rsidR="00A72BCB" w:rsidRPr="008C3464" w:rsidRDefault="00A72BCB" w:rsidP="00A72BCB">
      <w:pPr>
        <w:rPr>
          <w:sz w:val="16"/>
        </w:rPr>
      </w:pPr>
      <w:r w:rsidRPr="008C3464">
        <w:rPr>
          <w:sz w:val="16"/>
        </w:rPr>
        <w:t xml:space="preserve">“The Speaker committed in January to go through regular order. Regular order includes allowing amendments and changes to bills as we move forward,” Graves said. “And look, yeah, </w:t>
      </w:r>
      <w:r w:rsidRPr="008C3464">
        <w:rPr>
          <w:rStyle w:val="Emphasis"/>
          <w:highlight w:val="cyan"/>
        </w:rPr>
        <w:t xml:space="preserve">Freedom Caucus has ideas </w:t>
      </w:r>
      <w:r w:rsidRPr="008C3464">
        <w:rPr>
          <w:rStyle w:val="StyleUnderline"/>
          <w:highlight w:val="cyan"/>
        </w:rPr>
        <w:t xml:space="preserve">on what they want </w:t>
      </w:r>
      <w:r w:rsidRPr="008C3464">
        <w:rPr>
          <w:rStyle w:val="StyleUnderline"/>
        </w:rPr>
        <w:t>to do</w:t>
      </w:r>
      <w:r w:rsidRPr="008C3464">
        <w:rPr>
          <w:sz w:val="16"/>
        </w:rPr>
        <w:t>. But so do a lot of other people.”</w:t>
      </w:r>
    </w:p>
    <w:p w14:paraId="0679267B" w14:textId="77777777" w:rsidR="00CF126D" w:rsidRPr="008C3464" w:rsidRDefault="00CF126D" w:rsidP="00A72BCB">
      <w:pPr>
        <w:rPr>
          <w:sz w:val="16"/>
        </w:rPr>
      </w:pPr>
    </w:p>
    <w:p w14:paraId="79CDB4BA" w14:textId="77777777" w:rsidR="0043286F" w:rsidRPr="008C3464" w:rsidRDefault="0043286F" w:rsidP="00A72BCB">
      <w:pPr>
        <w:rPr>
          <w:sz w:val="16"/>
        </w:rPr>
      </w:pPr>
    </w:p>
    <w:p w14:paraId="5305DCD2" w14:textId="77777777" w:rsidR="0043286F" w:rsidRPr="008C3464" w:rsidRDefault="0043286F" w:rsidP="00A72BCB">
      <w:pPr>
        <w:rPr>
          <w:sz w:val="16"/>
        </w:rPr>
      </w:pPr>
    </w:p>
    <w:p w14:paraId="48D2CF9A" w14:textId="325FA9AB" w:rsidR="00187464" w:rsidRPr="008C3464" w:rsidRDefault="00187464" w:rsidP="00A72BCB">
      <w:pPr>
        <w:pStyle w:val="Heading4"/>
      </w:pPr>
      <w:r w:rsidRPr="008C3464">
        <w:t>[Insert Link]</w:t>
      </w:r>
    </w:p>
    <w:p w14:paraId="60A8E805" w14:textId="77777777" w:rsidR="00187464" w:rsidRPr="008C3464" w:rsidRDefault="00187464" w:rsidP="00187464"/>
    <w:p w14:paraId="60C79D88" w14:textId="77777777" w:rsidR="009511AE" w:rsidRDefault="009511AE" w:rsidP="00187464"/>
    <w:p w14:paraId="13D6F563" w14:textId="5E2CEEE0" w:rsidR="00AD5547" w:rsidRPr="008C3464" w:rsidRDefault="00AD5547" w:rsidP="00AD5547">
      <w:pPr>
        <w:pStyle w:val="Heading4"/>
        <w:rPr>
          <w:rStyle w:val="StyleUnderline"/>
          <w:sz w:val="26"/>
          <w:u w:val="none"/>
        </w:rPr>
      </w:pPr>
      <w:r w:rsidRPr="008C3464">
        <w:rPr>
          <w:rStyle w:val="StyleUnderline"/>
          <w:sz w:val="26"/>
          <w:u w:val="none"/>
        </w:rPr>
        <w:t xml:space="preserve">Failure of the Spending Bill triggers </w:t>
      </w:r>
      <w:r w:rsidR="004E2272">
        <w:rPr>
          <w:rStyle w:val="StyleUnderline"/>
          <w:sz w:val="26"/>
          <w:u w:val="none"/>
        </w:rPr>
        <w:t>massive</w:t>
      </w:r>
      <w:r w:rsidRPr="008C3464">
        <w:rPr>
          <w:rStyle w:val="StyleUnderline"/>
          <w:sz w:val="26"/>
          <w:u w:val="none"/>
        </w:rPr>
        <w:t xml:space="preserve"> cuts, drastically effecting </w:t>
      </w:r>
      <w:r w:rsidR="004E2272">
        <w:rPr>
          <w:rStyle w:val="StyleUnderline"/>
          <w:sz w:val="26"/>
          <w:u w:val="none"/>
        </w:rPr>
        <w:t>d</w:t>
      </w:r>
      <w:r w:rsidR="004C37BA">
        <w:rPr>
          <w:rStyle w:val="StyleUnderline"/>
          <w:sz w:val="26"/>
          <w:u w:val="none"/>
        </w:rPr>
        <w:t>efense</w:t>
      </w:r>
      <w:r w:rsidRPr="008C3464">
        <w:rPr>
          <w:rStyle w:val="StyleUnderline"/>
          <w:sz w:val="26"/>
          <w:u w:val="none"/>
        </w:rPr>
        <w:t xml:space="preserve"> budgets</w:t>
      </w:r>
      <w:r w:rsidR="00C027DA">
        <w:rPr>
          <w:rStyle w:val="StyleUnderline"/>
          <w:sz w:val="26"/>
          <w:u w:val="none"/>
        </w:rPr>
        <w:t xml:space="preserve"> – </w:t>
      </w:r>
      <w:r w:rsidR="004E2272">
        <w:rPr>
          <w:rStyle w:val="StyleUnderline"/>
          <w:sz w:val="26"/>
          <w:u w:val="none"/>
        </w:rPr>
        <w:t xml:space="preserve">McCarthy’s </w:t>
      </w:r>
      <w:r w:rsidR="00C027DA">
        <w:rPr>
          <w:rStyle w:val="StyleUnderline"/>
          <w:sz w:val="26"/>
          <w:u w:val="none"/>
        </w:rPr>
        <w:t>PC</w:t>
      </w:r>
      <w:r w:rsidR="004E2272">
        <w:rPr>
          <w:rStyle w:val="StyleUnderline"/>
          <w:sz w:val="26"/>
          <w:u w:val="none"/>
        </w:rPr>
        <w:t xml:space="preserve"> is k</w:t>
      </w:r>
      <w:r w:rsidR="00C027DA">
        <w:rPr>
          <w:rStyle w:val="StyleUnderline"/>
          <w:sz w:val="26"/>
          <w:u w:val="none"/>
        </w:rPr>
        <w:t>ey</w:t>
      </w:r>
    </w:p>
    <w:p w14:paraId="38908CC4" w14:textId="77777777" w:rsidR="00AD5547" w:rsidRPr="008C3464" w:rsidRDefault="00AD5547" w:rsidP="00AD5547">
      <w:pPr>
        <w:rPr>
          <w:rStyle w:val="StyleUnderline"/>
          <w:u w:val="none"/>
        </w:rPr>
      </w:pPr>
      <w:r w:rsidRPr="008C3464">
        <w:rPr>
          <w:rStyle w:val="StyleUnderline"/>
          <w:b/>
          <w:bCs/>
          <w:sz w:val="24"/>
          <w:u w:val="none"/>
        </w:rPr>
        <w:t xml:space="preserve">Emma and </w:t>
      </w:r>
      <w:proofErr w:type="spellStart"/>
      <w:r w:rsidRPr="008C3464">
        <w:rPr>
          <w:rStyle w:val="StyleUnderline"/>
          <w:b/>
          <w:bCs/>
          <w:sz w:val="24"/>
          <w:u w:val="none"/>
        </w:rPr>
        <w:t>Scholtes</w:t>
      </w:r>
      <w:proofErr w:type="spellEnd"/>
      <w:r w:rsidRPr="008C3464">
        <w:rPr>
          <w:rStyle w:val="StyleUnderline"/>
          <w:b/>
          <w:bCs/>
          <w:sz w:val="24"/>
          <w:u w:val="none"/>
        </w:rPr>
        <w:t xml:space="preserve"> 6-26</w:t>
      </w:r>
      <w:r w:rsidRPr="008C3464">
        <w:rPr>
          <w:rStyle w:val="StyleUnderline"/>
          <w:u w:val="none"/>
        </w:rPr>
        <w:t xml:space="preserve"> (Caitlin Emma and Jennifer </w:t>
      </w:r>
      <w:proofErr w:type="spellStart"/>
      <w:r w:rsidRPr="008C3464">
        <w:rPr>
          <w:rStyle w:val="StyleUnderline"/>
          <w:u w:val="none"/>
        </w:rPr>
        <w:t>Scholtes</w:t>
      </w:r>
      <w:proofErr w:type="spellEnd"/>
      <w:r w:rsidRPr="008C3464">
        <w:rPr>
          <w:rStyle w:val="StyleUnderline"/>
          <w:u w:val="none"/>
        </w:rPr>
        <w:t>, 6-26-2023, "A debt deal twist is shifting Congress’ shutdown gameplan," POLITICO, Emma is a Budget and appropriations reporter</w:t>
      </w:r>
      <w:r>
        <w:rPr>
          <w:rStyle w:val="StyleUnderline"/>
          <w:u w:val="none"/>
        </w:rPr>
        <w:t xml:space="preserve">, </w:t>
      </w:r>
      <w:proofErr w:type="spellStart"/>
      <w:r>
        <w:rPr>
          <w:rStyle w:val="StyleUnderline"/>
          <w:u w:val="none"/>
        </w:rPr>
        <w:t>Scholtes</w:t>
      </w:r>
      <w:proofErr w:type="spellEnd"/>
      <w:r>
        <w:rPr>
          <w:rStyle w:val="StyleUnderline"/>
          <w:u w:val="none"/>
        </w:rPr>
        <w:t xml:space="preserve"> is the</w:t>
      </w:r>
      <w:r w:rsidRPr="00AD5547">
        <w:rPr>
          <w:rStyle w:val="StyleUnderline"/>
          <w:u w:val="none"/>
        </w:rPr>
        <w:t xml:space="preserve"> Budget and Appropriations</w:t>
      </w:r>
      <w:r>
        <w:rPr>
          <w:rStyle w:val="StyleUnderline"/>
          <w:u w:val="none"/>
        </w:rPr>
        <w:t xml:space="preserve"> Editor. </w:t>
      </w:r>
      <w:r w:rsidRPr="008C3464">
        <w:rPr>
          <w:rStyle w:val="StyleUnderline"/>
          <w:u w:val="none"/>
        </w:rPr>
        <w:t>https://www.politico.com/news/2023/06/26/congress-spending-shutdown-mccarthy-biden-00103346, accessed 6-27-2023)//</w:t>
      </w:r>
      <w:proofErr w:type="spellStart"/>
      <w:r w:rsidRPr="008C3464">
        <w:rPr>
          <w:rStyle w:val="StyleUnderline"/>
          <w:u w:val="none"/>
        </w:rPr>
        <w:t>Prozes</w:t>
      </w:r>
      <w:proofErr w:type="spellEnd"/>
    </w:p>
    <w:p w14:paraId="1C74FEB7" w14:textId="77777777" w:rsidR="00AD5547" w:rsidRPr="008C3464" w:rsidRDefault="00AD5547" w:rsidP="00AD5547">
      <w:pPr>
        <w:rPr>
          <w:sz w:val="16"/>
        </w:rPr>
      </w:pPr>
      <w:r w:rsidRPr="008C3464">
        <w:rPr>
          <w:sz w:val="16"/>
        </w:rPr>
        <w:t xml:space="preserve">It’s only June, and </w:t>
      </w:r>
      <w:r w:rsidRPr="008C3464">
        <w:rPr>
          <w:rStyle w:val="StyleUnderline"/>
        </w:rPr>
        <w:t>already Congress is threatening to ruin New Year’s Eve</w:t>
      </w:r>
      <w:r w:rsidRPr="008C3464">
        <w:rPr>
          <w:sz w:val="16"/>
        </w:rPr>
        <w:t>.</w:t>
      </w:r>
    </w:p>
    <w:p w14:paraId="4F5C7F35" w14:textId="77777777" w:rsidR="00AD5547" w:rsidRPr="008C3464" w:rsidRDefault="00AD5547" w:rsidP="00AD5547">
      <w:pPr>
        <w:rPr>
          <w:sz w:val="16"/>
        </w:rPr>
      </w:pPr>
      <w:r w:rsidRPr="008C3464">
        <w:rPr>
          <w:sz w:val="16"/>
        </w:rPr>
        <w:t xml:space="preserve">With just over three months until the next shutdown deadline, the two parties are nowhere near a bipartisan deal to fund the government by the start of the new fiscal year. So top lawmakers are predicting that </w:t>
      </w:r>
      <w:r w:rsidRPr="008C3464">
        <w:rPr>
          <w:rStyle w:val="StyleUnderline"/>
        </w:rPr>
        <w:t>Congress will revert back to its worn-out habit: punting until the holiday season.</w:t>
      </w:r>
      <w:r w:rsidRPr="008C3464">
        <w:rPr>
          <w:sz w:val="16"/>
        </w:rPr>
        <w:t xml:space="preserve"> It’s a classic forcing mechanism when members are particularly eager to escape the Capitol dome.</w:t>
      </w:r>
    </w:p>
    <w:p w14:paraId="2A88EE18" w14:textId="77777777" w:rsidR="00AD5547" w:rsidRPr="008C3464" w:rsidRDefault="00AD5547" w:rsidP="00AD5547">
      <w:pPr>
        <w:rPr>
          <w:sz w:val="16"/>
        </w:rPr>
      </w:pPr>
      <w:r w:rsidRPr="008C3464">
        <w:rPr>
          <w:sz w:val="16"/>
        </w:rPr>
        <w:t xml:space="preserve">This time, </w:t>
      </w:r>
      <w:r w:rsidRPr="008C3464">
        <w:rPr>
          <w:rStyle w:val="StyleUnderline"/>
        </w:rPr>
        <w:t>a new threat adds to the year-end impetus, thanks to the</w:t>
      </w:r>
      <w:r w:rsidRPr="008C3464">
        <w:rPr>
          <w:sz w:val="16"/>
        </w:rPr>
        <w:t xml:space="preserve"> recent bipartisan </w:t>
      </w:r>
      <w:r w:rsidRPr="008C3464">
        <w:rPr>
          <w:rStyle w:val="StyleUnderline"/>
        </w:rPr>
        <w:t>debt</w:t>
      </w:r>
      <w:r w:rsidRPr="008C3464">
        <w:rPr>
          <w:sz w:val="16"/>
        </w:rPr>
        <w:t xml:space="preserve"> limit </w:t>
      </w:r>
      <w:r w:rsidRPr="008C3464">
        <w:rPr>
          <w:rStyle w:val="StyleUnderline"/>
        </w:rPr>
        <w:t xml:space="preserve">deal. </w:t>
      </w:r>
      <w:r w:rsidRPr="008C3464">
        <w:rPr>
          <w:rStyle w:val="Emphasis"/>
          <w:highlight w:val="cyan"/>
        </w:rPr>
        <w:t xml:space="preserve">If </w:t>
      </w:r>
      <w:r w:rsidRPr="00274BAA">
        <w:rPr>
          <w:rStyle w:val="Emphasis"/>
          <w:highlight w:val="cyan"/>
        </w:rPr>
        <w:t xml:space="preserve">the House and Senate fail </w:t>
      </w:r>
      <w:r w:rsidRPr="008C3464">
        <w:rPr>
          <w:rStyle w:val="Emphasis"/>
          <w:highlight w:val="cyan"/>
        </w:rPr>
        <w:t>to clear a dozen annual spending bills</w:t>
      </w:r>
      <w:r w:rsidRPr="008C3464">
        <w:rPr>
          <w:rStyle w:val="StyleUnderline"/>
          <w:highlight w:val="cyan"/>
        </w:rPr>
        <w:t xml:space="preserve"> by</w:t>
      </w:r>
      <w:r w:rsidRPr="008C3464">
        <w:rPr>
          <w:rStyle w:val="StyleUnderline"/>
        </w:rPr>
        <w:t xml:space="preserve"> midnight on </w:t>
      </w:r>
      <w:r w:rsidRPr="008C3464">
        <w:rPr>
          <w:rStyle w:val="StyleUnderline"/>
          <w:highlight w:val="cyan"/>
        </w:rPr>
        <w:t>New Year’s</w:t>
      </w:r>
      <w:r w:rsidRPr="008C3464">
        <w:rPr>
          <w:rStyle w:val="StyleUnderline"/>
        </w:rPr>
        <w:t xml:space="preserve"> Eve</w:t>
      </w:r>
      <w:r w:rsidRPr="008C3464">
        <w:rPr>
          <w:sz w:val="16"/>
        </w:rPr>
        <w:t>, according to the deal</w:t>
      </w:r>
      <w:r w:rsidRPr="008C3464">
        <w:rPr>
          <w:rStyle w:val="StyleUnderline"/>
        </w:rPr>
        <w:t xml:space="preserve">, it </w:t>
      </w:r>
      <w:r w:rsidRPr="008C3464">
        <w:rPr>
          <w:rStyle w:val="StyleUnderline"/>
          <w:highlight w:val="cyan"/>
        </w:rPr>
        <w:t xml:space="preserve">would trigger </w:t>
      </w:r>
      <w:r w:rsidRPr="008C3464">
        <w:rPr>
          <w:rStyle w:val="Emphasis"/>
          <w:highlight w:val="cyan"/>
        </w:rPr>
        <w:t>an automatic 1 percent across-the-board funding cut</w:t>
      </w:r>
      <w:r w:rsidRPr="008C3464">
        <w:rPr>
          <w:rStyle w:val="StyleUnderline"/>
        </w:rPr>
        <w:t xml:space="preserve"> if a short-term spending patch is in place.</w:t>
      </w:r>
      <w:r w:rsidRPr="008C3464">
        <w:rPr>
          <w:sz w:val="16"/>
        </w:rPr>
        <w:t xml:space="preserve"> That would be </w:t>
      </w:r>
      <w:r w:rsidRPr="008C3464">
        <w:rPr>
          <w:rStyle w:val="StyleUnderline"/>
        </w:rPr>
        <w:t xml:space="preserve">a </w:t>
      </w:r>
      <w:r w:rsidRPr="008C3464">
        <w:rPr>
          <w:rStyle w:val="StyleUnderline"/>
          <w:highlight w:val="cyan"/>
        </w:rPr>
        <w:t>severely difficult</w:t>
      </w:r>
      <w:r w:rsidRPr="008C3464">
        <w:rPr>
          <w:rStyle w:val="StyleUnderline"/>
        </w:rPr>
        <w:t xml:space="preserve"> accounting conundrum </w:t>
      </w:r>
      <w:r w:rsidRPr="008C3464">
        <w:rPr>
          <w:rStyle w:val="StyleUnderline"/>
          <w:highlight w:val="cyan"/>
        </w:rPr>
        <w:t>for fed</w:t>
      </w:r>
      <w:r w:rsidRPr="008C3464">
        <w:rPr>
          <w:rStyle w:val="StyleUnderline"/>
        </w:rPr>
        <w:t xml:space="preserve">eral </w:t>
      </w:r>
      <w:r w:rsidRPr="008C3464">
        <w:rPr>
          <w:rStyle w:val="StyleUnderline"/>
          <w:highlight w:val="cyan"/>
        </w:rPr>
        <w:t>agencies</w:t>
      </w:r>
      <w:r w:rsidRPr="008C3464">
        <w:rPr>
          <w:rStyle w:val="StyleUnderline"/>
        </w:rPr>
        <w:t xml:space="preserve"> — and a potential political landmine for Speaker Kevin McCarthy and President Joe Biden, </w:t>
      </w:r>
      <w:r w:rsidRPr="008C3464">
        <w:rPr>
          <w:sz w:val="16"/>
        </w:rPr>
        <w:t>who both have a lot to lose in 2024.</w:t>
      </w:r>
    </w:p>
    <w:p w14:paraId="6222E064" w14:textId="77777777" w:rsidR="00AD5547" w:rsidRPr="008C3464" w:rsidRDefault="00AD5547" w:rsidP="00AD5547">
      <w:pPr>
        <w:rPr>
          <w:rStyle w:val="StyleUnderline"/>
        </w:rPr>
      </w:pPr>
      <w:r w:rsidRPr="008C3464">
        <w:rPr>
          <w:rStyle w:val="StyleUnderline"/>
        </w:rPr>
        <w:t xml:space="preserve">“The real deadline is Jan. 1,” said </w:t>
      </w:r>
      <w:r w:rsidRPr="008C3464">
        <w:rPr>
          <w:sz w:val="16"/>
        </w:rPr>
        <w:t xml:space="preserve">Rep. Tom Cole (R-Okla.), </w:t>
      </w:r>
      <w:r w:rsidRPr="008C3464">
        <w:rPr>
          <w:rStyle w:val="StyleUnderline"/>
        </w:rPr>
        <w:t>vice chair of the Appropriations Committee.</w:t>
      </w:r>
    </w:p>
    <w:p w14:paraId="6F0735B7" w14:textId="77777777" w:rsidR="00AD5547" w:rsidRPr="008C3464" w:rsidRDefault="00AD5547" w:rsidP="00AD5547">
      <w:pPr>
        <w:rPr>
          <w:sz w:val="16"/>
        </w:rPr>
      </w:pPr>
      <w:r w:rsidRPr="008C3464">
        <w:rPr>
          <w:sz w:val="16"/>
        </w:rPr>
        <w:t xml:space="preserve">Cole added that it’s “very likely” </w:t>
      </w:r>
      <w:r w:rsidRPr="008C3464">
        <w:rPr>
          <w:rStyle w:val="StyleUnderline"/>
        </w:rPr>
        <w:t xml:space="preserve">Congress will clear a spending patch </w:t>
      </w:r>
      <w:r w:rsidRPr="008C3464">
        <w:rPr>
          <w:sz w:val="16"/>
        </w:rPr>
        <w:t xml:space="preserve">— preserving funding at current levels </w:t>
      </w:r>
      <w:r w:rsidRPr="008C3464">
        <w:rPr>
          <w:rStyle w:val="StyleUnderline"/>
        </w:rPr>
        <w:t>— to keep the government open into November or December</w:t>
      </w:r>
      <w:r w:rsidRPr="008C3464">
        <w:rPr>
          <w:sz w:val="16"/>
        </w:rPr>
        <w:t>. Such a feat could still prove politically tricky, given the swath of House conservatives who are averse to current spending levels and prone to making McCarthy’s life difficult.</w:t>
      </w:r>
    </w:p>
    <w:p w14:paraId="02A4A213" w14:textId="77777777" w:rsidR="00AD5547" w:rsidRPr="008C3464" w:rsidRDefault="00AD5547" w:rsidP="00AD5547">
      <w:pPr>
        <w:rPr>
          <w:sz w:val="16"/>
        </w:rPr>
      </w:pPr>
      <w:r w:rsidRPr="008C3464">
        <w:rPr>
          <w:sz w:val="16"/>
        </w:rPr>
        <w:t xml:space="preserve">“It’s an experiment, no question about it,” Cole said of </w:t>
      </w:r>
      <w:r w:rsidRPr="008C3464">
        <w:rPr>
          <w:rStyle w:val="StyleUnderline"/>
        </w:rPr>
        <w:t>the automatic cuts</w:t>
      </w:r>
      <w:r w:rsidRPr="008C3464">
        <w:rPr>
          <w:sz w:val="16"/>
        </w:rPr>
        <w:t xml:space="preserve"> baked into the debt deal, </w:t>
      </w:r>
      <w:r w:rsidRPr="00274BAA">
        <w:rPr>
          <w:rStyle w:val="StyleUnderline"/>
        </w:rPr>
        <w:t xml:space="preserve">formally </w:t>
      </w:r>
      <w:r w:rsidRPr="00274BAA">
        <w:rPr>
          <w:rStyle w:val="StyleUnderline"/>
          <w:highlight w:val="cyan"/>
        </w:rPr>
        <w:t xml:space="preserve">known as </w:t>
      </w:r>
      <w:r w:rsidRPr="00274BAA">
        <w:rPr>
          <w:rStyle w:val="Emphasis"/>
          <w:highlight w:val="cyan"/>
        </w:rPr>
        <w:t>sequestration</w:t>
      </w:r>
      <w:r w:rsidRPr="008C3464">
        <w:rPr>
          <w:sz w:val="16"/>
        </w:rPr>
        <w:t xml:space="preserve">. “But it </w:t>
      </w:r>
      <w:r w:rsidRPr="008C3464">
        <w:rPr>
          <w:rStyle w:val="StyleUnderline"/>
        </w:rPr>
        <w:t>may turn out to</w:t>
      </w:r>
      <w:r w:rsidRPr="008C3464">
        <w:rPr>
          <w:sz w:val="16"/>
        </w:rPr>
        <w:t xml:space="preserve"> be an experiment that </w:t>
      </w:r>
      <w:r w:rsidRPr="008C3464">
        <w:rPr>
          <w:rStyle w:val="StyleUnderline"/>
        </w:rPr>
        <w:t>revives the process and deadlines. Real deadlines, with real teeth,</w:t>
      </w:r>
      <w:r w:rsidRPr="008C3464">
        <w:rPr>
          <w:sz w:val="16"/>
        </w:rPr>
        <w:t xml:space="preserve"> sometimes actually get people moving around here.”</w:t>
      </w:r>
    </w:p>
    <w:p w14:paraId="00EA584C" w14:textId="77777777" w:rsidR="00AD5547" w:rsidRPr="008C3464" w:rsidRDefault="00AD5547" w:rsidP="00AD5547">
      <w:pPr>
        <w:rPr>
          <w:sz w:val="16"/>
          <w:szCs w:val="16"/>
        </w:rPr>
      </w:pPr>
      <w:r w:rsidRPr="008C3464">
        <w:rPr>
          <w:sz w:val="16"/>
          <w:szCs w:val="16"/>
        </w:rPr>
        <w:t>Even the deadline for those cuts could get a bit convoluted, however. While Jan. 1 is technically the trigger date for a drop in spending levels under the debt agreement — unless Congress passes a new funding bill in time — top appropriators say the actual reductions wouldn’t kick in until the end of April.</w:t>
      </w:r>
    </w:p>
    <w:p w14:paraId="394A013A" w14:textId="77777777" w:rsidR="00AD5547" w:rsidRPr="008C3464" w:rsidRDefault="00AD5547" w:rsidP="00AD5547">
      <w:pPr>
        <w:rPr>
          <w:rStyle w:val="StyleUnderline"/>
        </w:rPr>
      </w:pPr>
      <w:r w:rsidRPr="008C3464">
        <w:rPr>
          <w:sz w:val="16"/>
        </w:rPr>
        <w:t xml:space="preserve">Regardless, lawmakers see </w:t>
      </w:r>
      <w:r w:rsidRPr="008C3464">
        <w:rPr>
          <w:rStyle w:val="StyleUnderline"/>
        </w:rPr>
        <w:t>the new year as the main pressure point for funding negotiations.</w:t>
      </w:r>
    </w:p>
    <w:p w14:paraId="671DDF96" w14:textId="77777777" w:rsidR="00AD5547" w:rsidRPr="008C3464" w:rsidRDefault="00AD5547" w:rsidP="00AD5547">
      <w:pPr>
        <w:rPr>
          <w:rStyle w:val="StyleUnderline"/>
        </w:rPr>
      </w:pPr>
      <w:r w:rsidRPr="008C3464">
        <w:rPr>
          <w:sz w:val="16"/>
        </w:rPr>
        <w:t>“</w:t>
      </w:r>
      <w:r w:rsidRPr="008C3464">
        <w:rPr>
          <w:rStyle w:val="StyleUnderline"/>
        </w:rPr>
        <w:t>The calendar year is really the fiscal year up</w:t>
      </w:r>
      <w:r w:rsidRPr="008C3464">
        <w:rPr>
          <w:sz w:val="16"/>
        </w:rPr>
        <w:t xml:space="preserve"> here,” said Sen. Tim Kaine (D-Va.), who added that </w:t>
      </w:r>
      <w:r w:rsidRPr="008C3464">
        <w:rPr>
          <w:rStyle w:val="StyleUnderline"/>
        </w:rPr>
        <w:t>the threat of automatic cuts pegged to early January, not Sept. 30, is just an “acknowledgement of the reality.”</w:t>
      </w:r>
    </w:p>
    <w:p w14:paraId="00175C35" w14:textId="77777777" w:rsidR="00AD5547" w:rsidRPr="008C3464" w:rsidRDefault="00AD5547" w:rsidP="00AD5547">
      <w:pPr>
        <w:rPr>
          <w:sz w:val="16"/>
        </w:rPr>
      </w:pPr>
      <w:r w:rsidRPr="008C3464">
        <w:rPr>
          <w:rStyle w:val="StyleUnderline"/>
        </w:rPr>
        <w:t>The debt deal,</w:t>
      </w:r>
      <w:r w:rsidRPr="008C3464">
        <w:rPr>
          <w:sz w:val="16"/>
        </w:rPr>
        <w:t xml:space="preserve"> in theory, </w:t>
      </w:r>
      <w:r w:rsidRPr="008C3464">
        <w:rPr>
          <w:rStyle w:val="StyleUnderline"/>
        </w:rPr>
        <w:t>should have given lawmakers a basic bipartisan funding framework to write their annual spending bills</w:t>
      </w:r>
      <w:r w:rsidRPr="008C3464">
        <w:rPr>
          <w:sz w:val="16"/>
        </w:rPr>
        <w:t xml:space="preserve">. But the House is off to a particularly inauspicious start, with </w:t>
      </w:r>
      <w:r w:rsidRPr="008C3464">
        <w:rPr>
          <w:rStyle w:val="StyleUnderline"/>
          <w:highlight w:val="cyan"/>
        </w:rPr>
        <w:t>Republicans marking up</w:t>
      </w:r>
      <w:r w:rsidRPr="008C3464">
        <w:rPr>
          <w:sz w:val="16"/>
        </w:rPr>
        <w:t xml:space="preserve"> their </w:t>
      </w:r>
      <w:r w:rsidRPr="008C3464">
        <w:rPr>
          <w:rStyle w:val="StyleUnderline"/>
          <w:highlight w:val="cyan"/>
        </w:rPr>
        <w:t>spending</w:t>
      </w:r>
      <w:r w:rsidRPr="008C3464">
        <w:rPr>
          <w:rStyle w:val="StyleUnderline"/>
        </w:rPr>
        <w:t xml:space="preserve"> measures $119 billion </w:t>
      </w:r>
      <w:r w:rsidRPr="008C3464">
        <w:rPr>
          <w:rStyle w:val="StyleUnderline"/>
          <w:highlight w:val="cyan"/>
        </w:rPr>
        <w:t>below</w:t>
      </w:r>
      <w:r w:rsidRPr="008C3464">
        <w:rPr>
          <w:rStyle w:val="StyleUnderline"/>
        </w:rPr>
        <w:t xml:space="preserve"> the </w:t>
      </w:r>
      <w:r w:rsidRPr="008C3464">
        <w:rPr>
          <w:rStyle w:val="StyleUnderline"/>
          <w:highlight w:val="cyan"/>
        </w:rPr>
        <w:t>budget levels</w:t>
      </w:r>
      <w:r w:rsidRPr="008C3464">
        <w:rPr>
          <w:sz w:val="16"/>
        </w:rPr>
        <w:t xml:space="preserve"> that McCarthy worked out with Biden — </w:t>
      </w:r>
      <w:r w:rsidRPr="008C3464">
        <w:rPr>
          <w:rStyle w:val="StyleUnderline"/>
        </w:rPr>
        <w:t xml:space="preserve">an effort </w:t>
      </w:r>
      <w:r w:rsidRPr="008C3464">
        <w:rPr>
          <w:rStyle w:val="StyleUnderline"/>
          <w:highlight w:val="cyan"/>
        </w:rPr>
        <w:t>to appease conservatives</w:t>
      </w:r>
      <w:r w:rsidRPr="008C3464">
        <w:rPr>
          <w:sz w:val="16"/>
        </w:rPr>
        <w:t xml:space="preserve"> who were furious about the terms of the agreement.</w:t>
      </w:r>
    </w:p>
    <w:p w14:paraId="1B390126" w14:textId="77777777" w:rsidR="00AD5547" w:rsidRPr="008C3464" w:rsidRDefault="00AD5547" w:rsidP="00AD5547">
      <w:pPr>
        <w:rPr>
          <w:sz w:val="16"/>
        </w:rPr>
      </w:pPr>
      <w:r w:rsidRPr="008C3464">
        <w:rPr>
          <w:sz w:val="16"/>
        </w:rPr>
        <w:t xml:space="preserve">That partisan approach means the House will spend much of the summer churning out a dozen funding measures that Democrats consider fake messaging bills, legislation that has little to no chance at passing a Senate controlled by Biden’s party. </w:t>
      </w:r>
      <w:r w:rsidRPr="008C3464">
        <w:rPr>
          <w:rStyle w:val="StyleUnderline"/>
        </w:rPr>
        <w:t>After that</w:t>
      </w:r>
      <w:r w:rsidRPr="008C3464">
        <w:rPr>
          <w:sz w:val="16"/>
        </w:rPr>
        <w:t xml:space="preserve">, lawmakers hope some true </w:t>
      </w:r>
      <w:r w:rsidRPr="008C3464">
        <w:rPr>
          <w:rStyle w:val="StyleUnderline"/>
        </w:rPr>
        <w:t>bipartisan movement toward funding the government can begin</w:t>
      </w:r>
      <w:r w:rsidRPr="008C3464">
        <w:rPr>
          <w:sz w:val="16"/>
        </w:rPr>
        <w:t>.</w:t>
      </w:r>
    </w:p>
    <w:p w14:paraId="74EDC281" w14:textId="77777777" w:rsidR="00AD5547" w:rsidRPr="008C3464" w:rsidRDefault="00AD5547" w:rsidP="00AD5547">
      <w:pPr>
        <w:rPr>
          <w:sz w:val="16"/>
        </w:rPr>
      </w:pPr>
      <w:r w:rsidRPr="008C3464">
        <w:rPr>
          <w:sz w:val="16"/>
        </w:rPr>
        <w:t xml:space="preserve">“This isn’t a real bill,” Rep. Steny Hoyer (D-Md.), a 24-year veteran of the Appropriations Committee, said Thursday as the House spending panel marked up the measure that funds the Treasury Department and the IRS. “This is </w:t>
      </w:r>
      <w:r w:rsidRPr="008C3464">
        <w:rPr>
          <w:rStyle w:val="StyleUnderline"/>
        </w:rPr>
        <w:t>the beginning of a long process</w:t>
      </w:r>
      <w:r w:rsidRPr="008C3464">
        <w:rPr>
          <w:sz w:val="16"/>
        </w:rPr>
        <w:t>.”</w:t>
      </w:r>
    </w:p>
    <w:p w14:paraId="604BC313" w14:textId="77777777" w:rsidR="00AD5547" w:rsidRPr="008C3464" w:rsidRDefault="00AD5547" w:rsidP="00AD5547">
      <w:pPr>
        <w:rPr>
          <w:sz w:val="16"/>
        </w:rPr>
      </w:pPr>
      <w:r w:rsidRPr="008C3464">
        <w:rPr>
          <w:rStyle w:val="StyleUnderline"/>
        </w:rPr>
        <w:t>Senate spending leaders,</w:t>
      </w:r>
      <w:r w:rsidRPr="008C3464">
        <w:rPr>
          <w:sz w:val="16"/>
        </w:rPr>
        <w:t xml:space="preserve"> meanwhile, say they’re </w:t>
      </w:r>
      <w:r w:rsidRPr="008C3464">
        <w:rPr>
          <w:rStyle w:val="StyleUnderline"/>
        </w:rPr>
        <w:t>committed to a</w:t>
      </w:r>
      <w:r w:rsidRPr="008C3464">
        <w:rPr>
          <w:sz w:val="16"/>
        </w:rPr>
        <w:t xml:space="preserve"> more </w:t>
      </w:r>
      <w:r w:rsidRPr="008C3464">
        <w:rPr>
          <w:rStyle w:val="StyleUnderline"/>
        </w:rPr>
        <w:t>bipartisan and transparent funding season</w:t>
      </w:r>
      <w:r w:rsidRPr="008C3464">
        <w:rPr>
          <w:sz w:val="16"/>
        </w:rPr>
        <w:t>. They recently held a speedy appropriations markup for the first time in two years, under the historic bipartisan leadership of two women.</w:t>
      </w:r>
    </w:p>
    <w:p w14:paraId="5587A59D" w14:textId="77777777" w:rsidR="00AD5547" w:rsidRPr="008C3464" w:rsidRDefault="00AD5547" w:rsidP="00AD5547">
      <w:pPr>
        <w:rPr>
          <w:sz w:val="16"/>
        </w:rPr>
      </w:pPr>
      <w:r w:rsidRPr="008C3464">
        <w:rPr>
          <w:sz w:val="16"/>
        </w:rPr>
        <w:t xml:space="preserve">And in a party-line vote, senators on the committee approved a slate of funding totals for a dozen annual spending bills that fall in line with the debt ceiling deal. </w:t>
      </w:r>
      <w:r w:rsidRPr="008C3464">
        <w:rPr>
          <w:rStyle w:val="StyleUnderline"/>
        </w:rPr>
        <w:t xml:space="preserve">Lawmakers on both sides of the aisle stressed the </w:t>
      </w:r>
      <w:r w:rsidRPr="008C3464">
        <w:rPr>
          <w:rStyle w:val="StyleUnderline"/>
          <w:highlight w:val="cyan"/>
        </w:rPr>
        <w:t>need for an agreement</w:t>
      </w:r>
      <w:r w:rsidRPr="008C3464">
        <w:rPr>
          <w:rStyle w:val="StyleUnderline"/>
        </w:rPr>
        <w:t xml:space="preserve"> in the coming months that delivers more money for the military, border security efforts, disaster aid </w:t>
      </w:r>
      <w:r w:rsidRPr="008C3464">
        <w:rPr>
          <w:sz w:val="16"/>
        </w:rPr>
        <w:t>and other issues.</w:t>
      </w:r>
    </w:p>
    <w:p w14:paraId="4FE95F96" w14:textId="77777777" w:rsidR="00AD5547" w:rsidRPr="008C3464" w:rsidRDefault="00AD5547" w:rsidP="00AD5547">
      <w:pPr>
        <w:rPr>
          <w:sz w:val="16"/>
          <w:szCs w:val="16"/>
        </w:rPr>
      </w:pPr>
      <w:r w:rsidRPr="008C3464">
        <w:rPr>
          <w:sz w:val="16"/>
          <w:szCs w:val="16"/>
        </w:rPr>
        <w:t>In a further wrinkle, senators are signaling that they may lean the opposite way from House conservatives — demanding to go above the debt deal’s spending caps, not below.</w:t>
      </w:r>
    </w:p>
    <w:p w14:paraId="4704D861" w14:textId="77777777" w:rsidR="00AD5547" w:rsidRPr="008C3464" w:rsidRDefault="00AD5547" w:rsidP="00AD5547">
      <w:pPr>
        <w:rPr>
          <w:sz w:val="16"/>
          <w:szCs w:val="16"/>
        </w:rPr>
      </w:pPr>
      <w:r w:rsidRPr="008C3464">
        <w:rPr>
          <w:sz w:val="16"/>
          <w:szCs w:val="16"/>
        </w:rPr>
        <w:t>Sen. Susan Collins of Maine, the top Republican on the committee, said that the funding totals the panel approved on Thursday “are not the final story for this fiscal year.” Senate Appropriations Chair Patty Murray (D-Wash.) said that “we can and will” consider legislation to deliver extra cash.</w:t>
      </w:r>
    </w:p>
    <w:p w14:paraId="1FEDE7BE" w14:textId="77777777" w:rsidR="00AD5547" w:rsidRPr="008C3464" w:rsidRDefault="00AD5547" w:rsidP="00AD5547">
      <w:pPr>
        <w:rPr>
          <w:sz w:val="16"/>
          <w:szCs w:val="16"/>
        </w:rPr>
      </w:pPr>
      <w:r w:rsidRPr="008C3464">
        <w:rPr>
          <w:sz w:val="16"/>
          <w:szCs w:val="16"/>
        </w:rPr>
        <w:t>Given those competing and outright contradictory pressures, lawmakers on both sides of the Capitol see the path to funding the government likely playing out in two phases this year.</w:t>
      </w:r>
    </w:p>
    <w:p w14:paraId="04E02A16" w14:textId="77777777" w:rsidR="00AD5547" w:rsidRPr="008C3464" w:rsidRDefault="00AD5547" w:rsidP="00AD5547">
      <w:pPr>
        <w:rPr>
          <w:sz w:val="16"/>
          <w:szCs w:val="16"/>
        </w:rPr>
      </w:pPr>
      <w:r w:rsidRPr="008C3464">
        <w:rPr>
          <w:sz w:val="16"/>
          <w:szCs w:val="16"/>
        </w:rPr>
        <w:t>First, the House and Senate will each spend the summer slogging through committee work — and maybe floor votes — in silos. Then, come the fall, endgame negotiations are expected to begin with an eye to writing bipartisan government funding bills that stand a chance at passing both chambers.</w:t>
      </w:r>
    </w:p>
    <w:p w14:paraId="26BB3B1A" w14:textId="77777777" w:rsidR="00AD5547" w:rsidRPr="008C3464" w:rsidRDefault="00AD5547" w:rsidP="00AD5547">
      <w:pPr>
        <w:rPr>
          <w:sz w:val="16"/>
          <w:szCs w:val="16"/>
        </w:rPr>
      </w:pPr>
      <w:r w:rsidRPr="008C3464">
        <w:rPr>
          <w:sz w:val="16"/>
          <w:szCs w:val="16"/>
        </w:rPr>
        <w:t>“It’s going to be a long, tortuous road to conclusion,” said Sen. John Cornyn (R-Texas), who has served in the chamber for more than two decades.</w:t>
      </w:r>
    </w:p>
    <w:p w14:paraId="77D71541" w14:textId="77777777" w:rsidR="00AD5547" w:rsidRPr="008C3464" w:rsidRDefault="00AD5547" w:rsidP="00AD5547">
      <w:pPr>
        <w:rPr>
          <w:sz w:val="16"/>
        </w:rPr>
      </w:pPr>
      <w:r w:rsidRPr="008C3464">
        <w:rPr>
          <w:sz w:val="16"/>
        </w:rPr>
        <w:t xml:space="preserve">“But </w:t>
      </w:r>
      <w:r w:rsidRPr="008C3464">
        <w:rPr>
          <w:rStyle w:val="StyleUnderline"/>
        </w:rPr>
        <w:t>we ought to do everything in our power to avoid an omnibus</w:t>
      </w:r>
      <w:r w:rsidRPr="008C3464">
        <w:rPr>
          <w:sz w:val="16"/>
        </w:rPr>
        <w:t>,” he added, referring to legislation that bundles together all 12 spending bills into one mammoth package.</w:t>
      </w:r>
    </w:p>
    <w:p w14:paraId="11576364" w14:textId="77777777" w:rsidR="00AD5547" w:rsidRPr="008C3464" w:rsidRDefault="00AD5547" w:rsidP="00AD5547">
      <w:pPr>
        <w:rPr>
          <w:sz w:val="16"/>
          <w:szCs w:val="16"/>
        </w:rPr>
      </w:pPr>
      <w:r w:rsidRPr="008C3464">
        <w:rPr>
          <w:sz w:val="16"/>
          <w:szCs w:val="16"/>
        </w:rPr>
        <w:t>Spending leaders in both chambers say they are aiming to avoid such a behemoth bill, which has become a go-to congressional crutch in recent years, but clearing individual funding proposals is especially tricky in such a closely divided Congress.</w:t>
      </w:r>
    </w:p>
    <w:p w14:paraId="608CA1B5" w14:textId="77777777" w:rsidR="00AD5547" w:rsidRPr="008C3464" w:rsidRDefault="00AD5547" w:rsidP="00AD5547">
      <w:pPr>
        <w:rPr>
          <w:sz w:val="16"/>
        </w:rPr>
      </w:pPr>
      <w:r w:rsidRPr="00375C2F">
        <w:rPr>
          <w:rStyle w:val="StyleUnderline"/>
          <w:highlight w:val="cyan"/>
        </w:rPr>
        <w:t>If lawmakers do not</w:t>
      </w:r>
      <w:r w:rsidRPr="008C3464">
        <w:rPr>
          <w:rStyle w:val="StyleUnderline"/>
        </w:rPr>
        <w:t xml:space="preserve">hing to </w:t>
      </w:r>
      <w:r w:rsidRPr="00375C2F">
        <w:rPr>
          <w:rStyle w:val="StyleUnderline"/>
          <w:highlight w:val="cyan"/>
        </w:rPr>
        <w:t>fund the government</w:t>
      </w:r>
      <w:r w:rsidRPr="008C3464">
        <w:rPr>
          <w:rStyle w:val="StyleUnderline"/>
        </w:rPr>
        <w:t xml:space="preserve"> beyond Jan. 1, </w:t>
      </w:r>
      <w:r w:rsidRPr="00375C2F">
        <w:rPr>
          <w:rStyle w:val="StyleUnderline"/>
          <w:highlight w:val="cyan"/>
        </w:rPr>
        <w:t>there will be a shutdown</w:t>
      </w:r>
      <w:r w:rsidRPr="008C3464">
        <w:rPr>
          <w:rStyle w:val="StyleUnderline"/>
        </w:rPr>
        <w:t>.</w:t>
      </w:r>
      <w:r w:rsidRPr="008C3464">
        <w:rPr>
          <w:sz w:val="16"/>
        </w:rPr>
        <w:t xml:space="preserve"> But Congress could trigger the 1 percent across-the-board cut if it funds the government under a temporary spending patch into the new year.</w:t>
      </w:r>
    </w:p>
    <w:p w14:paraId="0E24874E" w14:textId="77777777" w:rsidR="00AD5547" w:rsidRPr="008C3464" w:rsidRDefault="00AD5547" w:rsidP="00AD5547">
      <w:pPr>
        <w:rPr>
          <w:sz w:val="16"/>
          <w:szCs w:val="16"/>
        </w:rPr>
      </w:pPr>
      <w:r w:rsidRPr="008C3464">
        <w:rPr>
          <w:sz w:val="16"/>
          <w:szCs w:val="16"/>
        </w:rPr>
        <w:t>Lawmakers could still clear legislation to nullify or push off the sequestration cuts — an obvious fallback strategy if leaders are still working toward a funding deal in late December, or even when the reductions are set to begin in late April.</w:t>
      </w:r>
    </w:p>
    <w:p w14:paraId="2A677A0D" w14:textId="77777777" w:rsidR="00AD5547" w:rsidRPr="008C3464" w:rsidRDefault="00AD5547" w:rsidP="00AD5547">
      <w:pPr>
        <w:rPr>
          <w:rStyle w:val="StyleUnderline"/>
        </w:rPr>
      </w:pPr>
      <w:r w:rsidRPr="008C3464">
        <w:rPr>
          <w:sz w:val="16"/>
        </w:rPr>
        <w:t xml:space="preserve">Republican </w:t>
      </w:r>
      <w:r w:rsidRPr="008C3464">
        <w:rPr>
          <w:rStyle w:val="StyleUnderline"/>
        </w:rPr>
        <w:t xml:space="preserve">defense hawks are </w:t>
      </w:r>
      <w:r w:rsidRPr="008C3464">
        <w:rPr>
          <w:sz w:val="16"/>
        </w:rPr>
        <w:t xml:space="preserve">particularly </w:t>
      </w:r>
      <w:r w:rsidRPr="008C3464">
        <w:rPr>
          <w:rStyle w:val="StyleUnderline"/>
        </w:rPr>
        <w:t>motivated to head off</w:t>
      </w:r>
      <w:r w:rsidRPr="008C3464">
        <w:rPr>
          <w:sz w:val="16"/>
        </w:rPr>
        <w:t xml:space="preserve"> those </w:t>
      </w:r>
      <w:r w:rsidRPr="008C3464">
        <w:rPr>
          <w:rStyle w:val="StyleUnderline"/>
        </w:rPr>
        <w:t>sequestration cuts. The spending caps in the bipartisan debt limit deal would increase Pentagon spending at a higher rate than non-defense spending.</w:t>
      </w:r>
    </w:p>
    <w:p w14:paraId="5EC21FD5" w14:textId="77777777" w:rsidR="00AD5547" w:rsidRPr="008C3464" w:rsidRDefault="00AD5547" w:rsidP="00AD5547">
      <w:pPr>
        <w:rPr>
          <w:sz w:val="16"/>
        </w:rPr>
      </w:pPr>
      <w:r w:rsidRPr="008C3464">
        <w:rPr>
          <w:sz w:val="16"/>
        </w:rPr>
        <w:t xml:space="preserve">So if sequestration slices government cash 1 percent below current budgets, </w:t>
      </w:r>
      <w:r w:rsidRPr="008C3464">
        <w:rPr>
          <w:rStyle w:val="Emphasis"/>
          <w:highlight w:val="cyan"/>
        </w:rPr>
        <w:t>military programs would see a</w:t>
      </w:r>
      <w:r w:rsidRPr="008C3464">
        <w:rPr>
          <w:rStyle w:val="Emphasis"/>
        </w:rPr>
        <w:t xml:space="preserve"> </w:t>
      </w:r>
      <w:r w:rsidRPr="008C3464">
        <w:rPr>
          <w:rStyle w:val="StyleUnderline"/>
        </w:rPr>
        <w:t xml:space="preserve">more </w:t>
      </w:r>
      <w:r w:rsidRPr="008C3464">
        <w:rPr>
          <w:rStyle w:val="Emphasis"/>
          <w:highlight w:val="cyan"/>
        </w:rPr>
        <w:t>severe cut</w:t>
      </w:r>
      <w:r w:rsidRPr="008C3464">
        <w:rPr>
          <w:rStyle w:val="StyleUnderline"/>
        </w:rPr>
        <w:t xml:space="preserve"> in practice</w:t>
      </w:r>
      <w:r w:rsidRPr="008C3464">
        <w:rPr>
          <w:sz w:val="16"/>
        </w:rPr>
        <w:t xml:space="preserve"> than non-defense agencies.</w:t>
      </w:r>
    </w:p>
    <w:p w14:paraId="584C29C9" w14:textId="77777777" w:rsidR="00AD5547" w:rsidRPr="008C3464" w:rsidRDefault="00AD5547" w:rsidP="00AD5547">
      <w:pPr>
        <w:rPr>
          <w:sz w:val="16"/>
        </w:rPr>
      </w:pPr>
      <w:r w:rsidRPr="008C3464">
        <w:rPr>
          <w:rStyle w:val="StyleUnderline"/>
        </w:rPr>
        <w:t>Letting the sequestration cuts kick in come January would “</w:t>
      </w:r>
      <w:r w:rsidRPr="008C3464">
        <w:rPr>
          <w:rStyle w:val="Emphasis"/>
          <w:highlight w:val="cyan"/>
        </w:rPr>
        <w:t>dramatically</w:t>
      </w:r>
      <w:r w:rsidRPr="008C3464">
        <w:rPr>
          <w:rStyle w:val="StyleUnderline"/>
          <w:highlight w:val="cyan"/>
        </w:rPr>
        <w:t xml:space="preserve"> impact</w:t>
      </w:r>
      <w:r w:rsidRPr="008C3464">
        <w:rPr>
          <w:rStyle w:val="StyleUnderline"/>
        </w:rPr>
        <w:t xml:space="preserve"> our </w:t>
      </w:r>
      <w:r w:rsidRPr="008C3464">
        <w:rPr>
          <w:rStyle w:val="StyleUnderline"/>
          <w:highlight w:val="cyan"/>
        </w:rPr>
        <w:t>military readiness</w:t>
      </w:r>
      <w:r w:rsidRPr="008C3464">
        <w:rPr>
          <w:rStyle w:val="StyleUnderline"/>
        </w:rPr>
        <w:t xml:space="preserve"> and lock in Democrats’ policies,” </w:t>
      </w:r>
      <w:r w:rsidRPr="008C3464">
        <w:rPr>
          <w:sz w:val="16"/>
        </w:rPr>
        <w:t>House Appropriations Committee Chair Kay Granger (R-Texas) acknowledged this month.</w:t>
      </w:r>
    </w:p>
    <w:p w14:paraId="7CEBE413" w14:textId="77777777" w:rsidR="00AD5547" w:rsidRPr="008C3464" w:rsidRDefault="00AD5547" w:rsidP="00AD5547">
      <w:pPr>
        <w:rPr>
          <w:rStyle w:val="StyleUnderline"/>
        </w:rPr>
      </w:pPr>
      <w:r w:rsidRPr="008C3464">
        <w:rPr>
          <w:sz w:val="16"/>
        </w:rPr>
        <w:t xml:space="preserve">Preventing the automatic funding cuts </w:t>
      </w:r>
      <w:r w:rsidRPr="008C3464">
        <w:rPr>
          <w:rStyle w:val="StyleUnderline"/>
        </w:rPr>
        <w:t>will hinge</w:t>
      </w:r>
      <w:r w:rsidRPr="008C3464">
        <w:rPr>
          <w:sz w:val="16"/>
        </w:rPr>
        <w:t xml:space="preserve"> on Granger’s ability to eventually negotiate </w:t>
      </w:r>
      <w:r w:rsidRPr="008C3464">
        <w:rPr>
          <w:rStyle w:val="StyleUnderline"/>
        </w:rPr>
        <w:t>a bipartisan, bicameral compromise with Congress’ other three appropriations leaders. At the same time</w:t>
      </w:r>
      <w:r w:rsidRPr="008C3464">
        <w:rPr>
          <w:rStyle w:val="Emphasis"/>
          <w:highlight w:val="cyan"/>
        </w:rPr>
        <w:t xml:space="preserve">, top Republicans will have to effectively </w:t>
      </w:r>
      <w:r w:rsidRPr="008C3464">
        <w:rPr>
          <w:rStyle w:val="Emphasis"/>
          <w:sz w:val="26"/>
          <w:szCs w:val="26"/>
          <w:highlight w:val="cyan"/>
        </w:rPr>
        <w:t>quash any rebellion from House conservatives</w:t>
      </w:r>
      <w:r w:rsidRPr="008C3464">
        <w:rPr>
          <w:rStyle w:val="Emphasis"/>
          <w:highlight w:val="cyan"/>
        </w:rPr>
        <w:t xml:space="preserve"> who want</w:t>
      </w:r>
      <w:r w:rsidRPr="008C3464">
        <w:rPr>
          <w:rStyle w:val="StyleUnderline"/>
        </w:rPr>
        <w:t xml:space="preserve"> their party to hold strong </w:t>
      </w:r>
      <w:r w:rsidRPr="008C3464">
        <w:rPr>
          <w:rStyle w:val="Emphasis"/>
        </w:rPr>
        <w:t xml:space="preserve">on </w:t>
      </w:r>
      <w:r w:rsidRPr="008C3464">
        <w:rPr>
          <w:rStyle w:val="Emphasis"/>
          <w:sz w:val="28"/>
          <w:szCs w:val="28"/>
          <w:highlight w:val="cyan"/>
        </w:rPr>
        <w:t>lower spending</w:t>
      </w:r>
      <w:r w:rsidRPr="008C3464">
        <w:rPr>
          <w:rStyle w:val="StyleUnderline"/>
        </w:rPr>
        <w:t xml:space="preserve"> that Democrats refuse to accept.</w:t>
      </w:r>
    </w:p>
    <w:p w14:paraId="0099A7DD" w14:textId="77777777" w:rsidR="00AD5547" w:rsidRPr="008C3464" w:rsidRDefault="00AD5547" w:rsidP="00AD5547">
      <w:pPr>
        <w:rPr>
          <w:rStyle w:val="StyleUnderline"/>
        </w:rPr>
      </w:pPr>
      <w:r w:rsidRPr="008C3464">
        <w:t>“</w:t>
      </w:r>
      <w:r w:rsidRPr="008C3464">
        <w:rPr>
          <w:rStyle w:val="StyleUnderline"/>
          <w:highlight w:val="cyan"/>
        </w:rPr>
        <w:t>We have to be realistic</w:t>
      </w:r>
      <w:r w:rsidRPr="008C3464">
        <w:rPr>
          <w:rStyle w:val="StyleUnderline"/>
        </w:rPr>
        <w:t xml:space="preserve"> about what we’re trying to accomplish,” said Rep. Steve Womack </w:t>
      </w:r>
      <w:r w:rsidRPr="008C3464">
        <w:t>(R-Ark.),</w:t>
      </w:r>
      <w:r w:rsidRPr="008C3464">
        <w:rPr>
          <w:rStyle w:val="StyleUnderline"/>
        </w:rPr>
        <w:t xml:space="preserve"> chair of the spending panel that funds trade agencies, tax enforcement and the Treasury Department.</w:t>
      </w:r>
    </w:p>
    <w:p w14:paraId="21C97F9C" w14:textId="77777777" w:rsidR="00AD5547" w:rsidRPr="008C3464" w:rsidRDefault="00AD5547" w:rsidP="00AD5547">
      <w:pPr>
        <w:rPr>
          <w:sz w:val="16"/>
        </w:rPr>
      </w:pPr>
      <w:r w:rsidRPr="008C3464">
        <w:rPr>
          <w:sz w:val="16"/>
        </w:rPr>
        <w:t xml:space="preserve">“If what </w:t>
      </w:r>
      <w:r w:rsidRPr="008C3464">
        <w:rPr>
          <w:rStyle w:val="StyleUnderline"/>
        </w:rPr>
        <w:t>we’re trying to accomplish is funding the government without threats of shutdown … or triggering a sequester</w:t>
      </w:r>
      <w:r w:rsidRPr="008C3464">
        <w:rPr>
          <w:sz w:val="16"/>
        </w:rPr>
        <w:t xml:space="preserve">,” he added, “then we have to recognize that what we in the House may want to end up with isn’t going to be the same as what the Senate and the White House is </w:t>
      </w:r>
      <w:proofErr w:type="spellStart"/>
      <w:r w:rsidRPr="008C3464">
        <w:rPr>
          <w:sz w:val="16"/>
        </w:rPr>
        <w:t>gonna</w:t>
      </w:r>
      <w:proofErr w:type="spellEnd"/>
      <w:r w:rsidRPr="008C3464">
        <w:rPr>
          <w:sz w:val="16"/>
        </w:rPr>
        <w:t xml:space="preserve"> want to end up with.”</w:t>
      </w:r>
    </w:p>
    <w:p w14:paraId="10EE16A4" w14:textId="77777777" w:rsidR="00AD5547" w:rsidRDefault="00AD5547" w:rsidP="00187464"/>
    <w:p w14:paraId="2018465D" w14:textId="77777777" w:rsidR="00B92342" w:rsidRDefault="00B92342" w:rsidP="00B92342">
      <w:pPr>
        <w:pStyle w:val="Heading4"/>
      </w:pPr>
      <w:r>
        <w:t xml:space="preserve">Continued defense budget austerity decks </w:t>
      </w:r>
      <w:r w:rsidRPr="005A7796">
        <w:rPr>
          <w:u w:val="single"/>
        </w:rPr>
        <w:t>deterrence</w:t>
      </w:r>
      <w:r>
        <w:t xml:space="preserve"> and causes </w:t>
      </w:r>
      <w:r w:rsidRPr="005A7796">
        <w:rPr>
          <w:u w:val="single"/>
        </w:rPr>
        <w:t>great power war</w:t>
      </w:r>
    </w:p>
    <w:p w14:paraId="5E502CAF" w14:textId="77777777" w:rsidR="00B92342" w:rsidRPr="005A7796" w:rsidRDefault="00B92342" w:rsidP="00B92342">
      <w:proofErr w:type="spellStart"/>
      <w:r w:rsidRPr="004D272C">
        <w:rPr>
          <w:rStyle w:val="Style13ptBold"/>
        </w:rPr>
        <w:t>ORourke</w:t>
      </w:r>
      <w:proofErr w:type="spellEnd"/>
      <w:r w:rsidRPr="004D272C">
        <w:rPr>
          <w:rStyle w:val="Style13ptBold"/>
        </w:rPr>
        <w:t xml:space="preserve"> 5/16</w:t>
      </w:r>
      <w:r>
        <w:t xml:space="preserve"> [Ronald; 5/16/</w:t>
      </w:r>
      <w:r w:rsidRPr="00CF3F89">
        <w:t>2023; B.A. in international studies, M.A. in international studies, naval affairs analyst for the Congressional Research Service (CRS) of the Library of Congress</w:t>
      </w:r>
      <w:r>
        <w:t xml:space="preserve">; “Great Power Competition: Implications for Defense—Issues for Congress”; Congressional Research Service; </w:t>
      </w:r>
      <w:hyperlink r:id="rId6" w:history="1">
        <w:r w:rsidRPr="0036230A">
          <w:rPr>
            <w:rStyle w:val="Hyperlink"/>
          </w:rPr>
          <w:t>https://crsreports.congress.gov/product/pdf/R/R43838</w:t>
        </w:r>
      </w:hyperlink>
      <w:r>
        <w:t>; accessed 6/29/2023; Lowell-EL]</w:t>
      </w:r>
    </w:p>
    <w:p w14:paraId="44CF19AE" w14:textId="77777777" w:rsidR="00B92342" w:rsidRPr="00FD3485" w:rsidRDefault="00B92342" w:rsidP="00B92342">
      <w:pPr>
        <w:rPr>
          <w:sz w:val="16"/>
        </w:rPr>
      </w:pPr>
      <w:r w:rsidRPr="00FD3485">
        <w:rPr>
          <w:sz w:val="16"/>
        </w:rPr>
        <w:t xml:space="preserve">During the post-Cold War era, the </w:t>
      </w:r>
      <w:r w:rsidRPr="00FD3485">
        <w:rPr>
          <w:highlight w:val="cyan"/>
          <w:u w:val="single"/>
        </w:rPr>
        <w:t>U.S. military</w:t>
      </w:r>
      <w:r w:rsidRPr="00F7199E">
        <w:rPr>
          <w:u w:val="single"/>
        </w:rPr>
        <w:t xml:space="preserve"> had a </w:t>
      </w:r>
      <w:r w:rsidRPr="00FD3485">
        <w:rPr>
          <w:highlight w:val="cyan"/>
          <w:u w:val="single"/>
        </w:rPr>
        <w:t>force-planning construct</w:t>
      </w:r>
      <w:r w:rsidRPr="00FD3485">
        <w:rPr>
          <w:sz w:val="16"/>
        </w:rPr>
        <w:t xml:space="preserve"> (a scheme that matches the size and capabilities of the force to the key scenarios it is likely to face) </w:t>
      </w:r>
      <w:r w:rsidRPr="00FD3485">
        <w:rPr>
          <w:highlight w:val="cyan"/>
          <w:u w:val="single"/>
        </w:rPr>
        <w:t>focused on fighting two major regional contingencies</w:t>
      </w:r>
      <w:r w:rsidRPr="00FD3485">
        <w:rPr>
          <w:sz w:val="16"/>
        </w:rPr>
        <w:t xml:space="preserve"> more or less </w:t>
      </w:r>
      <w:r w:rsidRPr="00F7199E">
        <w:rPr>
          <w:u w:val="single"/>
        </w:rPr>
        <w:t>simultaneously</w:t>
      </w:r>
      <w:r w:rsidRPr="00FD3485">
        <w:rPr>
          <w:sz w:val="16"/>
        </w:rPr>
        <w:t>. The idea was that the U.S. s</w:t>
      </w:r>
      <w:r w:rsidRPr="005A7796">
        <w:rPr>
          <w:u w:val="single"/>
        </w:rPr>
        <w:t>hould be able to</w:t>
      </w:r>
      <w:r w:rsidRPr="00FD3485">
        <w:rPr>
          <w:sz w:val="16"/>
        </w:rPr>
        <w:t xml:space="preserve"> decisively </w:t>
      </w:r>
      <w:r w:rsidRPr="005A7796">
        <w:rPr>
          <w:u w:val="single"/>
        </w:rPr>
        <w:t>defeat</w:t>
      </w:r>
      <w:r w:rsidRPr="00FD3485">
        <w:rPr>
          <w:sz w:val="16"/>
        </w:rPr>
        <w:t xml:space="preserve"> an adversary in the Middle East— </w:t>
      </w:r>
      <w:r w:rsidRPr="005A7796">
        <w:rPr>
          <w:u w:val="single"/>
        </w:rPr>
        <w:t>Iraq or Iran</w:t>
      </w:r>
      <w:r w:rsidRPr="00FD3485">
        <w:rPr>
          <w:sz w:val="16"/>
        </w:rPr>
        <w:t>—</w:t>
      </w:r>
      <w:r w:rsidRPr="005A7796">
        <w:rPr>
          <w:u w:val="single"/>
        </w:rPr>
        <w:t>without</w:t>
      </w:r>
      <w:r w:rsidRPr="00FD3485">
        <w:rPr>
          <w:sz w:val="16"/>
        </w:rPr>
        <w:t xml:space="preserve"> fatally </w:t>
      </w:r>
      <w:r w:rsidRPr="005A7796">
        <w:rPr>
          <w:u w:val="single"/>
        </w:rPr>
        <w:t>compromising</w:t>
      </w:r>
      <w:r w:rsidRPr="00FD3485">
        <w:rPr>
          <w:sz w:val="16"/>
        </w:rPr>
        <w:t xml:space="preserve"> its </w:t>
      </w:r>
      <w:r w:rsidRPr="005A7796">
        <w:rPr>
          <w:u w:val="single"/>
        </w:rPr>
        <w:t>ability to take on North Korea</w:t>
      </w:r>
      <w:r w:rsidRPr="00FD3485">
        <w:rPr>
          <w:sz w:val="16"/>
        </w:rPr>
        <w:t xml:space="preserve">. This two-war capability was deemed critical to preventing opportunistic aggression by one adversary while the U.S. was engaged with another, and thereby upholding a grand strategy premised on deterring war in multiple regions at once. </w:t>
      </w:r>
      <w:r w:rsidRPr="005A7796">
        <w:rPr>
          <w:u w:val="single"/>
        </w:rPr>
        <w:t>The two-war strategy</w:t>
      </w:r>
      <w:r w:rsidRPr="00FD3485">
        <w:rPr>
          <w:sz w:val="16"/>
        </w:rPr>
        <w:t>, Pentagon officials wrote in 1997, “</w:t>
      </w:r>
      <w:r w:rsidRPr="005A7796">
        <w:rPr>
          <w:u w:val="single"/>
        </w:rPr>
        <w:t>is the sine qua non of a superpower</w:t>
      </w:r>
      <w:r w:rsidRPr="00FD3485">
        <w:rPr>
          <w:sz w:val="16"/>
        </w:rPr>
        <w:t>.”</w:t>
      </w:r>
    </w:p>
    <w:p w14:paraId="5818F576" w14:textId="77777777" w:rsidR="00B92342" w:rsidRPr="005A7796" w:rsidRDefault="00B92342" w:rsidP="00B92342">
      <w:pPr>
        <w:rPr>
          <w:b/>
          <w:bCs/>
          <w:u w:val="single"/>
        </w:rPr>
      </w:pPr>
      <w:r w:rsidRPr="00FD3485">
        <w:rPr>
          <w:sz w:val="16"/>
        </w:rPr>
        <w:t xml:space="preserve">After the </w:t>
      </w:r>
      <w:r w:rsidRPr="00FD3485">
        <w:rPr>
          <w:highlight w:val="cyan"/>
          <w:u w:val="single"/>
        </w:rPr>
        <w:t>onset of budgetary austerity</w:t>
      </w:r>
      <w:r w:rsidRPr="00FD3485">
        <w:rPr>
          <w:sz w:val="16"/>
        </w:rPr>
        <w:t xml:space="preserve"> in 2011, the two-war strategy gradually eroded as </w:t>
      </w:r>
      <w:r w:rsidRPr="00FD3485">
        <w:rPr>
          <w:b/>
          <w:bCs/>
          <w:highlight w:val="cyan"/>
          <w:u w:val="single"/>
        </w:rPr>
        <w:t>defense cuts made it harder to handle two regional adversaries</w:t>
      </w:r>
      <w:r w:rsidRPr="00F7199E">
        <w:rPr>
          <w:b/>
          <w:bCs/>
          <w:u w:val="single"/>
        </w:rPr>
        <w:t xml:space="preserve"> at once.</w:t>
      </w:r>
      <w:r w:rsidRPr="00FD3485">
        <w:rPr>
          <w:sz w:val="16"/>
        </w:rPr>
        <w:t xml:space="preserve"> And after the Russian invasion of Ukraine in 2014, it was clear that the </w:t>
      </w:r>
      <w:r w:rsidRPr="005A7796">
        <w:rPr>
          <w:u w:val="single"/>
        </w:rPr>
        <w:t>U.S. was facing a fundamentally different world</w:t>
      </w:r>
      <w:r w:rsidRPr="00FD3485">
        <w:rPr>
          <w:sz w:val="16"/>
        </w:rPr>
        <w:t xml:space="preserve">, in which the </w:t>
      </w:r>
      <w:r w:rsidRPr="00FD3485">
        <w:rPr>
          <w:highlight w:val="cyan"/>
          <w:u w:val="single"/>
        </w:rPr>
        <w:t>country’s</w:t>
      </w:r>
      <w:r w:rsidRPr="005A7796">
        <w:rPr>
          <w:u w:val="single"/>
        </w:rPr>
        <w:t xml:space="preserve"> foremost </w:t>
      </w:r>
      <w:r w:rsidRPr="00FD3485">
        <w:rPr>
          <w:highlight w:val="cyan"/>
          <w:u w:val="single"/>
        </w:rPr>
        <w:t>adversaries</w:t>
      </w:r>
      <w:r w:rsidRPr="005A7796">
        <w:rPr>
          <w:u w:val="single"/>
        </w:rPr>
        <w:t xml:space="preserve"> were not inferior rogue states but </w:t>
      </w:r>
      <w:r w:rsidRPr="00FD3485">
        <w:rPr>
          <w:highlight w:val="cyan"/>
          <w:u w:val="single"/>
        </w:rPr>
        <w:t>major powers fielding formidable military</w:t>
      </w:r>
      <w:r w:rsidRPr="00FD3485">
        <w:rPr>
          <w:sz w:val="16"/>
        </w:rPr>
        <w:t xml:space="preserve"> capabilities. Add in that any war against </w:t>
      </w:r>
      <w:r w:rsidRPr="00FD3485">
        <w:rPr>
          <w:b/>
          <w:bCs/>
          <w:highlight w:val="cyan"/>
          <w:u w:val="single"/>
        </w:rPr>
        <w:t>Russia or China</w:t>
      </w:r>
      <w:r w:rsidRPr="00FD3485">
        <w:rPr>
          <w:sz w:val="16"/>
        </w:rPr>
        <w:t xml:space="preserve"> is likely to occur in their geopolitical backyards, and that both rivals </w:t>
      </w:r>
      <w:r w:rsidRPr="005A7796">
        <w:rPr>
          <w:u w:val="single"/>
        </w:rPr>
        <w:t>have spent considerable time, money and intellectual effort seeking to neutralize America’s ability to project powe</w:t>
      </w:r>
      <w:r w:rsidRPr="00FD3485">
        <w:rPr>
          <w:sz w:val="16"/>
        </w:rPr>
        <w:t xml:space="preserve">r, and the </w:t>
      </w:r>
      <w:r w:rsidRPr="00FD3485">
        <w:rPr>
          <w:b/>
          <w:bCs/>
          <w:highlight w:val="cyan"/>
          <w:u w:val="single"/>
        </w:rPr>
        <w:t>U.S. military would have</w:t>
      </w:r>
      <w:r w:rsidRPr="005A7796">
        <w:rPr>
          <w:b/>
          <w:bCs/>
          <w:u w:val="single"/>
        </w:rPr>
        <w:t xml:space="preserve"> enormous </w:t>
      </w:r>
      <w:r w:rsidRPr="00FD3485">
        <w:rPr>
          <w:b/>
          <w:bCs/>
          <w:highlight w:val="cyan"/>
          <w:u w:val="single"/>
        </w:rPr>
        <w:t>difficulty</w:t>
      </w:r>
      <w:r w:rsidRPr="005A7796">
        <w:rPr>
          <w:b/>
          <w:bCs/>
          <w:u w:val="single"/>
        </w:rPr>
        <w:t xml:space="preserve"> in </w:t>
      </w:r>
      <w:r w:rsidRPr="00FD3485">
        <w:rPr>
          <w:b/>
          <w:bCs/>
          <w:highlight w:val="cyan"/>
          <w:u w:val="single"/>
        </w:rPr>
        <w:t>winning</w:t>
      </w:r>
      <w:r w:rsidRPr="005A7796">
        <w:rPr>
          <w:b/>
          <w:bCs/>
          <w:u w:val="single"/>
        </w:rPr>
        <w:t xml:space="preserve"> even a single war </w:t>
      </w:r>
      <w:r w:rsidRPr="00FD3485">
        <w:rPr>
          <w:b/>
          <w:bCs/>
          <w:highlight w:val="cyan"/>
          <w:u w:val="single"/>
        </w:rPr>
        <w:t>against a great-power challenger</w:t>
      </w:r>
      <w:r w:rsidRPr="005A7796">
        <w:rPr>
          <w:b/>
          <w:bCs/>
          <w:u w:val="single"/>
        </w:rPr>
        <w:t>.</w:t>
      </w:r>
    </w:p>
    <w:p w14:paraId="508D941F" w14:textId="77777777" w:rsidR="00B92342" w:rsidRPr="005A7796" w:rsidRDefault="00B92342" w:rsidP="00B92342">
      <w:pPr>
        <w:rPr>
          <w:b/>
          <w:bCs/>
          <w:u w:val="single"/>
        </w:rPr>
      </w:pPr>
      <w:r w:rsidRPr="00FD3485">
        <w:rPr>
          <w:sz w:val="16"/>
        </w:rPr>
        <w:t xml:space="preserve">In the 2018 National Defense Strategy and subsequent statements, the </w:t>
      </w:r>
      <w:r w:rsidRPr="00FD3485">
        <w:rPr>
          <w:rStyle w:val="StyleUnderline"/>
          <w:highlight w:val="cyan"/>
        </w:rPr>
        <w:t>Pentagon</w:t>
      </w:r>
      <w:r w:rsidRPr="00FD3485">
        <w:rPr>
          <w:sz w:val="16"/>
        </w:rPr>
        <w:t xml:space="preserve"> thus </w:t>
      </w:r>
      <w:r w:rsidRPr="00FD3485">
        <w:rPr>
          <w:highlight w:val="cyan"/>
          <w:u w:val="single"/>
        </w:rPr>
        <w:t>outlined</w:t>
      </w:r>
      <w:r w:rsidRPr="005A7796">
        <w:rPr>
          <w:u w:val="single"/>
        </w:rPr>
        <w:t xml:space="preserve"> a significantly different force-planning construct.</w:t>
      </w:r>
      <w:r w:rsidRPr="00FD3485">
        <w:rPr>
          <w:sz w:val="16"/>
        </w:rPr>
        <w:t xml:space="preserve"> It announced that the fully mobilized American military would be capable of defeating aggression by a great-power adversary, while also deterring (not necessarily defeating) aggression in a second theater. In other words, the </w:t>
      </w:r>
      <w:r w:rsidRPr="005A7796">
        <w:rPr>
          <w:u w:val="single"/>
        </w:rPr>
        <w:t xml:space="preserve">U.S. is now </w:t>
      </w:r>
      <w:r w:rsidRPr="00FD3485">
        <w:rPr>
          <w:highlight w:val="cyan"/>
          <w:u w:val="single"/>
        </w:rPr>
        <w:t>building a force</w:t>
      </w:r>
      <w:r w:rsidRPr="005A7796">
        <w:rPr>
          <w:u w:val="single"/>
        </w:rPr>
        <w:t xml:space="preserve"> </w:t>
      </w:r>
      <w:r w:rsidRPr="00FD3485">
        <w:rPr>
          <w:sz w:val="16"/>
        </w:rPr>
        <w:t xml:space="preserve">not around the demands of two regional conflicts with rogue states, but </w:t>
      </w:r>
      <w:r w:rsidRPr="00FD3485">
        <w:rPr>
          <w:highlight w:val="cyan"/>
          <w:u w:val="single"/>
        </w:rPr>
        <w:t>around</w:t>
      </w:r>
      <w:r w:rsidRPr="005A7796">
        <w:rPr>
          <w:u w:val="single"/>
        </w:rPr>
        <w:t xml:space="preserve"> the requirements of winning a high-intensity conflict with a single, top-tier competitor</w:t>
      </w:r>
      <w:r w:rsidRPr="00FD3485">
        <w:rPr>
          <w:sz w:val="16"/>
        </w:rPr>
        <w:t>—</w:t>
      </w:r>
      <w:r w:rsidRPr="00FD3485">
        <w:rPr>
          <w:b/>
          <w:bCs/>
          <w:highlight w:val="cyan"/>
          <w:u w:val="single"/>
        </w:rPr>
        <w:t>a war with China over Taiwan</w:t>
      </w:r>
      <w:r w:rsidRPr="005A7796">
        <w:rPr>
          <w:b/>
          <w:bCs/>
          <w:u w:val="single"/>
        </w:rPr>
        <w:t xml:space="preserve">, for instance, </w:t>
      </w:r>
      <w:r w:rsidRPr="00A32AD7">
        <w:rPr>
          <w:b/>
          <w:bCs/>
          <w:u w:val="single"/>
        </w:rPr>
        <w:t>or a</w:t>
      </w:r>
      <w:r w:rsidRPr="00FD3485">
        <w:rPr>
          <w:b/>
          <w:bCs/>
          <w:highlight w:val="cyan"/>
          <w:u w:val="single"/>
        </w:rPr>
        <w:t xml:space="preserve"> </w:t>
      </w:r>
      <w:r w:rsidRPr="00A32AD7">
        <w:rPr>
          <w:b/>
          <w:bCs/>
          <w:u w:val="single"/>
        </w:rPr>
        <w:t xml:space="preserve">clash with </w:t>
      </w:r>
      <w:r w:rsidRPr="00FD3485">
        <w:rPr>
          <w:b/>
          <w:bCs/>
          <w:highlight w:val="cyan"/>
          <w:u w:val="single"/>
        </w:rPr>
        <w:t>Russia in the Baltic</w:t>
      </w:r>
      <w:r w:rsidRPr="005A7796">
        <w:rPr>
          <w:b/>
          <w:bCs/>
          <w:u w:val="single"/>
        </w:rPr>
        <w:t xml:space="preserve"> region.</w:t>
      </w:r>
    </w:p>
    <w:p w14:paraId="62784473" w14:textId="77777777" w:rsidR="00B92342" w:rsidRPr="00FD3485" w:rsidRDefault="00B92342" w:rsidP="00B92342">
      <w:pPr>
        <w:rPr>
          <w:sz w:val="16"/>
        </w:rPr>
      </w:pPr>
      <w:r w:rsidRPr="00FD3485">
        <w:rPr>
          <w:sz w:val="16"/>
        </w:rPr>
        <w:t xml:space="preserve">The emergence of GPC has prompted some observers to ask whether the </w:t>
      </w:r>
      <w:r w:rsidRPr="00FD3485">
        <w:rPr>
          <w:u w:val="single"/>
        </w:rPr>
        <w:t>force-planning standard should be changed to being able to fight two simultaneous or overlapping major conflicts with adversaries such as China and Russia</w:t>
      </w:r>
      <w:r w:rsidRPr="00FD3485">
        <w:rPr>
          <w:sz w:val="16"/>
        </w:rPr>
        <w:t xml:space="preserve">—a so-called two-war or two-major-war standard. 22 Adopting and implementing a two-war standard relating to potential conflicts with adversaries such as China and Russia </w:t>
      </w:r>
      <w:r w:rsidRPr="00FD3485">
        <w:rPr>
          <w:u w:val="single"/>
        </w:rPr>
        <w:t xml:space="preserve">could </w:t>
      </w:r>
      <w:r w:rsidRPr="00A32AD7">
        <w:rPr>
          <w:highlight w:val="cyan"/>
          <w:u w:val="single"/>
        </w:rPr>
        <w:t xml:space="preserve">entail </w:t>
      </w:r>
      <w:r w:rsidRPr="00A32AD7">
        <w:rPr>
          <w:b/>
          <w:bCs/>
          <w:highlight w:val="cyan"/>
          <w:u w:val="single"/>
        </w:rPr>
        <w:t>substantially expanding</w:t>
      </w:r>
      <w:r w:rsidRPr="00FD3485">
        <w:rPr>
          <w:b/>
          <w:bCs/>
          <w:u w:val="single"/>
        </w:rPr>
        <w:t xml:space="preserve"> the size of the </w:t>
      </w:r>
      <w:r w:rsidRPr="00A32AD7">
        <w:rPr>
          <w:b/>
          <w:bCs/>
          <w:highlight w:val="cyan"/>
          <w:u w:val="single"/>
        </w:rPr>
        <w:t>U.S. military and</w:t>
      </w:r>
      <w:r w:rsidRPr="00FD3485">
        <w:rPr>
          <w:b/>
          <w:bCs/>
          <w:u w:val="single"/>
        </w:rPr>
        <w:t xml:space="preserve"> the size of the U.S. </w:t>
      </w:r>
      <w:r w:rsidRPr="00A32AD7">
        <w:rPr>
          <w:b/>
          <w:bCs/>
          <w:highlight w:val="cyan"/>
          <w:u w:val="single"/>
        </w:rPr>
        <w:t>defense budget</w:t>
      </w:r>
      <w:r w:rsidRPr="00FD3485">
        <w:rPr>
          <w:u w:val="single"/>
        </w:rPr>
        <w:t>.</w:t>
      </w:r>
      <w:r w:rsidRPr="00FD3485">
        <w:rPr>
          <w:sz w:val="16"/>
        </w:rPr>
        <w:t xml:space="preserve"> Whether the United States should adopt or could afford such a two-war force-planning standard is a potentially </w:t>
      </w:r>
      <w:r w:rsidRPr="00FD3485">
        <w:rPr>
          <w:u w:val="single"/>
        </w:rPr>
        <w:t>major issue in U.S. defense planning.</w:t>
      </w:r>
    </w:p>
    <w:p w14:paraId="3AE6CBCA" w14:textId="77777777" w:rsidR="00B92342" w:rsidRPr="00FD3485" w:rsidRDefault="00B92342" w:rsidP="00B92342">
      <w:pPr>
        <w:rPr>
          <w:sz w:val="16"/>
          <w:szCs w:val="16"/>
        </w:rPr>
      </w:pPr>
      <w:r w:rsidRPr="00FD3485">
        <w:rPr>
          <w:sz w:val="16"/>
          <w:szCs w:val="16"/>
        </w:rPr>
        <w:t xml:space="preserve">What is the force sizing construct? The Trump administration said it was one major conflict and “deterring” a second conflict. It is not clear how the demonstration [sic: Biden Administration?] is sizing its forces. What size are the services aiming for? Budget documents give some indication … but budget numbers are not necessarily long-term strategic goals. It may be that the classified version of the [2022] NDS, which went to Congress in the spring [of 2022], has answers to all these questions. However, that does not help the public discussion about defense and strategy.23 </w:t>
      </w:r>
    </w:p>
    <w:p w14:paraId="4324E052" w14:textId="77777777" w:rsidR="00B92342" w:rsidRPr="00FD3485" w:rsidRDefault="00B92342" w:rsidP="00B92342">
      <w:pPr>
        <w:rPr>
          <w:sz w:val="16"/>
          <w:szCs w:val="16"/>
        </w:rPr>
      </w:pPr>
      <w:r w:rsidRPr="00FD3485">
        <w:rPr>
          <w:sz w:val="16"/>
          <w:szCs w:val="16"/>
        </w:rPr>
        <w:t xml:space="preserve">Organizational Changes within DOD </w:t>
      </w:r>
    </w:p>
    <w:p w14:paraId="78BE7EC1" w14:textId="77777777" w:rsidR="00B92342" w:rsidRPr="00FD3485" w:rsidRDefault="00B92342" w:rsidP="00B92342">
      <w:pPr>
        <w:rPr>
          <w:sz w:val="16"/>
        </w:rPr>
      </w:pPr>
      <w:r w:rsidRPr="00FD3485">
        <w:rPr>
          <w:sz w:val="16"/>
        </w:rPr>
        <w:t xml:space="preserve">The emergence of </w:t>
      </w:r>
      <w:r w:rsidRPr="00FD3485">
        <w:rPr>
          <w:u w:val="single"/>
        </w:rPr>
        <w:t>GPC has led to increased discussion about whether and how to make organizational changes within the Department of Defense</w:t>
      </w:r>
      <w:r w:rsidRPr="00FD3485">
        <w:rPr>
          <w:sz w:val="16"/>
        </w:rPr>
        <w:t xml:space="preserve"> (DOD) to better align DOD’s activities with those needed to counter Chinese and, secondarily, Russian military capabilities. Among changes that have been made, among the most prominent have been the creation of the U.S. Space Force24 and the elevation of the U.S. Cyber Command to be its own combatant command. 25</w:t>
      </w:r>
    </w:p>
    <w:p w14:paraId="3F11B191" w14:textId="77777777" w:rsidR="00B92342" w:rsidRPr="00FD3485" w:rsidRDefault="00B92342" w:rsidP="00B92342">
      <w:pPr>
        <w:rPr>
          <w:u w:val="single"/>
        </w:rPr>
      </w:pPr>
      <w:r w:rsidRPr="00FD3485">
        <w:rPr>
          <w:u w:val="single"/>
        </w:rPr>
        <w:t xml:space="preserve">Nuclear Weapons, Nuclear Deterrence, and Nuclear Arms Control </w:t>
      </w:r>
    </w:p>
    <w:p w14:paraId="24D5E078" w14:textId="77777777" w:rsidR="00B92342" w:rsidRPr="00FD3485" w:rsidRDefault="00B92342" w:rsidP="00B92342">
      <w:pPr>
        <w:rPr>
          <w:u w:val="single"/>
        </w:rPr>
      </w:pPr>
      <w:r w:rsidRPr="00FD3485">
        <w:rPr>
          <w:sz w:val="16"/>
        </w:rPr>
        <w:t xml:space="preserve">The emergence of GPC has led to a </w:t>
      </w:r>
      <w:r w:rsidRPr="00A32AD7">
        <w:rPr>
          <w:u w:val="single"/>
        </w:rPr>
        <w:t xml:space="preserve">renewed </w:t>
      </w:r>
      <w:r w:rsidRPr="00A32AD7">
        <w:rPr>
          <w:highlight w:val="cyan"/>
          <w:u w:val="single"/>
        </w:rPr>
        <w:t>emphasis</w:t>
      </w:r>
      <w:r w:rsidRPr="00A32AD7">
        <w:rPr>
          <w:u w:val="single"/>
        </w:rPr>
        <w:t xml:space="preserve"> in</w:t>
      </w:r>
      <w:r w:rsidRPr="00FD3485">
        <w:rPr>
          <w:u w:val="single"/>
        </w:rPr>
        <w:t xml:space="preserve"> discussions of U.S. defense </w:t>
      </w:r>
      <w:r w:rsidRPr="00A32AD7">
        <w:rPr>
          <w:highlight w:val="cyan"/>
          <w:u w:val="single"/>
        </w:rPr>
        <w:t>on nuclear weapons</w:t>
      </w:r>
      <w:r w:rsidRPr="00FD3485">
        <w:rPr>
          <w:u w:val="single"/>
        </w:rPr>
        <w:t>, nuclear deterrence, and nuclear arms control</w:t>
      </w:r>
      <w:r w:rsidRPr="00FD3485">
        <w:rPr>
          <w:sz w:val="16"/>
        </w:rPr>
        <w:t xml:space="preserve">. 26 Russia’s reassertion of its status as a major world power has included, among other things, recurring </w:t>
      </w:r>
      <w:r w:rsidRPr="00FD3485">
        <w:rPr>
          <w:u w:val="single"/>
        </w:rPr>
        <w:t xml:space="preserve">references by Russian officials to </w:t>
      </w:r>
      <w:r w:rsidRPr="00A32AD7">
        <w:rPr>
          <w:highlight w:val="cyan"/>
          <w:u w:val="single"/>
        </w:rPr>
        <w:t>Russia’s nuclear weapons</w:t>
      </w:r>
      <w:r w:rsidRPr="00FD3485">
        <w:rPr>
          <w:u w:val="single"/>
        </w:rPr>
        <w:t xml:space="preserve"> capabilities and Russia’s status as a </w:t>
      </w:r>
      <w:r w:rsidRPr="00A32AD7">
        <w:rPr>
          <w:highlight w:val="cyan"/>
          <w:u w:val="single"/>
        </w:rPr>
        <w:t>major nuclear</w:t>
      </w:r>
      <w:r w:rsidRPr="00A32AD7">
        <w:rPr>
          <w:u w:val="single"/>
        </w:rPr>
        <w:t xml:space="preserve"> weapon </w:t>
      </w:r>
      <w:r w:rsidRPr="00A32AD7">
        <w:rPr>
          <w:highlight w:val="cyan"/>
          <w:u w:val="single"/>
        </w:rPr>
        <w:t>power</w:t>
      </w:r>
      <w:r w:rsidRPr="00FD3485">
        <w:rPr>
          <w:u w:val="single"/>
        </w:rPr>
        <w:t xml:space="preserve">. China’s nuclear-weapon capabilities are currently much more modest than Russia’s, but </w:t>
      </w:r>
      <w:r w:rsidRPr="00A32AD7">
        <w:rPr>
          <w:highlight w:val="cyan"/>
          <w:u w:val="single"/>
        </w:rPr>
        <w:t>China</w:t>
      </w:r>
      <w:r w:rsidRPr="00FD3485">
        <w:rPr>
          <w:u w:val="single"/>
        </w:rPr>
        <w:t xml:space="preserve"> reportedly is now </w:t>
      </w:r>
      <w:r w:rsidRPr="00A32AD7">
        <w:rPr>
          <w:highlight w:val="cyan"/>
          <w:u w:val="single"/>
        </w:rPr>
        <w:t>modernizing and rapidly increasing its nuclear forces</w:t>
      </w:r>
      <w:r w:rsidRPr="00FD3485">
        <w:rPr>
          <w:u w:val="single"/>
        </w:rPr>
        <w:t xml:space="preserve"> as part of its overall military modernization effort. </w:t>
      </w:r>
    </w:p>
    <w:p w14:paraId="3C111870" w14:textId="77777777" w:rsidR="00B92342" w:rsidRPr="00FD3485" w:rsidRDefault="00B92342" w:rsidP="00B92342">
      <w:pPr>
        <w:rPr>
          <w:sz w:val="16"/>
        </w:rPr>
      </w:pPr>
      <w:r w:rsidRPr="00FD3485">
        <w:rPr>
          <w:sz w:val="16"/>
        </w:rPr>
        <w:t xml:space="preserve">The </w:t>
      </w:r>
      <w:r w:rsidRPr="00A32AD7">
        <w:rPr>
          <w:b/>
          <w:bCs/>
          <w:highlight w:val="cyan"/>
          <w:u w:val="single"/>
        </w:rPr>
        <w:t>expansion of China’s nuclear forces</w:t>
      </w:r>
      <w:r w:rsidRPr="00FD3485">
        <w:rPr>
          <w:sz w:val="16"/>
        </w:rPr>
        <w:t xml:space="preserve"> is projected to convert the traditional two-power strategic nuclear deterrent situation between the United States and Russia into a </w:t>
      </w:r>
      <w:r w:rsidRPr="00FD3485">
        <w:rPr>
          <w:u w:val="single"/>
        </w:rPr>
        <w:t>more complex three-power situation.</w:t>
      </w:r>
      <w:r w:rsidRPr="00FD3485">
        <w:rPr>
          <w:sz w:val="16"/>
        </w:rPr>
        <w:t xml:space="preserve"> The Biden Administration’s October 2022 Nuclear Posture Review (NPR), which was released in conjunction with its October 2022 NDS, states (emphasis as in original): </w:t>
      </w:r>
    </w:p>
    <w:p w14:paraId="76E3470B" w14:textId="77777777" w:rsidR="00B92342" w:rsidRDefault="00B92342" w:rsidP="00B92342">
      <w:pPr>
        <w:rPr>
          <w:u w:val="single"/>
        </w:rPr>
      </w:pPr>
      <w:r w:rsidRPr="00FD3485">
        <w:rPr>
          <w:sz w:val="16"/>
        </w:rPr>
        <w:t xml:space="preserve">By the 2030s the United States will, for the first time in its history, face two major nuclear powers as strategic competitors and potential adversaries. This </w:t>
      </w:r>
      <w:r w:rsidRPr="00FD3485">
        <w:rPr>
          <w:u w:val="single"/>
        </w:rPr>
        <w:t xml:space="preserve">will </w:t>
      </w:r>
      <w:r w:rsidRPr="00A32AD7">
        <w:rPr>
          <w:highlight w:val="cyan"/>
          <w:u w:val="single"/>
        </w:rPr>
        <w:t>create</w:t>
      </w:r>
      <w:r w:rsidRPr="00FD3485">
        <w:rPr>
          <w:u w:val="single"/>
        </w:rPr>
        <w:t xml:space="preserve"> new </w:t>
      </w:r>
      <w:r w:rsidRPr="00A32AD7">
        <w:rPr>
          <w:highlight w:val="cyan"/>
          <w:u w:val="single"/>
        </w:rPr>
        <w:t>stresses on stability and</w:t>
      </w:r>
      <w:r w:rsidRPr="00FD3485">
        <w:rPr>
          <w:u w:val="single"/>
        </w:rPr>
        <w:t xml:space="preserve"> new challenges for </w:t>
      </w:r>
      <w:r w:rsidRPr="00A32AD7">
        <w:rPr>
          <w:highlight w:val="cyan"/>
          <w:u w:val="single"/>
        </w:rPr>
        <w:t>deterrence</w:t>
      </w:r>
      <w:r w:rsidRPr="00FD3485">
        <w:rPr>
          <w:u w:val="single"/>
        </w:rPr>
        <w:t xml:space="preserve">, assurance, arms control, and risk reduction.... </w:t>
      </w:r>
    </w:p>
    <w:p w14:paraId="6F54B7B3" w14:textId="77777777" w:rsidR="00B92342" w:rsidRPr="008C3464" w:rsidRDefault="00B92342" w:rsidP="00187464"/>
    <w:p w14:paraId="477AA0F0" w14:textId="7CD4E15C" w:rsidR="00BB2CCA" w:rsidRDefault="00256EC2" w:rsidP="004E2272">
      <w:pPr>
        <w:pStyle w:val="Heading2"/>
      </w:pPr>
      <w:r w:rsidRPr="008C3464">
        <w:t>Uniqueness</w:t>
      </w:r>
    </w:p>
    <w:p w14:paraId="3F2955B9" w14:textId="77777777" w:rsidR="00BB2CCA" w:rsidRDefault="00BB2CCA" w:rsidP="00BB2CCA">
      <w:pPr>
        <w:pStyle w:val="Heading3"/>
      </w:pPr>
      <w:r>
        <w:t>UQ---Unity</w:t>
      </w:r>
    </w:p>
    <w:p w14:paraId="2FCA7DDD" w14:textId="77777777" w:rsidR="00BB2CCA" w:rsidRDefault="00BB2CCA" w:rsidP="00BB2CCA"/>
    <w:p w14:paraId="064B5118" w14:textId="77777777" w:rsidR="00BB2CCA" w:rsidRPr="002E3D74" w:rsidRDefault="00BB2CCA" w:rsidP="00BB2CCA">
      <w:pPr>
        <w:pStyle w:val="Heading4"/>
        <w:rPr>
          <w:lang w:eastAsia="zh-CN"/>
        </w:rPr>
      </w:pPr>
      <w:r>
        <w:rPr>
          <w:rFonts w:hint="eastAsia"/>
          <w:lang w:eastAsia="zh-CN"/>
        </w:rPr>
        <w:t>The</w:t>
      </w:r>
      <w:r>
        <w:rPr>
          <w:lang w:eastAsia="zh-CN"/>
        </w:rPr>
        <w:t xml:space="preserve"> conference is united behind Defense Levels and Policy Riders – but McCarthy has to smooth out disagreements over non-defense spending</w:t>
      </w:r>
    </w:p>
    <w:p w14:paraId="1272B5FA" w14:textId="77777777" w:rsidR="00BB2CCA" w:rsidRDefault="00BB2CCA" w:rsidP="00BB2CCA">
      <w:r w:rsidRPr="002E3D74">
        <w:rPr>
          <w:b/>
          <w:bCs/>
          <w:sz w:val="24"/>
        </w:rPr>
        <w:t>Fox 6-30</w:t>
      </w:r>
      <w:r>
        <w:t xml:space="preserve"> </w:t>
      </w:r>
      <w:r w:rsidRPr="002E3D74">
        <w:t xml:space="preserve">(Lauren Fox, 6-30-2023, "Republicans race to build support for spending bills as divisions loom large," CNN, </w:t>
      </w:r>
      <w:r w:rsidRPr="00E674FC">
        <w:t xml:space="preserve">Congressional reporter for CNN. </w:t>
      </w:r>
      <w:r w:rsidRPr="002E3D74">
        <w:t>https://www.cnn.com/2023/06/30/politics/republican-appropriations-fight/index.html, accessed 6-30-2023)//</w:t>
      </w:r>
      <w:proofErr w:type="spellStart"/>
      <w:r w:rsidRPr="002E3D74">
        <w:t>Prozes</w:t>
      </w:r>
      <w:proofErr w:type="spellEnd"/>
    </w:p>
    <w:p w14:paraId="55BBEA65" w14:textId="77777777" w:rsidR="00BB2CCA" w:rsidRPr="002E3D74" w:rsidRDefault="00BB2CCA" w:rsidP="00BB2CCA">
      <w:pPr>
        <w:rPr>
          <w:rStyle w:val="StyleUnderline"/>
        </w:rPr>
      </w:pPr>
      <w:r w:rsidRPr="006943EC">
        <w:rPr>
          <w:rStyle w:val="StyleUnderline"/>
          <w:highlight w:val="cyan"/>
        </w:rPr>
        <w:t>House Republicans are</w:t>
      </w:r>
      <w:r w:rsidRPr="002E3D74">
        <w:rPr>
          <w:rStyle w:val="StyleUnderline"/>
        </w:rPr>
        <w:t xml:space="preserve"> furiously </w:t>
      </w:r>
      <w:r w:rsidRPr="006943EC">
        <w:rPr>
          <w:rStyle w:val="StyleUnderline"/>
          <w:highlight w:val="cyan"/>
        </w:rPr>
        <w:t>working through the recess to shore up support on</w:t>
      </w:r>
      <w:r w:rsidRPr="002E3D74">
        <w:rPr>
          <w:rStyle w:val="StyleUnderline"/>
        </w:rPr>
        <w:t xml:space="preserve"> a series of </w:t>
      </w:r>
      <w:r w:rsidRPr="006943EC">
        <w:rPr>
          <w:rStyle w:val="StyleUnderline"/>
          <w:highlight w:val="cyan"/>
        </w:rPr>
        <w:t>spending bill</w:t>
      </w:r>
      <w:r w:rsidRPr="002E3D74">
        <w:rPr>
          <w:rStyle w:val="StyleUnderline"/>
        </w:rPr>
        <w:t>s</w:t>
      </w:r>
      <w:r w:rsidRPr="00E674FC">
        <w:rPr>
          <w:sz w:val="16"/>
        </w:rPr>
        <w:t xml:space="preserve"> leaders hope to put on the floor as soon as July, </w:t>
      </w:r>
      <w:r w:rsidRPr="006943EC">
        <w:rPr>
          <w:rStyle w:val="StyleUnderline"/>
        </w:rPr>
        <w:t>a</w:t>
      </w:r>
      <w:r w:rsidRPr="002E3D74">
        <w:rPr>
          <w:rStyle w:val="StyleUnderline"/>
        </w:rPr>
        <w:t>nother critical test for Speaker Kevin McCarthy’s struggle to hold onto his right flank and make good on a series of promises he made to clinch the gavel in January.</w:t>
      </w:r>
    </w:p>
    <w:p w14:paraId="251C15D6" w14:textId="77777777" w:rsidR="00BB2CCA" w:rsidRPr="00E674FC" w:rsidRDefault="00BB2CCA" w:rsidP="00BB2CCA">
      <w:pPr>
        <w:rPr>
          <w:sz w:val="16"/>
        </w:rPr>
      </w:pPr>
      <w:r w:rsidRPr="00E674FC">
        <w:rPr>
          <w:sz w:val="16"/>
        </w:rPr>
        <w:t xml:space="preserve">The House Appropriations Committee passed six spending bills ahead of the July Fourth recess, but </w:t>
      </w:r>
      <w:r w:rsidRPr="002E3D74">
        <w:rPr>
          <w:rStyle w:val="StyleUnderline"/>
        </w:rPr>
        <w:t xml:space="preserve">negotiations are continuing over recess on whether those bills – and the six still working their way through committee – might need further changes to win support on the House floor. </w:t>
      </w:r>
      <w:r w:rsidRPr="006943EC">
        <w:rPr>
          <w:rStyle w:val="StyleUnderline"/>
          <w:highlight w:val="cyan"/>
        </w:rPr>
        <w:t>The speaker can only afford to lose a handful of members</w:t>
      </w:r>
      <w:r w:rsidRPr="002E3D74">
        <w:rPr>
          <w:rStyle w:val="StyleUnderline"/>
        </w:rPr>
        <w:t>. It’s</w:t>
      </w:r>
      <w:r w:rsidRPr="00E674FC">
        <w:rPr>
          <w:sz w:val="16"/>
        </w:rPr>
        <w:t xml:space="preserve"> a massive undertaking and once again puts a spotlight on whether the Republican majority in the House can stay unified after bitter divisions stalled the chamber in June.</w:t>
      </w:r>
    </w:p>
    <w:p w14:paraId="417E70DC" w14:textId="77777777" w:rsidR="00BB2CCA" w:rsidRPr="00E674FC" w:rsidRDefault="00BB2CCA" w:rsidP="00BB2CCA">
      <w:pPr>
        <w:rPr>
          <w:sz w:val="16"/>
        </w:rPr>
      </w:pPr>
      <w:r w:rsidRPr="00E674FC">
        <w:rPr>
          <w:sz w:val="16"/>
        </w:rPr>
        <w:t>“</w:t>
      </w:r>
      <w:r w:rsidRPr="00EC1F6F">
        <w:rPr>
          <w:rStyle w:val="StyleUnderline"/>
        </w:rPr>
        <w:t xml:space="preserve">We’re having </w:t>
      </w:r>
      <w:r w:rsidRPr="006943EC">
        <w:rPr>
          <w:rStyle w:val="StyleUnderline"/>
          <w:highlight w:val="cyan"/>
        </w:rPr>
        <w:t>a lot of conversations</w:t>
      </w:r>
      <w:r w:rsidRPr="00EC1F6F">
        <w:rPr>
          <w:rStyle w:val="StyleUnderline"/>
        </w:rPr>
        <w:t xml:space="preserve"> during the break as well </w:t>
      </w:r>
      <w:r w:rsidRPr="006943EC">
        <w:rPr>
          <w:rStyle w:val="StyleUnderline"/>
          <w:highlight w:val="cyan"/>
        </w:rPr>
        <w:t>to make sure we are all on the same page</w:t>
      </w:r>
      <w:r w:rsidRPr="00E674FC">
        <w:rPr>
          <w:sz w:val="16"/>
        </w:rPr>
        <w:t>,” Majority Leader Steve Scalise, a Louisiana Republican, told CNN before the recess. “We’re going to go one at a time and work with our members every step of the way.”</w:t>
      </w:r>
    </w:p>
    <w:p w14:paraId="2ABC71A7" w14:textId="77777777" w:rsidR="00BB2CCA" w:rsidRPr="00E674FC" w:rsidRDefault="00BB2CCA" w:rsidP="00BB2CCA">
      <w:pPr>
        <w:rPr>
          <w:sz w:val="16"/>
        </w:rPr>
      </w:pPr>
      <w:r w:rsidRPr="00E674FC">
        <w:rPr>
          <w:sz w:val="16"/>
        </w:rPr>
        <w:t xml:space="preserve">Over the recess, members have planned small group meetings intended to get Republicans on the same page and </w:t>
      </w:r>
      <w:r w:rsidRPr="006943EC">
        <w:rPr>
          <w:rStyle w:val="StyleUnderline"/>
          <w:highlight w:val="cyan"/>
        </w:rPr>
        <w:t>educate newer members about what is possible</w:t>
      </w:r>
      <w:r w:rsidRPr="00E674FC">
        <w:rPr>
          <w:sz w:val="16"/>
        </w:rPr>
        <w:t xml:space="preserve"> in the weeks and months ahead on spending.</w:t>
      </w:r>
    </w:p>
    <w:p w14:paraId="1A60E352" w14:textId="77777777" w:rsidR="00BB2CCA" w:rsidRPr="00E674FC" w:rsidRDefault="00BB2CCA" w:rsidP="00BB2CCA">
      <w:pPr>
        <w:rPr>
          <w:sz w:val="16"/>
        </w:rPr>
      </w:pPr>
      <w:r w:rsidRPr="00E674FC">
        <w:rPr>
          <w:sz w:val="16"/>
        </w:rPr>
        <w:t>“</w:t>
      </w:r>
      <w:r w:rsidRPr="00EC1F6F">
        <w:rPr>
          <w:rStyle w:val="StyleUnderline"/>
        </w:rPr>
        <w:t xml:space="preserve">The only way you are going to get through this is with a </w:t>
      </w:r>
      <w:r w:rsidRPr="006943EC">
        <w:rPr>
          <w:rStyle w:val="StyleUnderline"/>
          <w:highlight w:val="cyan"/>
        </w:rPr>
        <w:t>strong communication, strong discussion</w:t>
      </w:r>
      <w:r w:rsidRPr="00E674FC">
        <w:rPr>
          <w:sz w:val="16"/>
        </w:rPr>
        <w:t xml:space="preserve">. … You don’t do that by playing chicken. You do that by sitting down and trying to understand where we are going and make sure everyone has good, solid facts,” said Rep. Mark </w:t>
      </w:r>
      <w:proofErr w:type="spellStart"/>
      <w:r w:rsidRPr="00E674FC">
        <w:rPr>
          <w:sz w:val="16"/>
        </w:rPr>
        <w:t>Amodei</w:t>
      </w:r>
      <w:proofErr w:type="spellEnd"/>
      <w:r w:rsidRPr="00E674FC">
        <w:rPr>
          <w:sz w:val="16"/>
        </w:rPr>
        <w:t>, an GOP appropriator from Nevada.</w:t>
      </w:r>
    </w:p>
    <w:p w14:paraId="11FD777D" w14:textId="77777777" w:rsidR="00BB2CCA" w:rsidRPr="00EC1F6F" w:rsidRDefault="00BB2CCA" w:rsidP="00BB2CCA">
      <w:pPr>
        <w:rPr>
          <w:rStyle w:val="StyleUnderline"/>
        </w:rPr>
      </w:pPr>
      <w:r w:rsidRPr="00E674FC">
        <w:rPr>
          <w:sz w:val="16"/>
        </w:rPr>
        <w:t xml:space="preserve">While </w:t>
      </w:r>
      <w:r w:rsidRPr="006943EC">
        <w:rPr>
          <w:rStyle w:val="StyleUnderline"/>
          <w:highlight w:val="cyan"/>
        </w:rPr>
        <w:t>the conference is</w:t>
      </w:r>
      <w:r w:rsidRPr="00EC1F6F">
        <w:rPr>
          <w:rStyle w:val="StyleUnderline"/>
        </w:rPr>
        <w:t xml:space="preserve"> largely </w:t>
      </w:r>
      <w:r w:rsidRPr="006943EC">
        <w:rPr>
          <w:rStyle w:val="StyleUnderline"/>
          <w:highlight w:val="cyan"/>
        </w:rPr>
        <w:t xml:space="preserve">united on spending levels for </w:t>
      </w:r>
      <w:r w:rsidRPr="006943EC">
        <w:rPr>
          <w:rStyle w:val="StyleUnderline"/>
        </w:rPr>
        <w:t>the</w:t>
      </w:r>
      <w:r w:rsidRPr="00EC1F6F">
        <w:rPr>
          <w:rStyle w:val="StyleUnderline"/>
        </w:rPr>
        <w:t xml:space="preserve"> D</w:t>
      </w:r>
      <w:r w:rsidRPr="00E674FC">
        <w:rPr>
          <w:sz w:val="16"/>
        </w:rPr>
        <w:t xml:space="preserve">epartments of </w:t>
      </w:r>
      <w:r w:rsidRPr="00EC1F6F">
        <w:rPr>
          <w:rStyle w:val="StyleUnderline"/>
        </w:rPr>
        <w:t>H</w:t>
      </w:r>
      <w:r w:rsidRPr="00E674FC">
        <w:rPr>
          <w:sz w:val="16"/>
        </w:rPr>
        <w:t xml:space="preserve">omeland </w:t>
      </w:r>
      <w:r w:rsidRPr="00EC1F6F">
        <w:rPr>
          <w:rStyle w:val="StyleUnderline"/>
        </w:rPr>
        <w:t>S</w:t>
      </w:r>
      <w:r w:rsidRPr="00E674FC">
        <w:rPr>
          <w:sz w:val="16"/>
        </w:rPr>
        <w:t xml:space="preserve">ecurity, </w:t>
      </w:r>
      <w:r w:rsidRPr="006943EC">
        <w:rPr>
          <w:rStyle w:val="StyleUnderline"/>
          <w:highlight w:val="cyan"/>
        </w:rPr>
        <w:t>Defense</w:t>
      </w:r>
      <w:r w:rsidRPr="00EC1F6F">
        <w:rPr>
          <w:rStyle w:val="StyleUnderline"/>
        </w:rPr>
        <w:t xml:space="preserve"> and Veterans Affairs, </w:t>
      </w:r>
      <w:r w:rsidRPr="006943EC">
        <w:rPr>
          <w:rStyle w:val="StyleUnderline"/>
          <w:highlight w:val="cyan"/>
        </w:rPr>
        <w:t>there is</w:t>
      </w:r>
      <w:r w:rsidRPr="00EC1F6F">
        <w:rPr>
          <w:rStyle w:val="StyleUnderline"/>
        </w:rPr>
        <w:t xml:space="preserve"> still some </w:t>
      </w:r>
      <w:r w:rsidRPr="006943EC">
        <w:rPr>
          <w:rStyle w:val="StyleUnderline"/>
          <w:highlight w:val="cyan"/>
        </w:rPr>
        <w:t xml:space="preserve">disagreement about spending </w:t>
      </w:r>
      <w:r w:rsidRPr="006943EC">
        <w:rPr>
          <w:rStyle w:val="StyleUnderline"/>
        </w:rPr>
        <w:t xml:space="preserve">levels </w:t>
      </w:r>
      <w:r w:rsidRPr="006943EC">
        <w:rPr>
          <w:rStyle w:val="StyleUnderline"/>
          <w:highlight w:val="cyan"/>
        </w:rPr>
        <w:t>for other agencies,</w:t>
      </w:r>
      <w:r w:rsidRPr="00EC1F6F">
        <w:rPr>
          <w:rStyle w:val="StyleUnderline"/>
        </w:rPr>
        <w:t xml:space="preserve"> raising the stakes on</w:t>
      </w:r>
      <w:r w:rsidRPr="00E674FC">
        <w:rPr>
          <w:sz w:val="16"/>
        </w:rPr>
        <w:t xml:space="preserve"> whether leaders will ultimately be able to pass all 12 spending bills on the floor before </w:t>
      </w:r>
      <w:r w:rsidRPr="00EC1F6F">
        <w:rPr>
          <w:rStyle w:val="StyleUnderline"/>
        </w:rPr>
        <w:t>a fall deadline.</w:t>
      </w:r>
    </w:p>
    <w:p w14:paraId="43DDC0D0" w14:textId="77777777" w:rsidR="00BB2CCA" w:rsidRPr="008D38DC" w:rsidRDefault="00BB2CCA" w:rsidP="00BB2CCA">
      <w:pPr>
        <w:rPr>
          <w:rStyle w:val="StyleUnderline"/>
        </w:rPr>
      </w:pPr>
      <w:r w:rsidRPr="008D38DC">
        <w:rPr>
          <w:rStyle w:val="StyleUnderline"/>
        </w:rPr>
        <w:t xml:space="preserve">“I </w:t>
      </w:r>
      <w:r w:rsidRPr="008D38DC">
        <w:rPr>
          <w:rStyle w:val="StyleUnderline"/>
          <w:highlight w:val="cyan"/>
        </w:rPr>
        <w:t>don’t think anybody believes the federal bureaucracy can’t survive on 2019</w:t>
      </w:r>
      <w:r w:rsidRPr="008D38DC">
        <w:rPr>
          <w:rStyle w:val="StyleUnderline"/>
        </w:rPr>
        <w:t xml:space="preserve"> or 2020 </w:t>
      </w:r>
      <w:r w:rsidRPr="008D38DC">
        <w:rPr>
          <w:rStyle w:val="StyleUnderline"/>
          <w:highlight w:val="cyan"/>
        </w:rPr>
        <w:t>levels of spending</w:t>
      </w:r>
      <w:r w:rsidRPr="008D38DC">
        <w:rPr>
          <w:rStyle w:val="StyleUnderline"/>
        </w:rPr>
        <w:t xml:space="preserve"> pre-Covid,” Rep. Chip Roy </w:t>
      </w:r>
      <w:r w:rsidRPr="008D38DC">
        <w:rPr>
          <w:sz w:val="16"/>
        </w:rPr>
        <w:t>of Texas,</w:t>
      </w:r>
      <w:r w:rsidRPr="008D38DC">
        <w:rPr>
          <w:rStyle w:val="StyleUnderline"/>
        </w:rPr>
        <w:t xml:space="preserve"> a conservative, said about </w:t>
      </w:r>
      <w:r w:rsidRPr="008D38DC">
        <w:rPr>
          <w:rStyle w:val="StyleUnderline"/>
          <w:highlight w:val="cyan"/>
        </w:rPr>
        <w:t xml:space="preserve">wanting to push the spending </w:t>
      </w:r>
      <w:r w:rsidRPr="008D38DC">
        <w:rPr>
          <w:rStyle w:val="StyleUnderline"/>
        </w:rPr>
        <w:t xml:space="preserve">levels </w:t>
      </w:r>
      <w:r w:rsidRPr="008D38DC">
        <w:rPr>
          <w:rStyle w:val="StyleUnderline"/>
          <w:highlight w:val="cyan"/>
        </w:rPr>
        <w:t>lower.</w:t>
      </w:r>
    </w:p>
    <w:p w14:paraId="2D3AD390" w14:textId="77777777" w:rsidR="00BB2CCA" w:rsidRPr="007E14D4" w:rsidRDefault="00BB2CCA" w:rsidP="00BB2CCA">
      <w:pPr>
        <w:rPr>
          <w:rStyle w:val="StyleUnderline"/>
        </w:rPr>
      </w:pPr>
      <w:r w:rsidRPr="00E674FC">
        <w:rPr>
          <w:sz w:val="16"/>
        </w:rPr>
        <w:t xml:space="preserve">Behind the scenes, </w:t>
      </w:r>
      <w:r w:rsidRPr="007E14D4">
        <w:rPr>
          <w:rStyle w:val="StyleUnderline"/>
        </w:rPr>
        <w:t>leaders and appropriators are trying to win ove</w:t>
      </w:r>
      <w:r w:rsidRPr="00E674FC">
        <w:rPr>
          <w:sz w:val="16"/>
        </w:rPr>
        <w:t xml:space="preserve">r some in </w:t>
      </w:r>
      <w:r w:rsidRPr="007E14D4">
        <w:rPr>
          <w:rStyle w:val="StyleUnderline"/>
        </w:rPr>
        <w:t xml:space="preserve">their right flank by emphasizing a series of </w:t>
      </w:r>
      <w:r w:rsidRPr="006943EC">
        <w:rPr>
          <w:rStyle w:val="StyleUnderline"/>
          <w:highlight w:val="cyan"/>
        </w:rPr>
        <w:t>policy riders t</w:t>
      </w:r>
      <w:r w:rsidRPr="00E674FC">
        <w:rPr>
          <w:sz w:val="16"/>
        </w:rPr>
        <w:t xml:space="preserve">hey believe </w:t>
      </w:r>
      <w:r w:rsidRPr="006943EC">
        <w:rPr>
          <w:rStyle w:val="StyleUnderline"/>
          <w:highlight w:val="cyan"/>
        </w:rPr>
        <w:t>could attract those in the House Freedom Caucus who have railed against the overall spending levels as too high.</w:t>
      </w:r>
    </w:p>
    <w:p w14:paraId="44D319A6" w14:textId="77777777" w:rsidR="00BB2CCA" w:rsidRPr="00BB2CCA" w:rsidRDefault="00BB2CCA" w:rsidP="00BB2CCA">
      <w:pPr>
        <w:rPr>
          <w:sz w:val="16"/>
          <w:szCs w:val="16"/>
        </w:rPr>
      </w:pPr>
      <w:r w:rsidRPr="00BB2CCA">
        <w:rPr>
          <w:sz w:val="16"/>
          <w:szCs w:val="16"/>
        </w:rPr>
        <w:t>Some of those items include policies barring federal spending on programs that invest in diversity, equity and inclusion training, surgical procedures or hormone therapies for the purposes of gender-affirming care and policies banning any funding that would be used for discriminatory action against a person on the basis the person acted in accordance with a “sincerely held religious belief.” Some conservatives are also pushing to include riders like rescinding funding for a new FBI headquarters in the wake of the federal indictment against former President Donald Trump. That rider hasn’t yet been included, but is a top target for some conservatives.</w:t>
      </w:r>
    </w:p>
    <w:p w14:paraId="718BC314" w14:textId="77777777" w:rsidR="00BB2CCA" w:rsidRPr="007E14D4" w:rsidRDefault="00BB2CCA" w:rsidP="00BB2CCA">
      <w:pPr>
        <w:rPr>
          <w:rStyle w:val="StyleUnderline"/>
        </w:rPr>
      </w:pPr>
      <w:r w:rsidRPr="00E674FC">
        <w:rPr>
          <w:sz w:val="16"/>
        </w:rPr>
        <w:t>“</w:t>
      </w:r>
      <w:r w:rsidRPr="007E14D4">
        <w:rPr>
          <w:rStyle w:val="StyleUnderline"/>
        </w:rPr>
        <w:t>When you</w:t>
      </w:r>
      <w:r w:rsidRPr="00E674FC">
        <w:rPr>
          <w:sz w:val="16"/>
        </w:rPr>
        <w:t xml:space="preserve"> see what we have </w:t>
      </w:r>
      <w:r w:rsidRPr="007E14D4">
        <w:rPr>
          <w:rStyle w:val="StyleUnderline"/>
        </w:rPr>
        <w:t>put in these</w:t>
      </w:r>
      <w:r w:rsidRPr="00E674FC">
        <w:rPr>
          <w:sz w:val="16"/>
        </w:rPr>
        <w:t xml:space="preserve"> bills, the </w:t>
      </w:r>
      <w:r w:rsidRPr="007E14D4">
        <w:rPr>
          <w:rStyle w:val="StyleUnderline"/>
        </w:rPr>
        <w:t>riders</w:t>
      </w:r>
      <w:r w:rsidRPr="00E674FC">
        <w:rPr>
          <w:sz w:val="16"/>
        </w:rPr>
        <w:t xml:space="preserve">, the policies, </w:t>
      </w:r>
      <w:r w:rsidRPr="007E14D4">
        <w:rPr>
          <w:rStyle w:val="StyleUnderline"/>
        </w:rPr>
        <w:t>it is going to be hard for them to substantiate killing these bills,</w:t>
      </w:r>
      <w:r w:rsidRPr="00E674FC">
        <w:rPr>
          <w:sz w:val="16"/>
        </w:rPr>
        <w:t xml:space="preserve"> and it’s going to be tough for them personally </w:t>
      </w:r>
      <w:r w:rsidRPr="007E14D4">
        <w:rPr>
          <w:rStyle w:val="StyleUnderline"/>
        </w:rPr>
        <w:t>to vote against these</w:t>
      </w:r>
      <w:r w:rsidRPr="00E674FC">
        <w:rPr>
          <w:sz w:val="16"/>
        </w:rPr>
        <w:t xml:space="preserve"> bills,” one appropriator said on background to freely discuss internal conversations with conservatives. “</w:t>
      </w:r>
      <w:r w:rsidRPr="007E14D4">
        <w:rPr>
          <w:rStyle w:val="StyleUnderline"/>
        </w:rPr>
        <w:t>What we need to do is keep reminding them that it is not just the budget.”</w:t>
      </w:r>
    </w:p>
    <w:p w14:paraId="19C7C4F0" w14:textId="77777777" w:rsidR="00BB2CCA" w:rsidRPr="00BB2CCA" w:rsidRDefault="00BB2CCA" w:rsidP="00BB2CCA">
      <w:pPr>
        <w:rPr>
          <w:sz w:val="16"/>
          <w:szCs w:val="16"/>
        </w:rPr>
      </w:pPr>
      <w:r w:rsidRPr="00BB2CCA">
        <w:rPr>
          <w:sz w:val="16"/>
          <w:szCs w:val="16"/>
        </w:rPr>
        <w:t>Already, Republicans in the House have sought to slash federal spending back to fiscal year 2022 levels and, in some parts of the budget, even lower levels, marking up their bills in committee at billions less than what was agreed to in the debt ceiling package with the White House. It’s caused bipartisan consternation in the Senate and puts the two chambers on a collision course in the fall. The massive disparity in topline spending numbers between the House and Senate may grow as some members of the House Freedom Caucus have argued the numbers should be even lower than they are.</w:t>
      </w:r>
    </w:p>
    <w:p w14:paraId="1FDAE99B" w14:textId="77777777" w:rsidR="00BB2CCA" w:rsidRPr="00BB2CCA" w:rsidRDefault="00BB2CCA" w:rsidP="00BB2CCA">
      <w:pPr>
        <w:rPr>
          <w:sz w:val="16"/>
          <w:szCs w:val="16"/>
        </w:rPr>
      </w:pPr>
      <w:r w:rsidRPr="00BB2CCA">
        <w:rPr>
          <w:sz w:val="16"/>
          <w:szCs w:val="16"/>
        </w:rPr>
        <w:t>“You got a small group of people that are driving the numbers that we agreed to earlier, lower and lower,” GOP Rep. Steve Womack of Arkansas said. “My guess is that even with the numbers we have begun marking our bills to will not be sufficient. … We are trying to manage through all the noise, all the discussion, all of the division.”</w:t>
      </w:r>
    </w:p>
    <w:p w14:paraId="2C409E8D" w14:textId="77777777" w:rsidR="00BB2CCA" w:rsidRPr="00BB2CCA" w:rsidRDefault="00BB2CCA" w:rsidP="00BB2CCA">
      <w:pPr>
        <w:rPr>
          <w:sz w:val="16"/>
          <w:szCs w:val="16"/>
        </w:rPr>
      </w:pPr>
      <w:r w:rsidRPr="00BB2CCA">
        <w:rPr>
          <w:sz w:val="16"/>
          <w:szCs w:val="16"/>
        </w:rPr>
        <w:t>The message from leadership has been if House Republicans can pass all 12 appropriations bills, it will give Republicans more leverage in a negotiation with the Democratic-controlled Senate and White House.</w:t>
      </w:r>
    </w:p>
    <w:p w14:paraId="460F4663" w14:textId="77777777" w:rsidR="00BB2CCA" w:rsidRPr="00BB2CCA" w:rsidRDefault="00BB2CCA" w:rsidP="00BB2CCA">
      <w:pPr>
        <w:rPr>
          <w:sz w:val="16"/>
          <w:szCs w:val="16"/>
        </w:rPr>
      </w:pPr>
      <w:r w:rsidRPr="00BB2CCA">
        <w:rPr>
          <w:sz w:val="16"/>
          <w:szCs w:val="16"/>
        </w:rPr>
        <w:t xml:space="preserve">The playbook for spending mirrors the process House leaders deployed with the debt ceiling just months ago. </w:t>
      </w:r>
      <w:r w:rsidRPr="00BB2CCA">
        <w:rPr>
          <w:rStyle w:val="StyleUnderline"/>
        </w:rPr>
        <w:t>Before McCarthy ultimately cut a deal with the White House, he passed a Republican-only bill, which leaders built support for through a series of small group meetings of the so-called five families that represent different ideological corners of the conferen</w:t>
      </w:r>
      <w:r w:rsidRPr="00BB2CCA">
        <w:rPr>
          <w:sz w:val="16"/>
          <w:szCs w:val="16"/>
        </w:rPr>
        <w:t>ce. Once the plan took shape, the whip team – through a series of one-on-one calls and meetings – was able to convince all but four members to vote for it. But, even if leaders can re-harness that unity, they’ll have to do so for 12 different spending bills, relying on members who don’t typically back appropriations bills to begin with and leaders will have to decide whether they can move each bill with an open amendment process that was promised in January. Leaders will also have to move quickly to provide plenty of time for a potential conference with the Senate.</w:t>
      </w:r>
    </w:p>
    <w:p w14:paraId="530C2286" w14:textId="77777777" w:rsidR="00BB2CCA" w:rsidRPr="00BB2CCA" w:rsidRDefault="00BB2CCA" w:rsidP="00BB2CCA">
      <w:pPr>
        <w:rPr>
          <w:sz w:val="16"/>
        </w:rPr>
      </w:pPr>
      <w:r w:rsidRPr="00BB2CCA">
        <w:rPr>
          <w:sz w:val="16"/>
        </w:rPr>
        <w:t>“</w:t>
      </w:r>
      <w:r w:rsidRPr="008D38DC">
        <w:rPr>
          <w:rStyle w:val="StyleUnderline"/>
        </w:rPr>
        <w:t xml:space="preserve">What makes the most sense for us strategically is to </w:t>
      </w:r>
      <w:r w:rsidRPr="008D38DC">
        <w:rPr>
          <w:rStyle w:val="StyleUnderline"/>
          <w:highlight w:val="cyan"/>
        </w:rPr>
        <w:t>get the numbers as low as we</w:t>
      </w:r>
      <w:r w:rsidRPr="008D38DC">
        <w:rPr>
          <w:rStyle w:val="StyleUnderline"/>
        </w:rPr>
        <w:t xml:space="preserve"> possibly </w:t>
      </w:r>
      <w:r w:rsidRPr="008D38DC">
        <w:rPr>
          <w:rStyle w:val="StyleUnderline"/>
          <w:highlight w:val="cyan"/>
        </w:rPr>
        <w:t>can</w:t>
      </w:r>
      <w:r w:rsidRPr="008D38DC">
        <w:rPr>
          <w:rStyle w:val="StyleUnderline"/>
        </w:rPr>
        <w:t xml:space="preserve">, get them out of the House </w:t>
      </w:r>
      <w:r w:rsidRPr="008D38DC">
        <w:rPr>
          <w:rStyle w:val="StyleUnderline"/>
          <w:highlight w:val="cyan"/>
        </w:rPr>
        <w:t>as quick as we can</w:t>
      </w:r>
      <w:r w:rsidRPr="008D38DC">
        <w:rPr>
          <w:rStyle w:val="StyleUnderline"/>
        </w:rPr>
        <w:t xml:space="preserve"> for negotiating purposes. I think that is what </w:t>
      </w:r>
      <w:r w:rsidRPr="008D38DC">
        <w:rPr>
          <w:rStyle w:val="StyleUnderline"/>
          <w:highlight w:val="cyan"/>
        </w:rPr>
        <w:t>is most strategic</w:t>
      </w:r>
      <w:r w:rsidRPr="008D38DC">
        <w:rPr>
          <w:rStyle w:val="StyleUnderline"/>
        </w:rPr>
        <w:t>,” said Rep. Garret Graves, a Louisiana Republican and a key ally of the speaker</w:t>
      </w:r>
      <w:r w:rsidRPr="00BB2CCA">
        <w:rPr>
          <w:sz w:val="16"/>
        </w:rPr>
        <w:t xml:space="preserve"> who has helped negotiate the debt ceiling deal.</w:t>
      </w:r>
    </w:p>
    <w:p w14:paraId="1395515D" w14:textId="77777777" w:rsidR="00BB2CCA" w:rsidRPr="00BB2CCA" w:rsidRDefault="00BB2CCA" w:rsidP="00BB2CCA">
      <w:pPr>
        <w:rPr>
          <w:rStyle w:val="Emphasis"/>
        </w:rPr>
      </w:pPr>
      <w:r w:rsidRPr="00BB2CCA">
        <w:rPr>
          <w:sz w:val="16"/>
        </w:rPr>
        <w:t xml:space="preserve">But much has changed since the leaders ran that playbook for the debt ceiling. In the week after the House passed their bipartisan debt ceiling deal, </w:t>
      </w:r>
      <w:r w:rsidRPr="00BB2CCA">
        <w:rPr>
          <w:rStyle w:val="StyleUnderline"/>
        </w:rPr>
        <w:t xml:space="preserve">the </w:t>
      </w:r>
      <w:r w:rsidRPr="00BB2CCA">
        <w:rPr>
          <w:rStyle w:val="StyleUnderline"/>
          <w:highlight w:val="cyan"/>
        </w:rPr>
        <w:t>House Freedom</w:t>
      </w:r>
      <w:r w:rsidRPr="00BB2CCA">
        <w:rPr>
          <w:rStyle w:val="StyleUnderline"/>
        </w:rPr>
        <w:t xml:space="preserve"> Caucus rebelled, </w:t>
      </w:r>
      <w:r w:rsidRPr="00BB2CCA">
        <w:rPr>
          <w:rStyle w:val="StyleUnderline"/>
          <w:highlight w:val="cyan"/>
        </w:rPr>
        <w:t>refus</w:t>
      </w:r>
      <w:r w:rsidRPr="00BB2CCA">
        <w:rPr>
          <w:rStyle w:val="StyleUnderline"/>
        </w:rPr>
        <w:t xml:space="preserve">ing </w:t>
      </w:r>
      <w:r w:rsidRPr="00BB2CCA">
        <w:rPr>
          <w:rStyle w:val="StyleUnderline"/>
          <w:highlight w:val="cyan"/>
        </w:rPr>
        <w:t>to back</w:t>
      </w:r>
      <w:r w:rsidRPr="00BB2CCA">
        <w:rPr>
          <w:rStyle w:val="StyleUnderline"/>
        </w:rPr>
        <w:t xml:space="preserve"> a </w:t>
      </w:r>
      <w:r w:rsidRPr="00BB2CCA">
        <w:rPr>
          <w:rStyle w:val="StyleUnderline"/>
          <w:highlight w:val="cyan"/>
        </w:rPr>
        <w:t>procedur</w:t>
      </w:r>
      <w:r w:rsidRPr="00BB2CCA">
        <w:rPr>
          <w:rStyle w:val="StyleUnderline"/>
        </w:rPr>
        <w:t xml:space="preserve">al step </w:t>
      </w:r>
      <w:r w:rsidRPr="00BB2CCA">
        <w:rPr>
          <w:rStyle w:val="StyleUnderline"/>
          <w:highlight w:val="cyan"/>
        </w:rPr>
        <w:t>to bring a group of GOP</w:t>
      </w:r>
      <w:r w:rsidRPr="00BB2CCA">
        <w:rPr>
          <w:sz w:val="16"/>
        </w:rPr>
        <w:t xml:space="preserve"> messaging </w:t>
      </w:r>
      <w:r w:rsidRPr="00BB2CCA">
        <w:rPr>
          <w:rStyle w:val="StyleUnderline"/>
          <w:highlight w:val="cyan"/>
        </w:rPr>
        <w:t>bills to the floor</w:t>
      </w:r>
      <w:r w:rsidRPr="00BB2CCA">
        <w:rPr>
          <w:rStyle w:val="StyleUnderline"/>
        </w:rPr>
        <w:t xml:space="preserve">. It </w:t>
      </w:r>
      <w:r w:rsidRPr="00BB2CCA">
        <w:rPr>
          <w:rStyle w:val="StyleUnderline"/>
          <w:highlight w:val="cyan"/>
        </w:rPr>
        <w:t xml:space="preserve">took a week for leaders to break the stalemate </w:t>
      </w:r>
      <w:r w:rsidRPr="00BB2CCA">
        <w:rPr>
          <w:rStyle w:val="StyleUnderline"/>
        </w:rPr>
        <w:t xml:space="preserve">and even since, </w:t>
      </w:r>
      <w:r w:rsidRPr="00BB2CCA">
        <w:rPr>
          <w:rStyle w:val="StyleUnderline"/>
          <w:highlight w:val="cyan"/>
        </w:rPr>
        <w:t xml:space="preserve">hardliners have vowed to deploy the tactic again </w:t>
      </w:r>
      <w:r w:rsidRPr="00BB2CCA">
        <w:rPr>
          <w:rStyle w:val="Emphasis"/>
          <w:highlight w:val="cyan"/>
        </w:rPr>
        <w:t>if the speaker crosses them.</w:t>
      </w:r>
    </w:p>
    <w:p w14:paraId="625F18BA" w14:textId="77777777" w:rsidR="00BB2CCA" w:rsidRPr="00BB2CCA" w:rsidRDefault="00BB2CCA" w:rsidP="00BB2CCA">
      <w:pPr>
        <w:rPr>
          <w:sz w:val="16"/>
          <w:szCs w:val="16"/>
        </w:rPr>
      </w:pPr>
      <w:r w:rsidRPr="00BB2CCA">
        <w:rPr>
          <w:sz w:val="16"/>
          <w:szCs w:val="16"/>
        </w:rPr>
        <w:t>Ultimately, some members acknowledge they’ll have to eventually compromise with the Senate or risk a government shutdown.</w:t>
      </w:r>
    </w:p>
    <w:p w14:paraId="75447D65" w14:textId="77777777" w:rsidR="00BB2CCA" w:rsidRPr="00BB2CCA" w:rsidRDefault="00BB2CCA" w:rsidP="00BB2CCA">
      <w:pPr>
        <w:rPr>
          <w:sz w:val="16"/>
          <w:szCs w:val="16"/>
        </w:rPr>
      </w:pPr>
      <w:r w:rsidRPr="00BB2CCA">
        <w:rPr>
          <w:sz w:val="16"/>
          <w:szCs w:val="16"/>
        </w:rPr>
        <w:t>“We’re going to get back roughly what we had with the debt ceiling,” said Rep. Don Bacon, a Republican representing a swing district in Nebraska.</w:t>
      </w:r>
    </w:p>
    <w:p w14:paraId="5F8B861F" w14:textId="77777777" w:rsidR="00BB2CCA" w:rsidRPr="00BB2CCA" w:rsidRDefault="00BB2CCA" w:rsidP="00BB2CCA">
      <w:pPr>
        <w:rPr>
          <w:sz w:val="16"/>
          <w:szCs w:val="16"/>
        </w:rPr>
      </w:pPr>
      <w:r w:rsidRPr="00BB2CCA">
        <w:rPr>
          <w:sz w:val="16"/>
          <w:szCs w:val="16"/>
        </w:rPr>
        <w:t>Asked if he believes the speaker will be able to put that kind of bipartisan bill back on the House floor, knowing it would anger the right, Bacon replied, “It’s just the reality.”</w:t>
      </w:r>
    </w:p>
    <w:p w14:paraId="06A54BD3" w14:textId="77777777" w:rsidR="00BB2CCA" w:rsidRPr="00BB2CCA" w:rsidRDefault="00BB2CCA" w:rsidP="00BB2CCA">
      <w:pPr>
        <w:rPr>
          <w:sz w:val="16"/>
          <w:szCs w:val="16"/>
        </w:rPr>
      </w:pPr>
      <w:r w:rsidRPr="00BB2CCA">
        <w:rPr>
          <w:sz w:val="16"/>
          <w:szCs w:val="16"/>
        </w:rPr>
        <w:t>“The right wing will get mad and throw a fit, but they’re not realistic,” Bacon said.</w:t>
      </w:r>
    </w:p>
    <w:p w14:paraId="0E5A9B19" w14:textId="77777777" w:rsidR="00BB2CCA" w:rsidRPr="00BB2CCA" w:rsidRDefault="00BB2CCA" w:rsidP="00BB2CCA">
      <w:pPr>
        <w:rPr>
          <w:sz w:val="16"/>
          <w:szCs w:val="16"/>
        </w:rPr>
      </w:pPr>
      <w:r w:rsidRPr="00BB2CCA">
        <w:rPr>
          <w:sz w:val="16"/>
          <w:szCs w:val="16"/>
        </w:rPr>
        <w:t>It’s possible that lawmakers could buy themselves additional time, pass a short-term continuing resolution that would fund the government for a few months and punt harder decisions to the end of the year. But the debt ceiling bill passed in May included a provision that will enact a 1% across-the-board cut by April 2024 if Congress is still operating under a continuing resolution by then.</w:t>
      </w:r>
    </w:p>
    <w:p w14:paraId="44FCBF76" w14:textId="77777777" w:rsidR="00BB2CCA" w:rsidRPr="00BB2CCA" w:rsidRDefault="00BB2CCA" w:rsidP="00BB2CCA">
      <w:pPr>
        <w:rPr>
          <w:sz w:val="16"/>
          <w:szCs w:val="16"/>
        </w:rPr>
      </w:pPr>
      <w:r w:rsidRPr="00BB2CCA">
        <w:rPr>
          <w:sz w:val="16"/>
          <w:szCs w:val="16"/>
        </w:rPr>
        <w:t>Republicans are warning that a longer-term continuing resolution is also not an option because it will enshrine into law for even longer Democratic policy riders.</w:t>
      </w:r>
    </w:p>
    <w:p w14:paraId="2F49E03E" w14:textId="77777777" w:rsidR="00BB2CCA" w:rsidRPr="00BB2CCA" w:rsidRDefault="00BB2CCA" w:rsidP="00BB2CCA">
      <w:pPr>
        <w:rPr>
          <w:sz w:val="16"/>
          <w:szCs w:val="16"/>
        </w:rPr>
      </w:pPr>
      <w:r w:rsidRPr="00BB2CCA">
        <w:rPr>
          <w:sz w:val="16"/>
          <w:szCs w:val="16"/>
        </w:rPr>
        <w:t>“We can’t have a continuing resolution because it brings in four years of (former Speaker Nancy) Pelosi’s policy riders, and we can’t go there,” said Republican Study Committee Chair Kevin Hern of Oklahoma.</w:t>
      </w:r>
    </w:p>
    <w:p w14:paraId="4C574F1D" w14:textId="77777777" w:rsidR="00BB2CCA" w:rsidRDefault="00BB2CCA" w:rsidP="00BB2CCA"/>
    <w:p w14:paraId="4C82D903" w14:textId="77777777" w:rsidR="00BB2CCA" w:rsidRDefault="00BB2CCA" w:rsidP="00BB2CCA">
      <w:pPr>
        <w:pStyle w:val="Heading4"/>
      </w:pPr>
      <w:r>
        <w:t xml:space="preserve">McCarthy has reunited the Republicans over the Appropriations bill </w:t>
      </w:r>
    </w:p>
    <w:p w14:paraId="52CC1AE3" w14:textId="760F2643" w:rsidR="00BB2CCA" w:rsidRDefault="00BB2CCA" w:rsidP="00BB2CCA">
      <w:r w:rsidRPr="00683C07">
        <w:rPr>
          <w:rStyle w:val="Style13ptBold"/>
        </w:rPr>
        <w:t>Rimmer</w:t>
      </w:r>
      <w:r w:rsidR="00DA33CF">
        <w:rPr>
          <w:rStyle w:val="Style13ptBold"/>
        </w:rPr>
        <w:t xml:space="preserve"> 6-23</w:t>
      </w:r>
      <w:r>
        <w:t>[</w:t>
      </w:r>
      <w:r w:rsidRPr="00683C07">
        <w:t>Morgan,</w:t>
      </w:r>
      <w:r>
        <w:t xml:space="preserve"> </w:t>
      </w:r>
      <w:r w:rsidRPr="00683C07">
        <w:t>Lauren Fox,</w:t>
      </w:r>
      <w:r>
        <w:t xml:space="preserve"> and </w:t>
      </w:r>
      <w:r w:rsidRPr="00683C07">
        <w:t>Haley Talbot</w:t>
      </w:r>
      <w:r>
        <w:t xml:space="preserve">; June 23; </w:t>
      </w:r>
      <w:r w:rsidRPr="00683C07">
        <w:t>B.A.s in Political Science and Spanish and a minor in History</w:t>
      </w:r>
      <w:r>
        <w:t xml:space="preserve"> at Vanderbilt University; Reporter, Bachelor’s in Journalism at the University of Oregon, </w:t>
      </w:r>
      <w:r w:rsidRPr="00683C07">
        <w:t>Master’s Degree</w:t>
      </w:r>
      <w:r>
        <w:t xml:space="preserve"> in </w:t>
      </w:r>
      <w:r w:rsidRPr="00683C07">
        <w:t>Creative Writing</w:t>
      </w:r>
      <w:r>
        <w:t xml:space="preserve"> at John Hopkins University;</w:t>
      </w:r>
      <w:r w:rsidRPr="00683C07">
        <w:t xml:space="preserve"> </w:t>
      </w:r>
      <w:r w:rsidRPr="00CC2AB2">
        <w:t>Senior Capitol Hill Producer</w:t>
      </w:r>
      <w:r>
        <w:t xml:space="preserve">, </w:t>
      </w:r>
      <w:r w:rsidRPr="00CC2AB2">
        <w:t>Reporter</w:t>
      </w:r>
      <w:r>
        <w:t xml:space="preserve">; </w:t>
      </w:r>
      <w:r w:rsidRPr="00683C07">
        <w:t xml:space="preserve">"McCarthy huddles with House Freedom Caucus and urges consensus and compromise ahead of major spending fights," CNN, </w:t>
      </w:r>
      <w:hyperlink r:id="rId7" w:history="1">
        <w:r w:rsidRPr="00CD7CD0">
          <w:rPr>
            <w:rStyle w:val="Hyperlink"/>
          </w:rPr>
          <w:t>https://www.cnn.com/2023/06/23/politics/kevin-mccarthy-house-freedom-caucus-spending-fight/index.html</w:t>
        </w:r>
      </w:hyperlink>
      <w:r>
        <w:t>; era]</w:t>
      </w:r>
    </w:p>
    <w:p w14:paraId="7B304549" w14:textId="77777777" w:rsidR="00BB2CCA" w:rsidRPr="00A11767" w:rsidRDefault="00BB2CCA" w:rsidP="00BB2CCA">
      <w:pPr>
        <w:rPr>
          <w:sz w:val="16"/>
        </w:rPr>
      </w:pPr>
      <w:r w:rsidRPr="00A11767">
        <w:rPr>
          <w:sz w:val="16"/>
        </w:rPr>
        <w:t xml:space="preserve">Speaker Kevin </w:t>
      </w:r>
      <w:r w:rsidRPr="00804155">
        <w:rPr>
          <w:rStyle w:val="StyleUnderline"/>
          <w:highlight w:val="cyan"/>
        </w:rPr>
        <w:t>McCarthy and</w:t>
      </w:r>
      <w:r w:rsidRPr="00A11767">
        <w:rPr>
          <w:sz w:val="16"/>
        </w:rPr>
        <w:t xml:space="preserve"> his </w:t>
      </w:r>
      <w:r w:rsidRPr="00CC2AB2">
        <w:rPr>
          <w:rStyle w:val="StyleUnderline"/>
        </w:rPr>
        <w:t xml:space="preserve">allies met with </w:t>
      </w:r>
      <w:r w:rsidRPr="00804155">
        <w:rPr>
          <w:rStyle w:val="StyleUnderline"/>
          <w:highlight w:val="cyan"/>
        </w:rPr>
        <w:t>members</w:t>
      </w:r>
      <w:r w:rsidRPr="00CC2AB2">
        <w:rPr>
          <w:rStyle w:val="StyleUnderline"/>
        </w:rPr>
        <w:t xml:space="preserve"> of the</w:t>
      </w:r>
      <w:r w:rsidRPr="00A11767">
        <w:rPr>
          <w:sz w:val="16"/>
        </w:rPr>
        <w:t xml:space="preserve"> conservative House </w:t>
      </w:r>
      <w:r w:rsidRPr="00CC2AB2">
        <w:rPr>
          <w:rStyle w:val="StyleUnderline"/>
        </w:rPr>
        <w:t>Freedom Caucus</w:t>
      </w:r>
      <w:r w:rsidRPr="00A11767">
        <w:rPr>
          <w:sz w:val="16"/>
        </w:rPr>
        <w:t xml:space="preserve"> ahead of a two-week recess </w:t>
      </w:r>
      <w:r w:rsidRPr="00CC2AB2">
        <w:rPr>
          <w:rStyle w:val="StyleUnderline"/>
        </w:rPr>
        <w:t xml:space="preserve">to </w:t>
      </w:r>
      <w:r w:rsidRPr="00A11767">
        <w:rPr>
          <w:rStyle w:val="Emphasis"/>
          <w:highlight w:val="cyan"/>
        </w:rPr>
        <w:t>discuss</w:t>
      </w:r>
      <w:r w:rsidRPr="00A11767">
        <w:rPr>
          <w:sz w:val="16"/>
        </w:rPr>
        <w:t xml:space="preserve"> their </w:t>
      </w:r>
      <w:r w:rsidRPr="00A11767">
        <w:rPr>
          <w:rStyle w:val="Emphasis"/>
          <w:highlight w:val="cyan"/>
        </w:rPr>
        <w:t>strategy for funding</w:t>
      </w:r>
      <w:r w:rsidRPr="00A11767">
        <w:rPr>
          <w:sz w:val="16"/>
        </w:rPr>
        <w:t xml:space="preserve"> the government, as </w:t>
      </w:r>
      <w:r w:rsidRPr="00CC2AB2">
        <w:rPr>
          <w:rStyle w:val="StyleUnderline"/>
        </w:rPr>
        <w:t>negotiations over appropriations bills loom large</w:t>
      </w:r>
      <w:r w:rsidRPr="00A11767">
        <w:rPr>
          <w:sz w:val="16"/>
        </w:rPr>
        <w:t xml:space="preserve"> over the next month.</w:t>
      </w:r>
    </w:p>
    <w:p w14:paraId="05DF0506" w14:textId="77777777" w:rsidR="00BB2CCA" w:rsidRPr="00A11767" w:rsidRDefault="00BB2CCA" w:rsidP="00BB2CCA">
      <w:pPr>
        <w:rPr>
          <w:sz w:val="16"/>
        </w:rPr>
      </w:pPr>
      <w:r w:rsidRPr="00A11767">
        <w:rPr>
          <w:sz w:val="16"/>
        </w:rPr>
        <w:t xml:space="preserve">The meeting came after members of the </w:t>
      </w:r>
      <w:r w:rsidRPr="00804155">
        <w:rPr>
          <w:rStyle w:val="StyleUnderline"/>
          <w:highlight w:val="cyan"/>
        </w:rPr>
        <w:t>Freedom Caucus</w:t>
      </w:r>
      <w:r w:rsidRPr="00A11767">
        <w:rPr>
          <w:sz w:val="16"/>
        </w:rPr>
        <w:t xml:space="preserve"> have </w:t>
      </w:r>
      <w:r w:rsidRPr="00804155">
        <w:rPr>
          <w:rStyle w:val="StyleUnderline"/>
          <w:highlight w:val="cyan"/>
        </w:rPr>
        <w:t>upended</w:t>
      </w:r>
      <w:r w:rsidRPr="00A11767">
        <w:rPr>
          <w:sz w:val="16"/>
        </w:rPr>
        <w:t xml:space="preserve"> the </w:t>
      </w:r>
      <w:r w:rsidRPr="00804155">
        <w:rPr>
          <w:rStyle w:val="StyleUnderline"/>
        </w:rPr>
        <w:t>speaker’s</w:t>
      </w:r>
      <w:r w:rsidRPr="00A11767">
        <w:rPr>
          <w:sz w:val="16"/>
        </w:rPr>
        <w:t xml:space="preserve"> </w:t>
      </w:r>
      <w:r w:rsidRPr="00804155">
        <w:rPr>
          <w:rStyle w:val="StyleUnderline"/>
          <w:highlight w:val="cyan"/>
        </w:rPr>
        <w:t>agenda</w:t>
      </w:r>
      <w:r w:rsidRPr="00A11767">
        <w:rPr>
          <w:sz w:val="16"/>
        </w:rPr>
        <w:t xml:space="preserve"> over the last few weeks, and </w:t>
      </w:r>
      <w:r w:rsidRPr="00CC2AB2">
        <w:rPr>
          <w:rStyle w:val="StyleUnderline"/>
        </w:rPr>
        <w:t xml:space="preserve">ahead of </w:t>
      </w:r>
      <w:r w:rsidRPr="00A11767">
        <w:rPr>
          <w:sz w:val="16"/>
        </w:rPr>
        <w:t xml:space="preserve">a series of </w:t>
      </w:r>
      <w:r w:rsidRPr="00CC2AB2">
        <w:rPr>
          <w:rStyle w:val="StyleUnderline"/>
        </w:rPr>
        <w:t>critical votes this summer and fall</w:t>
      </w:r>
      <w:r w:rsidRPr="00A11767">
        <w:rPr>
          <w:sz w:val="16"/>
        </w:rPr>
        <w:t xml:space="preserve"> </w:t>
      </w:r>
      <w:r w:rsidRPr="00CC2AB2">
        <w:rPr>
          <w:rStyle w:val="StyleUnderline"/>
        </w:rPr>
        <w:t>to keep the gove</w:t>
      </w:r>
      <w:r w:rsidRPr="00A11767">
        <w:rPr>
          <w:sz w:val="16"/>
        </w:rPr>
        <w:t xml:space="preserve">rnment </w:t>
      </w:r>
      <w:r w:rsidRPr="00CC2AB2">
        <w:rPr>
          <w:rStyle w:val="StyleUnderline"/>
        </w:rPr>
        <w:t>funded</w:t>
      </w:r>
      <w:r w:rsidRPr="00A11767">
        <w:rPr>
          <w:sz w:val="16"/>
        </w:rPr>
        <w:t xml:space="preserve">. </w:t>
      </w:r>
      <w:r w:rsidRPr="00804155">
        <w:rPr>
          <w:rStyle w:val="StyleUnderline"/>
          <w:highlight w:val="cyan"/>
        </w:rPr>
        <w:t>McCarthy</w:t>
      </w:r>
      <w:r w:rsidRPr="00A11767">
        <w:rPr>
          <w:sz w:val="16"/>
        </w:rPr>
        <w:t xml:space="preserve"> is </w:t>
      </w:r>
      <w:r w:rsidRPr="00804155">
        <w:rPr>
          <w:rStyle w:val="StyleUnderline"/>
          <w:highlight w:val="cyan"/>
        </w:rPr>
        <w:t xml:space="preserve">trying </w:t>
      </w:r>
      <w:r w:rsidRPr="00D53886">
        <w:rPr>
          <w:rStyle w:val="StyleUnderline"/>
          <w:highlight w:val="cyan"/>
        </w:rPr>
        <w:t xml:space="preserve">to </w:t>
      </w:r>
      <w:r w:rsidRPr="00D53886">
        <w:rPr>
          <w:rStyle w:val="Emphasis"/>
          <w:highlight w:val="cyan"/>
        </w:rPr>
        <w:t>k</w:t>
      </w:r>
      <w:r w:rsidRPr="00A11767">
        <w:rPr>
          <w:rStyle w:val="Emphasis"/>
          <w:highlight w:val="cyan"/>
        </w:rPr>
        <w:t>eep</w:t>
      </w:r>
      <w:r w:rsidRPr="00A11767">
        <w:rPr>
          <w:sz w:val="16"/>
        </w:rPr>
        <w:t xml:space="preserve"> his </w:t>
      </w:r>
      <w:r w:rsidRPr="00A11767">
        <w:rPr>
          <w:rStyle w:val="Emphasis"/>
          <w:highlight w:val="cyan"/>
        </w:rPr>
        <w:t xml:space="preserve">conference in </w:t>
      </w:r>
      <w:r w:rsidRPr="00D53886">
        <w:rPr>
          <w:rStyle w:val="Emphasis"/>
          <w:highlight w:val="cyan"/>
        </w:rPr>
        <w:t>line</w:t>
      </w:r>
      <w:r w:rsidRPr="00D53886">
        <w:rPr>
          <w:rStyle w:val="StyleUnderline"/>
          <w:highlight w:val="cyan"/>
        </w:rPr>
        <w:t xml:space="preserve"> amid</w:t>
      </w:r>
      <w:r w:rsidRPr="00CC2AB2">
        <w:rPr>
          <w:rStyle w:val="StyleUnderline"/>
        </w:rPr>
        <w:t xml:space="preserve"> a</w:t>
      </w:r>
      <w:r w:rsidRPr="00A11767">
        <w:rPr>
          <w:sz w:val="16"/>
        </w:rPr>
        <w:t xml:space="preserve"> </w:t>
      </w:r>
      <w:r w:rsidRPr="00804155">
        <w:rPr>
          <w:rStyle w:val="StyleUnderline"/>
          <w:highlight w:val="cyan"/>
        </w:rPr>
        <w:t>disagreement</w:t>
      </w:r>
      <w:r w:rsidRPr="00CC2AB2">
        <w:rPr>
          <w:rStyle w:val="StyleUnderline"/>
        </w:rPr>
        <w:t xml:space="preserve"> over spending</w:t>
      </w:r>
      <w:r w:rsidRPr="00A11767">
        <w:rPr>
          <w:sz w:val="16"/>
        </w:rPr>
        <w:t xml:space="preserve"> levels </w:t>
      </w:r>
      <w:r w:rsidRPr="00CC2AB2">
        <w:rPr>
          <w:rStyle w:val="StyleUnderline"/>
        </w:rPr>
        <w:t>within his</w:t>
      </w:r>
      <w:r w:rsidRPr="00A11767">
        <w:rPr>
          <w:sz w:val="16"/>
        </w:rPr>
        <w:t xml:space="preserve"> own </w:t>
      </w:r>
      <w:r w:rsidRPr="00CC2AB2">
        <w:rPr>
          <w:rStyle w:val="StyleUnderline"/>
        </w:rPr>
        <w:t>party</w:t>
      </w:r>
      <w:r w:rsidRPr="00A11767">
        <w:rPr>
          <w:sz w:val="16"/>
        </w:rPr>
        <w:t xml:space="preserve"> and with the Senate.</w:t>
      </w:r>
    </w:p>
    <w:p w14:paraId="57D06243" w14:textId="77777777" w:rsidR="00BB2CCA" w:rsidRPr="00A11767" w:rsidRDefault="00BB2CCA" w:rsidP="00BB2CCA">
      <w:pPr>
        <w:rPr>
          <w:sz w:val="16"/>
        </w:rPr>
      </w:pPr>
      <w:r w:rsidRPr="00A11767">
        <w:rPr>
          <w:sz w:val="16"/>
        </w:rPr>
        <w:t>“</w:t>
      </w:r>
      <w:r w:rsidRPr="00CC2AB2">
        <w:rPr>
          <w:rStyle w:val="StyleUnderline"/>
        </w:rPr>
        <w:t>We got to start at the beginning</w:t>
      </w:r>
      <w:r w:rsidRPr="00A11767">
        <w:rPr>
          <w:sz w:val="16"/>
        </w:rPr>
        <w:t xml:space="preserve">. So it’s </w:t>
      </w:r>
      <w:r w:rsidRPr="00CC2AB2">
        <w:rPr>
          <w:rStyle w:val="StyleUnderline"/>
        </w:rPr>
        <w:t>walking</w:t>
      </w:r>
      <w:r w:rsidRPr="00A11767">
        <w:rPr>
          <w:sz w:val="16"/>
        </w:rPr>
        <w:t xml:space="preserve"> people </w:t>
      </w:r>
      <w:r w:rsidRPr="00CC2AB2">
        <w:rPr>
          <w:rStyle w:val="StyleUnderline"/>
        </w:rPr>
        <w:t>through what’s an appropriate</w:t>
      </w:r>
      <w:r w:rsidRPr="00A11767">
        <w:rPr>
          <w:sz w:val="16"/>
        </w:rPr>
        <w:t xml:space="preserve"> </w:t>
      </w:r>
      <w:r w:rsidRPr="00CC2AB2">
        <w:rPr>
          <w:rStyle w:val="StyleUnderline"/>
        </w:rPr>
        <w:t>amount</w:t>
      </w:r>
      <w:r w:rsidRPr="00A11767">
        <w:rPr>
          <w:sz w:val="16"/>
        </w:rPr>
        <w:t xml:space="preserve"> as the other ones get marked up,” McCarthy said. “</w:t>
      </w:r>
      <w:r w:rsidRPr="00CC2AB2">
        <w:rPr>
          <w:rStyle w:val="StyleUnderline"/>
        </w:rPr>
        <w:t>Greater input</w:t>
      </w:r>
      <w:r w:rsidRPr="00A11767">
        <w:rPr>
          <w:sz w:val="16"/>
        </w:rPr>
        <w:t xml:space="preserve">, </w:t>
      </w:r>
      <w:r w:rsidRPr="00CC2AB2">
        <w:rPr>
          <w:rStyle w:val="StyleUnderline"/>
        </w:rPr>
        <w:t>greater</w:t>
      </w:r>
      <w:r w:rsidRPr="00A11767">
        <w:rPr>
          <w:sz w:val="16"/>
        </w:rPr>
        <w:t xml:space="preserve"> </w:t>
      </w:r>
      <w:r w:rsidRPr="00CC2AB2">
        <w:rPr>
          <w:rStyle w:val="StyleUnderline"/>
        </w:rPr>
        <w:t>conversations</w:t>
      </w:r>
      <w:r w:rsidRPr="00A11767">
        <w:rPr>
          <w:sz w:val="16"/>
        </w:rPr>
        <w:t xml:space="preserve">, </w:t>
      </w:r>
      <w:r w:rsidRPr="00CC2AB2">
        <w:rPr>
          <w:rStyle w:val="StyleUnderline"/>
        </w:rPr>
        <w:t>the more knowledge the better off we are</w:t>
      </w:r>
      <w:r w:rsidRPr="00A11767">
        <w:rPr>
          <w:sz w:val="16"/>
        </w:rPr>
        <w:t xml:space="preserve">, </w:t>
      </w:r>
      <w:r w:rsidRPr="00CC2AB2">
        <w:rPr>
          <w:rStyle w:val="StyleUnderline"/>
        </w:rPr>
        <w:t>the better chance</w:t>
      </w:r>
      <w:r w:rsidRPr="00A11767">
        <w:rPr>
          <w:sz w:val="16"/>
        </w:rPr>
        <w:t xml:space="preserve"> we have </w:t>
      </w:r>
      <w:r w:rsidRPr="00CC2AB2">
        <w:rPr>
          <w:rStyle w:val="StyleUnderline"/>
        </w:rPr>
        <w:t>of</w:t>
      </w:r>
      <w:r w:rsidRPr="00A11767">
        <w:rPr>
          <w:sz w:val="16"/>
        </w:rPr>
        <w:t xml:space="preserve"> </w:t>
      </w:r>
      <w:r w:rsidRPr="00CC2AB2">
        <w:rPr>
          <w:rStyle w:val="StyleUnderline"/>
        </w:rPr>
        <w:t>passing it</w:t>
      </w:r>
      <w:r w:rsidRPr="00A11767">
        <w:rPr>
          <w:sz w:val="16"/>
        </w:rPr>
        <w:t>. So that’s what the meeting is today too.”</w:t>
      </w:r>
    </w:p>
    <w:p w14:paraId="70568F2F" w14:textId="77777777" w:rsidR="00BB2CCA" w:rsidRPr="00A11767" w:rsidRDefault="00BB2CCA" w:rsidP="00BB2CCA">
      <w:pPr>
        <w:rPr>
          <w:sz w:val="16"/>
          <w:szCs w:val="16"/>
        </w:rPr>
      </w:pPr>
      <w:r w:rsidRPr="00A11767">
        <w:rPr>
          <w:sz w:val="16"/>
          <w:szCs w:val="16"/>
        </w:rPr>
        <w:t>The California Republican noted that they also planned several meetings for recess.</w:t>
      </w:r>
    </w:p>
    <w:p w14:paraId="43BFFF07" w14:textId="77777777" w:rsidR="00BB2CCA" w:rsidRPr="00A11767" w:rsidRDefault="00BB2CCA" w:rsidP="00BB2CCA">
      <w:pPr>
        <w:rPr>
          <w:sz w:val="16"/>
        </w:rPr>
      </w:pPr>
      <w:r w:rsidRPr="00A11767">
        <w:rPr>
          <w:sz w:val="16"/>
        </w:rPr>
        <w:t xml:space="preserve">“We’re going to break here from being in DC for two weeks,” he said. “So I </w:t>
      </w:r>
      <w:r w:rsidRPr="00A11767">
        <w:rPr>
          <w:rStyle w:val="StyleUnderline"/>
        </w:rPr>
        <w:t>didn’t want</w:t>
      </w:r>
      <w:r w:rsidRPr="00A11767">
        <w:rPr>
          <w:sz w:val="16"/>
        </w:rPr>
        <w:t xml:space="preserve"> </w:t>
      </w:r>
      <w:r w:rsidRPr="00A11767">
        <w:rPr>
          <w:rStyle w:val="StyleUnderline"/>
        </w:rPr>
        <w:t>people to</w:t>
      </w:r>
      <w:r w:rsidRPr="00A11767">
        <w:rPr>
          <w:sz w:val="16"/>
        </w:rPr>
        <w:t xml:space="preserve"> just </w:t>
      </w:r>
      <w:r w:rsidRPr="00A11767">
        <w:rPr>
          <w:rStyle w:val="StyleUnderline"/>
        </w:rPr>
        <w:t>go away</w:t>
      </w:r>
      <w:r w:rsidRPr="00A11767">
        <w:rPr>
          <w:sz w:val="16"/>
        </w:rPr>
        <w:t xml:space="preserve">. So we were </w:t>
      </w:r>
      <w:r w:rsidRPr="00A11767">
        <w:rPr>
          <w:rStyle w:val="StyleUnderline"/>
        </w:rPr>
        <w:t>setting up different meetings</w:t>
      </w:r>
      <w:r w:rsidRPr="00A11767">
        <w:rPr>
          <w:sz w:val="16"/>
        </w:rPr>
        <w:t xml:space="preserve"> that we have in those </w:t>
      </w:r>
      <w:r w:rsidRPr="00A11767">
        <w:rPr>
          <w:rStyle w:val="StyleUnderline"/>
        </w:rPr>
        <w:t>two weeks talking about</w:t>
      </w:r>
      <w:r w:rsidRPr="00A11767">
        <w:rPr>
          <w:sz w:val="16"/>
        </w:rPr>
        <w:t xml:space="preserve"> more </w:t>
      </w:r>
      <w:proofErr w:type="spellStart"/>
      <w:r w:rsidRPr="00A11767">
        <w:rPr>
          <w:rStyle w:val="StyleUnderline"/>
        </w:rPr>
        <w:t>approps</w:t>
      </w:r>
      <w:proofErr w:type="spellEnd"/>
      <w:r w:rsidRPr="00A11767">
        <w:rPr>
          <w:rStyle w:val="StyleUnderline"/>
        </w:rPr>
        <w:t xml:space="preserve"> and laying them out</w:t>
      </w:r>
      <w:r w:rsidRPr="00A11767">
        <w:rPr>
          <w:sz w:val="16"/>
        </w:rPr>
        <w:t>, what’s in it right now.”</w:t>
      </w:r>
    </w:p>
    <w:p w14:paraId="37A77A3F" w14:textId="77777777" w:rsidR="00BB2CCA" w:rsidRPr="00A11767" w:rsidRDefault="00BB2CCA" w:rsidP="00BB2CCA">
      <w:pPr>
        <w:rPr>
          <w:sz w:val="16"/>
        </w:rPr>
      </w:pPr>
      <w:r w:rsidRPr="00A11767">
        <w:rPr>
          <w:sz w:val="16"/>
        </w:rPr>
        <w:t xml:space="preserve">House Majority Leader Steve </w:t>
      </w:r>
      <w:r w:rsidRPr="00804155">
        <w:rPr>
          <w:rStyle w:val="StyleUnderline"/>
        </w:rPr>
        <w:t>Scalise</w:t>
      </w:r>
      <w:r w:rsidRPr="00A11767">
        <w:rPr>
          <w:sz w:val="16"/>
        </w:rPr>
        <w:t xml:space="preserve">, a Louisiana Republican, </w:t>
      </w:r>
      <w:r w:rsidRPr="00CC2AB2">
        <w:rPr>
          <w:rStyle w:val="StyleUnderline"/>
        </w:rPr>
        <w:t>said</w:t>
      </w:r>
      <w:r w:rsidRPr="00A11767">
        <w:rPr>
          <w:sz w:val="16"/>
        </w:rPr>
        <w:t xml:space="preserve"> the </w:t>
      </w:r>
      <w:r w:rsidRPr="00804155">
        <w:rPr>
          <w:rStyle w:val="StyleUnderline"/>
          <w:highlight w:val="cyan"/>
        </w:rPr>
        <w:t>focus of</w:t>
      </w:r>
      <w:r w:rsidRPr="00CC2AB2">
        <w:rPr>
          <w:rStyle w:val="StyleUnderline"/>
        </w:rPr>
        <w:t xml:space="preserve"> the </w:t>
      </w:r>
      <w:r w:rsidRPr="00804155">
        <w:rPr>
          <w:rStyle w:val="StyleUnderline"/>
          <w:highlight w:val="cyan"/>
        </w:rPr>
        <w:t>meeting</w:t>
      </w:r>
      <w:r w:rsidRPr="00A11767">
        <w:rPr>
          <w:sz w:val="16"/>
        </w:rPr>
        <w:t xml:space="preserve"> Friday was on </w:t>
      </w:r>
      <w:r w:rsidRPr="00804155">
        <w:rPr>
          <w:rStyle w:val="StyleUnderline"/>
          <w:highlight w:val="cyan"/>
        </w:rPr>
        <w:t>figuring out how Republicans can</w:t>
      </w:r>
      <w:r w:rsidRPr="00A11767">
        <w:rPr>
          <w:rStyle w:val="StyleUnderline"/>
        </w:rPr>
        <w:t xml:space="preserve"> </w:t>
      </w:r>
      <w:r w:rsidRPr="00A11767">
        <w:rPr>
          <w:rStyle w:val="Emphasis"/>
          <w:highlight w:val="cyan"/>
        </w:rPr>
        <w:t>work together</w:t>
      </w:r>
      <w:r w:rsidRPr="00A11767">
        <w:rPr>
          <w:sz w:val="16"/>
        </w:rPr>
        <w:t xml:space="preserve"> to vote the six appropriations bills that have already passed in committee on the floor. Scalise </w:t>
      </w:r>
      <w:r w:rsidRPr="00CC2AB2">
        <w:rPr>
          <w:rStyle w:val="StyleUnderline"/>
        </w:rPr>
        <w:t>predicted</w:t>
      </w:r>
      <w:r w:rsidRPr="00A11767">
        <w:rPr>
          <w:sz w:val="16"/>
        </w:rPr>
        <w:t xml:space="preserve"> there </w:t>
      </w:r>
      <w:r w:rsidRPr="00CC2AB2">
        <w:rPr>
          <w:rStyle w:val="StyleUnderline"/>
        </w:rPr>
        <w:t>could be hundreds of amendments</w:t>
      </w:r>
      <w:r w:rsidRPr="00A11767">
        <w:rPr>
          <w:sz w:val="16"/>
        </w:rPr>
        <w:t xml:space="preserve"> as </w:t>
      </w:r>
      <w:r w:rsidRPr="00CC2AB2">
        <w:rPr>
          <w:rStyle w:val="StyleUnderline"/>
        </w:rPr>
        <w:t>part of this process</w:t>
      </w:r>
      <w:r w:rsidRPr="00A11767">
        <w:rPr>
          <w:sz w:val="16"/>
        </w:rPr>
        <w:t xml:space="preserve"> and there will have to be an </w:t>
      </w:r>
      <w:r w:rsidRPr="00CC2AB2">
        <w:rPr>
          <w:rStyle w:val="StyleUnderline"/>
        </w:rPr>
        <w:t xml:space="preserve">effort made by Republicans to </w:t>
      </w:r>
      <w:r w:rsidRPr="004727AA">
        <w:rPr>
          <w:rStyle w:val="StyleUnderline"/>
        </w:rPr>
        <w:t>come together</w:t>
      </w:r>
      <w:r w:rsidRPr="00A11767">
        <w:rPr>
          <w:sz w:val="16"/>
        </w:rPr>
        <w:t>.</w:t>
      </w:r>
    </w:p>
    <w:p w14:paraId="2F09A066" w14:textId="77777777" w:rsidR="00BB2CCA" w:rsidRPr="00A11767" w:rsidRDefault="00BB2CCA" w:rsidP="00BB2CCA">
      <w:pPr>
        <w:rPr>
          <w:sz w:val="16"/>
        </w:rPr>
      </w:pPr>
      <w:r w:rsidRPr="00A11767">
        <w:rPr>
          <w:sz w:val="16"/>
        </w:rPr>
        <w:t xml:space="preserve">House Speaker Kevin </w:t>
      </w:r>
      <w:r w:rsidRPr="00A11767">
        <w:rPr>
          <w:rStyle w:val="StyleUnderline"/>
        </w:rPr>
        <w:t>McCarthy</w:t>
      </w:r>
      <w:r w:rsidRPr="00A11767">
        <w:rPr>
          <w:sz w:val="16"/>
        </w:rPr>
        <w:t xml:space="preserve"> hosts a bill enrollment ceremony for legislation blocking the enactment of the Washington, DC City Council's 'Revised Criminal Code Act of 2022', in Statuary Hall in the U.S. Capitol building in Washington, DC, on March 10.</w:t>
      </w:r>
    </w:p>
    <w:p w14:paraId="1F5B36E8" w14:textId="77777777" w:rsidR="00BB2CCA" w:rsidRPr="00A11767" w:rsidRDefault="00BB2CCA" w:rsidP="00BB2CCA">
      <w:pPr>
        <w:rPr>
          <w:sz w:val="16"/>
          <w:szCs w:val="16"/>
        </w:rPr>
      </w:pPr>
      <w:r w:rsidRPr="00A11767">
        <w:rPr>
          <w:sz w:val="16"/>
          <w:szCs w:val="16"/>
        </w:rPr>
        <w:t>House conservatives' hardball tactics anger moderates and leave McCarthy in middle</w:t>
      </w:r>
    </w:p>
    <w:p w14:paraId="0956318F" w14:textId="77777777" w:rsidR="00BB2CCA" w:rsidRPr="00A11767" w:rsidRDefault="00BB2CCA" w:rsidP="00BB2CCA">
      <w:pPr>
        <w:rPr>
          <w:sz w:val="16"/>
        </w:rPr>
      </w:pPr>
      <w:r w:rsidRPr="00CC2AB2">
        <w:rPr>
          <w:rStyle w:val="StyleUnderline"/>
        </w:rPr>
        <w:t>Leadership</w:t>
      </w:r>
      <w:r w:rsidRPr="00A11767">
        <w:rPr>
          <w:sz w:val="16"/>
        </w:rPr>
        <w:t xml:space="preserve"> is </w:t>
      </w:r>
      <w:r w:rsidRPr="00CC2AB2">
        <w:rPr>
          <w:rStyle w:val="StyleUnderline"/>
        </w:rPr>
        <w:t>hoping to move the bills</w:t>
      </w:r>
      <w:r w:rsidRPr="00A11767">
        <w:rPr>
          <w:sz w:val="16"/>
        </w:rPr>
        <w:t xml:space="preserve"> as soon as July </w:t>
      </w:r>
      <w:r w:rsidRPr="00CC2AB2">
        <w:rPr>
          <w:rStyle w:val="StyleUnderline"/>
        </w:rPr>
        <w:t>when they return</w:t>
      </w:r>
      <w:r w:rsidRPr="00A11767">
        <w:rPr>
          <w:sz w:val="16"/>
        </w:rPr>
        <w:t xml:space="preserve">. It’s </w:t>
      </w:r>
      <w:r w:rsidRPr="00CC2AB2">
        <w:rPr>
          <w:rStyle w:val="StyleUnderline"/>
        </w:rPr>
        <w:t>crucial to start</w:t>
      </w:r>
      <w:r w:rsidRPr="00A11767">
        <w:rPr>
          <w:sz w:val="16"/>
        </w:rPr>
        <w:t xml:space="preserve"> </w:t>
      </w:r>
      <w:r w:rsidRPr="00CC2AB2">
        <w:rPr>
          <w:rStyle w:val="StyleUnderline"/>
        </w:rPr>
        <w:t>sooner</w:t>
      </w:r>
      <w:r w:rsidRPr="00A11767">
        <w:rPr>
          <w:sz w:val="16"/>
        </w:rPr>
        <w:t xml:space="preserve"> rather </w:t>
      </w:r>
      <w:r w:rsidRPr="00CC2AB2">
        <w:rPr>
          <w:rStyle w:val="StyleUnderline"/>
        </w:rPr>
        <w:t>than later</w:t>
      </w:r>
      <w:r w:rsidRPr="00A11767">
        <w:rPr>
          <w:sz w:val="16"/>
        </w:rPr>
        <w:t xml:space="preserve"> because it </w:t>
      </w:r>
      <w:r w:rsidRPr="00CC2AB2">
        <w:rPr>
          <w:rStyle w:val="StyleUnderline"/>
        </w:rPr>
        <w:t>could take weeks to pass the bills</w:t>
      </w:r>
      <w:r w:rsidRPr="00A11767">
        <w:rPr>
          <w:sz w:val="16"/>
        </w:rPr>
        <w:t xml:space="preserve"> on the floor. McCarthy has just a narrow majority and likely no Democratic votes for these bills.</w:t>
      </w:r>
    </w:p>
    <w:p w14:paraId="4AB7F52B" w14:textId="77777777" w:rsidR="00BB2CCA" w:rsidRPr="00A11767" w:rsidRDefault="00BB2CCA" w:rsidP="00BB2CCA">
      <w:r w:rsidRPr="00A11767">
        <w:t xml:space="preserve">“So each of these </w:t>
      </w:r>
      <w:r w:rsidRPr="00A11767">
        <w:rPr>
          <w:rStyle w:val="StyleUnderline"/>
        </w:rPr>
        <w:t>bills takes days on the floor</w:t>
      </w:r>
      <w:r w:rsidRPr="00A11767">
        <w:t xml:space="preserve">. And we’re </w:t>
      </w:r>
      <w:proofErr w:type="spellStart"/>
      <w:r w:rsidRPr="00A11767">
        <w:t>gonna</w:t>
      </w:r>
      <w:proofErr w:type="spellEnd"/>
      <w:r w:rsidRPr="00A11767">
        <w:t xml:space="preserve"> go one at a time and </w:t>
      </w:r>
      <w:r w:rsidRPr="00A11767">
        <w:rPr>
          <w:rStyle w:val="StyleUnderline"/>
        </w:rPr>
        <w:t>work</w:t>
      </w:r>
      <w:r w:rsidRPr="00A11767">
        <w:t xml:space="preserve"> </w:t>
      </w:r>
      <w:r w:rsidRPr="00A11767">
        <w:rPr>
          <w:rStyle w:val="StyleUnderline"/>
        </w:rPr>
        <w:t>with</w:t>
      </w:r>
      <w:r w:rsidRPr="00A11767">
        <w:t xml:space="preserve"> our </w:t>
      </w:r>
      <w:r w:rsidRPr="00A11767">
        <w:rPr>
          <w:rStyle w:val="StyleUnderline"/>
        </w:rPr>
        <w:t>members every step</w:t>
      </w:r>
      <w:r w:rsidRPr="00A11767">
        <w:t xml:space="preserve"> of the way </w:t>
      </w:r>
      <w:r w:rsidRPr="00A11767">
        <w:rPr>
          <w:rStyle w:val="StyleUnderline"/>
        </w:rPr>
        <w:t>included during this break</w:t>
      </w:r>
      <w:r w:rsidRPr="00A11767">
        <w:t>,” Scalise said.</w:t>
      </w:r>
    </w:p>
    <w:p w14:paraId="0E4551A2" w14:textId="77777777" w:rsidR="00BB2CCA" w:rsidRPr="00A11767" w:rsidRDefault="00BB2CCA" w:rsidP="00BB2CCA">
      <w:pPr>
        <w:rPr>
          <w:sz w:val="16"/>
        </w:rPr>
      </w:pPr>
      <w:r w:rsidRPr="00A11767">
        <w:rPr>
          <w:sz w:val="16"/>
        </w:rPr>
        <w:t xml:space="preserve">Rep. Garret Graves, also a Republican from Louisiana, told reporters leadership </w:t>
      </w:r>
      <w:r w:rsidRPr="00804155">
        <w:rPr>
          <w:rStyle w:val="StyleUnderline"/>
        </w:rPr>
        <w:t>plans to</w:t>
      </w:r>
      <w:r w:rsidRPr="00A11767">
        <w:rPr>
          <w:sz w:val="16"/>
        </w:rPr>
        <w:t xml:space="preserve"> </w:t>
      </w:r>
      <w:r w:rsidRPr="00804155">
        <w:rPr>
          <w:rStyle w:val="StyleUnderline"/>
        </w:rPr>
        <w:t>meet with members</w:t>
      </w:r>
      <w:r w:rsidRPr="00A11767">
        <w:rPr>
          <w:sz w:val="16"/>
        </w:rPr>
        <w:t xml:space="preserve"> over the break to </w:t>
      </w:r>
      <w:r w:rsidRPr="00D53886">
        <w:rPr>
          <w:rStyle w:val="Emphasis"/>
          <w:highlight w:val="cyan"/>
        </w:rPr>
        <w:t>hash</w:t>
      </w:r>
      <w:r w:rsidRPr="00D53886">
        <w:rPr>
          <w:rStyle w:val="StyleUnderline"/>
          <w:highlight w:val="cyan"/>
        </w:rPr>
        <w:t xml:space="preserve"> m</w:t>
      </w:r>
      <w:r w:rsidRPr="00804155">
        <w:rPr>
          <w:rStyle w:val="StyleUnderline"/>
          <w:highlight w:val="cyan"/>
        </w:rPr>
        <w:t>ore</w:t>
      </w:r>
      <w:r w:rsidRPr="00A11767">
        <w:rPr>
          <w:sz w:val="16"/>
        </w:rPr>
        <w:t xml:space="preserve"> of this </w:t>
      </w:r>
      <w:r w:rsidRPr="00A11767">
        <w:rPr>
          <w:rStyle w:val="Emphasis"/>
          <w:highlight w:val="cyan"/>
        </w:rPr>
        <w:t>strategy out</w:t>
      </w:r>
      <w:r w:rsidRPr="00A11767">
        <w:rPr>
          <w:sz w:val="16"/>
        </w:rPr>
        <w:t>. He warned they’ll move the bills as soon as they are able.</w:t>
      </w:r>
    </w:p>
    <w:p w14:paraId="1459739E" w14:textId="77777777" w:rsidR="00BB2CCA" w:rsidRPr="00A11767" w:rsidRDefault="00BB2CCA" w:rsidP="00BB2CCA">
      <w:pPr>
        <w:rPr>
          <w:sz w:val="16"/>
        </w:rPr>
      </w:pPr>
      <w:r w:rsidRPr="00A11767">
        <w:rPr>
          <w:sz w:val="16"/>
        </w:rPr>
        <w:t xml:space="preserve">Louisiana Rep. Clay Higgins told CNN that the members in the room understood that they would </w:t>
      </w:r>
      <w:r w:rsidRPr="00804155">
        <w:rPr>
          <w:rStyle w:val="StyleUnderline"/>
          <w:highlight w:val="cyan"/>
        </w:rPr>
        <w:t xml:space="preserve">have </w:t>
      </w:r>
      <w:r w:rsidRPr="00D53886">
        <w:rPr>
          <w:rStyle w:val="StyleUnderline"/>
          <w:highlight w:val="cyan"/>
        </w:rPr>
        <w:t xml:space="preserve">to </w:t>
      </w:r>
      <w:r w:rsidRPr="00D53886">
        <w:rPr>
          <w:rStyle w:val="Emphasis"/>
          <w:highlight w:val="cyan"/>
        </w:rPr>
        <w:t>compromise</w:t>
      </w:r>
      <w:r w:rsidRPr="00A11767">
        <w:rPr>
          <w:sz w:val="16"/>
        </w:rPr>
        <w:t xml:space="preserve"> in order to get their bills passed.</w:t>
      </w:r>
    </w:p>
    <w:p w14:paraId="46B53DFA" w14:textId="77777777" w:rsidR="00BB2CCA" w:rsidRPr="00A11767" w:rsidRDefault="00BB2CCA" w:rsidP="00BB2CCA">
      <w:pPr>
        <w:rPr>
          <w:sz w:val="16"/>
        </w:rPr>
      </w:pPr>
      <w:r w:rsidRPr="00A11767">
        <w:rPr>
          <w:sz w:val="16"/>
        </w:rPr>
        <w:t xml:space="preserve">“The common message was that we </w:t>
      </w:r>
      <w:r w:rsidRPr="00A11767">
        <w:rPr>
          <w:rStyle w:val="StyleUnderline"/>
        </w:rPr>
        <w:t>recognize that the challenge before us</w:t>
      </w:r>
      <w:r w:rsidRPr="00A11767">
        <w:rPr>
          <w:sz w:val="16"/>
        </w:rPr>
        <w:t xml:space="preserve">, the devil being in the details of the appropriations bills, that we recognize that we </w:t>
      </w:r>
      <w:r w:rsidRPr="00A11767">
        <w:rPr>
          <w:rStyle w:val="StyleUnderline"/>
        </w:rPr>
        <w:t>must get to 218</w:t>
      </w:r>
      <w:r w:rsidRPr="00A11767">
        <w:rPr>
          <w:sz w:val="16"/>
        </w:rPr>
        <w:t xml:space="preserve">, and it’s </w:t>
      </w:r>
      <w:proofErr w:type="spellStart"/>
      <w:r w:rsidRPr="00A11767">
        <w:rPr>
          <w:sz w:val="16"/>
        </w:rPr>
        <w:t>gonna</w:t>
      </w:r>
      <w:proofErr w:type="spellEnd"/>
      <w:r w:rsidRPr="00A11767">
        <w:rPr>
          <w:sz w:val="16"/>
        </w:rPr>
        <w:t xml:space="preserve"> </w:t>
      </w:r>
      <w:r w:rsidRPr="00A11767">
        <w:rPr>
          <w:rStyle w:val="StyleUnderline"/>
        </w:rPr>
        <w:t>require men and women of principle to make</w:t>
      </w:r>
      <w:r w:rsidRPr="00A11767">
        <w:rPr>
          <w:sz w:val="16"/>
        </w:rPr>
        <w:t xml:space="preserve"> some </w:t>
      </w:r>
      <w:r w:rsidRPr="00A11767">
        <w:rPr>
          <w:rStyle w:val="StyleUnderline"/>
        </w:rPr>
        <w:t>adjustments in order to</w:t>
      </w:r>
      <w:r w:rsidRPr="00A11767">
        <w:rPr>
          <w:sz w:val="16"/>
        </w:rPr>
        <w:t xml:space="preserve"> </w:t>
      </w:r>
      <w:r w:rsidRPr="00A11767">
        <w:rPr>
          <w:rStyle w:val="StyleUnderline"/>
        </w:rPr>
        <w:t>accommodate the principles</w:t>
      </w:r>
      <w:r w:rsidRPr="00A11767">
        <w:rPr>
          <w:sz w:val="16"/>
        </w:rPr>
        <w:t xml:space="preserve"> of the man sitting next to us,” he said. “So I’m quite </w:t>
      </w:r>
      <w:r w:rsidRPr="00A11767">
        <w:rPr>
          <w:rStyle w:val="Emphasis"/>
          <w:highlight w:val="cyan"/>
        </w:rPr>
        <w:t>confident</w:t>
      </w:r>
      <w:r w:rsidRPr="00A11767">
        <w:rPr>
          <w:sz w:val="16"/>
        </w:rPr>
        <w:t xml:space="preserve"> </w:t>
      </w:r>
      <w:r w:rsidRPr="00804155">
        <w:rPr>
          <w:rStyle w:val="StyleUnderline"/>
        </w:rPr>
        <w:t xml:space="preserve">that </w:t>
      </w:r>
      <w:r w:rsidRPr="004727AA">
        <w:rPr>
          <w:rStyle w:val="StyleUnderline"/>
          <w:highlight w:val="cyan"/>
        </w:rPr>
        <w:t xml:space="preserve">the Republican </w:t>
      </w:r>
      <w:r w:rsidRPr="00804155">
        <w:rPr>
          <w:rStyle w:val="StyleUnderline"/>
          <w:highlight w:val="cyan"/>
        </w:rPr>
        <w:t>majority</w:t>
      </w:r>
      <w:r w:rsidRPr="00A11767">
        <w:rPr>
          <w:sz w:val="16"/>
        </w:rPr>
        <w:t xml:space="preserve">, we’ll </w:t>
      </w:r>
      <w:r w:rsidRPr="00A11767">
        <w:rPr>
          <w:rStyle w:val="Emphasis"/>
          <w:highlight w:val="cyan"/>
        </w:rPr>
        <w:t>get to 218</w:t>
      </w:r>
      <w:r w:rsidRPr="00804155">
        <w:rPr>
          <w:rStyle w:val="StyleUnderline"/>
        </w:rPr>
        <w:t xml:space="preserve"> on</w:t>
      </w:r>
      <w:r w:rsidRPr="00A11767">
        <w:rPr>
          <w:sz w:val="16"/>
        </w:rPr>
        <w:t xml:space="preserve"> our </w:t>
      </w:r>
      <w:r w:rsidRPr="00804155">
        <w:rPr>
          <w:rStyle w:val="StyleUnderline"/>
        </w:rPr>
        <w:t>appropriations bills</w:t>
      </w:r>
      <w:r w:rsidRPr="00A11767">
        <w:rPr>
          <w:sz w:val="16"/>
        </w:rPr>
        <w:t>.”</w:t>
      </w:r>
    </w:p>
    <w:p w14:paraId="321787E6" w14:textId="77777777" w:rsidR="00BB2CCA" w:rsidRPr="00A11767" w:rsidRDefault="00BB2CCA" w:rsidP="00BB2CCA">
      <w:pPr>
        <w:rPr>
          <w:sz w:val="16"/>
        </w:rPr>
      </w:pPr>
      <w:r w:rsidRPr="00A11767">
        <w:rPr>
          <w:sz w:val="16"/>
        </w:rPr>
        <w:t xml:space="preserve">He added that they </w:t>
      </w:r>
      <w:r w:rsidRPr="00804155">
        <w:rPr>
          <w:rStyle w:val="StyleUnderline"/>
        </w:rPr>
        <w:t>want to get ahead of potential issues</w:t>
      </w:r>
      <w:r w:rsidRPr="00A11767">
        <w:rPr>
          <w:sz w:val="16"/>
        </w:rPr>
        <w:t xml:space="preserve">, </w:t>
      </w:r>
      <w:r w:rsidRPr="00804155">
        <w:rPr>
          <w:rStyle w:val="StyleUnderline"/>
        </w:rPr>
        <w:t>rather than wait</w:t>
      </w:r>
      <w:r w:rsidRPr="00A11767">
        <w:rPr>
          <w:sz w:val="16"/>
        </w:rPr>
        <w:t xml:space="preserve"> until the last minute.</w:t>
      </w:r>
    </w:p>
    <w:p w14:paraId="4BC5417E" w14:textId="77777777" w:rsidR="00BB2CCA" w:rsidRPr="00A11767" w:rsidRDefault="00BB2CCA" w:rsidP="00BB2CCA">
      <w:pPr>
        <w:rPr>
          <w:sz w:val="16"/>
        </w:rPr>
      </w:pPr>
      <w:r w:rsidRPr="00A11767">
        <w:rPr>
          <w:sz w:val="16"/>
        </w:rPr>
        <w:t xml:space="preserve">“This was a </w:t>
      </w:r>
      <w:r w:rsidRPr="00804155">
        <w:rPr>
          <w:rStyle w:val="StyleUnderline"/>
          <w:highlight w:val="cyan"/>
        </w:rPr>
        <w:t>meeting</w:t>
      </w:r>
      <w:r w:rsidRPr="00A11767">
        <w:rPr>
          <w:sz w:val="16"/>
        </w:rPr>
        <w:t xml:space="preserve"> that convened </w:t>
      </w:r>
      <w:r w:rsidRPr="00804155">
        <w:rPr>
          <w:rStyle w:val="StyleUnderline"/>
          <w:highlight w:val="cyan"/>
        </w:rPr>
        <w:t>based</w:t>
      </w:r>
      <w:r w:rsidRPr="00A11767">
        <w:rPr>
          <w:sz w:val="16"/>
        </w:rPr>
        <w:t xml:space="preserve"> </w:t>
      </w:r>
      <w:r w:rsidRPr="004727AA">
        <w:rPr>
          <w:sz w:val="10"/>
          <w:szCs w:val="10"/>
        </w:rPr>
        <w:t>up</w:t>
      </w:r>
      <w:r w:rsidRPr="00804155">
        <w:rPr>
          <w:rStyle w:val="StyleUnderline"/>
          <w:highlight w:val="cyan"/>
        </w:rPr>
        <w:t>on</w:t>
      </w:r>
      <w:r w:rsidRPr="00804155">
        <w:rPr>
          <w:rStyle w:val="StyleUnderline"/>
        </w:rPr>
        <w:t xml:space="preserve"> a </w:t>
      </w:r>
      <w:r w:rsidRPr="00A11767">
        <w:rPr>
          <w:rStyle w:val="Emphasis"/>
          <w:highlight w:val="cyan"/>
        </w:rPr>
        <w:t>mutual interest to agree</w:t>
      </w:r>
      <w:r w:rsidRPr="00A11767">
        <w:rPr>
          <w:sz w:val="16"/>
        </w:rPr>
        <w:t xml:space="preserve"> that </w:t>
      </w:r>
      <w:r w:rsidRPr="00804155">
        <w:rPr>
          <w:rStyle w:val="StyleUnderline"/>
        </w:rPr>
        <w:t>we must</w:t>
      </w:r>
      <w:r w:rsidRPr="00A11767">
        <w:rPr>
          <w:sz w:val="16"/>
        </w:rPr>
        <w:t xml:space="preserve"> </w:t>
      </w:r>
      <w:r w:rsidRPr="00804155">
        <w:rPr>
          <w:rStyle w:val="StyleUnderline"/>
        </w:rPr>
        <w:t>accomplish a</w:t>
      </w:r>
      <w:r w:rsidRPr="00A11767">
        <w:rPr>
          <w:sz w:val="16"/>
        </w:rPr>
        <w:t xml:space="preserve"> common </w:t>
      </w:r>
      <w:r w:rsidRPr="00804155">
        <w:rPr>
          <w:rStyle w:val="StyleUnderline"/>
        </w:rPr>
        <w:t>goal</w:t>
      </w:r>
      <w:r w:rsidRPr="00A11767">
        <w:rPr>
          <w:sz w:val="16"/>
        </w:rPr>
        <w:t xml:space="preserve">,” Higgins said. “We’re </w:t>
      </w:r>
      <w:r w:rsidRPr="00804155">
        <w:rPr>
          <w:rStyle w:val="StyleUnderline"/>
        </w:rPr>
        <w:t>not being compelled to do anything other</w:t>
      </w:r>
      <w:r w:rsidRPr="00A11767">
        <w:rPr>
          <w:sz w:val="16"/>
        </w:rPr>
        <w:t xml:space="preserve"> </w:t>
      </w:r>
      <w:r w:rsidRPr="00804155">
        <w:rPr>
          <w:rStyle w:val="StyleUnderline"/>
        </w:rPr>
        <w:t>than dive into the paperwork</w:t>
      </w:r>
      <w:r w:rsidRPr="00A11767">
        <w:rPr>
          <w:sz w:val="16"/>
        </w:rPr>
        <w:t xml:space="preserve"> before we’re on the one yard line with this thing. Sometimes that’s the most difficult yard.”</w:t>
      </w:r>
    </w:p>
    <w:p w14:paraId="696E6ECA" w14:textId="77777777" w:rsidR="00BB2CCA" w:rsidRPr="00A11767" w:rsidRDefault="00BB2CCA" w:rsidP="00BB2CCA">
      <w:pPr>
        <w:rPr>
          <w:sz w:val="16"/>
          <w:szCs w:val="16"/>
        </w:rPr>
      </w:pPr>
      <w:r w:rsidRPr="00A11767">
        <w:rPr>
          <w:sz w:val="16"/>
          <w:szCs w:val="16"/>
        </w:rPr>
        <w:t xml:space="preserve">Rep. Byron </w:t>
      </w:r>
      <w:proofErr w:type="spellStart"/>
      <w:r w:rsidRPr="00A11767">
        <w:rPr>
          <w:sz w:val="16"/>
          <w:szCs w:val="16"/>
        </w:rPr>
        <w:t>Donalds</w:t>
      </w:r>
      <w:proofErr w:type="spellEnd"/>
      <w:r w:rsidRPr="00A11767">
        <w:rPr>
          <w:sz w:val="16"/>
          <w:szCs w:val="16"/>
        </w:rPr>
        <w:t xml:space="preserve"> of Florida said that the meeting was meant to tell members to buckle in for appropriations negotiations.</w:t>
      </w:r>
    </w:p>
    <w:p w14:paraId="4C9D2A6D" w14:textId="77777777" w:rsidR="00BB2CCA" w:rsidRPr="00A11767" w:rsidRDefault="00BB2CCA" w:rsidP="00BB2CCA">
      <w:pPr>
        <w:rPr>
          <w:sz w:val="16"/>
        </w:rPr>
      </w:pPr>
      <w:r w:rsidRPr="00A11767">
        <w:rPr>
          <w:sz w:val="16"/>
        </w:rPr>
        <w:t xml:space="preserve">“Honestly, I think what the speaker really asked for is for us to work. This is what you want to see, we’ve got this two-week period, let’s roll up our sleeves, let’s really dig in, let’s work with staff, let’s </w:t>
      </w:r>
      <w:r w:rsidRPr="00804155">
        <w:rPr>
          <w:rStyle w:val="StyleUnderline"/>
          <w:highlight w:val="cyan"/>
        </w:rPr>
        <w:t>work with each other</w:t>
      </w:r>
      <w:r w:rsidRPr="00A11767">
        <w:rPr>
          <w:sz w:val="16"/>
        </w:rPr>
        <w:t xml:space="preserve">, and figure out areas where we – </w:t>
      </w:r>
      <w:r w:rsidRPr="00804155">
        <w:rPr>
          <w:rStyle w:val="StyleUnderline"/>
        </w:rPr>
        <w:t>everybody</w:t>
      </w:r>
      <w:r w:rsidRPr="00A11767">
        <w:rPr>
          <w:sz w:val="16"/>
        </w:rPr>
        <w:t xml:space="preserve"> can be </w:t>
      </w:r>
      <w:r w:rsidRPr="00A11767">
        <w:rPr>
          <w:rStyle w:val="StyleUnderline"/>
        </w:rPr>
        <w:t>comfortable</w:t>
      </w:r>
      <w:r w:rsidRPr="00A11767">
        <w:rPr>
          <w:sz w:val="16"/>
        </w:rPr>
        <w:t xml:space="preserve"> and be </w:t>
      </w:r>
      <w:r w:rsidRPr="00804155">
        <w:rPr>
          <w:rStyle w:val="StyleUnderline"/>
        </w:rPr>
        <w:t>in a good spot</w:t>
      </w:r>
      <w:r w:rsidRPr="00A11767">
        <w:rPr>
          <w:sz w:val="16"/>
        </w:rPr>
        <w:t>,” he said.</w:t>
      </w:r>
    </w:p>
    <w:p w14:paraId="447178C8" w14:textId="77777777" w:rsidR="00BB2CCA" w:rsidRPr="00A11767" w:rsidRDefault="00BB2CCA" w:rsidP="00BB2CCA">
      <w:pPr>
        <w:rPr>
          <w:sz w:val="16"/>
        </w:rPr>
      </w:pPr>
      <w:r w:rsidRPr="00A11767">
        <w:rPr>
          <w:sz w:val="16"/>
        </w:rPr>
        <w:t xml:space="preserve">Rep. Michael Cloud of Texas added, “There is </w:t>
      </w:r>
      <w:r w:rsidRPr="00A11767">
        <w:rPr>
          <w:rStyle w:val="Emphasis"/>
          <w:highlight w:val="cyan"/>
        </w:rPr>
        <w:t xml:space="preserve">general </w:t>
      </w:r>
      <w:r w:rsidRPr="00D53886">
        <w:rPr>
          <w:rStyle w:val="Emphasis"/>
          <w:highlight w:val="cyan"/>
        </w:rPr>
        <w:t>consensus</w:t>
      </w:r>
      <w:r w:rsidRPr="00D53886">
        <w:rPr>
          <w:rStyle w:val="StyleUnderline"/>
          <w:highlight w:val="cyan"/>
        </w:rPr>
        <w:t xml:space="preserve"> on what </w:t>
      </w:r>
      <w:r w:rsidRPr="00804155">
        <w:rPr>
          <w:rStyle w:val="StyleUnderline"/>
          <w:highlight w:val="cyan"/>
        </w:rPr>
        <w:t>needs to be done</w:t>
      </w:r>
      <w:r w:rsidRPr="00A11767">
        <w:rPr>
          <w:sz w:val="16"/>
        </w:rPr>
        <w:t xml:space="preserve"> </w:t>
      </w:r>
      <w:r w:rsidRPr="00804155">
        <w:rPr>
          <w:rStyle w:val="StyleUnderline"/>
        </w:rPr>
        <w:t>to get our country back</w:t>
      </w:r>
      <w:r w:rsidRPr="00A11767">
        <w:rPr>
          <w:sz w:val="16"/>
        </w:rPr>
        <w:t xml:space="preserve"> on the right fiscal path, and a lot of it is just a hard elbow grease, work of crunching numbers and finding those things.”</w:t>
      </w:r>
    </w:p>
    <w:p w14:paraId="50335AAF" w14:textId="77777777" w:rsidR="00BB2CCA" w:rsidRPr="00A11767" w:rsidRDefault="00BB2CCA" w:rsidP="00BB2CCA">
      <w:pPr>
        <w:rPr>
          <w:sz w:val="16"/>
        </w:rPr>
      </w:pPr>
      <w:r w:rsidRPr="00A11767">
        <w:rPr>
          <w:sz w:val="16"/>
        </w:rPr>
        <w:t xml:space="preserve">“It just </w:t>
      </w:r>
      <w:r w:rsidRPr="00804155">
        <w:rPr>
          <w:rStyle w:val="StyleUnderline"/>
        </w:rPr>
        <w:t>takes a good bit of work</w:t>
      </w:r>
      <w:r w:rsidRPr="00A11767">
        <w:rPr>
          <w:sz w:val="16"/>
        </w:rPr>
        <w:t xml:space="preserve"> and </w:t>
      </w:r>
      <w:r w:rsidRPr="00804155">
        <w:rPr>
          <w:rStyle w:val="StyleUnderline"/>
        </w:rPr>
        <w:t>people working together to get it done</w:t>
      </w:r>
      <w:r w:rsidRPr="00A11767">
        <w:rPr>
          <w:sz w:val="16"/>
        </w:rPr>
        <w:t>,” he said.</w:t>
      </w:r>
    </w:p>
    <w:p w14:paraId="5D2AD718" w14:textId="77777777" w:rsidR="00BB2CCA" w:rsidRPr="00A11767" w:rsidRDefault="00BB2CCA" w:rsidP="00BB2CCA">
      <w:pPr>
        <w:rPr>
          <w:sz w:val="16"/>
        </w:rPr>
      </w:pPr>
      <w:r w:rsidRPr="00A11767">
        <w:rPr>
          <w:sz w:val="16"/>
        </w:rPr>
        <w:t xml:space="preserve">Rep. Dan Bishop said, “It was a </w:t>
      </w:r>
      <w:r w:rsidRPr="00804155">
        <w:rPr>
          <w:rStyle w:val="StyleUnderline"/>
        </w:rPr>
        <w:t>good discussion</w:t>
      </w:r>
      <w:r w:rsidRPr="00A11767">
        <w:rPr>
          <w:sz w:val="16"/>
        </w:rPr>
        <w:t xml:space="preserve">, I’ll put it that way. Constructive.” Asked if he has confidence in McCarthy, the North Carolina Republican replied, “I </w:t>
      </w:r>
      <w:r w:rsidRPr="00A11767">
        <w:rPr>
          <w:rStyle w:val="Emphasis"/>
          <w:highlight w:val="cyan"/>
        </w:rPr>
        <w:t>appreciate</w:t>
      </w:r>
      <w:r w:rsidRPr="00804155">
        <w:rPr>
          <w:rStyle w:val="StyleUnderline"/>
        </w:rPr>
        <w:t xml:space="preserve"> </w:t>
      </w:r>
      <w:r w:rsidRPr="004727AA">
        <w:rPr>
          <w:rStyle w:val="StyleUnderline"/>
        </w:rPr>
        <w:t>the way</w:t>
      </w:r>
      <w:r w:rsidRPr="00804155">
        <w:rPr>
          <w:rStyle w:val="StyleUnderline"/>
        </w:rPr>
        <w:t xml:space="preserve"> he’s </w:t>
      </w:r>
      <w:r w:rsidRPr="00D53886">
        <w:rPr>
          <w:rStyle w:val="StyleUnderline"/>
          <w:highlight w:val="cyan"/>
        </w:rPr>
        <w:t xml:space="preserve">entertaining </w:t>
      </w:r>
      <w:r w:rsidRPr="00D53886">
        <w:rPr>
          <w:rStyle w:val="Emphasis"/>
          <w:highlight w:val="cyan"/>
        </w:rPr>
        <w:t xml:space="preserve">constructive </w:t>
      </w:r>
      <w:r w:rsidRPr="00A11767">
        <w:rPr>
          <w:rStyle w:val="Emphasis"/>
          <w:highlight w:val="cyan"/>
        </w:rPr>
        <w:t>discussion</w:t>
      </w:r>
      <w:r w:rsidRPr="00A11767">
        <w:rPr>
          <w:sz w:val="16"/>
        </w:rPr>
        <w:t>.”</w:t>
      </w:r>
    </w:p>
    <w:p w14:paraId="30F40909" w14:textId="77777777" w:rsidR="00081663" w:rsidRPr="008C3464" w:rsidRDefault="00081663" w:rsidP="00187464"/>
    <w:p w14:paraId="3FD3C32A" w14:textId="05CD24C9" w:rsidR="00187464" w:rsidRPr="008C3464" w:rsidRDefault="00A72BCB" w:rsidP="00187464">
      <w:pPr>
        <w:pStyle w:val="Heading3"/>
      </w:pPr>
      <w:r w:rsidRPr="008C3464">
        <w:t>UQ</w:t>
      </w:r>
      <w:r w:rsidR="00087BE2">
        <w:t>---</w:t>
      </w:r>
      <w:r w:rsidR="00187464" w:rsidRPr="008C3464">
        <w:t xml:space="preserve">Freedom Caucus Angry </w:t>
      </w:r>
    </w:p>
    <w:p w14:paraId="66CE25D3" w14:textId="77777777" w:rsidR="00187464" w:rsidRPr="008C3464" w:rsidRDefault="00187464" w:rsidP="00187464"/>
    <w:p w14:paraId="74F07AEE" w14:textId="77777777" w:rsidR="008C3464" w:rsidRPr="008C3464" w:rsidRDefault="008C3464" w:rsidP="008C3464">
      <w:pPr>
        <w:pStyle w:val="Heading4"/>
      </w:pPr>
      <w:r w:rsidRPr="008C3464">
        <w:t>The House GOP weathered the storm of the debt deal and is uniting behind the spending bill – but that hinges on spending cuts</w:t>
      </w:r>
    </w:p>
    <w:p w14:paraId="188BE66B" w14:textId="2B8DB9BA" w:rsidR="00187464" w:rsidRPr="008C3464" w:rsidRDefault="00187464" w:rsidP="00187464">
      <w:pPr>
        <w:rPr>
          <w:sz w:val="24"/>
        </w:rPr>
      </w:pPr>
      <w:r w:rsidRPr="008C3464">
        <w:rPr>
          <w:b/>
          <w:bCs/>
          <w:sz w:val="24"/>
        </w:rPr>
        <w:t xml:space="preserve">Brooks et al. 6-23 </w:t>
      </w:r>
      <w:r w:rsidRPr="008C3464">
        <w:rPr>
          <w:sz w:val="24"/>
        </w:rPr>
        <w:t xml:space="preserve">(Emily Brooks, Mike Lillis, and </w:t>
      </w:r>
      <w:proofErr w:type="spellStart"/>
      <w:r w:rsidRPr="008C3464">
        <w:rPr>
          <w:sz w:val="24"/>
        </w:rPr>
        <w:t>Mychael</w:t>
      </w:r>
      <w:proofErr w:type="spellEnd"/>
      <w:r w:rsidRPr="008C3464">
        <w:rPr>
          <w:sz w:val="24"/>
        </w:rPr>
        <w:t xml:space="preserve"> Schnell, 6-23-2023, "McCarthy seeks to mollify conservatives ahead of federal spending fight," Hill, </w:t>
      </w:r>
      <w:r w:rsidR="00A72BCB" w:rsidRPr="008C3464">
        <w:rPr>
          <w:sz w:val="24"/>
        </w:rPr>
        <w:t xml:space="preserve">Brooks is a political reporter at The Hill, Lillis is a congressional reporter at The Hill, and Schnell is a congressional reporter at The Hill. </w:t>
      </w:r>
      <w:r w:rsidRPr="008C3464">
        <w:rPr>
          <w:sz w:val="24"/>
        </w:rPr>
        <w:t>https://thehill.com/homenews/house/4065223-mccarthy-seeks-to-mollify-conservatives-ahead-of-federal-spending-fight/, accessed 6-26-2023)//</w:t>
      </w:r>
      <w:proofErr w:type="spellStart"/>
      <w:r w:rsidRPr="008C3464">
        <w:rPr>
          <w:sz w:val="24"/>
        </w:rPr>
        <w:t>Prozes</w:t>
      </w:r>
      <w:proofErr w:type="spellEnd"/>
    </w:p>
    <w:p w14:paraId="005D380C" w14:textId="00278084" w:rsidR="00187464" w:rsidRPr="008C3464" w:rsidRDefault="00187464" w:rsidP="00187464">
      <w:pPr>
        <w:rPr>
          <w:rStyle w:val="StyleUnderline"/>
        </w:rPr>
      </w:pPr>
      <w:r w:rsidRPr="008C3464">
        <w:rPr>
          <w:sz w:val="16"/>
        </w:rPr>
        <w:t xml:space="preserve">With a two-week holiday break starting next week, </w:t>
      </w:r>
      <w:r w:rsidRPr="008C3464">
        <w:rPr>
          <w:rStyle w:val="StyleUnderline"/>
        </w:rPr>
        <w:t xml:space="preserve">Speaker Kevin </w:t>
      </w:r>
      <w:r w:rsidRPr="008C3464">
        <w:rPr>
          <w:rStyle w:val="StyleUnderline"/>
          <w:highlight w:val="cyan"/>
        </w:rPr>
        <w:t>McCarthy</w:t>
      </w:r>
      <w:r w:rsidRPr="008C3464">
        <w:rPr>
          <w:rStyle w:val="StyleUnderline"/>
        </w:rPr>
        <w:t xml:space="preserve"> (R-Calif.) </w:t>
      </w:r>
      <w:r w:rsidRPr="008C3464">
        <w:rPr>
          <w:rStyle w:val="StyleUnderline"/>
          <w:highlight w:val="cyan"/>
        </w:rPr>
        <w:t>gathered</w:t>
      </w:r>
      <w:r w:rsidRPr="008C3464">
        <w:rPr>
          <w:rStyle w:val="StyleUnderline"/>
        </w:rPr>
        <w:t xml:space="preserve"> some of his most vocal </w:t>
      </w:r>
      <w:r w:rsidRPr="008C3464">
        <w:rPr>
          <w:rStyle w:val="StyleUnderline"/>
          <w:highlight w:val="cyan"/>
        </w:rPr>
        <w:t>conservative</w:t>
      </w:r>
      <w:r w:rsidRPr="008C3464">
        <w:rPr>
          <w:rStyle w:val="StyleUnderline"/>
        </w:rPr>
        <w:t xml:space="preserve"> critic</w:t>
      </w:r>
      <w:r w:rsidRPr="008C3464">
        <w:rPr>
          <w:rStyle w:val="StyleUnderline"/>
          <w:highlight w:val="cyan"/>
        </w:rPr>
        <w:t>s</w:t>
      </w:r>
      <w:r w:rsidRPr="008C3464">
        <w:rPr>
          <w:rStyle w:val="StyleUnderline"/>
        </w:rPr>
        <w:t xml:space="preserve"> Friday </w:t>
      </w:r>
      <w:r w:rsidRPr="008C3464">
        <w:rPr>
          <w:rStyle w:val="StyleUnderline"/>
          <w:highlight w:val="cyan"/>
        </w:rPr>
        <w:t>for a meeting</w:t>
      </w:r>
      <w:r w:rsidRPr="008C3464">
        <w:rPr>
          <w:rStyle w:val="StyleUnderline"/>
        </w:rPr>
        <w:t xml:space="preserve"> intended </w:t>
      </w:r>
      <w:r w:rsidRPr="008C3464">
        <w:rPr>
          <w:rStyle w:val="StyleUnderline"/>
          <w:highlight w:val="cyan"/>
        </w:rPr>
        <w:t>to</w:t>
      </w:r>
      <w:r w:rsidRPr="008C3464">
        <w:rPr>
          <w:rStyle w:val="StyleUnderline"/>
        </w:rPr>
        <w:t xml:space="preserve"> </w:t>
      </w:r>
      <w:r w:rsidRPr="008C3464">
        <w:rPr>
          <w:rStyle w:val="Emphasis"/>
          <w:highlight w:val="cyan"/>
        </w:rPr>
        <w:t>ease</w:t>
      </w:r>
      <w:r w:rsidRPr="008C3464">
        <w:rPr>
          <w:rStyle w:val="StyleUnderline"/>
        </w:rPr>
        <w:t xml:space="preserve"> the </w:t>
      </w:r>
      <w:r w:rsidRPr="008C3464">
        <w:rPr>
          <w:rStyle w:val="Emphasis"/>
          <w:highlight w:val="cyan"/>
        </w:rPr>
        <w:t>hard-liners’ deficit concerns</w:t>
      </w:r>
      <w:r w:rsidRPr="008C3464">
        <w:rPr>
          <w:rStyle w:val="StyleUnderline"/>
          <w:highlight w:val="cyan"/>
        </w:rPr>
        <w:t xml:space="preserve"> ahead of the</w:t>
      </w:r>
      <w:r w:rsidRPr="008C3464">
        <w:rPr>
          <w:rStyle w:val="StyleUnderline"/>
        </w:rPr>
        <w:t xml:space="preserve"> long summer </w:t>
      </w:r>
      <w:r w:rsidRPr="008C3464">
        <w:rPr>
          <w:rStyle w:val="Emphasis"/>
          <w:highlight w:val="cyan"/>
        </w:rPr>
        <w:t>fight over government spending</w:t>
      </w:r>
      <w:r w:rsidRPr="008C3464">
        <w:rPr>
          <w:rStyle w:val="StyleUnderline"/>
          <w:highlight w:val="cyan"/>
        </w:rPr>
        <w:t>.</w:t>
      </w:r>
      <w:r w:rsidRPr="008C3464">
        <w:rPr>
          <w:rStyle w:val="StyleUnderline"/>
        </w:rPr>
        <w:t xml:space="preserve"> </w:t>
      </w:r>
    </w:p>
    <w:p w14:paraId="133BCD46" w14:textId="77777777" w:rsidR="00187464" w:rsidRPr="008C3464" w:rsidRDefault="00187464" w:rsidP="00187464">
      <w:pPr>
        <w:rPr>
          <w:sz w:val="16"/>
        </w:rPr>
      </w:pPr>
      <w:r w:rsidRPr="008C3464">
        <w:rPr>
          <w:rStyle w:val="StyleUnderline"/>
        </w:rPr>
        <w:t>It’s been a rocky few weeks in the House</w:t>
      </w:r>
      <w:r w:rsidRPr="008C3464">
        <w:rPr>
          <w:sz w:val="16"/>
        </w:rPr>
        <w:t xml:space="preserve">. The </w:t>
      </w:r>
      <w:r w:rsidRPr="008C3464">
        <w:rPr>
          <w:rStyle w:val="StyleUnderline"/>
        </w:rPr>
        <w:t xml:space="preserve">Speaker’s </w:t>
      </w:r>
      <w:r w:rsidRPr="008C3464">
        <w:rPr>
          <w:rStyle w:val="StyleUnderline"/>
          <w:highlight w:val="cyan"/>
        </w:rPr>
        <w:t>conservative critics</w:t>
      </w:r>
      <w:r w:rsidRPr="008C3464">
        <w:rPr>
          <w:rStyle w:val="StyleUnderline"/>
        </w:rPr>
        <w:t xml:space="preserve"> have been </w:t>
      </w:r>
      <w:r w:rsidRPr="008C3464">
        <w:rPr>
          <w:rStyle w:val="Emphasis"/>
          <w:highlight w:val="cyan"/>
        </w:rPr>
        <w:t>grumbling</w:t>
      </w:r>
      <w:r w:rsidRPr="008C3464">
        <w:rPr>
          <w:rStyle w:val="StyleUnderline"/>
        </w:rPr>
        <w:t xml:space="preserve"> that </w:t>
      </w:r>
      <w:r w:rsidRPr="008C3464">
        <w:rPr>
          <w:rStyle w:val="Emphasis"/>
          <w:highlight w:val="cyan"/>
        </w:rPr>
        <w:t>he caved</w:t>
      </w:r>
      <w:r w:rsidRPr="008C3464">
        <w:rPr>
          <w:rStyle w:val="StyleUnderline"/>
        </w:rPr>
        <w:t xml:space="preserve"> too quickly </w:t>
      </w:r>
      <w:r w:rsidRPr="008C3464">
        <w:rPr>
          <w:rStyle w:val="Emphasis"/>
          <w:highlight w:val="cyan"/>
        </w:rPr>
        <w:t>during debt</w:t>
      </w:r>
      <w:r w:rsidRPr="008C3464">
        <w:rPr>
          <w:rStyle w:val="Emphasis"/>
        </w:rPr>
        <w:t xml:space="preserve"> ceiling </w:t>
      </w:r>
      <w:r w:rsidRPr="008C3464">
        <w:rPr>
          <w:rStyle w:val="Emphasis"/>
          <w:highlight w:val="cyan"/>
        </w:rPr>
        <w:t>negotiations</w:t>
      </w:r>
      <w:r w:rsidRPr="008C3464">
        <w:rPr>
          <w:rStyle w:val="StyleUnderline"/>
        </w:rPr>
        <w:t xml:space="preserve"> with President Biden, </w:t>
      </w:r>
      <w:r w:rsidRPr="008C3464">
        <w:rPr>
          <w:rStyle w:val="StyleUnderline"/>
          <w:highlight w:val="cyan"/>
        </w:rPr>
        <w:t>and</w:t>
      </w:r>
      <w:r w:rsidRPr="008C3464">
        <w:rPr>
          <w:rStyle w:val="StyleUnderline"/>
        </w:rPr>
        <w:t xml:space="preserve"> they’re </w:t>
      </w:r>
      <w:r w:rsidRPr="008C3464">
        <w:rPr>
          <w:rStyle w:val="StyleUnderline"/>
          <w:highlight w:val="cyan"/>
        </w:rPr>
        <w:t>seeking concrete assurances that</w:t>
      </w:r>
      <w:r w:rsidRPr="008C3464">
        <w:rPr>
          <w:rStyle w:val="StyleUnderline"/>
        </w:rPr>
        <w:t xml:space="preserve"> </w:t>
      </w:r>
      <w:r w:rsidRPr="008C3464">
        <w:rPr>
          <w:rStyle w:val="StyleUnderline"/>
          <w:highlight w:val="cyan"/>
        </w:rPr>
        <w:t>McCarthy</w:t>
      </w:r>
      <w:r w:rsidRPr="008C3464">
        <w:rPr>
          <w:rStyle w:val="StyleUnderline"/>
        </w:rPr>
        <w:t xml:space="preserve"> will hold a harder line — and </w:t>
      </w:r>
      <w:r w:rsidRPr="008C3464">
        <w:rPr>
          <w:rStyle w:val="StyleUnderline"/>
          <w:highlight w:val="cyan"/>
        </w:rPr>
        <w:t>demand deeper cuts</w:t>
      </w:r>
      <w:r w:rsidRPr="008C3464">
        <w:rPr>
          <w:rStyle w:val="StyleUnderline"/>
        </w:rPr>
        <w:t xml:space="preserve"> — </w:t>
      </w:r>
      <w:r w:rsidRPr="008C3464">
        <w:rPr>
          <w:rStyle w:val="StyleUnderline"/>
          <w:highlight w:val="cyan"/>
        </w:rPr>
        <w:t>in the</w:t>
      </w:r>
      <w:r w:rsidRPr="008C3464">
        <w:rPr>
          <w:rStyle w:val="StyleUnderline"/>
        </w:rPr>
        <w:t xml:space="preserve"> upcoming partisan </w:t>
      </w:r>
      <w:r w:rsidRPr="008C3464">
        <w:rPr>
          <w:rStyle w:val="StyleUnderline"/>
          <w:highlight w:val="cyan"/>
        </w:rPr>
        <w:t>battle over funding</w:t>
      </w:r>
      <w:r w:rsidRPr="008C3464">
        <w:rPr>
          <w:rStyle w:val="StyleUnderline"/>
        </w:rPr>
        <w:t xml:space="preserve"> the government</w:t>
      </w:r>
      <w:r w:rsidRPr="008C3464">
        <w:rPr>
          <w:sz w:val="16"/>
        </w:rPr>
        <w:t xml:space="preserve"> beyond September.</w:t>
      </w:r>
    </w:p>
    <w:p w14:paraId="506BA803" w14:textId="558F93D7" w:rsidR="00187464" w:rsidRPr="008C3464" w:rsidRDefault="00187464" w:rsidP="00187464">
      <w:pPr>
        <w:rPr>
          <w:sz w:val="16"/>
        </w:rPr>
      </w:pPr>
      <w:r w:rsidRPr="008C3464">
        <w:rPr>
          <w:rStyle w:val="StyleUnderline"/>
          <w:highlight w:val="cyan"/>
        </w:rPr>
        <w:t>To mollify those gripes, the Speaker</w:t>
      </w:r>
      <w:r w:rsidRPr="008C3464">
        <w:rPr>
          <w:rStyle w:val="StyleUnderline"/>
        </w:rPr>
        <w:t xml:space="preserve"> summoned a group of at least eight conservatives to his office</w:t>
      </w:r>
      <w:r w:rsidRPr="008C3464">
        <w:rPr>
          <w:sz w:val="16"/>
        </w:rPr>
        <w:t xml:space="preserve"> in the Capitol on Friday afternoon, </w:t>
      </w:r>
      <w:r w:rsidRPr="008C3464">
        <w:rPr>
          <w:rStyle w:val="StyleUnderline"/>
          <w:highlight w:val="cyan"/>
        </w:rPr>
        <w:t xml:space="preserve">seeking </w:t>
      </w:r>
      <w:r w:rsidRPr="008C3464">
        <w:rPr>
          <w:rStyle w:val="Emphasis"/>
          <w:highlight w:val="cyan"/>
        </w:rPr>
        <w:t>to convince</w:t>
      </w:r>
      <w:r w:rsidRPr="008C3464">
        <w:rPr>
          <w:rStyle w:val="StyleUnderline"/>
        </w:rPr>
        <w:t xml:space="preserve"> the </w:t>
      </w:r>
      <w:r w:rsidRPr="008C3464">
        <w:rPr>
          <w:rStyle w:val="StyleUnderline"/>
          <w:highlight w:val="cyan"/>
        </w:rPr>
        <w:t>skeptics</w:t>
      </w:r>
      <w:r w:rsidRPr="008C3464">
        <w:rPr>
          <w:rStyle w:val="StyleUnderline"/>
        </w:rPr>
        <w:t xml:space="preserve"> that </w:t>
      </w:r>
      <w:r w:rsidRPr="008C3464">
        <w:rPr>
          <w:rStyle w:val="Emphasis"/>
        </w:rPr>
        <w:t>Republican</w:t>
      </w:r>
      <w:r w:rsidRPr="008C3464">
        <w:rPr>
          <w:rStyle w:val="StyleUnderline"/>
        </w:rPr>
        <w:t xml:space="preserve"> </w:t>
      </w:r>
      <w:r w:rsidRPr="008C3464">
        <w:rPr>
          <w:rStyle w:val="StyleUnderline"/>
          <w:highlight w:val="cyan"/>
        </w:rPr>
        <w:t xml:space="preserve">leaders </w:t>
      </w:r>
      <w:r w:rsidRPr="008C3464">
        <w:rPr>
          <w:rStyle w:val="Emphasis"/>
          <w:highlight w:val="cyan"/>
        </w:rPr>
        <w:t>share their goals when it comes to spending</w:t>
      </w:r>
      <w:r w:rsidRPr="008C3464">
        <w:rPr>
          <w:rStyle w:val="StyleUnderline"/>
        </w:rPr>
        <w:t xml:space="preserve"> cuts. </w:t>
      </w:r>
      <w:r w:rsidRPr="008C3464">
        <w:rPr>
          <w:sz w:val="16"/>
        </w:rPr>
        <w:t xml:space="preserve">Afterward, McCarthy characterized the discussion as </w:t>
      </w:r>
      <w:r w:rsidRPr="008C3464">
        <w:rPr>
          <w:rStyle w:val="StyleUnderline"/>
          <w:highlight w:val="cyan"/>
        </w:rPr>
        <w:t>a</w:t>
      </w:r>
      <w:r w:rsidRPr="008C3464">
        <w:rPr>
          <w:rStyle w:val="StyleUnderline"/>
        </w:rPr>
        <w:t xml:space="preserve"> sort of </w:t>
      </w:r>
      <w:r w:rsidRPr="008C3464">
        <w:rPr>
          <w:rStyle w:val="StyleUnderline"/>
          <w:highlight w:val="cyan"/>
        </w:rPr>
        <w:t>primer on the goals</w:t>
      </w:r>
      <w:r w:rsidRPr="008C3464">
        <w:rPr>
          <w:rStyle w:val="StyleUnderline"/>
        </w:rPr>
        <w:t xml:space="preserve"> GOP leaders aim to achieve in their appropriations bills.</w:t>
      </w:r>
    </w:p>
    <w:p w14:paraId="60493B37" w14:textId="2C15A60A" w:rsidR="00187464" w:rsidRPr="008C3464" w:rsidRDefault="00187464" w:rsidP="00187464">
      <w:pPr>
        <w:rPr>
          <w:rStyle w:val="StyleUnderline"/>
        </w:rPr>
      </w:pPr>
      <w:r w:rsidRPr="008C3464">
        <w:rPr>
          <w:sz w:val="16"/>
        </w:rPr>
        <w:t>“You have to think differently. We got to start at the beginning,” McCarthy said. “</w:t>
      </w:r>
      <w:r w:rsidRPr="008C3464">
        <w:rPr>
          <w:rStyle w:val="StyleUnderline"/>
        </w:rPr>
        <w:t xml:space="preserve">It’s walking people through </w:t>
      </w:r>
      <w:r w:rsidRPr="008C3464">
        <w:rPr>
          <w:rStyle w:val="StyleUnderline"/>
          <w:highlight w:val="cyan"/>
        </w:rPr>
        <w:t xml:space="preserve">what’s in the </w:t>
      </w:r>
      <w:proofErr w:type="spellStart"/>
      <w:r w:rsidRPr="008C3464">
        <w:rPr>
          <w:rStyle w:val="StyleUnderline"/>
        </w:rPr>
        <w:t>approps</w:t>
      </w:r>
      <w:proofErr w:type="spellEnd"/>
      <w:r w:rsidRPr="008C3464">
        <w:rPr>
          <w:rStyle w:val="StyleUnderline"/>
        </w:rPr>
        <w:t xml:space="preserve"> </w:t>
      </w:r>
      <w:r w:rsidRPr="008C3464">
        <w:rPr>
          <w:rStyle w:val="StyleUnderline"/>
          <w:highlight w:val="cyan"/>
        </w:rPr>
        <w:t>bills now</w:t>
      </w:r>
      <w:r w:rsidRPr="008C3464">
        <w:rPr>
          <w:rStyle w:val="StyleUnderline"/>
        </w:rPr>
        <w:t xml:space="preserve">, and what could be as the other ones get marked up. </w:t>
      </w:r>
      <w:r w:rsidRPr="008C3464">
        <w:rPr>
          <w:rStyle w:val="Emphasis"/>
        </w:rPr>
        <w:t>Greater input</w:t>
      </w:r>
      <w:r w:rsidRPr="008C3464">
        <w:rPr>
          <w:rStyle w:val="StyleUnderline"/>
        </w:rPr>
        <w:t>, greater conversations. And the more knowledge, the better off we are in the better chance we have at passing.”</w:t>
      </w:r>
    </w:p>
    <w:p w14:paraId="4783BBF4" w14:textId="637574FB" w:rsidR="00187464" w:rsidRPr="008C3464" w:rsidRDefault="00187464" w:rsidP="00187464">
      <w:pPr>
        <w:rPr>
          <w:rStyle w:val="StyleUnderline"/>
        </w:rPr>
      </w:pPr>
      <w:r w:rsidRPr="008C3464">
        <w:rPr>
          <w:sz w:val="16"/>
        </w:rPr>
        <w:t xml:space="preserve">With lawmakers leaving for a two-week recess on Friday, McCarthy said he did not want members to “just go away,” and </w:t>
      </w:r>
      <w:r w:rsidRPr="008C3464">
        <w:rPr>
          <w:rStyle w:val="StyleUnderline"/>
        </w:rPr>
        <w:t>that he is setting up more meetings on the matter over the break.</w:t>
      </w:r>
    </w:p>
    <w:p w14:paraId="3F204BC9" w14:textId="4A9F7C6E" w:rsidR="00187464" w:rsidRPr="008C3464" w:rsidRDefault="00187464" w:rsidP="00187464">
      <w:pPr>
        <w:rPr>
          <w:sz w:val="16"/>
        </w:rPr>
      </w:pPr>
      <w:r w:rsidRPr="008C3464">
        <w:rPr>
          <w:sz w:val="16"/>
        </w:rPr>
        <w:t xml:space="preserve">In an indication of the high stakes, some of the conservatives had delayed flights home in order to join Friday’s meeting, according to Rep. Clay Higgins (R-La.), who was among them. Higgins acknowledged that </w:t>
      </w:r>
      <w:r w:rsidRPr="008C3464">
        <w:rPr>
          <w:rStyle w:val="StyleUnderline"/>
          <w:highlight w:val="cyan"/>
        </w:rPr>
        <w:t xml:space="preserve">GOP leaders face </w:t>
      </w:r>
      <w:r w:rsidRPr="008C3464">
        <w:rPr>
          <w:rStyle w:val="Emphasis"/>
          <w:highlight w:val="cyan"/>
        </w:rPr>
        <w:t>an arduous task</w:t>
      </w:r>
      <w:r w:rsidRPr="008C3464">
        <w:rPr>
          <w:rStyle w:val="StyleUnderline"/>
          <w:highlight w:val="cyan"/>
        </w:rPr>
        <w:t xml:space="preserve"> in rallying</w:t>
      </w:r>
      <w:r w:rsidRPr="008C3464">
        <w:rPr>
          <w:rStyle w:val="StyleUnderline"/>
        </w:rPr>
        <w:t xml:space="preserve"> 218 </w:t>
      </w:r>
      <w:r w:rsidRPr="008C3464">
        <w:rPr>
          <w:rStyle w:val="StyleUnderline"/>
          <w:highlight w:val="cyan"/>
        </w:rPr>
        <w:t>votes behind the</w:t>
      </w:r>
      <w:r w:rsidRPr="008C3464">
        <w:rPr>
          <w:rStyle w:val="StyleUnderline"/>
        </w:rPr>
        <w:t xml:space="preserve">ir </w:t>
      </w:r>
      <w:r w:rsidRPr="008C3464">
        <w:rPr>
          <w:rStyle w:val="StyleUnderline"/>
          <w:highlight w:val="cyan"/>
        </w:rPr>
        <w:t>spending bill</w:t>
      </w:r>
      <w:r w:rsidRPr="008C3464">
        <w:rPr>
          <w:rStyle w:val="StyleUnderline"/>
        </w:rPr>
        <w:t xml:space="preserve">s given the party’s slim majority </w:t>
      </w:r>
      <w:r w:rsidRPr="008C3464">
        <w:rPr>
          <w:sz w:val="16"/>
        </w:rPr>
        <w:t xml:space="preserve">— “The understatement of possibly the decade,” he said — </w:t>
      </w:r>
      <w:r w:rsidRPr="008C3464">
        <w:rPr>
          <w:rStyle w:val="StyleUnderline"/>
        </w:rPr>
        <w:t xml:space="preserve">but he also predicted </w:t>
      </w:r>
      <w:r w:rsidRPr="008C3464">
        <w:rPr>
          <w:rStyle w:val="Emphasis"/>
          <w:highlight w:val="cyan"/>
        </w:rPr>
        <w:t>they would meet that goal</w:t>
      </w:r>
      <w:r w:rsidRPr="008C3464">
        <w:rPr>
          <w:rStyle w:val="StyleUnderline"/>
          <w:highlight w:val="cyan"/>
        </w:rPr>
        <w:t>.</w:t>
      </w:r>
    </w:p>
    <w:p w14:paraId="378D4202" w14:textId="790B894E" w:rsidR="00187464" w:rsidRPr="008C3464" w:rsidRDefault="00187464" w:rsidP="00187464">
      <w:pPr>
        <w:rPr>
          <w:sz w:val="16"/>
        </w:rPr>
      </w:pPr>
      <w:r w:rsidRPr="008C3464">
        <w:rPr>
          <w:sz w:val="16"/>
        </w:rPr>
        <w:t>“</w:t>
      </w:r>
      <w:r w:rsidRPr="008C3464">
        <w:rPr>
          <w:rStyle w:val="StyleUnderline"/>
        </w:rPr>
        <w:t>We’re going to find a way to get to 218 on appropriations</w:t>
      </w:r>
      <w:r w:rsidRPr="008C3464">
        <w:rPr>
          <w:sz w:val="16"/>
        </w:rPr>
        <w:t>,” Higgins said. “</w:t>
      </w:r>
      <w:r w:rsidRPr="008C3464">
        <w:rPr>
          <w:rStyle w:val="Emphasis"/>
          <w:highlight w:val="cyan"/>
        </w:rPr>
        <w:t>We are united</w:t>
      </w:r>
      <w:r w:rsidRPr="008C3464">
        <w:rPr>
          <w:sz w:val="16"/>
        </w:rPr>
        <w:t xml:space="preserve"> in that goal.” </w:t>
      </w:r>
    </w:p>
    <w:p w14:paraId="689440AF" w14:textId="0E9EB17C" w:rsidR="00187464" w:rsidRPr="008C3464" w:rsidRDefault="00187464" w:rsidP="00187464">
      <w:pPr>
        <w:rPr>
          <w:sz w:val="16"/>
        </w:rPr>
      </w:pPr>
      <w:r w:rsidRPr="008C3464">
        <w:rPr>
          <w:sz w:val="16"/>
        </w:rPr>
        <w:t xml:space="preserve">Rep. Scott Perry (R-Pa.), </w:t>
      </w:r>
      <w:r w:rsidRPr="008C3464">
        <w:rPr>
          <w:rStyle w:val="StyleUnderline"/>
          <w:highlight w:val="cyan"/>
        </w:rPr>
        <w:t>chairman of the</w:t>
      </w:r>
      <w:r w:rsidRPr="008C3464">
        <w:rPr>
          <w:rStyle w:val="StyleUnderline"/>
        </w:rPr>
        <w:t xml:space="preserve"> House </w:t>
      </w:r>
      <w:r w:rsidRPr="008C3464">
        <w:rPr>
          <w:rStyle w:val="StyleUnderline"/>
          <w:highlight w:val="cyan"/>
        </w:rPr>
        <w:t>Freedom Caucus</w:t>
      </w:r>
      <w:r w:rsidRPr="008C3464">
        <w:rPr>
          <w:sz w:val="16"/>
          <w:highlight w:val="cyan"/>
        </w:rPr>
        <w:t>,</w:t>
      </w:r>
      <w:r w:rsidRPr="008C3464">
        <w:rPr>
          <w:sz w:val="16"/>
        </w:rPr>
        <w:t xml:space="preserve"> also </w:t>
      </w:r>
      <w:r w:rsidRPr="008C3464">
        <w:rPr>
          <w:rStyle w:val="StyleUnderline"/>
          <w:highlight w:val="cyan"/>
        </w:rPr>
        <w:t>came away</w:t>
      </w:r>
      <w:r w:rsidRPr="008C3464">
        <w:rPr>
          <w:sz w:val="16"/>
        </w:rPr>
        <w:t xml:space="preserve"> from the meeting </w:t>
      </w:r>
      <w:r w:rsidRPr="008C3464">
        <w:rPr>
          <w:rStyle w:val="StyleUnderline"/>
          <w:highlight w:val="cyan"/>
        </w:rPr>
        <w:t>with an optimistic tone</w:t>
      </w:r>
      <w:r w:rsidRPr="008C3464">
        <w:rPr>
          <w:rStyle w:val="StyleUnderline"/>
        </w:rPr>
        <w:t>.</w:t>
      </w:r>
      <w:r w:rsidRPr="008C3464">
        <w:rPr>
          <w:sz w:val="16"/>
        </w:rPr>
        <w:t xml:space="preserve"> </w:t>
      </w:r>
    </w:p>
    <w:p w14:paraId="19EE3FD2" w14:textId="4A07218B" w:rsidR="00187464" w:rsidRPr="008C3464" w:rsidRDefault="00187464" w:rsidP="00187464">
      <w:pPr>
        <w:rPr>
          <w:sz w:val="16"/>
        </w:rPr>
      </w:pPr>
      <w:r w:rsidRPr="008C3464">
        <w:rPr>
          <w:sz w:val="16"/>
        </w:rPr>
        <w:t xml:space="preserve">“I think </w:t>
      </w:r>
      <w:r w:rsidRPr="008C3464">
        <w:rPr>
          <w:rStyle w:val="StyleUnderline"/>
          <w:highlight w:val="cyan"/>
        </w:rPr>
        <w:t>there is a plan</w:t>
      </w:r>
      <w:r w:rsidRPr="008C3464">
        <w:rPr>
          <w:rStyle w:val="StyleUnderline"/>
        </w:rPr>
        <w:t xml:space="preserve"> of action</w:t>
      </w:r>
      <w:r w:rsidRPr="008C3464">
        <w:rPr>
          <w:sz w:val="16"/>
        </w:rPr>
        <w:t>. I don’t know about a resolution, but a plan of action,” Perry said.</w:t>
      </w:r>
    </w:p>
    <w:p w14:paraId="4E1579BD" w14:textId="22EBC591" w:rsidR="00187464" w:rsidRPr="008C3464" w:rsidRDefault="00187464" w:rsidP="00187464">
      <w:pPr>
        <w:rPr>
          <w:sz w:val="16"/>
        </w:rPr>
      </w:pPr>
      <w:r w:rsidRPr="008C3464">
        <w:rPr>
          <w:sz w:val="16"/>
        </w:rPr>
        <w:t xml:space="preserve">Others, though, emphasized </w:t>
      </w:r>
      <w:r w:rsidRPr="008C3464">
        <w:rPr>
          <w:rStyle w:val="StyleUnderline"/>
        </w:rPr>
        <w:t>the long road ahead</w:t>
      </w:r>
      <w:r w:rsidRPr="008C3464">
        <w:rPr>
          <w:sz w:val="16"/>
        </w:rPr>
        <w:t xml:space="preserve"> in ironing out the details of the spending cuts conservatives are demanding. </w:t>
      </w:r>
    </w:p>
    <w:p w14:paraId="2299D47F" w14:textId="277DDF49" w:rsidR="00187464" w:rsidRPr="008C3464" w:rsidRDefault="00187464" w:rsidP="00187464">
      <w:pPr>
        <w:rPr>
          <w:rStyle w:val="StyleUnderline"/>
        </w:rPr>
      </w:pPr>
      <w:r w:rsidRPr="008C3464">
        <w:rPr>
          <w:sz w:val="16"/>
        </w:rPr>
        <w:t xml:space="preserve">Rep. Michael Cloud (R-Texas) said </w:t>
      </w:r>
      <w:r w:rsidRPr="008C3464">
        <w:rPr>
          <w:rStyle w:val="StyleUnderline"/>
        </w:rPr>
        <w:t xml:space="preserve">a </w:t>
      </w:r>
      <w:r w:rsidRPr="008C3464">
        <w:rPr>
          <w:rStyle w:val="StyleUnderline"/>
          <w:highlight w:val="cyan"/>
        </w:rPr>
        <w:t>big part</w:t>
      </w:r>
      <w:r w:rsidRPr="008C3464">
        <w:rPr>
          <w:rStyle w:val="StyleUnderline"/>
        </w:rPr>
        <w:t xml:space="preserve"> of the discussion </w:t>
      </w:r>
      <w:r w:rsidRPr="008C3464">
        <w:rPr>
          <w:rStyle w:val="StyleUnderline"/>
          <w:highlight w:val="cyan"/>
        </w:rPr>
        <w:t>is “making sure</w:t>
      </w:r>
      <w:r w:rsidRPr="008C3464">
        <w:rPr>
          <w:rStyle w:val="StyleUnderline"/>
        </w:rPr>
        <w:t xml:space="preserve"> that </w:t>
      </w:r>
      <w:r w:rsidRPr="008C3464">
        <w:rPr>
          <w:rStyle w:val="StyleUnderline"/>
          <w:highlight w:val="cyan"/>
        </w:rPr>
        <w:t>we’re</w:t>
      </w:r>
      <w:r w:rsidRPr="008C3464">
        <w:rPr>
          <w:rStyle w:val="StyleUnderline"/>
        </w:rPr>
        <w:t xml:space="preserve"> all </w:t>
      </w:r>
      <w:r w:rsidRPr="008C3464">
        <w:rPr>
          <w:rStyle w:val="Emphasis"/>
          <w:highlight w:val="cyan"/>
        </w:rPr>
        <w:t>on the same page</w:t>
      </w:r>
      <w:r w:rsidRPr="008C3464">
        <w:rPr>
          <w:rStyle w:val="StyleUnderline"/>
        </w:rPr>
        <w:t xml:space="preserve">” </w:t>
      </w:r>
      <w:r w:rsidRPr="008C3464">
        <w:rPr>
          <w:rStyle w:val="StyleUnderline"/>
          <w:highlight w:val="cyan"/>
        </w:rPr>
        <w:t>with</w:t>
      </w:r>
      <w:r w:rsidRPr="008C3464">
        <w:rPr>
          <w:rStyle w:val="StyleUnderline"/>
        </w:rPr>
        <w:t xml:space="preserve"> the </w:t>
      </w:r>
      <w:r w:rsidRPr="008C3464">
        <w:rPr>
          <w:rStyle w:val="StyleUnderline"/>
          <w:highlight w:val="cyan"/>
        </w:rPr>
        <w:t>appropriations</w:t>
      </w:r>
      <w:r w:rsidRPr="008C3464">
        <w:rPr>
          <w:rStyle w:val="StyleUnderline"/>
        </w:rPr>
        <w:t xml:space="preserve"> figures, </w:t>
      </w:r>
      <w:r w:rsidRPr="008C3464">
        <w:rPr>
          <w:rStyle w:val="StyleUnderline"/>
          <w:highlight w:val="cyan"/>
        </w:rPr>
        <w:t>and</w:t>
      </w:r>
      <w:r w:rsidRPr="008C3464">
        <w:rPr>
          <w:rStyle w:val="StyleUnderline"/>
        </w:rPr>
        <w:t xml:space="preserve"> that </w:t>
      </w:r>
      <w:r w:rsidRPr="008C3464">
        <w:rPr>
          <w:rStyle w:val="StyleUnderline"/>
          <w:highlight w:val="cyan"/>
        </w:rPr>
        <w:t xml:space="preserve">members are </w:t>
      </w:r>
      <w:r w:rsidRPr="008C3464">
        <w:rPr>
          <w:rStyle w:val="Emphasis"/>
          <w:highlight w:val="cyan"/>
        </w:rPr>
        <w:t>not operating with “different sets of numbers.”</w:t>
      </w:r>
      <w:r w:rsidRPr="008C3464">
        <w:rPr>
          <w:rStyle w:val="StyleUnderline"/>
        </w:rPr>
        <w:t xml:space="preserve"> </w:t>
      </w:r>
    </w:p>
    <w:p w14:paraId="14CCAF4B" w14:textId="68E154C4" w:rsidR="00187464" w:rsidRPr="008C3464" w:rsidRDefault="00187464" w:rsidP="00FE0DC4">
      <w:pPr>
        <w:rPr>
          <w:sz w:val="16"/>
          <w:szCs w:val="16"/>
        </w:rPr>
      </w:pPr>
      <w:r w:rsidRPr="008C3464">
        <w:rPr>
          <w:sz w:val="16"/>
          <w:szCs w:val="16"/>
        </w:rPr>
        <w:t xml:space="preserve">Conservatives have accused GOP leaders of using a budget “gimmick” — known as rescissions — to claim they’re setting next year’s spending at last year’s levels, while actually allocating much more. And several of them said they’re not yet satisfied with leadership’s response. </w:t>
      </w:r>
    </w:p>
    <w:p w14:paraId="0745CC24" w14:textId="0A7FEE30" w:rsidR="00187464" w:rsidRPr="008C3464" w:rsidRDefault="00187464" w:rsidP="00187464">
      <w:pPr>
        <w:rPr>
          <w:sz w:val="16"/>
          <w:szCs w:val="16"/>
        </w:rPr>
      </w:pPr>
      <w:r w:rsidRPr="008C3464">
        <w:rPr>
          <w:sz w:val="16"/>
          <w:szCs w:val="16"/>
        </w:rPr>
        <w:t xml:space="preserve">“It’s a very much continued and unresolved question,” Rep. Dan Bishop (R-N.C.) said. </w:t>
      </w:r>
    </w:p>
    <w:p w14:paraId="1A438BA8" w14:textId="7D4CE87D" w:rsidR="00187464" w:rsidRPr="008C3464" w:rsidRDefault="00187464" w:rsidP="00187464">
      <w:pPr>
        <w:rPr>
          <w:sz w:val="16"/>
        </w:rPr>
      </w:pPr>
      <w:r w:rsidRPr="008C3464">
        <w:rPr>
          <w:sz w:val="16"/>
        </w:rPr>
        <w:t xml:space="preserve">“I think the disagreement right now amongst us [and], you know, our colleagues is </w:t>
      </w:r>
      <w:r w:rsidRPr="008C3464">
        <w:rPr>
          <w:rStyle w:val="StyleUnderline"/>
        </w:rPr>
        <w:t>they’re using that to help bring up the agency spending,</w:t>
      </w:r>
      <w:r w:rsidRPr="008C3464">
        <w:rPr>
          <w:sz w:val="16"/>
        </w:rPr>
        <w:t xml:space="preserve">” Rep. Byron </w:t>
      </w:r>
      <w:proofErr w:type="spellStart"/>
      <w:r w:rsidRPr="008C3464">
        <w:rPr>
          <w:rStyle w:val="StyleUnderline"/>
        </w:rPr>
        <w:t>Donalds</w:t>
      </w:r>
      <w:proofErr w:type="spellEnd"/>
      <w:r w:rsidRPr="008C3464">
        <w:rPr>
          <w:sz w:val="16"/>
        </w:rPr>
        <w:t xml:space="preserve"> (R-Fla.) </w:t>
      </w:r>
      <w:r w:rsidRPr="008C3464">
        <w:rPr>
          <w:rStyle w:val="StyleUnderline"/>
        </w:rPr>
        <w:t>said</w:t>
      </w:r>
      <w:r w:rsidRPr="008C3464">
        <w:rPr>
          <w:sz w:val="16"/>
        </w:rPr>
        <w:t xml:space="preserve"> of the rescissions after the meeting. “And so my view is no, we shouldn’t be doing that. … </w:t>
      </w:r>
      <w:r w:rsidRPr="008C3464">
        <w:rPr>
          <w:rStyle w:val="StyleUnderline"/>
        </w:rPr>
        <w:t xml:space="preserve">The </w:t>
      </w:r>
      <w:r w:rsidRPr="008C3464">
        <w:rPr>
          <w:rStyle w:val="StyleUnderline"/>
          <w:highlight w:val="cyan"/>
        </w:rPr>
        <w:t xml:space="preserve">agencies need to </w:t>
      </w:r>
      <w:r w:rsidRPr="008C3464">
        <w:rPr>
          <w:rStyle w:val="Emphasis"/>
          <w:highlight w:val="cyan"/>
        </w:rPr>
        <w:t>justify why they</w:t>
      </w:r>
      <w:r w:rsidRPr="008C3464">
        <w:rPr>
          <w:rStyle w:val="Emphasis"/>
        </w:rPr>
        <w:t xml:space="preserve"> even </w:t>
      </w:r>
      <w:r w:rsidRPr="008C3464">
        <w:rPr>
          <w:rStyle w:val="Emphasis"/>
          <w:highlight w:val="cyan"/>
        </w:rPr>
        <w:t>need the money</w:t>
      </w:r>
      <w:r w:rsidRPr="008C3464">
        <w:rPr>
          <w:rStyle w:val="StyleUnderline"/>
        </w:rPr>
        <w:t xml:space="preserve"> to begin with. They have not done that</w:t>
      </w:r>
      <w:r w:rsidRPr="008C3464">
        <w:rPr>
          <w:sz w:val="16"/>
        </w:rPr>
        <w:t>.”</w:t>
      </w:r>
    </w:p>
    <w:p w14:paraId="4C562708" w14:textId="09BB9B99" w:rsidR="00187464" w:rsidRPr="008C3464" w:rsidRDefault="00187464" w:rsidP="00187464">
      <w:pPr>
        <w:rPr>
          <w:sz w:val="16"/>
          <w:szCs w:val="16"/>
        </w:rPr>
      </w:pPr>
      <w:r w:rsidRPr="008C3464">
        <w:rPr>
          <w:sz w:val="16"/>
          <w:szCs w:val="16"/>
        </w:rPr>
        <w:t xml:space="preserve">The House left Friday for a two-week Independence Day recess after an extended seven-week stretch in session; the debt ceiling legislation forced leaders to cancel a scheduled weeklong recess the week of Memorial Day. </w:t>
      </w:r>
    </w:p>
    <w:p w14:paraId="28BAA937" w14:textId="4173922D" w:rsidR="00187464" w:rsidRPr="008C3464" w:rsidRDefault="00187464" w:rsidP="00187464">
      <w:pPr>
        <w:rPr>
          <w:rStyle w:val="StyleUnderline"/>
        </w:rPr>
      </w:pPr>
      <w:r w:rsidRPr="008C3464">
        <w:rPr>
          <w:rStyle w:val="StyleUnderline"/>
        </w:rPr>
        <w:t>Tensions flared — and derailed leadership’s hold of the House floor — through the second half of that grueling stretch, forcing McCarthy to stomp out fires.</w:t>
      </w:r>
    </w:p>
    <w:p w14:paraId="1BFA6E70" w14:textId="77777777" w:rsidR="00187464" w:rsidRPr="008C3464" w:rsidRDefault="00187464" w:rsidP="00187464">
      <w:pPr>
        <w:rPr>
          <w:sz w:val="16"/>
        </w:rPr>
      </w:pPr>
      <w:r w:rsidRPr="008C3464">
        <w:rPr>
          <w:sz w:val="16"/>
        </w:rPr>
        <w:t xml:space="preserve">Eleven members of </w:t>
      </w:r>
      <w:r w:rsidRPr="008C3464">
        <w:rPr>
          <w:rStyle w:val="StyleUnderline"/>
        </w:rPr>
        <w:t>the</w:t>
      </w:r>
      <w:r w:rsidRPr="008C3464">
        <w:rPr>
          <w:sz w:val="16"/>
        </w:rPr>
        <w:t xml:space="preserve"> House </w:t>
      </w:r>
      <w:r w:rsidRPr="008C3464">
        <w:rPr>
          <w:rStyle w:val="StyleUnderline"/>
        </w:rPr>
        <w:t>Freedom Caucus</w:t>
      </w:r>
      <w:r w:rsidRPr="008C3464">
        <w:rPr>
          <w:sz w:val="16"/>
        </w:rPr>
        <w:t xml:space="preserve"> and their allies </w:t>
      </w:r>
      <w:r w:rsidRPr="008C3464">
        <w:rPr>
          <w:rStyle w:val="StyleUnderline"/>
        </w:rPr>
        <w:t xml:space="preserve">sunk a procedural rule in protest of the proposed cuts </w:t>
      </w:r>
      <w:r w:rsidRPr="008C3464">
        <w:rPr>
          <w:sz w:val="16"/>
        </w:rPr>
        <w:t xml:space="preserve">in the debt ceiling compromise </w:t>
      </w:r>
      <w:r w:rsidRPr="008C3464">
        <w:rPr>
          <w:rStyle w:val="StyleUnderline"/>
        </w:rPr>
        <w:t>not being steep enough, shutting down legislative action on the House floor for a week</w:t>
      </w:r>
      <w:r w:rsidRPr="008C3464">
        <w:rPr>
          <w:sz w:val="16"/>
        </w:rPr>
        <w:t>. Moderate Republicans lashed out, with one even proposing working with Democrats to get back control of the floor.</w:t>
      </w:r>
    </w:p>
    <w:p w14:paraId="7AAE0D2A" w14:textId="35776BE9" w:rsidR="00187464" w:rsidRPr="008C3464" w:rsidRDefault="00187464" w:rsidP="00187464">
      <w:pPr>
        <w:rPr>
          <w:sz w:val="16"/>
          <w:szCs w:val="16"/>
        </w:rPr>
      </w:pPr>
      <w:r w:rsidRPr="008C3464">
        <w:rPr>
          <w:sz w:val="16"/>
          <w:szCs w:val="16"/>
        </w:rPr>
        <w:t xml:space="preserve">Rep. Anna Paulina Luna (R-Fla.) forced a vote on a resolution to censure Rep. Adam Schiff (D-Calf.), which failed last week but then succeeded this week after adjustments in language. And Rep. Lauren </w:t>
      </w:r>
      <w:proofErr w:type="spellStart"/>
      <w:r w:rsidRPr="008C3464">
        <w:rPr>
          <w:sz w:val="16"/>
          <w:szCs w:val="16"/>
        </w:rPr>
        <w:t>Boebert</w:t>
      </w:r>
      <w:proofErr w:type="spellEnd"/>
      <w:r w:rsidRPr="008C3464">
        <w:rPr>
          <w:sz w:val="16"/>
          <w:szCs w:val="16"/>
        </w:rPr>
        <w:t xml:space="preserve"> (R-Colo.) forced action on her resolution to impeach Biden over his handling of the U.S.-Mexico border, angering colleagues and surprising leaders — who then punted on her impeachment articles by working out a vote to send them back to committee.</w:t>
      </w:r>
    </w:p>
    <w:p w14:paraId="518A0B60" w14:textId="3DEC8357" w:rsidR="00187464" w:rsidRPr="008C3464" w:rsidRDefault="00187464" w:rsidP="00187464">
      <w:pPr>
        <w:rPr>
          <w:sz w:val="16"/>
        </w:rPr>
      </w:pPr>
      <w:r w:rsidRPr="008C3464">
        <w:rPr>
          <w:rStyle w:val="StyleUnderline"/>
          <w:highlight w:val="cyan"/>
        </w:rPr>
        <w:t>Conservatives</w:t>
      </w:r>
      <w:r w:rsidRPr="008C3464">
        <w:rPr>
          <w:sz w:val="16"/>
        </w:rPr>
        <w:t xml:space="preserve"> still </w:t>
      </w:r>
      <w:r w:rsidRPr="008C3464">
        <w:rPr>
          <w:rStyle w:val="StyleUnderline"/>
          <w:highlight w:val="cyan"/>
        </w:rPr>
        <w:t xml:space="preserve">have </w:t>
      </w:r>
      <w:r w:rsidRPr="008C3464">
        <w:rPr>
          <w:rStyle w:val="Emphasis"/>
          <w:highlight w:val="cyan"/>
        </w:rPr>
        <w:t>major concerns</w:t>
      </w:r>
      <w:r w:rsidRPr="008C3464">
        <w:rPr>
          <w:rStyle w:val="StyleUnderline"/>
          <w:highlight w:val="cyan"/>
        </w:rPr>
        <w:t xml:space="preserve"> with </w:t>
      </w:r>
      <w:r w:rsidRPr="008C3464">
        <w:rPr>
          <w:rStyle w:val="Emphasis"/>
          <w:highlight w:val="cyan"/>
        </w:rPr>
        <w:t>spending levels</w:t>
      </w:r>
      <w:r w:rsidRPr="008C3464">
        <w:rPr>
          <w:rStyle w:val="Emphasis"/>
        </w:rPr>
        <w:t xml:space="preserve"> in appropriations bills</w:t>
      </w:r>
      <w:r w:rsidRPr="008C3464">
        <w:rPr>
          <w:sz w:val="16"/>
        </w:rPr>
        <w:t xml:space="preserve"> that have started to move through the committee. While they have allowed floor action to continue, they warn that shutting down the floor again remains a possibility.</w:t>
      </w:r>
    </w:p>
    <w:p w14:paraId="6B0A2497" w14:textId="41F3B827" w:rsidR="00187464" w:rsidRPr="008C3464" w:rsidRDefault="00187464" w:rsidP="00187464">
      <w:pPr>
        <w:rPr>
          <w:sz w:val="16"/>
        </w:rPr>
      </w:pPr>
      <w:r w:rsidRPr="008C3464">
        <w:rPr>
          <w:rStyle w:val="StyleUnderline"/>
          <w:highlight w:val="cyan"/>
        </w:rPr>
        <w:t>Yet</w:t>
      </w:r>
      <w:r w:rsidRPr="008C3464">
        <w:rPr>
          <w:sz w:val="16"/>
        </w:rPr>
        <w:t xml:space="preserve"> McCarthy said Friday </w:t>
      </w:r>
      <w:r w:rsidRPr="008C3464">
        <w:rPr>
          <w:rStyle w:val="StyleUnderline"/>
          <w:highlight w:val="cyan"/>
        </w:rPr>
        <w:t>the House GOP has “been</w:t>
      </w:r>
      <w:r w:rsidRPr="008C3464">
        <w:rPr>
          <w:sz w:val="16"/>
        </w:rPr>
        <w:t xml:space="preserve"> so </w:t>
      </w:r>
      <w:r w:rsidRPr="008C3464">
        <w:rPr>
          <w:rStyle w:val="StyleUnderline"/>
          <w:highlight w:val="cyan"/>
        </w:rPr>
        <w:t>successful</w:t>
      </w:r>
      <w:r w:rsidRPr="008C3464">
        <w:rPr>
          <w:sz w:val="16"/>
        </w:rPr>
        <w:t xml:space="preserve"> for the last seven weeks.”</w:t>
      </w:r>
    </w:p>
    <w:p w14:paraId="7F2A9283" w14:textId="77777777" w:rsidR="00187464" w:rsidRPr="008C3464" w:rsidRDefault="00187464" w:rsidP="00187464">
      <w:pPr>
        <w:rPr>
          <w:rStyle w:val="StyleUnderline"/>
        </w:rPr>
      </w:pPr>
      <w:r w:rsidRPr="008C3464">
        <w:rPr>
          <w:sz w:val="16"/>
        </w:rPr>
        <w:t xml:space="preserve">As the leaders’ outreach effort ramps up, </w:t>
      </w:r>
      <w:r w:rsidRPr="008C3464">
        <w:rPr>
          <w:rStyle w:val="StyleUnderline"/>
        </w:rPr>
        <w:t xml:space="preserve">Republican </w:t>
      </w:r>
      <w:r w:rsidRPr="008C3464">
        <w:rPr>
          <w:rStyle w:val="StyleUnderline"/>
          <w:highlight w:val="cyan"/>
        </w:rPr>
        <w:t>appropriators have</w:t>
      </w:r>
      <w:r w:rsidRPr="008C3464">
        <w:rPr>
          <w:sz w:val="16"/>
        </w:rPr>
        <w:t xml:space="preserve"> already </w:t>
      </w:r>
      <w:r w:rsidRPr="008C3464">
        <w:rPr>
          <w:rStyle w:val="StyleUnderline"/>
          <w:highlight w:val="cyan"/>
        </w:rPr>
        <w:t>begun</w:t>
      </w:r>
      <w:r w:rsidRPr="008C3464">
        <w:rPr>
          <w:sz w:val="16"/>
        </w:rPr>
        <w:t xml:space="preserve"> the long process of </w:t>
      </w:r>
      <w:r w:rsidRPr="008C3464">
        <w:rPr>
          <w:rStyle w:val="StyleUnderline"/>
          <w:highlight w:val="cyan"/>
        </w:rPr>
        <w:t>marking up</w:t>
      </w:r>
      <w:r w:rsidRPr="008C3464">
        <w:rPr>
          <w:sz w:val="16"/>
        </w:rPr>
        <w:t xml:space="preserve"> </w:t>
      </w:r>
      <w:r w:rsidRPr="008C3464">
        <w:rPr>
          <w:rStyle w:val="StyleUnderline"/>
        </w:rPr>
        <w:t xml:space="preserve">their </w:t>
      </w:r>
      <w:r w:rsidRPr="008C3464">
        <w:rPr>
          <w:rStyle w:val="StyleUnderline"/>
          <w:highlight w:val="cyan"/>
        </w:rPr>
        <w:t>2024</w:t>
      </w:r>
      <w:r w:rsidRPr="008C3464">
        <w:rPr>
          <w:rStyle w:val="StyleUnderline"/>
        </w:rPr>
        <w:t xml:space="preserve"> </w:t>
      </w:r>
      <w:r w:rsidRPr="008C3464">
        <w:rPr>
          <w:rStyle w:val="StyleUnderline"/>
          <w:highlight w:val="cyan"/>
        </w:rPr>
        <w:t>spending bills</w:t>
      </w:r>
      <w:r w:rsidRPr="008C3464">
        <w:rPr>
          <w:rStyle w:val="StyleUnderline"/>
        </w:rPr>
        <w:t xml:space="preserve">, with a goal of sending all 12 appropriations bills to the House floor as quickly as possible. </w:t>
      </w:r>
    </w:p>
    <w:p w14:paraId="7734833A" w14:textId="1C74A53C" w:rsidR="00187464" w:rsidRPr="008C3464" w:rsidRDefault="00187464" w:rsidP="00187464">
      <w:pPr>
        <w:rPr>
          <w:sz w:val="16"/>
        </w:rPr>
      </w:pPr>
      <w:r w:rsidRPr="008C3464">
        <w:rPr>
          <w:sz w:val="16"/>
        </w:rPr>
        <w:t xml:space="preserve">“I think that </w:t>
      </w:r>
      <w:r w:rsidRPr="008C3464">
        <w:rPr>
          <w:rStyle w:val="StyleUnderline"/>
        </w:rPr>
        <w:t>what makes the most sense</w:t>
      </w:r>
      <w:r w:rsidRPr="008C3464">
        <w:rPr>
          <w:sz w:val="16"/>
        </w:rPr>
        <w:t xml:space="preserve"> for us strategically is to be able to get these bills, </w:t>
      </w:r>
      <w:r w:rsidRPr="008C3464">
        <w:rPr>
          <w:rStyle w:val="Emphasis"/>
          <w:highlight w:val="cyan"/>
        </w:rPr>
        <w:t>get the numbers as low as we</w:t>
      </w:r>
      <w:r w:rsidRPr="008C3464">
        <w:rPr>
          <w:rStyle w:val="Emphasis"/>
        </w:rPr>
        <w:t xml:space="preserve"> possibly </w:t>
      </w:r>
      <w:r w:rsidRPr="008C3464">
        <w:rPr>
          <w:rStyle w:val="Emphasis"/>
          <w:highlight w:val="cyan"/>
        </w:rPr>
        <w:t>can</w:t>
      </w:r>
      <w:r w:rsidRPr="008C3464">
        <w:rPr>
          <w:rStyle w:val="StyleUnderline"/>
        </w:rPr>
        <w:t>,</w:t>
      </w:r>
      <w:r w:rsidRPr="008C3464">
        <w:rPr>
          <w:sz w:val="16"/>
        </w:rPr>
        <w:t xml:space="preserve"> and get them out of the House as quick as we can for negotiating purposes,” Rep. Garret Graves (R-La.), a close McCarthy ally who was central to debt ceiling negotiations, told reporters after the meeting. “I think that’s what’s most strategic and in our interest.”</w:t>
      </w:r>
    </w:p>
    <w:p w14:paraId="406D826D" w14:textId="3681610B" w:rsidR="00187464" w:rsidRPr="008C3464" w:rsidRDefault="00187464" w:rsidP="00187464">
      <w:pPr>
        <w:rPr>
          <w:sz w:val="16"/>
        </w:rPr>
      </w:pPr>
      <w:r w:rsidRPr="008C3464">
        <w:rPr>
          <w:sz w:val="16"/>
        </w:rPr>
        <w:t xml:space="preserve">Behind Chairwoman Kay Granger (R-Texas), the Appropriations Committee has already marked up roughly half of those spending bills. But Graves emphasized that even those are not set in stone, and </w:t>
      </w:r>
      <w:r w:rsidRPr="008C3464">
        <w:rPr>
          <w:rStyle w:val="StyleUnderline"/>
        </w:rPr>
        <w:t>GOP leaders are reserving the right to alter those bills as needed to win over potential GOP holdouts — conservatives and moderates alike</w:t>
      </w:r>
      <w:r w:rsidRPr="008C3464">
        <w:rPr>
          <w:sz w:val="16"/>
        </w:rPr>
        <w:t xml:space="preserve">. </w:t>
      </w:r>
    </w:p>
    <w:p w14:paraId="654559E5" w14:textId="44316876" w:rsidR="00187464" w:rsidRPr="008C3464" w:rsidRDefault="00187464" w:rsidP="00187464">
      <w:pPr>
        <w:rPr>
          <w:sz w:val="16"/>
        </w:rPr>
      </w:pPr>
      <w:r w:rsidRPr="008C3464">
        <w:rPr>
          <w:sz w:val="16"/>
        </w:rPr>
        <w:t xml:space="preserve">“The Speaker committed in January to go through regular order. Regular order includes allowing amendments and changes to bills as we move forward,” Graves said. “And look, yeah, </w:t>
      </w:r>
      <w:r w:rsidRPr="008C3464">
        <w:rPr>
          <w:rStyle w:val="Emphasis"/>
          <w:highlight w:val="cyan"/>
        </w:rPr>
        <w:t xml:space="preserve">Freedom Caucus has ideas </w:t>
      </w:r>
      <w:r w:rsidRPr="008C3464">
        <w:rPr>
          <w:rStyle w:val="StyleUnderline"/>
          <w:highlight w:val="cyan"/>
        </w:rPr>
        <w:t xml:space="preserve">on what they want </w:t>
      </w:r>
      <w:r w:rsidRPr="008C3464">
        <w:rPr>
          <w:rStyle w:val="StyleUnderline"/>
        </w:rPr>
        <w:t>to do</w:t>
      </w:r>
      <w:r w:rsidRPr="008C3464">
        <w:rPr>
          <w:sz w:val="16"/>
        </w:rPr>
        <w:t>. But so do a lot of other people.”</w:t>
      </w:r>
    </w:p>
    <w:p w14:paraId="1D901B68" w14:textId="77777777" w:rsidR="00187464" w:rsidRDefault="00187464" w:rsidP="00187464"/>
    <w:p w14:paraId="5BD1666D" w14:textId="77777777" w:rsidR="00DA33CF" w:rsidRPr="008C3464" w:rsidRDefault="00DA33CF" w:rsidP="00DA33CF">
      <w:pPr>
        <w:pStyle w:val="Heading4"/>
      </w:pPr>
      <w:r w:rsidRPr="008C3464">
        <w:t xml:space="preserve">Retaliation was only the </w:t>
      </w:r>
      <w:r w:rsidRPr="008C3464">
        <w:rPr>
          <w:u w:val="single"/>
        </w:rPr>
        <w:t>brink</w:t>
      </w:r>
      <w:r w:rsidRPr="008C3464">
        <w:t xml:space="preserve"> --- the GOP promises to hold McCarthy’s feet to fire on future bills </w:t>
      </w:r>
    </w:p>
    <w:p w14:paraId="0B5343A9" w14:textId="02FF522F" w:rsidR="00DA33CF" w:rsidRPr="008C3464" w:rsidRDefault="00DA33CF" w:rsidP="00DA33CF">
      <w:r w:rsidRPr="008C3464">
        <w:rPr>
          <w:rStyle w:val="Style13ptBold"/>
        </w:rPr>
        <w:t xml:space="preserve">Raju </w:t>
      </w:r>
      <w:r w:rsidR="004E2272">
        <w:rPr>
          <w:rStyle w:val="Style13ptBold"/>
        </w:rPr>
        <w:t>6-6</w:t>
      </w:r>
      <w:r w:rsidRPr="008C3464">
        <w:t xml:space="preserve"> [Manu, Melanie </w:t>
      </w:r>
      <w:proofErr w:type="spellStart"/>
      <w:r w:rsidRPr="008C3464">
        <w:t>Zanona</w:t>
      </w:r>
      <w:proofErr w:type="spellEnd"/>
      <w:r w:rsidRPr="008C3464">
        <w:t xml:space="preserve">, Morgan Rimmer, and Haley Talbot; June 6; degree in business administration at the University of Wisconsin, Madison; degree in news-editorial journalism at University of Illinois; BA in Political Science and Spanish at Vanderbilt University; Bachelor of Arts in Political Science, Media Studies and Spanish, and Bachelors in Political Science, Media Studies, minor in Spanish at University of Berkeley, California;  "GOP hardliners revolt and derail McCarthy's agenda in retaliation over speaker's debt limit deal," CNN, </w:t>
      </w:r>
      <w:hyperlink r:id="rId8" w:history="1">
        <w:r w:rsidRPr="008C3464">
          <w:rPr>
            <w:rStyle w:val="Hyperlink"/>
          </w:rPr>
          <w:t>https://www.cnn.com/2023/06/06/politics/republican-revolt-mccarthy-rule-vote/index.html</w:t>
        </w:r>
      </w:hyperlink>
      <w:r w:rsidRPr="008C3464">
        <w:t>; era]</w:t>
      </w:r>
    </w:p>
    <w:p w14:paraId="145758A1" w14:textId="77777777" w:rsidR="00DA33CF" w:rsidRPr="008C3464" w:rsidRDefault="00DA33CF" w:rsidP="00DA33CF">
      <w:pPr>
        <w:rPr>
          <w:sz w:val="16"/>
        </w:rPr>
      </w:pPr>
      <w:r w:rsidRPr="008C3464">
        <w:rPr>
          <w:sz w:val="16"/>
        </w:rPr>
        <w:t xml:space="preserve">Speaker Kevin </w:t>
      </w:r>
      <w:r w:rsidRPr="008C3464">
        <w:rPr>
          <w:rStyle w:val="StyleUnderline"/>
        </w:rPr>
        <w:t>McCarthy kicked off</w:t>
      </w:r>
      <w:r w:rsidRPr="008C3464">
        <w:rPr>
          <w:sz w:val="16"/>
        </w:rPr>
        <w:t xml:space="preserve"> a closed-door </w:t>
      </w:r>
      <w:r w:rsidRPr="008C3464">
        <w:rPr>
          <w:rStyle w:val="StyleUnderline"/>
        </w:rPr>
        <w:t>meeting</w:t>
      </w:r>
      <w:r w:rsidRPr="008C3464">
        <w:rPr>
          <w:sz w:val="16"/>
        </w:rPr>
        <w:t xml:space="preserve"> on Tuesday morning </w:t>
      </w:r>
      <w:r w:rsidRPr="008C3464">
        <w:rPr>
          <w:rStyle w:val="StyleUnderline"/>
        </w:rPr>
        <w:t>with a plea to his</w:t>
      </w:r>
      <w:r w:rsidRPr="008C3464">
        <w:rPr>
          <w:sz w:val="16"/>
        </w:rPr>
        <w:t xml:space="preserve"> </w:t>
      </w:r>
      <w:r w:rsidRPr="008C3464">
        <w:rPr>
          <w:rStyle w:val="StyleUnderline"/>
        </w:rPr>
        <w:t>members</w:t>
      </w:r>
      <w:r w:rsidRPr="008C3464">
        <w:rPr>
          <w:sz w:val="16"/>
        </w:rPr>
        <w:t xml:space="preserve">: Let’s </w:t>
      </w:r>
      <w:r w:rsidRPr="008C3464">
        <w:rPr>
          <w:rStyle w:val="StyleUnderline"/>
        </w:rPr>
        <w:t>move on from last week’s</w:t>
      </w:r>
      <w:r w:rsidRPr="008C3464">
        <w:rPr>
          <w:sz w:val="16"/>
        </w:rPr>
        <w:t xml:space="preserve"> debt ceiling </w:t>
      </w:r>
      <w:r w:rsidRPr="008C3464">
        <w:rPr>
          <w:rStyle w:val="StyleUnderline"/>
        </w:rPr>
        <w:t>drama</w:t>
      </w:r>
      <w:r w:rsidRPr="008C3464">
        <w:rPr>
          <w:sz w:val="16"/>
        </w:rPr>
        <w:t xml:space="preserve"> and </w:t>
      </w:r>
      <w:r w:rsidRPr="008C3464">
        <w:rPr>
          <w:rStyle w:val="StyleUnderline"/>
        </w:rPr>
        <w:t>focus on the</w:t>
      </w:r>
      <w:r w:rsidRPr="008C3464">
        <w:rPr>
          <w:sz w:val="16"/>
        </w:rPr>
        <w:t xml:space="preserve"> “</w:t>
      </w:r>
      <w:r w:rsidRPr="008C3464">
        <w:rPr>
          <w:rStyle w:val="StyleUnderline"/>
        </w:rPr>
        <w:t>next play</w:t>
      </w:r>
      <w:r w:rsidRPr="008C3464">
        <w:rPr>
          <w:sz w:val="16"/>
        </w:rPr>
        <w:t>.”</w:t>
      </w:r>
    </w:p>
    <w:p w14:paraId="75EFCEBC" w14:textId="77777777" w:rsidR="00DA33CF" w:rsidRPr="008C3464" w:rsidRDefault="00DA33CF" w:rsidP="00DA33CF">
      <w:pPr>
        <w:rPr>
          <w:sz w:val="16"/>
        </w:rPr>
      </w:pPr>
      <w:r w:rsidRPr="008C3464">
        <w:rPr>
          <w:sz w:val="16"/>
        </w:rPr>
        <w:t xml:space="preserve">A bloc of </w:t>
      </w:r>
      <w:r w:rsidRPr="008C3464">
        <w:rPr>
          <w:rStyle w:val="StyleUnderline"/>
        </w:rPr>
        <w:t>Republican hardliners had different ideas</w:t>
      </w:r>
      <w:r w:rsidRPr="008C3464">
        <w:rPr>
          <w:sz w:val="16"/>
        </w:rPr>
        <w:t>.</w:t>
      </w:r>
    </w:p>
    <w:p w14:paraId="0BDAEF9F" w14:textId="77777777" w:rsidR="00DA33CF" w:rsidRPr="008C3464" w:rsidRDefault="00DA33CF" w:rsidP="00DA33CF">
      <w:pPr>
        <w:rPr>
          <w:sz w:val="16"/>
        </w:rPr>
      </w:pPr>
      <w:r w:rsidRPr="008C3464">
        <w:rPr>
          <w:sz w:val="16"/>
        </w:rPr>
        <w:t xml:space="preserve">Hours later, a band of </w:t>
      </w:r>
      <w:r w:rsidRPr="008C3464">
        <w:rPr>
          <w:rStyle w:val="StyleUnderline"/>
          <w:highlight w:val="cyan"/>
        </w:rPr>
        <w:t>10 rebels took down the GOP leadership</w:t>
      </w:r>
      <w:r w:rsidRPr="008C3464">
        <w:rPr>
          <w:rStyle w:val="StyleUnderline"/>
        </w:rPr>
        <w:t>’s push to move on two bills this</w:t>
      </w:r>
      <w:r w:rsidRPr="008C3464">
        <w:rPr>
          <w:sz w:val="16"/>
        </w:rPr>
        <w:t xml:space="preserve"> </w:t>
      </w:r>
      <w:r w:rsidRPr="008C3464">
        <w:rPr>
          <w:rStyle w:val="StyleUnderline"/>
        </w:rPr>
        <w:t>week</w:t>
      </w:r>
      <w:r w:rsidRPr="008C3464">
        <w:rPr>
          <w:sz w:val="16"/>
        </w:rPr>
        <w:t xml:space="preserve">, an </w:t>
      </w:r>
      <w:r w:rsidRPr="008C3464">
        <w:rPr>
          <w:rStyle w:val="StyleUnderline"/>
        </w:rPr>
        <w:t>extraordinary move</w:t>
      </w:r>
      <w:r w:rsidRPr="008C3464">
        <w:rPr>
          <w:sz w:val="16"/>
        </w:rPr>
        <w:t xml:space="preserve"> they said was </w:t>
      </w:r>
      <w:r w:rsidRPr="008C3464">
        <w:rPr>
          <w:rStyle w:val="Emphasis"/>
          <w:highlight w:val="cyan"/>
        </w:rPr>
        <w:t>retaliation</w:t>
      </w:r>
      <w:r w:rsidRPr="008C3464">
        <w:rPr>
          <w:rStyle w:val="StyleUnderline"/>
        </w:rPr>
        <w:t xml:space="preserve"> </w:t>
      </w:r>
      <w:r w:rsidRPr="008C3464">
        <w:rPr>
          <w:rStyle w:val="StyleUnderline"/>
          <w:highlight w:val="cyan"/>
        </w:rPr>
        <w:t>for McCarthy’s deal</w:t>
      </w:r>
      <w:r w:rsidRPr="008C3464">
        <w:rPr>
          <w:rStyle w:val="StyleUnderline"/>
        </w:rPr>
        <w:t xml:space="preserve"> with</w:t>
      </w:r>
      <w:r w:rsidRPr="008C3464">
        <w:rPr>
          <w:sz w:val="16"/>
        </w:rPr>
        <w:t xml:space="preserve"> President Joe </w:t>
      </w:r>
      <w:r w:rsidRPr="008C3464">
        <w:rPr>
          <w:rStyle w:val="StyleUnderline"/>
        </w:rPr>
        <w:t>Biden</w:t>
      </w:r>
      <w:r w:rsidRPr="008C3464">
        <w:rPr>
          <w:sz w:val="16"/>
        </w:rPr>
        <w:t xml:space="preserve"> </w:t>
      </w:r>
      <w:r w:rsidRPr="008C3464">
        <w:rPr>
          <w:rStyle w:val="StyleUnderline"/>
          <w:highlight w:val="cyan"/>
        </w:rPr>
        <w:t>to suspend the</w:t>
      </w:r>
      <w:r w:rsidRPr="008C3464">
        <w:rPr>
          <w:rStyle w:val="StyleUnderline"/>
        </w:rPr>
        <w:t xml:space="preserve"> national </w:t>
      </w:r>
      <w:r w:rsidRPr="008C3464">
        <w:rPr>
          <w:rStyle w:val="StyleUnderline"/>
          <w:highlight w:val="cyan"/>
        </w:rPr>
        <w:t>debt limit</w:t>
      </w:r>
      <w:r w:rsidRPr="008C3464">
        <w:rPr>
          <w:sz w:val="16"/>
        </w:rPr>
        <w:t>.</w:t>
      </w:r>
    </w:p>
    <w:p w14:paraId="69275AD6" w14:textId="77777777" w:rsidR="00DA33CF" w:rsidRPr="008C3464" w:rsidRDefault="00DA33CF" w:rsidP="00DA33CF">
      <w:pPr>
        <w:rPr>
          <w:sz w:val="16"/>
        </w:rPr>
      </w:pPr>
      <w:r w:rsidRPr="008C3464">
        <w:rPr>
          <w:sz w:val="16"/>
        </w:rPr>
        <w:t xml:space="preserve">The </w:t>
      </w:r>
      <w:r w:rsidRPr="008C3464">
        <w:rPr>
          <w:rStyle w:val="StyleUnderline"/>
        </w:rPr>
        <w:t xml:space="preserve">revolt </w:t>
      </w:r>
      <w:r w:rsidRPr="008C3464">
        <w:rPr>
          <w:rStyle w:val="StyleUnderline"/>
          <w:highlight w:val="cyan"/>
        </w:rPr>
        <w:t>underscored</w:t>
      </w:r>
      <w:r w:rsidRPr="008C3464">
        <w:rPr>
          <w:sz w:val="16"/>
        </w:rPr>
        <w:t xml:space="preserve"> the </w:t>
      </w:r>
      <w:r w:rsidRPr="008C3464">
        <w:rPr>
          <w:rStyle w:val="Emphasis"/>
          <w:highlight w:val="cyan"/>
        </w:rPr>
        <w:t>fragility</w:t>
      </w:r>
      <w:r w:rsidRPr="008C3464">
        <w:rPr>
          <w:rStyle w:val="StyleUnderline"/>
        </w:rPr>
        <w:t xml:space="preserve"> </w:t>
      </w:r>
      <w:r w:rsidRPr="008C3464">
        <w:rPr>
          <w:rStyle w:val="StyleUnderline"/>
          <w:highlight w:val="cyan"/>
        </w:rPr>
        <w:t>of McCarthy’s narrow majority</w:t>
      </w:r>
      <w:r w:rsidRPr="008C3464">
        <w:rPr>
          <w:sz w:val="16"/>
        </w:rPr>
        <w:t xml:space="preserve"> and the </w:t>
      </w:r>
      <w:r w:rsidRPr="008C3464">
        <w:rPr>
          <w:rStyle w:val="StyleUnderline"/>
          <w:highlight w:val="cyan"/>
        </w:rPr>
        <w:t>lingering tensions</w:t>
      </w:r>
      <w:r w:rsidRPr="008C3464">
        <w:rPr>
          <w:rStyle w:val="StyleUnderline"/>
        </w:rPr>
        <w:t xml:space="preserve"> with</w:t>
      </w:r>
      <w:r w:rsidRPr="008C3464">
        <w:rPr>
          <w:sz w:val="16"/>
        </w:rPr>
        <w:t xml:space="preserve"> </w:t>
      </w:r>
      <w:r w:rsidRPr="008C3464">
        <w:rPr>
          <w:rStyle w:val="StyleUnderline"/>
        </w:rPr>
        <w:t>the right-wing of his conference over the debt deal</w:t>
      </w:r>
      <w:r w:rsidRPr="008C3464">
        <w:rPr>
          <w:sz w:val="16"/>
        </w:rPr>
        <w:t xml:space="preserve">. But </w:t>
      </w:r>
      <w:r w:rsidRPr="008C3464">
        <w:rPr>
          <w:rStyle w:val="StyleUnderline"/>
        </w:rPr>
        <w:t>the protest</w:t>
      </w:r>
      <w:r w:rsidRPr="008C3464">
        <w:rPr>
          <w:sz w:val="16"/>
        </w:rPr>
        <w:t xml:space="preserve"> also </w:t>
      </w:r>
      <w:r w:rsidRPr="008C3464">
        <w:rPr>
          <w:rStyle w:val="StyleUnderline"/>
        </w:rPr>
        <w:t>indicated that</w:t>
      </w:r>
      <w:r w:rsidRPr="008C3464">
        <w:rPr>
          <w:sz w:val="16"/>
        </w:rPr>
        <w:t xml:space="preserve"> the </w:t>
      </w:r>
      <w:r w:rsidRPr="008C3464">
        <w:rPr>
          <w:rStyle w:val="StyleUnderline"/>
        </w:rPr>
        <w:t>members have not</w:t>
      </w:r>
      <w:r w:rsidRPr="008C3464">
        <w:rPr>
          <w:sz w:val="16"/>
        </w:rPr>
        <w:t xml:space="preserve"> yet </w:t>
      </w:r>
      <w:r w:rsidRPr="008C3464">
        <w:rPr>
          <w:rStyle w:val="StyleUnderline"/>
        </w:rPr>
        <w:t xml:space="preserve">decided on whether to </w:t>
      </w:r>
      <w:r w:rsidRPr="008C3464">
        <w:rPr>
          <w:rStyle w:val="StyleUnderline"/>
          <w:highlight w:val="cyan"/>
        </w:rPr>
        <w:t>call for</w:t>
      </w:r>
      <w:r w:rsidRPr="008C3464">
        <w:rPr>
          <w:rStyle w:val="StyleUnderline"/>
        </w:rPr>
        <w:t xml:space="preserve"> a vote </w:t>
      </w:r>
      <w:r w:rsidRPr="008C3464">
        <w:rPr>
          <w:rStyle w:val="Emphasis"/>
          <w:highlight w:val="cyan"/>
        </w:rPr>
        <w:t>ousting McCarthy</w:t>
      </w:r>
      <w:r w:rsidRPr="008C3464">
        <w:rPr>
          <w:sz w:val="16"/>
        </w:rPr>
        <w:t xml:space="preserve"> from the speakership, something that </w:t>
      </w:r>
      <w:r w:rsidRPr="008C3464">
        <w:rPr>
          <w:rStyle w:val="StyleUnderline"/>
        </w:rPr>
        <w:t xml:space="preserve">would </w:t>
      </w:r>
      <w:r w:rsidRPr="008C3464">
        <w:rPr>
          <w:rStyle w:val="Emphasis"/>
          <w:highlight w:val="cyan"/>
        </w:rPr>
        <w:t>rip apart the</w:t>
      </w:r>
      <w:r w:rsidRPr="008C3464">
        <w:rPr>
          <w:rStyle w:val="StyleUnderline"/>
        </w:rPr>
        <w:t xml:space="preserve"> House </w:t>
      </w:r>
      <w:r w:rsidRPr="008C3464">
        <w:rPr>
          <w:rStyle w:val="Emphasis"/>
          <w:highlight w:val="cyan"/>
        </w:rPr>
        <w:t>GOP</w:t>
      </w:r>
      <w:r w:rsidRPr="008C3464">
        <w:rPr>
          <w:sz w:val="16"/>
        </w:rPr>
        <w:t xml:space="preserve"> and </w:t>
      </w:r>
      <w:r w:rsidRPr="008C3464">
        <w:rPr>
          <w:rStyle w:val="StyleUnderline"/>
        </w:rPr>
        <w:t>send the chamber into chaos</w:t>
      </w:r>
      <w:r w:rsidRPr="008C3464">
        <w:rPr>
          <w:sz w:val="16"/>
        </w:rPr>
        <w:t>.</w:t>
      </w:r>
    </w:p>
    <w:p w14:paraId="25D4A6CD" w14:textId="77777777" w:rsidR="00DA33CF" w:rsidRPr="008C3464" w:rsidRDefault="00DA33CF" w:rsidP="00DA33CF">
      <w:pPr>
        <w:rPr>
          <w:sz w:val="16"/>
        </w:rPr>
      </w:pPr>
      <w:r w:rsidRPr="008C3464">
        <w:rPr>
          <w:sz w:val="16"/>
        </w:rPr>
        <w:t xml:space="preserve">For now, </w:t>
      </w:r>
      <w:r w:rsidRPr="008C3464">
        <w:rPr>
          <w:rStyle w:val="StyleUnderline"/>
        </w:rPr>
        <w:t xml:space="preserve">the </w:t>
      </w:r>
      <w:r w:rsidRPr="008C3464">
        <w:rPr>
          <w:rStyle w:val="StyleUnderline"/>
          <w:highlight w:val="cyan"/>
        </w:rPr>
        <w:t>conservatives</w:t>
      </w:r>
      <w:r w:rsidRPr="008C3464">
        <w:rPr>
          <w:rStyle w:val="StyleUnderline"/>
        </w:rPr>
        <w:t xml:space="preserve"> have</w:t>
      </w:r>
      <w:r w:rsidRPr="008C3464">
        <w:rPr>
          <w:sz w:val="16"/>
        </w:rPr>
        <w:t xml:space="preserve"> settled on </w:t>
      </w:r>
      <w:r w:rsidRPr="008C3464">
        <w:rPr>
          <w:rStyle w:val="StyleUnderline"/>
        </w:rPr>
        <w:t>a strategy to scramble McCarthy</w:t>
      </w:r>
      <w:r w:rsidRPr="008C3464">
        <w:rPr>
          <w:sz w:val="16"/>
        </w:rPr>
        <w:t xml:space="preserve">’s legislative agenda </w:t>
      </w:r>
      <w:r w:rsidRPr="008C3464">
        <w:rPr>
          <w:rStyle w:val="StyleUnderline"/>
        </w:rPr>
        <w:t>until</w:t>
      </w:r>
      <w:r w:rsidRPr="008C3464">
        <w:rPr>
          <w:sz w:val="16"/>
        </w:rPr>
        <w:t xml:space="preserve"> they believe </w:t>
      </w:r>
      <w:r w:rsidRPr="008C3464">
        <w:rPr>
          <w:rStyle w:val="StyleUnderline"/>
        </w:rPr>
        <w:t xml:space="preserve">he will listen to their </w:t>
      </w:r>
      <w:r w:rsidRPr="008C3464">
        <w:rPr>
          <w:sz w:val="16"/>
        </w:rPr>
        <w:t xml:space="preserve">list of </w:t>
      </w:r>
      <w:r w:rsidRPr="008C3464">
        <w:rPr>
          <w:rStyle w:val="StyleUnderline"/>
        </w:rPr>
        <w:t>demands</w:t>
      </w:r>
      <w:r w:rsidRPr="008C3464">
        <w:rPr>
          <w:sz w:val="16"/>
        </w:rPr>
        <w:t xml:space="preserve">. And </w:t>
      </w:r>
      <w:r w:rsidRPr="008C3464">
        <w:rPr>
          <w:rStyle w:val="StyleUnderline"/>
        </w:rPr>
        <w:t xml:space="preserve">they </w:t>
      </w:r>
      <w:r w:rsidRPr="008C3464">
        <w:rPr>
          <w:rStyle w:val="StyleUnderline"/>
          <w:highlight w:val="cyan"/>
        </w:rPr>
        <w:t>argue</w:t>
      </w:r>
      <w:r w:rsidRPr="008C3464">
        <w:rPr>
          <w:sz w:val="16"/>
        </w:rPr>
        <w:t xml:space="preserve"> that </w:t>
      </w:r>
      <w:r w:rsidRPr="008C3464">
        <w:rPr>
          <w:rStyle w:val="Emphasis"/>
          <w:highlight w:val="cyan"/>
        </w:rPr>
        <w:t>McCarthy</w:t>
      </w:r>
      <w:r w:rsidRPr="008C3464">
        <w:rPr>
          <w:sz w:val="16"/>
        </w:rPr>
        <w:t xml:space="preserve"> blatantly </w:t>
      </w:r>
      <w:r w:rsidRPr="008C3464">
        <w:rPr>
          <w:rStyle w:val="Emphasis"/>
          <w:highlight w:val="cyan"/>
        </w:rPr>
        <w:t>violated a deal</w:t>
      </w:r>
      <w:r w:rsidRPr="008C3464">
        <w:rPr>
          <w:rStyle w:val="StyleUnderline"/>
        </w:rPr>
        <w:t xml:space="preserve"> he cut </w:t>
      </w:r>
      <w:r w:rsidRPr="008C3464">
        <w:rPr>
          <w:rStyle w:val="StyleUnderline"/>
          <w:highlight w:val="cyan"/>
        </w:rPr>
        <w:t>in January</w:t>
      </w:r>
      <w:r w:rsidRPr="008C3464">
        <w:rPr>
          <w:rStyle w:val="StyleUnderline"/>
        </w:rPr>
        <w:t xml:space="preserve"> to assume the speakership</w:t>
      </w:r>
      <w:r w:rsidRPr="008C3464">
        <w:rPr>
          <w:sz w:val="16"/>
        </w:rPr>
        <w:t xml:space="preserve"> on the 15th ballot, </w:t>
      </w:r>
      <w:r w:rsidRPr="008C3464">
        <w:rPr>
          <w:rStyle w:val="StyleUnderline"/>
        </w:rPr>
        <w:t>though all the details</w:t>
      </w:r>
      <w:r w:rsidRPr="008C3464">
        <w:rPr>
          <w:sz w:val="16"/>
        </w:rPr>
        <w:t xml:space="preserve"> </w:t>
      </w:r>
      <w:r w:rsidRPr="008C3464">
        <w:rPr>
          <w:rStyle w:val="StyleUnderline"/>
        </w:rPr>
        <w:t>of that agreement</w:t>
      </w:r>
      <w:r w:rsidRPr="008C3464">
        <w:rPr>
          <w:sz w:val="16"/>
        </w:rPr>
        <w:t xml:space="preserve"> were never publicly released and the speaker insists he’s lived up to those promises.</w:t>
      </w:r>
    </w:p>
    <w:p w14:paraId="6A0FBEE4" w14:textId="77777777" w:rsidR="00DA33CF" w:rsidRPr="008C3464" w:rsidRDefault="00DA33CF" w:rsidP="00DA33CF">
      <w:pPr>
        <w:rPr>
          <w:sz w:val="16"/>
        </w:rPr>
      </w:pPr>
      <w:r w:rsidRPr="008C3464">
        <w:rPr>
          <w:sz w:val="16"/>
        </w:rPr>
        <w:t xml:space="preserve">“Today we took down the rule because we’re frustrated at the way this place is operating,” Rep. Matt </w:t>
      </w:r>
      <w:proofErr w:type="spellStart"/>
      <w:r w:rsidRPr="008C3464">
        <w:rPr>
          <w:sz w:val="16"/>
        </w:rPr>
        <w:t>Gaetz</w:t>
      </w:r>
      <w:proofErr w:type="spellEnd"/>
      <w:r w:rsidRPr="008C3464">
        <w:rPr>
          <w:sz w:val="16"/>
        </w:rPr>
        <w:t xml:space="preserve">, a Florida Republican, told reporters on the steps of the Capitol. “We took a stand in January to end the era of the imperial speakership. We’re </w:t>
      </w:r>
      <w:r w:rsidRPr="008C3464">
        <w:rPr>
          <w:rStyle w:val="StyleUnderline"/>
        </w:rPr>
        <w:t>concerned</w:t>
      </w:r>
      <w:r w:rsidRPr="008C3464">
        <w:rPr>
          <w:sz w:val="16"/>
        </w:rPr>
        <w:t xml:space="preserve"> that the </w:t>
      </w:r>
      <w:r w:rsidRPr="008C3464">
        <w:rPr>
          <w:rStyle w:val="StyleUnderline"/>
        </w:rPr>
        <w:t>fundamental</w:t>
      </w:r>
      <w:r w:rsidRPr="008C3464">
        <w:rPr>
          <w:sz w:val="16"/>
        </w:rPr>
        <w:t xml:space="preserve"> </w:t>
      </w:r>
      <w:r w:rsidRPr="008C3464">
        <w:rPr>
          <w:rStyle w:val="StyleUnderline"/>
        </w:rPr>
        <w:t>commitments</w:t>
      </w:r>
      <w:r w:rsidRPr="008C3464">
        <w:rPr>
          <w:sz w:val="16"/>
        </w:rPr>
        <w:t xml:space="preserve"> that </w:t>
      </w:r>
      <w:r w:rsidRPr="008C3464">
        <w:rPr>
          <w:rStyle w:val="StyleUnderline"/>
        </w:rPr>
        <w:t>allowed</w:t>
      </w:r>
      <w:r w:rsidRPr="008C3464">
        <w:rPr>
          <w:sz w:val="16"/>
        </w:rPr>
        <w:t xml:space="preserve"> Kevin </w:t>
      </w:r>
      <w:r w:rsidRPr="008C3464">
        <w:rPr>
          <w:rStyle w:val="StyleUnderline"/>
        </w:rPr>
        <w:t>McCarthy to assume the speakership have been violated as a</w:t>
      </w:r>
      <w:r w:rsidRPr="008C3464">
        <w:rPr>
          <w:sz w:val="16"/>
        </w:rPr>
        <w:t xml:space="preserve"> </w:t>
      </w:r>
      <w:r w:rsidRPr="008C3464">
        <w:rPr>
          <w:rStyle w:val="StyleUnderline"/>
        </w:rPr>
        <w:t>consequence of the debt limit deal</w:t>
      </w:r>
      <w:r w:rsidRPr="008C3464">
        <w:rPr>
          <w:sz w:val="16"/>
        </w:rPr>
        <w:t>, and, you know, the answer for us is to reassert House conservatives as the appropriate coalition partner for our leadership, instead of them making common cause with Democrats.”</w:t>
      </w:r>
    </w:p>
    <w:p w14:paraId="791B2869" w14:textId="77777777" w:rsidR="00DA33CF" w:rsidRPr="008C3464" w:rsidRDefault="00DA33CF" w:rsidP="00DA33CF">
      <w:pPr>
        <w:rPr>
          <w:sz w:val="16"/>
          <w:szCs w:val="16"/>
        </w:rPr>
      </w:pPr>
      <w:r w:rsidRPr="008C3464">
        <w:rPr>
          <w:sz w:val="16"/>
          <w:szCs w:val="16"/>
        </w:rPr>
        <w:t>The procedural vote failed 206-220, an embarrassing and rare floor defeat for leadership that effectively sank legislation to ban the prohibition of gas stoves and to impose new congressional oversight on federal rules. A procedural vote – known as a House rule, which sets parameters for floor debate – typically pass with the support of the majority party. The last time a rule failed in the chamber was in 2002.</w:t>
      </w:r>
    </w:p>
    <w:p w14:paraId="21EA4074" w14:textId="77777777" w:rsidR="00DA33CF" w:rsidRPr="008C3464" w:rsidRDefault="00DA33CF" w:rsidP="00DA33CF">
      <w:pPr>
        <w:rPr>
          <w:sz w:val="16"/>
        </w:rPr>
      </w:pPr>
      <w:r w:rsidRPr="008C3464">
        <w:rPr>
          <w:sz w:val="16"/>
        </w:rPr>
        <w:t xml:space="preserve">Republican leadership was not given a heads-up about the floor revolt, according to GOP sources. Leaders scrambled to resolve the issue on the floor and were seen in animated </w:t>
      </w:r>
      <w:r w:rsidRPr="008C3464">
        <w:rPr>
          <w:rStyle w:val="StyleUnderline"/>
        </w:rPr>
        <w:t>conversations with</w:t>
      </w:r>
      <w:r w:rsidRPr="008C3464">
        <w:rPr>
          <w:sz w:val="16"/>
        </w:rPr>
        <w:t xml:space="preserve"> the holdouts </w:t>
      </w:r>
      <w:r w:rsidRPr="008C3464">
        <w:rPr>
          <w:rStyle w:val="StyleUnderline"/>
        </w:rPr>
        <w:t>for</w:t>
      </w:r>
      <w:r w:rsidRPr="008C3464">
        <w:rPr>
          <w:sz w:val="16"/>
        </w:rPr>
        <w:t xml:space="preserve"> nearly </w:t>
      </w:r>
      <w:r w:rsidRPr="008C3464">
        <w:rPr>
          <w:rStyle w:val="StyleUnderline"/>
        </w:rPr>
        <w:t>an hour</w:t>
      </w:r>
      <w:r w:rsidRPr="008C3464">
        <w:rPr>
          <w:sz w:val="16"/>
        </w:rPr>
        <w:t xml:space="preserve">. But the </w:t>
      </w:r>
      <w:r w:rsidRPr="008C3464">
        <w:rPr>
          <w:rStyle w:val="StyleUnderline"/>
          <w:highlight w:val="cyan"/>
        </w:rPr>
        <w:t>vote</w:t>
      </w:r>
      <w:r w:rsidRPr="008C3464">
        <w:rPr>
          <w:rStyle w:val="StyleUnderline"/>
        </w:rPr>
        <w:t xml:space="preserve"> ultimately </w:t>
      </w:r>
      <w:r w:rsidRPr="008C3464">
        <w:rPr>
          <w:rStyle w:val="StyleUnderline"/>
          <w:highlight w:val="cyan"/>
        </w:rPr>
        <w:t>failed</w:t>
      </w:r>
      <w:r w:rsidRPr="008C3464">
        <w:rPr>
          <w:sz w:val="16"/>
        </w:rPr>
        <w:t xml:space="preserve"> and </w:t>
      </w:r>
      <w:r w:rsidRPr="008C3464">
        <w:rPr>
          <w:rStyle w:val="StyleUnderline"/>
        </w:rPr>
        <w:t>leadership</w:t>
      </w:r>
      <w:r w:rsidRPr="008C3464">
        <w:rPr>
          <w:sz w:val="16"/>
        </w:rPr>
        <w:t xml:space="preserve"> was </w:t>
      </w:r>
      <w:r w:rsidRPr="008C3464">
        <w:rPr>
          <w:rStyle w:val="StyleUnderline"/>
        </w:rPr>
        <w:t>forced to recess</w:t>
      </w:r>
      <w:r w:rsidRPr="008C3464">
        <w:rPr>
          <w:sz w:val="16"/>
        </w:rPr>
        <w:t xml:space="preserve"> </w:t>
      </w:r>
      <w:r w:rsidRPr="008C3464">
        <w:rPr>
          <w:rStyle w:val="StyleUnderline"/>
        </w:rPr>
        <w:t>the House chamber</w:t>
      </w:r>
      <w:r w:rsidRPr="008C3464">
        <w:rPr>
          <w:sz w:val="16"/>
        </w:rPr>
        <w:t xml:space="preserve">, </w:t>
      </w:r>
      <w:r w:rsidRPr="008C3464">
        <w:rPr>
          <w:rStyle w:val="StyleUnderline"/>
        </w:rPr>
        <w:t xml:space="preserve">leaving the </w:t>
      </w:r>
      <w:r w:rsidRPr="008C3464">
        <w:rPr>
          <w:rStyle w:val="Emphasis"/>
          <w:highlight w:val="cyan"/>
        </w:rPr>
        <w:t>GOP</w:t>
      </w:r>
      <w:r w:rsidRPr="008C3464">
        <w:rPr>
          <w:sz w:val="16"/>
        </w:rPr>
        <w:t xml:space="preserve">’s legislative agenda </w:t>
      </w:r>
      <w:r w:rsidRPr="008C3464">
        <w:rPr>
          <w:rStyle w:val="Emphasis"/>
          <w:highlight w:val="cyan"/>
        </w:rPr>
        <w:t>in limbo</w:t>
      </w:r>
      <w:r w:rsidRPr="008C3464">
        <w:rPr>
          <w:sz w:val="16"/>
        </w:rPr>
        <w:t>.</w:t>
      </w:r>
    </w:p>
    <w:p w14:paraId="32B762CE" w14:textId="77777777" w:rsidR="00DA33CF" w:rsidRPr="008C3464" w:rsidRDefault="00DA33CF" w:rsidP="00DA33CF">
      <w:pPr>
        <w:rPr>
          <w:sz w:val="16"/>
        </w:rPr>
      </w:pPr>
      <w:r w:rsidRPr="008C3464">
        <w:rPr>
          <w:sz w:val="16"/>
        </w:rPr>
        <w:t xml:space="preserve">It was unclear how long the </w:t>
      </w:r>
      <w:r w:rsidRPr="008C3464">
        <w:rPr>
          <w:rStyle w:val="StyleUnderline"/>
          <w:highlight w:val="cyan"/>
        </w:rPr>
        <w:t>conservatives</w:t>
      </w:r>
      <w:r w:rsidRPr="008C3464">
        <w:rPr>
          <w:sz w:val="16"/>
        </w:rPr>
        <w:t xml:space="preserve"> planned to mount the protest or what their next steps were. They said they </w:t>
      </w:r>
      <w:r w:rsidRPr="008C3464">
        <w:rPr>
          <w:rStyle w:val="StyleUnderline"/>
          <w:highlight w:val="cyan"/>
        </w:rPr>
        <w:t>want</w:t>
      </w:r>
      <w:r w:rsidRPr="008C3464">
        <w:rPr>
          <w:rStyle w:val="StyleUnderline"/>
        </w:rPr>
        <w:t xml:space="preserve">ed </w:t>
      </w:r>
      <w:r w:rsidRPr="008C3464">
        <w:rPr>
          <w:rStyle w:val="StyleUnderline"/>
          <w:highlight w:val="cyan"/>
        </w:rPr>
        <w:t>McCarthy</w:t>
      </w:r>
      <w:r w:rsidRPr="008C3464">
        <w:rPr>
          <w:sz w:val="16"/>
        </w:rPr>
        <w:t xml:space="preserve"> to </w:t>
      </w:r>
      <w:r w:rsidRPr="008C3464">
        <w:rPr>
          <w:rStyle w:val="StyleUnderline"/>
          <w:highlight w:val="cyan"/>
        </w:rPr>
        <w:t>ensure</w:t>
      </w:r>
      <w:r w:rsidRPr="008C3464">
        <w:rPr>
          <w:sz w:val="16"/>
        </w:rPr>
        <w:t xml:space="preserve"> that the </w:t>
      </w:r>
      <w:r w:rsidRPr="008C3464">
        <w:rPr>
          <w:rStyle w:val="StyleUnderline"/>
          <w:highlight w:val="cyan"/>
        </w:rPr>
        <w:t>next</w:t>
      </w:r>
      <w:r w:rsidRPr="008C3464">
        <w:rPr>
          <w:sz w:val="16"/>
        </w:rPr>
        <w:t xml:space="preserve"> round of </w:t>
      </w:r>
      <w:r w:rsidRPr="008C3464">
        <w:rPr>
          <w:rStyle w:val="StyleUnderline"/>
          <w:highlight w:val="cyan"/>
        </w:rPr>
        <w:t>funding bills</w:t>
      </w:r>
      <w:r w:rsidRPr="008C3464">
        <w:rPr>
          <w:rStyle w:val="StyleUnderline"/>
        </w:rPr>
        <w:t xml:space="preserve"> rolls </w:t>
      </w:r>
      <w:r w:rsidRPr="008C3464">
        <w:rPr>
          <w:rStyle w:val="StyleUnderline"/>
          <w:highlight w:val="cyan"/>
        </w:rPr>
        <w:t>back</w:t>
      </w:r>
      <w:r w:rsidRPr="008C3464">
        <w:rPr>
          <w:sz w:val="16"/>
        </w:rPr>
        <w:t xml:space="preserve"> </w:t>
      </w:r>
      <w:r w:rsidRPr="008C3464">
        <w:rPr>
          <w:rStyle w:val="StyleUnderline"/>
        </w:rPr>
        <w:t xml:space="preserve">domestic funding </w:t>
      </w:r>
      <w:r w:rsidRPr="008C3464">
        <w:rPr>
          <w:rStyle w:val="StyleUnderline"/>
          <w:highlight w:val="cyan"/>
        </w:rPr>
        <w:t>to 2022</w:t>
      </w:r>
      <w:r w:rsidRPr="008C3464">
        <w:rPr>
          <w:rStyle w:val="StyleUnderline"/>
        </w:rPr>
        <w:t xml:space="preserve"> spending </w:t>
      </w:r>
      <w:r w:rsidRPr="008C3464">
        <w:rPr>
          <w:rStyle w:val="StyleUnderline"/>
          <w:highlight w:val="cyan"/>
        </w:rPr>
        <w:t>levels</w:t>
      </w:r>
      <w:r w:rsidRPr="008C3464">
        <w:rPr>
          <w:sz w:val="16"/>
        </w:rPr>
        <w:t xml:space="preserve">, a </w:t>
      </w:r>
      <w:r w:rsidRPr="008C3464">
        <w:rPr>
          <w:rStyle w:val="StyleUnderline"/>
        </w:rPr>
        <w:t>position resisted by Democrats</w:t>
      </w:r>
      <w:r w:rsidRPr="008C3464">
        <w:rPr>
          <w:sz w:val="16"/>
        </w:rPr>
        <w:t xml:space="preserve"> and some in their own party. And some of the Republican critics said they were angry that the leadership seemed to scuttle legislation by Rep. Andrew Clyde, believing it was retaliation for the Georgia Republican’s opposition to the debt ceiling deal, though the leadership denied that charge.</w:t>
      </w:r>
    </w:p>
    <w:p w14:paraId="4056494F" w14:textId="77777777" w:rsidR="00DA33CF" w:rsidRPr="008C3464" w:rsidRDefault="00DA33CF" w:rsidP="00DA33CF">
      <w:pPr>
        <w:rPr>
          <w:sz w:val="16"/>
        </w:rPr>
      </w:pPr>
      <w:r w:rsidRPr="008C3464">
        <w:rPr>
          <w:sz w:val="16"/>
        </w:rPr>
        <w:t xml:space="preserve">House Majority Leader Steve </w:t>
      </w:r>
      <w:r w:rsidRPr="008C3464">
        <w:rPr>
          <w:rStyle w:val="StyleUnderline"/>
        </w:rPr>
        <w:t>Scalise warned Clyde</w:t>
      </w:r>
      <w:r w:rsidRPr="008C3464">
        <w:rPr>
          <w:sz w:val="16"/>
        </w:rPr>
        <w:t xml:space="preserve"> in a phone call last week that </w:t>
      </w:r>
      <w:r w:rsidRPr="008C3464">
        <w:rPr>
          <w:rStyle w:val="StyleUnderline"/>
        </w:rPr>
        <w:t>if he voted against</w:t>
      </w:r>
      <w:r w:rsidRPr="008C3464">
        <w:rPr>
          <w:sz w:val="16"/>
        </w:rPr>
        <w:t xml:space="preserve"> a </w:t>
      </w:r>
      <w:r w:rsidRPr="008C3464">
        <w:rPr>
          <w:rStyle w:val="StyleUnderline"/>
        </w:rPr>
        <w:t>rule for the debt ceiling bill</w:t>
      </w:r>
      <w:r w:rsidRPr="008C3464">
        <w:rPr>
          <w:sz w:val="16"/>
        </w:rPr>
        <w:t xml:space="preserve">, then it could be </w:t>
      </w:r>
      <w:r w:rsidRPr="008C3464">
        <w:rPr>
          <w:rStyle w:val="StyleUnderline"/>
        </w:rPr>
        <w:t>harder to get Republican votes for his</w:t>
      </w:r>
      <w:r w:rsidRPr="008C3464">
        <w:rPr>
          <w:sz w:val="16"/>
        </w:rPr>
        <w:t xml:space="preserve"> pistol brace </w:t>
      </w:r>
      <w:r w:rsidRPr="008C3464">
        <w:rPr>
          <w:rStyle w:val="StyleUnderline"/>
        </w:rPr>
        <w:t>resolution</w:t>
      </w:r>
      <w:r w:rsidRPr="008C3464">
        <w:rPr>
          <w:sz w:val="16"/>
        </w:rPr>
        <w:t>, according to two sources familiar with the exchange.</w:t>
      </w:r>
    </w:p>
    <w:p w14:paraId="494738AF" w14:textId="77777777" w:rsidR="00DA33CF" w:rsidRPr="008C3464" w:rsidRDefault="00DA33CF" w:rsidP="00DA33CF">
      <w:pPr>
        <w:rPr>
          <w:sz w:val="16"/>
          <w:szCs w:val="16"/>
        </w:rPr>
      </w:pPr>
      <w:r w:rsidRPr="008C3464">
        <w:rPr>
          <w:sz w:val="16"/>
          <w:szCs w:val="16"/>
        </w:rPr>
        <w:t>One of those sources said the majority leader was simply warning Clyde there could be backlash from his colleagues if he opposed the debt ceiling rule. The source also said the reason that Clyde’s resolution didn’t come to the floor this week is because the bill had whip count issues that were still being worked out, and leadership wanted to ensure it would pass.</w:t>
      </w:r>
    </w:p>
    <w:p w14:paraId="4C567B5F" w14:textId="77777777" w:rsidR="00DA33CF" w:rsidRPr="008C3464" w:rsidRDefault="00DA33CF" w:rsidP="00DA33CF">
      <w:pPr>
        <w:rPr>
          <w:sz w:val="16"/>
        </w:rPr>
      </w:pPr>
      <w:r w:rsidRPr="008C3464">
        <w:rPr>
          <w:sz w:val="16"/>
        </w:rPr>
        <w:t xml:space="preserve">But Clyde publicly said a member of leadership </w:t>
      </w:r>
      <w:r w:rsidRPr="008C3464">
        <w:rPr>
          <w:rStyle w:val="StyleUnderline"/>
        </w:rPr>
        <w:t>threatened him with retaliation</w:t>
      </w:r>
      <w:r w:rsidRPr="008C3464">
        <w:rPr>
          <w:sz w:val="16"/>
        </w:rPr>
        <w:t>, which is one of the big reasons why a band of hardliners tanked Tuesday’s rule, leading to animated discussions on the floor between Scalise, hardliners and other members of leadership.</w:t>
      </w:r>
    </w:p>
    <w:p w14:paraId="2CC7D7A2" w14:textId="77777777" w:rsidR="00DA33CF" w:rsidRPr="008C3464" w:rsidRDefault="00DA33CF" w:rsidP="00DA33CF">
      <w:pPr>
        <w:rPr>
          <w:sz w:val="16"/>
          <w:szCs w:val="16"/>
        </w:rPr>
      </w:pPr>
      <w:r w:rsidRPr="008C3464">
        <w:rPr>
          <w:sz w:val="16"/>
          <w:szCs w:val="16"/>
        </w:rPr>
        <w:t>Afterward, Clyde huddled with Scalise, and then told reporters that leadership promised to bring his legislation – a resolution to block the ATF’s pistol brace rule – to the floor next week. Clyde, who was not one the 10 Republicans who opposed Tuesday’s rule, said he was “satisfied” with the result.</w:t>
      </w:r>
    </w:p>
    <w:p w14:paraId="09A83FD1" w14:textId="77777777" w:rsidR="00DA33CF" w:rsidRPr="008C3464" w:rsidRDefault="00DA33CF" w:rsidP="00DA33CF">
      <w:pPr>
        <w:rPr>
          <w:sz w:val="16"/>
          <w:szCs w:val="16"/>
        </w:rPr>
      </w:pPr>
      <w:r w:rsidRPr="008C3464">
        <w:rPr>
          <w:sz w:val="16"/>
          <w:szCs w:val="16"/>
        </w:rPr>
        <w:t>But when asked about his level of confidence in McCarthy, Clyde said, “Same as it was yesterday.”</w:t>
      </w:r>
    </w:p>
    <w:p w14:paraId="16A4DFDD" w14:textId="77777777" w:rsidR="00DA33CF" w:rsidRPr="008C3464" w:rsidRDefault="00DA33CF" w:rsidP="00DA33CF">
      <w:pPr>
        <w:rPr>
          <w:sz w:val="16"/>
        </w:rPr>
      </w:pPr>
      <w:r w:rsidRPr="008C3464">
        <w:rPr>
          <w:sz w:val="16"/>
        </w:rPr>
        <w:t xml:space="preserve">The </w:t>
      </w:r>
      <w:r w:rsidRPr="008C3464">
        <w:rPr>
          <w:rStyle w:val="StyleUnderline"/>
        </w:rPr>
        <w:t>ongoing drama</w:t>
      </w:r>
      <w:r w:rsidRPr="008C3464">
        <w:rPr>
          <w:sz w:val="16"/>
        </w:rPr>
        <w:t xml:space="preserve"> speaks to the </w:t>
      </w:r>
      <w:r w:rsidRPr="008C3464">
        <w:rPr>
          <w:rStyle w:val="StyleUnderline"/>
          <w:highlight w:val="cyan"/>
        </w:rPr>
        <w:t>growing tension between McCarthy and</w:t>
      </w:r>
      <w:r w:rsidRPr="008C3464">
        <w:rPr>
          <w:rStyle w:val="StyleUnderline"/>
        </w:rPr>
        <w:t xml:space="preserve"> his </w:t>
      </w:r>
      <w:r w:rsidRPr="008C3464">
        <w:rPr>
          <w:rStyle w:val="StyleUnderline"/>
          <w:highlight w:val="cyan"/>
        </w:rPr>
        <w:t>allies</w:t>
      </w:r>
      <w:r w:rsidRPr="008C3464">
        <w:rPr>
          <w:sz w:val="16"/>
        </w:rPr>
        <w:t xml:space="preserve"> and the small bloc of </w:t>
      </w:r>
      <w:r w:rsidRPr="008C3464">
        <w:rPr>
          <w:rStyle w:val="StyleUnderline"/>
          <w:highlight w:val="cyan"/>
        </w:rPr>
        <w:t>hardliners vowing to</w:t>
      </w:r>
      <w:r w:rsidRPr="008C3464">
        <w:rPr>
          <w:rStyle w:val="StyleUnderline"/>
        </w:rPr>
        <w:t xml:space="preserve"> </w:t>
      </w:r>
      <w:r w:rsidRPr="008C3464">
        <w:rPr>
          <w:rStyle w:val="Emphasis"/>
          <w:highlight w:val="cyan"/>
        </w:rPr>
        <w:t>make</w:t>
      </w:r>
      <w:r w:rsidRPr="008C3464">
        <w:rPr>
          <w:rStyle w:val="StyleUnderline"/>
        </w:rPr>
        <w:t xml:space="preserve"> his </w:t>
      </w:r>
      <w:r w:rsidRPr="008C3464">
        <w:rPr>
          <w:rStyle w:val="Emphasis"/>
          <w:highlight w:val="cyan"/>
        </w:rPr>
        <w:t>speakership more difficult</w:t>
      </w:r>
      <w:r w:rsidRPr="008C3464">
        <w:rPr>
          <w:sz w:val="16"/>
        </w:rPr>
        <w:t xml:space="preserve">. </w:t>
      </w:r>
      <w:r w:rsidRPr="008C3464">
        <w:rPr>
          <w:rStyle w:val="StyleUnderline"/>
        </w:rPr>
        <w:t xml:space="preserve">It </w:t>
      </w:r>
      <w:r w:rsidRPr="008C3464">
        <w:rPr>
          <w:rStyle w:val="StyleUnderline"/>
          <w:highlight w:val="cyan"/>
        </w:rPr>
        <w:t>takes</w:t>
      </w:r>
      <w:r w:rsidRPr="008C3464">
        <w:rPr>
          <w:rStyle w:val="StyleUnderline"/>
        </w:rPr>
        <w:t xml:space="preserve"> just </w:t>
      </w:r>
      <w:r w:rsidRPr="008C3464">
        <w:rPr>
          <w:rStyle w:val="StyleUnderline"/>
          <w:highlight w:val="cyan"/>
        </w:rPr>
        <w:t>five Republicans to derail</w:t>
      </w:r>
      <w:r w:rsidRPr="008C3464">
        <w:rPr>
          <w:sz w:val="16"/>
        </w:rPr>
        <w:t xml:space="preserve"> an </w:t>
      </w:r>
      <w:r w:rsidRPr="008C3464">
        <w:rPr>
          <w:rStyle w:val="StyleUnderline"/>
          <w:highlight w:val="cyan"/>
        </w:rPr>
        <w:t>agenda</w:t>
      </w:r>
      <w:r w:rsidRPr="008C3464">
        <w:rPr>
          <w:rStyle w:val="StyleUnderline"/>
        </w:rPr>
        <w:t xml:space="preserve"> that moves along party lines</w:t>
      </w:r>
      <w:r w:rsidRPr="008C3464">
        <w:rPr>
          <w:sz w:val="16"/>
        </w:rPr>
        <w:t xml:space="preserve"> in the narrowly divided chamber.</w:t>
      </w:r>
    </w:p>
    <w:p w14:paraId="4E2CD7D5" w14:textId="77777777" w:rsidR="00DA33CF" w:rsidRPr="008C3464" w:rsidRDefault="00DA33CF" w:rsidP="00DA33CF">
      <w:pPr>
        <w:rPr>
          <w:sz w:val="16"/>
        </w:rPr>
      </w:pPr>
      <w:r w:rsidRPr="008C3464">
        <w:rPr>
          <w:sz w:val="16"/>
        </w:rPr>
        <w:t xml:space="preserve">The </w:t>
      </w:r>
      <w:r w:rsidRPr="008C3464">
        <w:rPr>
          <w:rStyle w:val="StyleUnderline"/>
        </w:rPr>
        <w:t>battle spilled out behind closed doors</w:t>
      </w:r>
      <w:r w:rsidRPr="008C3464">
        <w:rPr>
          <w:sz w:val="16"/>
        </w:rPr>
        <w:t xml:space="preserve"> earlier in the day on Tuesday as well – with </w:t>
      </w:r>
      <w:r w:rsidRPr="008C3464">
        <w:rPr>
          <w:rStyle w:val="StyleUnderline"/>
        </w:rPr>
        <w:t>McCarthy</w:t>
      </w:r>
      <w:r w:rsidRPr="008C3464">
        <w:rPr>
          <w:sz w:val="16"/>
        </w:rPr>
        <w:t xml:space="preserve"> </w:t>
      </w:r>
      <w:r w:rsidRPr="008C3464">
        <w:rPr>
          <w:rStyle w:val="StyleUnderline"/>
        </w:rPr>
        <w:t>allies criticizing their colleagues for trying to sink the rule on the debt limit bill</w:t>
      </w:r>
      <w:r w:rsidRPr="008C3464">
        <w:rPr>
          <w:sz w:val="16"/>
        </w:rPr>
        <w:t xml:space="preserve"> last week </w:t>
      </w:r>
      <w:r w:rsidRPr="008C3464">
        <w:rPr>
          <w:rStyle w:val="StyleUnderline"/>
        </w:rPr>
        <w:t>and</w:t>
      </w:r>
      <w:r w:rsidRPr="008C3464">
        <w:rPr>
          <w:sz w:val="16"/>
        </w:rPr>
        <w:t xml:space="preserve"> </w:t>
      </w:r>
      <w:r w:rsidRPr="008C3464">
        <w:rPr>
          <w:rStyle w:val="StyleUnderline"/>
        </w:rPr>
        <w:t>threatening to do it again</w:t>
      </w:r>
      <w:r w:rsidRPr="008C3464">
        <w:rPr>
          <w:sz w:val="16"/>
        </w:rPr>
        <w:t xml:space="preserve">. Leadership also sought to heal the lingering divisions by convening a meeting Tuesday of the so-called “five families,” which includes all the various ideological groups inside the GOP, according to a Republican source. But </w:t>
      </w:r>
      <w:r w:rsidRPr="008C3464">
        <w:rPr>
          <w:rStyle w:val="Emphasis"/>
          <w:highlight w:val="cyan"/>
        </w:rPr>
        <w:t>tensions</w:t>
      </w:r>
      <w:r w:rsidRPr="008C3464">
        <w:rPr>
          <w:sz w:val="16"/>
        </w:rPr>
        <w:t xml:space="preserve"> were </w:t>
      </w:r>
      <w:r w:rsidRPr="008C3464">
        <w:rPr>
          <w:rStyle w:val="StyleUnderline"/>
          <w:highlight w:val="cyan"/>
        </w:rPr>
        <w:t>still running</w:t>
      </w:r>
      <w:r w:rsidRPr="008C3464">
        <w:rPr>
          <w:rStyle w:val="StyleUnderline"/>
        </w:rPr>
        <w:t xml:space="preserve"> </w:t>
      </w:r>
      <w:r w:rsidRPr="008C3464">
        <w:rPr>
          <w:rStyle w:val="Emphasis"/>
          <w:highlight w:val="cyan"/>
        </w:rPr>
        <w:t>high</w:t>
      </w:r>
      <w:r w:rsidRPr="008C3464">
        <w:rPr>
          <w:sz w:val="16"/>
        </w:rPr>
        <w:t xml:space="preserve"> on Tuesday.</w:t>
      </w:r>
    </w:p>
    <w:p w14:paraId="2960E936" w14:textId="77777777" w:rsidR="00DA33CF" w:rsidRPr="008C3464" w:rsidRDefault="00DA33CF" w:rsidP="00DA33CF">
      <w:pPr>
        <w:rPr>
          <w:sz w:val="16"/>
          <w:szCs w:val="16"/>
        </w:rPr>
      </w:pPr>
      <w:r w:rsidRPr="008C3464">
        <w:rPr>
          <w:sz w:val="16"/>
          <w:szCs w:val="16"/>
        </w:rPr>
        <w:t>“A minority in the conference thinks we can demand and get what we want despite having a Democrat president and Democrat-run Senate,” said Rep. Don Bacon, a Nebraska Republican. “We got the best deal possible in divided government. This is how James Madison designed it. The speaker stressed today we got the best deal possible with largest spending cut in history. It’s time to move forward and concentrate on the ‘next play.’”</w:t>
      </w:r>
    </w:p>
    <w:p w14:paraId="05DF8680" w14:textId="77777777" w:rsidR="00DA33CF" w:rsidRPr="008C3464" w:rsidRDefault="00DA33CF" w:rsidP="00DA33CF">
      <w:pPr>
        <w:rPr>
          <w:sz w:val="16"/>
        </w:rPr>
      </w:pPr>
      <w:r w:rsidRPr="008C3464">
        <w:rPr>
          <w:sz w:val="16"/>
        </w:rPr>
        <w:t xml:space="preserve">The </w:t>
      </w:r>
      <w:r w:rsidRPr="008C3464">
        <w:rPr>
          <w:rStyle w:val="Emphasis"/>
          <w:highlight w:val="cyan"/>
        </w:rPr>
        <w:t>conservatives</w:t>
      </w:r>
      <w:r w:rsidRPr="008C3464">
        <w:rPr>
          <w:sz w:val="16"/>
        </w:rPr>
        <w:t xml:space="preserve"> though are </w:t>
      </w:r>
      <w:r w:rsidRPr="008C3464">
        <w:rPr>
          <w:rStyle w:val="Emphasis"/>
          <w:highlight w:val="cyan"/>
        </w:rPr>
        <w:t>undeterred</w:t>
      </w:r>
      <w:r w:rsidRPr="008C3464">
        <w:rPr>
          <w:sz w:val="16"/>
        </w:rPr>
        <w:t>.</w:t>
      </w:r>
    </w:p>
    <w:p w14:paraId="6B3793B8" w14:textId="77777777" w:rsidR="00DA33CF" w:rsidRPr="008C3464" w:rsidRDefault="00DA33CF" w:rsidP="00DA33CF">
      <w:pPr>
        <w:rPr>
          <w:sz w:val="16"/>
        </w:rPr>
      </w:pPr>
      <w:r w:rsidRPr="008C3464">
        <w:rPr>
          <w:sz w:val="16"/>
        </w:rPr>
        <w:t>“</w:t>
      </w:r>
      <w:r w:rsidRPr="008C3464">
        <w:rPr>
          <w:rStyle w:val="StyleUnderline"/>
        </w:rPr>
        <w:t>We</w:t>
      </w:r>
      <w:r w:rsidRPr="008C3464">
        <w:rPr>
          <w:sz w:val="16"/>
        </w:rPr>
        <w:t xml:space="preserve"> also </w:t>
      </w:r>
      <w:r w:rsidRPr="008C3464">
        <w:rPr>
          <w:rStyle w:val="StyleUnderline"/>
        </w:rPr>
        <w:t>will enforce</w:t>
      </w:r>
      <w:r w:rsidRPr="008C3464">
        <w:rPr>
          <w:sz w:val="16"/>
        </w:rPr>
        <w:t xml:space="preserve"> the </w:t>
      </w:r>
      <w:r w:rsidRPr="008C3464">
        <w:rPr>
          <w:rStyle w:val="StyleUnderline"/>
        </w:rPr>
        <w:t>agreement that we reached in January</w:t>
      </w:r>
      <w:r w:rsidRPr="008C3464">
        <w:rPr>
          <w:sz w:val="16"/>
        </w:rPr>
        <w:t>, under which, Kevin McCarthy assumed the speakership,” said Rep. Dan Bishop of North Carolina. “It will be performed and will reforge Republican unity, because as you’re seeing right now, the majority cannot function without unity. And so to pull a pin on the grenade and rolling them under the tent of Republican unity, as was done last year in the debt ceiling – last week.”</w:t>
      </w:r>
    </w:p>
    <w:p w14:paraId="4E2AF506" w14:textId="77777777" w:rsidR="00DA33CF" w:rsidRPr="008C3464" w:rsidRDefault="00DA33CF" w:rsidP="00DA33CF">
      <w:pPr>
        <w:rPr>
          <w:sz w:val="16"/>
        </w:rPr>
      </w:pPr>
      <w:r w:rsidRPr="008C3464">
        <w:rPr>
          <w:sz w:val="16"/>
        </w:rPr>
        <w:t xml:space="preserve">Asked if they would continue to scuttle the agenda, the conservatives would not say. </w:t>
      </w:r>
      <w:r w:rsidRPr="008C3464">
        <w:rPr>
          <w:rStyle w:val="StyleUnderline"/>
        </w:rPr>
        <w:t>Hardball floor</w:t>
      </w:r>
      <w:r w:rsidRPr="008C3464">
        <w:rPr>
          <w:sz w:val="16"/>
        </w:rPr>
        <w:t xml:space="preserve"> </w:t>
      </w:r>
      <w:r w:rsidRPr="008C3464">
        <w:rPr>
          <w:rStyle w:val="StyleUnderline"/>
        </w:rPr>
        <w:t>tactics</w:t>
      </w:r>
      <w:r w:rsidRPr="008C3464">
        <w:rPr>
          <w:sz w:val="16"/>
        </w:rPr>
        <w:t xml:space="preserve"> have </w:t>
      </w:r>
      <w:r w:rsidRPr="008C3464">
        <w:rPr>
          <w:rStyle w:val="StyleUnderline"/>
        </w:rPr>
        <w:t>long been</w:t>
      </w:r>
      <w:r w:rsidRPr="008C3464">
        <w:rPr>
          <w:sz w:val="16"/>
        </w:rPr>
        <w:t xml:space="preserve"> a </w:t>
      </w:r>
      <w:r w:rsidRPr="008C3464">
        <w:rPr>
          <w:rStyle w:val="StyleUnderline"/>
        </w:rPr>
        <w:t xml:space="preserve">staple of the House </w:t>
      </w:r>
      <w:r w:rsidRPr="008C3464">
        <w:rPr>
          <w:rStyle w:val="StyleUnderline"/>
          <w:highlight w:val="cyan"/>
        </w:rPr>
        <w:t>Freedom Caucus</w:t>
      </w:r>
      <w:r w:rsidRPr="008C3464">
        <w:rPr>
          <w:sz w:val="16"/>
        </w:rPr>
        <w:t xml:space="preserve">, who said they </w:t>
      </w:r>
      <w:r w:rsidRPr="008C3464">
        <w:rPr>
          <w:rStyle w:val="StyleUnderline"/>
          <w:highlight w:val="cyan"/>
        </w:rPr>
        <w:t>have</w:t>
      </w:r>
      <w:r w:rsidRPr="008C3464">
        <w:rPr>
          <w:rStyle w:val="StyleUnderline"/>
        </w:rPr>
        <w:t xml:space="preserve"> other </w:t>
      </w:r>
      <w:r w:rsidRPr="008C3464">
        <w:rPr>
          <w:rStyle w:val="StyleUnderline"/>
          <w:highlight w:val="cyan"/>
        </w:rPr>
        <w:t>tricks up their sleeve to</w:t>
      </w:r>
      <w:r w:rsidRPr="008C3464">
        <w:rPr>
          <w:rStyle w:val="StyleUnderline"/>
        </w:rPr>
        <w:t xml:space="preserve"> </w:t>
      </w:r>
      <w:r w:rsidRPr="008C3464">
        <w:rPr>
          <w:rStyle w:val="Emphasis"/>
          <w:highlight w:val="cyan"/>
        </w:rPr>
        <w:t>hold McCarthy’s feet to the fire</w:t>
      </w:r>
      <w:r w:rsidRPr="008C3464">
        <w:rPr>
          <w:sz w:val="16"/>
        </w:rPr>
        <w:t>.</w:t>
      </w:r>
    </w:p>
    <w:p w14:paraId="6106D8B2" w14:textId="77777777" w:rsidR="00DA33CF" w:rsidRPr="008C3464" w:rsidRDefault="00DA33CF" w:rsidP="00DA33CF">
      <w:pPr>
        <w:rPr>
          <w:sz w:val="16"/>
        </w:rPr>
      </w:pPr>
      <w:r w:rsidRPr="008C3464">
        <w:rPr>
          <w:sz w:val="16"/>
        </w:rPr>
        <w:t xml:space="preserve">“What we plan to do is to be ready at all points in time, acting in good faith to reforge the </w:t>
      </w:r>
      <w:r w:rsidRPr="008C3464">
        <w:rPr>
          <w:rStyle w:val="StyleUnderline"/>
        </w:rPr>
        <w:t>unity</w:t>
      </w:r>
      <w:r w:rsidRPr="008C3464">
        <w:rPr>
          <w:sz w:val="16"/>
        </w:rPr>
        <w:t xml:space="preserve"> that was destroyed last week,” Bishop said. “And so what happens </w:t>
      </w:r>
      <w:r w:rsidRPr="008C3464">
        <w:rPr>
          <w:rStyle w:val="StyleUnderline"/>
          <w:highlight w:val="cyan"/>
        </w:rPr>
        <w:t>depends on how</w:t>
      </w:r>
      <w:r w:rsidRPr="008C3464">
        <w:rPr>
          <w:rStyle w:val="StyleUnderline"/>
        </w:rPr>
        <w:t xml:space="preserve"> </w:t>
      </w:r>
      <w:r w:rsidRPr="008C3464">
        <w:rPr>
          <w:rStyle w:val="Emphasis"/>
          <w:highlight w:val="cyan"/>
        </w:rPr>
        <w:t>leadership</w:t>
      </w:r>
      <w:r w:rsidRPr="008C3464">
        <w:rPr>
          <w:rStyle w:val="StyleUnderline"/>
        </w:rPr>
        <w:t xml:space="preserve"> </w:t>
      </w:r>
      <w:r w:rsidRPr="008C3464">
        <w:rPr>
          <w:rStyle w:val="StyleUnderline"/>
          <w:highlight w:val="cyan"/>
        </w:rPr>
        <w:t>is</w:t>
      </w:r>
      <w:r w:rsidRPr="008C3464">
        <w:rPr>
          <w:sz w:val="16"/>
        </w:rPr>
        <w:t xml:space="preserve"> </w:t>
      </w:r>
      <w:r w:rsidRPr="008C3464">
        <w:rPr>
          <w:rStyle w:val="Emphasis"/>
          <w:highlight w:val="cyan"/>
        </w:rPr>
        <w:t>inclined to reciprocate</w:t>
      </w:r>
      <w:r w:rsidRPr="008C3464">
        <w:rPr>
          <w:sz w:val="16"/>
        </w:rPr>
        <w:t xml:space="preserve"> and proceed.”</w:t>
      </w:r>
    </w:p>
    <w:p w14:paraId="5EB4059F" w14:textId="77777777" w:rsidR="00DA33CF" w:rsidRPr="008C3464" w:rsidRDefault="00DA33CF" w:rsidP="00DA33CF">
      <w:pPr>
        <w:rPr>
          <w:sz w:val="16"/>
          <w:szCs w:val="16"/>
        </w:rPr>
      </w:pPr>
      <w:r w:rsidRPr="008C3464">
        <w:rPr>
          <w:sz w:val="16"/>
          <w:szCs w:val="16"/>
        </w:rPr>
        <w:t xml:space="preserve">Colorado Rep. Lauren </w:t>
      </w:r>
      <w:proofErr w:type="spellStart"/>
      <w:r w:rsidRPr="008C3464">
        <w:rPr>
          <w:sz w:val="16"/>
          <w:szCs w:val="16"/>
        </w:rPr>
        <w:t>Boebert</w:t>
      </w:r>
      <w:proofErr w:type="spellEnd"/>
      <w:r w:rsidRPr="008C3464">
        <w:rPr>
          <w:sz w:val="16"/>
          <w:szCs w:val="16"/>
        </w:rPr>
        <w:t xml:space="preserve"> added: “This is what we fought for in January, and we were serious when we did it. We said ‘Congress is broken. And we want fundamental changes to this place.’ That’s what we all came here for.”</w:t>
      </w:r>
    </w:p>
    <w:p w14:paraId="3B488040" w14:textId="77777777" w:rsidR="00DA33CF" w:rsidRPr="008C3464" w:rsidRDefault="00DA33CF" w:rsidP="00DA33CF">
      <w:pPr>
        <w:rPr>
          <w:sz w:val="16"/>
        </w:rPr>
      </w:pPr>
      <w:r w:rsidRPr="008C3464">
        <w:rPr>
          <w:sz w:val="16"/>
        </w:rPr>
        <w:t xml:space="preserve">Pressed on their end game, GOP Rep. Chip Roy of Texas said: “The </w:t>
      </w:r>
      <w:r w:rsidRPr="008C3464">
        <w:rPr>
          <w:rStyle w:val="StyleUnderline"/>
          <w:highlight w:val="cyan"/>
        </w:rPr>
        <w:t>end game is</w:t>
      </w:r>
      <w:r w:rsidRPr="008C3464">
        <w:rPr>
          <w:sz w:val="16"/>
        </w:rPr>
        <w:t xml:space="preserve"> freedom, </w:t>
      </w:r>
      <w:r w:rsidRPr="008C3464">
        <w:rPr>
          <w:rStyle w:val="StyleUnderline"/>
          <w:highlight w:val="cyan"/>
        </w:rPr>
        <w:t>less gov</w:t>
      </w:r>
      <w:r w:rsidRPr="008C3464">
        <w:rPr>
          <w:sz w:val="16"/>
        </w:rPr>
        <w:t xml:space="preserve">ernment, </w:t>
      </w:r>
      <w:r w:rsidRPr="008C3464">
        <w:rPr>
          <w:rStyle w:val="Emphasis"/>
          <w:highlight w:val="cyan"/>
        </w:rPr>
        <w:t>less spending</w:t>
      </w:r>
      <w:r w:rsidRPr="008C3464">
        <w:rPr>
          <w:sz w:val="16"/>
        </w:rPr>
        <w:t>.”</w:t>
      </w:r>
    </w:p>
    <w:p w14:paraId="3AC2BCCA" w14:textId="77777777" w:rsidR="00DA33CF" w:rsidRPr="008C3464" w:rsidRDefault="00DA33CF" w:rsidP="00187464"/>
    <w:p w14:paraId="29984183" w14:textId="0D8E0CDC" w:rsidR="00213ECC" w:rsidRPr="008C3464" w:rsidRDefault="00213ECC" w:rsidP="00213ECC">
      <w:pPr>
        <w:pStyle w:val="Heading4"/>
      </w:pPr>
      <w:r w:rsidRPr="008C3464">
        <w:t xml:space="preserve">The GOP is fed up with McCarthy </w:t>
      </w:r>
      <w:r w:rsidRPr="008C3464">
        <w:rPr>
          <w:u w:val="single"/>
        </w:rPr>
        <w:t>now</w:t>
      </w:r>
      <w:r w:rsidRPr="008C3464">
        <w:t xml:space="preserve"> --- calls for ousting building up </w:t>
      </w:r>
    </w:p>
    <w:p w14:paraId="5115FE81" w14:textId="4404C1CF" w:rsidR="00213ECC" w:rsidRPr="008C3464" w:rsidRDefault="00213ECC" w:rsidP="00213ECC">
      <w:r w:rsidRPr="008C3464">
        <w:rPr>
          <w:rStyle w:val="Style13ptBold"/>
        </w:rPr>
        <w:t xml:space="preserve">Brooks </w:t>
      </w:r>
      <w:r w:rsidR="004E2272">
        <w:rPr>
          <w:rStyle w:val="Style13ptBold"/>
        </w:rPr>
        <w:t>5-30</w:t>
      </w:r>
      <w:r w:rsidRPr="008C3464">
        <w:t xml:space="preserve"> [Emily; May 30; Bachelor’s in political science at University of New Mexico; "First Republican publicly supports ousting McCarthy as Speaker," Hill, </w:t>
      </w:r>
      <w:hyperlink r:id="rId9" w:history="1">
        <w:r w:rsidRPr="008C3464">
          <w:rPr>
            <w:rStyle w:val="Hyperlink"/>
          </w:rPr>
          <w:t>https://thehill.com/homenews/house/4026377-first-republican-publicly-supports-ousting-mccarthy-as-speaker/</w:t>
        </w:r>
      </w:hyperlink>
      <w:r w:rsidRPr="008C3464">
        <w:t>; era]</w:t>
      </w:r>
    </w:p>
    <w:p w14:paraId="53D17261" w14:textId="77777777" w:rsidR="00213ECC" w:rsidRPr="008C3464" w:rsidRDefault="00213ECC" w:rsidP="00213ECC">
      <w:pPr>
        <w:rPr>
          <w:sz w:val="16"/>
        </w:rPr>
      </w:pPr>
      <w:r w:rsidRPr="008C3464">
        <w:rPr>
          <w:sz w:val="16"/>
        </w:rPr>
        <w:t xml:space="preserve">Rep. Dan </w:t>
      </w:r>
      <w:r w:rsidRPr="008C3464">
        <w:rPr>
          <w:rStyle w:val="Emphasis"/>
          <w:highlight w:val="cyan"/>
        </w:rPr>
        <w:t>Bishop</w:t>
      </w:r>
      <w:r w:rsidRPr="008C3464">
        <w:rPr>
          <w:sz w:val="16"/>
        </w:rPr>
        <w:t xml:space="preserve"> (R-N.C.) on Tuesday became the </w:t>
      </w:r>
      <w:r w:rsidRPr="008C3464">
        <w:rPr>
          <w:rStyle w:val="StyleUnderline"/>
          <w:highlight w:val="cyan"/>
        </w:rPr>
        <w:t>first Republican</w:t>
      </w:r>
      <w:r w:rsidRPr="008C3464">
        <w:rPr>
          <w:sz w:val="16"/>
        </w:rPr>
        <w:t xml:space="preserve"> to </w:t>
      </w:r>
      <w:r w:rsidRPr="008C3464">
        <w:rPr>
          <w:rStyle w:val="StyleUnderline"/>
          <w:highlight w:val="cyan"/>
        </w:rPr>
        <w:t>publicly</w:t>
      </w:r>
      <w:r w:rsidRPr="008C3464">
        <w:rPr>
          <w:rStyle w:val="StyleUnderline"/>
        </w:rPr>
        <w:t xml:space="preserve"> </w:t>
      </w:r>
      <w:r w:rsidRPr="008C3464">
        <w:rPr>
          <w:rStyle w:val="Emphasis"/>
          <w:highlight w:val="cyan"/>
        </w:rPr>
        <w:t>support ousting</w:t>
      </w:r>
      <w:r w:rsidRPr="008C3464">
        <w:rPr>
          <w:sz w:val="16"/>
        </w:rPr>
        <w:t xml:space="preserve"> Speaker Kevin </w:t>
      </w:r>
      <w:r w:rsidRPr="008C3464">
        <w:rPr>
          <w:rStyle w:val="StyleUnderline"/>
          <w:highlight w:val="cyan"/>
        </w:rPr>
        <w:t>McCarthy</w:t>
      </w:r>
      <w:r w:rsidRPr="008C3464">
        <w:rPr>
          <w:sz w:val="16"/>
        </w:rPr>
        <w:t xml:space="preserve"> (R-Calif.) </w:t>
      </w:r>
      <w:r w:rsidRPr="008C3464">
        <w:rPr>
          <w:rStyle w:val="StyleUnderline"/>
        </w:rPr>
        <w:t>over the debt ceiling deal</w:t>
      </w:r>
      <w:r w:rsidRPr="008C3464">
        <w:rPr>
          <w:sz w:val="16"/>
        </w:rPr>
        <w:t xml:space="preserve"> he struck </w:t>
      </w:r>
      <w:r w:rsidRPr="008C3464">
        <w:rPr>
          <w:rStyle w:val="StyleUnderline"/>
        </w:rPr>
        <w:t>with</w:t>
      </w:r>
      <w:r w:rsidRPr="008C3464">
        <w:rPr>
          <w:sz w:val="16"/>
        </w:rPr>
        <w:t xml:space="preserve"> President </w:t>
      </w:r>
      <w:r w:rsidRPr="008C3464">
        <w:rPr>
          <w:rStyle w:val="StyleUnderline"/>
        </w:rPr>
        <w:t>Biden</w:t>
      </w:r>
      <w:r w:rsidRPr="008C3464">
        <w:rPr>
          <w:sz w:val="16"/>
        </w:rPr>
        <w:t xml:space="preserve"> as </w:t>
      </w:r>
      <w:r w:rsidRPr="008C3464">
        <w:rPr>
          <w:rStyle w:val="StyleUnderline"/>
          <w:highlight w:val="cyan"/>
        </w:rPr>
        <w:t>conservative criticism</w:t>
      </w:r>
      <w:r w:rsidRPr="008C3464">
        <w:rPr>
          <w:rStyle w:val="StyleUnderline"/>
        </w:rPr>
        <w:t xml:space="preserve"> of the agreement </w:t>
      </w:r>
      <w:r w:rsidRPr="008C3464">
        <w:rPr>
          <w:rStyle w:val="StyleUnderline"/>
          <w:highlight w:val="cyan"/>
        </w:rPr>
        <w:t>ramps up</w:t>
      </w:r>
      <w:r w:rsidRPr="008C3464">
        <w:rPr>
          <w:sz w:val="16"/>
        </w:rPr>
        <w:t>.</w:t>
      </w:r>
    </w:p>
    <w:p w14:paraId="251DD313" w14:textId="77777777" w:rsidR="00213ECC" w:rsidRPr="008C3464" w:rsidRDefault="00213ECC" w:rsidP="00213ECC">
      <w:pPr>
        <w:rPr>
          <w:sz w:val="16"/>
        </w:rPr>
      </w:pPr>
      <w:r w:rsidRPr="008C3464">
        <w:rPr>
          <w:sz w:val="16"/>
        </w:rPr>
        <w:t xml:space="preserve">At a House Freedom Caucus press conference Tuesday, </w:t>
      </w:r>
      <w:r w:rsidRPr="008C3464">
        <w:rPr>
          <w:rStyle w:val="StyleUnderline"/>
          <w:highlight w:val="cyan"/>
        </w:rPr>
        <w:t>members</w:t>
      </w:r>
      <w:r w:rsidRPr="008C3464">
        <w:rPr>
          <w:rStyle w:val="StyleUnderline"/>
        </w:rPr>
        <w:t xml:space="preserve"> </w:t>
      </w:r>
      <w:r w:rsidRPr="008C3464">
        <w:rPr>
          <w:rStyle w:val="Emphasis"/>
          <w:highlight w:val="cyan"/>
        </w:rPr>
        <w:t>vented</w:t>
      </w:r>
      <w:r w:rsidRPr="008C3464">
        <w:rPr>
          <w:sz w:val="16"/>
        </w:rPr>
        <w:t xml:space="preserve"> their </w:t>
      </w:r>
      <w:r w:rsidRPr="008C3464">
        <w:rPr>
          <w:rStyle w:val="Emphasis"/>
          <w:highlight w:val="cyan"/>
        </w:rPr>
        <w:t>frustration</w:t>
      </w:r>
      <w:r w:rsidRPr="008C3464">
        <w:rPr>
          <w:rStyle w:val="StyleUnderline"/>
        </w:rPr>
        <w:t xml:space="preserve"> with the</w:t>
      </w:r>
      <w:r w:rsidRPr="008C3464">
        <w:rPr>
          <w:sz w:val="16"/>
        </w:rPr>
        <w:t xml:space="preserve"> </w:t>
      </w:r>
      <w:r w:rsidRPr="008C3464">
        <w:rPr>
          <w:rStyle w:val="StyleUnderline"/>
        </w:rPr>
        <w:t>agreement</w:t>
      </w:r>
      <w:r w:rsidRPr="008C3464">
        <w:rPr>
          <w:sz w:val="16"/>
        </w:rPr>
        <w:t xml:space="preserve"> and </w:t>
      </w:r>
      <w:r w:rsidRPr="008C3464">
        <w:rPr>
          <w:rStyle w:val="StyleUnderline"/>
        </w:rPr>
        <w:t>urged their colleagues to vote against it</w:t>
      </w:r>
      <w:r w:rsidRPr="008C3464">
        <w:rPr>
          <w:sz w:val="16"/>
        </w:rPr>
        <w:t xml:space="preserve">, but </w:t>
      </w:r>
      <w:r w:rsidRPr="008C3464">
        <w:rPr>
          <w:rStyle w:val="StyleUnderline"/>
        </w:rPr>
        <w:t>Bishop was the sole Republican to</w:t>
      </w:r>
      <w:r w:rsidRPr="008C3464">
        <w:rPr>
          <w:sz w:val="16"/>
        </w:rPr>
        <w:t xml:space="preserve"> raise his hand </w:t>
      </w:r>
      <w:r w:rsidRPr="008C3464">
        <w:rPr>
          <w:rStyle w:val="StyleUnderline"/>
        </w:rPr>
        <w:t>signifying he would support</w:t>
      </w:r>
      <w:r w:rsidRPr="008C3464">
        <w:rPr>
          <w:sz w:val="16"/>
        </w:rPr>
        <w:t xml:space="preserve"> a motion </w:t>
      </w:r>
      <w:r w:rsidRPr="008C3464">
        <w:rPr>
          <w:rStyle w:val="StyleUnderline"/>
        </w:rPr>
        <w:t>to oust McCarthy</w:t>
      </w:r>
      <w:r w:rsidRPr="008C3464">
        <w:rPr>
          <w:sz w:val="16"/>
        </w:rPr>
        <w:t xml:space="preserve"> over the bill.</w:t>
      </w:r>
    </w:p>
    <w:p w14:paraId="04373F98" w14:textId="77777777" w:rsidR="00213ECC" w:rsidRPr="008C3464" w:rsidRDefault="00213ECC" w:rsidP="00213ECC">
      <w:pPr>
        <w:rPr>
          <w:sz w:val="16"/>
        </w:rPr>
      </w:pPr>
      <w:r w:rsidRPr="008C3464">
        <w:rPr>
          <w:sz w:val="16"/>
        </w:rPr>
        <w:t xml:space="preserve">“I think </w:t>
      </w:r>
      <w:r w:rsidRPr="008C3464">
        <w:rPr>
          <w:rStyle w:val="StyleUnderline"/>
        </w:rPr>
        <w:t>it’s got to be done</w:t>
      </w:r>
      <w:r w:rsidRPr="008C3464">
        <w:rPr>
          <w:sz w:val="16"/>
        </w:rPr>
        <w:t>,” Bishop told reporters after the press conference.</w:t>
      </w:r>
    </w:p>
    <w:p w14:paraId="568F6CD4" w14:textId="77777777" w:rsidR="00213ECC" w:rsidRPr="008C3464" w:rsidRDefault="00213ECC" w:rsidP="00213ECC">
      <w:pPr>
        <w:rPr>
          <w:sz w:val="16"/>
          <w:szCs w:val="16"/>
        </w:rPr>
      </w:pPr>
      <w:r w:rsidRPr="008C3464">
        <w:rPr>
          <w:sz w:val="16"/>
          <w:szCs w:val="16"/>
        </w:rPr>
        <w:t>But Bishop did not commit to filing a motion to vacate the chair, which would trigger a vote on removing McCarthy as Speaker.</w:t>
      </w:r>
    </w:p>
    <w:p w14:paraId="574EED36" w14:textId="77777777" w:rsidR="00213ECC" w:rsidRPr="008C3464" w:rsidRDefault="00213ECC" w:rsidP="00213ECC">
      <w:pPr>
        <w:rPr>
          <w:sz w:val="16"/>
        </w:rPr>
      </w:pPr>
      <w:r w:rsidRPr="008C3464">
        <w:rPr>
          <w:sz w:val="16"/>
        </w:rPr>
        <w:t>“</w:t>
      </w:r>
      <w:r w:rsidRPr="008C3464">
        <w:rPr>
          <w:rStyle w:val="StyleUnderline"/>
        </w:rPr>
        <w:t>I’ll decide</w:t>
      </w:r>
      <w:r w:rsidRPr="008C3464">
        <w:rPr>
          <w:sz w:val="16"/>
        </w:rPr>
        <w:t xml:space="preserve"> that in conjunction </w:t>
      </w:r>
      <w:r w:rsidRPr="008C3464">
        <w:rPr>
          <w:rStyle w:val="StyleUnderline"/>
        </w:rPr>
        <w:t>with others</w:t>
      </w:r>
      <w:r w:rsidRPr="008C3464">
        <w:rPr>
          <w:sz w:val="16"/>
        </w:rPr>
        <w:t xml:space="preserve">,” </w:t>
      </w:r>
      <w:r w:rsidRPr="008C3464">
        <w:rPr>
          <w:rStyle w:val="StyleUnderline"/>
        </w:rPr>
        <w:t>Bishop said</w:t>
      </w:r>
      <w:r w:rsidRPr="008C3464">
        <w:rPr>
          <w:sz w:val="16"/>
        </w:rPr>
        <w:t>.</w:t>
      </w:r>
    </w:p>
    <w:p w14:paraId="09EF158D" w14:textId="77777777" w:rsidR="00213ECC" w:rsidRPr="008C3464" w:rsidRDefault="00213ECC" w:rsidP="00213ECC">
      <w:r w:rsidRPr="008C3464">
        <w:t>Hard-line conservative Republicans had for months brushed off questions about whether they would seek to replace McCarthy as Speaker if he struck a debt limit deal that did not meet their standards.</w:t>
      </w:r>
    </w:p>
    <w:p w14:paraId="341A6909" w14:textId="77777777" w:rsidR="00213ECC" w:rsidRPr="008C3464" w:rsidRDefault="00213ECC" w:rsidP="00213ECC">
      <w:pPr>
        <w:rPr>
          <w:sz w:val="16"/>
        </w:rPr>
      </w:pPr>
      <w:r w:rsidRPr="008C3464">
        <w:rPr>
          <w:sz w:val="16"/>
        </w:rPr>
        <w:t xml:space="preserve">But </w:t>
      </w:r>
      <w:r w:rsidRPr="008C3464">
        <w:rPr>
          <w:rStyle w:val="StyleUnderline"/>
        </w:rPr>
        <w:t xml:space="preserve">members of the House </w:t>
      </w:r>
      <w:r w:rsidRPr="008C3464">
        <w:rPr>
          <w:rStyle w:val="StyleUnderline"/>
          <w:highlight w:val="cyan"/>
        </w:rPr>
        <w:t>Freedom Caucus</w:t>
      </w:r>
      <w:r w:rsidRPr="008C3464">
        <w:rPr>
          <w:sz w:val="16"/>
        </w:rPr>
        <w:t xml:space="preserve"> and </w:t>
      </w:r>
      <w:r w:rsidRPr="008C3464">
        <w:rPr>
          <w:rStyle w:val="StyleUnderline"/>
        </w:rPr>
        <w:t>beyond</w:t>
      </w:r>
      <w:r w:rsidRPr="008C3464">
        <w:rPr>
          <w:sz w:val="16"/>
        </w:rPr>
        <w:t xml:space="preserve"> were </w:t>
      </w:r>
      <w:r w:rsidRPr="008C3464">
        <w:rPr>
          <w:rStyle w:val="StyleUnderline"/>
          <w:highlight w:val="cyan"/>
        </w:rPr>
        <w:t>infuriated the debt limit bill</w:t>
      </w:r>
      <w:r w:rsidRPr="008C3464">
        <w:rPr>
          <w:sz w:val="16"/>
        </w:rPr>
        <w:t xml:space="preserve"> announced over the weekend </w:t>
      </w:r>
      <w:r w:rsidRPr="008C3464">
        <w:rPr>
          <w:rStyle w:val="StyleUnderline"/>
          <w:highlight w:val="cyan"/>
        </w:rPr>
        <w:t>did not</w:t>
      </w:r>
      <w:r w:rsidRPr="008C3464">
        <w:rPr>
          <w:sz w:val="16"/>
        </w:rPr>
        <w:t xml:space="preserve"> do more to </w:t>
      </w:r>
      <w:r w:rsidRPr="008C3464">
        <w:rPr>
          <w:rStyle w:val="StyleUnderline"/>
          <w:highlight w:val="cyan"/>
        </w:rPr>
        <w:t>cut spending</w:t>
      </w:r>
      <w:r w:rsidRPr="008C3464">
        <w:rPr>
          <w:sz w:val="16"/>
        </w:rPr>
        <w:t xml:space="preserve"> and </w:t>
      </w:r>
      <w:r w:rsidRPr="008C3464">
        <w:rPr>
          <w:rStyle w:val="StyleUnderline"/>
          <w:highlight w:val="cyan"/>
        </w:rPr>
        <w:t>complained other provisions</w:t>
      </w:r>
      <w:r w:rsidRPr="008C3464">
        <w:rPr>
          <w:sz w:val="16"/>
        </w:rPr>
        <w:t xml:space="preserve"> </w:t>
      </w:r>
      <w:r w:rsidRPr="008C3464">
        <w:rPr>
          <w:rStyle w:val="StyleUnderline"/>
        </w:rPr>
        <w:t xml:space="preserve">Republican leadership touted had </w:t>
      </w:r>
      <w:r w:rsidRPr="008C3464">
        <w:rPr>
          <w:rStyle w:val="StyleUnderline"/>
          <w:highlight w:val="cyan"/>
        </w:rPr>
        <w:t>massive loopholes</w:t>
      </w:r>
      <w:r w:rsidRPr="008C3464">
        <w:rPr>
          <w:sz w:val="16"/>
        </w:rPr>
        <w:t>.</w:t>
      </w:r>
    </w:p>
    <w:p w14:paraId="743C5B8D" w14:textId="77777777" w:rsidR="00213ECC" w:rsidRPr="008C3464" w:rsidRDefault="00213ECC" w:rsidP="00213ECC">
      <w:pPr>
        <w:rPr>
          <w:sz w:val="16"/>
        </w:rPr>
      </w:pPr>
      <w:r w:rsidRPr="008C3464">
        <w:rPr>
          <w:sz w:val="16"/>
        </w:rPr>
        <w:t xml:space="preserve">“I want to be very clear: Not one Republican should vote for this deal. Not one. If you’re out there watching this, every one of my colleagues, I’m </w:t>
      </w:r>
      <w:proofErr w:type="spellStart"/>
      <w:r w:rsidRPr="008C3464">
        <w:rPr>
          <w:sz w:val="16"/>
        </w:rPr>
        <w:t>gonna</w:t>
      </w:r>
      <w:proofErr w:type="spellEnd"/>
      <w:r w:rsidRPr="008C3464">
        <w:rPr>
          <w:sz w:val="16"/>
        </w:rPr>
        <w:t xml:space="preserve"> be very clear: Not one Republican should vote for this deal,” Rep. Chip </w:t>
      </w:r>
      <w:r w:rsidRPr="008C3464">
        <w:rPr>
          <w:rStyle w:val="StyleUnderline"/>
        </w:rPr>
        <w:t>Roy</w:t>
      </w:r>
      <w:r w:rsidRPr="008C3464">
        <w:rPr>
          <w:sz w:val="16"/>
        </w:rPr>
        <w:t xml:space="preserve"> (R-Texas) </w:t>
      </w:r>
      <w:r w:rsidRPr="008C3464">
        <w:rPr>
          <w:rStyle w:val="StyleUnderline"/>
        </w:rPr>
        <w:t>said</w:t>
      </w:r>
      <w:r w:rsidRPr="008C3464">
        <w:rPr>
          <w:sz w:val="16"/>
        </w:rPr>
        <w:t>. “</w:t>
      </w:r>
      <w:r w:rsidRPr="008C3464">
        <w:rPr>
          <w:rStyle w:val="StyleUnderline"/>
        </w:rPr>
        <w:t>It is a bad deal</w:t>
      </w:r>
      <w:r w:rsidRPr="008C3464">
        <w:rPr>
          <w:sz w:val="16"/>
        </w:rPr>
        <w:t>.”</w:t>
      </w:r>
    </w:p>
    <w:p w14:paraId="4A9135E5" w14:textId="77777777" w:rsidR="00213ECC" w:rsidRPr="008C3464" w:rsidRDefault="00213ECC" w:rsidP="00213ECC">
      <w:pPr>
        <w:rPr>
          <w:sz w:val="16"/>
          <w:szCs w:val="16"/>
        </w:rPr>
      </w:pPr>
      <w:r w:rsidRPr="008C3464">
        <w:rPr>
          <w:sz w:val="16"/>
          <w:szCs w:val="16"/>
        </w:rPr>
        <w:t>The measure imposes spending caps, rescinds unspent COVID-19 funds, increases some work requirements for public assistance programs and more.</w:t>
      </w:r>
    </w:p>
    <w:p w14:paraId="3FCD6DD4" w14:textId="77777777" w:rsidR="00213ECC" w:rsidRPr="008C3464" w:rsidRDefault="00213ECC" w:rsidP="00213ECC">
      <w:pPr>
        <w:rPr>
          <w:sz w:val="16"/>
        </w:rPr>
      </w:pPr>
      <w:r w:rsidRPr="008C3464">
        <w:rPr>
          <w:sz w:val="16"/>
        </w:rPr>
        <w:t xml:space="preserve">“I’m just </w:t>
      </w:r>
      <w:r w:rsidRPr="008C3464">
        <w:rPr>
          <w:rStyle w:val="Emphasis"/>
          <w:highlight w:val="cyan"/>
        </w:rPr>
        <w:t>fed up with the lies</w:t>
      </w:r>
      <w:r w:rsidRPr="008C3464">
        <w:rPr>
          <w:sz w:val="16"/>
        </w:rPr>
        <w:t xml:space="preserve">, I’m fed up with the </w:t>
      </w:r>
      <w:r w:rsidRPr="008C3464">
        <w:rPr>
          <w:rStyle w:val="StyleUnderline"/>
          <w:highlight w:val="cyan"/>
        </w:rPr>
        <w:t>lack of courage</w:t>
      </w:r>
      <w:r w:rsidRPr="008C3464">
        <w:rPr>
          <w:sz w:val="16"/>
        </w:rPr>
        <w:t xml:space="preserve">, the </w:t>
      </w:r>
      <w:r w:rsidRPr="008C3464">
        <w:rPr>
          <w:rStyle w:val="StyleUnderline"/>
          <w:highlight w:val="cyan"/>
        </w:rPr>
        <w:t>cowardice</w:t>
      </w:r>
      <w:r w:rsidRPr="008C3464">
        <w:rPr>
          <w:sz w:val="16"/>
        </w:rPr>
        <w:t xml:space="preserve">,” </w:t>
      </w:r>
      <w:r w:rsidRPr="008C3464">
        <w:rPr>
          <w:rStyle w:val="StyleUnderline"/>
        </w:rPr>
        <w:t>Bishop said</w:t>
      </w:r>
      <w:r w:rsidRPr="008C3464">
        <w:rPr>
          <w:sz w:val="16"/>
        </w:rPr>
        <w:t xml:space="preserve">. “And </w:t>
      </w:r>
      <w:r w:rsidRPr="008C3464">
        <w:rPr>
          <w:rStyle w:val="StyleUnderline"/>
        </w:rPr>
        <w:t>I intend to see</w:t>
      </w:r>
      <w:r w:rsidRPr="008C3464">
        <w:rPr>
          <w:sz w:val="16"/>
        </w:rPr>
        <w:t xml:space="preserve"> to it that there is </w:t>
      </w:r>
      <w:r w:rsidRPr="008C3464">
        <w:rPr>
          <w:rStyle w:val="StyleUnderline"/>
        </w:rPr>
        <w:t>somebody</w:t>
      </w:r>
      <w:r w:rsidRPr="008C3464">
        <w:rPr>
          <w:sz w:val="16"/>
        </w:rPr>
        <w:t xml:space="preserve"> who’s </w:t>
      </w:r>
      <w:r w:rsidRPr="008C3464">
        <w:rPr>
          <w:rStyle w:val="StyleUnderline"/>
        </w:rPr>
        <w:t>prepared to say what needs to be done</w:t>
      </w:r>
      <w:r w:rsidRPr="008C3464">
        <w:rPr>
          <w:sz w:val="16"/>
        </w:rPr>
        <w:t>.”</w:t>
      </w:r>
    </w:p>
    <w:p w14:paraId="46FB3D79" w14:textId="77777777" w:rsidR="00213ECC" w:rsidRPr="008C3464" w:rsidRDefault="00213ECC" w:rsidP="00213ECC">
      <w:pPr>
        <w:rPr>
          <w:sz w:val="16"/>
        </w:rPr>
      </w:pPr>
      <w:r w:rsidRPr="008C3464">
        <w:rPr>
          <w:rStyle w:val="StyleUnderline"/>
          <w:highlight w:val="cyan"/>
        </w:rPr>
        <w:t>Bishop</w:t>
      </w:r>
      <w:r w:rsidRPr="008C3464">
        <w:rPr>
          <w:sz w:val="16"/>
        </w:rPr>
        <w:t xml:space="preserve"> was </w:t>
      </w:r>
      <w:r w:rsidRPr="008C3464">
        <w:rPr>
          <w:rStyle w:val="StyleUnderline"/>
        </w:rPr>
        <w:t>one of 20 House Republicans</w:t>
      </w:r>
      <w:r w:rsidRPr="008C3464">
        <w:rPr>
          <w:sz w:val="16"/>
        </w:rPr>
        <w:t xml:space="preserve"> who </w:t>
      </w:r>
      <w:r w:rsidRPr="008C3464">
        <w:rPr>
          <w:rStyle w:val="StyleUnderline"/>
          <w:highlight w:val="cyan"/>
        </w:rPr>
        <w:t>withheld support for McCarthy for Speaker</w:t>
      </w:r>
      <w:r w:rsidRPr="008C3464">
        <w:rPr>
          <w:sz w:val="16"/>
        </w:rPr>
        <w:t xml:space="preserve"> in January, resulting in a historic 15-ballot Speaker election. Those </w:t>
      </w:r>
      <w:r w:rsidRPr="008C3464">
        <w:rPr>
          <w:rStyle w:val="StyleUnderline"/>
        </w:rPr>
        <w:t>members secured commitments</w:t>
      </w:r>
      <w:r w:rsidRPr="008C3464">
        <w:rPr>
          <w:sz w:val="16"/>
        </w:rPr>
        <w:t xml:space="preserve"> to </w:t>
      </w:r>
      <w:r w:rsidRPr="008C3464">
        <w:rPr>
          <w:rStyle w:val="StyleUnderline"/>
        </w:rPr>
        <w:t>pursue</w:t>
      </w:r>
      <w:r w:rsidRPr="008C3464">
        <w:rPr>
          <w:sz w:val="16"/>
        </w:rPr>
        <w:t xml:space="preserve"> </w:t>
      </w:r>
      <w:r w:rsidRPr="008C3464">
        <w:rPr>
          <w:rStyle w:val="StyleUnderline"/>
        </w:rPr>
        <w:t>policies like cutting gov</w:t>
      </w:r>
      <w:r w:rsidRPr="008C3464">
        <w:rPr>
          <w:sz w:val="16"/>
        </w:rPr>
        <w:t xml:space="preserve">ernment </w:t>
      </w:r>
      <w:r w:rsidRPr="008C3464">
        <w:rPr>
          <w:rStyle w:val="StyleUnderline"/>
        </w:rPr>
        <w:t>spending</w:t>
      </w:r>
      <w:r w:rsidRPr="008C3464">
        <w:rPr>
          <w:sz w:val="16"/>
        </w:rPr>
        <w:t xml:space="preserve"> — </w:t>
      </w:r>
      <w:r w:rsidRPr="008C3464">
        <w:rPr>
          <w:rStyle w:val="StyleUnderline"/>
        </w:rPr>
        <w:t>and</w:t>
      </w:r>
      <w:r w:rsidRPr="008C3464">
        <w:rPr>
          <w:sz w:val="16"/>
        </w:rPr>
        <w:t xml:space="preserve"> restoring the threshold for a “</w:t>
      </w:r>
      <w:r w:rsidRPr="008C3464">
        <w:rPr>
          <w:rStyle w:val="StyleUnderline"/>
        </w:rPr>
        <w:t>motion to vacate the</w:t>
      </w:r>
      <w:r w:rsidRPr="008C3464">
        <w:rPr>
          <w:sz w:val="16"/>
        </w:rPr>
        <w:t xml:space="preserve"> </w:t>
      </w:r>
      <w:r w:rsidRPr="008C3464">
        <w:rPr>
          <w:rStyle w:val="StyleUnderline"/>
        </w:rPr>
        <w:t>chair</w:t>
      </w:r>
      <w:r w:rsidRPr="008C3464">
        <w:rPr>
          <w:sz w:val="16"/>
        </w:rPr>
        <w:t xml:space="preserve">” </w:t>
      </w:r>
      <w:r w:rsidRPr="008C3464">
        <w:rPr>
          <w:rStyle w:val="StyleUnderline"/>
        </w:rPr>
        <w:t>to just one member</w:t>
      </w:r>
      <w:r w:rsidRPr="008C3464">
        <w:rPr>
          <w:sz w:val="16"/>
        </w:rPr>
        <w:t xml:space="preserve">, </w:t>
      </w:r>
      <w:r w:rsidRPr="008C3464">
        <w:rPr>
          <w:rStyle w:val="StyleUnderline"/>
        </w:rPr>
        <w:t>down from</w:t>
      </w:r>
      <w:r w:rsidRPr="008C3464">
        <w:rPr>
          <w:sz w:val="16"/>
        </w:rPr>
        <w:t xml:space="preserve"> a standard of </w:t>
      </w:r>
      <w:r w:rsidRPr="008C3464">
        <w:rPr>
          <w:rStyle w:val="StyleUnderline"/>
        </w:rPr>
        <w:t>five</w:t>
      </w:r>
      <w:r w:rsidRPr="008C3464">
        <w:rPr>
          <w:sz w:val="16"/>
        </w:rPr>
        <w:t xml:space="preserve"> put in place under former Speaker Nancy Pelosi (D-Calif.).</w:t>
      </w:r>
    </w:p>
    <w:p w14:paraId="2F723488" w14:textId="77777777" w:rsidR="00213ECC" w:rsidRPr="008C3464" w:rsidRDefault="00213ECC" w:rsidP="00213ECC">
      <w:pPr>
        <w:rPr>
          <w:sz w:val="16"/>
        </w:rPr>
      </w:pPr>
      <w:r w:rsidRPr="008C3464">
        <w:rPr>
          <w:sz w:val="16"/>
        </w:rPr>
        <w:t xml:space="preserve">While </w:t>
      </w:r>
      <w:r w:rsidRPr="008C3464">
        <w:rPr>
          <w:rStyle w:val="StyleUnderline"/>
          <w:highlight w:val="cyan"/>
        </w:rPr>
        <w:t>Bishop</w:t>
      </w:r>
      <w:r w:rsidRPr="008C3464">
        <w:rPr>
          <w:rStyle w:val="StyleUnderline"/>
        </w:rPr>
        <w:t xml:space="preserve"> is the first member to</w:t>
      </w:r>
      <w:r w:rsidRPr="008C3464">
        <w:rPr>
          <w:sz w:val="16"/>
        </w:rPr>
        <w:t xml:space="preserve"> explicitly </w:t>
      </w:r>
      <w:r w:rsidRPr="008C3464">
        <w:rPr>
          <w:rStyle w:val="StyleUnderline"/>
          <w:highlight w:val="cyan"/>
        </w:rPr>
        <w:t>call for ousting McCarthy</w:t>
      </w:r>
      <w:r w:rsidRPr="008C3464">
        <w:rPr>
          <w:rStyle w:val="StyleUnderline"/>
        </w:rPr>
        <w:t xml:space="preserve"> over</w:t>
      </w:r>
      <w:r w:rsidRPr="008C3464">
        <w:rPr>
          <w:sz w:val="16"/>
        </w:rPr>
        <w:t xml:space="preserve"> the </w:t>
      </w:r>
      <w:r w:rsidRPr="008C3464">
        <w:rPr>
          <w:rStyle w:val="StyleUnderline"/>
        </w:rPr>
        <w:t>debt limit bill</w:t>
      </w:r>
      <w:r w:rsidRPr="008C3464">
        <w:rPr>
          <w:sz w:val="16"/>
        </w:rPr>
        <w:t xml:space="preserve">, </w:t>
      </w:r>
      <w:r w:rsidRPr="008C3464">
        <w:rPr>
          <w:rStyle w:val="Emphasis"/>
          <w:highlight w:val="cyan"/>
        </w:rPr>
        <w:t>other members</w:t>
      </w:r>
      <w:r w:rsidRPr="008C3464">
        <w:rPr>
          <w:sz w:val="16"/>
        </w:rPr>
        <w:t xml:space="preserve"> have been </w:t>
      </w:r>
      <w:r w:rsidRPr="008C3464">
        <w:rPr>
          <w:rStyle w:val="StyleUnderline"/>
          <w:highlight w:val="cyan"/>
        </w:rPr>
        <w:t>signaling</w:t>
      </w:r>
      <w:r w:rsidRPr="008C3464">
        <w:rPr>
          <w:rStyle w:val="StyleUnderline"/>
        </w:rPr>
        <w:t xml:space="preserve"> they could be </w:t>
      </w:r>
      <w:r w:rsidRPr="008C3464">
        <w:rPr>
          <w:rStyle w:val="Emphasis"/>
          <w:highlight w:val="cyan"/>
        </w:rPr>
        <w:t>willing to do so</w:t>
      </w:r>
      <w:r w:rsidRPr="008C3464">
        <w:rPr>
          <w:sz w:val="16"/>
        </w:rPr>
        <w:t>.</w:t>
      </w:r>
    </w:p>
    <w:p w14:paraId="4B561C9F" w14:textId="77777777" w:rsidR="00213ECC" w:rsidRPr="008C3464" w:rsidRDefault="00213ECC" w:rsidP="00213ECC">
      <w:pPr>
        <w:rPr>
          <w:sz w:val="16"/>
        </w:rPr>
      </w:pPr>
      <w:r w:rsidRPr="008C3464">
        <w:rPr>
          <w:sz w:val="16"/>
        </w:rPr>
        <w:t xml:space="preserve">“If I can’t kill it, </w:t>
      </w:r>
      <w:r w:rsidRPr="008C3464">
        <w:rPr>
          <w:rStyle w:val="StyleUnderline"/>
        </w:rPr>
        <w:t>if we can’t kill it on the floor tomorrow</w:t>
      </w:r>
      <w:r w:rsidRPr="008C3464">
        <w:rPr>
          <w:sz w:val="16"/>
        </w:rPr>
        <w:t xml:space="preserve">, </w:t>
      </w:r>
      <w:r w:rsidRPr="008C3464">
        <w:rPr>
          <w:rStyle w:val="StyleUnderline"/>
        </w:rPr>
        <w:t>then we’re going to</w:t>
      </w:r>
      <w:r w:rsidRPr="008C3464">
        <w:rPr>
          <w:sz w:val="16"/>
        </w:rPr>
        <w:t xml:space="preserve"> have to then </w:t>
      </w:r>
      <w:r w:rsidRPr="008C3464">
        <w:rPr>
          <w:rStyle w:val="StyleUnderline"/>
        </w:rPr>
        <w:t>regroup</w:t>
      </w:r>
      <w:r w:rsidRPr="008C3464">
        <w:rPr>
          <w:sz w:val="16"/>
        </w:rPr>
        <w:t xml:space="preserve"> </w:t>
      </w:r>
      <w:r w:rsidRPr="008C3464">
        <w:rPr>
          <w:rStyle w:val="StyleUnderline"/>
        </w:rPr>
        <w:t>and figure out the</w:t>
      </w:r>
      <w:r w:rsidRPr="008C3464">
        <w:rPr>
          <w:sz w:val="16"/>
        </w:rPr>
        <w:t xml:space="preserve"> whole </w:t>
      </w:r>
      <w:r w:rsidRPr="008C3464">
        <w:rPr>
          <w:rStyle w:val="StyleUnderline"/>
        </w:rPr>
        <w:t>leadership arrangement again</w:t>
      </w:r>
      <w:r w:rsidRPr="008C3464">
        <w:rPr>
          <w:sz w:val="16"/>
        </w:rPr>
        <w:t xml:space="preserve">,” </w:t>
      </w:r>
      <w:r w:rsidRPr="008C3464">
        <w:rPr>
          <w:rStyle w:val="StyleUnderline"/>
        </w:rPr>
        <w:t>Roy said</w:t>
      </w:r>
      <w:r w:rsidRPr="008C3464">
        <w:rPr>
          <w:sz w:val="16"/>
        </w:rPr>
        <w:t xml:space="preserve"> on conservative radio host Glenn Beck’s show Tuesday morning.</w:t>
      </w:r>
    </w:p>
    <w:p w14:paraId="4194EA16" w14:textId="77777777" w:rsidR="00213ECC" w:rsidRPr="008C3464" w:rsidRDefault="00213ECC" w:rsidP="00213ECC">
      <w:pPr>
        <w:rPr>
          <w:sz w:val="16"/>
          <w:szCs w:val="16"/>
        </w:rPr>
      </w:pPr>
      <w:r w:rsidRPr="008C3464">
        <w:rPr>
          <w:sz w:val="16"/>
          <w:szCs w:val="16"/>
        </w:rPr>
        <w:t>Other members of the House Freedom Caucus are putting focus on trying to stop the debt deal before talking about removing McCarthy.</w:t>
      </w:r>
    </w:p>
    <w:p w14:paraId="08E51E2B" w14:textId="77777777" w:rsidR="00213ECC" w:rsidRPr="008C3464" w:rsidRDefault="00213ECC" w:rsidP="00213ECC">
      <w:pPr>
        <w:rPr>
          <w:sz w:val="16"/>
        </w:rPr>
      </w:pPr>
      <w:r w:rsidRPr="008C3464">
        <w:rPr>
          <w:sz w:val="16"/>
        </w:rPr>
        <w:t xml:space="preserve">“Let me put it this way. I think this </w:t>
      </w:r>
      <w:r w:rsidRPr="008C3464">
        <w:rPr>
          <w:rStyle w:val="StyleUnderline"/>
        </w:rPr>
        <w:t xml:space="preserve">bill </w:t>
      </w:r>
      <w:r w:rsidRPr="008C3464">
        <w:rPr>
          <w:rStyle w:val="StyleUnderline"/>
          <w:highlight w:val="cyan"/>
        </w:rPr>
        <w:t>indicates</w:t>
      </w:r>
      <w:r w:rsidRPr="008C3464">
        <w:rPr>
          <w:sz w:val="16"/>
        </w:rPr>
        <w:t xml:space="preserve"> exactly </w:t>
      </w:r>
      <w:r w:rsidRPr="008C3464">
        <w:rPr>
          <w:rStyle w:val="StyleUnderline"/>
          <w:highlight w:val="cyan"/>
        </w:rPr>
        <w:t>why</w:t>
      </w:r>
      <w:r w:rsidRPr="008C3464">
        <w:rPr>
          <w:rStyle w:val="StyleUnderline"/>
        </w:rPr>
        <w:t xml:space="preserve"> I have </w:t>
      </w:r>
      <w:r w:rsidRPr="008C3464">
        <w:rPr>
          <w:rStyle w:val="Emphasis"/>
          <w:highlight w:val="cyan"/>
        </w:rPr>
        <w:t>concerns</w:t>
      </w:r>
      <w:r w:rsidRPr="008C3464">
        <w:rPr>
          <w:rStyle w:val="StyleUnderline"/>
        </w:rPr>
        <w:t xml:space="preserve"> </w:t>
      </w:r>
      <w:r w:rsidRPr="008C3464">
        <w:rPr>
          <w:rStyle w:val="StyleUnderline"/>
          <w:highlight w:val="cyan"/>
        </w:rPr>
        <w:t>about him being</w:t>
      </w:r>
      <w:r w:rsidRPr="008C3464">
        <w:rPr>
          <w:sz w:val="16"/>
          <w:highlight w:val="cyan"/>
        </w:rPr>
        <w:t xml:space="preserve"> </w:t>
      </w:r>
      <w:r w:rsidRPr="008C3464">
        <w:rPr>
          <w:rStyle w:val="StyleUnderline"/>
          <w:highlight w:val="cyan"/>
        </w:rPr>
        <w:t>Speaker</w:t>
      </w:r>
      <w:r w:rsidRPr="008C3464">
        <w:rPr>
          <w:sz w:val="16"/>
        </w:rPr>
        <w:t xml:space="preserve">,” Rep. Andy Biggs (R-Ariz.) said. </w:t>
      </w:r>
    </w:p>
    <w:p w14:paraId="58C318BC" w14:textId="77777777" w:rsidR="00213ECC" w:rsidRPr="008C3464" w:rsidRDefault="00213ECC" w:rsidP="00213ECC">
      <w:pPr>
        <w:rPr>
          <w:sz w:val="16"/>
        </w:rPr>
      </w:pPr>
      <w:r w:rsidRPr="008C3464">
        <w:rPr>
          <w:sz w:val="16"/>
        </w:rPr>
        <w:t xml:space="preserve">“It is a </w:t>
      </w:r>
      <w:r w:rsidRPr="008C3464">
        <w:rPr>
          <w:rStyle w:val="Emphasis"/>
          <w:highlight w:val="cyan"/>
        </w:rPr>
        <w:t>failure of leadership</w:t>
      </w:r>
      <w:r w:rsidRPr="008C3464">
        <w:rPr>
          <w:sz w:val="16"/>
        </w:rPr>
        <w:t xml:space="preserve"> for us to </w:t>
      </w:r>
      <w:r w:rsidRPr="008C3464">
        <w:rPr>
          <w:rStyle w:val="StyleUnderline"/>
          <w:highlight w:val="cyan"/>
        </w:rPr>
        <w:t>surrender all</w:t>
      </w:r>
      <w:r w:rsidRPr="008C3464">
        <w:rPr>
          <w:rStyle w:val="StyleUnderline"/>
        </w:rPr>
        <w:t xml:space="preserve"> the </w:t>
      </w:r>
      <w:r w:rsidRPr="008C3464">
        <w:rPr>
          <w:rStyle w:val="StyleUnderline"/>
          <w:highlight w:val="cyan"/>
        </w:rPr>
        <w:t>leverage</w:t>
      </w:r>
      <w:r w:rsidRPr="008C3464">
        <w:rPr>
          <w:rStyle w:val="StyleUnderline"/>
        </w:rPr>
        <w:t xml:space="preserve"> and</w:t>
      </w:r>
      <w:r w:rsidRPr="008C3464">
        <w:rPr>
          <w:sz w:val="16"/>
        </w:rPr>
        <w:t xml:space="preserve"> all the </w:t>
      </w:r>
      <w:r w:rsidRPr="008C3464">
        <w:rPr>
          <w:rStyle w:val="StyleUnderline"/>
        </w:rPr>
        <w:t>strength</w:t>
      </w:r>
      <w:r w:rsidRPr="008C3464">
        <w:rPr>
          <w:sz w:val="16"/>
        </w:rPr>
        <w:t xml:space="preserve"> that </w:t>
      </w:r>
      <w:r w:rsidRPr="008C3464">
        <w:rPr>
          <w:rStyle w:val="StyleUnderline"/>
        </w:rPr>
        <w:t xml:space="preserve">we </w:t>
      </w:r>
      <w:r w:rsidRPr="008C3464">
        <w:rPr>
          <w:rStyle w:val="StyleUnderline"/>
          <w:highlight w:val="cyan"/>
        </w:rPr>
        <w:t>had with</w:t>
      </w:r>
      <w:r w:rsidRPr="008C3464">
        <w:rPr>
          <w:sz w:val="16"/>
        </w:rPr>
        <w:t xml:space="preserve"> </w:t>
      </w:r>
      <w:r w:rsidRPr="008C3464">
        <w:rPr>
          <w:rStyle w:val="StyleUnderline"/>
        </w:rPr>
        <w:t xml:space="preserve">the </w:t>
      </w:r>
      <w:r w:rsidRPr="008C3464">
        <w:rPr>
          <w:rStyle w:val="StyleUnderline"/>
          <w:highlight w:val="cyan"/>
        </w:rPr>
        <w:t>majority House and this Limit</w:t>
      </w:r>
      <w:r w:rsidRPr="008C3464">
        <w:rPr>
          <w:sz w:val="16"/>
        </w:rPr>
        <w:t>, Save, Grow bill in the 11th hour,” said Rep. Bob Good (R-Va.).</w:t>
      </w:r>
    </w:p>
    <w:p w14:paraId="540E8096" w14:textId="77777777" w:rsidR="00DA33CF" w:rsidRPr="008C3464" w:rsidRDefault="00DA33CF" w:rsidP="00213ECC">
      <w:pPr>
        <w:rPr>
          <w:sz w:val="12"/>
        </w:rPr>
      </w:pPr>
    </w:p>
    <w:p w14:paraId="2107E280" w14:textId="77777777" w:rsidR="00213ECC" w:rsidRPr="008C3464" w:rsidRDefault="00213ECC" w:rsidP="00213ECC">
      <w:pPr>
        <w:pStyle w:val="Heading4"/>
        <w:rPr>
          <w:lang w:eastAsia="zh-CN"/>
        </w:rPr>
      </w:pPr>
      <w:r w:rsidRPr="008C3464">
        <w:rPr>
          <w:lang w:eastAsia="zh-CN"/>
        </w:rPr>
        <w:t>Spending risks a government shutdown</w:t>
      </w:r>
    </w:p>
    <w:p w14:paraId="4688FDC6" w14:textId="114E8C76" w:rsidR="00213ECC" w:rsidRPr="008C3464" w:rsidRDefault="004E2272" w:rsidP="00213ECC">
      <w:pPr>
        <w:rPr>
          <w:lang w:eastAsia="zh-CN"/>
        </w:rPr>
      </w:pPr>
      <w:r>
        <w:rPr>
          <w:rStyle w:val="Style13ptBold"/>
        </w:rPr>
        <w:t>AP</w:t>
      </w:r>
      <w:r w:rsidR="00213ECC" w:rsidRPr="008C3464">
        <w:rPr>
          <w:rStyle w:val="Style13ptBold"/>
        </w:rPr>
        <w:t xml:space="preserve"> </w:t>
      </w:r>
      <w:r>
        <w:rPr>
          <w:rStyle w:val="Style13ptBold"/>
        </w:rPr>
        <w:t>5-31</w:t>
      </w:r>
      <w:r w:rsidR="00213ECC" w:rsidRPr="008C3464">
        <w:rPr>
          <w:lang w:eastAsia="zh-CN"/>
        </w:rPr>
        <w:t xml:space="preserve"> [Associated Press, 5-31-2023, "Government shutdown warnings rise as Republicans seek deeper cuts", https://spectrumlocalnews.com/hi/hawaii/news/2023/06/17/government-shutdown-warnings-rise-as-republicans-seek-deeper-cuts-in-budget-battle, No Publication, accessed 6-23-2023 \\pa-zyg]] </w:t>
      </w:r>
    </w:p>
    <w:p w14:paraId="107C7464" w14:textId="77777777" w:rsidR="00213ECC" w:rsidRDefault="00213ECC" w:rsidP="00213ECC">
      <w:pPr>
        <w:rPr>
          <w:sz w:val="12"/>
          <w:lang w:eastAsia="zh-CN"/>
        </w:rPr>
      </w:pPr>
      <w:r w:rsidRPr="008C3464">
        <w:rPr>
          <w:sz w:val="12"/>
          <w:lang w:eastAsia="zh-CN"/>
        </w:rPr>
        <w:t xml:space="preserve">Speaker Kevin McCarthy's </w:t>
      </w:r>
      <w:r w:rsidRPr="008C3464">
        <w:rPr>
          <w:rStyle w:val="StyleUnderline"/>
        </w:rPr>
        <w:t>bid to appease Republican hard-liners</w:t>
      </w:r>
      <w:r w:rsidRPr="008C3464">
        <w:rPr>
          <w:sz w:val="12"/>
          <w:lang w:eastAsia="zh-CN"/>
        </w:rPr>
        <w:t xml:space="preserve"> and get the House moving again after a recent party rebellion on the floor </w:t>
      </w:r>
      <w:r w:rsidRPr="008C3464">
        <w:rPr>
          <w:rStyle w:val="StyleUnderline"/>
        </w:rPr>
        <w:t>has some</w:t>
      </w:r>
      <w:r w:rsidRPr="008C3464">
        <w:rPr>
          <w:sz w:val="12"/>
          <w:lang w:eastAsia="zh-CN"/>
        </w:rPr>
        <w:t xml:space="preserve"> Democrats </w:t>
      </w:r>
      <w:r w:rsidRPr="008C3464">
        <w:rPr>
          <w:rStyle w:val="StyleUnderline"/>
        </w:rPr>
        <w:t>warning of a difficult road ahead</w:t>
      </w:r>
      <w:r w:rsidRPr="008C3464">
        <w:rPr>
          <w:sz w:val="12"/>
          <w:lang w:eastAsia="zh-CN"/>
        </w:rPr>
        <w:t xml:space="preserve"> when it comes to passing legislation </w:t>
      </w:r>
      <w:r w:rsidRPr="008C3464">
        <w:rPr>
          <w:rStyle w:val="StyleUnderline"/>
        </w:rPr>
        <w:t>that will keep the government running</w:t>
      </w:r>
      <w:r w:rsidRPr="008C3464">
        <w:rPr>
          <w:sz w:val="12"/>
          <w:lang w:eastAsia="zh-CN"/>
        </w:rPr>
        <w:t xml:space="preserve">. Republicans teed up votes this past week on guns and on censuring one of former President Donald Trump's most prominent critics, Rep. Adam Schiff, D-Calif. Those votes helped get the House moving again, though the latter effort failed, with Schiff helped by some 20 Republicans. The most consequential move of the week, however, was an announcement from GOP leadership that arrived with little fanfare. </w:t>
      </w:r>
      <w:r w:rsidRPr="008C3464">
        <w:rPr>
          <w:rStyle w:val="StyleUnderline"/>
        </w:rPr>
        <w:t>Republicans said they plan to pursue appropriations bills, which fund government programs and agencies, with less spending than the top-line numbers</w:t>
      </w:r>
      <w:r w:rsidRPr="008C3464">
        <w:rPr>
          <w:sz w:val="12"/>
          <w:lang w:eastAsia="zh-CN"/>
        </w:rPr>
        <w:t xml:space="preserve"> they agreed to in a deal with the White House last month. That compromise avoided what would have been an unprecedented federal default. </w:t>
      </w:r>
      <w:r w:rsidRPr="008C3464">
        <w:rPr>
          <w:rStyle w:val="StyleUnderline"/>
        </w:rPr>
        <w:t>McCarthy</w:t>
      </w:r>
      <w:r w:rsidRPr="008C3464">
        <w:rPr>
          <w:sz w:val="12"/>
          <w:lang w:eastAsia="zh-CN"/>
        </w:rPr>
        <w:t xml:space="preserve"> argued that the numbers he </w:t>
      </w:r>
      <w:r w:rsidRPr="008C3464">
        <w:rPr>
          <w:rStyle w:val="StyleUnderline"/>
        </w:rPr>
        <w:t>negotiated with the White House amount to a cap</w:t>
      </w:r>
      <w:r w:rsidRPr="008C3464">
        <w:rPr>
          <w:sz w:val="12"/>
          <w:lang w:eastAsia="zh-CN"/>
        </w:rPr>
        <w:t xml:space="preserve"> and “you can always do less.” GOP Rep. Kay Granger of Texas, who leads the House Appropriations Committee, followed with a statement that said she would seek to limit nondefense spending at 2022 budget levels, saying the debt agreement “set a top-line spending cap -– a ceiling, not a floor.” The announcements delighted Republicans who had criticized McCarthy, R-Calif., and opposed the debt ceiling legislation because they felt that agreement allowed too much spending. </w:t>
      </w:r>
      <w:r w:rsidRPr="008C3464">
        <w:rPr>
          <w:rStyle w:val="StyleUnderline"/>
        </w:rPr>
        <w:t xml:space="preserve">But it drew immediate pushback from Democrats who say an attempt to circumvent the debt ceiling agreement's top-line numbers effectively </w:t>
      </w:r>
      <w:r w:rsidRPr="008C3464">
        <w:rPr>
          <w:rStyle w:val="Emphasis"/>
        </w:rPr>
        <w:t>guarantees a standoff</w:t>
      </w:r>
      <w:r w:rsidRPr="008C3464">
        <w:rPr>
          <w:rStyle w:val="StyleUnderline"/>
        </w:rPr>
        <w:t xml:space="preserve"> with the Senate and White House and possibly </w:t>
      </w:r>
      <w:r w:rsidRPr="008C3464">
        <w:rPr>
          <w:rStyle w:val="Emphasis"/>
        </w:rPr>
        <w:t>even a damaging government stoppage</w:t>
      </w:r>
      <w:r w:rsidRPr="008C3464">
        <w:rPr>
          <w:sz w:val="12"/>
          <w:lang w:eastAsia="zh-CN"/>
        </w:rPr>
        <w:t xml:space="preserve"> when funding expires this fall. “</w:t>
      </w:r>
      <w:r w:rsidRPr="008C3464">
        <w:rPr>
          <w:rStyle w:val="StyleUnderline"/>
        </w:rPr>
        <w:t xml:space="preserve">It is a </w:t>
      </w:r>
      <w:r w:rsidRPr="008C3464">
        <w:rPr>
          <w:rStyle w:val="Emphasis"/>
        </w:rPr>
        <w:t>prelude to a shutdown</w:t>
      </w:r>
      <w:r w:rsidRPr="008C3464">
        <w:rPr>
          <w:sz w:val="12"/>
          <w:lang w:eastAsia="zh-CN"/>
        </w:rPr>
        <w:t xml:space="preserve"> — what they are engineering,” said Connecticut Rep. Rosa DeLauro, the top Democrat on the House Appropriations Committee. The </w:t>
      </w:r>
      <w:r w:rsidRPr="008C3464">
        <w:rPr>
          <w:rStyle w:val="StyleUnderline"/>
        </w:rPr>
        <w:t xml:space="preserve">emerging dynamic raises the potential for another round of </w:t>
      </w:r>
      <w:r w:rsidRPr="008C3464">
        <w:rPr>
          <w:rStyle w:val="Emphasis"/>
        </w:rPr>
        <w:t>economy-rattling</w:t>
      </w:r>
      <w:r w:rsidRPr="008C3464">
        <w:rPr>
          <w:rStyle w:val="StyleUnderline"/>
        </w:rPr>
        <w:t xml:space="preserve"> brinkmanship</w:t>
      </w:r>
      <w:r w:rsidRPr="008C3464">
        <w:rPr>
          <w:sz w:val="12"/>
          <w:lang w:eastAsia="zh-CN"/>
        </w:rPr>
        <w:t xml:space="preserve"> in Washington just months after lawmakers narrowly avoided a damaging federal default. Partial government shutdowns have become increasingly common in the modern era, with the longest coming under President Donald Trump as he demanded money for a U.S.-Mexico border wall. With President Joe Biden facing down the Republican-controlled House as he runs for reelection in 2024 and some conservatives openly dismissive of the damage a shutdown can cause, the spending fight appears nearly certain to escalate. The </w:t>
      </w:r>
      <w:r w:rsidRPr="008C3464">
        <w:rPr>
          <w:rStyle w:val="StyleUnderline"/>
        </w:rPr>
        <w:t>tension created by the GOP's pursuit of more non-defense spending cuts was evident</w:t>
      </w:r>
      <w:r w:rsidRPr="008C3464">
        <w:rPr>
          <w:sz w:val="12"/>
          <w:lang w:eastAsia="zh-CN"/>
        </w:rPr>
        <w:t xml:space="preserve"> during hearings held Wednesday and Thursday of the House Appropriations panel. Democrats accused House Republicans of going back on their word. “Do you think any of us would have made a deal if we thought your ‘22 number was the deal?" said Rep. Steny Hoyer, D-Md. "What kind of deal is that? What kind of respect for yourselves is that? “You knew that wasn't a ceiling,” said Rep. Debbie Wasserman Schultz, D-Fla. “Traditionally, that's where we are starting. Caps are not ceilings in our world. They are a starting point and then we negotiate from those numbers we have agreed to. That's how it has always been.” But </w:t>
      </w:r>
      <w:r w:rsidRPr="008C3464">
        <w:rPr>
          <w:rStyle w:val="StyleUnderline"/>
        </w:rPr>
        <w:t>Republicans said McCarthy was clear during negotiations that spending had to come down</w:t>
      </w:r>
      <w:r w:rsidRPr="008C3464">
        <w:rPr>
          <w:sz w:val="12"/>
          <w:lang w:eastAsia="zh-CN"/>
        </w:rPr>
        <w:t xml:space="preserve"> from current levels. “We can try to fool the American people with smoke and mirrors and pretend, but the speaker was clear. We are in a debt crisis in this country,” said Rep. Andy Harris, R-Md. Under the debt ceiling agreement, the White House said nondefense spending was expected to be roughly flat in the next budget year and increase by 1% the following year. Defense spending would increase by about 3.3% next year and 1% the following year. The agreement to curb discretionary spending does not include programs like Medicare and Social Security, which are considered mandatory spending. A few Republicans have urged leadership not to bend to a minority within the conference. “I think we've just got to be really careful not to allow, you know, a small portion of our conference to continually be chipping away at previously agreed upon issues,” said Rep. Steve Womack, R-Ark. “That top-line number was agreed to in the (debt-ceiling bill.) They may not like it. They voiced their displeasure last week. They kind of shut the House down, but we've got work to do. We need to be doing it.” Republicans only have a five-seat majority in the House, which magnifies the power that a small bloc can have. It took just 11 members, mostly members of the House Freedom Caucus, to stall House votes on legislation in early June and send lawmakers home early. One of those 11, Rep. Bob Good, R-Va., said moving to 2022 spending levels for nondefense programs will be good for Republican candidates in next year's general election because that's what voters are demanding</w:t>
      </w:r>
    </w:p>
    <w:p w14:paraId="1189E38B" w14:textId="77777777" w:rsidR="00213ECC" w:rsidRPr="008C3464" w:rsidRDefault="00213ECC" w:rsidP="00213ECC"/>
    <w:p w14:paraId="6DE9562F" w14:textId="0626E81C" w:rsidR="00FE0DC4" w:rsidRPr="008C3464" w:rsidRDefault="00FE0DC4" w:rsidP="00FE0DC4">
      <w:pPr>
        <w:pStyle w:val="Heading3"/>
      </w:pPr>
      <w:r w:rsidRPr="008C3464">
        <w:t>UQ</w:t>
      </w:r>
      <w:r w:rsidR="00087BE2">
        <w:t>---</w:t>
      </w:r>
      <w:r w:rsidRPr="008C3464">
        <w:t>Freedom Caucus strong</w:t>
      </w:r>
    </w:p>
    <w:p w14:paraId="363F4EFA" w14:textId="2A933F1F" w:rsidR="00213ECC" w:rsidRPr="008C3464" w:rsidRDefault="00FE0DC4" w:rsidP="00FE0DC4">
      <w:r w:rsidRPr="008C3464">
        <w:t xml:space="preserve"> </w:t>
      </w:r>
    </w:p>
    <w:p w14:paraId="72EB2A76" w14:textId="77777777" w:rsidR="00AC32FB" w:rsidRPr="008C3464" w:rsidRDefault="00AC32FB" w:rsidP="00AC32FB">
      <w:pPr>
        <w:pStyle w:val="Heading4"/>
        <w:rPr>
          <w:rStyle w:val="Style13ptBold"/>
          <w:b/>
        </w:rPr>
      </w:pPr>
      <w:r w:rsidRPr="008C3464">
        <w:rPr>
          <w:rStyle w:val="StyleUnderline"/>
          <w:sz w:val="26"/>
          <w:u w:val="none"/>
        </w:rPr>
        <w:t>Freedom Caucus still retains influence and held off on the motion to vacate -- but their tentative support for McCarthy relies on consensus over future spending</w:t>
      </w:r>
    </w:p>
    <w:p w14:paraId="42C8E216" w14:textId="77777777" w:rsidR="00AC32FB" w:rsidRPr="008C3464" w:rsidRDefault="00AC32FB" w:rsidP="00AC32FB">
      <w:proofErr w:type="spellStart"/>
      <w:r w:rsidRPr="008C3464">
        <w:rPr>
          <w:rStyle w:val="Style13ptBold"/>
        </w:rPr>
        <w:t>Fossum</w:t>
      </w:r>
      <w:proofErr w:type="spellEnd"/>
      <w:r w:rsidRPr="008C3464">
        <w:rPr>
          <w:rStyle w:val="Style13ptBold"/>
        </w:rPr>
        <w:t xml:space="preserve"> 6-5</w:t>
      </w:r>
      <w:r w:rsidRPr="008C3464">
        <w:rPr>
          <w:rStyle w:val="StyleUnderline"/>
          <w:rFonts w:asciiTheme="majorHAnsi" w:hAnsiTheme="majorHAnsi" w:cstheme="majorHAnsi"/>
          <w:b/>
          <w:bCs/>
        </w:rPr>
        <w:t xml:space="preserve"> </w:t>
      </w:r>
      <w:r w:rsidRPr="008C3464">
        <w:t xml:space="preserve">(Sam </w:t>
      </w:r>
      <w:proofErr w:type="spellStart"/>
      <w:r w:rsidRPr="008C3464">
        <w:t>Fossum</w:t>
      </w:r>
      <w:proofErr w:type="spellEnd"/>
      <w:r w:rsidRPr="008C3464">
        <w:t xml:space="preserve">, 6-5-2023, "Freedom Caucus member says </w:t>
      </w:r>
      <w:proofErr w:type="spellStart"/>
      <w:r w:rsidRPr="008C3464">
        <w:t>hard-line</w:t>
      </w:r>
      <w:proofErr w:type="spellEnd"/>
      <w:r w:rsidRPr="008C3464">
        <w:t xml:space="preserve"> group 'failed' with passage of 'Democratic' debt limit bill," CNN, </w:t>
      </w:r>
      <w:proofErr w:type="spellStart"/>
      <w:r w:rsidRPr="008C3464">
        <w:t>Fossum</w:t>
      </w:r>
      <w:proofErr w:type="spellEnd"/>
      <w:r w:rsidRPr="008C3464">
        <w:t xml:space="preserve"> is a White House Producer at CNN. https://www.cnn.com/2023/06/04/politics/freedom-caucus-mccarthy-debt-bill-cnntv/index.html, accessed 6-23-2023)//</w:t>
      </w:r>
      <w:proofErr w:type="spellStart"/>
      <w:r w:rsidRPr="008C3464">
        <w:t>Prozes</w:t>
      </w:r>
      <w:proofErr w:type="spellEnd"/>
    </w:p>
    <w:p w14:paraId="2F962B27" w14:textId="77777777" w:rsidR="00AC32FB" w:rsidRPr="008C3464" w:rsidRDefault="00AC32FB" w:rsidP="00AC32FB">
      <w:pPr>
        <w:rPr>
          <w:rStyle w:val="StyleUnderline"/>
        </w:rPr>
      </w:pPr>
      <w:r w:rsidRPr="008C3464">
        <w:rPr>
          <w:rStyle w:val="StyleUnderline"/>
        </w:rPr>
        <w:t xml:space="preserve">House </w:t>
      </w:r>
      <w:r w:rsidRPr="008C3464">
        <w:rPr>
          <w:rStyle w:val="StyleUnderline"/>
          <w:highlight w:val="cyan"/>
        </w:rPr>
        <w:t>Freedom Caucus</w:t>
      </w:r>
      <w:r w:rsidRPr="008C3464">
        <w:rPr>
          <w:rStyle w:val="StyleUnderline"/>
        </w:rPr>
        <w:t xml:space="preserve"> member Rep. Ken Buck criticized the bipartisan debt ceiling deal reached between House Republicans and the White House as a “Democratic bil</w:t>
      </w:r>
      <w:r w:rsidRPr="008C3464">
        <w:rPr>
          <w:rStyle w:val="StyleUnderline"/>
          <w:sz w:val="16"/>
          <w:u w:val="none"/>
        </w:rPr>
        <w:t xml:space="preserve">l,” and said his </w:t>
      </w:r>
      <w:proofErr w:type="spellStart"/>
      <w:r w:rsidRPr="008C3464">
        <w:rPr>
          <w:rStyle w:val="StyleUnderline"/>
          <w:sz w:val="16"/>
          <w:u w:val="none"/>
        </w:rPr>
        <w:t>hard-line</w:t>
      </w:r>
      <w:proofErr w:type="spellEnd"/>
      <w:r w:rsidRPr="008C3464">
        <w:rPr>
          <w:rStyle w:val="StyleUnderline"/>
          <w:sz w:val="16"/>
          <w:u w:val="none"/>
        </w:rPr>
        <w:t>, conservative group had “failed” in its efforts to influence legislation more to its liking.</w:t>
      </w:r>
    </w:p>
    <w:p w14:paraId="2F0243BF" w14:textId="77777777" w:rsidR="00AC32FB" w:rsidRPr="008C3464" w:rsidRDefault="00AC32FB" w:rsidP="00AC32FB">
      <w:pPr>
        <w:rPr>
          <w:rStyle w:val="StyleUnderline"/>
        </w:rPr>
      </w:pPr>
      <w:r w:rsidRPr="008C3464">
        <w:rPr>
          <w:rStyle w:val="StyleUnderline"/>
        </w:rPr>
        <w:t xml:space="preserve">The caucus </w:t>
      </w:r>
      <w:r w:rsidRPr="008C3464">
        <w:rPr>
          <w:rStyle w:val="StyleUnderline"/>
          <w:highlight w:val="cyan"/>
        </w:rPr>
        <w:t xml:space="preserve">“still </w:t>
      </w:r>
      <w:r w:rsidRPr="008C3464">
        <w:rPr>
          <w:rStyle w:val="Emphasis"/>
          <w:highlight w:val="cyan"/>
        </w:rPr>
        <w:t>retains a lot of influence</w:t>
      </w:r>
      <w:r w:rsidRPr="008C3464">
        <w:rPr>
          <w:rStyle w:val="StyleUnderline"/>
          <w:highlight w:val="cyan"/>
        </w:rPr>
        <w:t xml:space="preserve"> in the House</w:t>
      </w:r>
      <w:r w:rsidRPr="008C3464">
        <w:rPr>
          <w:rStyle w:val="StyleUnderline"/>
          <w:sz w:val="16"/>
          <w:u w:val="none"/>
        </w:rPr>
        <w:t>,” the Colorado Republican told CNN’s Dana Bash on “State of the Union” on Sunday. “</w:t>
      </w:r>
      <w:r w:rsidRPr="008C3464">
        <w:rPr>
          <w:rStyle w:val="StyleUnderline"/>
          <w:highlight w:val="cyan"/>
        </w:rPr>
        <w:t>The key is that we use that influence in a way that brings conservative result</w:t>
      </w:r>
      <w:r w:rsidRPr="008C3464">
        <w:rPr>
          <w:rStyle w:val="StyleUnderline"/>
        </w:rPr>
        <w:t>s. And I think that that’s what we tried to do with this case, and we failed, honestly.”</w:t>
      </w:r>
    </w:p>
    <w:p w14:paraId="04EDC24B" w14:textId="77777777" w:rsidR="00AC32FB" w:rsidRPr="008C3464" w:rsidRDefault="00AC32FB" w:rsidP="00AC32FB">
      <w:pPr>
        <w:rPr>
          <w:rStyle w:val="StyleUnderline"/>
          <w:sz w:val="16"/>
          <w:u w:val="none"/>
        </w:rPr>
      </w:pPr>
      <w:r w:rsidRPr="008C3464">
        <w:rPr>
          <w:rStyle w:val="StyleUnderline"/>
          <w:sz w:val="16"/>
          <w:u w:val="none"/>
        </w:rPr>
        <w:t>“</w:t>
      </w:r>
      <w:r w:rsidRPr="008C3464">
        <w:rPr>
          <w:rStyle w:val="StyleUnderline"/>
          <w:highlight w:val="cyan"/>
        </w:rPr>
        <w:t>This bill is a Democrat bill</w:t>
      </w:r>
      <w:r w:rsidRPr="008C3464">
        <w:rPr>
          <w:rStyle w:val="StyleUnderline"/>
        </w:rPr>
        <w:t>. It is a bill that not only avoided a default but also locked in the progressive gains that the president made in the last two years</w:t>
      </w:r>
      <w:r w:rsidRPr="008C3464">
        <w:rPr>
          <w:rStyle w:val="StyleUnderline"/>
          <w:sz w:val="16"/>
          <w:u w:val="none"/>
        </w:rPr>
        <w:t>,” he added.</w:t>
      </w:r>
    </w:p>
    <w:p w14:paraId="30436ACC" w14:textId="77777777" w:rsidR="00AC32FB" w:rsidRPr="008C3464" w:rsidRDefault="00AC32FB" w:rsidP="00AC32FB">
      <w:pPr>
        <w:rPr>
          <w:rStyle w:val="StyleUnderline"/>
          <w:sz w:val="16"/>
          <w:szCs w:val="16"/>
          <w:u w:val="none"/>
        </w:rPr>
      </w:pPr>
      <w:r w:rsidRPr="008C3464">
        <w:rPr>
          <w:rStyle w:val="StyleUnderline"/>
          <w:sz w:val="16"/>
          <w:szCs w:val="16"/>
          <w:u w:val="none"/>
        </w:rPr>
        <w:t xml:space="preserve">President Joe Biden signed into law Saturday the legislation to suspend the nation’s debt limit through January 1, 2025, helping avert a first-ever US default. The </w:t>
      </w:r>
      <w:r w:rsidRPr="008C3464">
        <w:rPr>
          <w:rStyle w:val="StyleUnderline"/>
        </w:rPr>
        <w:t>deal has faced backlash from conservatives and progressives but ultimately won support from a wide array of lawmakers</w:t>
      </w:r>
      <w:r w:rsidRPr="008C3464">
        <w:rPr>
          <w:rStyle w:val="StyleUnderline"/>
          <w:sz w:val="16"/>
          <w:szCs w:val="16"/>
          <w:u w:val="none"/>
        </w:rPr>
        <w:t xml:space="preserve"> on both sides of the aisle, many of them moderates.</w:t>
      </w:r>
    </w:p>
    <w:p w14:paraId="2564ECC0" w14:textId="77777777" w:rsidR="00AC32FB" w:rsidRPr="008C3464" w:rsidRDefault="00AC32FB" w:rsidP="00AC32FB">
      <w:pPr>
        <w:rPr>
          <w:rStyle w:val="StyleUnderline"/>
          <w:sz w:val="16"/>
          <w:szCs w:val="16"/>
          <w:u w:val="none"/>
        </w:rPr>
      </w:pPr>
      <w:r w:rsidRPr="008C3464">
        <w:rPr>
          <w:rStyle w:val="StyleUnderline"/>
          <w:sz w:val="16"/>
          <w:szCs w:val="16"/>
          <w:u w:val="none"/>
        </w:rPr>
        <w:t>House Speaker Kevin McCarthy said Sunday he felt good about Biden signing the agreement “because we’re finally spending less than we spent the year before.”</w:t>
      </w:r>
    </w:p>
    <w:p w14:paraId="2BDB5705" w14:textId="77777777" w:rsidR="00AC32FB" w:rsidRPr="008C3464" w:rsidRDefault="00AC32FB" w:rsidP="00AC32FB">
      <w:pPr>
        <w:rPr>
          <w:rStyle w:val="StyleUnderline"/>
          <w:sz w:val="16"/>
          <w:szCs w:val="16"/>
          <w:u w:val="none"/>
        </w:rPr>
      </w:pPr>
      <w:r w:rsidRPr="008C3464">
        <w:rPr>
          <w:rStyle w:val="StyleUnderline"/>
          <w:sz w:val="16"/>
          <w:szCs w:val="16"/>
          <w:u w:val="none"/>
        </w:rPr>
        <w:t>“We actually got more than you thought in the process you could get at this point,” McCarthy, a California Republican, told Fox News.</w:t>
      </w:r>
    </w:p>
    <w:p w14:paraId="18A6296B" w14:textId="77777777" w:rsidR="00AC32FB" w:rsidRPr="008C3464" w:rsidRDefault="00AC32FB" w:rsidP="00AC32FB">
      <w:pPr>
        <w:rPr>
          <w:rStyle w:val="StyleUnderline"/>
          <w:sz w:val="16"/>
          <w:szCs w:val="16"/>
          <w:u w:val="none"/>
        </w:rPr>
      </w:pPr>
      <w:r w:rsidRPr="008C3464">
        <w:rPr>
          <w:rStyle w:val="StyleUnderline"/>
          <w:sz w:val="16"/>
          <w:szCs w:val="16"/>
          <w:u w:val="none"/>
        </w:rPr>
        <w:t>Meanwhile, in a separate interview on “State of the Union,” White House budget chief Shalanda Young, a top debt ceiling negotiator, declined to call the new law an outright win for the Democrats despite suggestions from some in the party that they downplayed their initial approval of the bill to garner more Republican support.</w:t>
      </w:r>
    </w:p>
    <w:p w14:paraId="398FB61A" w14:textId="77777777" w:rsidR="00AC32FB" w:rsidRPr="008C3464" w:rsidRDefault="00AC32FB" w:rsidP="00AC32FB">
      <w:pPr>
        <w:rPr>
          <w:rStyle w:val="StyleUnderline"/>
          <w:sz w:val="16"/>
          <w:szCs w:val="16"/>
          <w:u w:val="none"/>
        </w:rPr>
      </w:pPr>
      <w:r w:rsidRPr="008C3464">
        <w:rPr>
          <w:rStyle w:val="StyleUnderline"/>
          <w:sz w:val="16"/>
          <w:szCs w:val="16"/>
          <w:u w:val="none"/>
        </w:rPr>
        <w:t>“At the end of the day, the long view, the short and the medium view is default was not an option. So, not who can win,” Young told Bash when asked about a Democratic congressman saying his party had “rolled” Republicans.</w:t>
      </w:r>
    </w:p>
    <w:p w14:paraId="5949E12E" w14:textId="77777777" w:rsidR="00AC32FB" w:rsidRPr="008C3464" w:rsidRDefault="00AC32FB" w:rsidP="00AC32FB">
      <w:pPr>
        <w:rPr>
          <w:rStyle w:val="StyleUnderline"/>
          <w:sz w:val="16"/>
          <w:szCs w:val="16"/>
          <w:u w:val="none"/>
        </w:rPr>
      </w:pPr>
      <w:r w:rsidRPr="008C3464">
        <w:rPr>
          <w:rStyle w:val="StyleUnderline"/>
          <w:sz w:val="16"/>
          <w:szCs w:val="16"/>
          <w:u w:val="none"/>
        </w:rPr>
        <w:t>“I have done this a long time, and we had to talk about the budget at some point this year. And this is about what you would expect to see out of a budget agreement with divided Congress,” Young said.</w:t>
      </w:r>
    </w:p>
    <w:p w14:paraId="02508478" w14:textId="77777777" w:rsidR="00AC32FB" w:rsidRPr="008C3464" w:rsidRDefault="00AC32FB" w:rsidP="00AC32FB">
      <w:pPr>
        <w:rPr>
          <w:rStyle w:val="StyleUnderline"/>
          <w:sz w:val="16"/>
          <w:szCs w:val="16"/>
          <w:u w:val="none"/>
        </w:rPr>
      </w:pPr>
      <w:r w:rsidRPr="008C3464">
        <w:rPr>
          <w:rStyle w:val="StyleUnderline"/>
          <w:sz w:val="16"/>
          <w:szCs w:val="16"/>
          <w:u w:val="none"/>
        </w:rPr>
        <w:t>McCarthy’s speakership</w:t>
      </w:r>
    </w:p>
    <w:p w14:paraId="65F6B281" w14:textId="77777777" w:rsidR="00AC32FB" w:rsidRPr="008C3464" w:rsidRDefault="00AC32FB" w:rsidP="00AC32FB">
      <w:pPr>
        <w:rPr>
          <w:rStyle w:val="StyleUnderline"/>
          <w:sz w:val="16"/>
          <w:u w:val="none"/>
        </w:rPr>
      </w:pPr>
      <w:r w:rsidRPr="008C3464">
        <w:rPr>
          <w:rStyle w:val="StyleUnderline"/>
        </w:rPr>
        <w:t xml:space="preserve">Buck said Sunday that while he believes </w:t>
      </w:r>
      <w:r w:rsidRPr="008C3464">
        <w:rPr>
          <w:rStyle w:val="StyleUnderline"/>
          <w:highlight w:val="cyan"/>
        </w:rPr>
        <w:t>McCarthy has credibility issues</w:t>
      </w:r>
      <w:r w:rsidRPr="008C3464">
        <w:rPr>
          <w:rStyle w:val="StyleUnderline"/>
        </w:rPr>
        <w:t xml:space="preserve"> following passage of the debt ceiling deal, he’s </w:t>
      </w:r>
      <w:r w:rsidRPr="008C3464">
        <w:rPr>
          <w:rStyle w:val="StyleUnderline"/>
          <w:highlight w:val="cyan"/>
        </w:rPr>
        <w:t>not sure a</w:t>
      </w:r>
      <w:r w:rsidRPr="008C3464">
        <w:rPr>
          <w:rStyle w:val="StyleUnderline"/>
        </w:rPr>
        <w:t xml:space="preserve"> vote to oust the California Republican from his speakership</w:t>
      </w:r>
      <w:r w:rsidRPr="008C3464">
        <w:rPr>
          <w:rStyle w:val="StyleUnderline"/>
          <w:sz w:val="16"/>
          <w:u w:val="none"/>
        </w:rPr>
        <w:t xml:space="preserve"> – also known </w:t>
      </w:r>
      <w:r w:rsidRPr="008C3464">
        <w:rPr>
          <w:rStyle w:val="StyleUnderline"/>
        </w:rPr>
        <w:t>as a “</w:t>
      </w:r>
      <w:r w:rsidRPr="008C3464">
        <w:rPr>
          <w:rStyle w:val="StyleUnderline"/>
          <w:highlight w:val="cyan"/>
        </w:rPr>
        <w:t xml:space="preserve">motion to vacate” </w:t>
      </w:r>
      <w:r w:rsidRPr="008C3464">
        <w:rPr>
          <w:rStyle w:val="StyleUnderline"/>
        </w:rPr>
        <w:t xml:space="preserve">– </w:t>
      </w:r>
      <w:r w:rsidRPr="008C3464">
        <w:rPr>
          <w:rStyle w:val="StyleUnderline"/>
          <w:highlight w:val="cyan"/>
        </w:rPr>
        <w:t>would happen</w:t>
      </w:r>
      <w:r w:rsidRPr="008C3464">
        <w:rPr>
          <w:rStyle w:val="StyleUnderline"/>
        </w:rPr>
        <w:t xml:space="preserve"> </w:t>
      </w:r>
      <w:r w:rsidRPr="008C3464">
        <w:rPr>
          <w:rStyle w:val="StyleUnderline"/>
          <w:sz w:val="16"/>
          <w:u w:val="none"/>
        </w:rPr>
        <w:t>“right away.”</w:t>
      </w:r>
    </w:p>
    <w:p w14:paraId="442AE092" w14:textId="77777777" w:rsidR="00AC32FB" w:rsidRPr="008C3464" w:rsidRDefault="00AC32FB" w:rsidP="00AC32FB">
      <w:pPr>
        <w:rPr>
          <w:rStyle w:val="StyleUnderline"/>
          <w:sz w:val="16"/>
          <w:u w:val="none"/>
        </w:rPr>
      </w:pPr>
      <w:r w:rsidRPr="008C3464">
        <w:rPr>
          <w:rStyle w:val="StyleUnderline"/>
          <w:sz w:val="16"/>
          <w:u w:val="none"/>
        </w:rPr>
        <w:t>“</w:t>
      </w:r>
      <w:r w:rsidRPr="008C3464">
        <w:rPr>
          <w:rStyle w:val="StyleUnderline"/>
          <w:highlight w:val="cyan"/>
        </w:rPr>
        <w:t>We</w:t>
      </w:r>
      <w:r w:rsidRPr="008C3464">
        <w:rPr>
          <w:rStyle w:val="StyleUnderline"/>
        </w:rPr>
        <w:t xml:space="preserve"> continue to </w:t>
      </w:r>
      <w:r w:rsidRPr="008C3464">
        <w:rPr>
          <w:rStyle w:val="StyleUnderline"/>
          <w:highlight w:val="cyan"/>
        </w:rPr>
        <w:t>see the swamp</w:t>
      </w:r>
      <w:r w:rsidRPr="008C3464">
        <w:rPr>
          <w:rStyle w:val="StyleUnderline"/>
        </w:rPr>
        <w:t xml:space="preserve">, the folks in Washington, DC, </w:t>
      </w:r>
      <w:r w:rsidRPr="008C3464">
        <w:rPr>
          <w:rStyle w:val="StyleUnderline"/>
          <w:highlight w:val="cyan"/>
        </w:rPr>
        <w:t xml:space="preserve">who want to </w:t>
      </w:r>
      <w:r w:rsidRPr="008C3464">
        <w:rPr>
          <w:rStyle w:val="Emphasis"/>
          <w:highlight w:val="cyan"/>
        </w:rPr>
        <w:t>spend more money, winning</w:t>
      </w:r>
      <w:r w:rsidRPr="008C3464">
        <w:rPr>
          <w:rStyle w:val="StyleUnderline"/>
        </w:rPr>
        <w:t xml:space="preserve">, and we continue to see the folks who want to </w:t>
      </w:r>
      <w:r w:rsidRPr="008C3464">
        <w:rPr>
          <w:rStyle w:val="Emphasis"/>
        </w:rPr>
        <w:t xml:space="preserve">spend less money </w:t>
      </w:r>
      <w:r w:rsidRPr="008C3464">
        <w:rPr>
          <w:rStyle w:val="StyleUnderline"/>
        </w:rPr>
        <w:t xml:space="preserve">and really act responsibly </w:t>
      </w:r>
      <w:r w:rsidRPr="008C3464">
        <w:rPr>
          <w:rStyle w:val="Emphasis"/>
        </w:rPr>
        <w:t>losing</w:t>
      </w:r>
      <w:r w:rsidRPr="008C3464">
        <w:rPr>
          <w:rStyle w:val="StyleUnderline"/>
        </w:rPr>
        <w:t xml:space="preserve">. And so I think that Kevin </w:t>
      </w:r>
      <w:r w:rsidRPr="008C3464">
        <w:rPr>
          <w:rStyle w:val="StyleUnderline"/>
          <w:highlight w:val="cyan"/>
        </w:rPr>
        <w:t>McCarthy has an issue in a broader sense</w:t>
      </w:r>
      <w:r w:rsidRPr="008C3464">
        <w:rPr>
          <w:rStyle w:val="StyleUnderline"/>
          <w:sz w:val="16"/>
          <w:highlight w:val="cyan"/>
          <w:u w:val="none"/>
        </w:rPr>
        <w:t>,</w:t>
      </w:r>
      <w:r w:rsidRPr="008C3464">
        <w:rPr>
          <w:rStyle w:val="StyleUnderline"/>
          <w:sz w:val="16"/>
          <w:u w:val="none"/>
        </w:rPr>
        <w:t>” Buck said.</w:t>
      </w:r>
    </w:p>
    <w:p w14:paraId="3BF62C7D" w14:textId="77777777" w:rsidR="00AC32FB" w:rsidRPr="008C3464" w:rsidRDefault="00AC32FB" w:rsidP="00AC32FB">
      <w:pPr>
        <w:rPr>
          <w:rStyle w:val="StyleUnderline"/>
          <w:sz w:val="16"/>
          <w:u w:val="none"/>
        </w:rPr>
      </w:pPr>
      <w:r w:rsidRPr="008C3464">
        <w:rPr>
          <w:rStyle w:val="StyleUnderline"/>
          <w:sz w:val="16"/>
          <w:u w:val="none"/>
        </w:rPr>
        <w:t xml:space="preserve">Among the concessions agreed to by McCarthy to secure his speakership earlier this year was that </w:t>
      </w:r>
      <w:r w:rsidRPr="008C3464">
        <w:rPr>
          <w:rStyle w:val="StyleUnderline"/>
        </w:rPr>
        <w:t>any member can call for a motion to vacate the speaker’s chair, making it easier to trigger what is effectively a no-confidence vote in the speaker.</w:t>
      </w:r>
    </w:p>
    <w:p w14:paraId="6E157D04" w14:textId="77777777" w:rsidR="00AC32FB" w:rsidRPr="008C3464" w:rsidRDefault="00AC32FB" w:rsidP="00AC32FB">
      <w:pPr>
        <w:rPr>
          <w:rStyle w:val="StyleUnderline"/>
        </w:rPr>
      </w:pPr>
      <w:r w:rsidRPr="008C3464">
        <w:rPr>
          <w:rStyle w:val="StyleUnderline"/>
          <w:sz w:val="16"/>
          <w:u w:val="none"/>
        </w:rPr>
        <w:t xml:space="preserve">When asked by Bash what would lead him and his colleagues to employ such a move, Buck said that was </w:t>
      </w:r>
      <w:r w:rsidRPr="008C3464">
        <w:rPr>
          <w:rStyle w:val="StyleUnderline"/>
        </w:rPr>
        <w:t>something that should be done with “consensus” in the House Republican Conference.</w:t>
      </w:r>
    </w:p>
    <w:p w14:paraId="4969F8D7" w14:textId="77777777" w:rsidR="00AC32FB" w:rsidRPr="008C3464" w:rsidRDefault="00AC32FB" w:rsidP="00AC32FB">
      <w:pPr>
        <w:rPr>
          <w:rStyle w:val="StyleUnderline"/>
          <w:sz w:val="16"/>
          <w:u w:val="none"/>
        </w:rPr>
      </w:pPr>
      <w:r w:rsidRPr="008C3464">
        <w:rPr>
          <w:rStyle w:val="StyleUnderline"/>
          <w:sz w:val="16"/>
          <w:u w:val="none"/>
        </w:rPr>
        <w:t xml:space="preserve">“I don’t think it can be used by just a few people,” he said. “I </w:t>
      </w:r>
      <w:r w:rsidRPr="008C3464">
        <w:rPr>
          <w:rStyle w:val="StyleUnderline"/>
          <w:highlight w:val="cyan"/>
        </w:rPr>
        <w:t>applaud</w:t>
      </w:r>
      <w:r w:rsidRPr="008C3464">
        <w:rPr>
          <w:rStyle w:val="StyleUnderline"/>
        </w:rPr>
        <w:t xml:space="preserve"> Kevin </w:t>
      </w:r>
      <w:r w:rsidRPr="008C3464">
        <w:rPr>
          <w:rStyle w:val="StyleUnderline"/>
          <w:highlight w:val="cyan"/>
        </w:rPr>
        <w:t xml:space="preserve">McCarthy for saying he wants to bring people </w:t>
      </w:r>
      <w:r w:rsidRPr="008C3464">
        <w:rPr>
          <w:rStyle w:val="StyleUnderline"/>
        </w:rPr>
        <w:t xml:space="preserve">back </w:t>
      </w:r>
      <w:r w:rsidRPr="008C3464">
        <w:rPr>
          <w:rStyle w:val="StyleUnderline"/>
          <w:highlight w:val="cyan"/>
        </w:rPr>
        <w:t>together</w:t>
      </w:r>
      <w:r w:rsidRPr="008C3464">
        <w:rPr>
          <w:rStyle w:val="StyleUnderline"/>
        </w:rPr>
        <w:t xml:space="preserve"> again. </w:t>
      </w:r>
      <w:r w:rsidRPr="008C3464">
        <w:rPr>
          <w:rStyle w:val="Emphasis"/>
          <w:highlight w:val="cyan"/>
        </w:rPr>
        <w:t>Let’s see if he does that</w:t>
      </w:r>
      <w:r w:rsidRPr="008C3464">
        <w:rPr>
          <w:rStyle w:val="StyleUnderline"/>
          <w:highlight w:val="cyan"/>
        </w:rPr>
        <w:t xml:space="preserve"> in a way that involves spending responsibly in the future.”</w:t>
      </w:r>
    </w:p>
    <w:p w14:paraId="017C29A6" w14:textId="77777777" w:rsidR="00AC32FB" w:rsidRPr="00087BE2" w:rsidRDefault="00AC32FB" w:rsidP="00087BE2">
      <w:r w:rsidRPr="008C3464">
        <w:rPr>
          <w:rStyle w:val="StyleUnderline"/>
          <w:sz w:val="16"/>
          <w:u w:val="none"/>
        </w:rPr>
        <w:t xml:space="preserve">CNN has previously reported that while some of </w:t>
      </w:r>
      <w:r w:rsidRPr="008C3464">
        <w:rPr>
          <w:rStyle w:val="StyleUnderline"/>
        </w:rPr>
        <w:t>McCarthy’s</w:t>
      </w:r>
      <w:r w:rsidRPr="008C3464">
        <w:rPr>
          <w:rStyle w:val="StyleUnderline"/>
          <w:sz w:val="16"/>
          <w:u w:val="none"/>
        </w:rPr>
        <w:t xml:space="preserve"> </w:t>
      </w:r>
      <w:r w:rsidRPr="008C3464">
        <w:rPr>
          <w:rStyle w:val="StyleUnderline"/>
        </w:rPr>
        <w:t xml:space="preserve">fiercest critics </w:t>
      </w:r>
      <w:r w:rsidRPr="008C3464">
        <w:rPr>
          <w:rStyle w:val="StyleUnderline"/>
          <w:highlight w:val="cyan"/>
        </w:rPr>
        <w:t>have had</w:t>
      </w:r>
      <w:r w:rsidRPr="008C3464">
        <w:rPr>
          <w:rStyle w:val="StyleUnderline"/>
        </w:rPr>
        <w:t xml:space="preserve"> private </w:t>
      </w:r>
      <w:r w:rsidRPr="008C3464">
        <w:rPr>
          <w:rStyle w:val="StyleUnderline"/>
          <w:highlight w:val="cyan"/>
        </w:rPr>
        <w:t>discussions about the motion to vacate</w:t>
      </w:r>
      <w:r w:rsidRPr="008C3464">
        <w:rPr>
          <w:rStyle w:val="StyleUnderline"/>
        </w:rPr>
        <w:t xml:space="preserve">, there is less appetite </w:t>
      </w:r>
      <w:r w:rsidRPr="008C3464">
        <w:rPr>
          <w:rStyle w:val="StyleUnderline"/>
          <w:highlight w:val="cyan"/>
        </w:rPr>
        <w:t>among the Freedom Caucus</w:t>
      </w:r>
      <w:r w:rsidRPr="008C3464">
        <w:rPr>
          <w:rStyle w:val="StyleUnderline"/>
        </w:rPr>
        <w:t xml:space="preserve"> as a whole to go that route with </w:t>
      </w:r>
      <w:r w:rsidRPr="008C3464">
        <w:rPr>
          <w:rStyle w:val="StyleUnderline"/>
          <w:highlight w:val="cyan"/>
        </w:rPr>
        <w:t>the</w:t>
      </w:r>
      <w:r w:rsidRPr="008C3464">
        <w:rPr>
          <w:rStyle w:val="StyleUnderline"/>
        </w:rPr>
        <w:t xml:space="preserve"> group’s </w:t>
      </w:r>
      <w:r w:rsidRPr="008C3464">
        <w:rPr>
          <w:rStyle w:val="StyleUnderline"/>
          <w:highlight w:val="cyan"/>
        </w:rPr>
        <w:t>chairman calling it “premature</w:t>
      </w:r>
      <w:r w:rsidRPr="008C3464">
        <w:rPr>
          <w:rStyle w:val="StyleUnderline"/>
          <w:sz w:val="16"/>
          <w:u w:val="none"/>
        </w:rPr>
        <w:t xml:space="preserve">” in a caucus call earlier this </w:t>
      </w:r>
      <w:r w:rsidRPr="00087BE2">
        <w:rPr>
          <w:rStyle w:val="StyleUnderline"/>
          <w:sz w:val="16"/>
          <w:u w:val="none"/>
        </w:rPr>
        <w:t>week.</w:t>
      </w:r>
    </w:p>
    <w:p w14:paraId="352F4BD3" w14:textId="77777777" w:rsidR="00FE0DC4" w:rsidRPr="00087BE2" w:rsidRDefault="00FE0DC4" w:rsidP="00087BE2"/>
    <w:p w14:paraId="0CD595DB" w14:textId="77777777" w:rsidR="002F6EC4" w:rsidRPr="008C3464" w:rsidRDefault="002F6EC4" w:rsidP="002F6EC4">
      <w:pPr>
        <w:pStyle w:val="Heading4"/>
      </w:pPr>
      <w:r w:rsidRPr="008C3464">
        <w:t xml:space="preserve">Debt ceiling isn’t a thumper but a </w:t>
      </w:r>
      <w:r w:rsidRPr="008C3464">
        <w:rPr>
          <w:u w:val="single"/>
        </w:rPr>
        <w:t>brink</w:t>
      </w:r>
      <w:r w:rsidRPr="008C3464">
        <w:t xml:space="preserve"> – Further spending on social welfare program reform cause Republican Freedom Caucus members to lash out at the Republican party </w:t>
      </w:r>
    </w:p>
    <w:p w14:paraId="78E2B59E" w14:textId="72367217" w:rsidR="002F6EC4" w:rsidRPr="008C3464" w:rsidRDefault="002F6EC4" w:rsidP="002F6EC4">
      <w:r w:rsidRPr="008C3464">
        <w:t xml:space="preserve">Jonathan </w:t>
      </w:r>
      <w:r w:rsidRPr="008C3464">
        <w:rPr>
          <w:rStyle w:val="Style13ptBold"/>
        </w:rPr>
        <w:t xml:space="preserve">Blitzer 6-1 </w:t>
      </w:r>
      <w:r w:rsidRPr="008C3464">
        <w:t xml:space="preserve">(staff writer at the New York Times and an Emerson fellow at New America, “The Sound and Fury of the House Freedom Caucus”, </w:t>
      </w:r>
      <w:hyperlink r:id="rId10" w:history="1">
        <w:r w:rsidRPr="008C3464">
          <w:rPr>
            <w:rStyle w:val="Hyperlink"/>
          </w:rPr>
          <w:t>https://www.newyorker.com/news/the-political-scene/the-sound-and-fury-of-the-house-freedom-caucus</w:t>
        </w:r>
      </w:hyperlink>
      <w:r w:rsidRPr="008C3464">
        <w:t>)</w:t>
      </w:r>
      <w:r w:rsidR="007E5A44">
        <w:t>//AC</w:t>
      </w:r>
    </w:p>
    <w:p w14:paraId="2C5E5E0B" w14:textId="77777777" w:rsidR="002F6EC4" w:rsidRPr="008C3464" w:rsidRDefault="002F6EC4" w:rsidP="002F6EC4">
      <w:pPr>
        <w:rPr>
          <w:sz w:val="16"/>
        </w:rPr>
      </w:pPr>
      <w:r w:rsidRPr="008C3464">
        <w:rPr>
          <w:sz w:val="16"/>
        </w:rPr>
        <w:t xml:space="preserve">In the spring, </w:t>
      </w:r>
      <w:r w:rsidRPr="008C3464">
        <w:rPr>
          <w:rStyle w:val="StyleUnderline"/>
        </w:rPr>
        <w:t xml:space="preserve">McCarthy desperately needed to pass a budget bill to show that the Republican Conference was unified; without it, he lacked the credibility to take the debt-ceiling fight to the White House. </w:t>
      </w:r>
      <w:r w:rsidRPr="008C3464">
        <w:rPr>
          <w:sz w:val="16"/>
        </w:rPr>
        <w:t>Members fell into roughly five camps, ranging from moderate to conservative, each with its own priorities. McCarthy picked the Freedom Caucus’s proposal as the Party’s baseline. “</w:t>
      </w:r>
      <w:r w:rsidRPr="008C3464">
        <w:rPr>
          <w:rStyle w:val="StyleUnderline"/>
        </w:rPr>
        <w:t>This bill did not come from the Budget Committee, and it did not come from the Speaker. It came from the Freedom Caucus,</w:t>
      </w:r>
      <w:r w:rsidRPr="008C3464">
        <w:rPr>
          <w:sz w:val="16"/>
        </w:rPr>
        <w:t>” Matthew Green, a professor at Catholic University and an expert on Congress, told me. “Think about it: they’re a faction. Only forty to forty-five folks, setting the agenda of the Party. That’s impressive.”</w:t>
      </w:r>
    </w:p>
    <w:p w14:paraId="3B4A9833" w14:textId="77777777" w:rsidR="002F6EC4" w:rsidRPr="008C3464" w:rsidRDefault="002F6EC4" w:rsidP="002F6EC4">
      <w:pPr>
        <w:rPr>
          <w:u w:val="single"/>
        </w:rPr>
      </w:pPr>
      <w:r w:rsidRPr="008C3464">
        <w:rPr>
          <w:sz w:val="16"/>
        </w:rPr>
        <w:t>As McCarthy wrangled votes for the bill, a small but varied group of holdouts insisted on meeting with him. Many of their offices received phone calls from Vought: in January, he had been mobilizing the Freedom Caucus against McCarthy; in April, he was backing leadership. “What’s been missing on the right is that we have for far too long been shiny-objected, and let the cartel give us some version of our position,” he told me. Now McCarthy was pitching members on the Freedom Caucus’s own bill. “</w:t>
      </w:r>
      <w:r w:rsidRPr="008C3464">
        <w:rPr>
          <w:rStyle w:val="StyleUnderline"/>
        </w:rPr>
        <w:t>My view was that, if I was the Speaker of the House, this is the bill I would have written,” Vought said.</w:t>
      </w:r>
    </w:p>
    <w:p w14:paraId="37BDABF4" w14:textId="77777777" w:rsidR="002F6EC4" w:rsidRPr="008C3464" w:rsidRDefault="002F6EC4" w:rsidP="002F6EC4">
      <w:pPr>
        <w:rPr>
          <w:sz w:val="16"/>
        </w:rPr>
      </w:pPr>
      <w:r w:rsidRPr="008C3464">
        <w:rPr>
          <w:sz w:val="16"/>
        </w:rPr>
        <w:t xml:space="preserve">Republican </w:t>
      </w:r>
      <w:r w:rsidRPr="008C3464">
        <w:rPr>
          <w:rStyle w:val="StyleUnderline"/>
        </w:rPr>
        <w:t>moderates ultimately backed the budget bill</w:t>
      </w:r>
      <w:r w:rsidRPr="008C3464">
        <w:rPr>
          <w:sz w:val="16"/>
        </w:rPr>
        <w:t>, knowing that there was no chance it could survive the Democratic Senate. Brian Fitzpatrick, a Republican member of the bipartisan Problem Solvers Caucus, told E&amp;E News, “</w:t>
      </w:r>
      <w:r w:rsidRPr="008C3464">
        <w:rPr>
          <w:rStyle w:val="StyleUnderline"/>
        </w:rPr>
        <w:t>If there was a 1 percent chance of any of these provisions ever becoming law, a lot of us would have treated that very differently</w:t>
      </w:r>
      <w:r w:rsidRPr="008C3464">
        <w:rPr>
          <w:sz w:val="16"/>
        </w:rPr>
        <w:t>.” When I spoke to Don Bacon, a representative from Nebraska, who has frequently criticized the Freedom Caucus for holding the rest of the Conference hostage, he was sanguine about the bill—not because he agreed with everything in it but because he thought it would force Biden to the negotiating table. The likeliest outcome of talks between Biden and McCarthy looked like a compromise that could earn a majority of Democrats and Republicans, if not a majority of Republicans.</w:t>
      </w:r>
    </w:p>
    <w:p w14:paraId="027A77CD" w14:textId="77777777" w:rsidR="002F6EC4" w:rsidRPr="008C3464" w:rsidRDefault="002F6EC4" w:rsidP="002F6EC4">
      <w:pPr>
        <w:rPr>
          <w:rStyle w:val="StyleUnderline"/>
        </w:rPr>
      </w:pPr>
      <w:r w:rsidRPr="008C3464">
        <w:rPr>
          <w:sz w:val="16"/>
          <w:szCs w:val="16"/>
        </w:rPr>
        <w:t>On May 8th, Biden held a “four corners” meeting at the White House with the leaders of Congress: Chuck Schumer and Hakeem Jeffries, the top two Democrats in the Senate and House, respectively; Mitch McConnell, the Senate Minority Leader; and McCarthy. The two sides spent the next several days trading accusations that the other wasn’t taking the situation seriously. On May 16th, the White House reduced the size of its negotiating team, a development that insiders saw as a sign the Administration was buckling down. “We finally have a formula that has proven to work in the past,” McCarthy said. For the rest of the month, with the D.C. press corps hounding the negotiators around the Capitol, the updates tended to be vague but optimistic. The talks were narrowing to a set of technical issues</w:t>
      </w:r>
      <w:r w:rsidRPr="008C3464">
        <w:rPr>
          <w:rStyle w:val="StyleUnderline"/>
        </w:rPr>
        <w:t xml:space="preserve">: </w:t>
      </w:r>
      <w:r w:rsidRPr="008C3464">
        <w:rPr>
          <w:rStyle w:val="Emphasis"/>
        </w:rPr>
        <w:t>caps to spending on future budgets,</w:t>
      </w:r>
      <w:r w:rsidRPr="008C3464">
        <w:rPr>
          <w:sz w:val="16"/>
          <w:szCs w:val="16"/>
        </w:rPr>
        <w:t xml:space="preserve"> </w:t>
      </w:r>
      <w:r w:rsidRPr="008C3464">
        <w:rPr>
          <w:rStyle w:val="StyleUnderline"/>
        </w:rPr>
        <w:t xml:space="preserve">efforts to “claw back” unspent money from the pandemic, targeted cuts to Biden’s plans on </w:t>
      </w:r>
      <w:r w:rsidRPr="008C3464">
        <w:rPr>
          <w:rStyle w:val="Emphasis"/>
        </w:rPr>
        <w:t>I.R.S. funding</w:t>
      </w:r>
      <w:r w:rsidRPr="008C3464">
        <w:rPr>
          <w:rStyle w:val="StyleUnderline"/>
        </w:rPr>
        <w:t xml:space="preserve"> and student debt. This skirted a more obvious impasse over </w:t>
      </w:r>
      <w:r w:rsidRPr="008C3464">
        <w:rPr>
          <w:rStyle w:val="Emphasis"/>
        </w:rPr>
        <w:t>work requirements for recipients of Medicaid and food stamps,</w:t>
      </w:r>
      <w:r w:rsidRPr="008C3464">
        <w:rPr>
          <w:rStyle w:val="StyleUnderline"/>
        </w:rPr>
        <w:t xml:space="preserve"> where both sides were farther apart.</w:t>
      </w:r>
    </w:p>
    <w:p w14:paraId="2F52A3E1" w14:textId="77777777" w:rsidR="002F6EC4" w:rsidRPr="008C3464" w:rsidRDefault="002F6EC4" w:rsidP="002F6EC4">
      <w:pPr>
        <w:rPr>
          <w:u w:val="single"/>
        </w:rPr>
      </w:pPr>
      <w:r w:rsidRPr="008C3464">
        <w:rPr>
          <w:sz w:val="16"/>
        </w:rPr>
        <w:t xml:space="preserve">The bigger question, however, was never clear: What would McCarthy do if he reached an agreement with the President? Democrats had called the House bill “dead on arrival,” and a large share of Republicans recognized that it was, at best, an opening move. </w:t>
      </w:r>
      <w:r w:rsidRPr="008C3464">
        <w:rPr>
          <w:rStyle w:val="StyleUnderline"/>
        </w:rPr>
        <w:t>It seemed inevitable that McCarthy would have to make some concessions—and that the</w:t>
      </w:r>
      <w:r w:rsidRPr="008C3464">
        <w:rPr>
          <w:rStyle w:val="Emphasis"/>
        </w:rPr>
        <w:t xml:space="preserve"> Freedom Caucus would rebel when he did</w:t>
      </w:r>
      <w:r w:rsidRPr="008C3464">
        <w:rPr>
          <w:rStyle w:val="StyleUnderline"/>
        </w:rPr>
        <w:t>.</w:t>
      </w:r>
    </w:p>
    <w:p w14:paraId="1065AF42" w14:textId="77777777" w:rsidR="002F6EC4" w:rsidRPr="008C3464" w:rsidRDefault="002F6EC4" w:rsidP="002F6EC4">
      <w:pPr>
        <w:rPr>
          <w:sz w:val="16"/>
          <w:szCs w:val="16"/>
        </w:rPr>
      </w:pPr>
      <w:r w:rsidRPr="008C3464">
        <w:rPr>
          <w:sz w:val="16"/>
          <w:szCs w:val="16"/>
        </w:rPr>
        <w:t>Bob Good, a member of the Freedom Caucus who calls Vought a “good friend” and “tremendous resource,” had opposed McCarthy’s Speakership until the very end of the balloting. At that point, he had voted “present,” to lower the threshold McCarthy needed to secure the majority. “I believe that, if we had simply done what’s sort of always been done,” he told me, “and just voted in our presumptive Speaker on the first ballot, then you would have already seen a four-trillion-dollar debt-ceiling increase.” When Good and I spoke, in early May, he offered cautious praise of McCarthy. “He has pragmatically recognized where the Conference is,” he said. At the same time, he didn’t sound open to compromise on the Freedom Caucus’s bill. “Our position is that this is the negotiated deal,” Good told me.</w:t>
      </w:r>
    </w:p>
    <w:p w14:paraId="28012A28" w14:textId="77777777" w:rsidR="002F6EC4" w:rsidRPr="008C3464" w:rsidRDefault="002F6EC4" w:rsidP="002F6EC4">
      <w:pPr>
        <w:rPr>
          <w:sz w:val="16"/>
          <w:szCs w:val="16"/>
        </w:rPr>
      </w:pPr>
      <w:r w:rsidRPr="008C3464">
        <w:rPr>
          <w:sz w:val="16"/>
          <w:szCs w:val="16"/>
        </w:rPr>
        <w:t xml:space="preserve">June 5th is what economists call the “X-Date”—the point at which the government runs out of money. But many of the Republicans I spoke with didn’t seem particularly fazed. Warnings from Janet Yellen, the Secretary of the Treasury, were dismissed as alarmist. A G.O.P. staffer told me that both sides saw the X-Date “as a messaging deadline more so than a practical one.” This was Vought’s position, too. The idea was that the federal government could hit the debt ceiling and simply prioritize paying the interest on its debt over other spending commitments, thus avoiding a technical default. “Part of my role is: don’t let the budget-propeller-head crowds scare you into </w:t>
      </w:r>
      <w:proofErr w:type="spellStart"/>
      <w:r w:rsidRPr="008C3464">
        <w:rPr>
          <w:sz w:val="16"/>
          <w:szCs w:val="16"/>
        </w:rPr>
        <w:t>focussing</w:t>
      </w:r>
      <w:proofErr w:type="spellEnd"/>
      <w:r w:rsidRPr="008C3464">
        <w:rPr>
          <w:sz w:val="16"/>
          <w:szCs w:val="16"/>
        </w:rPr>
        <w:t xml:space="preserve"> on spreadsheets and political asks about where the ‘money’ is,” Vought told me. “You’ve got to think politically about where the needs of the country are.”</w:t>
      </w:r>
    </w:p>
    <w:p w14:paraId="4FBAF654" w14:textId="77777777" w:rsidR="002F6EC4" w:rsidRPr="008C3464" w:rsidRDefault="002F6EC4" w:rsidP="002F6EC4">
      <w:pPr>
        <w:rPr>
          <w:sz w:val="16"/>
        </w:rPr>
      </w:pPr>
      <w:r w:rsidRPr="008C3464">
        <w:rPr>
          <w:sz w:val="16"/>
        </w:rPr>
        <w:t xml:space="preserve">The vast majority of economists would dispute this, but that wasn’t the point. </w:t>
      </w:r>
      <w:r w:rsidRPr="008C3464">
        <w:rPr>
          <w:rStyle w:val="StyleUnderline"/>
        </w:rPr>
        <w:t>The Freedom Caucus was claiming it wouldn’t flinch</w:t>
      </w:r>
      <w:r w:rsidRPr="008C3464">
        <w:rPr>
          <w:sz w:val="16"/>
        </w:rPr>
        <w:t>. I sat down with Vought on May 23rd, when McCarthy and Biden were volleying another round of recriminations. Vought gave an impression of serene satisfaction. “They’ll go on TV and try to spook the markets,” he said, of the White House. “They need a crisis. It’s a risk for them to blow up forty years of debt-limit scaremongering.” But ultimately, he said, the President would “capitulate.”</w:t>
      </w:r>
    </w:p>
    <w:p w14:paraId="5288DE63" w14:textId="77777777" w:rsidR="002F6EC4" w:rsidRPr="008C3464" w:rsidRDefault="002F6EC4" w:rsidP="002F6EC4">
      <w:pPr>
        <w:rPr>
          <w:sz w:val="16"/>
        </w:rPr>
      </w:pPr>
      <w:r w:rsidRPr="008C3464">
        <w:rPr>
          <w:sz w:val="16"/>
        </w:rPr>
        <w:t xml:space="preserve">A few days later, he was far more circumspect. On the morning of May 26th, a Friday, McCarthy was </w:t>
      </w:r>
      <w:proofErr w:type="spellStart"/>
      <w:r w:rsidRPr="008C3464">
        <w:rPr>
          <w:sz w:val="16"/>
        </w:rPr>
        <w:t>signalling</w:t>
      </w:r>
      <w:proofErr w:type="spellEnd"/>
      <w:r w:rsidRPr="008C3464">
        <w:rPr>
          <w:sz w:val="16"/>
        </w:rPr>
        <w:t xml:space="preserve"> that a deal was near. “</w:t>
      </w:r>
      <w:r w:rsidRPr="008C3464">
        <w:rPr>
          <w:rStyle w:val="StyleUnderline"/>
        </w:rPr>
        <w:t xml:space="preserve">They’re going in a direction </w:t>
      </w:r>
      <w:r w:rsidRPr="008C3464">
        <w:rPr>
          <w:rStyle w:val="Emphasis"/>
        </w:rPr>
        <w:t>that won’t endure</w:t>
      </w:r>
      <w:r w:rsidRPr="008C3464">
        <w:rPr>
          <w:sz w:val="16"/>
        </w:rPr>
        <w:t xml:space="preserve">,” Vought told me. </w:t>
      </w:r>
      <w:r w:rsidRPr="008C3464">
        <w:rPr>
          <w:rStyle w:val="Emphasis"/>
        </w:rPr>
        <w:t>“McCarthy is going to test the conservatives</w:t>
      </w:r>
      <w:r w:rsidRPr="008C3464">
        <w:rPr>
          <w:rStyle w:val="StyleUnderline"/>
        </w:rPr>
        <w:t>.” He predicted some “</w:t>
      </w:r>
      <w:r w:rsidRPr="008C3464">
        <w:rPr>
          <w:rStyle w:val="Emphasis"/>
        </w:rPr>
        <w:t>rockiness</w:t>
      </w:r>
      <w:r w:rsidRPr="008C3464">
        <w:rPr>
          <w:rStyle w:val="StyleUnderline"/>
        </w:rPr>
        <w:t>” ahead for the Speaker</w:t>
      </w:r>
      <w:r w:rsidRPr="008C3464">
        <w:rPr>
          <w:sz w:val="16"/>
        </w:rPr>
        <w:t>.</w:t>
      </w:r>
    </w:p>
    <w:p w14:paraId="67C86F0D" w14:textId="77777777" w:rsidR="002F6EC4" w:rsidRPr="008C3464" w:rsidRDefault="002F6EC4" w:rsidP="002F6EC4">
      <w:pPr>
        <w:rPr>
          <w:sz w:val="16"/>
        </w:rPr>
      </w:pPr>
      <w:r w:rsidRPr="008C3464">
        <w:rPr>
          <w:sz w:val="16"/>
        </w:rPr>
        <w:t xml:space="preserve">Over the weekend, McCarthy and the White House announced that they’d finally reached an agreement. Congress would raise the debt ceiling for the next two years, and the White House would agree to some six hundred and fifty billion dollars in cuts over the following decade. </w:t>
      </w:r>
      <w:r w:rsidRPr="008C3464">
        <w:rPr>
          <w:rStyle w:val="StyleUnderline"/>
        </w:rPr>
        <w:t>On the issue of work requirements, the White House agreed to some new age restrictions sought by Republicans on cash welfare and food stamps but left Medicaid untouched. The deal also expanded food-stamp access for veterans and the homeless.</w:t>
      </w:r>
      <w:r w:rsidRPr="008C3464">
        <w:rPr>
          <w:sz w:val="16"/>
        </w:rPr>
        <w:t xml:space="preserve"> McCarthy and his negotiators could plausibly claim victory, yet so could the President.</w:t>
      </w:r>
    </w:p>
    <w:p w14:paraId="0F5945EE" w14:textId="77777777" w:rsidR="002F6EC4" w:rsidRPr="008C3464" w:rsidRDefault="002F6EC4" w:rsidP="002F6EC4">
      <w:pPr>
        <w:rPr>
          <w:sz w:val="16"/>
        </w:rPr>
      </w:pPr>
      <w:r w:rsidRPr="008C3464">
        <w:rPr>
          <w:rStyle w:val="StyleUnderline"/>
        </w:rPr>
        <w:t xml:space="preserve">Members of the House Freedom Caucus were </w:t>
      </w:r>
      <w:r w:rsidRPr="008C3464">
        <w:rPr>
          <w:rStyle w:val="Emphasis"/>
        </w:rPr>
        <w:t>furious</w:t>
      </w:r>
      <w:r w:rsidRPr="008C3464">
        <w:rPr>
          <w:sz w:val="16"/>
        </w:rPr>
        <w:t xml:space="preserve">. On a private conference call, in which McCarthy briefed the rank and file on the deal, Bob Good complained that </w:t>
      </w:r>
      <w:r w:rsidRPr="008C3464">
        <w:rPr>
          <w:rStyle w:val="StyleUnderline"/>
        </w:rPr>
        <w:t>everything the caucus had “fought for” was left out</w:t>
      </w:r>
      <w:r w:rsidRPr="008C3464">
        <w:rPr>
          <w:sz w:val="16"/>
        </w:rPr>
        <w:t>, according to the Times. Ralph Norman, a caucus member from South Carolina, tweeted, “</w:t>
      </w:r>
      <w:r w:rsidRPr="008C3464">
        <w:rPr>
          <w:rStyle w:val="StyleUnderline"/>
        </w:rPr>
        <w:t>This ‘deal’ is insanity</w:t>
      </w:r>
      <w:r w:rsidRPr="008C3464">
        <w:rPr>
          <w:sz w:val="16"/>
        </w:rPr>
        <w:t xml:space="preserve">.” He added, “Not </w:t>
      </w:r>
      <w:proofErr w:type="spellStart"/>
      <w:r w:rsidRPr="008C3464">
        <w:rPr>
          <w:sz w:val="16"/>
        </w:rPr>
        <w:t>gonna</w:t>
      </w:r>
      <w:proofErr w:type="spellEnd"/>
      <w:r w:rsidRPr="008C3464">
        <w:rPr>
          <w:sz w:val="16"/>
        </w:rPr>
        <w:t xml:space="preserve"> vote to bankrupt our country.” Chip Roy, one of the lead drafters of the budget bill, called the deal a “turd-sandwich,” and retweeted indignant, detail-leaden threads from Vought. House conservatives looked to Vought, as their budget guru, to parse how the deal amounted to yet another establishment deception. “No time for defeatism on the inevitability of this terrible bill passing,” he wrote. “Trust the Mighty 20 who changed the House in January. There are three conservatives on the all-important Rules Committee for a reason.”</w:t>
      </w:r>
    </w:p>
    <w:p w14:paraId="6EDC66C4" w14:textId="77777777" w:rsidR="002F6EC4" w:rsidRPr="008C3464" w:rsidRDefault="002F6EC4" w:rsidP="002F6EC4">
      <w:pPr>
        <w:rPr>
          <w:sz w:val="16"/>
        </w:rPr>
      </w:pPr>
      <w:r w:rsidRPr="008C3464">
        <w:rPr>
          <w:sz w:val="16"/>
        </w:rPr>
        <w:t xml:space="preserve">On Tuesday evening, however, </w:t>
      </w:r>
      <w:r w:rsidRPr="008C3464">
        <w:rPr>
          <w:rStyle w:val="StyleUnderline"/>
        </w:rPr>
        <w:t>the bill made it through the Rules Committee, which was supposed to be a conservative firewall. “</w:t>
      </w:r>
      <w:r w:rsidRPr="008C3464">
        <w:rPr>
          <w:rStyle w:val="Emphasis"/>
        </w:rPr>
        <w:t>Conservatives have been sold out once again</w:t>
      </w:r>
      <w:r w:rsidRPr="008C3464">
        <w:rPr>
          <w:rStyle w:val="StyleUnderline"/>
        </w:rPr>
        <w:t>,”</w:t>
      </w:r>
      <w:r w:rsidRPr="008C3464">
        <w:rPr>
          <w:sz w:val="16"/>
        </w:rPr>
        <w:t xml:space="preserve"> Senator Rand Paul, the Kentucky Republican, said. </w:t>
      </w:r>
      <w:r w:rsidRPr="008C3464">
        <w:rPr>
          <w:rStyle w:val="StyleUnderline"/>
        </w:rPr>
        <w:t xml:space="preserve">In the House, McCarthy and Jeffries were reportedly </w:t>
      </w:r>
      <w:r w:rsidRPr="008C3464">
        <w:rPr>
          <w:rStyle w:val="Emphasis"/>
        </w:rPr>
        <w:t>whipping</w:t>
      </w:r>
      <w:r w:rsidRPr="008C3464">
        <w:rPr>
          <w:rStyle w:val="StyleUnderline"/>
        </w:rPr>
        <w:t xml:space="preserve"> their more moderate members, leaving aside </w:t>
      </w:r>
      <w:r w:rsidRPr="008C3464">
        <w:rPr>
          <w:rStyle w:val="Emphasis"/>
        </w:rPr>
        <w:t>disgruntled</w:t>
      </w:r>
      <w:r w:rsidRPr="008C3464">
        <w:rPr>
          <w:rStyle w:val="StyleUnderline"/>
        </w:rPr>
        <w:t xml:space="preserve"> conservatives and progressives.</w:t>
      </w:r>
      <w:r w:rsidRPr="008C3464">
        <w:rPr>
          <w:sz w:val="16"/>
        </w:rPr>
        <w:t xml:space="preserve"> Jeffries suggested that Democrats would only help pass the bill if McCarthy could deliver at least a hundred and fifty votes from Republicans. But McCarthy was already acting like the worst was behind him. Before entering a meeting with Republican House members, where he was greeted with applause, McCarthy told reporters, “I thrive for these moments.”</w:t>
      </w:r>
    </w:p>
    <w:p w14:paraId="185F6CF5" w14:textId="77777777" w:rsidR="002F6EC4" w:rsidRPr="008C3464" w:rsidRDefault="002F6EC4" w:rsidP="002F6EC4">
      <w:pPr>
        <w:rPr>
          <w:sz w:val="16"/>
        </w:rPr>
      </w:pPr>
      <w:r w:rsidRPr="008C3464">
        <w:rPr>
          <w:sz w:val="16"/>
        </w:rPr>
        <w:t xml:space="preserve">On Wednesday night, the bill passed the House by a striking margin—three hundred and fourteen votes in favor, a hundred and seventeen against. McCarthy had delivered two-thirds of his own conference, a strong rebuke to disgruntled conservatives. But </w:t>
      </w:r>
      <w:r w:rsidRPr="008C3464">
        <w:rPr>
          <w:rStyle w:val="StyleUnderline"/>
        </w:rPr>
        <w:t>the Freedom Caucus could still find cause for offense:</w:t>
      </w:r>
      <w:r w:rsidRPr="008C3464">
        <w:rPr>
          <w:sz w:val="16"/>
        </w:rPr>
        <w:t xml:space="preserve"> like Boehner, McCarthy had needed Democratic votes to compensate for alienating members of the far right, </w:t>
      </w:r>
      <w:r w:rsidRPr="008C3464">
        <w:rPr>
          <w:rStyle w:val="StyleUnderline"/>
        </w:rPr>
        <w:t>and more Democrats ultimately voted for the final bill than Republicans</w:t>
      </w:r>
      <w:r w:rsidRPr="008C3464">
        <w:rPr>
          <w:sz w:val="16"/>
        </w:rPr>
        <w:t xml:space="preserve">. </w:t>
      </w:r>
      <w:r w:rsidRPr="008C3464">
        <w:rPr>
          <w:rStyle w:val="StyleUnderline"/>
        </w:rPr>
        <w:t xml:space="preserve">“This is what it looks like when the </w:t>
      </w:r>
      <w:proofErr w:type="spellStart"/>
      <w:r w:rsidRPr="008C3464">
        <w:rPr>
          <w:rStyle w:val="StyleUnderline"/>
        </w:rPr>
        <w:t>uniparty</w:t>
      </w:r>
      <w:proofErr w:type="spellEnd"/>
      <w:r w:rsidRPr="008C3464">
        <w:rPr>
          <w:rStyle w:val="StyleUnderline"/>
        </w:rPr>
        <w:t xml:space="preserve"> cartel </w:t>
      </w:r>
      <w:r w:rsidRPr="008C3464">
        <w:rPr>
          <w:rStyle w:val="Emphasis"/>
        </w:rPr>
        <w:t>sells out the American people</w:t>
      </w:r>
      <w:r w:rsidRPr="008C3464">
        <w:rPr>
          <w:rStyle w:val="StyleUnderline"/>
        </w:rPr>
        <w:t xml:space="preserve">,” Dan Bishop, a Freedom Caucus member from North Carolina, tweeted. Several Freedom Caucus members have already floated the possibility of calling a vote to try to </w:t>
      </w:r>
      <w:r w:rsidRPr="008C3464">
        <w:rPr>
          <w:rStyle w:val="Emphasis"/>
        </w:rPr>
        <w:t>oust</w:t>
      </w:r>
      <w:r w:rsidRPr="008C3464">
        <w:rPr>
          <w:rStyle w:val="StyleUnderline"/>
        </w:rPr>
        <w:t xml:space="preserve"> McCarthy</w:t>
      </w:r>
      <w:r w:rsidRPr="008C3464">
        <w:rPr>
          <w:sz w:val="16"/>
        </w:rPr>
        <w:t>. In a way, though, they could have more to lose than the Speaker. Their power depends on proving the seriousness of their threats. Did their play in January meaningfully change their position inside the Conference? Or had McCarthy simply outmaneuvered them all along? “There was a deal,” Vought told me. “</w:t>
      </w:r>
      <w:r w:rsidRPr="008C3464">
        <w:rPr>
          <w:rStyle w:val="StyleUnderline"/>
        </w:rPr>
        <w:t xml:space="preserve">If you want to go back on that, </w:t>
      </w:r>
      <w:r w:rsidRPr="008C3464">
        <w:rPr>
          <w:rStyle w:val="Emphasis"/>
        </w:rPr>
        <w:t>there are going to be consequences.”</w:t>
      </w:r>
      <w:r w:rsidRPr="008C3464">
        <w:rPr>
          <w:sz w:val="16"/>
        </w:rPr>
        <w:t xml:space="preserve"> </w:t>
      </w:r>
    </w:p>
    <w:p w14:paraId="1FE3C14E" w14:textId="77777777" w:rsidR="002F6EC4" w:rsidRPr="008C3464" w:rsidRDefault="002F6EC4" w:rsidP="002F6EC4">
      <w:pPr>
        <w:rPr>
          <w:sz w:val="16"/>
        </w:rPr>
      </w:pPr>
    </w:p>
    <w:p w14:paraId="7F7BA00E" w14:textId="77777777" w:rsidR="002F6EC4" w:rsidRPr="008C3464" w:rsidRDefault="002F6EC4" w:rsidP="002F6EC4">
      <w:pPr>
        <w:pStyle w:val="Heading4"/>
      </w:pPr>
      <w:r w:rsidRPr="008C3464">
        <w:t xml:space="preserve">House of Freedom Caucus members are </w:t>
      </w:r>
      <w:r w:rsidRPr="008C3464">
        <w:rPr>
          <w:u w:val="single"/>
        </w:rPr>
        <w:t>key</w:t>
      </w:r>
      <w:r w:rsidRPr="008C3464">
        <w:t xml:space="preserve"> to Republican policy-making -- Debt ceiling agreements have been resolved, but only </w:t>
      </w:r>
      <w:r w:rsidRPr="008C3464">
        <w:rPr>
          <w:u w:val="single"/>
        </w:rPr>
        <w:t>maintaining current spending levels and concessions</w:t>
      </w:r>
      <w:r w:rsidRPr="008C3464">
        <w:t xml:space="preserve"> can satisfy Caucus members </w:t>
      </w:r>
    </w:p>
    <w:p w14:paraId="44B8274E" w14:textId="308A9BC5" w:rsidR="002F6EC4" w:rsidRPr="008C3464" w:rsidRDefault="002F6EC4" w:rsidP="002F6EC4">
      <w:r w:rsidRPr="008C3464">
        <w:t xml:space="preserve">Patrick </w:t>
      </w:r>
      <w:r w:rsidRPr="008C3464">
        <w:rPr>
          <w:rStyle w:val="Heading4Char"/>
        </w:rPr>
        <w:t>Martin 6-15</w:t>
      </w:r>
      <w:r w:rsidRPr="008C3464">
        <w:t xml:space="preserve"> (Journalist for the WSWS, “Largest House Republican group backs increase in Social Security retirement age to 69”, </w:t>
      </w:r>
      <w:hyperlink r:id="rId11" w:history="1">
        <w:r w:rsidRPr="008C3464">
          <w:rPr>
            <w:rStyle w:val="Hyperlink"/>
          </w:rPr>
          <w:t>https://www.wsws.org/en/articles/2023/06/16/ourd-j16.html</w:t>
        </w:r>
      </w:hyperlink>
      <w:r w:rsidRPr="008C3464">
        <w:t>)</w:t>
      </w:r>
      <w:r w:rsidR="007E5A44">
        <w:t>//AC</w:t>
      </w:r>
    </w:p>
    <w:p w14:paraId="67C8BCAA" w14:textId="77777777" w:rsidR="002F6EC4" w:rsidRPr="00087BE2" w:rsidRDefault="002F6EC4" w:rsidP="00087BE2">
      <w:r w:rsidRPr="008C3464">
        <w:rPr>
          <w:rStyle w:val="StyleUnderline"/>
        </w:rPr>
        <w:t>Biden continues the posture of irreconcilable opposition to changes in Social Security</w:t>
      </w:r>
      <w:r w:rsidRPr="008C3464">
        <w:rPr>
          <w:sz w:val="16"/>
        </w:rPr>
        <w:t xml:space="preserve"> that he adopted in his State of the Union speech, when he charged that </w:t>
      </w:r>
      <w:r w:rsidRPr="008C3464">
        <w:rPr>
          <w:rStyle w:val="StyleUnderline"/>
          <w:sz w:val="16"/>
          <w:szCs w:val="16"/>
        </w:rPr>
        <w:t>Republicans wanted cuts and they vociferously denied it</w:t>
      </w:r>
      <w:r w:rsidRPr="008C3464">
        <w:rPr>
          <w:sz w:val="16"/>
        </w:rPr>
        <w:t xml:space="preserve">, some interrupting him from the floor of the House of Representatives. But there is </w:t>
      </w:r>
      <w:r w:rsidRPr="008C3464">
        <w:rPr>
          <w:rStyle w:val="StyleUnderline"/>
        </w:rPr>
        <w:t xml:space="preserve">no question </w:t>
      </w:r>
      <w:r w:rsidRPr="008C3464">
        <w:rPr>
          <w:rStyle w:val="StyleUnderline"/>
          <w:sz w:val="16"/>
          <w:szCs w:val="16"/>
        </w:rPr>
        <w:t>that if Biden has to choose between funding the war against Russia in Ukraine, and funding full benefits for the elderly</w:t>
      </w:r>
      <w:r w:rsidRPr="008C3464">
        <w:rPr>
          <w:sz w:val="16"/>
        </w:rPr>
        <w:t xml:space="preserve">, that </w:t>
      </w:r>
      <w:r w:rsidRPr="008C3464">
        <w:rPr>
          <w:rStyle w:val="StyleUnderline"/>
        </w:rPr>
        <w:t>he will join the Republicans in demanding “sacrifices” from the American people. Besides enlisting more than three-quarters of all House Republicans, the supposedly “mainstream conservative” RSC includes Majority Leader Steve Scalise, the third-ranking Republican Elise Stefanik, Kay Granger, chair of the Appropriations Committee, and other top House Republicans</w:t>
      </w:r>
      <w:r w:rsidRPr="008C3464">
        <w:rPr>
          <w:sz w:val="16"/>
        </w:rPr>
        <w:t xml:space="preserve">. (By convention, Speaker Kevin McCarthy does not belong to ideological caucuses.) </w:t>
      </w:r>
      <w:r w:rsidRPr="008C3464">
        <w:rPr>
          <w:rStyle w:val="StyleUnderline"/>
        </w:rPr>
        <w:t xml:space="preserve">The RSC also includes seven of the 11 Republican representatives who participated in last week’s disruption of House functioning. These 11, all members of the </w:t>
      </w:r>
      <w:r w:rsidRPr="008C3464">
        <w:rPr>
          <w:rStyle w:val="Emphasis"/>
        </w:rPr>
        <w:t>far-right House Freedom Caucus, voted against the rule proposed</w:t>
      </w:r>
      <w:r w:rsidRPr="008C3464">
        <w:rPr>
          <w:rStyle w:val="StyleUnderline"/>
        </w:rPr>
        <w:t xml:space="preserve"> by the </w:t>
      </w:r>
      <w:r w:rsidRPr="008C3464">
        <w:rPr>
          <w:rStyle w:val="Emphasis"/>
        </w:rPr>
        <w:t>Republican</w:t>
      </w:r>
      <w:r w:rsidRPr="008C3464">
        <w:rPr>
          <w:rStyle w:val="StyleUnderline"/>
        </w:rPr>
        <w:t xml:space="preserve"> </w:t>
      </w:r>
      <w:r w:rsidRPr="008C3464">
        <w:rPr>
          <w:rStyle w:val="Emphasis"/>
        </w:rPr>
        <w:t>leadership</w:t>
      </w:r>
      <w:r w:rsidRPr="008C3464">
        <w:rPr>
          <w:rStyle w:val="StyleUnderline"/>
        </w:rPr>
        <w:t xml:space="preserve"> to schedule bills for consideration and govern debate for the week. Traditionally, </w:t>
      </w:r>
      <w:r w:rsidRPr="009A1F54">
        <w:rPr>
          <w:rStyle w:val="StyleUnderline"/>
          <w:highlight w:val="cyan"/>
        </w:rPr>
        <w:t xml:space="preserve">these are </w:t>
      </w:r>
      <w:r w:rsidRPr="009A1F54">
        <w:rPr>
          <w:rStyle w:val="Emphasis"/>
          <w:highlight w:val="cyan"/>
        </w:rPr>
        <w:t>party-line votes</w:t>
      </w:r>
      <w:r w:rsidRPr="008C3464">
        <w:rPr>
          <w:rStyle w:val="StyleUnderline"/>
        </w:rPr>
        <w:t xml:space="preserve">, and </w:t>
      </w:r>
      <w:r w:rsidRPr="009A1F54">
        <w:rPr>
          <w:rStyle w:val="StyleUnderline"/>
          <w:highlight w:val="cyan"/>
        </w:rPr>
        <w:t>with</w:t>
      </w:r>
      <w:r w:rsidRPr="008C3464">
        <w:rPr>
          <w:rStyle w:val="StyleUnderline"/>
        </w:rPr>
        <w:t xml:space="preserve"> all </w:t>
      </w:r>
      <w:r w:rsidRPr="009A1F54">
        <w:rPr>
          <w:rStyle w:val="StyleUnderline"/>
          <w:highlight w:val="cyan"/>
        </w:rPr>
        <w:t>Democrats</w:t>
      </w:r>
      <w:r w:rsidRPr="008C3464">
        <w:rPr>
          <w:rStyle w:val="StyleUnderline"/>
        </w:rPr>
        <w:t xml:space="preserve"> also </w:t>
      </w:r>
      <w:r w:rsidRPr="009A1F54">
        <w:rPr>
          <w:rStyle w:val="StyleUnderline"/>
          <w:highlight w:val="cyan"/>
        </w:rPr>
        <w:t>opposed</w:t>
      </w:r>
      <w:r w:rsidRPr="008C3464">
        <w:rPr>
          <w:rStyle w:val="StyleUnderline"/>
        </w:rPr>
        <w:t xml:space="preserve">, </w:t>
      </w:r>
      <w:r w:rsidRPr="009A1F54">
        <w:rPr>
          <w:rStyle w:val="StyleUnderline"/>
          <w:highlight w:val="cyan"/>
        </w:rPr>
        <w:t>the rules failed and the House could not take any action</w:t>
      </w:r>
      <w:r w:rsidRPr="008C3464">
        <w:rPr>
          <w:rStyle w:val="StyleUnderline"/>
        </w:rPr>
        <w:t xml:space="preserve">. </w:t>
      </w:r>
      <w:r w:rsidRPr="008C3464">
        <w:rPr>
          <w:sz w:val="16"/>
        </w:rPr>
        <w:t xml:space="preserve">The 11 were venting their spleen against the debt-ceiling agreement between McCarthy and Biden, saying </w:t>
      </w:r>
      <w:r w:rsidRPr="008C3464">
        <w:rPr>
          <w:rStyle w:val="StyleUnderline"/>
        </w:rPr>
        <w:t>the spending cuts provided were too little</w:t>
      </w:r>
      <w:r w:rsidRPr="008C3464">
        <w:rPr>
          <w:sz w:val="16"/>
        </w:rPr>
        <w:t xml:space="preserve"> and claiming that </w:t>
      </w:r>
      <w:r w:rsidRPr="008C3464">
        <w:rPr>
          <w:rStyle w:val="StyleUnderline"/>
        </w:rPr>
        <w:t>McCarthy could have forced an even bigger surrender</w:t>
      </w:r>
      <w:r w:rsidRPr="008C3464">
        <w:rPr>
          <w:sz w:val="16"/>
        </w:rPr>
        <w:t xml:space="preserve"> by the White House by blocking an increase in the debt ceiling, an action which threatened to trigger a meltdown on Wall Street. McCarthy met with the 11 on Monday and </w:t>
      </w:r>
      <w:r w:rsidRPr="008C3464">
        <w:rPr>
          <w:rStyle w:val="StyleUnderline"/>
        </w:rPr>
        <w:t xml:space="preserve">they </w:t>
      </w:r>
      <w:r w:rsidRPr="00E92886">
        <w:rPr>
          <w:rStyle w:val="Emphasis"/>
          <w:highlight w:val="cyan"/>
        </w:rPr>
        <w:t>agreed to unblock</w:t>
      </w:r>
      <w:r w:rsidRPr="00E92886">
        <w:rPr>
          <w:rStyle w:val="StyleUnderline"/>
          <w:highlight w:val="cyan"/>
        </w:rPr>
        <w:t xml:space="preserve"> the</w:t>
      </w:r>
      <w:r w:rsidRPr="008C3464">
        <w:rPr>
          <w:rStyle w:val="StyleUnderline"/>
        </w:rPr>
        <w:t xml:space="preserve"> work of the </w:t>
      </w:r>
      <w:r w:rsidRPr="00E92886">
        <w:rPr>
          <w:rStyle w:val="StyleUnderline"/>
          <w:highlight w:val="cyan"/>
        </w:rPr>
        <w:t>House in return fo</w:t>
      </w:r>
      <w:r w:rsidRPr="008C3464">
        <w:rPr>
          <w:rStyle w:val="StyleUnderline"/>
        </w:rPr>
        <w:t xml:space="preserve">r unspecified concessions by the Republican leader on bringing up legislation and </w:t>
      </w:r>
      <w:r w:rsidRPr="008C3464">
        <w:rPr>
          <w:rStyle w:val="Emphasis"/>
        </w:rPr>
        <w:t xml:space="preserve">seeking </w:t>
      </w:r>
      <w:r w:rsidRPr="00E92886">
        <w:rPr>
          <w:rStyle w:val="Emphasis"/>
          <w:highlight w:val="cyan"/>
        </w:rPr>
        <w:t xml:space="preserve">even more cuts in </w:t>
      </w:r>
      <w:r w:rsidRPr="009A1F54">
        <w:rPr>
          <w:rStyle w:val="Emphasis"/>
        </w:rPr>
        <w:t xml:space="preserve">federal </w:t>
      </w:r>
      <w:r w:rsidRPr="00E92886">
        <w:rPr>
          <w:rStyle w:val="Emphasis"/>
          <w:highlight w:val="cyan"/>
        </w:rPr>
        <w:t>spending</w:t>
      </w:r>
      <w:r w:rsidRPr="008C3464">
        <w:rPr>
          <w:rStyle w:val="StyleUnderline"/>
        </w:rPr>
        <w:t xml:space="preserve">. </w:t>
      </w:r>
      <w:r w:rsidRPr="008C3464">
        <w:rPr>
          <w:sz w:val="16"/>
        </w:rPr>
        <w:t xml:space="preserve">As part of this process of pushing the House further and further to the right, Appropriations Committee Chair Kay Granger announced Monday evening that </w:t>
      </w:r>
      <w:r w:rsidRPr="008C3464">
        <w:rPr>
          <w:rStyle w:val="StyleUnderline"/>
        </w:rPr>
        <w:t xml:space="preserve">most </w:t>
      </w:r>
      <w:r w:rsidRPr="009A1F54">
        <w:rPr>
          <w:rStyle w:val="StyleUnderline"/>
          <w:highlight w:val="cyan"/>
        </w:rPr>
        <w:t>Appropriations</w:t>
      </w:r>
      <w:r w:rsidRPr="008C3464">
        <w:rPr>
          <w:rStyle w:val="StyleUnderline"/>
        </w:rPr>
        <w:t xml:space="preserve"> subcommittees </w:t>
      </w:r>
      <w:r w:rsidRPr="009A1F54">
        <w:rPr>
          <w:rStyle w:val="StyleUnderline"/>
          <w:highlight w:val="cyan"/>
        </w:rPr>
        <w:t>would receive smaller allocations of spending authority</w:t>
      </w:r>
      <w:r w:rsidRPr="008C3464">
        <w:rPr>
          <w:rStyle w:val="StyleUnderline"/>
        </w:rPr>
        <w:t xml:space="preserve"> than agreed on in the Biden-McCarthy deal</w:t>
      </w:r>
      <w:r w:rsidRPr="008C3464">
        <w:rPr>
          <w:sz w:val="16"/>
        </w:rPr>
        <w:t>. Money for the Pentagon, the Veterans Administration and the Department of Homeland Security would be unaffected. For all other programs, instead of freezing spending at 2023 levels, as Biden and McCarthy agreed</w:t>
      </w:r>
      <w:r w:rsidRPr="008C3464">
        <w:rPr>
          <w:rStyle w:val="StyleUnderline"/>
        </w:rPr>
        <w:t>, the subcommittees would be instructed to hold spending to 2022 levels, cutting another $160 billion. This was the central demand of the Freedom Caucus members, who claimed McCarthy had agreed</w:t>
      </w:r>
      <w:r w:rsidRPr="008C3464">
        <w:rPr>
          <w:sz w:val="16"/>
        </w:rPr>
        <w:t xml:space="preserve"> to that as part of the wheeling and dealing that made possible his election as speaker in January after an unprecedented 15 ballots. In both capitalist parties, the dynamic is the same</w:t>
      </w:r>
      <w:r w:rsidRPr="008C3464">
        <w:rPr>
          <w:rStyle w:val="Emphasis"/>
        </w:rPr>
        <w:t xml:space="preserve">: the most right-wing elements drive the policy-making process, </w:t>
      </w:r>
      <w:r w:rsidRPr="008C3464">
        <w:rPr>
          <w:rStyle w:val="StyleUnderline"/>
        </w:rPr>
        <w:t>because they have the support of the capitalist ruling elite</w:t>
      </w:r>
      <w:r w:rsidRPr="008C3464">
        <w:rPr>
          <w:sz w:val="16"/>
        </w:rPr>
        <w:t>. In the Republican Party, a handful of fascists hold the whip hand over McCarthy</w:t>
      </w:r>
      <w:r w:rsidRPr="008C3464">
        <w:t>.</w:t>
      </w:r>
    </w:p>
    <w:p w14:paraId="192C9B8F" w14:textId="77777777" w:rsidR="00375C2F" w:rsidRPr="00087BE2" w:rsidRDefault="00375C2F" w:rsidP="00087BE2"/>
    <w:p w14:paraId="78CE532C" w14:textId="6B701D11" w:rsidR="002F6EC4" w:rsidRPr="008C3464" w:rsidRDefault="00C476DC" w:rsidP="00C476DC">
      <w:pPr>
        <w:pStyle w:val="Heading3"/>
        <w:rPr>
          <w:rStyle w:val="StyleUnderline"/>
          <w:sz w:val="32"/>
        </w:rPr>
      </w:pPr>
      <w:r w:rsidRPr="008C3464">
        <w:rPr>
          <w:rStyle w:val="StyleUnderline"/>
          <w:sz w:val="32"/>
        </w:rPr>
        <w:t>UQ</w:t>
      </w:r>
      <w:r w:rsidR="00087BE2">
        <w:rPr>
          <w:rStyle w:val="StyleUnderline"/>
          <w:sz w:val="32"/>
        </w:rPr>
        <w:t>---</w:t>
      </w:r>
      <w:r w:rsidRPr="008C3464">
        <w:rPr>
          <w:rStyle w:val="StyleUnderline"/>
          <w:sz w:val="32"/>
        </w:rPr>
        <w:t>McCarthy</w:t>
      </w:r>
    </w:p>
    <w:p w14:paraId="622D5C72" w14:textId="77777777" w:rsidR="00C476DC" w:rsidRPr="008C3464" w:rsidRDefault="00C476DC" w:rsidP="00C476DC"/>
    <w:p w14:paraId="5B55157F" w14:textId="77777777" w:rsidR="00C476DC" w:rsidRPr="008C3464" w:rsidRDefault="00C476DC" w:rsidP="00C476DC">
      <w:pPr>
        <w:pStyle w:val="Heading4"/>
      </w:pPr>
      <w:r w:rsidRPr="008C3464">
        <w:t xml:space="preserve">Ultraconservatives are on the verge of </w:t>
      </w:r>
      <w:r w:rsidRPr="008C3464">
        <w:rPr>
          <w:u w:val="single"/>
        </w:rPr>
        <w:t xml:space="preserve">ousting McCarthy </w:t>
      </w:r>
      <w:r w:rsidRPr="008C3464">
        <w:t>– only five votes are required to remove McCarthy</w:t>
      </w:r>
    </w:p>
    <w:p w14:paraId="6A267EC7" w14:textId="77777777" w:rsidR="00C476DC" w:rsidRPr="008C3464" w:rsidRDefault="00C476DC" w:rsidP="00C476DC">
      <w:r w:rsidRPr="008C3464">
        <w:rPr>
          <w:rStyle w:val="Style13ptBold"/>
        </w:rPr>
        <w:t xml:space="preserve">Mascaro 6-2 </w:t>
      </w:r>
      <w:r w:rsidRPr="008C3464">
        <w:t>[Lisa Mascaro; ; 6-2-2023; Underestimated McCarthy emerges from debt deal empowered as speaker, still threatened by far right; AP NEWS; https://apnews.com/article/debt-limit-speaker-mccarthy-biden-republicans-f5cc4e07f25b9885f9712bffa87506de; 6-22-2023; AA]</w:t>
      </w:r>
    </w:p>
    <w:p w14:paraId="61DA89BC" w14:textId="77777777" w:rsidR="00C476DC" w:rsidRPr="008C3464" w:rsidRDefault="00C476DC" w:rsidP="00C476DC">
      <w:pPr>
        <w:rPr>
          <w:sz w:val="14"/>
        </w:rPr>
      </w:pPr>
      <w:r w:rsidRPr="008C3464">
        <w:rPr>
          <w:sz w:val="14"/>
        </w:rPr>
        <w:t xml:space="preserve">Over a grinding week in January, </w:t>
      </w:r>
      <w:r w:rsidRPr="008C3464">
        <w:rPr>
          <w:rStyle w:val="StyleUnderline"/>
          <w:highlight w:val="cyan"/>
        </w:rPr>
        <w:t>McCarthy</w:t>
      </w:r>
      <w:r w:rsidRPr="008C3464">
        <w:rPr>
          <w:sz w:val="14"/>
        </w:rPr>
        <w:t xml:space="preserve"> bartered, </w:t>
      </w:r>
      <w:r w:rsidRPr="008C3464">
        <w:rPr>
          <w:rStyle w:val="StyleUnderline"/>
          <w:highlight w:val="cyan"/>
        </w:rPr>
        <w:t>bargained</w:t>
      </w:r>
      <w:r w:rsidRPr="008C3464">
        <w:rPr>
          <w:sz w:val="14"/>
        </w:rPr>
        <w:t xml:space="preserve"> and blustered </w:t>
      </w:r>
      <w:r w:rsidRPr="008C3464">
        <w:rPr>
          <w:rStyle w:val="StyleUnderline"/>
        </w:rPr>
        <w:t xml:space="preserve">his </w:t>
      </w:r>
      <w:r w:rsidRPr="008C3464">
        <w:rPr>
          <w:rStyle w:val="StyleUnderline"/>
          <w:highlight w:val="cyan"/>
        </w:rPr>
        <w:t xml:space="preserve">way into </w:t>
      </w:r>
      <w:r w:rsidRPr="008C3464">
        <w:rPr>
          <w:rStyle w:val="StyleUnderline"/>
        </w:rPr>
        <w:t>the</w:t>
      </w:r>
      <w:r w:rsidRPr="008C3464">
        <w:rPr>
          <w:sz w:val="14"/>
        </w:rPr>
        <w:t xml:space="preserve"> powerful </w:t>
      </w:r>
      <w:r w:rsidRPr="008C3464">
        <w:rPr>
          <w:rStyle w:val="StyleUnderline"/>
          <w:highlight w:val="cyan"/>
        </w:rPr>
        <w:t>speaker’s office</w:t>
      </w:r>
      <w:r w:rsidRPr="008C3464">
        <w:rPr>
          <w:sz w:val="14"/>
        </w:rPr>
        <w:t xml:space="preserve"> with the history-making spectacle of 14 failed votes. He finally claimed the gavel on the 15th try, after wearing out his colleagues and </w:t>
      </w:r>
      <w:r w:rsidRPr="008C3464">
        <w:rPr>
          <w:rStyle w:val="Emphasis"/>
          <w:highlight w:val="cyan"/>
        </w:rPr>
        <w:t>conceding</w:t>
      </w:r>
      <w:r w:rsidRPr="008C3464">
        <w:rPr>
          <w:rStyle w:val="StyleUnderline"/>
        </w:rPr>
        <w:t xml:space="preserve"> to many of his </w:t>
      </w:r>
      <w:r w:rsidRPr="008C3464">
        <w:rPr>
          <w:rStyle w:val="Emphasis"/>
          <w:highlight w:val="cyan"/>
        </w:rPr>
        <w:t>hard-right</w:t>
      </w:r>
      <w:r w:rsidRPr="008C3464">
        <w:rPr>
          <w:rStyle w:val="StyleUnderline"/>
        </w:rPr>
        <w:t xml:space="preserve"> critics’ </w:t>
      </w:r>
      <w:r w:rsidRPr="008C3464">
        <w:rPr>
          <w:rStyle w:val="Emphasis"/>
          <w:b w:val="0"/>
          <w:highlight w:val="cyan"/>
        </w:rPr>
        <w:t>demands</w:t>
      </w:r>
      <w:r w:rsidRPr="008C3464">
        <w:rPr>
          <w:rStyle w:val="StyleUnderline"/>
          <w:highlight w:val="cyan"/>
        </w:rPr>
        <w:t xml:space="preserve"> for power</w:t>
      </w:r>
      <w:r w:rsidRPr="008C3464">
        <w:rPr>
          <w:rStyle w:val="StyleUnderline"/>
        </w:rPr>
        <w:t xml:space="preserve"> sharing</w:t>
      </w:r>
      <w:r w:rsidRPr="008C3464">
        <w:rPr>
          <w:sz w:val="14"/>
        </w:rPr>
        <w:t xml:space="preserve">. Those </w:t>
      </w:r>
      <w:r w:rsidRPr="008C3464">
        <w:rPr>
          <w:rStyle w:val="StyleUnderline"/>
          <w:highlight w:val="cyan"/>
        </w:rPr>
        <w:t>same</w:t>
      </w:r>
      <w:r w:rsidRPr="008C3464">
        <w:rPr>
          <w:rStyle w:val="StyleUnderline"/>
        </w:rPr>
        <w:t xml:space="preserve"> hard right </w:t>
      </w:r>
      <w:r w:rsidRPr="008C3464">
        <w:rPr>
          <w:rStyle w:val="StyleUnderline"/>
          <w:highlight w:val="cyan"/>
        </w:rPr>
        <w:t>Republicans</w:t>
      </w:r>
      <w:r w:rsidRPr="008C3464">
        <w:rPr>
          <w:sz w:val="14"/>
        </w:rPr>
        <w:t xml:space="preserve"> now </w:t>
      </w:r>
      <w:r w:rsidRPr="008C3464">
        <w:rPr>
          <w:rStyle w:val="Emphasis"/>
          <w:highlight w:val="cyan"/>
        </w:rPr>
        <w:t>threaten</w:t>
      </w:r>
      <w:r w:rsidRPr="008C3464">
        <w:rPr>
          <w:rStyle w:val="StyleUnderline"/>
        </w:rPr>
        <w:t xml:space="preserve"> McCarthy’s </w:t>
      </w:r>
      <w:r w:rsidRPr="008C3464">
        <w:rPr>
          <w:rStyle w:val="Emphasis"/>
          <w:highlight w:val="cyan"/>
        </w:rPr>
        <w:t>every move</w:t>
      </w:r>
      <w:r w:rsidRPr="008C3464">
        <w:rPr>
          <w:sz w:val="14"/>
        </w:rPr>
        <w:t xml:space="preserve">. Powered by the House Freedom Caucus, the </w:t>
      </w:r>
      <w:r w:rsidRPr="008C3464">
        <w:rPr>
          <w:rStyle w:val="StyleUnderline"/>
        </w:rPr>
        <w:t>conservatives’ ability to</w:t>
      </w:r>
      <w:r w:rsidRPr="008C3464">
        <w:rPr>
          <w:sz w:val="14"/>
        </w:rPr>
        <w:t xml:space="preserve"> try </w:t>
      </w:r>
      <w:r w:rsidRPr="008C3464">
        <w:rPr>
          <w:rStyle w:val="StyleUnderline"/>
        </w:rPr>
        <w:t>oust</w:t>
      </w:r>
      <w:r w:rsidRPr="008C3464">
        <w:rPr>
          <w:sz w:val="14"/>
        </w:rPr>
        <w:t xml:space="preserve">ing the </w:t>
      </w:r>
      <w:r w:rsidRPr="008C3464">
        <w:rPr>
          <w:rStyle w:val="StyleUnderline"/>
        </w:rPr>
        <w:t>speaker is baked into the House</w:t>
      </w:r>
      <w:r w:rsidRPr="008C3464">
        <w:rPr>
          <w:sz w:val="14"/>
        </w:rPr>
        <w:t xml:space="preserve"> rules, </w:t>
      </w:r>
      <w:r w:rsidRPr="008C3464">
        <w:rPr>
          <w:rStyle w:val="StyleUnderline"/>
        </w:rPr>
        <w:t>a concession McCarthy made</w:t>
      </w:r>
      <w:r w:rsidRPr="008C3464">
        <w:rPr>
          <w:sz w:val="14"/>
        </w:rPr>
        <w:t xml:space="preserve"> to win the gavel. It gives </w:t>
      </w:r>
      <w:r w:rsidRPr="008C3464">
        <w:rPr>
          <w:rStyle w:val="StyleUnderline"/>
          <w:highlight w:val="cyan"/>
        </w:rPr>
        <w:t>a</w:t>
      </w:r>
      <w:r w:rsidRPr="008C3464">
        <w:rPr>
          <w:rStyle w:val="StyleUnderline"/>
        </w:rPr>
        <w:t xml:space="preserve">ny </w:t>
      </w:r>
      <w:r w:rsidRPr="008C3464">
        <w:rPr>
          <w:rStyle w:val="Emphasis"/>
          <w:highlight w:val="cyan"/>
        </w:rPr>
        <w:t>single lawmaker</w:t>
      </w:r>
      <w:r w:rsidRPr="008C3464">
        <w:rPr>
          <w:rStyle w:val="StyleUnderline"/>
          <w:highlight w:val="cyan"/>
        </w:rPr>
        <w:t xml:space="preserve"> to call for a vote to “vacate</w:t>
      </w:r>
      <w:r w:rsidRPr="008C3464">
        <w:rPr>
          <w:rStyle w:val="StyleUnderline"/>
        </w:rPr>
        <w:t xml:space="preserve"> the </w:t>
      </w:r>
      <w:r w:rsidRPr="008C3464">
        <w:rPr>
          <w:rStyle w:val="StyleUnderline"/>
          <w:highlight w:val="cyan"/>
        </w:rPr>
        <w:t>chair</w:t>
      </w:r>
      <w:r w:rsidRPr="008C3464">
        <w:rPr>
          <w:sz w:val="14"/>
        </w:rPr>
        <w:t xml:space="preserve">” and bounce the speaker with a majority House vote.. </w:t>
      </w:r>
      <w:r w:rsidRPr="008C3464">
        <w:rPr>
          <w:rStyle w:val="StyleUnderline"/>
        </w:rPr>
        <w:t xml:space="preserve">There’s </w:t>
      </w:r>
      <w:r w:rsidRPr="008C3464">
        <w:rPr>
          <w:rStyle w:val="StyleUnderline"/>
          <w:highlight w:val="cyan"/>
        </w:rPr>
        <w:t xml:space="preserve">going to be a </w:t>
      </w:r>
      <w:r w:rsidRPr="008C3464">
        <w:rPr>
          <w:rStyle w:val="Emphasis"/>
          <w:highlight w:val="cyan"/>
        </w:rPr>
        <w:t>reckoning</w:t>
      </w:r>
      <w:r w:rsidRPr="008C3464">
        <w:rPr>
          <w:sz w:val="14"/>
        </w:rPr>
        <w:t xml:space="preserve">,” said Rep. Chip Roy, R-Texas. “It’s war,” warned Rep. Dan Bishop, R-N.C. , in a tweet. After Wednesday’s roll call, when Democrats delivered more votes than Republicans to pass the debt ceiling package, Republican Rep. Ken Buck of Colorado predicted the vote </w:t>
      </w:r>
      <w:r w:rsidRPr="008C3464">
        <w:rPr>
          <w:rStyle w:val="StyleUnderline"/>
          <w:highlight w:val="cyan"/>
        </w:rPr>
        <w:t>to oust the speaker</w:t>
      </w:r>
      <w:r w:rsidRPr="008C3464">
        <w:rPr>
          <w:sz w:val="14"/>
        </w:rPr>
        <w:t xml:space="preserve"> would be underway in a matter of weeks. “Stay tuned,” he said.</w:t>
      </w:r>
    </w:p>
    <w:p w14:paraId="77F87631" w14:textId="77777777" w:rsidR="0007212E" w:rsidRPr="008C3464" w:rsidRDefault="0007212E" w:rsidP="00C476DC">
      <w:pPr>
        <w:rPr>
          <w:sz w:val="14"/>
        </w:rPr>
      </w:pPr>
    </w:p>
    <w:p w14:paraId="2B5BC9E2" w14:textId="77777777" w:rsidR="00C476DC" w:rsidRPr="008C3464" w:rsidRDefault="00C476DC" w:rsidP="00C476DC">
      <w:pPr>
        <w:pStyle w:val="Heading4"/>
      </w:pPr>
      <w:r w:rsidRPr="008C3464">
        <w:t>Debt-ceiling negotiations have sparked newfound anger in ultraconservatives – disputes have placed McCarthy on a tight leash</w:t>
      </w:r>
    </w:p>
    <w:p w14:paraId="7B5CA81B" w14:textId="77777777" w:rsidR="00C476DC" w:rsidRPr="008C3464" w:rsidRDefault="00C476DC" w:rsidP="00C476DC">
      <w:proofErr w:type="spellStart"/>
      <w:r w:rsidRPr="008C3464">
        <w:rPr>
          <w:rStyle w:val="Style13ptBold"/>
        </w:rPr>
        <w:t>Bernstien</w:t>
      </w:r>
      <w:proofErr w:type="spellEnd"/>
      <w:r w:rsidRPr="008C3464">
        <w:rPr>
          <w:rStyle w:val="Style13ptBold"/>
        </w:rPr>
        <w:t xml:space="preserve"> 6-14 </w:t>
      </w:r>
      <w:r w:rsidRPr="008C3464">
        <w:t xml:space="preserve">[Johnathan </w:t>
      </w:r>
      <w:proofErr w:type="spellStart"/>
      <w:r w:rsidRPr="008C3464">
        <w:t>Bernstien</w:t>
      </w:r>
      <w:proofErr w:type="spellEnd"/>
      <w:r w:rsidRPr="008C3464">
        <w:t xml:space="preserve">; Bloomberg Opinion columnist covering politics and policy; 6-14-23; “Radical Republicans Continue to Hold the House Hostage”; Bloomberg; </w:t>
      </w:r>
      <w:hyperlink r:id="rId12" w:anchor="xj4y7vzkg" w:history="1">
        <w:r w:rsidRPr="008C3464">
          <w:rPr>
            <w:rStyle w:val="Hyperlink"/>
          </w:rPr>
          <w:t>https://www.bloomberg.com/opinion/articles/2023-06-14/kevin-mccarthy-continues-to-be-blocked-by-freedom-caucus-republicans?leadSource=uverify%20wall#xj4y7vzkg</w:t>
        </w:r>
      </w:hyperlink>
      <w:r w:rsidRPr="008C3464">
        <w:t>; 6-23-23; AA]</w:t>
      </w:r>
    </w:p>
    <w:p w14:paraId="2CAA1F2D" w14:textId="77777777" w:rsidR="00C476DC" w:rsidRPr="008C3464" w:rsidRDefault="00C476DC" w:rsidP="00C476DC">
      <w:pPr>
        <w:rPr>
          <w:sz w:val="16"/>
        </w:rPr>
      </w:pPr>
      <w:r w:rsidRPr="008C3464">
        <w:rPr>
          <w:sz w:val="16"/>
        </w:rPr>
        <w:t xml:space="preserve">The </w:t>
      </w:r>
      <w:r w:rsidRPr="008C3464">
        <w:rPr>
          <w:rStyle w:val="StyleUnderline"/>
        </w:rPr>
        <w:t>group is upset that McCarthy compromised in the debt-limit deal</w:t>
      </w:r>
      <w:r w:rsidRPr="008C3464">
        <w:rPr>
          <w:sz w:val="16"/>
        </w:rPr>
        <w:t xml:space="preserve">, and more broadly with their party’s leadership — because that’s the whole point of the </w:t>
      </w:r>
      <w:r w:rsidRPr="008C3464">
        <w:rPr>
          <w:rStyle w:val="StyleUnderline"/>
        </w:rPr>
        <w:t xml:space="preserve">Freedom Caucus, </w:t>
      </w:r>
      <w:r w:rsidRPr="008C3464">
        <w:rPr>
          <w:sz w:val="16"/>
        </w:rPr>
        <w:t xml:space="preserve">to </w:t>
      </w:r>
      <w:r w:rsidRPr="008C3464">
        <w:rPr>
          <w:rStyle w:val="StyleUnderline"/>
        </w:rPr>
        <w:t>claim</w:t>
      </w:r>
      <w:r w:rsidRPr="008C3464">
        <w:rPr>
          <w:sz w:val="16"/>
        </w:rPr>
        <w:t xml:space="preserve"> that they alone are true conservatives and </w:t>
      </w:r>
      <w:r w:rsidRPr="008C3464">
        <w:rPr>
          <w:rStyle w:val="StyleUnderline"/>
        </w:rPr>
        <w:t>everyone else</w:t>
      </w:r>
      <w:r w:rsidRPr="008C3464">
        <w:rPr>
          <w:sz w:val="16"/>
        </w:rPr>
        <w:t xml:space="preserve"> are RINOs (Republicans in name only) who </w:t>
      </w:r>
      <w:r w:rsidRPr="008C3464">
        <w:rPr>
          <w:rStyle w:val="StyleUnderline"/>
        </w:rPr>
        <w:t>sell out the party</w:t>
      </w:r>
      <w:r w:rsidRPr="008C3464">
        <w:rPr>
          <w:sz w:val="16"/>
        </w:rPr>
        <w:t xml:space="preserve">. Indeed, it was clear from the start that Freedom Caucus members would oppose whatever deal McCarthy struck to kept the government from defaulting on its debt. The big question was whether McCarthy would accept moving forward without their support and whether a sufficient number of House Republicans would back him with their votes against claims of selling out. That McCarthy and a majority of the Republican conference did so is very much to their credit. But the fight isn’t over. This is </w:t>
      </w:r>
      <w:r w:rsidRPr="008C3464">
        <w:rPr>
          <w:rStyle w:val="StyleUnderline"/>
        </w:rPr>
        <w:t>more like a cease-fire for negotiations</w:t>
      </w:r>
      <w:r w:rsidRPr="008C3464">
        <w:rPr>
          <w:sz w:val="16"/>
        </w:rPr>
        <w:t xml:space="preserve"> </w:t>
      </w:r>
      <w:r w:rsidRPr="008C3464">
        <w:rPr>
          <w:rStyle w:val="StyleUnderline"/>
        </w:rPr>
        <w:t>that could still go wrong.</w:t>
      </w:r>
      <w:r w:rsidRPr="008C3464">
        <w:rPr>
          <w:sz w:val="16"/>
        </w:rPr>
        <w:t xml:space="preserve"> The most likely outcome will be some form of muddling through. Even if they manage to negotiate a deal, it’s unlikely to settle anything for the long term. The </w:t>
      </w:r>
      <w:r w:rsidRPr="008C3464">
        <w:rPr>
          <w:rStyle w:val="StyleUnderline"/>
        </w:rPr>
        <w:t>slim Republican majorit</w:t>
      </w:r>
      <w:r w:rsidRPr="008C3464">
        <w:rPr>
          <w:sz w:val="16"/>
        </w:rPr>
        <w:t xml:space="preserve">y will continue to be semi-functional— able to pass some messaging bills, and sometimes cut deals with the Democratic-majority Senate and President Joe Biden, but always </w:t>
      </w:r>
      <w:r w:rsidRPr="008C3464">
        <w:rPr>
          <w:rStyle w:val="StyleUnderline"/>
        </w:rPr>
        <w:t>close to another blow-up</w:t>
      </w:r>
      <w:r w:rsidRPr="008C3464">
        <w:rPr>
          <w:sz w:val="16"/>
        </w:rPr>
        <w:t xml:space="preserve">. The continued </w:t>
      </w:r>
      <w:r w:rsidRPr="008C3464">
        <w:rPr>
          <w:rStyle w:val="StyleUnderline"/>
        </w:rPr>
        <w:t>disputes will at some point likely end McCarthy’s</w:t>
      </w:r>
      <w:r w:rsidRPr="008C3464">
        <w:rPr>
          <w:sz w:val="16"/>
        </w:rPr>
        <w:t xml:space="preserve"> House </w:t>
      </w:r>
      <w:r w:rsidRPr="008C3464">
        <w:rPr>
          <w:rStyle w:val="StyleUnderline"/>
        </w:rPr>
        <w:t>career</w:t>
      </w:r>
      <w:r w:rsidRPr="008C3464">
        <w:rPr>
          <w:sz w:val="16"/>
        </w:rPr>
        <w:t xml:space="preserve"> just as similar dynamics ended the careers of several previous Republican House leaders.</w:t>
      </w:r>
    </w:p>
    <w:p w14:paraId="7D6308C9" w14:textId="77777777" w:rsidR="00C476DC" w:rsidRPr="008C3464" w:rsidRDefault="00C476DC" w:rsidP="00C476DC"/>
    <w:p w14:paraId="57D8E4B9" w14:textId="5DEE4703" w:rsidR="00AC32FB" w:rsidRDefault="00B821B1" w:rsidP="00B821B1">
      <w:pPr>
        <w:pStyle w:val="Heading3"/>
      </w:pPr>
      <w:r>
        <w:t>UQ</w:t>
      </w:r>
      <w:r w:rsidR="00087BE2">
        <w:t>---</w:t>
      </w:r>
      <w:r>
        <w:t>Will Pass</w:t>
      </w:r>
    </w:p>
    <w:p w14:paraId="4D20F8D0" w14:textId="77777777" w:rsidR="00B821B1" w:rsidRDefault="00B821B1" w:rsidP="00B821B1"/>
    <w:p w14:paraId="6DC3B4C4" w14:textId="77777777" w:rsidR="00B821B1" w:rsidRDefault="00B821B1" w:rsidP="00B821B1">
      <w:pPr>
        <w:pStyle w:val="Heading4"/>
      </w:pPr>
      <w:r>
        <w:t>Both parties want the bill to pass, but tensions are high and time is running out</w:t>
      </w:r>
    </w:p>
    <w:p w14:paraId="07FAC369" w14:textId="16F55E3C" w:rsidR="00B821B1" w:rsidRPr="00260CB8" w:rsidRDefault="00B821B1" w:rsidP="00B821B1">
      <w:r w:rsidRPr="00315341">
        <w:rPr>
          <w:rStyle w:val="Style13ptBold"/>
        </w:rPr>
        <w:t xml:space="preserve">Emma and </w:t>
      </w:r>
      <w:proofErr w:type="spellStart"/>
      <w:r w:rsidRPr="00315341">
        <w:rPr>
          <w:rStyle w:val="Style13ptBold"/>
        </w:rPr>
        <w:t>Scholtes</w:t>
      </w:r>
      <w:proofErr w:type="spellEnd"/>
      <w:r w:rsidRPr="00315341">
        <w:rPr>
          <w:rStyle w:val="Style13ptBold"/>
        </w:rPr>
        <w:t xml:space="preserve"> 6/12</w:t>
      </w:r>
      <w:r>
        <w:t xml:space="preserve"> [Caitlin and Emma, Caitlin Emma covers the federal budget and congressional spending bills on Capitol Hill for POLITICO Pro. Prior to that, she spent five years as an education policy reporter for Pro, Jennifer </w:t>
      </w:r>
      <w:proofErr w:type="spellStart"/>
      <w:r>
        <w:t>Scholtes</w:t>
      </w:r>
      <w:proofErr w:type="spellEnd"/>
      <w:r>
        <w:t xml:space="preserve"> is editor of the Budget and Appropriations Brief. She has covered Congress since 2007, most recently writing about transportation security for POLITICO Pro and penning the Morning Transportation newsletter, 6-12-2023, "Capitol Hill reckons with a government funding fight that just got tougher", https://www.politico.com/news/2023/06/12/congress-debt-limit-spending-bills-00101038, POLITICO, accessed 6-27-2023 \\pa-zyg]]</w:t>
      </w:r>
    </w:p>
    <w:p w14:paraId="3A273E87" w14:textId="77777777" w:rsidR="00B821B1" w:rsidRDefault="00B821B1" w:rsidP="00B821B1">
      <w:pPr>
        <w:rPr>
          <w:sz w:val="12"/>
        </w:rPr>
      </w:pPr>
      <w:r w:rsidRPr="00315341">
        <w:rPr>
          <w:sz w:val="12"/>
        </w:rPr>
        <w:t xml:space="preserve">President Joe Biden and Speaker Kevin McCarthy‘s </w:t>
      </w:r>
      <w:r w:rsidRPr="00315341">
        <w:rPr>
          <w:u w:val="single"/>
        </w:rPr>
        <w:t>debt deal should have made this fall’s incoming funding fight easier. Instead, the opposite has happened.</w:t>
      </w:r>
      <w:r>
        <w:rPr>
          <w:u w:val="single"/>
        </w:rPr>
        <w:t xml:space="preserve"> </w:t>
      </w:r>
      <w:r w:rsidRPr="00315341">
        <w:rPr>
          <w:sz w:val="12"/>
        </w:rPr>
        <w:t xml:space="preserve">Congressional </w:t>
      </w:r>
      <w:r w:rsidRPr="00315341">
        <w:rPr>
          <w:u w:val="single"/>
        </w:rPr>
        <w:t>spending leaders</w:t>
      </w:r>
      <w:r w:rsidRPr="00315341">
        <w:rPr>
          <w:sz w:val="12"/>
        </w:rPr>
        <w:t xml:space="preserve"> who — in theory — could have used the spending cuts outlined in the bipartisan debt agreement now </w:t>
      </w:r>
      <w:r w:rsidRPr="00315341">
        <w:rPr>
          <w:u w:val="single"/>
        </w:rPr>
        <w:t>find themselves in a more onerous position as various factions on the Hill push to shirk the terms of the Biden-McCarthy deal</w:t>
      </w:r>
      <w:r w:rsidRPr="00315341">
        <w:rPr>
          <w:sz w:val="12"/>
        </w:rPr>
        <w:t xml:space="preserve">. And senior </w:t>
      </w:r>
      <w:r w:rsidRPr="00315341">
        <w:rPr>
          <w:u w:val="single"/>
        </w:rPr>
        <w:t xml:space="preserve">lawmakers have only a </w:t>
      </w:r>
      <w:r w:rsidRPr="00315341">
        <w:rPr>
          <w:rStyle w:val="Emphasis"/>
        </w:rPr>
        <w:t>narrow window</w:t>
      </w:r>
      <w:r w:rsidRPr="00315341">
        <w:rPr>
          <w:u w:val="single"/>
        </w:rPr>
        <w:t xml:space="preserve"> to write a dozen spending bills</w:t>
      </w:r>
      <w:r w:rsidRPr="00315341">
        <w:rPr>
          <w:sz w:val="12"/>
        </w:rPr>
        <w:t xml:space="preserve"> that can pass both chambers, </w:t>
      </w:r>
      <w:r w:rsidRPr="00315341">
        <w:rPr>
          <w:u w:val="single"/>
        </w:rPr>
        <w:t>facing a tight time crunch less than four months before government funding runs out</w:t>
      </w:r>
      <w:r w:rsidRPr="00315341">
        <w:rPr>
          <w:sz w:val="12"/>
        </w:rPr>
        <w:t xml:space="preserve">. Several different groups of </w:t>
      </w:r>
      <w:r w:rsidRPr="00315341">
        <w:rPr>
          <w:u w:val="single"/>
        </w:rPr>
        <w:t>lawmakers are trying to revisit the debt deal’s funding caps</w:t>
      </w:r>
      <w:r w:rsidRPr="00315341">
        <w:rPr>
          <w:sz w:val="12"/>
        </w:rPr>
        <w:t xml:space="preserve">. House conservatives, accusing McCarthy of backtracking on secret promises and cutting a bum deal with Biden, shut down the floor last week as they made the case for steeper slashes than the duo agreed to. Senate Republicans are searching for a way around the budget caps as well, to add cash for the Pentagon and Ukraine. And Democrats are looking for ways to ensure that priorities like disaster aid and immigration programs don’t get short shrift. Graham blasts House GOP for debt deal: 'I can't believe you did this' </w:t>
      </w:r>
      <w:proofErr w:type="spellStart"/>
      <w:r w:rsidRPr="00315341">
        <w:rPr>
          <w:sz w:val="12"/>
        </w:rPr>
        <w:t>SharePlay</w:t>
      </w:r>
      <w:proofErr w:type="spellEnd"/>
      <w:r w:rsidRPr="00315341">
        <w:rPr>
          <w:sz w:val="12"/>
        </w:rPr>
        <w:t xml:space="preserve"> Video The </w:t>
      </w:r>
      <w:r w:rsidRPr="00315341">
        <w:rPr>
          <w:u w:val="single"/>
        </w:rPr>
        <w:t>conservative rebellion and competing calls for more cash only compound fears of a dicey finale to this fall’s spending fight</w:t>
      </w:r>
      <w:r w:rsidRPr="00315341">
        <w:rPr>
          <w:sz w:val="12"/>
        </w:rPr>
        <w:t xml:space="preserve">. As the </w:t>
      </w:r>
      <w:r w:rsidRPr="00315341">
        <w:rPr>
          <w:u w:val="single"/>
        </w:rPr>
        <w:t xml:space="preserve">threat of a government </w:t>
      </w:r>
      <w:r w:rsidRPr="00315341">
        <w:rPr>
          <w:rStyle w:val="Emphasis"/>
        </w:rPr>
        <w:t>shutdown looms</w:t>
      </w:r>
      <w:r w:rsidRPr="00315341">
        <w:rPr>
          <w:sz w:val="12"/>
        </w:rPr>
        <w:t xml:space="preserve"> at the end of September, some lawmakers are avoiding any predictions after Congress managed to pass the debt limit package before a catastrophic U.S. default. “Who knows what’s </w:t>
      </w:r>
      <w:proofErr w:type="spellStart"/>
      <w:r w:rsidRPr="00315341">
        <w:rPr>
          <w:sz w:val="12"/>
        </w:rPr>
        <w:t>gonna</w:t>
      </w:r>
      <w:proofErr w:type="spellEnd"/>
      <w:r w:rsidRPr="00315341">
        <w:rPr>
          <w:sz w:val="12"/>
        </w:rPr>
        <w:t xml:space="preserve"> happen? I mean, Jesus,” said Sen. Jon Tester (D-Mont.), the top Democrat who oversees defense spending. “We should celebrate that we actually didn’t shoot ourselves in the head.” Tester is clamoring to start working with his Republican counterpart, Maine Sen. Susan Collins, to divvy up the largest pot of annual cash: the defense funding bill, which is expected to total more than $800 billion. “I’ve got a tremendous amount of respect for Susan. We’ll work together. We’re </w:t>
      </w:r>
      <w:proofErr w:type="spellStart"/>
      <w:r w:rsidRPr="00315341">
        <w:rPr>
          <w:sz w:val="12"/>
        </w:rPr>
        <w:t>gonna</w:t>
      </w:r>
      <w:proofErr w:type="spellEnd"/>
      <w:r w:rsidRPr="00315341">
        <w:rPr>
          <w:sz w:val="12"/>
        </w:rPr>
        <w:t xml:space="preserve"> figure it out,” Tester said. Collins, also the Senate’s leading Republican appropriator, and Senate GOP Leader Mitch McConnell (R-Ky.) have both aired hopes that Congress can exceed the $886 billion defense cap outlined in the debt limit package. Those two, and plenty of other </w:t>
      </w:r>
      <w:r w:rsidRPr="00315341">
        <w:rPr>
          <w:u w:val="single"/>
        </w:rPr>
        <w:t xml:space="preserve">senators, want Congress to pass a supplemental spending bill </w:t>
      </w:r>
      <w:r w:rsidRPr="00315341">
        <w:rPr>
          <w:sz w:val="12"/>
        </w:rPr>
        <w:t xml:space="preserve">that would pour additional cash into efforts to head off Russian and Chinese aggression. But their </w:t>
      </w:r>
      <w:r w:rsidRPr="00315341">
        <w:rPr>
          <w:u w:val="single"/>
        </w:rPr>
        <w:t>call for more money puts them at odds with McCarthy</w:t>
      </w:r>
      <w:r w:rsidRPr="00315341">
        <w:rPr>
          <w:sz w:val="12"/>
        </w:rPr>
        <w:t>, who has questioned the need for a supplemental package that would undercut the House’s GOP’s original goal of cutting spending. Sen. Susan Collins (R-Maine) talks to reporters after Senate Republicans met behind closed-doors to hold their leadership elections, at the Capitol in Washington, Wednesday, Nov. 16, 2022. Sen. Susan Collins (R-Maine) has aired hopes that Congress can exceed the $886 billion defense cap outlined in the debt limit package. | J. Scott Applewhite/AP Photo Adding to the discord</w:t>
      </w:r>
      <w:r w:rsidRPr="007A31BB">
        <w:rPr>
          <w:rStyle w:val="StyleUnderline"/>
        </w:rPr>
        <w:t xml:space="preserve">, </w:t>
      </w:r>
      <w:r w:rsidRPr="007A31BB">
        <w:rPr>
          <w:rStyle w:val="Emphasis"/>
        </w:rPr>
        <w:t xml:space="preserve">lawmakers </w:t>
      </w:r>
      <w:r w:rsidRPr="00315341">
        <w:rPr>
          <w:u w:val="single"/>
        </w:rPr>
        <w:t xml:space="preserve">on both sides of the aisle </w:t>
      </w:r>
      <w:r w:rsidRPr="007A31BB">
        <w:rPr>
          <w:rStyle w:val="Emphasis"/>
        </w:rPr>
        <w:t>are anxious</w:t>
      </w:r>
      <w:r w:rsidRPr="00315341">
        <w:rPr>
          <w:u w:val="single"/>
        </w:rPr>
        <w:t xml:space="preserve"> to avoid a provision in the debt pact that would impose a </w:t>
      </w:r>
      <w:r w:rsidRPr="007A31BB">
        <w:rPr>
          <w:rStyle w:val="Emphasis"/>
        </w:rPr>
        <w:t>1 percent funding cut</w:t>
      </w:r>
      <w:r w:rsidRPr="00315341">
        <w:rPr>
          <w:u w:val="single"/>
        </w:rPr>
        <w:t xml:space="preserve"> next year</w:t>
      </w:r>
      <w:r w:rsidRPr="00315341">
        <w:rPr>
          <w:sz w:val="12"/>
        </w:rPr>
        <w:t xml:space="preserve"> if appropriators can’t strike a deal to fund the government and resort to a short-term patch. Collins and her Democratic counterpart, Appropriations Committee Chair Patty Murray (Wash.), are plowing forward — publicly committing to a more bipartisan, transparent appropriations process than lawmakers have seen in years. In the past, Senate spending leaders have often failed to run all 12 bills through committee and then wrapped them into one mammoth package. Murray and Collins say they hope to start marking up annual spending bills later this month. But that’s an </w:t>
      </w:r>
      <w:r w:rsidRPr="00315341">
        <w:rPr>
          <w:u w:val="single"/>
        </w:rPr>
        <w:t xml:space="preserve">ambitious timeline for appropriators who are still digesting the particulars of the debt limit package while Republicans on both sides of the Capitol </w:t>
      </w:r>
      <w:r w:rsidRPr="007A31BB">
        <w:rPr>
          <w:rStyle w:val="Emphasis"/>
        </w:rPr>
        <w:t>demand further concessions</w:t>
      </w:r>
      <w:r w:rsidRPr="00315341">
        <w:rPr>
          <w:sz w:val="12"/>
        </w:rPr>
        <w:t xml:space="preserve">. The legislation lifts the nation’s borrowing cap through January 2025, in addition to setting overall government funding limits for the next two years. House Appropriations Committee Chair Kay Granger (R-Texas) said she didn’t know if Republican appropriators would flout the budget caps included in the two-year deal, as </w:t>
      </w:r>
      <w:r w:rsidRPr="00315341">
        <w:rPr>
          <w:u w:val="single"/>
        </w:rPr>
        <w:t>some GOP hardliners are insisting on in their push for tens of billions of dollars in additional government funding cuts</w:t>
      </w:r>
      <w:r w:rsidRPr="00315341">
        <w:rPr>
          <w:sz w:val="12"/>
        </w:rPr>
        <w:t xml:space="preserve"> for the fiscal year that begins on Oct. 1. “We don’t know that yet,” Granger said of her spending plans in a brief interview last week. “We don’t know what we’re doing.” Sen. Chris Van </w:t>
      </w:r>
      <w:proofErr w:type="spellStart"/>
      <w:r w:rsidRPr="00315341">
        <w:rPr>
          <w:sz w:val="12"/>
        </w:rPr>
        <w:t>Hollen</w:t>
      </w:r>
      <w:proofErr w:type="spellEnd"/>
      <w:r w:rsidRPr="00315341">
        <w:rPr>
          <w:sz w:val="12"/>
        </w:rPr>
        <w:t xml:space="preserve"> (D-Md.), who oversees funding for the IRS, said it would be “a sign of very bad faith” if House Republicans wrote spending bills with lower funding totals than those set in the debt deal. “It’s going to be really important that they stick to their agreement with the president,” he said. Granger recently hit pause on House spending markups in an effort to give McCarthy maximum leverage in his negotiations with Biden. Some appropriators acknowledged, however, that </w:t>
      </w:r>
      <w:r w:rsidRPr="00315341">
        <w:rPr>
          <w:u w:val="single"/>
        </w:rPr>
        <w:t>Republicans were unsure if they could muster enough support for the bills within the deeply divided conference.</w:t>
      </w:r>
      <w:r w:rsidRPr="00315341">
        <w:rPr>
          <w:sz w:val="12"/>
        </w:rPr>
        <w:t xml:space="preserve"> Those markups are expected to resume this week, according to a House GOP aide. “I’m ready to go. I was ready to go two weeks ago,” said Connecticut Rep. Rosa DeLauro, the top Democrat on the Appropriations Committee. “Where are we?” </w:t>
      </w:r>
      <w:r w:rsidRPr="00315341">
        <w:rPr>
          <w:u w:val="single"/>
        </w:rPr>
        <w:t>If House GOP leaders decide to undercut those agreed-upon spending totals, they could shore up conservative support</w:t>
      </w:r>
      <w:r w:rsidRPr="00315341">
        <w:rPr>
          <w:sz w:val="12"/>
        </w:rPr>
        <w:t xml:space="preserve"> — but also make striking a bicameral agreement with the Senate astronomically harder. “It’s going to be a delicate dance,” said Rep. Robert Aderholt (R-Ala.), who chairs the House panel in charge of funding the departments of Education and Labor, as well as Health and Human Services. “</w:t>
      </w:r>
      <w:r w:rsidRPr="00315341">
        <w:rPr>
          <w:u w:val="single"/>
        </w:rPr>
        <w:t xml:space="preserve">We’ve </w:t>
      </w:r>
      <w:proofErr w:type="spellStart"/>
      <w:r w:rsidRPr="00315341">
        <w:rPr>
          <w:u w:val="single"/>
        </w:rPr>
        <w:t>gotta</w:t>
      </w:r>
      <w:proofErr w:type="spellEnd"/>
      <w:r w:rsidRPr="00315341">
        <w:rPr>
          <w:u w:val="single"/>
        </w:rPr>
        <w:t xml:space="preserve"> pass the bills</w:t>
      </w:r>
      <w:r w:rsidRPr="00315341">
        <w:rPr>
          <w:sz w:val="12"/>
        </w:rPr>
        <w:t xml:space="preserve">. That’s the goal,” Aderholt said. “Obviously, as Republicans, it’s always good to try to do cutting. Of course, my bill will probably take a lot of the cuts. But I think we’ll work through it.” Like Aderholt, </w:t>
      </w:r>
      <w:r w:rsidRPr="00315341">
        <w:rPr>
          <w:u w:val="single"/>
        </w:rPr>
        <w:t>top appropriators on the other side of the Capitol are anxious for party leaders to finish haggling over spending totals and political strategy, so they can take concrete steps to write and debate government funding bills.</w:t>
      </w:r>
      <w:r>
        <w:rPr>
          <w:u w:val="single"/>
        </w:rPr>
        <w:t xml:space="preserve"> </w:t>
      </w:r>
      <w:r w:rsidRPr="00315341">
        <w:rPr>
          <w:sz w:val="12"/>
        </w:rPr>
        <w:t xml:space="preserve">“It is clear that </w:t>
      </w:r>
      <w:r w:rsidRPr="00315341">
        <w:rPr>
          <w:u w:val="single"/>
        </w:rPr>
        <w:t>we are going to move as quickly as we have in years</w:t>
      </w:r>
      <w:r w:rsidRPr="00315341">
        <w:rPr>
          <w:sz w:val="12"/>
        </w:rPr>
        <w:t xml:space="preserve">,” said Sen. Chris Coons (D-Del.), who chairs the spending panel that funds the State Department and foreign aid programs. But regardless of appropriators’ best intentions, </w:t>
      </w:r>
      <w:r w:rsidRPr="00315341">
        <w:rPr>
          <w:u w:val="single"/>
        </w:rPr>
        <w:t>passing all 12 spending bills on both the House and Senate floors is a heavy lift</w:t>
      </w:r>
      <w:r w:rsidRPr="00315341">
        <w:rPr>
          <w:sz w:val="12"/>
        </w:rPr>
        <w:t>. Senate Republicans have pushed Majority Leader Chuck Schumer (D-N.Y.) to commit to honoring the intent of the debt deal by swearing off the usual practice of ultimately rolling the dozen measures into a massive funding package known as an omnibus. Schumer and McConnell said in a statement hours before the Senate passed the debt deal that “</w:t>
      </w:r>
      <w:r w:rsidRPr="007A31BB">
        <w:rPr>
          <w:rStyle w:val="Emphasis"/>
        </w:rPr>
        <w:t xml:space="preserve">leaders will seek </w:t>
      </w:r>
      <w:r w:rsidRPr="00315341">
        <w:rPr>
          <w:u w:val="single"/>
        </w:rPr>
        <w:t xml:space="preserve">and facilitate </w:t>
      </w:r>
      <w:r w:rsidRPr="007A31BB">
        <w:rPr>
          <w:rStyle w:val="Emphasis"/>
        </w:rPr>
        <w:t>floor consideration of these bills</w:t>
      </w:r>
      <w:r w:rsidRPr="00315341">
        <w:rPr>
          <w:u w:val="single"/>
        </w:rPr>
        <w:t xml:space="preserve"> with the cooperation of Senators of both parties.”</w:t>
      </w:r>
      <w:r>
        <w:rPr>
          <w:u w:val="single"/>
        </w:rPr>
        <w:t xml:space="preserve"> </w:t>
      </w:r>
      <w:r w:rsidRPr="00315341">
        <w:rPr>
          <w:sz w:val="12"/>
        </w:rPr>
        <w:t>Collins has previously said the Senate may have to pass the bills in smaller funding bundles, or “minibuses.” Schumer “loves the omnibus like the devil loves sin,” said Sen. John Kennedy (R-La.), the top Republican on the panel that funds the Department of Energy and water programs. “Because he can control all the spending, and he can hide a lot of the spending.”</w:t>
      </w:r>
    </w:p>
    <w:p w14:paraId="6EDEA097" w14:textId="77777777" w:rsidR="00B821B1" w:rsidRPr="00B821B1" w:rsidRDefault="00B821B1" w:rsidP="00B821B1"/>
    <w:p w14:paraId="46451EBC" w14:textId="30CCA6D5" w:rsidR="00213ECC" w:rsidRPr="008C3464" w:rsidRDefault="00213ECC" w:rsidP="00213ECC">
      <w:pPr>
        <w:pStyle w:val="Heading2"/>
      </w:pPr>
      <w:r w:rsidRPr="008C3464">
        <w:t>Link</w:t>
      </w:r>
    </w:p>
    <w:p w14:paraId="63C4A79E" w14:textId="39D94E13" w:rsidR="00BE50A7" w:rsidRPr="008C3464" w:rsidRDefault="00BE50A7" w:rsidP="00BE50A7">
      <w:pPr>
        <w:pStyle w:val="Heading3"/>
      </w:pPr>
      <w:r w:rsidRPr="008C3464">
        <w:t>Link---Generic</w:t>
      </w:r>
    </w:p>
    <w:p w14:paraId="4E274D98" w14:textId="77777777" w:rsidR="00BE50A7" w:rsidRPr="008C3464" w:rsidRDefault="00BE50A7" w:rsidP="00BE50A7"/>
    <w:p w14:paraId="5495E710" w14:textId="501E9A2B" w:rsidR="00BE50A7" w:rsidRPr="008C3464" w:rsidRDefault="00BE50A7" w:rsidP="00BE50A7">
      <w:pPr>
        <w:pStyle w:val="Heading4"/>
      </w:pPr>
      <w:r w:rsidRPr="008C3464">
        <w:t>The freedom Caucus despise</w:t>
      </w:r>
      <w:r w:rsidR="00087BE2">
        <w:t>s</w:t>
      </w:r>
      <w:r w:rsidRPr="008C3464">
        <w:t xml:space="preserve"> “big government programs” for union rights, a living wage, Social Security, and wealth centralization.</w:t>
      </w:r>
    </w:p>
    <w:p w14:paraId="15CE385E" w14:textId="77777777" w:rsidR="00BE50A7" w:rsidRPr="008C3464" w:rsidRDefault="00BE50A7" w:rsidP="00BE50A7">
      <w:r w:rsidRPr="008C3464">
        <w:t xml:space="preserve">Thom </w:t>
      </w:r>
      <w:r w:rsidRPr="008C3464">
        <w:rPr>
          <w:rStyle w:val="Style13ptBold"/>
        </w:rPr>
        <w:t>Hartmann 23</w:t>
      </w:r>
      <w:r w:rsidRPr="008C3464">
        <w:t xml:space="preserve">, 1-5-2023, Hartmann is America’s #1 progressive talk show host &amp; NYT bestselling author, The Real Reason the Freedom Caucus Hates Kevin McCarthy Is Larger Than You Think, https://thomhartmann.medium.com/the-real-reason-the-freedom-caucus-hates-kevin-mccarthy-is-larger-than-you-think-58abedb2f74d, </w:t>
      </w:r>
      <w:proofErr w:type="spellStart"/>
      <w:r w:rsidRPr="008C3464">
        <w:t>HKeef</w:t>
      </w:r>
      <w:proofErr w:type="spellEnd"/>
      <w:r w:rsidRPr="008C3464">
        <w:t xml:space="preserve"> [modified for grammar]</w:t>
      </w:r>
    </w:p>
    <w:p w14:paraId="235522AD" w14:textId="77777777" w:rsidR="00BE50A7" w:rsidRPr="008C3464" w:rsidRDefault="00BE50A7" w:rsidP="00BE50A7">
      <w:pPr>
        <w:rPr>
          <w:rStyle w:val="StyleUnderline"/>
        </w:rPr>
      </w:pPr>
      <w:r w:rsidRPr="008C3464">
        <w:rPr>
          <w:rStyle w:val="StyleUnderline"/>
        </w:rPr>
        <w:t xml:space="preserve">Today’s challenges to Kevin McCarthy are mostly coming from members of </w:t>
      </w:r>
      <w:r w:rsidRPr="008C3464">
        <w:rPr>
          <w:rStyle w:val="StyleUnderline"/>
          <w:highlight w:val="cyan"/>
        </w:rPr>
        <w:t>the</w:t>
      </w:r>
      <w:r w:rsidRPr="008C3464">
        <w:rPr>
          <w:rStyle w:val="StyleUnderline"/>
        </w:rPr>
        <w:t xml:space="preserve"> Republican House </w:t>
      </w:r>
      <w:r w:rsidRPr="008C3464">
        <w:rPr>
          <w:rStyle w:val="StyleUnderline"/>
          <w:highlight w:val="cyan"/>
        </w:rPr>
        <w:t>Freedom Caucus</w:t>
      </w:r>
      <w:r w:rsidRPr="008C3464">
        <w:rPr>
          <w:rStyle w:val="StyleUnderline"/>
        </w:rPr>
        <w:t>, pretty much a reinvention of the Tea Party Caucus</w:t>
      </w:r>
      <w:r w:rsidRPr="008C3464">
        <w:rPr>
          <w:rStyle w:val="StyleUnderline"/>
          <w:highlight w:val="cyan"/>
        </w:rPr>
        <w:t>, funded</w:t>
      </w:r>
      <w:r w:rsidRPr="008C3464">
        <w:rPr>
          <w:rStyle w:val="StyleUnderline"/>
        </w:rPr>
        <w:t xml:space="preserve"> in substantial part </w:t>
      </w:r>
      <w:r w:rsidRPr="008C3464">
        <w:rPr>
          <w:rStyle w:val="StyleUnderline"/>
          <w:highlight w:val="cyan"/>
        </w:rPr>
        <w:t xml:space="preserve">by </w:t>
      </w:r>
      <w:r w:rsidRPr="008C3464">
        <w:rPr>
          <w:rStyle w:val="Emphasis"/>
          <w:highlight w:val="cyan"/>
        </w:rPr>
        <w:t>rightwing billionaires</w:t>
      </w:r>
      <w:r w:rsidRPr="008C3464">
        <w:rPr>
          <w:rStyle w:val="StyleUnderline"/>
        </w:rPr>
        <w:t xml:space="preserve"> and CEOs who share the late David Koch’s worldview.</w:t>
      </w:r>
    </w:p>
    <w:p w14:paraId="142006FD" w14:textId="77777777" w:rsidR="00BE50A7" w:rsidRPr="008C3464" w:rsidRDefault="00BE50A7" w:rsidP="00BE50A7">
      <w:pPr>
        <w:rPr>
          <w:rStyle w:val="StyleUnderline"/>
        </w:rPr>
      </w:pPr>
      <w:r w:rsidRPr="008C3464">
        <w:rPr>
          <w:rStyle w:val="StyleUnderline"/>
        </w:rPr>
        <w:t xml:space="preserve">The world is made up of “makers” and “takers,” they </w:t>
      </w:r>
      <w:r w:rsidRPr="008C3464">
        <w:rPr>
          <w:rStyle w:val="StyleUnderline"/>
          <w:highlight w:val="cyan"/>
        </w:rPr>
        <w:t>will tell you</w:t>
      </w:r>
      <w:r w:rsidRPr="008C3464">
        <w:rPr>
          <w:rStyle w:val="StyleUnderline"/>
        </w:rPr>
        <w:t xml:space="preserve">. </w:t>
      </w:r>
      <w:r w:rsidRPr="008C3464">
        <w:rPr>
          <w:rStyle w:val="StyleUnderline"/>
          <w:highlight w:val="cyan"/>
        </w:rPr>
        <w:t xml:space="preserve">The billionaire “job creators” </w:t>
      </w:r>
      <w:r w:rsidRPr="008C3464">
        <w:rPr>
          <w:rStyle w:val="Emphasis"/>
          <w:highlight w:val="cyan"/>
        </w:rPr>
        <w:t xml:space="preserve">shouldn’t be taxed </w:t>
      </w:r>
      <w:r w:rsidRPr="008C3464">
        <w:rPr>
          <w:rStyle w:val="StyleUnderline"/>
          <w:highlight w:val="cyan"/>
        </w:rPr>
        <w:t>to support the “</w:t>
      </w:r>
      <w:r w:rsidRPr="008C3464">
        <w:rPr>
          <w:rStyle w:val="Emphasis"/>
          <w:highlight w:val="cyan"/>
        </w:rPr>
        <w:t>moochers</w:t>
      </w:r>
      <w:r w:rsidRPr="008C3464">
        <w:rPr>
          <w:rStyle w:val="StyleUnderline"/>
          <w:highlight w:val="cyan"/>
        </w:rPr>
        <w:t>” who demand</w:t>
      </w:r>
      <w:r w:rsidRPr="008C3464">
        <w:rPr>
          <w:rStyle w:val="StyleUnderline"/>
        </w:rPr>
        <w:t xml:space="preserve"> everything from </w:t>
      </w:r>
      <w:r w:rsidRPr="008C3464">
        <w:rPr>
          <w:rStyle w:val="Emphasis"/>
          <w:highlight w:val="cyan"/>
        </w:rPr>
        <w:t>union rights to a living wage</w:t>
      </w:r>
      <w:r w:rsidRPr="008C3464">
        <w:rPr>
          <w:rStyle w:val="StyleUnderline"/>
        </w:rPr>
        <w:t xml:space="preserve"> to free college</w:t>
      </w:r>
    </w:p>
    <w:p w14:paraId="2BB8DDF8" w14:textId="77777777" w:rsidR="00BE50A7" w:rsidRPr="008C3464" w:rsidRDefault="00BE50A7" w:rsidP="00BE50A7">
      <w:pPr>
        <w:rPr>
          <w:sz w:val="16"/>
        </w:rPr>
      </w:pPr>
      <w:r w:rsidRPr="008C3464">
        <w:rPr>
          <w:sz w:val="16"/>
        </w:rPr>
        <w:t xml:space="preserve">Why, these Freedom Caucus members ask, should their billionaire patrons be forced — at the barrel of an IRS agent’s gun! — </w:t>
      </w:r>
      <w:r w:rsidRPr="008C3464">
        <w:rPr>
          <w:rStyle w:val="StyleUnderline"/>
          <w:highlight w:val="cyan"/>
        </w:rPr>
        <w:t>to pay[</w:t>
      </w:r>
      <w:proofErr w:type="spellStart"/>
      <w:r w:rsidRPr="008C3464">
        <w:rPr>
          <w:rStyle w:val="StyleUnderline"/>
          <w:highlight w:val="cyan"/>
        </w:rPr>
        <w:t>ing</w:t>
      </w:r>
      <w:proofErr w:type="spellEnd"/>
      <w:r w:rsidRPr="008C3464">
        <w:rPr>
          <w:rStyle w:val="StyleUnderline"/>
          <w:highlight w:val="cyan"/>
        </w:rPr>
        <w:t>] taxes</w:t>
      </w:r>
      <w:r w:rsidRPr="008C3464">
        <w:rPr>
          <w:rStyle w:val="StyleUnderline"/>
        </w:rPr>
        <w:t xml:space="preserve"> to support the ungrateful masses </w:t>
      </w:r>
      <w:r w:rsidRPr="008C3464">
        <w:rPr>
          <w:rStyle w:val="StyleUnderline"/>
          <w:highlight w:val="cyan"/>
        </w:rPr>
        <w:t>through “</w:t>
      </w:r>
      <w:r w:rsidRPr="008C3464">
        <w:rPr>
          <w:rStyle w:val="Emphasis"/>
          <w:highlight w:val="cyan"/>
        </w:rPr>
        <w:t>big government” programs</w:t>
      </w:r>
      <w:r w:rsidRPr="008C3464">
        <w:rPr>
          <w:rStyle w:val="StyleUnderline"/>
        </w:rPr>
        <w:t>?</w:t>
      </w:r>
      <w:r w:rsidRPr="008C3464">
        <w:rPr>
          <w:sz w:val="16"/>
        </w:rPr>
        <w:t xml:space="preserve"> Isn’t it up to each of us to make our own fortunes? Wasn’t Darwin right?</w:t>
      </w:r>
    </w:p>
    <w:p w14:paraId="6E284690" w14:textId="77777777" w:rsidR="00BE50A7" w:rsidRPr="008C3464" w:rsidRDefault="00BE50A7" w:rsidP="00BE50A7">
      <w:pPr>
        <w:rPr>
          <w:sz w:val="16"/>
        </w:rPr>
      </w:pPr>
      <w:r w:rsidRPr="008C3464">
        <w:rPr>
          <w:sz w:val="16"/>
        </w:rPr>
        <w:t>These Republicans believe our government should really only have a few simple mandates: maintain a strong military, tough cops, and a court system to protect their economic empires</w:t>
      </w:r>
    </w:p>
    <w:p w14:paraId="1A27E97E" w14:textId="77777777" w:rsidR="00BE50A7" w:rsidRPr="008C3464" w:rsidRDefault="00BE50A7" w:rsidP="00BE50A7">
      <w:pPr>
        <w:rPr>
          <w:rStyle w:val="StyleUnderline"/>
        </w:rPr>
      </w:pPr>
      <w:r w:rsidRPr="008C3464">
        <w:rPr>
          <w:rStyle w:val="StyleUnderline"/>
          <w:highlight w:val="cyan"/>
        </w:rPr>
        <w:t>That’s why they’ll support</w:t>
      </w:r>
      <w:r w:rsidRPr="008C3464">
        <w:rPr>
          <w:rStyle w:val="StyleUnderline"/>
        </w:rPr>
        <w:t xml:space="preserve"> massive prison expansions and </w:t>
      </w:r>
      <w:r w:rsidRPr="008C3464">
        <w:rPr>
          <w:rStyle w:val="StyleUnderline"/>
          <w:highlight w:val="cyan"/>
        </w:rPr>
        <w:t>nosebleed levels of pentagon spending</w:t>
      </w:r>
      <w:r w:rsidRPr="008C3464">
        <w:rPr>
          <w:rStyle w:val="StyleUnderline"/>
        </w:rPr>
        <w:t xml:space="preserve"> but (metaphorically) fight to the death </w:t>
      </w:r>
      <w:r w:rsidRPr="008C3464">
        <w:rPr>
          <w:rStyle w:val="StyleUnderline"/>
          <w:highlight w:val="cyan"/>
        </w:rPr>
        <w:t xml:space="preserve">to prevent an expansion of </w:t>
      </w:r>
      <w:r w:rsidRPr="008C3464">
        <w:rPr>
          <w:rStyle w:val="Emphasis"/>
          <w:highlight w:val="cyan"/>
        </w:rPr>
        <w:t>Social Security</w:t>
      </w:r>
      <w:r w:rsidRPr="008C3464">
        <w:rPr>
          <w:rStyle w:val="StyleUnderline"/>
        </w:rPr>
        <w:t xml:space="preserve"> or food stamps.</w:t>
      </w:r>
    </w:p>
    <w:p w14:paraId="08353EE6" w14:textId="77777777" w:rsidR="00BE50A7" w:rsidRPr="008C3464" w:rsidRDefault="00BE50A7" w:rsidP="00BE50A7">
      <w:pPr>
        <w:rPr>
          <w:sz w:val="16"/>
        </w:rPr>
      </w:pPr>
      <w:r w:rsidRPr="008C3464">
        <w:rPr>
          <w:sz w:val="16"/>
        </w:rPr>
        <w:t>And that’s why they hate Kevin McCarthy.</w:t>
      </w:r>
    </w:p>
    <w:p w14:paraId="7DBAB2E6" w14:textId="77777777" w:rsidR="00BE50A7" w:rsidRPr="008C3464" w:rsidRDefault="00BE50A7" w:rsidP="00BE50A7">
      <w:pPr>
        <w:rPr>
          <w:sz w:val="16"/>
        </w:rPr>
      </w:pPr>
      <w:r w:rsidRPr="008C3464">
        <w:rPr>
          <w:sz w:val="16"/>
        </w:rPr>
        <w:t xml:space="preserve">In the past, McCarthy has shown a willingness to compromise and negotiate with Democrats. Most recently, as Congressman Chip Roy pointed out on the House floor yesterday when nominating Byron </w:t>
      </w:r>
      <w:proofErr w:type="spellStart"/>
      <w:r w:rsidRPr="008C3464">
        <w:rPr>
          <w:sz w:val="16"/>
        </w:rPr>
        <w:t>Donalds</w:t>
      </w:r>
      <w:proofErr w:type="spellEnd"/>
      <w:r w:rsidRPr="008C3464">
        <w:rPr>
          <w:sz w:val="16"/>
        </w:rPr>
        <w:t xml:space="preserve"> to replace McCarthy, he failed to block the $1.7 trillion omnibus bill through Congress that was loaded with what rightwing billionaires consider “freebies” for “taker” and “moocher” Americans.</w:t>
      </w:r>
    </w:p>
    <w:p w14:paraId="7E6E2E57" w14:textId="77777777" w:rsidR="00BE50A7" w:rsidRPr="008C3464" w:rsidRDefault="00BE50A7" w:rsidP="00BE50A7">
      <w:pPr>
        <w:rPr>
          <w:rStyle w:val="StyleUnderline"/>
        </w:rPr>
      </w:pPr>
      <w:r w:rsidRPr="008C3464">
        <w:rPr>
          <w:rStyle w:val="StyleUnderline"/>
        </w:rPr>
        <w:t xml:space="preserve">It appears all or nearly all of </w:t>
      </w:r>
      <w:r w:rsidRPr="008C3464">
        <w:rPr>
          <w:rStyle w:val="StyleUnderline"/>
          <w:highlight w:val="cyan"/>
        </w:rPr>
        <w:t>the Freedom Caucus</w:t>
      </w:r>
      <w:r w:rsidRPr="008C3464">
        <w:rPr>
          <w:rStyle w:val="StyleUnderline"/>
        </w:rPr>
        <w:t xml:space="preserve"> members</w:t>
      </w:r>
      <w:r w:rsidRPr="008C3464">
        <w:rPr>
          <w:sz w:val="16"/>
        </w:rPr>
        <w:t xml:space="preserve">, dancing to the tune first played by David Koch, </w:t>
      </w:r>
      <w:r w:rsidRPr="008C3464">
        <w:rPr>
          <w:rStyle w:val="StyleUnderline"/>
          <w:highlight w:val="cyan"/>
        </w:rPr>
        <w:t>don’t believe in our current form of American government</w:t>
      </w:r>
      <w:r w:rsidRPr="008C3464">
        <w:rPr>
          <w:rStyle w:val="StyleUnderline"/>
        </w:rPr>
        <w:t xml:space="preserve">. </w:t>
      </w:r>
      <w:r w:rsidRPr="008C3464">
        <w:rPr>
          <w:rStyle w:val="StyleUnderline"/>
          <w:highlight w:val="cyan"/>
        </w:rPr>
        <w:t>They want us to go back to</w:t>
      </w:r>
      <w:r w:rsidRPr="008C3464">
        <w:rPr>
          <w:rStyle w:val="StyleUnderline"/>
        </w:rPr>
        <w:t xml:space="preserve"> the pre-1930s </w:t>
      </w:r>
      <w:r w:rsidRPr="008C3464">
        <w:rPr>
          <w:rStyle w:val="StyleUnderline"/>
          <w:highlight w:val="cyan"/>
        </w:rPr>
        <w:t>America, before FDR’s New Deal</w:t>
      </w:r>
      <w:r w:rsidRPr="008C3464">
        <w:rPr>
          <w:rStyle w:val="StyleUnderline"/>
        </w:rPr>
        <w:t>.</w:t>
      </w:r>
    </w:p>
    <w:p w14:paraId="63F4CB7F" w14:textId="77777777" w:rsidR="00BE50A7" w:rsidRPr="008C3464" w:rsidRDefault="00BE50A7" w:rsidP="00BE50A7">
      <w:pPr>
        <w:rPr>
          <w:sz w:val="16"/>
        </w:rPr>
      </w:pPr>
      <w:r w:rsidRPr="008C3464">
        <w:rPr>
          <w:rStyle w:val="StyleUnderline"/>
          <w:highlight w:val="cyan"/>
        </w:rPr>
        <w:t>Those were</w:t>
      </w:r>
      <w:r w:rsidRPr="008C3464">
        <w:rPr>
          <w:rStyle w:val="StyleUnderline"/>
        </w:rPr>
        <w:t xml:space="preserve"> the halcyon </w:t>
      </w:r>
      <w:r w:rsidRPr="008C3464">
        <w:rPr>
          <w:rStyle w:val="StyleUnderline"/>
          <w:highlight w:val="cyan"/>
        </w:rPr>
        <w:t xml:space="preserve">days when workers </w:t>
      </w:r>
      <w:r w:rsidRPr="008C3464">
        <w:rPr>
          <w:rStyle w:val="Emphasis"/>
          <w:highlight w:val="cyan"/>
        </w:rPr>
        <w:t>cowered</w:t>
      </w:r>
      <w:r w:rsidRPr="008C3464">
        <w:rPr>
          <w:rStyle w:val="StyleUnderline"/>
          <w:highlight w:val="cyan"/>
        </w:rPr>
        <w:t xml:space="preserve"> before their employers</w:t>
      </w:r>
      <w:r w:rsidRPr="008C3464">
        <w:rPr>
          <w:sz w:val="16"/>
        </w:rPr>
        <w:t xml:space="preserve">, women and minorities knew their places, </w:t>
      </w:r>
      <w:r w:rsidRPr="008C3464">
        <w:rPr>
          <w:rStyle w:val="StyleUnderline"/>
          <w:highlight w:val="cyan"/>
        </w:rPr>
        <w:t xml:space="preserve">and government </w:t>
      </w:r>
      <w:r w:rsidRPr="008C3464">
        <w:rPr>
          <w:rStyle w:val="Emphasis"/>
          <w:highlight w:val="cyan"/>
        </w:rPr>
        <w:t>didn’t interfere</w:t>
      </w:r>
      <w:r w:rsidRPr="008C3464">
        <w:rPr>
          <w:rStyle w:val="StyleUnderline"/>
          <w:highlight w:val="cyan"/>
        </w:rPr>
        <w:t xml:space="preserve"> with</w:t>
      </w:r>
      <w:r w:rsidRPr="008C3464">
        <w:rPr>
          <w:rStyle w:val="StyleUnderline"/>
        </w:rPr>
        <w:t xml:space="preserve"> the business of dynasty-building even when it meant poisoning entire communities and crushing small </w:t>
      </w:r>
      <w:r w:rsidRPr="008C3464">
        <w:rPr>
          <w:rStyle w:val="StyleUnderline"/>
          <w:highlight w:val="cyan"/>
        </w:rPr>
        <w:t>businesses</w:t>
      </w:r>
      <w:r w:rsidRPr="008C3464">
        <w:rPr>
          <w:sz w:val="16"/>
        </w:rPr>
        <w:t>.</w:t>
      </w:r>
    </w:p>
    <w:p w14:paraId="412FA5C5" w14:textId="77777777" w:rsidR="00BE50A7" w:rsidRPr="008C3464" w:rsidRDefault="00BE50A7" w:rsidP="00BE50A7">
      <w:pPr>
        <w:rPr>
          <w:sz w:val="16"/>
        </w:rPr>
      </w:pPr>
      <w:r w:rsidRPr="008C3464">
        <w:rPr>
          <w:sz w:val="16"/>
        </w:rPr>
        <w:t>They appear to agree with the majority of the Supreme Court Republicans who recently began dismantling the “big government” administrative state by ending the EPA’s power to regulate greenhouse gasses.</w:t>
      </w:r>
    </w:p>
    <w:p w14:paraId="5BF76037" w14:textId="77777777" w:rsidR="00BE50A7" w:rsidRPr="008C3464" w:rsidRDefault="00BE50A7" w:rsidP="00BE50A7">
      <w:pPr>
        <w:rPr>
          <w:rStyle w:val="StyleUnderline"/>
        </w:rPr>
      </w:pPr>
      <w:r w:rsidRPr="008C3464">
        <w:rPr>
          <w:rStyle w:val="StyleUnderline"/>
          <w:highlight w:val="cyan"/>
        </w:rPr>
        <w:t>They’ve</w:t>
      </w:r>
      <w:r w:rsidRPr="008C3464">
        <w:rPr>
          <w:rStyle w:val="StyleUnderline"/>
        </w:rPr>
        <w:t xml:space="preserve"> already </w:t>
      </w:r>
      <w:r w:rsidRPr="008C3464">
        <w:rPr>
          <w:rStyle w:val="StyleUnderline"/>
          <w:highlight w:val="cyan"/>
        </w:rPr>
        <w:t>succeeded</w:t>
      </w:r>
      <w:r w:rsidRPr="008C3464">
        <w:rPr>
          <w:sz w:val="16"/>
        </w:rPr>
        <w:t>, over the past 40 years of the Reagan Revolution</w:t>
      </w:r>
      <w:r w:rsidRPr="008C3464">
        <w:rPr>
          <w:sz w:val="16"/>
          <w:highlight w:val="cyan"/>
        </w:rPr>
        <w:t xml:space="preserve">, </w:t>
      </w:r>
      <w:r w:rsidRPr="008C3464">
        <w:rPr>
          <w:rStyle w:val="StyleUnderline"/>
          <w:highlight w:val="cyan"/>
        </w:rPr>
        <w:t xml:space="preserve">at </w:t>
      </w:r>
      <w:r w:rsidRPr="008C3464">
        <w:rPr>
          <w:rStyle w:val="Emphasis"/>
          <w:highlight w:val="cyan"/>
        </w:rPr>
        <w:t>whittling the middle class down</w:t>
      </w:r>
      <w:r w:rsidRPr="008C3464">
        <w:rPr>
          <w:rStyle w:val="StyleUnderline"/>
        </w:rPr>
        <w:t xml:space="preserve"> from 65 percent of us to around 45 percent of us</w:t>
      </w:r>
      <w:r w:rsidRPr="008C3464">
        <w:rPr>
          <w:sz w:val="16"/>
        </w:rPr>
        <w:t xml:space="preserve">: NPR commemorated it in 2015 with the headline: “The Tipping Point: Most Americans No Longer Are Middle Class.” </w:t>
      </w:r>
      <w:r w:rsidRPr="008C3464">
        <w:rPr>
          <w:rStyle w:val="StyleUnderline"/>
          <w:highlight w:val="cyan"/>
        </w:rPr>
        <w:t xml:space="preserve">Now they want even more poverty for workers and more riches for their </w:t>
      </w:r>
      <w:r w:rsidRPr="008C3464">
        <w:rPr>
          <w:rStyle w:val="Emphasis"/>
          <w:highlight w:val="cyan"/>
        </w:rPr>
        <w:t>morbidly rich funders</w:t>
      </w:r>
      <w:r w:rsidRPr="008C3464">
        <w:rPr>
          <w:rStyle w:val="StyleUnderline"/>
          <w:highlight w:val="cyan"/>
        </w:rPr>
        <w:t>.</w:t>
      </w:r>
    </w:p>
    <w:p w14:paraId="3C32FC2A" w14:textId="77777777" w:rsidR="00BE50A7" w:rsidRPr="008C3464" w:rsidRDefault="00BE50A7" w:rsidP="00BE50A7">
      <w:pPr>
        <w:rPr>
          <w:sz w:val="16"/>
        </w:rPr>
      </w:pPr>
      <w:r w:rsidRPr="008C3464">
        <w:rPr>
          <w:rStyle w:val="StyleUnderline"/>
          <w:highlight w:val="cyan"/>
        </w:rPr>
        <w:t>They’ve announced</w:t>
      </w:r>
      <w:r w:rsidRPr="008C3464">
        <w:rPr>
          <w:rStyle w:val="StyleUnderline"/>
        </w:rPr>
        <w:t xml:space="preserve">, along </w:t>
      </w:r>
      <w:r w:rsidRPr="008C3464">
        <w:rPr>
          <w:rStyle w:val="StyleUnderline"/>
          <w:highlight w:val="cyan"/>
        </w:rPr>
        <w:t>with other Republicans</w:t>
      </w:r>
      <w:r w:rsidRPr="008C3464">
        <w:rPr>
          <w:sz w:val="16"/>
        </w:rPr>
        <w:t xml:space="preserve">, that once they get their act together in Congress with a new speaker, </w:t>
      </w:r>
      <w:r w:rsidRPr="008C3464">
        <w:rPr>
          <w:rStyle w:val="StyleUnderline"/>
        </w:rPr>
        <w:t xml:space="preserve">their first order of business is going to be </w:t>
      </w:r>
      <w:r w:rsidRPr="008C3464">
        <w:rPr>
          <w:rStyle w:val="StyleUnderline"/>
          <w:highlight w:val="cyan"/>
        </w:rPr>
        <w:t xml:space="preserve">to </w:t>
      </w:r>
      <w:r w:rsidRPr="008C3464">
        <w:rPr>
          <w:rStyle w:val="Emphasis"/>
          <w:highlight w:val="cyan"/>
        </w:rPr>
        <w:t>cut more taxes</w:t>
      </w:r>
      <w:r w:rsidRPr="008C3464">
        <w:rPr>
          <w:rStyle w:val="StyleUnderline"/>
          <w:highlight w:val="cyan"/>
        </w:rPr>
        <w:t xml:space="preserve"> on billionaires</w:t>
      </w:r>
      <w:r w:rsidRPr="008C3464">
        <w:rPr>
          <w:rStyle w:val="StyleUnderline"/>
        </w:rPr>
        <w:t>.</w:t>
      </w:r>
    </w:p>
    <w:p w14:paraId="0B00BD77" w14:textId="77777777" w:rsidR="00BE50A7" w:rsidRPr="008C3464" w:rsidRDefault="00BE50A7" w:rsidP="00BE50A7">
      <w:pPr>
        <w:rPr>
          <w:sz w:val="16"/>
        </w:rPr>
      </w:pPr>
      <w:r w:rsidRPr="008C3464">
        <w:rPr>
          <w:sz w:val="16"/>
        </w:rPr>
        <w:t>While the battle for House Speaker appears to be about personality, it’s really about ideology and policy. It’s about the future of “big government” and whether or not we will continue to have an American middle class.</w:t>
      </w:r>
    </w:p>
    <w:p w14:paraId="3671286A" w14:textId="77777777" w:rsidR="00BE50A7" w:rsidRPr="008C3464" w:rsidRDefault="00BE50A7" w:rsidP="00BE50A7">
      <w:pPr>
        <w:rPr>
          <w:rStyle w:val="StyleUnderline"/>
        </w:rPr>
      </w:pPr>
      <w:r w:rsidRPr="008C3464">
        <w:rPr>
          <w:sz w:val="16"/>
        </w:rPr>
        <w:t xml:space="preserve">And as long as Libertarian-leaning billionaires continue pouring cash into the campaigns and lifestyles of Republican members of Congress, </w:t>
      </w:r>
      <w:r w:rsidRPr="008C3464">
        <w:rPr>
          <w:rStyle w:val="StyleUnderline"/>
          <w:highlight w:val="cyan"/>
        </w:rPr>
        <w:t>this battle</w:t>
      </w:r>
      <w:r w:rsidRPr="008C3464">
        <w:rPr>
          <w:rStyle w:val="StyleUnderline"/>
        </w:rPr>
        <w:t xml:space="preserve"> that’s been going on for over 40 years </w:t>
      </w:r>
      <w:r w:rsidRPr="008C3464">
        <w:rPr>
          <w:rStyle w:val="StyleUnderline"/>
          <w:highlight w:val="cyan"/>
        </w:rPr>
        <w:t>to tear apart the American middle-class is not going to end</w:t>
      </w:r>
      <w:r w:rsidRPr="008C3464">
        <w:rPr>
          <w:rStyle w:val="StyleUnderline"/>
        </w:rPr>
        <w:t xml:space="preserve"> or go away </w:t>
      </w:r>
      <w:r w:rsidRPr="008C3464">
        <w:rPr>
          <w:rStyle w:val="Emphasis"/>
          <w:highlight w:val="cyan"/>
        </w:rPr>
        <w:t>any day soon</w:t>
      </w:r>
      <w:r w:rsidRPr="008C3464">
        <w:rPr>
          <w:rStyle w:val="StyleUnderline"/>
        </w:rPr>
        <w:t>.</w:t>
      </w:r>
    </w:p>
    <w:p w14:paraId="47ECCC8E" w14:textId="77777777" w:rsidR="00BE50A7" w:rsidRPr="008C3464" w:rsidRDefault="00BE50A7" w:rsidP="00BE50A7">
      <w:pPr>
        <w:rPr>
          <w:rStyle w:val="StyleUnderline"/>
        </w:rPr>
      </w:pPr>
    </w:p>
    <w:p w14:paraId="2E284E77" w14:textId="77777777" w:rsidR="00BE50A7" w:rsidRPr="008C3464" w:rsidRDefault="00BE50A7" w:rsidP="00BE50A7">
      <w:pPr>
        <w:pStyle w:val="Heading4"/>
        <w:rPr>
          <w:rStyle w:val="StyleUnderline"/>
          <w:sz w:val="26"/>
          <w:u w:val="none"/>
        </w:rPr>
      </w:pPr>
      <w:r w:rsidRPr="008C3464">
        <w:rPr>
          <w:rStyle w:val="StyleUnderline"/>
          <w:sz w:val="26"/>
          <w:u w:val="none"/>
        </w:rPr>
        <w:t>Far-right legislators and republicans hate social insurance programs, past 40 years prove.</w:t>
      </w:r>
    </w:p>
    <w:p w14:paraId="5B56EA8B" w14:textId="77777777" w:rsidR="00BE50A7" w:rsidRPr="008C3464" w:rsidRDefault="00BE50A7" w:rsidP="00BE50A7">
      <w:r w:rsidRPr="008C3464">
        <w:t xml:space="preserve">Paul </w:t>
      </w:r>
      <w:r w:rsidRPr="008C3464">
        <w:rPr>
          <w:rStyle w:val="Style13ptBold"/>
        </w:rPr>
        <w:t>Krugman 23</w:t>
      </w:r>
      <w:r w:rsidRPr="008C3464">
        <w:t xml:space="preserve">, 2-13-2023,  Paul Krugman is a Columnist for the New York Times, The G.O.P.’s Long War Against Medicare and Social Security, https://archive.is/20230214034134/https://www.nytimes.com/2023/02/13/opinion/columnists/republicans-medicare-social-security.html#selection-537.0-697.202, </w:t>
      </w:r>
      <w:proofErr w:type="spellStart"/>
      <w:r w:rsidRPr="008C3464">
        <w:t>HKeef</w:t>
      </w:r>
      <w:proofErr w:type="spellEnd"/>
    </w:p>
    <w:p w14:paraId="3070C2FE" w14:textId="77777777" w:rsidR="00BE50A7" w:rsidRPr="008C3464" w:rsidRDefault="00BE50A7" w:rsidP="00BE50A7">
      <w:pPr>
        <w:rPr>
          <w:rStyle w:val="StyleUnderline"/>
          <w:sz w:val="16"/>
        </w:rPr>
      </w:pPr>
      <w:r w:rsidRPr="008C3464">
        <w:rPr>
          <w:rStyle w:val="StyleUnderline"/>
          <w:sz w:val="16"/>
        </w:rPr>
        <w:t xml:space="preserve">First of all, </w:t>
      </w:r>
      <w:r w:rsidRPr="008C3464">
        <w:rPr>
          <w:rStyle w:val="StyleUnderline"/>
        </w:rPr>
        <w:t>if Republicans had absolutely no desire to make major cuts to America’s main social insurance programs, why would they sunset them — and thus create the risk that they wouldn’t be renewed?</w:t>
      </w:r>
      <w:r w:rsidRPr="008C3464">
        <w:rPr>
          <w:rStyle w:val="StyleUnderline"/>
          <w:sz w:val="16"/>
        </w:rPr>
        <w:t xml:space="preserve"> As Biden might say, c’mon, man.</w:t>
      </w:r>
    </w:p>
    <w:p w14:paraId="70F564B6" w14:textId="77777777" w:rsidR="00BE50A7" w:rsidRPr="008C3464" w:rsidRDefault="00BE50A7" w:rsidP="00BE50A7">
      <w:pPr>
        <w:rPr>
          <w:rStyle w:val="StyleUnderline"/>
          <w:sz w:val="16"/>
        </w:rPr>
      </w:pPr>
      <w:r w:rsidRPr="008C3464">
        <w:rPr>
          <w:rStyle w:val="StyleUnderline"/>
          <w:sz w:val="16"/>
        </w:rPr>
        <w:t xml:space="preserve">And then there’s that historical record. </w:t>
      </w:r>
      <w:r w:rsidRPr="008C3464">
        <w:rPr>
          <w:rStyle w:val="StyleUnderline"/>
        </w:rPr>
        <w:t>Two things have been true ever since 1980. First, Republicans have tried to make deep cuts to Social Security and Medicare every time they thought there might be a political window of opportunity.</w:t>
      </w:r>
      <w:r w:rsidRPr="008C3464">
        <w:rPr>
          <w:rStyle w:val="StyleUnderline"/>
          <w:sz w:val="16"/>
        </w:rPr>
        <w:t xml:space="preserve"> Second, on each occasion they’ve done exactly what they’re doing now: claiming that Democrats are engaged in smear tactics when they describe G.O.P. plans using exactly the same words Republicans themselves used.</w:t>
      </w:r>
    </w:p>
    <w:p w14:paraId="11257D2D" w14:textId="77777777" w:rsidR="00BE50A7" w:rsidRPr="008C3464" w:rsidRDefault="00BE50A7" w:rsidP="00BE50A7">
      <w:pPr>
        <w:rPr>
          <w:rStyle w:val="StyleUnderline"/>
          <w:sz w:val="16"/>
        </w:rPr>
      </w:pPr>
      <w:r w:rsidRPr="008C3464">
        <w:rPr>
          <w:rStyle w:val="StyleUnderline"/>
          <w:sz w:val="16"/>
        </w:rPr>
        <w:t xml:space="preserve">So, about that history. It has been widely forgotten, </w:t>
      </w:r>
      <w:r w:rsidRPr="008C3464">
        <w:rPr>
          <w:rStyle w:val="StyleUnderline"/>
        </w:rPr>
        <w:t xml:space="preserve">but soon after taking office Ronald Reagan proposed major cuts to Social Security. </w:t>
      </w:r>
      <w:r w:rsidRPr="008C3464">
        <w:rPr>
          <w:rStyle w:val="StyleUnderline"/>
          <w:sz w:val="16"/>
        </w:rPr>
        <w:t>But he backed down in the face of a political backlash, leading analysts at the Cato Institute to call for a “Leninist” strategy — their word — creating a coalition ready to exploit a future crisis if and when one arrived.</w:t>
      </w:r>
    </w:p>
    <w:p w14:paraId="663FDFC4" w14:textId="77777777" w:rsidR="00BE50A7" w:rsidRPr="008C3464" w:rsidRDefault="00BE50A7" w:rsidP="00BE50A7">
      <w:pPr>
        <w:rPr>
          <w:rStyle w:val="StyleUnderline"/>
          <w:sz w:val="16"/>
        </w:rPr>
      </w:pPr>
      <w:r w:rsidRPr="008C3464">
        <w:rPr>
          <w:rStyle w:val="StyleUnderline"/>
          <w:sz w:val="16"/>
        </w:rPr>
        <w:t>To that end, Cato created the Project on Social Security Privatization, calling for replacing Social Security with individual accounts — which George W. Bush tried to do in 2005. By then, however, Cato had quietly renamed its project; “privatization” polled badly, and Bush insisted that it was a “trick word” used to “scare people.”</w:t>
      </w:r>
    </w:p>
    <w:p w14:paraId="3B7859CA" w14:textId="77777777" w:rsidR="00BE50A7" w:rsidRPr="008C3464" w:rsidRDefault="00BE50A7" w:rsidP="00BE50A7">
      <w:pPr>
        <w:rPr>
          <w:rStyle w:val="StyleUnderline"/>
        </w:rPr>
      </w:pPr>
      <w:r w:rsidRPr="008C3464">
        <w:rPr>
          <w:rStyle w:val="StyleUnderline"/>
          <w:sz w:val="16"/>
        </w:rPr>
        <w:t>So there’s a history here, and there’s a similar history for Medicare</w:t>
      </w:r>
      <w:r w:rsidRPr="008C3464">
        <w:rPr>
          <w:rStyle w:val="StyleUnderline"/>
        </w:rPr>
        <w:t>. Many people probably recall that Newt Gingrich shut down the federal government in 1995. I don’t know how many people realize that Gingrich’s key demand was that President Bill Clinton agree to large cuts in Medicare and Medicaid.</w:t>
      </w:r>
    </w:p>
    <w:p w14:paraId="13197054" w14:textId="77777777" w:rsidR="00BE50A7" w:rsidRPr="008C3464" w:rsidRDefault="00BE50A7" w:rsidP="00BE50A7">
      <w:pPr>
        <w:rPr>
          <w:rStyle w:val="StyleUnderline"/>
          <w:sz w:val="16"/>
        </w:rPr>
      </w:pPr>
      <w:r w:rsidRPr="008C3464">
        <w:rPr>
          <w:rStyle w:val="StyleUnderline"/>
        </w:rPr>
        <w:t>After Republicans gained control of the House in 2010, Paul Ryan began pushing for major cuts in spending.</w:t>
      </w:r>
      <w:r w:rsidRPr="008C3464">
        <w:rPr>
          <w:rStyle w:val="StyleUnderline"/>
          <w:sz w:val="16"/>
        </w:rPr>
        <w:t xml:space="preserve"> One key element was converting Medicare from a system that pays medical bills to a system offering people fixed sums of money to be applied to the purchase of private insurance — that is, vouchers.</w:t>
      </w:r>
    </w:p>
    <w:p w14:paraId="51F7071A" w14:textId="77777777" w:rsidR="00BE50A7" w:rsidRPr="008C3464" w:rsidRDefault="00BE50A7" w:rsidP="00BE50A7">
      <w:pPr>
        <w:rPr>
          <w:rStyle w:val="StyleUnderline"/>
          <w:sz w:val="16"/>
        </w:rPr>
      </w:pPr>
      <w:r w:rsidRPr="008C3464">
        <w:rPr>
          <w:rStyle w:val="StyleUnderline"/>
          <w:sz w:val="16"/>
        </w:rPr>
        <w:t>But many though not all supporters of the Ryan plan insisted that calling vouchers “vouchers” was a left-wing smear.</w:t>
      </w:r>
    </w:p>
    <w:p w14:paraId="0CD86051" w14:textId="77777777" w:rsidR="00BE50A7" w:rsidRPr="008C3464" w:rsidRDefault="00BE50A7" w:rsidP="00BE50A7">
      <w:pPr>
        <w:rPr>
          <w:rStyle w:val="StyleUnderline"/>
        </w:rPr>
      </w:pPr>
      <w:r w:rsidRPr="008C3464">
        <w:rPr>
          <w:rStyle w:val="StyleUnderline"/>
          <w:sz w:val="16"/>
        </w:rPr>
        <w:t xml:space="preserve">So are people who claim that Biden was over the top unaware of this track record? </w:t>
      </w:r>
      <w:r w:rsidRPr="008C3464">
        <w:rPr>
          <w:rStyle w:val="StyleUnderline"/>
        </w:rPr>
        <w:t>Do they really not know that Republicans have spent more than four decades trying to find ways to undermine Medicare and Social Security? Are they unaware that there’s a long history of Republicans whining that Democrats are engaged in smear tactics when they describe Republican policies using exactly the same words Republicans used themselves until political consultants urged them to find euphemisms?</w:t>
      </w:r>
    </w:p>
    <w:p w14:paraId="63F3BE2B" w14:textId="77777777" w:rsidR="00BE50A7" w:rsidRPr="008C3464" w:rsidRDefault="00BE50A7" w:rsidP="00BE50A7">
      <w:pPr>
        <w:rPr>
          <w:rStyle w:val="StyleUnderline"/>
          <w:sz w:val="16"/>
        </w:rPr>
      </w:pPr>
      <w:r w:rsidRPr="008C3464">
        <w:rPr>
          <w:rStyle w:val="StyleUnderline"/>
          <w:sz w:val="16"/>
        </w:rPr>
        <w:t>Well, I don’t think Biden is going to let up. He knows (as do his hysterical opponents) that his attacks are effective, and he has the facts on his side.</w:t>
      </w:r>
    </w:p>
    <w:p w14:paraId="18D3610C" w14:textId="77777777" w:rsidR="00BE50A7" w:rsidRPr="008C3464" w:rsidRDefault="00BE50A7" w:rsidP="00BE50A7">
      <w:pPr>
        <w:rPr>
          <w:rStyle w:val="StyleUnderline"/>
          <w:sz w:val="16"/>
        </w:rPr>
      </w:pPr>
      <w:r w:rsidRPr="008C3464">
        <w:rPr>
          <w:rStyle w:val="StyleUnderline"/>
          <w:sz w:val="16"/>
        </w:rPr>
        <w:t>Oh, and one Republican who might be especially vulnerable to Democratic attacks over social insurance programs is Ron DeSantis.</w:t>
      </w:r>
    </w:p>
    <w:p w14:paraId="003ED2A5" w14:textId="77777777" w:rsidR="00BE50A7" w:rsidRPr="008C3464" w:rsidRDefault="00BE50A7" w:rsidP="00BE50A7">
      <w:pPr>
        <w:rPr>
          <w:rStyle w:val="StyleUnderline"/>
          <w:sz w:val="16"/>
        </w:rPr>
      </w:pPr>
      <w:r w:rsidRPr="008C3464">
        <w:rPr>
          <w:rStyle w:val="StyleUnderline"/>
          <w:sz w:val="16"/>
        </w:rPr>
        <w:t xml:space="preserve">Before becoming Florida’s governor, </w:t>
      </w:r>
      <w:r w:rsidRPr="008C3464">
        <w:rPr>
          <w:rStyle w:val="StyleUnderline"/>
        </w:rPr>
        <w:t>DeSantis enthusiastically endorsed Ryan’s Medicare voucher proposal and declared that allowing seniors to retire in their late 60s was “unsustainable.”</w:t>
      </w:r>
    </w:p>
    <w:p w14:paraId="0523A9C9" w14:textId="77777777" w:rsidR="00BE50A7" w:rsidRPr="008C3464" w:rsidRDefault="00BE50A7" w:rsidP="00BE50A7">
      <w:pPr>
        <w:rPr>
          <w:rStyle w:val="StyleUnderline"/>
        </w:rPr>
      </w:pPr>
      <w:r w:rsidRPr="008C3464">
        <w:rPr>
          <w:rStyle w:val="StyleUnderline"/>
          <w:sz w:val="16"/>
        </w:rPr>
        <w:t xml:space="preserve">As governor, </w:t>
      </w:r>
      <w:r w:rsidRPr="008C3464">
        <w:rPr>
          <w:rStyle w:val="StyleUnderline"/>
        </w:rPr>
        <w:t>DeSantis has made headlines with culture-war attacks on education and his opposition to public-health measures. But in some ways his biggest achievement,</w:t>
      </w:r>
      <w:r w:rsidRPr="008C3464">
        <w:rPr>
          <w:rStyle w:val="StyleUnderline"/>
          <w:sz w:val="16"/>
        </w:rPr>
        <w:t xml:space="preserve"> if you might call it that, </w:t>
      </w:r>
      <w:r w:rsidRPr="008C3464">
        <w:rPr>
          <w:rStyle w:val="StyleUnderline"/>
        </w:rPr>
        <w:t>has been blocking the expansion of Medicaid in his state under the Affordable Care Act; in so doing he’s leaving hundreds of thousands of Floridians with no realistic way to get health insurance and is leaving billions in federal funds on the table.</w:t>
      </w:r>
    </w:p>
    <w:p w14:paraId="44352D15" w14:textId="77777777" w:rsidR="00BE50A7" w:rsidRPr="008C3464" w:rsidRDefault="00BE50A7" w:rsidP="00BE50A7">
      <w:pPr>
        <w:rPr>
          <w:rStyle w:val="StyleUnderline"/>
          <w:sz w:val="16"/>
        </w:rPr>
      </w:pPr>
      <w:r w:rsidRPr="008C3464">
        <w:rPr>
          <w:rStyle w:val="StyleUnderline"/>
          <w:sz w:val="16"/>
        </w:rPr>
        <w:t>True, Medicaid, unlike Medicare and Social Security, is means-tested. But it’s also extremely popular; DeSantis’s actions suggest that he’s an ideologue who hates social programs on principle.</w:t>
      </w:r>
    </w:p>
    <w:p w14:paraId="470F5528" w14:textId="77777777" w:rsidR="00BE50A7" w:rsidRPr="008C3464" w:rsidRDefault="00BE50A7" w:rsidP="00BE50A7">
      <w:pPr>
        <w:rPr>
          <w:rStyle w:val="StyleUnderline"/>
          <w:sz w:val="16"/>
        </w:rPr>
      </w:pPr>
      <w:r w:rsidRPr="008C3464">
        <w:rPr>
          <w:rStyle w:val="StyleUnderline"/>
          <w:sz w:val="16"/>
        </w:rPr>
        <w:t xml:space="preserve">So to go back to our original premise, </w:t>
      </w:r>
      <w:r w:rsidRPr="008C3464">
        <w:rPr>
          <w:rStyle w:val="StyleUnderline"/>
        </w:rPr>
        <w:t>when Biden suggests that “some Republicans” want to eviscerate key programs, he’s right</w:t>
      </w:r>
      <w:r w:rsidRPr="008C3464">
        <w:rPr>
          <w:rStyle w:val="StyleUnderline"/>
          <w:sz w:val="16"/>
        </w:rPr>
        <w:t>; and Ron DeSantis is almost surely one of the Republicans he’s right about.</w:t>
      </w:r>
    </w:p>
    <w:p w14:paraId="04A376F8" w14:textId="77777777" w:rsidR="00BE50A7" w:rsidRDefault="00BE50A7" w:rsidP="00BE50A7"/>
    <w:p w14:paraId="6930A529" w14:textId="1FDD580D" w:rsidR="00DA33CF" w:rsidRPr="008C3464" w:rsidRDefault="00DA33CF" w:rsidP="00DA33CF">
      <w:pPr>
        <w:pStyle w:val="Heading4"/>
      </w:pPr>
      <w:r w:rsidRPr="008C3464">
        <w:t>GOP wants to cut social security</w:t>
      </w:r>
      <w:r>
        <w:t>, UBI</w:t>
      </w:r>
      <w:r w:rsidRPr="008C3464">
        <w:t xml:space="preserve"> now</w:t>
      </w:r>
    </w:p>
    <w:p w14:paraId="0A3D13C8" w14:textId="77777777" w:rsidR="00DA33CF" w:rsidRPr="008C3464" w:rsidRDefault="00DA33CF" w:rsidP="00DA33CF">
      <w:r w:rsidRPr="008C3464">
        <w:t xml:space="preserve">Prem </w:t>
      </w:r>
      <w:proofErr w:type="spellStart"/>
      <w:r w:rsidRPr="008C3464">
        <w:rPr>
          <w:rStyle w:val="Style13ptBold"/>
        </w:rPr>
        <w:t>Thakker</w:t>
      </w:r>
      <w:proofErr w:type="spellEnd"/>
      <w:r w:rsidRPr="008C3464">
        <w:rPr>
          <w:rStyle w:val="Style13ptBold"/>
        </w:rPr>
        <w:t xml:space="preserve"> 23</w:t>
      </w:r>
      <w:r w:rsidRPr="008C3464">
        <w:t xml:space="preserve"> [Prem </w:t>
      </w:r>
      <w:proofErr w:type="spellStart"/>
      <w:r w:rsidRPr="008C3464">
        <w:t>Thakker</w:t>
      </w:r>
      <w:proofErr w:type="spellEnd"/>
      <w:r w:rsidRPr="008C3464">
        <w:t>, 6-14-2023, "Republicans Are Bringing Back Their Plan to Gut Social Security and Medicare", https://newrepublic.com/post/173661/republicans-bringing-back-plan-gut-social-security-medicare, New Republic, accessed 6-23-2023 \\pa-zyg]]</w:t>
      </w:r>
    </w:p>
    <w:p w14:paraId="642C89C4" w14:textId="77777777" w:rsidR="00DA33CF" w:rsidRDefault="00DA33CF" w:rsidP="00DA33CF">
      <w:pPr>
        <w:rPr>
          <w:sz w:val="12"/>
        </w:rPr>
      </w:pPr>
      <w:r w:rsidRPr="008C3464">
        <w:rPr>
          <w:sz w:val="12"/>
        </w:rPr>
        <w:t xml:space="preserve">Republicans have claimed over and over again that they are not trying to cut Social Security and Medicare. Heck, Joe Biden got them to agree they would not make cuts to the programs, in a memorable verbal maneuver during his State of the Union speech earlier this year. And yet </w:t>
      </w:r>
      <w:r w:rsidRPr="008C3464">
        <w:rPr>
          <w:rStyle w:val="StyleUnderline"/>
        </w:rPr>
        <w:t xml:space="preserve">the </w:t>
      </w:r>
      <w:r w:rsidRPr="008C3464">
        <w:rPr>
          <w:rStyle w:val="StyleUnderline"/>
          <w:highlight w:val="cyan"/>
        </w:rPr>
        <w:t>Republican</w:t>
      </w:r>
      <w:r w:rsidRPr="008C3464">
        <w:rPr>
          <w:rStyle w:val="StyleUnderline"/>
        </w:rPr>
        <w:t xml:space="preserve"> Study Committee</w:t>
      </w:r>
      <w:r w:rsidRPr="008C3464">
        <w:rPr>
          <w:sz w:val="12"/>
        </w:rPr>
        <w:t xml:space="preserve"> (of which some three-quarters of House Republicans are members) just </w:t>
      </w:r>
      <w:r w:rsidRPr="008C3464">
        <w:rPr>
          <w:rStyle w:val="StyleUnderline"/>
          <w:highlight w:val="cyan"/>
        </w:rPr>
        <w:t>released</w:t>
      </w:r>
      <w:r w:rsidRPr="008C3464">
        <w:rPr>
          <w:rStyle w:val="StyleUnderline"/>
        </w:rPr>
        <w:t xml:space="preserve"> its desired </w:t>
      </w:r>
      <w:r w:rsidRPr="008C3464">
        <w:rPr>
          <w:rStyle w:val="StyleUnderline"/>
          <w:highlight w:val="cyan"/>
        </w:rPr>
        <w:t>2024 budget</w:t>
      </w:r>
      <w:r w:rsidRPr="008C3464">
        <w:rPr>
          <w:sz w:val="12"/>
        </w:rPr>
        <w:t xml:space="preserve">, in which </w:t>
      </w:r>
      <w:r w:rsidRPr="008C3464">
        <w:rPr>
          <w:rStyle w:val="StyleUnderline"/>
        </w:rPr>
        <w:t xml:space="preserve">the </w:t>
      </w:r>
      <w:r w:rsidRPr="008C3464">
        <w:rPr>
          <w:rStyle w:val="StyleUnderline"/>
          <w:highlight w:val="cyan"/>
        </w:rPr>
        <w:t>party seeks to</w:t>
      </w:r>
      <w:r w:rsidRPr="008C3464">
        <w:rPr>
          <w:rStyle w:val="StyleUnderline"/>
        </w:rPr>
        <w:t>, you guessed it</w:t>
      </w:r>
      <w:r w:rsidRPr="008C3464">
        <w:rPr>
          <w:rStyle w:val="StyleUnderline"/>
          <w:highlight w:val="cyan"/>
        </w:rPr>
        <w:t xml:space="preserve">, </w:t>
      </w:r>
      <w:r w:rsidRPr="008C3464">
        <w:rPr>
          <w:rStyle w:val="Emphasis"/>
          <w:highlight w:val="cyan"/>
        </w:rPr>
        <w:t>cut Social Security</w:t>
      </w:r>
      <w:r w:rsidRPr="008C3464">
        <w:rPr>
          <w:rStyle w:val="StyleUnderline"/>
        </w:rPr>
        <w:t xml:space="preserve"> and Medicare</w:t>
      </w:r>
      <w:r w:rsidRPr="008C3464">
        <w:rPr>
          <w:sz w:val="12"/>
        </w:rPr>
        <w:t xml:space="preserve">. And note their seriousness. “The RSC Budget is more than just a financial statement. It is a statement of priorities,” the party assures in the document, released Wednesday. </w:t>
      </w:r>
      <w:r w:rsidRPr="008C3464">
        <w:rPr>
          <w:rStyle w:val="StyleUnderline"/>
        </w:rPr>
        <w:t xml:space="preserve">The proposed </w:t>
      </w:r>
      <w:r w:rsidRPr="008C3464">
        <w:rPr>
          <w:rStyle w:val="StyleUnderline"/>
          <w:highlight w:val="cyan"/>
        </w:rPr>
        <w:t>budget would</w:t>
      </w:r>
      <w:r w:rsidRPr="008C3464">
        <w:rPr>
          <w:rStyle w:val="StyleUnderline"/>
        </w:rPr>
        <w:t xml:space="preserve"> effectively </w:t>
      </w:r>
      <w:r w:rsidRPr="008C3464">
        <w:rPr>
          <w:rStyle w:val="StyleUnderline"/>
          <w:highlight w:val="cyan"/>
        </w:rPr>
        <w:t>make cuts to Social Security</w:t>
      </w:r>
      <w:r w:rsidRPr="008C3464">
        <w:rPr>
          <w:rStyle w:val="StyleUnderline"/>
        </w:rPr>
        <w:t xml:space="preserve"> by increasing the retirement age</w:t>
      </w:r>
      <w:r w:rsidRPr="008C3464">
        <w:rPr>
          <w:sz w:val="12"/>
        </w:rPr>
        <w:t xml:space="preserve"> for future retirees. The document seeks to assure people that there would only be “modest adjustments” but does not list what Republicans think the new retirement age should be. On Medicare, Republicans propose requiring disabled Americans to wait longer before getting benefits and turning Medicare into a “premium support” system, a long-floated Republican idea that essentially turns the government program into a voucher scheme. Such a scheme would remove the guarantee for seniors to have affordable access to Medicare. Republicans also call for “pro-growth tax reform” (read: cutting taxes for the wealthy and corporations); “work requirements” (imposing more requirements on poor people trying to attain social services); and “regulatory reforms that increase economic growth” (encouraging the sort of deregulation that welcomes crashing financial institutions, corporate-poisoned rivers, and more than 1,000 train derailments a year). As far as taxes go, the party wants to make permanent the individual provisions of Trump’s tax cut bill, which gave a roughly $49,000 annual tax cut to the top 1 percent and only $500 to those in the bottom 60 percent. In doing so, they’d add nearly $2.5 trillion to the deficit over 10 years, according to the Congressional Budget Office. The party also wants to eliminate the estate tax, which only impacts those who inherit assets worth at least $13 million. On work requirements, </w:t>
      </w:r>
      <w:r w:rsidRPr="008C3464">
        <w:rPr>
          <w:rStyle w:val="StyleUnderline"/>
        </w:rPr>
        <w:t>the budget calls for “all federal benefit programs [to] be reformed</w:t>
      </w:r>
      <w:r w:rsidRPr="008C3464">
        <w:rPr>
          <w:sz w:val="12"/>
        </w:rPr>
        <w:t xml:space="preserve"> to include work promotion requirements.” As in, food stamps, Medicare, you name it: They want it subject to work requirements. And sorry, Andrew Yang: The </w:t>
      </w:r>
      <w:r w:rsidRPr="008C3464">
        <w:rPr>
          <w:rStyle w:val="StyleUnderline"/>
          <w:highlight w:val="cyan"/>
        </w:rPr>
        <w:t>budget</w:t>
      </w:r>
      <w:r w:rsidRPr="008C3464">
        <w:rPr>
          <w:rStyle w:val="StyleUnderline"/>
        </w:rPr>
        <w:t xml:space="preserve"> explicitly says it </w:t>
      </w:r>
      <w:r w:rsidRPr="008C3464">
        <w:rPr>
          <w:rStyle w:val="Emphasis"/>
          <w:highlight w:val="cyan"/>
        </w:rPr>
        <w:t>opposes</w:t>
      </w:r>
      <w:r w:rsidRPr="008C3464">
        <w:rPr>
          <w:rStyle w:val="StyleUnderline"/>
        </w:rPr>
        <w:t xml:space="preserve"> any efforts to implement proposals like </w:t>
      </w:r>
      <w:r w:rsidRPr="008C3464">
        <w:rPr>
          <w:rStyle w:val="Emphasis"/>
          <w:highlight w:val="cyan"/>
        </w:rPr>
        <w:t>universal basic income</w:t>
      </w:r>
      <w:r w:rsidRPr="008C3464">
        <w:rPr>
          <w:sz w:val="12"/>
        </w:rPr>
        <w:t>. The budget also takes issue with the “significantly lower labor force participation rate of 64.6% for those aged 55-64,” saying it supports extending work requirements for this group. There could be any number of reasons fewer people in this age group are working: physical or mental health issues, needing to help take care of their children or grandchildren, or just not wanting to work for their entire life on earth. Instead of imaging how to navigate or meet any of those reasons, Republicans’ solution is to force them to work more. Speaking of families, the budget also aims to eliminate a provision that allows schools to provide free school lunches to all their students; instead, it aims to means-test which kids are allowed to have free lunch and which ones aren’t. On regulation, the budget includes a litany of ways it aims to stymie regulation. One of many provisions involves reinstating Trump’s deregulatory executive orders, including a range of orders related to environmental protection. In the wake of smog enveloping one-third of the country, thousands of dead fish washing up on Texas’s shore, and East Palestine, Ohio’s waterways being poisoned, Republicans are pursuing less environmental protection.</w:t>
      </w:r>
    </w:p>
    <w:p w14:paraId="0282A640" w14:textId="77777777" w:rsidR="00DA33CF" w:rsidRPr="008C3464" w:rsidRDefault="00DA33CF" w:rsidP="00BE50A7"/>
    <w:p w14:paraId="0A083944" w14:textId="3D8F3C5A" w:rsidR="00802873" w:rsidRDefault="00802873" w:rsidP="00802873">
      <w:pPr>
        <w:pStyle w:val="Heading3"/>
      </w:pPr>
      <w:r w:rsidRPr="008C3464">
        <w:t>Link---Spending</w:t>
      </w:r>
    </w:p>
    <w:p w14:paraId="479C8818" w14:textId="77777777" w:rsidR="00F0536F" w:rsidRDefault="00F0536F" w:rsidP="00F0536F"/>
    <w:p w14:paraId="65367E4C" w14:textId="77777777" w:rsidR="002A157E" w:rsidRDefault="002A157E" w:rsidP="00F0536F"/>
    <w:p w14:paraId="38B5E850" w14:textId="6AD62BE7" w:rsidR="00293AD0" w:rsidRPr="008C3464" w:rsidRDefault="00293AD0" w:rsidP="00293AD0">
      <w:pPr>
        <w:pStyle w:val="Heading4"/>
      </w:pPr>
      <w:r w:rsidRPr="008C3464">
        <w:t xml:space="preserve">The Republicans are </w:t>
      </w:r>
      <w:r>
        <w:t>seeking deep cuts – or threatening shutdown</w:t>
      </w:r>
    </w:p>
    <w:p w14:paraId="359E159D" w14:textId="1F16E84A" w:rsidR="00293AD0" w:rsidRPr="008C3464" w:rsidRDefault="00293AD0" w:rsidP="00293AD0">
      <w:proofErr w:type="spellStart"/>
      <w:r w:rsidRPr="008C3464">
        <w:rPr>
          <w:rStyle w:val="Style13ptBold"/>
        </w:rPr>
        <w:t>Freking</w:t>
      </w:r>
      <w:proofErr w:type="spellEnd"/>
      <w:r w:rsidRPr="008C3464">
        <w:rPr>
          <w:rStyle w:val="Style13ptBold"/>
        </w:rPr>
        <w:t xml:space="preserve"> </w:t>
      </w:r>
      <w:r w:rsidR="00D42CDF">
        <w:rPr>
          <w:rStyle w:val="Style13ptBold"/>
        </w:rPr>
        <w:t xml:space="preserve">6-17 </w:t>
      </w:r>
      <w:r w:rsidRPr="008C3464">
        <w:t xml:space="preserve">[Kevin; 6-17-2023; Staff Writer, Associated Press; "Government shutdown warnings rise as Republicans seek deeper cuts in budget battle," AP NEWS, </w:t>
      </w:r>
      <w:hyperlink r:id="rId13" w:history="1">
        <w:r w:rsidRPr="008C3464">
          <w:rPr>
            <w:rStyle w:val="Hyperlink"/>
          </w:rPr>
          <w:t>https://apnews.com/article/government-shutdown-debt-ceiling-spending-mccarthy-fc01dd72a6a0e3c25683b9669ec351cf</w:t>
        </w:r>
      </w:hyperlink>
      <w:r w:rsidRPr="008C3464">
        <w:t>; era]</w:t>
      </w:r>
    </w:p>
    <w:p w14:paraId="0CAFE5A1" w14:textId="77777777" w:rsidR="00293AD0" w:rsidRPr="008C3464" w:rsidRDefault="00293AD0" w:rsidP="00293AD0">
      <w:pPr>
        <w:rPr>
          <w:sz w:val="16"/>
        </w:rPr>
      </w:pPr>
      <w:r w:rsidRPr="008C3464">
        <w:rPr>
          <w:sz w:val="16"/>
        </w:rPr>
        <w:t xml:space="preserve">WASHINGTON (AP) — Speaker Kevin </w:t>
      </w:r>
      <w:r w:rsidRPr="008C3464">
        <w:rPr>
          <w:rStyle w:val="StyleUnderline"/>
        </w:rPr>
        <w:t>McCarthy’s bid to appease Republican hard-liners</w:t>
      </w:r>
      <w:r w:rsidRPr="008C3464">
        <w:rPr>
          <w:sz w:val="16"/>
        </w:rPr>
        <w:t xml:space="preserve"> and get the House moving again </w:t>
      </w:r>
      <w:r w:rsidRPr="008C3464">
        <w:rPr>
          <w:rStyle w:val="StyleUnderline"/>
        </w:rPr>
        <w:t>after</w:t>
      </w:r>
      <w:r w:rsidRPr="008C3464">
        <w:rPr>
          <w:sz w:val="16"/>
        </w:rPr>
        <w:t xml:space="preserve"> a </w:t>
      </w:r>
      <w:r w:rsidRPr="008C3464">
        <w:rPr>
          <w:rStyle w:val="StyleUnderline"/>
        </w:rPr>
        <w:t>recent</w:t>
      </w:r>
      <w:r w:rsidRPr="008C3464">
        <w:rPr>
          <w:sz w:val="16"/>
        </w:rPr>
        <w:t xml:space="preserve"> party </w:t>
      </w:r>
      <w:r w:rsidRPr="008C3464">
        <w:rPr>
          <w:rStyle w:val="StyleUnderline"/>
        </w:rPr>
        <w:t>rebellion</w:t>
      </w:r>
      <w:r w:rsidRPr="008C3464">
        <w:rPr>
          <w:sz w:val="16"/>
        </w:rPr>
        <w:t xml:space="preserve"> on the floor </w:t>
      </w:r>
      <w:r w:rsidRPr="008C3464">
        <w:rPr>
          <w:rStyle w:val="StyleUnderline"/>
        </w:rPr>
        <w:t>has</w:t>
      </w:r>
      <w:r w:rsidRPr="008C3464">
        <w:rPr>
          <w:sz w:val="16"/>
        </w:rPr>
        <w:t xml:space="preserve"> some </w:t>
      </w:r>
      <w:r w:rsidRPr="008C3464">
        <w:rPr>
          <w:rStyle w:val="StyleUnderline"/>
        </w:rPr>
        <w:t xml:space="preserve">Democrats </w:t>
      </w:r>
      <w:r w:rsidRPr="008C3464">
        <w:rPr>
          <w:rStyle w:val="StyleUnderline"/>
          <w:highlight w:val="cyan"/>
        </w:rPr>
        <w:t>warning of a</w:t>
      </w:r>
      <w:r w:rsidRPr="008C3464">
        <w:rPr>
          <w:sz w:val="16"/>
        </w:rPr>
        <w:t xml:space="preserve"> </w:t>
      </w:r>
      <w:r w:rsidRPr="008C3464">
        <w:rPr>
          <w:rStyle w:val="Emphasis"/>
          <w:highlight w:val="cyan"/>
        </w:rPr>
        <w:t>difficult road ahead</w:t>
      </w:r>
      <w:r w:rsidRPr="008C3464">
        <w:rPr>
          <w:rStyle w:val="StyleUnderline"/>
        </w:rPr>
        <w:t xml:space="preserve"> when</w:t>
      </w:r>
      <w:r w:rsidRPr="008C3464">
        <w:rPr>
          <w:sz w:val="16"/>
        </w:rPr>
        <w:t xml:space="preserve"> it comes to </w:t>
      </w:r>
      <w:r w:rsidRPr="008C3464">
        <w:rPr>
          <w:rStyle w:val="StyleUnderline"/>
        </w:rPr>
        <w:t>passing legislation that will keep the gov</w:t>
      </w:r>
      <w:r w:rsidRPr="008C3464">
        <w:rPr>
          <w:sz w:val="16"/>
        </w:rPr>
        <w:t xml:space="preserve">ernment </w:t>
      </w:r>
      <w:r w:rsidRPr="008C3464">
        <w:rPr>
          <w:rStyle w:val="StyleUnderline"/>
        </w:rPr>
        <w:t>running</w:t>
      </w:r>
      <w:r w:rsidRPr="008C3464">
        <w:rPr>
          <w:sz w:val="16"/>
        </w:rPr>
        <w:t>.</w:t>
      </w:r>
    </w:p>
    <w:p w14:paraId="530910CD" w14:textId="77777777" w:rsidR="00293AD0" w:rsidRPr="008C3464" w:rsidRDefault="00293AD0" w:rsidP="00293AD0">
      <w:pPr>
        <w:rPr>
          <w:sz w:val="16"/>
          <w:szCs w:val="16"/>
        </w:rPr>
      </w:pPr>
      <w:r w:rsidRPr="008C3464">
        <w:rPr>
          <w:sz w:val="16"/>
          <w:szCs w:val="16"/>
        </w:rPr>
        <w:t>Republicans teed up votes this past week on guns and on censuring one of former President Donald Trump’s most prominent critics, Rep. Adam Schiff, D-Calif. Those votes helped get the House moving again, though the latter effort failed, with Schiff helped by some 20 Republicans.</w:t>
      </w:r>
    </w:p>
    <w:p w14:paraId="1DD674F9" w14:textId="77777777" w:rsidR="00293AD0" w:rsidRPr="008C3464" w:rsidRDefault="00293AD0" w:rsidP="00293AD0">
      <w:pPr>
        <w:rPr>
          <w:sz w:val="16"/>
        </w:rPr>
      </w:pPr>
      <w:r w:rsidRPr="008C3464">
        <w:rPr>
          <w:sz w:val="16"/>
        </w:rPr>
        <w:t xml:space="preserve">The </w:t>
      </w:r>
      <w:r w:rsidRPr="008C3464">
        <w:rPr>
          <w:rStyle w:val="StyleUnderline"/>
        </w:rPr>
        <w:t>most consequential move</w:t>
      </w:r>
      <w:r w:rsidRPr="008C3464">
        <w:rPr>
          <w:sz w:val="16"/>
        </w:rPr>
        <w:t xml:space="preserve"> of the week, however, was an </w:t>
      </w:r>
      <w:r w:rsidRPr="008C3464">
        <w:rPr>
          <w:rStyle w:val="StyleUnderline"/>
        </w:rPr>
        <w:t>announcement from GOP leadership</w:t>
      </w:r>
      <w:r w:rsidRPr="008C3464">
        <w:rPr>
          <w:sz w:val="16"/>
        </w:rPr>
        <w:t xml:space="preserve"> that arrived with little fanfare. </w:t>
      </w:r>
      <w:r w:rsidRPr="008C3464">
        <w:rPr>
          <w:rStyle w:val="StyleUnderline"/>
          <w:highlight w:val="cyan"/>
        </w:rPr>
        <w:t>Republicans said</w:t>
      </w:r>
      <w:r w:rsidRPr="008C3464">
        <w:rPr>
          <w:rStyle w:val="StyleUnderline"/>
        </w:rPr>
        <w:t xml:space="preserve"> they </w:t>
      </w:r>
      <w:r w:rsidRPr="008C3464">
        <w:rPr>
          <w:rStyle w:val="StyleUnderline"/>
          <w:highlight w:val="cyan"/>
        </w:rPr>
        <w:t>plan to</w:t>
      </w:r>
      <w:r w:rsidRPr="008C3464">
        <w:rPr>
          <w:rStyle w:val="StyleUnderline"/>
        </w:rPr>
        <w:t xml:space="preserve"> pursue appropriations bills</w:t>
      </w:r>
      <w:r w:rsidRPr="008C3464">
        <w:rPr>
          <w:sz w:val="16"/>
        </w:rPr>
        <w:t xml:space="preserve">, </w:t>
      </w:r>
      <w:r w:rsidRPr="008C3464">
        <w:rPr>
          <w:rStyle w:val="StyleUnderline"/>
        </w:rPr>
        <w:t xml:space="preserve">which </w:t>
      </w:r>
      <w:r w:rsidRPr="008C3464">
        <w:rPr>
          <w:rStyle w:val="StyleUnderline"/>
          <w:highlight w:val="cyan"/>
        </w:rPr>
        <w:t>fund</w:t>
      </w:r>
      <w:r w:rsidRPr="008C3464">
        <w:rPr>
          <w:sz w:val="16"/>
        </w:rPr>
        <w:t xml:space="preserve"> </w:t>
      </w:r>
      <w:r w:rsidRPr="008C3464">
        <w:rPr>
          <w:rStyle w:val="StyleUnderline"/>
        </w:rPr>
        <w:t>gov</w:t>
      </w:r>
      <w:r w:rsidRPr="008C3464">
        <w:rPr>
          <w:sz w:val="16"/>
        </w:rPr>
        <w:t xml:space="preserve">ernment </w:t>
      </w:r>
      <w:r w:rsidRPr="008C3464">
        <w:rPr>
          <w:rStyle w:val="StyleUnderline"/>
          <w:highlight w:val="cyan"/>
        </w:rPr>
        <w:t>programs</w:t>
      </w:r>
      <w:r w:rsidRPr="008C3464">
        <w:rPr>
          <w:sz w:val="16"/>
        </w:rPr>
        <w:t xml:space="preserve"> and agencies, </w:t>
      </w:r>
      <w:r w:rsidRPr="008C3464">
        <w:rPr>
          <w:rStyle w:val="StyleUnderline"/>
          <w:highlight w:val="cyan"/>
        </w:rPr>
        <w:t>with</w:t>
      </w:r>
      <w:r w:rsidRPr="008C3464">
        <w:rPr>
          <w:rStyle w:val="StyleUnderline"/>
        </w:rPr>
        <w:t xml:space="preserve"> </w:t>
      </w:r>
      <w:r w:rsidRPr="008C3464">
        <w:rPr>
          <w:rStyle w:val="Emphasis"/>
          <w:highlight w:val="cyan"/>
        </w:rPr>
        <w:t>less spending</w:t>
      </w:r>
      <w:r w:rsidRPr="008C3464">
        <w:rPr>
          <w:rStyle w:val="StyleUnderline"/>
        </w:rPr>
        <w:t xml:space="preserve"> </w:t>
      </w:r>
      <w:r w:rsidRPr="008C3464">
        <w:rPr>
          <w:rStyle w:val="StyleUnderline"/>
          <w:highlight w:val="cyan"/>
        </w:rPr>
        <w:t>than</w:t>
      </w:r>
      <w:r w:rsidRPr="008C3464">
        <w:rPr>
          <w:rStyle w:val="StyleUnderline"/>
        </w:rPr>
        <w:t xml:space="preserve"> the</w:t>
      </w:r>
      <w:r w:rsidRPr="008C3464">
        <w:rPr>
          <w:sz w:val="16"/>
        </w:rPr>
        <w:t xml:space="preserve"> top-line </w:t>
      </w:r>
      <w:r w:rsidRPr="008C3464">
        <w:rPr>
          <w:rStyle w:val="StyleUnderline"/>
        </w:rPr>
        <w:t xml:space="preserve">numbers they </w:t>
      </w:r>
      <w:r w:rsidRPr="008C3464">
        <w:rPr>
          <w:rStyle w:val="StyleUnderline"/>
          <w:highlight w:val="cyan"/>
        </w:rPr>
        <w:t>agreed</w:t>
      </w:r>
      <w:r w:rsidRPr="008C3464">
        <w:rPr>
          <w:rStyle w:val="StyleUnderline"/>
        </w:rPr>
        <w:t xml:space="preserve"> to</w:t>
      </w:r>
      <w:r w:rsidRPr="008C3464">
        <w:rPr>
          <w:sz w:val="16"/>
        </w:rPr>
        <w:t xml:space="preserve"> in a deal with the White House </w:t>
      </w:r>
      <w:r w:rsidRPr="008C3464">
        <w:rPr>
          <w:rStyle w:val="StyleUnderline"/>
        </w:rPr>
        <w:t>last month</w:t>
      </w:r>
      <w:r w:rsidRPr="008C3464">
        <w:rPr>
          <w:sz w:val="16"/>
        </w:rPr>
        <w:t xml:space="preserve">. That </w:t>
      </w:r>
      <w:r w:rsidRPr="008C3464">
        <w:rPr>
          <w:rStyle w:val="StyleUnderline"/>
        </w:rPr>
        <w:t>compromise avoided</w:t>
      </w:r>
      <w:r w:rsidRPr="008C3464">
        <w:rPr>
          <w:sz w:val="16"/>
        </w:rPr>
        <w:t xml:space="preserve"> what would have been </w:t>
      </w:r>
      <w:r w:rsidRPr="008C3464">
        <w:rPr>
          <w:rStyle w:val="StyleUnderline"/>
        </w:rPr>
        <w:t>an</w:t>
      </w:r>
      <w:r w:rsidRPr="008C3464">
        <w:rPr>
          <w:sz w:val="16"/>
        </w:rPr>
        <w:t xml:space="preserve"> unprecedented </w:t>
      </w:r>
      <w:r w:rsidRPr="008C3464">
        <w:rPr>
          <w:rStyle w:val="StyleUnderline"/>
        </w:rPr>
        <w:t>federal default</w:t>
      </w:r>
      <w:r w:rsidRPr="008C3464">
        <w:rPr>
          <w:sz w:val="16"/>
        </w:rPr>
        <w:t>.</w:t>
      </w:r>
    </w:p>
    <w:p w14:paraId="47522888" w14:textId="77777777" w:rsidR="00293AD0" w:rsidRPr="008C3464" w:rsidRDefault="00293AD0" w:rsidP="00293AD0">
      <w:pPr>
        <w:rPr>
          <w:sz w:val="16"/>
        </w:rPr>
      </w:pPr>
      <w:r w:rsidRPr="008C3464">
        <w:rPr>
          <w:rStyle w:val="StyleUnderline"/>
          <w:highlight w:val="cyan"/>
        </w:rPr>
        <w:t>McCarthy argued</w:t>
      </w:r>
      <w:r w:rsidRPr="008C3464">
        <w:rPr>
          <w:sz w:val="16"/>
        </w:rPr>
        <w:t xml:space="preserve"> that the </w:t>
      </w:r>
      <w:r w:rsidRPr="008C3464">
        <w:rPr>
          <w:rStyle w:val="StyleUnderline"/>
        </w:rPr>
        <w:t>numbers</w:t>
      </w:r>
      <w:r w:rsidRPr="008C3464">
        <w:rPr>
          <w:sz w:val="16"/>
        </w:rPr>
        <w:t xml:space="preserve"> he </w:t>
      </w:r>
      <w:r w:rsidRPr="008C3464">
        <w:rPr>
          <w:rStyle w:val="StyleUnderline"/>
        </w:rPr>
        <w:t>negotiated</w:t>
      </w:r>
      <w:r w:rsidRPr="008C3464">
        <w:rPr>
          <w:sz w:val="16"/>
        </w:rPr>
        <w:t xml:space="preserve"> with the White House amount to a cap and “</w:t>
      </w:r>
      <w:r w:rsidRPr="008C3464">
        <w:rPr>
          <w:rStyle w:val="StyleUnderline"/>
          <w:highlight w:val="cyan"/>
        </w:rPr>
        <w:t>you</w:t>
      </w:r>
      <w:r w:rsidRPr="008C3464">
        <w:rPr>
          <w:sz w:val="16"/>
        </w:rPr>
        <w:t xml:space="preserve"> </w:t>
      </w:r>
      <w:r w:rsidRPr="008C3464">
        <w:rPr>
          <w:rStyle w:val="Emphasis"/>
          <w:highlight w:val="cyan"/>
        </w:rPr>
        <w:t>can</w:t>
      </w:r>
      <w:r w:rsidRPr="008C3464">
        <w:rPr>
          <w:rStyle w:val="StyleUnderline"/>
        </w:rPr>
        <w:t xml:space="preserve"> always </w:t>
      </w:r>
      <w:r w:rsidRPr="008C3464">
        <w:rPr>
          <w:rStyle w:val="Emphasis"/>
          <w:highlight w:val="cyan"/>
        </w:rPr>
        <w:t>do less</w:t>
      </w:r>
      <w:r w:rsidRPr="008C3464">
        <w:rPr>
          <w:sz w:val="16"/>
        </w:rPr>
        <w:t xml:space="preserve">.” GOP Rep. Kay Granger of Texas, who leads the House Appropriations Committee, followed with a statement that said she would </w:t>
      </w:r>
      <w:r w:rsidRPr="008C3464">
        <w:rPr>
          <w:rStyle w:val="StyleUnderline"/>
          <w:highlight w:val="cyan"/>
        </w:rPr>
        <w:t>seek to limit nondefense spending</w:t>
      </w:r>
      <w:r w:rsidRPr="008C3464">
        <w:rPr>
          <w:rStyle w:val="StyleUnderline"/>
        </w:rPr>
        <w:t xml:space="preserve"> at</w:t>
      </w:r>
      <w:r w:rsidRPr="008C3464">
        <w:rPr>
          <w:sz w:val="16"/>
        </w:rPr>
        <w:t xml:space="preserve"> </w:t>
      </w:r>
      <w:r w:rsidRPr="008C3464">
        <w:rPr>
          <w:rStyle w:val="StyleUnderline"/>
          <w:highlight w:val="cyan"/>
        </w:rPr>
        <w:t>2022</w:t>
      </w:r>
      <w:r w:rsidRPr="008C3464">
        <w:rPr>
          <w:sz w:val="16"/>
        </w:rPr>
        <w:t xml:space="preserve"> budget </w:t>
      </w:r>
      <w:r w:rsidRPr="008C3464">
        <w:rPr>
          <w:rStyle w:val="StyleUnderline"/>
          <w:highlight w:val="cyan"/>
        </w:rPr>
        <w:t>levels</w:t>
      </w:r>
      <w:r w:rsidRPr="008C3464">
        <w:rPr>
          <w:sz w:val="16"/>
        </w:rPr>
        <w:t xml:space="preserve">, saying </w:t>
      </w:r>
      <w:r w:rsidRPr="008C3464">
        <w:rPr>
          <w:rStyle w:val="StyleUnderline"/>
        </w:rPr>
        <w:t xml:space="preserve">the </w:t>
      </w:r>
      <w:r w:rsidRPr="008C3464">
        <w:rPr>
          <w:rStyle w:val="StyleUnderline"/>
          <w:highlight w:val="cyan"/>
        </w:rPr>
        <w:t>debt agreement</w:t>
      </w:r>
      <w:r w:rsidRPr="008C3464">
        <w:rPr>
          <w:sz w:val="16"/>
        </w:rPr>
        <w:t xml:space="preserve"> “</w:t>
      </w:r>
      <w:r w:rsidRPr="008C3464">
        <w:rPr>
          <w:rStyle w:val="StyleUnderline"/>
          <w:highlight w:val="cyan"/>
        </w:rPr>
        <w:t>set</w:t>
      </w:r>
      <w:r w:rsidRPr="008C3464">
        <w:rPr>
          <w:sz w:val="16"/>
        </w:rPr>
        <w:t xml:space="preserve"> a top-line spending cap -– </w:t>
      </w:r>
      <w:r w:rsidRPr="008C3464">
        <w:rPr>
          <w:rStyle w:val="Emphasis"/>
          <w:highlight w:val="cyan"/>
        </w:rPr>
        <w:t>a ceiling</w:t>
      </w:r>
      <w:r w:rsidRPr="008C3464">
        <w:rPr>
          <w:sz w:val="16"/>
        </w:rPr>
        <w:t xml:space="preserve">, </w:t>
      </w:r>
      <w:r w:rsidRPr="008C3464">
        <w:rPr>
          <w:rStyle w:val="Emphasis"/>
          <w:highlight w:val="cyan"/>
        </w:rPr>
        <w:t>not a floor</w:t>
      </w:r>
      <w:r w:rsidRPr="008C3464">
        <w:rPr>
          <w:sz w:val="16"/>
        </w:rPr>
        <w:t>.”</w:t>
      </w:r>
    </w:p>
    <w:p w14:paraId="35E9CC76" w14:textId="77777777" w:rsidR="00293AD0" w:rsidRPr="008C3464" w:rsidRDefault="00293AD0" w:rsidP="00293AD0">
      <w:pPr>
        <w:rPr>
          <w:sz w:val="16"/>
        </w:rPr>
      </w:pPr>
      <w:r w:rsidRPr="008C3464">
        <w:rPr>
          <w:sz w:val="16"/>
        </w:rPr>
        <w:t xml:space="preserve">The announcements delighted </w:t>
      </w:r>
      <w:r w:rsidRPr="008C3464">
        <w:rPr>
          <w:rStyle w:val="StyleUnderline"/>
          <w:highlight w:val="cyan"/>
        </w:rPr>
        <w:t>Republicans</w:t>
      </w:r>
      <w:r w:rsidRPr="008C3464">
        <w:rPr>
          <w:sz w:val="16"/>
        </w:rPr>
        <w:t xml:space="preserve"> who had criticized McCarthy, R-Calif., and opposed the debt ceiling legislation because they </w:t>
      </w:r>
      <w:r w:rsidRPr="008C3464">
        <w:rPr>
          <w:rStyle w:val="StyleUnderline"/>
          <w:highlight w:val="cyan"/>
        </w:rPr>
        <w:t>felt</w:t>
      </w:r>
      <w:r w:rsidRPr="008C3464">
        <w:rPr>
          <w:sz w:val="16"/>
        </w:rPr>
        <w:t xml:space="preserve"> that </w:t>
      </w:r>
      <w:r w:rsidRPr="008C3464">
        <w:rPr>
          <w:rStyle w:val="StyleUnderline"/>
          <w:highlight w:val="cyan"/>
        </w:rPr>
        <w:t>agreement allowed too much spending</w:t>
      </w:r>
      <w:r w:rsidRPr="008C3464">
        <w:rPr>
          <w:sz w:val="16"/>
        </w:rPr>
        <w:t>. But it drew immediate pushback from Democrats who say an attempt to circumvent the debt ceiling agreement’s top-line numbers effectively guarantees a standoff with the Senate and White House and possibly even a damaging government stoppage when funding expires this fall.</w:t>
      </w:r>
    </w:p>
    <w:p w14:paraId="6555A9A6" w14:textId="77777777" w:rsidR="00293AD0" w:rsidRPr="008C3464" w:rsidRDefault="00293AD0" w:rsidP="00293AD0">
      <w:pPr>
        <w:rPr>
          <w:sz w:val="16"/>
        </w:rPr>
      </w:pPr>
      <w:r w:rsidRPr="008C3464">
        <w:rPr>
          <w:sz w:val="16"/>
        </w:rPr>
        <w:t>“</w:t>
      </w:r>
      <w:r w:rsidRPr="008C3464">
        <w:rPr>
          <w:rStyle w:val="StyleUnderline"/>
          <w:highlight w:val="cyan"/>
        </w:rPr>
        <w:t>It</w:t>
      </w:r>
      <w:r w:rsidRPr="008C3464">
        <w:rPr>
          <w:sz w:val="16"/>
        </w:rPr>
        <w:t xml:space="preserve"> </w:t>
      </w:r>
      <w:r w:rsidRPr="008C3464">
        <w:rPr>
          <w:sz w:val="12"/>
          <w:szCs w:val="12"/>
        </w:rPr>
        <w:t>i</w:t>
      </w:r>
      <w:r w:rsidRPr="008C3464">
        <w:rPr>
          <w:rStyle w:val="StyleUnderline"/>
          <w:highlight w:val="cyan"/>
        </w:rPr>
        <w:t>s a</w:t>
      </w:r>
      <w:r w:rsidRPr="008C3464">
        <w:rPr>
          <w:rStyle w:val="StyleUnderline"/>
        </w:rPr>
        <w:t xml:space="preserve"> </w:t>
      </w:r>
      <w:r w:rsidRPr="008C3464">
        <w:rPr>
          <w:rStyle w:val="Emphasis"/>
          <w:highlight w:val="cyan"/>
        </w:rPr>
        <w:t>prelude to</w:t>
      </w:r>
      <w:r w:rsidRPr="008C3464">
        <w:rPr>
          <w:sz w:val="16"/>
        </w:rPr>
        <w:t xml:space="preserve"> a </w:t>
      </w:r>
      <w:r w:rsidRPr="008C3464">
        <w:rPr>
          <w:rStyle w:val="Emphasis"/>
          <w:highlight w:val="cyan"/>
        </w:rPr>
        <w:t>shutdown</w:t>
      </w:r>
      <w:r w:rsidRPr="008C3464">
        <w:rPr>
          <w:sz w:val="16"/>
        </w:rPr>
        <w:t xml:space="preserve"> — what they are engineering,” said Connecticut Rep. Rosa DeLauro, the top Democrat on the House Appropriations Committee.</w:t>
      </w:r>
    </w:p>
    <w:p w14:paraId="225A3CE4" w14:textId="77777777" w:rsidR="00293AD0" w:rsidRPr="008C3464" w:rsidRDefault="00293AD0" w:rsidP="00293AD0">
      <w:pPr>
        <w:rPr>
          <w:sz w:val="16"/>
        </w:rPr>
      </w:pPr>
      <w:r w:rsidRPr="008C3464">
        <w:rPr>
          <w:sz w:val="16"/>
        </w:rPr>
        <w:t xml:space="preserve">The </w:t>
      </w:r>
      <w:r w:rsidRPr="008C3464">
        <w:rPr>
          <w:rStyle w:val="StyleUnderline"/>
        </w:rPr>
        <w:t>emerging dynamic raises</w:t>
      </w:r>
      <w:r w:rsidRPr="008C3464">
        <w:rPr>
          <w:sz w:val="16"/>
        </w:rPr>
        <w:t xml:space="preserve"> the </w:t>
      </w:r>
      <w:r w:rsidRPr="008C3464">
        <w:rPr>
          <w:rStyle w:val="StyleUnderline"/>
        </w:rPr>
        <w:t>potential for a</w:t>
      </w:r>
      <w:r w:rsidRPr="008C3464">
        <w:rPr>
          <w:sz w:val="16"/>
        </w:rPr>
        <w:t xml:space="preserve">nother </w:t>
      </w:r>
      <w:r w:rsidRPr="008C3464">
        <w:rPr>
          <w:rStyle w:val="StyleUnderline"/>
        </w:rPr>
        <w:t>round of eco</w:t>
      </w:r>
      <w:r w:rsidRPr="008C3464">
        <w:rPr>
          <w:sz w:val="16"/>
        </w:rPr>
        <w:t>nomy-</w:t>
      </w:r>
      <w:r w:rsidRPr="008C3464">
        <w:rPr>
          <w:rStyle w:val="StyleUnderline"/>
        </w:rPr>
        <w:t>rattling</w:t>
      </w:r>
      <w:r w:rsidRPr="008C3464">
        <w:rPr>
          <w:sz w:val="16"/>
        </w:rPr>
        <w:t xml:space="preserve"> brinkmanship in Washington just months </w:t>
      </w:r>
      <w:r w:rsidRPr="008C3464">
        <w:rPr>
          <w:rStyle w:val="StyleUnderline"/>
        </w:rPr>
        <w:t>after lawmakers narrowly avoided a</w:t>
      </w:r>
      <w:r w:rsidRPr="008C3464">
        <w:rPr>
          <w:sz w:val="16"/>
        </w:rPr>
        <w:t xml:space="preserve"> damaging federal</w:t>
      </w:r>
      <w:r w:rsidRPr="008C3464">
        <w:rPr>
          <w:rStyle w:val="StyleUnderline"/>
        </w:rPr>
        <w:t xml:space="preserve"> default</w:t>
      </w:r>
      <w:r w:rsidRPr="008C3464">
        <w:rPr>
          <w:sz w:val="16"/>
        </w:rPr>
        <w:t>.</w:t>
      </w:r>
    </w:p>
    <w:p w14:paraId="7ADECCC5" w14:textId="77777777" w:rsidR="00293AD0" w:rsidRPr="008C3464" w:rsidRDefault="00293AD0" w:rsidP="00293AD0">
      <w:pPr>
        <w:rPr>
          <w:sz w:val="16"/>
        </w:rPr>
      </w:pPr>
      <w:r w:rsidRPr="008C3464">
        <w:rPr>
          <w:sz w:val="16"/>
        </w:rPr>
        <w:t xml:space="preserve">Partial </w:t>
      </w:r>
      <w:r w:rsidRPr="008C3464">
        <w:rPr>
          <w:rStyle w:val="StyleUnderline"/>
        </w:rPr>
        <w:t>government shutdowns</w:t>
      </w:r>
      <w:r w:rsidRPr="008C3464">
        <w:rPr>
          <w:sz w:val="16"/>
        </w:rPr>
        <w:t xml:space="preserve"> have become </w:t>
      </w:r>
      <w:r w:rsidRPr="008C3464">
        <w:rPr>
          <w:rStyle w:val="StyleUnderline"/>
        </w:rPr>
        <w:t>increasingly common</w:t>
      </w:r>
      <w:r w:rsidRPr="008C3464">
        <w:rPr>
          <w:sz w:val="16"/>
        </w:rPr>
        <w:t xml:space="preserve"> in the modern era, with the longest coming under President Donald Trump as he demanded money for a U.S.-Mexico border wall. With President Joe Biden facing down the Republican-controlled House as he runs for reelection in 2024 and some </w:t>
      </w:r>
      <w:r w:rsidRPr="008C3464">
        <w:rPr>
          <w:rStyle w:val="StyleUnderline"/>
          <w:highlight w:val="cyan"/>
        </w:rPr>
        <w:t>conservatives</w:t>
      </w:r>
      <w:r w:rsidRPr="008C3464">
        <w:rPr>
          <w:rStyle w:val="StyleUnderline"/>
        </w:rPr>
        <w:t xml:space="preserve"> openly </w:t>
      </w:r>
      <w:r w:rsidRPr="008C3464">
        <w:rPr>
          <w:rStyle w:val="Emphasis"/>
          <w:highlight w:val="cyan"/>
        </w:rPr>
        <w:t>dismissive of</w:t>
      </w:r>
      <w:r w:rsidRPr="008C3464">
        <w:rPr>
          <w:rStyle w:val="StyleUnderline"/>
        </w:rPr>
        <w:t xml:space="preserve"> the </w:t>
      </w:r>
      <w:r w:rsidRPr="008C3464">
        <w:rPr>
          <w:rStyle w:val="Emphasis"/>
          <w:highlight w:val="cyan"/>
        </w:rPr>
        <w:t>damage</w:t>
      </w:r>
      <w:r w:rsidRPr="008C3464">
        <w:rPr>
          <w:rStyle w:val="StyleUnderline"/>
        </w:rPr>
        <w:t xml:space="preserve"> </w:t>
      </w:r>
      <w:r w:rsidRPr="008C3464">
        <w:rPr>
          <w:rStyle w:val="StyleUnderline"/>
          <w:highlight w:val="cyan"/>
        </w:rPr>
        <w:t>a shutdown can cause</w:t>
      </w:r>
      <w:r w:rsidRPr="008C3464">
        <w:rPr>
          <w:sz w:val="16"/>
        </w:rPr>
        <w:t xml:space="preserve">, the </w:t>
      </w:r>
      <w:r w:rsidRPr="008C3464">
        <w:rPr>
          <w:rStyle w:val="StyleUnderline"/>
          <w:highlight w:val="cyan"/>
        </w:rPr>
        <w:t>spending fight</w:t>
      </w:r>
      <w:r w:rsidRPr="008C3464">
        <w:rPr>
          <w:sz w:val="16"/>
        </w:rPr>
        <w:t xml:space="preserve"> appears nearly </w:t>
      </w:r>
      <w:r w:rsidRPr="008C3464">
        <w:rPr>
          <w:rStyle w:val="Emphasis"/>
          <w:highlight w:val="cyan"/>
        </w:rPr>
        <w:t>certain to escalate</w:t>
      </w:r>
      <w:r w:rsidRPr="008C3464">
        <w:rPr>
          <w:sz w:val="16"/>
        </w:rPr>
        <w:t>.</w:t>
      </w:r>
    </w:p>
    <w:p w14:paraId="50628884" w14:textId="77777777" w:rsidR="00293AD0" w:rsidRPr="008C3464" w:rsidRDefault="00293AD0" w:rsidP="00293AD0">
      <w:pPr>
        <w:rPr>
          <w:sz w:val="16"/>
        </w:rPr>
      </w:pPr>
      <w:r w:rsidRPr="008C3464">
        <w:rPr>
          <w:sz w:val="16"/>
        </w:rPr>
        <w:t xml:space="preserve">The </w:t>
      </w:r>
      <w:r w:rsidRPr="008C3464">
        <w:rPr>
          <w:rStyle w:val="Emphasis"/>
          <w:highlight w:val="cyan"/>
        </w:rPr>
        <w:t>tension created</w:t>
      </w:r>
      <w:r w:rsidRPr="008C3464">
        <w:rPr>
          <w:rStyle w:val="StyleUnderline"/>
        </w:rPr>
        <w:t xml:space="preserve"> by the GOP</w:t>
      </w:r>
      <w:r w:rsidRPr="008C3464">
        <w:rPr>
          <w:sz w:val="16"/>
        </w:rPr>
        <w:t xml:space="preserve">’s pursuit of more non-defense spending cuts was </w:t>
      </w:r>
      <w:r w:rsidRPr="008C3464">
        <w:rPr>
          <w:rStyle w:val="StyleUnderline"/>
          <w:highlight w:val="cyan"/>
        </w:rPr>
        <w:t>evident during</w:t>
      </w:r>
      <w:r w:rsidRPr="008C3464">
        <w:rPr>
          <w:sz w:val="16"/>
        </w:rPr>
        <w:t xml:space="preserve"> </w:t>
      </w:r>
      <w:r w:rsidRPr="008C3464">
        <w:rPr>
          <w:rStyle w:val="StyleUnderline"/>
          <w:highlight w:val="cyan"/>
        </w:rPr>
        <w:t>hearings</w:t>
      </w:r>
      <w:r w:rsidRPr="008C3464">
        <w:rPr>
          <w:sz w:val="16"/>
        </w:rPr>
        <w:t xml:space="preserve"> held Wednesday and Thursday of the House Appropriations panel.</w:t>
      </w:r>
    </w:p>
    <w:p w14:paraId="6F1C1FD2" w14:textId="77777777" w:rsidR="00293AD0" w:rsidRPr="008C3464" w:rsidRDefault="00293AD0" w:rsidP="00293AD0">
      <w:pPr>
        <w:rPr>
          <w:sz w:val="16"/>
        </w:rPr>
      </w:pPr>
      <w:r w:rsidRPr="008C3464">
        <w:rPr>
          <w:rStyle w:val="StyleUnderline"/>
        </w:rPr>
        <w:t>Democrats accused</w:t>
      </w:r>
      <w:r w:rsidRPr="008C3464">
        <w:rPr>
          <w:sz w:val="16"/>
        </w:rPr>
        <w:t xml:space="preserve"> House </w:t>
      </w:r>
      <w:r w:rsidRPr="008C3464">
        <w:rPr>
          <w:rStyle w:val="StyleUnderline"/>
        </w:rPr>
        <w:t>Republicans of going back on their word</w:t>
      </w:r>
      <w:r w:rsidRPr="008C3464">
        <w:rPr>
          <w:sz w:val="16"/>
        </w:rPr>
        <w:t>. “Do you think any of us would have made a deal if we thought your ’22 number was the deal?” said Rep. Steny Hoyer, D-Md. “What kind of deal is that? What kind of respect for yourselves is that?</w:t>
      </w:r>
    </w:p>
    <w:p w14:paraId="24FD9C66" w14:textId="77777777" w:rsidR="00293AD0" w:rsidRPr="008C3464" w:rsidRDefault="00293AD0" w:rsidP="00293AD0">
      <w:pPr>
        <w:rPr>
          <w:sz w:val="16"/>
          <w:szCs w:val="16"/>
        </w:rPr>
      </w:pPr>
      <w:r w:rsidRPr="008C3464">
        <w:rPr>
          <w:sz w:val="16"/>
          <w:szCs w:val="16"/>
        </w:rPr>
        <w:t>“You knew that wasn’t a ceiling,” said Rep. Debbie Wasserman Schultz, D-Fla. “Traditionally, that’s where we are starting. Caps are not ceilings in our world. They are a starting point and then we negotiate from those numbers we have agreed to. That’s how it has always been.”</w:t>
      </w:r>
    </w:p>
    <w:p w14:paraId="3065B81E" w14:textId="77777777" w:rsidR="00293AD0" w:rsidRPr="008C3464" w:rsidRDefault="00293AD0" w:rsidP="00293AD0">
      <w:pPr>
        <w:rPr>
          <w:sz w:val="16"/>
        </w:rPr>
      </w:pPr>
      <w:r w:rsidRPr="008C3464">
        <w:rPr>
          <w:sz w:val="16"/>
        </w:rPr>
        <w:t xml:space="preserve">But </w:t>
      </w:r>
      <w:r w:rsidRPr="008C3464">
        <w:rPr>
          <w:rStyle w:val="StyleUnderline"/>
        </w:rPr>
        <w:t>Republicans said McCarthy was clear during negotiations</w:t>
      </w:r>
      <w:r w:rsidRPr="008C3464">
        <w:rPr>
          <w:sz w:val="16"/>
        </w:rPr>
        <w:t xml:space="preserve"> that </w:t>
      </w:r>
      <w:r w:rsidRPr="008C3464">
        <w:rPr>
          <w:rStyle w:val="StyleUnderline"/>
        </w:rPr>
        <w:t>spending had to come down from</w:t>
      </w:r>
      <w:r w:rsidRPr="008C3464">
        <w:rPr>
          <w:sz w:val="16"/>
        </w:rPr>
        <w:t xml:space="preserve"> </w:t>
      </w:r>
      <w:r w:rsidRPr="008C3464">
        <w:rPr>
          <w:rStyle w:val="StyleUnderline"/>
        </w:rPr>
        <w:t>current levels</w:t>
      </w:r>
      <w:r w:rsidRPr="008C3464">
        <w:rPr>
          <w:sz w:val="16"/>
        </w:rPr>
        <w:t>.</w:t>
      </w:r>
    </w:p>
    <w:p w14:paraId="4955202E" w14:textId="77777777" w:rsidR="00293AD0" w:rsidRPr="008C3464" w:rsidRDefault="00293AD0" w:rsidP="00293AD0">
      <w:pPr>
        <w:rPr>
          <w:sz w:val="16"/>
          <w:szCs w:val="16"/>
        </w:rPr>
      </w:pPr>
      <w:r w:rsidRPr="008C3464">
        <w:rPr>
          <w:sz w:val="16"/>
          <w:szCs w:val="16"/>
        </w:rPr>
        <w:t>“We can try to fool the American people with smoke and mirrors and pretend, but the speaker was clear. We are in a debt crisis in this country,” said Rep. Andy Harris, R-Md.</w:t>
      </w:r>
    </w:p>
    <w:p w14:paraId="61C050E9" w14:textId="77777777" w:rsidR="00293AD0" w:rsidRPr="008C3464" w:rsidRDefault="00293AD0" w:rsidP="00293AD0">
      <w:pPr>
        <w:rPr>
          <w:sz w:val="16"/>
        </w:rPr>
      </w:pPr>
      <w:r w:rsidRPr="002A157E">
        <w:rPr>
          <w:rStyle w:val="StyleUnderline"/>
          <w:highlight w:val="cyan"/>
        </w:rPr>
        <w:t>Under the</w:t>
      </w:r>
      <w:r w:rsidRPr="008C3464">
        <w:rPr>
          <w:rStyle w:val="StyleUnderline"/>
        </w:rPr>
        <w:t xml:space="preserve"> debt ceiling </w:t>
      </w:r>
      <w:r w:rsidRPr="002A157E">
        <w:rPr>
          <w:rStyle w:val="StyleUnderline"/>
          <w:highlight w:val="cyan"/>
        </w:rPr>
        <w:t>agreement</w:t>
      </w:r>
      <w:r w:rsidRPr="008C3464">
        <w:rPr>
          <w:sz w:val="16"/>
        </w:rPr>
        <w:t xml:space="preserve">, the White House said </w:t>
      </w:r>
      <w:r w:rsidRPr="008C3464">
        <w:rPr>
          <w:rStyle w:val="StyleUnderline"/>
        </w:rPr>
        <w:t>nondefense spending was expected to be</w:t>
      </w:r>
      <w:r w:rsidRPr="008C3464">
        <w:rPr>
          <w:sz w:val="16"/>
        </w:rPr>
        <w:t xml:space="preserve"> roughly </w:t>
      </w:r>
      <w:r w:rsidRPr="008C3464">
        <w:rPr>
          <w:rStyle w:val="StyleUnderline"/>
        </w:rPr>
        <w:t>flat in the next budget year and increase by 1% the following</w:t>
      </w:r>
      <w:r w:rsidRPr="008C3464">
        <w:rPr>
          <w:sz w:val="16"/>
        </w:rPr>
        <w:t xml:space="preserve"> year. </w:t>
      </w:r>
      <w:r w:rsidRPr="00E807BC">
        <w:rPr>
          <w:rStyle w:val="StyleUnderline"/>
          <w:highlight w:val="cyan"/>
        </w:rPr>
        <w:t>Defense spending</w:t>
      </w:r>
      <w:r w:rsidRPr="008C3464">
        <w:rPr>
          <w:sz w:val="16"/>
        </w:rPr>
        <w:t xml:space="preserve"> would </w:t>
      </w:r>
      <w:r w:rsidRPr="00E807BC">
        <w:rPr>
          <w:rStyle w:val="StyleUnderline"/>
          <w:highlight w:val="cyan"/>
        </w:rPr>
        <w:t>increase by</w:t>
      </w:r>
      <w:r w:rsidRPr="008C3464">
        <w:rPr>
          <w:rStyle w:val="StyleUnderline"/>
        </w:rPr>
        <w:t xml:space="preserve"> about </w:t>
      </w:r>
      <w:r w:rsidRPr="00E807BC">
        <w:rPr>
          <w:rStyle w:val="Emphasis"/>
          <w:highlight w:val="cyan"/>
        </w:rPr>
        <w:t>3.3%</w:t>
      </w:r>
      <w:r w:rsidRPr="008C3464">
        <w:rPr>
          <w:rStyle w:val="StyleUnderline"/>
        </w:rPr>
        <w:t xml:space="preserve"> next year</w:t>
      </w:r>
      <w:r w:rsidRPr="008C3464">
        <w:rPr>
          <w:sz w:val="16"/>
        </w:rPr>
        <w:t xml:space="preserve"> and </w:t>
      </w:r>
      <w:r w:rsidRPr="008C3464">
        <w:rPr>
          <w:rStyle w:val="StyleUnderline"/>
        </w:rPr>
        <w:t>1% the following</w:t>
      </w:r>
      <w:r w:rsidRPr="008C3464">
        <w:rPr>
          <w:sz w:val="16"/>
        </w:rPr>
        <w:t xml:space="preserve"> year. The </w:t>
      </w:r>
      <w:r w:rsidRPr="008C3464">
        <w:rPr>
          <w:rStyle w:val="StyleUnderline"/>
        </w:rPr>
        <w:t>agreement to curb discretionary</w:t>
      </w:r>
      <w:r w:rsidRPr="008C3464">
        <w:rPr>
          <w:sz w:val="16"/>
        </w:rPr>
        <w:t xml:space="preserve"> </w:t>
      </w:r>
      <w:r w:rsidRPr="008C3464">
        <w:rPr>
          <w:rStyle w:val="StyleUnderline"/>
        </w:rPr>
        <w:t>spending does not include programs</w:t>
      </w:r>
      <w:r w:rsidRPr="008C3464">
        <w:rPr>
          <w:sz w:val="16"/>
        </w:rPr>
        <w:t xml:space="preserve"> like </w:t>
      </w:r>
      <w:r w:rsidRPr="008C3464">
        <w:rPr>
          <w:rStyle w:val="StyleUnderline"/>
        </w:rPr>
        <w:t>Medicare and S</w:t>
      </w:r>
      <w:r w:rsidRPr="008C3464">
        <w:rPr>
          <w:sz w:val="16"/>
        </w:rPr>
        <w:t xml:space="preserve">ocial </w:t>
      </w:r>
      <w:r w:rsidRPr="008C3464">
        <w:rPr>
          <w:rStyle w:val="StyleUnderline"/>
        </w:rPr>
        <w:t>S</w:t>
      </w:r>
      <w:r w:rsidRPr="008C3464">
        <w:rPr>
          <w:sz w:val="16"/>
        </w:rPr>
        <w:t xml:space="preserve">ecurity, which are </w:t>
      </w:r>
      <w:r w:rsidRPr="008C3464">
        <w:rPr>
          <w:rStyle w:val="StyleUnderline"/>
        </w:rPr>
        <w:t>considered</w:t>
      </w:r>
      <w:r w:rsidRPr="008C3464">
        <w:rPr>
          <w:sz w:val="16"/>
        </w:rPr>
        <w:t xml:space="preserve"> </w:t>
      </w:r>
      <w:r w:rsidRPr="008C3464">
        <w:rPr>
          <w:rStyle w:val="StyleUnderline"/>
        </w:rPr>
        <w:t>mandatory</w:t>
      </w:r>
      <w:r w:rsidRPr="008C3464">
        <w:rPr>
          <w:sz w:val="16"/>
        </w:rPr>
        <w:t xml:space="preserve"> spending.</w:t>
      </w:r>
    </w:p>
    <w:p w14:paraId="29ECF06F" w14:textId="77777777" w:rsidR="00293AD0" w:rsidRPr="008C3464" w:rsidRDefault="00293AD0" w:rsidP="00293AD0">
      <w:pPr>
        <w:rPr>
          <w:sz w:val="16"/>
        </w:rPr>
      </w:pPr>
      <w:r w:rsidRPr="008C3464">
        <w:rPr>
          <w:sz w:val="16"/>
        </w:rPr>
        <w:t xml:space="preserve">A </w:t>
      </w:r>
      <w:r w:rsidRPr="008C3464">
        <w:rPr>
          <w:rStyle w:val="StyleUnderline"/>
        </w:rPr>
        <w:t>few Republicans</w:t>
      </w:r>
      <w:r w:rsidRPr="008C3464">
        <w:rPr>
          <w:sz w:val="16"/>
        </w:rPr>
        <w:t xml:space="preserve"> have </w:t>
      </w:r>
      <w:r w:rsidRPr="008C3464">
        <w:rPr>
          <w:rStyle w:val="StyleUnderline"/>
        </w:rPr>
        <w:t>urged leadership not to bend to a minority</w:t>
      </w:r>
      <w:r w:rsidRPr="008C3464">
        <w:rPr>
          <w:sz w:val="16"/>
        </w:rPr>
        <w:t xml:space="preserve"> within the conference.</w:t>
      </w:r>
    </w:p>
    <w:p w14:paraId="01D09A7C" w14:textId="77777777" w:rsidR="00293AD0" w:rsidRPr="008C3464" w:rsidRDefault="00293AD0" w:rsidP="00293AD0">
      <w:pPr>
        <w:rPr>
          <w:sz w:val="16"/>
          <w:szCs w:val="16"/>
        </w:rPr>
      </w:pPr>
      <w:r w:rsidRPr="008C3464">
        <w:rPr>
          <w:sz w:val="16"/>
          <w:szCs w:val="16"/>
        </w:rPr>
        <w:t>“I think we’ve just got to be really careful not to allow, you know, a small portion of our conference to continually be chipping away at previously agreed upon issues,” said Rep. Steve Womack, R-Ark. “That top-line number was agreed to in the (debt-ceiling bill.) They may not like it. They voiced their displeasure last week. They kind of shut the House down, but we’ve got work to do. We need to be doing it.”</w:t>
      </w:r>
    </w:p>
    <w:p w14:paraId="3AC33774" w14:textId="77777777" w:rsidR="00293AD0" w:rsidRPr="008C3464" w:rsidRDefault="00293AD0" w:rsidP="00293AD0">
      <w:pPr>
        <w:rPr>
          <w:sz w:val="16"/>
          <w:szCs w:val="16"/>
        </w:rPr>
      </w:pPr>
      <w:r w:rsidRPr="008C3464">
        <w:rPr>
          <w:sz w:val="16"/>
          <w:szCs w:val="16"/>
        </w:rPr>
        <w:t>Republicans only have a five-seat majority in the House, which magnifies the power that a small bloc can have. It took just 11 members, mostly members of the House Freedom Caucus, to stall House votes on legislation in early June and send lawmakers home early. One of those 11, Rep. Bob Good, R-Va., said moving to 2022 spending levels for nondefense programs will be good for Republican candidates in next year’s general election because that’s what voters are demanding.</w:t>
      </w:r>
    </w:p>
    <w:p w14:paraId="6E331DA7" w14:textId="77777777" w:rsidR="00293AD0" w:rsidRPr="008C3464" w:rsidRDefault="00293AD0" w:rsidP="00293AD0">
      <w:pPr>
        <w:rPr>
          <w:sz w:val="16"/>
        </w:rPr>
      </w:pPr>
      <w:r w:rsidRPr="008C3464">
        <w:rPr>
          <w:sz w:val="16"/>
        </w:rPr>
        <w:t>“</w:t>
      </w:r>
      <w:r w:rsidRPr="008C3464">
        <w:rPr>
          <w:rStyle w:val="StyleUnderline"/>
          <w:highlight w:val="cyan"/>
        </w:rPr>
        <w:t>Democrats</w:t>
      </w:r>
      <w:r w:rsidRPr="008C3464">
        <w:rPr>
          <w:rStyle w:val="StyleUnderline"/>
        </w:rPr>
        <w:t xml:space="preserve"> have </w:t>
      </w:r>
      <w:r w:rsidRPr="008C3464">
        <w:rPr>
          <w:rStyle w:val="StyleUnderline"/>
          <w:highlight w:val="cyan"/>
        </w:rPr>
        <w:t>no interest in cutting spending</w:t>
      </w:r>
      <w:r w:rsidRPr="008C3464">
        <w:rPr>
          <w:sz w:val="16"/>
        </w:rPr>
        <w:t xml:space="preserve">,” </w:t>
      </w:r>
      <w:r w:rsidRPr="008C3464">
        <w:rPr>
          <w:rStyle w:val="StyleUnderline"/>
          <w:highlight w:val="cyan"/>
        </w:rPr>
        <w:t>Good said</w:t>
      </w:r>
      <w:r w:rsidRPr="008C3464">
        <w:rPr>
          <w:sz w:val="16"/>
        </w:rPr>
        <w:t xml:space="preserve">. “They have to be forced to do so. </w:t>
      </w:r>
      <w:r w:rsidRPr="008C3464">
        <w:rPr>
          <w:rStyle w:val="StyleUnderline"/>
        </w:rPr>
        <w:t>We</w:t>
      </w:r>
      <w:r w:rsidRPr="008C3464">
        <w:rPr>
          <w:sz w:val="16"/>
        </w:rPr>
        <w:t xml:space="preserve"> </w:t>
      </w:r>
      <w:r w:rsidRPr="008C3464">
        <w:rPr>
          <w:rStyle w:val="StyleUnderline"/>
        </w:rPr>
        <w:t>should have used the debt ceiling to force them to cut spending</w:t>
      </w:r>
      <w:r w:rsidRPr="008C3464">
        <w:rPr>
          <w:sz w:val="16"/>
        </w:rPr>
        <w:t xml:space="preserve">. We should use the appropriations process to force them to cut spending. We </w:t>
      </w:r>
      <w:r w:rsidRPr="008C3464">
        <w:rPr>
          <w:rStyle w:val="Emphasis"/>
          <w:highlight w:val="cyan"/>
        </w:rPr>
        <w:t>shouldn’t fear a</w:t>
      </w:r>
      <w:r w:rsidRPr="008C3464">
        <w:rPr>
          <w:rStyle w:val="StyleUnderline"/>
        </w:rPr>
        <w:t xml:space="preserve"> government </w:t>
      </w:r>
      <w:r w:rsidRPr="008C3464">
        <w:rPr>
          <w:rStyle w:val="Emphasis"/>
          <w:highlight w:val="cyan"/>
        </w:rPr>
        <w:t>shutdown</w:t>
      </w:r>
      <w:r w:rsidRPr="008C3464">
        <w:rPr>
          <w:sz w:val="16"/>
        </w:rPr>
        <w:t>. Most of what we do up here is bad anyway.”</w:t>
      </w:r>
    </w:p>
    <w:p w14:paraId="3A058F92" w14:textId="77777777" w:rsidR="00293AD0" w:rsidRPr="008C3464" w:rsidRDefault="00293AD0" w:rsidP="00293AD0">
      <w:pPr>
        <w:rPr>
          <w:sz w:val="16"/>
        </w:rPr>
      </w:pPr>
      <w:r w:rsidRPr="008C3464">
        <w:rPr>
          <w:sz w:val="16"/>
        </w:rPr>
        <w:t xml:space="preserve">Many senators, </w:t>
      </w:r>
      <w:r w:rsidRPr="008C3464">
        <w:rPr>
          <w:rStyle w:val="StyleUnderline"/>
          <w:highlight w:val="cyan"/>
        </w:rPr>
        <w:t>Democrat and Republican</w:t>
      </w:r>
      <w:r w:rsidRPr="008C3464">
        <w:rPr>
          <w:sz w:val="16"/>
        </w:rPr>
        <w:t xml:space="preserve">, did </w:t>
      </w:r>
      <w:r w:rsidRPr="008C3464">
        <w:rPr>
          <w:rStyle w:val="Emphasis"/>
          <w:highlight w:val="cyan"/>
        </w:rPr>
        <w:t>not</w:t>
      </w:r>
      <w:r w:rsidRPr="008C3464">
        <w:rPr>
          <w:sz w:val="16"/>
        </w:rPr>
        <w:t xml:space="preserve"> seem as </w:t>
      </w:r>
      <w:r w:rsidRPr="008C3464">
        <w:rPr>
          <w:rStyle w:val="Emphasis"/>
          <w:highlight w:val="cyan"/>
        </w:rPr>
        <w:t>concerned</w:t>
      </w:r>
      <w:r w:rsidRPr="008C3464">
        <w:rPr>
          <w:rStyle w:val="StyleUnderline"/>
        </w:rPr>
        <w:t xml:space="preserve"> about</w:t>
      </w:r>
      <w:r w:rsidRPr="008C3464">
        <w:rPr>
          <w:sz w:val="16"/>
        </w:rPr>
        <w:t xml:space="preserve"> the possibility of a </w:t>
      </w:r>
      <w:r w:rsidRPr="008C3464">
        <w:rPr>
          <w:rStyle w:val="StyleUnderline"/>
        </w:rPr>
        <w:t>shutdown</w:t>
      </w:r>
      <w:r w:rsidRPr="008C3464">
        <w:rPr>
          <w:sz w:val="16"/>
        </w:rPr>
        <w:t>.</w:t>
      </w:r>
    </w:p>
    <w:p w14:paraId="0261B048" w14:textId="77777777" w:rsidR="00293AD0" w:rsidRPr="008C3464" w:rsidRDefault="00293AD0" w:rsidP="00293AD0">
      <w:pPr>
        <w:rPr>
          <w:sz w:val="16"/>
        </w:rPr>
      </w:pPr>
      <w:r w:rsidRPr="008C3464">
        <w:rPr>
          <w:sz w:val="16"/>
        </w:rPr>
        <w:t xml:space="preserve">“This </w:t>
      </w:r>
      <w:r w:rsidRPr="008C3464">
        <w:rPr>
          <w:rStyle w:val="StyleUnderline"/>
        </w:rPr>
        <w:t>crowd</w:t>
      </w:r>
      <w:r w:rsidRPr="008C3464">
        <w:rPr>
          <w:sz w:val="16"/>
        </w:rPr>
        <w:t xml:space="preserve"> that is </w:t>
      </w:r>
      <w:r w:rsidRPr="008C3464">
        <w:rPr>
          <w:rStyle w:val="StyleUnderline"/>
        </w:rPr>
        <w:t>giving McCarthy trouble</w:t>
      </w:r>
      <w:r w:rsidRPr="008C3464">
        <w:rPr>
          <w:sz w:val="16"/>
        </w:rPr>
        <w:t xml:space="preserve"> is </w:t>
      </w:r>
      <w:r w:rsidRPr="008C3464">
        <w:rPr>
          <w:rStyle w:val="StyleUnderline"/>
        </w:rPr>
        <w:t>irrelevant for</w:t>
      </w:r>
      <w:r w:rsidRPr="008C3464">
        <w:rPr>
          <w:sz w:val="16"/>
        </w:rPr>
        <w:t xml:space="preserve"> purposes of </w:t>
      </w:r>
      <w:r w:rsidRPr="008C3464">
        <w:rPr>
          <w:rStyle w:val="StyleUnderline"/>
        </w:rPr>
        <w:t>getting appropriations bills</w:t>
      </w:r>
      <w:r w:rsidRPr="008C3464">
        <w:rPr>
          <w:sz w:val="16"/>
        </w:rPr>
        <w:t xml:space="preserve"> </w:t>
      </w:r>
      <w:r w:rsidRPr="008C3464">
        <w:rPr>
          <w:rStyle w:val="StyleUnderline"/>
        </w:rPr>
        <w:t>passed</w:t>
      </w:r>
      <w:r w:rsidRPr="008C3464">
        <w:rPr>
          <w:sz w:val="16"/>
        </w:rPr>
        <w:t>,” said Sen. Chris Murphy, D-Conn. “When it comes to appropriations bills, you have to create a coalition that doesn’t include the Freedom Caucus.”</w:t>
      </w:r>
    </w:p>
    <w:p w14:paraId="78B45E45" w14:textId="77777777" w:rsidR="00293AD0" w:rsidRPr="008C3464" w:rsidRDefault="00293AD0" w:rsidP="00293AD0">
      <w:pPr>
        <w:rPr>
          <w:sz w:val="16"/>
        </w:rPr>
      </w:pPr>
      <w:r w:rsidRPr="008C3464">
        <w:rPr>
          <w:sz w:val="16"/>
        </w:rPr>
        <w:t>“</w:t>
      </w:r>
      <w:r w:rsidRPr="008C3464">
        <w:rPr>
          <w:rStyle w:val="StyleUnderline"/>
          <w:highlight w:val="cyan"/>
        </w:rPr>
        <w:t>In the end</w:t>
      </w:r>
      <w:r w:rsidRPr="008C3464">
        <w:rPr>
          <w:sz w:val="16"/>
        </w:rPr>
        <w:t xml:space="preserve">, I </w:t>
      </w:r>
      <w:r w:rsidRPr="008C3464">
        <w:rPr>
          <w:rStyle w:val="StyleUnderline"/>
        </w:rPr>
        <w:t>think</w:t>
      </w:r>
      <w:r w:rsidRPr="008C3464">
        <w:rPr>
          <w:sz w:val="16"/>
        </w:rPr>
        <w:t xml:space="preserve"> we’ll </w:t>
      </w:r>
      <w:r w:rsidRPr="008C3464">
        <w:rPr>
          <w:rStyle w:val="Emphasis"/>
          <w:highlight w:val="cyan"/>
        </w:rPr>
        <w:t>resolve</w:t>
      </w:r>
      <w:r w:rsidRPr="008C3464">
        <w:rPr>
          <w:sz w:val="16"/>
        </w:rPr>
        <w:t xml:space="preserve"> these </w:t>
      </w:r>
      <w:r w:rsidRPr="008C3464">
        <w:rPr>
          <w:rStyle w:val="Emphasis"/>
          <w:highlight w:val="cyan"/>
        </w:rPr>
        <w:t>issues</w:t>
      </w:r>
      <w:r w:rsidRPr="008C3464">
        <w:rPr>
          <w:sz w:val="16"/>
        </w:rPr>
        <w:t xml:space="preserve">,” </w:t>
      </w:r>
      <w:r w:rsidRPr="008C3464">
        <w:rPr>
          <w:rStyle w:val="StyleUnderline"/>
          <w:highlight w:val="cyan"/>
        </w:rPr>
        <w:t>said</w:t>
      </w:r>
      <w:r w:rsidRPr="008C3464">
        <w:rPr>
          <w:sz w:val="16"/>
        </w:rPr>
        <w:t xml:space="preserve"> Sen. Susan </w:t>
      </w:r>
      <w:r w:rsidRPr="008C3464">
        <w:rPr>
          <w:rStyle w:val="StyleUnderline"/>
          <w:highlight w:val="cyan"/>
        </w:rPr>
        <w:t>Collins</w:t>
      </w:r>
      <w:r w:rsidRPr="008C3464">
        <w:rPr>
          <w:sz w:val="16"/>
        </w:rPr>
        <w:t>, the top Republican on the Senate Appropriations Committee.</w:t>
      </w:r>
    </w:p>
    <w:p w14:paraId="242E07EC" w14:textId="77777777" w:rsidR="00F0536F" w:rsidRDefault="00F0536F" w:rsidP="00F0536F"/>
    <w:p w14:paraId="61EA8442" w14:textId="77777777" w:rsidR="002A157E" w:rsidRPr="008C3464" w:rsidRDefault="002A157E" w:rsidP="002A157E">
      <w:pPr>
        <w:pStyle w:val="Heading4"/>
      </w:pPr>
      <w:r w:rsidRPr="008C3464">
        <w:t>Far-right GOP hates spending – the plan pushes them over the edge</w:t>
      </w:r>
    </w:p>
    <w:p w14:paraId="7CE0C97D" w14:textId="77777777" w:rsidR="002A157E" w:rsidRPr="008C3464" w:rsidRDefault="002A157E" w:rsidP="002A157E">
      <w:proofErr w:type="spellStart"/>
      <w:r w:rsidRPr="008C3464">
        <w:rPr>
          <w:rStyle w:val="Style13ptBold"/>
        </w:rPr>
        <w:t>Mondeux</w:t>
      </w:r>
      <w:proofErr w:type="spellEnd"/>
      <w:r w:rsidRPr="008C3464">
        <w:rPr>
          <w:rStyle w:val="Style13ptBold"/>
        </w:rPr>
        <w:t xml:space="preserve"> 6/14</w:t>
      </w:r>
      <w:r w:rsidRPr="008C3464">
        <w:t xml:space="preserve"> [Cami; 6/14/2023; congressional reporter for the Washington Examiner; “Government shutdown: </w:t>
      </w:r>
      <w:r w:rsidRPr="008C3464">
        <w:rPr>
          <w:highlight w:val="cyan"/>
        </w:rPr>
        <w:t>Freedom Caucus could sabotage McCarthy</w:t>
      </w:r>
      <w:r w:rsidRPr="008C3464">
        <w:t xml:space="preserve"> after GOP resignation”; Washington Examiner; </w:t>
      </w:r>
      <w:hyperlink r:id="rId14" w:history="1">
        <w:r w:rsidRPr="008C3464">
          <w:rPr>
            <w:rStyle w:val="Hyperlink"/>
          </w:rPr>
          <w:t>https://www.washingtonexaminer.com/news/house/freedom-caucus-could-sabotage-mccarthy-government-shutdown</w:t>
        </w:r>
      </w:hyperlink>
      <w:r w:rsidRPr="008C3464">
        <w:t>; accessed 6/23/2023; Lowell-EL]</w:t>
      </w:r>
    </w:p>
    <w:p w14:paraId="569EC7BB" w14:textId="77777777" w:rsidR="002A157E" w:rsidRPr="008C3464" w:rsidRDefault="002A157E" w:rsidP="002A157E">
      <w:pPr>
        <w:rPr>
          <w:u w:val="single"/>
          <w:lang w:eastAsia="zh-CN"/>
        </w:rPr>
      </w:pPr>
      <w:r w:rsidRPr="008C3464">
        <w:rPr>
          <w:sz w:val="16"/>
          <w:lang w:eastAsia="zh-CN"/>
        </w:rPr>
        <w:t xml:space="preserve">House </w:t>
      </w:r>
      <w:r w:rsidRPr="008C3464">
        <w:rPr>
          <w:highlight w:val="cyan"/>
          <w:u w:val="single"/>
          <w:lang w:eastAsia="zh-CN"/>
        </w:rPr>
        <w:t>Republicans</w:t>
      </w:r>
      <w:r w:rsidRPr="008C3464">
        <w:rPr>
          <w:u w:val="single"/>
          <w:lang w:eastAsia="zh-CN"/>
        </w:rPr>
        <w:t> </w:t>
      </w:r>
      <w:hyperlink r:id="rId15" w:tgtFrame="_blank" w:history="1">
        <w:r w:rsidRPr="008C3464">
          <w:rPr>
            <w:rStyle w:val="Hyperlink"/>
            <w:highlight w:val="cyan"/>
            <w:u w:val="single"/>
            <w:lang w:eastAsia="zh-CN"/>
          </w:rPr>
          <w:t xml:space="preserve">overcame </w:t>
        </w:r>
        <w:r w:rsidRPr="008C3464">
          <w:rPr>
            <w:rStyle w:val="Hyperlink"/>
            <w:u w:val="single"/>
            <w:lang w:eastAsia="zh-CN"/>
          </w:rPr>
          <w:t xml:space="preserve">a weeklong </w:t>
        </w:r>
        <w:r w:rsidRPr="008C3464">
          <w:rPr>
            <w:rStyle w:val="Hyperlink"/>
            <w:highlight w:val="cyan"/>
            <w:u w:val="single"/>
            <w:lang w:eastAsia="zh-CN"/>
          </w:rPr>
          <w:t>standoff</w:t>
        </w:r>
      </w:hyperlink>
      <w:r w:rsidRPr="008C3464">
        <w:rPr>
          <w:sz w:val="16"/>
          <w:lang w:eastAsia="zh-CN"/>
        </w:rPr>
        <w:t xml:space="preserve"> between party leaders and a group of </w:t>
      </w:r>
      <w:proofErr w:type="spellStart"/>
      <w:r w:rsidRPr="008C3464">
        <w:rPr>
          <w:sz w:val="16"/>
          <w:lang w:eastAsia="zh-CN"/>
        </w:rPr>
        <w:t>hard-line</w:t>
      </w:r>
      <w:proofErr w:type="spellEnd"/>
      <w:r w:rsidRPr="008C3464">
        <w:rPr>
          <w:sz w:val="16"/>
          <w:lang w:eastAsia="zh-CN"/>
        </w:rPr>
        <w:t xml:space="preserve"> conservatives </w:t>
      </w:r>
      <w:r w:rsidRPr="008C3464">
        <w:rPr>
          <w:highlight w:val="cyan"/>
          <w:u w:val="single"/>
          <w:lang w:eastAsia="zh-CN"/>
        </w:rPr>
        <w:t>after</w:t>
      </w:r>
      <w:r w:rsidRPr="008C3464">
        <w:rPr>
          <w:u w:val="single"/>
          <w:lang w:eastAsia="zh-CN"/>
        </w:rPr>
        <w:t xml:space="preserve"> Speaker </w:t>
      </w:r>
      <w:hyperlink r:id="rId16" w:tgtFrame="_blank" w:history="1">
        <w:r w:rsidRPr="008C3464">
          <w:rPr>
            <w:rStyle w:val="Hyperlink"/>
            <w:u w:val="single"/>
            <w:lang w:eastAsia="zh-CN"/>
          </w:rPr>
          <w:t xml:space="preserve">Kevin </w:t>
        </w:r>
        <w:r w:rsidRPr="008C3464">
          <w:rPr>
            <w:rStyle w:val="Hyperlink"/>
            <w:highlight w:val="cyan"/>
            <w:u w:val="single"/>
            <w:lang w:eastAsia="zh-CN"/>
          </w:rPr>
          <w:t>McCarthy</w:t>
        </w:r>
      </w:hyperlink>
      <w:r w:rsidRPr="008C3464">
        <w:rPr>
          <w:u w:val="single"/>
          <w:lang w:eastAsia="zh-CN"/>
        </w:rPr>
        <w:t> (R-CA) </w:t>
      </w:r>
      <w:hyperlink r:id="rId17" w:tgtFrame="_blank" w:history="1">
        <w:r w:rsidRPr="008C3464">
          <w:rPr>
            <w:rStyle w:val="Hyperlink"/>
            <w:highlight w:val="cyan"/>
            <w:u w:val="single"/>
            <w:lang w:eastAsia="zh-CN"/>
          </w:rPr>
          <w:t xml:space="preserve">agreed </w:t>
        </w:r>
        <w:r w:rsidRPr="008C3464">
          <w:rPr>
            <w:rStyle w:val="Hyperlink"/>
            <w:u w:val="single"/>
            <w:lang w:eastAsia="zh-CN"/>
          </w:rPr>
          <w:t xml:space="preserve">to a number of </w:t>
        </w:r>
        <w:r w:rsidRPr="008C3464">
          <w:rPr>
            <w:rStyle w:val="Hyperlink"/>
            <w:highlight w:val="cyan"/>
            <w:u w:val="single"/>
            <w:lang w:eastAsia="zh-CN"/>
          </w:rPr>
          <w:t>demands</w:t>
        </w:r>
      </w:hyperlink>
      <w:r w:rsidRPr="008C3464">
        <w:rPr>
          <w:u w:val="single"/>
          <w:lang w:eastAsia="zh-CN"/>
        </w:rPr>
        <w:t xml:space="preserve"> offered </w:t>
      </w:r>
      <w:r w:rsidRPr="008C3464">
        <w:rPr>
          <w:highlight w:val="cyan"/>
          <w:u w:val="single"/>
          <w:lang w:eastAsia="zh-CN"/>
        </w:rPr>
        <w:t>by</w:t>
      </w:r>
      <w:r w:rsidRPr="008C3464">
        <w:rPr>
          <w:u w:val="single"/>
          <w:lang w:eastAsia="zh-CN"/>
        </w:rPr>
        <w:t xml:space="preserve"> members of his </w:t>
      </w:r>
      <w:r w:rsidRPr="008C3464">
        <w:rPr>
          <w:highlight w:val="cyan"/>
          <w:u w:val="single"/>
          <w:lang w:eastAsia="zh-CN"/>
        </w:rPr>
        <w:t>far-right flank</w:t>
      </w:r>
      <w:r w:rsidRPr="008C3464">
        <w:rPr>
          <w:u w:val="single"/>
          <w:lang w:eastAsia="zh-CN"/>
        </w:rPr>
        <w:t>.</w:t>
      </w:r>
      <w:r w:rsidRPr="008C3464">
        <w:rPr>
          <w:sz w:val="16"/>
          <w:lang w:eastAsia="zh-CN"/>
        </w:rPr>
        <w:t xml:space="preserve"> But that may prove to be only a temporary fix as </w:t>
      </w:r>
      <w:r w:rsidRPr="008C3464">
        <w:rPr>
          <w:highlight w:val="cyan"/>
          <w:u w:val="single"/>
          <w:lang w:eastAsia="zh-CN"/>
        </w:rPr>
        <w:t>GOP</w:t>
      </w:r>
      <w:r w:rsidRPr="008C3464">
        <w:rPr>
          <w:u w:val="single"/>
          <w:lang w:eastAsia="zh-CN"/>
        </w:rPr>
        <w:t xml:space="preserve"> rebels </w:t>
      </w:r>
      <w:r w:rsidRPr="008C3464">
        <w:rPr>
          <w:highlight w:val="cyan"/>
          <w:u w:val="single"/>
          <w:lang w:eastAsia="zh-CN"/>
        </w:rPr>
        <w:t>seek to increase the pressure.</w:t>
      </w:r>
    </w:p>
    <w:p w14:paraId="24612C6C" w14:textId="77777777" w:rsidR="002A157E" w:rsidRPr="008C3464" w:rsidRDefault="002A157E" w:rsidP="002A157E">
      <w:pPr>
        <w:rPr>
          <w:u w:val="single"/>
          <w:lang w:eastAsia="zh-CN"/>
        </w:rPr>
      </w:pPr>
      <w:r w:rsidRPr="008C3464">
        <w:rPr>
          <w:sz w:val="16"/>
          <w:lang w:eastAsia="zh-CN"/>
        </w:rPr>
        <w:t xml:space="preserve">Among the deals made by </w:t>
      </w:r>
      <w:r w:rsidRPr="008C3464">
        <w:rPr>
          <w:highlight w:val="cyan"/>
          <w:u w:val="single"/>
          <w:lang w:eastAsia="zh-CN"/>
        </w:rPr>
        <w:t>McCarthy</w:t>
      </w:r>
      <w:r w:rsidRPr="008C3464">
        <w:rPr>
          <w:u w:val="single"/>
          <w:lang w:eastAsia="zh-CN"/>
        </w:rPr>
        <w:t xml:space="preserve"> was an </w:t>
      </w:r>
      <w:r w:rsidRPr="008C3464">
        <w:rPr>
          <w:highlight w:val="cyan"/>
          <w:u w:val="single"/>
          <w:lang w:eastAsia="zh-CN"/>
        </w:rPr>
        <w:t>agree</w:t>
      </w:r>
      <w:r w:rsidRPr="008C3464">
        <w:rPr>
          <w:u w:val="single"/>
          <w:lang w:eastAsia="zh-CN"/>
        </w:rPr>
        <w:t xml:space="preserve">ment </w:t>
      </w:r>
      <w:r w:rsidRPr="008C3464">
        <w:rPr>
          <w:highlight w:val="cyan"/>
          <w:u w:val="single"/>
          <w:lang w:eastAsia="zh-CN"/>
        </w:rPr>
        <w:t>to keep appropriations</w:t>
      </w:r>
      <w:r w:rsidRPr="008C3464">
        <w:rPr>
          <w:u w:val="single"/>
          <w:lang w:eastAsia="zh-CN"/>
        </w:rPr>
        <w:t xml:space="preserve"> bills </w:t>
      </w:r>
      <w:r w:rsidRPr="008C3464">
        <w:rPr>
          <w:highlight w:val="cyan"/>
          <w:u w:val="single"/>
          <w:lang w:eastAsia="zh-CN"/>
        </w:rPr>
        <w:t>at 2022 levels</w:t>
      </w:r>
      <w:r w:rsidRPr="008C3464">
        <w:rPr>
          <w:sz w:val="16"/>
          <w:lang w:eastAsia="zh-CN"/>
        </w:rPr>
        <w:t xml:space="preserve">, coming in far below the </w:t>
      </w:r>
      <w:r w:rsidRPr="008C3464">
        <w:rPr>
          <w:u w:val="single"/>
          <w:lang w:eastAsia="zh-CN"/>
        </w:rPr>
        <w:t>spending caps negotiated between the speaker and President </w:t>
      </w:r>
      <w:hyperlink r:id="rId18" w:tgtFrame="_blank" w:history="1">
        <w:r w:rsidRPr="008C3464">
          <w:rPr>
            <w:rStyle w:val="Hyperlink"/>
            <w:u w:val="single"/>
            <w:lang w:eastAsia="zh-CN"/>
          </w:rPr>
          <w:t>Joe Biden</w:t>
        </w:r>
      </w:hyperlink>
      <w:r w:rsidRPr="008C3464">
        <w:rPr>
          <w:u w:val="single"/>
          <w:lang w:eastAsia="zh-CN"/>
        </w:rPr>
        <w:t> in </w:t>
      </w:r>
      <w:hyperlink r:id="rId19" w:tgtFrame="_blank" w:history="1">
        <w:r w:rsidRPr="008C3464">
          <w:rPr>
            <w:rStyle w:val="Hyperlink"/>
            <w:u w:val="single"/>
            <w:lang w:eastAsia="zh-CN"/>
          </w:rPr>
          <w:t>last month’s debt limit talks</w:t>
        </w:r>
      </w:hyperlink>
      <w:r w:rsidRPr="008C3464">
        <w:rPr>
          <w:sz w:val="16"/>
          <w:lang w:eastAsia="zh-CN"/>
        </w:rPr>
        <w:t xml:space="preserve">. That compromise alone is set to anger </w:t>
      </w:r>
      <w:r w:rsidRPr="008C3464">
        <w:rPr>
          <w:highlight w:val="cyan"/>
          <w:u w:val="single"/>
          <w:lang w:eastAsia="zh-CN"/>
        </w:rPr>
        <w:t>Democrats</w:t>
      </w:r>
      <w:r w:rsidRPr="008C3464">
        <w:rPr>
          <w:u w:val="single"/>
          <w:lang w:eastAsia="zh-CN"/>
        </w:rPr>
        <w:t xml:space="preserve"> in the House and Senate</w:t>
      </w:r>
      <w:r w:rsidRPr="008C3464">
        <w:rPr>
          <w:sz w:val="16"/>
          <w:lang w:eastAsia="zh-CN"/>
        </w:rPr>
        <w:t xml:space="preserve">, who are </w:t>
      </w:r>
      <w:r w:rsidRPr="008C3464">
        <w:rPr>
          <w:highlight w:val="cyan"/>
          <w:u w:val="single"/>
          <w:lang w:eastAsia="zh-CN"/>
        </w:rPr>
        <w:t>sure to propose higher spending</w:t>
      </w:r>
      <w:r w:rsidRPr="008C3464">
        <w:rPr>
          <w:u w:val="single"/>
          <w:lang w:eastAsia="zh-CN"/>
        </w:rPr>
        <w:t xml:space="preserve"> levels in their budget — </w:t>
      </w:r>
      <w:r w:rsidRPr="008C3464">
        <w:rPr>
          <w:b/>
          <w:bCs/>
          <w:highlight w:val="cyan"/>
          <w:u w:val="single"/>
          <w:lang w:eastAsia="zh-CN"/>
        </w:rPr>
        <w:t>setting the stage for</w:t>
      </w:r>
      <w:r w:rsidRPr="008C3464">
        <w:rPr>
          <w:b/>
          <w:bCs/>
          <w:u w:val="single"/>
          <w:lang w:eastAsia="zh-CN"/>
        </w:rPr>
        <w:t xml:space="preserve"> a possible government </w:t>
      </w:r>
      <w:r w:rsidRPr="008C3464">
        <w:rPr>
          <w:b/>
          <w:bCs/>
          <w:highlight w:val="cyan"/>
          <w:u w:val="single"/>
          <w:lang w:eastAsia="zh-CN"/>
        </w:rPr>
        <w:t>shutdown fight</w:t>
      </w:r>
      <w:r w:rsidRPr="008C3464">
        <w:rPr>
          <w:u w:val="single"/>
          <w:lang w:eastAsia="zh-CN"/>
        </w:rPr>
        <w:t>.</w:t>
      </w:r>
    </w:p>
    <w:p w14:paraId="3EF1FCC2" w14:textId="77777777" w:rsidR="002A157E" w:rsidRPr="008C3464" w:rsidRDefault="002A157E" w:rsidP="002A157E">
      <w:pPr>
        <w:rPr>
          <w:sz w:val="16"/>
          <w:szCs w:val="16"/>
          <w:lang w:eastAsia="zh-CN"/>
        </w:rPr>
      </w:pPr>
      <w:r w:rsidRPr="008C3464">
        <w:rPr>
          <w:sz w:val="16"/>
          <w:szCs w:val="16"/>
          <w:lang w:eastAsia="zh-CN"/>
        </w:rPr>
        <w:t>Meanwhile, a looming resignation in the House could further ignite turmoil within the GOP.</w:t>
      </w:r>
    </w:p>
    <w:p w14:paraId="647A69ED" w14:textId="77777777" w:rsidR="002A157E" w:rsidRPr="008C3464" w:rsidRDefault="002A157E" w:rsidP="002A157E">
      <w:pPr>
        <w:rPr>
          <w:u w:val="single"/>
          <w:lang w:eastAsia="zh-CN"/>
        </w:rPr>
      </w:pPr>
      <w:r w:rsidRPr="008C3464">
        <w:rPr>
          <w:sz w:val="16"/>
          <w:lang w:eastAsia="zh-CN"/>
        </w:rPr>
        <w:t xml:space="preserve">Rep. Chris </w:t>
      </w:r>
      <w:r w:rsidRPr="008C3464">
        <w:rPr>
          <w:highlight w:val="cyan"/>
          <w:u w:val="single"/>
          <w:lang w:eastAsia="zh-CN"/>
        </w:rPr>
        <w:t>Stewart</w:t>
      </w:r>
      <w:r w:rsidRPr="008C3464">
        <w:rPr>
          <w:sz w:val="16"/>
          <w:lang w:eastAsia="zh-CN"/>
        </w:rPr>
        <w:t xml:space="preserve"> (R-UT) </w:t>
      </w:r>
      <w:r w:rsidRPr="008C3464">
        <w:rPr>
          <w:rStyle w:val="StyleUnderline"/>
          <w:lang w:eastAsia="zh-CN"/>
        </w:rPr>
        <w:t xml:space="preserve">announced last month he would be </w:t>
      </w:r>
      <w:r w:rsidRPr="008C3464">
        <w:rPr>
          <w:rStyle w:val="StyleUnderline"/>
          <w:highlight w:val="cyan"/>
          <w:lang w:eastAsia="zh-CN"/>
        </w:rPr>
        <w:t>stepping down</w:t>
      </w:r>
      <w:r w:rsidRPr="008C3464">
        <w:rPr>
          <w:rStyle w:val="StyleUnderline"/>
          <w:lang w:eastAsia="zh-CN"/>
        </w:rPr>
        <w:t xml:space="preserve"> from Congress in mid-September</w:t>
      </w:r>
      <w:r w:rsidRPr="008C3464">
        <w:rPr>
          <w:sz w:val="16"/>
          <w:lang w:eastAsia="zh-CN"/>
        </w:rPr>
        <w:t xml:space="preserve"> due to his wife’s health. His absence opens a highly coveted seat on the House Appropriations Committee, which is </w:t>
      </w:r>
      <w:r w:rsidRPr="008C3464">
        <w:rPr>
          <w:u w:val="single"/>
          <w:lang w:eastAsia="zh-CN"/>
        </w:rPr>
        <w:t xml:space="preserve">sure to </w:t>
      </w:r>
      <w:r w:rsidRPr="008C3464">
        <w:rPr>
          <w:highlight w:val="cyan"/>
          <w:u w:val="single"/>
          <w:lang w:eastAsia="zh-CN"/>
        </w:rPr>
        <w:t>attract</w:t>
      </w:r>
      <w:r w:rsidRPr="008C3464">
        <w:rPr>
          <w:u w:val="single"/>
          <w:lang w:eastAsia="zh-CN"/>
        </w:rPr>
        <w:t xml:space="preserve"> several of </w:t>
      </w:r>
      <w:r w:rsidRPr="008C3464">
        <w:rPr>
          <w:highlight w:val="cyan"/>
          <w:u w:val="single"/>
          <w:lang w:eastAsia="zh-CN"/>
        </w:rPr>
        <w:t>McCarthy’s detractors</w:t>
      </w:r>
      <w:r w:rsidRPr="008C3464">
        <w:rPr>
          <w:u w:val="single"/>
          <w:lang w:eastAsia="zh-CN"/>
        </w:rPr>
        <w:t xml:space="preserve"> to secure a larger presence at the negotiating table.</w:t>
      </w:r>
    </w:p>
    <w:p w14:paraId="473EA5EE" w14:textId="77777777" w:rsidR="002A157E" w:rsidRPr="008C3464" w:rsidRDefault="002A157E" w:rsidP="002A157E">
      <w:pPr>
        <w:rPr>
          <w:sz w:val="16"/>
          <w:lang w:eastAsia="zh-CN"/>
        </w:rPr>
      </w:pPr>
      <w:r w:rsidRPr="008C3464">
        <w:rPr>
          <w:sz w:val="16"/>
          <w:lang w:eastAsia="zh-CN"/>
        </w:rPr>
        <w:t xml:space="preserve">Several of the </w:t>
      </w:r>
      <w:r w:rsidRPr="008C3464">
        <w:rPr>
          <w:highlight w:val="cyan"/>
          <w:u w:val="single"/>
          <w:lang w:eastAsia="zh-CN"/>
        </w:rPr>
        <w:t>conservative holdouts</w:t>
      </w:r>
      <w:r w:rsidRPr="008C3464">
        <w:rPr>
          <w:u w:val="single"/>
          <w:lang w:eastAsia="zh-CN"/>
        </w:rPr>
        <w:t xml:space="preserve"> who stalled legislative action last week have </w:t>
      </w:r>
      <w:r w:rsidRPr="008C3464">
        <w:rPr>
          <w:highlight w:val="cyan"/>
          <w:u w:val="single"/>
          <w:lang w:eastAsia="zh-CN"/>
        </w:rPr>
        <w:t>expressed interest in the position</w:t>
      </w:r>
      <w:r w:rsidRPr="008C3464">
        <w:rPr>
          <w:sz w:val="16"/>
          <w:lang w:eastAsia="zh-CN"/>
        </w:rPr>
        <w:t>, with some already approaching McCarthy about the opportunity. McCarthy does not have unilateral authority over committee assignments — those are typically handled by the GOP Steering Committee — but he does have influence over who may be picked.</w:t>
      </w:r>
    </w:p>
    <w:p w14:paraId="49706677" w14:textId="77777777" w:rsidR="002A157E" w:rsidRPr="008C3464" w:rsidRDefault="002A157E" w:rsidP="002A157E">
      <w:pPr>
        <w:rPr>
          <w:u w:val="single"/>
          <w:lang w:eastAsia="zh-CN"/>
        </w:rPr>
      </w:pPr>
      <w:r w:rsidRPr="008C3464">
        <w:rPr>
          <w:u w:val="single"/>
          <w:lang w:eastAsia="zh-CN"/>
        </w:rPr>
        <w:t xml:space="preserve">The agreement to write </w:t>
      </w:r>
      <w:r w:rsidRPr="008C3464">
        <w:rPr>
          <w:highlight w:val="cyan"/>
          <w:u w:val="single"/>
          <w:lang w:eastAsia="zh-CN"/>
        </w:rPr>
        <w:t>appropriations bills</w:t>
      </w:r>
      <w:r w:rsidRPr="008C3464">
        <w:rPr>
          <w:u w:val="single"/>
          <w:lang w:eastAsia="zh-CN"/>
        </w:rPr>
        <w:t xml:space="preserve"> at 2022 levels sets the House on a collision course with the Senate, </w:t>
      </w:r>
      <w:r w:rsidRPr="008C3464">
        <w:rPr>
          <w:b/>
          <w:bCs/>
          <w:highlight w:val="cyan"/>
          <w:u w:val="single"/>
          <w:lang w:eastAsia="zh-CN"/>
        </w:rPr>
        <w:t>rais</w:t>
      </w:r>
      <w:r w:rsidRPr="008C3464">
        <w:rPr>
          <w:b/>
          <w:bCs/>
          <w:u w:val="single"/>
          <w:lang w:eastAsia="zh-CN"/>
        </w:rPr>
        <w:t xml:space="preserve">ing </w:t>
      </w:r>
      <w:r w:rsidRPr="008C3464">
        <w:rPr>
          <w:b/>
          <w:bCs/>
          <w:highlight w:val="cyan"/>
          <w:u w:val="single"/>
          <w:lang w:eastAsia="zh-CN"/>
        </w:rPr>
        <w:t>the stakes of</w:t>
      </w:r>
      <w:r w:rsidRPr="008C3464">
        <w:rPr>
          <w:b/>
          <w:bCs/>
          <w:u w:val="single"/>
          <w:lang w:eastAsia="zh-CN"/>
        </w:rPr>
        <w:t xml:space="preserve"> a likely </w:t>
      </w:r>
      <w:r w:rsidRPr="008C3464">
        <w:rPr>
          <w:b/>
          <w:bCs/>
          <w:highlight w:val="cyan"/>
          <w:u w:val="single"/>
          <w:lang w:eastAsia="zh-CN"/>
        </w:rPr>
        <w:t>government shutdown</w:t>
      </w:r>
      <w:r w:rsidRPr="008C3464">
        <w:rPr>
          <w:b/>
          <w:bCs/>
          <w:u w:val="single"/>
          <w:lang w:eastAsia="zh-CN"/>
        </w:rPr>
        <w:t xml:space="preserve"> later this year.</w:t>
      </w:r>
    </w:p>
    <w:p w14:paraId="7817B63F" w14:textId="77777777" w:rsidR="002A157E" w:rsidRPr="008C3464" w:rsidRDefault="002A157E" w:rsidP="002A157E">
      <w:pPr>
        <w:rPr>
          <w:b/>
          <w:bCs/>
          <w:u w:val="single"/>
          <w:lang w:eastAsia="zh-CN"/>
        </w:rPr>
      </w:pPr>
      <w:r w:rsidRPr="008C3464">
        <w:rPr>
          <w:u w:val="single"/>
          <w:lang w:eastAsia="zh-CN"/>
        </w:rPr>
        <w:t>Congress must pass 12 separate spending bills</w:t>
      </w:r>
      <w:r w:rsidRPr="008C3464">
        <w:rPr>
          <w:sz w:val="16"/>
          <w:lang w:eastAsia="zh-CN"/>
        </w:rPr>
        <w:t xml:space="preserve"> before the Sept. 30 deadline to avoid a government shutdown. Each of those bills must pass both the House and Senate, meaning </w:t>
      </w:r>
      <w:r w:rsidRPr="008C3464">
        <w:rPr>
          <w:b/>
          <w:bCs/>
          <w:highlight w:val="cyan"/>
          <w:u w:val="single"/>
          <w:lang w:eastAsia="zh-CN"/>
        </w:rPr>
        <w:t>anything that strays too far from the bipartisan debt ceiling agreement could face major opposition</w:t>
      </w:r>
      <w:r w:rsidRPr="008C3464">
        <w:rPr>
          <w:b/>
          <w:bCs/>
          <w:u w:val="single"/>
          <w:lang w:eastAsia="zh-CN"/>
        </w:rPr>
        <w:t>.</w:t>
      </w:r>
    </w:p>
    <w:p w14:paraId="011BFE99" w14:textId="77777777" w:rsidR="00B92342" w:rsidRDefault="00B92342" w:rsidP="00F0536F"/>
    <w:p w14:paraId="3BD62F92" w14:textId="77777777" w:rsidR="00293AD0" w:rsidRPr="005316C3" w:rsidRDefault="00293AD0" w:rsidP="00293AD0">
      <w:pPr>
        <w:pStyle w:val="Heading4"/>
        <w:rPr>
          <w:rStyle w:val="Style13ptBold"/>
          <w:b/>
        </w:rPr>
      </w:pPr>
      <w:r>
        <w:rPr>
          <w:rStyle w:val="Style13ptBold"/>
          <w:b/>
        </w:rPr>
        <w:t xml:space="preserve">McCarthy’s current bill aims to cut spending </w:t>
      </w:r>
    </w:p>
    <w:p w14:paraId="22EBC231" w14:textId="77777777" w:rsidR="00293AD0" w:rsidRDefault="00293AD0" w:rsidP="00293AD0">
      <w:r w:rsidRPr="005316C3">
        <w:rPr>
          <w:rStyle w:val="Style13ptBold"/>
        </w:rPr>
        <w:t>Sullivan ’23</w:t>
      </w:r>
      <w:r>
        <w:t xml:space="preserve"> [</w:t>
      </w:r>
      <w:r w:rsidRPr="005316C3">
        <w:t>Andy</w:t>
      </w:r>
      <w:r>
        <w:t xml:space="preserve">; March 17; </w:t>
      </w:r>
      <w:r w:rsidRPr="005316C3">
        <w:t>covers politics and policy</w:t>
      </w:r>
      <w:r>
        <w:t>;</w:t>
      </w:r>
      <w:r w:rsidRPr="005316C3">
        <w:t xml:space="preserve"> "</w:t>
      </w:r>
      <w:proofErr w:type="spellStart"/>
      <w:r w:rsidRPr="005316C3">
        <w:t>Factbox</w:t>
      </w:r>
      <w:proofErr w:type="spellEnd"/>
      <w:r w:rsidRPr="005316C3">
        <w:t xml:space="preserve">: What's in Republican McCarthy's debt-limit spending cut package?," </w:t>
      </w:r>
      <w:hyperlink r:id="rId20" w:history="1">
        <w:r w:rsidRPr="00B71204">
          <w:rPr>
            <w:rStyle w:val="Hyperlink"/>
          </w:rPr>
          <w:t>https://www.reuters.com/world/us/whats-republican-mccarthys-debt-limit-spending-cut-package-2023-04-19/</w:t>
        </w:r>
      </w:hyperlink>
      <w:r>
        <w:t>; era]</w:t>
      </w:r>
    </w:p>
    <w:p w14:paraId="49859696" w14:textId="77777777" w:rsidR="00293AD0" w:rsidRPr="005316C3" w:rsidRDefault="00293AD0" w:rsidP="00293AD0">
      <w:pPr>
        <w:rPr>
          <w:sz w:val="16"/>
        </w:rPr>
      </w:pPr>
      <w:r w:rsidRPr="005316C3">
        <w:rPr>
          <w:sz w:val="16"/>
        </w:rPr>
        <w:t xml:space="preserve">WASHINGTON, April 19 (Reuters) - U.S. House of Representatives Speaker Kevin </w:t>
      </w:r>
      <w:r w:rsidRPr="005316C3">
        <w:rPr>
          <w:rStyle w:val="StyleUnderline"/>
          <w:highlight w:val="cyan"/>
        </w:rPr>
        <w:t>McCarthy</w:t>
      </w:r>
      <w:r w:rsidRPr="005316C3">
        <w:rPr>
          <w:rStyle w:val="StyleUnderline"/>
        </w:rPr>
        <w:t xml:space="preserve"> unveiled</w:t>
      </w:r>
      <w:r w:rsidRPr="005316C3">
        <w:rPr>
          <w:sz w:val="16"/>
        </w:rPr>
        <w:t xml:space="preserve"> a </w:t>
      </w:r>
      <w:r w:rsidRPr="005316C3">
        <w:rPr>
          <w:rStyle w:val="StyleUnderline"/>
          <w:highlight w:val="cyan"/>
        </w:rPr>
        <w:t>bill</w:t>
      </w:r>
      <w:r w:rsidRPr="005316C3">
        <w:rPr>
          <w:sz w:val="16"/>
        </w:rPr>
        <w:t xml:space="preserve"> this week that would </w:t>
      </w:r>
      <w:r w:rsidRPr="005316C3">
        <w:rPr>
          <w:rStyle w:val="StyleUnderline"/>
        </w:rPr>
        <w:t xml:space="preserve">pair </w:t>
      </w:r>
      <w:r w:rsidRPr="005316C3">
        <w:rPr>
          <w:rStyle w:val="Emphasis"/>
          <w:highlight w:val="cyan"/>
        </w:rPr>
        <w:t>$4.5 trillion</w:t>
      </w:r>
      <w:r w:rsidRPr="005316C3">
        <w:rPr>
          <w:rStyle w:val="StyleUnderline"/>
          <w:highlight w:val="cyan"/>
        </w:rPr>
        <w:t xml:space="preserve"> in spending cuts</w:t>
      </w:r>
      <w:r w:rsidRPr="005316C3">
        <w:rPr>
          <w:rStyle w:val="StyleUnderline"/>
        </w:rPr>
        <w:t xml:space="preserve"> with a $1.5 trillion increase</w:t>
      </w:r>
      <w:r w:rsidRPr="005316C3">
        <w:rPr>
          <w:sz w:val="16"/>
        </w:rPr>
        <w:t xml:space="preserve"> in the </w:t>
      </w:r>
      <w:r w:rsidRPr="005316C3">
        <w:rPr>
          <w:rStyle w:val="StyleUnderline"/>
        </w:rPr>
        <w:t>federal debt limit</w:t>
      </w:r>
      <w:r w:rsidRPr="005316C3">
        <w:rPr>
          <w:sz w:val="16"/>
        </w:rPr>
        <w:t>, laying out an opening position in what is likely to be a tense partisan debate over government borrowing.</w:t>
      </w:r>
    </w:p>
    <w:p w14:paraId="24EEC898" w14:textId="77777777" w:rsidR="00293AD0" w:rsidRPr="005316C3" w:rsidRDefault="00293AD0" w:rsidP="00293AD0">
      <w:pPr>
        <w:rPr>
          <w:sz w:val="16"/>
          <w:szCs w:val="16"/>
        </w:rPr>
      </w:pPr>
      <w:r w:rsidRPr="005316C3">
        <w:rPr>
          <w:sz w:val="16"/>
          <w:szCs w:val="16"/>
        </w:rPr>
        <w:t>Here is a summary of his plan:</w:t>
      </w:r>
    </w:p>
    <w:p w14:paraId="7792295C" w14:textId="77777777" w:rsidR="00293AD0" w:rsidRPr="005316C3" w:rsidRDefault="00293AD0" w:rsidP="00293AD0">
      <w:pPr>
        <w:rPr>
          <w:sz w:val="16"/>
          <w:szCs w:val="16"/>
        </w:rPr>
      </w:pPr>
      <w:r w:rsidRPr="005316C3">
        <w:rPr>
          <w:sz w:val="16"/>
          <w:szCs w:val="16"/>
        </w:rPr>
        <w:t>DEBT-CEILING INCREASE</w:t>
      </w:r>
    </w:p>
    <w:p w14:paraId="3D49ACD4" w14:textId="77777777" w:rsidR="00293AD0" w:rsidRPr="005316C3" w:rsidRDefault="00293AD0" w:rsidP="00293AD0">
      <w:pPr>
        <w:rPr>
          <w:sz w:val="16"/>
          <w:szCs w:val="16"/>
        </w:rPr>
      </w:pPr>
      <w:r w:rsidRPr="005316C3">
        <w:rPr>
          <w:sz w:val="16"/>
          <w:szCs w:val="16"/>
        </w:rPr>
        <w:t>McCarthy's bill would suspend the nation's borrowing limit, currently $31.4 trillion, through March 31, 2024 or until it increases by another $1.5 trillion -- whichever comes first. At that point, Congress would have to address the issue again, as the 2024 presidential campaign heats up.</w:t>
      </w:r>
    </w:p>
    <w:p w14:paraId="4E7804FA" w14:textId="77777777" w:rsidR="00293AD0" w:rsidRPr="005316C3" w:rsidRDefault="00293AD0" w:rsidP="00293AD0">
      <w:pPr>
        <w:rPr>
          <w:rStyle w:val="Emphasis"/>
        </w:rPr>
      </w:pPr>
      <w:r w:rsidRPr="005316C3">
        <w:rPr>
          <w:rStyle w:val="Emphasis"/>
          <w:highlight w:val="cyan"/>
        </w:rPr>
        <w:t>SPENDING RESTRAINTS</w:t>
      </w:r>
    </w:p>
    <w:p w14:paraId="6D63BAFE" w14:textId="77777777" w:rsidR="00293AD0" w:rsidRPr="005316C3" w:rsidRDefault="00293AD0" w:rsidP="00293AD0">
      <w:pPr>
        <w:rPr>
          <w:sz w:val="16"/>
        </w:rPr>
      </w:pPr>
      <w:r w:rsidRPr="005316C3">
        <w:rPr>
          <w:sz w:val="16"/>
        </w:rPr>
        <w:t xml:space="preserve">The </w:t>
      </w:r>
      <w:r w:rsidRPr="005316C3">
        <w:rPr>
          <w:rStyle w:val="StyleUnderline"/>
        </w:rPr>
        <w:t>plan</w:t>
      </w:r>
      <w:r w:rsidRPr="005316C3">
        <w:rPr>
          <w:sz w:val="16"/>
        </w:rPr>
        <w:t xml:space="preserve"> would </w:t>
      </w:r>
      <w:r w:rsidRPr="005316C3">
        <w:rPr>
          <w:rStyle w:val="Emphasis"/>
          <w:highlight w:val="cyan"/>
        </w:rPr>
        <w:t>cut</w:t>
      </w:r>
      <w:r w:rsidRPr="005316C3">
        <w:rPr>
          <w:rStyle w:val="StyleUnderline"/>
        </w:rPr>
        <w:t xml:space="preserve"> a wide </w:t>
      </w:r>
      <w:r w:rsidRPr="005316C3">
        <w:rPr>
          <w:rStyle w:val="StyleUnderline"/>
          <w:highlight w:val="cyan"/>
        </w:rPr>
        <w:t>swath of</w:t>
      </w:r>
      <w:r w:rsidRPr="005316C3">
        <w:rPr>
          <w:rStyle w:val="StyleUnderline"/>
        </w:rPr>
        <w:t xml:space="preserve"> government </w:t>
      </w:r>
      <w:r w:rsidRPr="005316C3">
        <w:rPr>
          <w:rStyle w:val="Emphasis"/>
          <w:highlight w:val="cyan"/>
        </w:rPr>
        <w:t>spending</w:t>
      </w:r>
      <w:r w:rsidRPr="005316C3">
        <w:rPr>
          <w:rStyle w:val="StyleUnderline"/>
          <w:highlight w:val="cyan"/>
        </w:rPr>
        <w:t xml:space="preserve"> to </w:t>
      </w:r>
      <w:r w:rsidRPr="005316C3">
        <w:rPr>
          <w:rStyle w:val="Emphasis"/>
          <w:highlight w:val="cyan"/>
        </w:rPr>
        <w:t>last year's levels</w:t>
      </w:r>
      <w:r w:rsidRPr="005316C3">
        <w:rPr>
          <w:sz w:val="16"/>
        </w:rPr>
        <w:t xml:space="preserve">, a </w:t>
      </w:r>
      <w:r w:rsidRPr="005316C3">
        <w:rPr>
          <w:rStyle w:val="StyleUnderline"/>
          <w:highlight w:val="cyan"/>
        </w:rPr>
        <w:t>decrease</w:t>
      </w:r>
      <w:r w:rsidRPr="005316C3">
        <w:rPr>
          <w:rStyle w:val="StyleUnderline"/>
        </w:rPr>
        <w:t xml:space="preserve"> of</w:t>
      </w:r>
      <w:r w:rsidRPr="005316C3">
        <w:rPr>
          <w:sz w:val="16"/>
        </w:rPr>
        <w:t xml:space="preserve"> about </w:t>
      </w:r>
      <w:r w:rsidRPr="005316C3">
        <w:rPr>
          <w:rStyle w:val="Emphasis"/>
          <w:highlight w:val="cyan"/>
        </w:rPr>
        <w:t>9%</w:t>
      </w:r>
      <w:r w:rsidRPr="005316C3">
        <w:rPr>
          <w:sz w:val="16"/>
        </w:rPr>
        <w:t xml:space="preserve">. From that point, </w:t>
      </w:r>
      <w:r w:rsidRPr="005316C3">
        <w:rPr>
          <w:rStyle w:val="StyleUnderline"/>
          <w:highlight w:val="cyan"/>
        </w:rPr>
        <w:t>growth</w:t>
      </w:r>
      <w:r w:rsidRPr="005316C3">
        <w:rPr>
          <w:sz w:val="16"/>
        </w:rPr>
        <w:t xml:space="preserve"> would be </w:t>
      </w:r>
      <w:r w:rsidRPr="005316C3">
        <w:rPr>
          <w:rStyle w:val="StyleUnderline"/>
          <w:highlight w:val="cyan"/>
        </w:rPr>
        <w:t>capped at 1%</w:t>
      </w:r>
      <w:r w:rsidRPr="005316C3">
        <w:rPr>
          <w:rStyle w:val="StyleUnderline"/>
        </w:rPr>
        <w:t xml:space="preserve"> annually over the next 10 years</w:t>
      </w:r>
      <w:r w:rsidRPr="005316C3">
        <w:rPr>
          <w:sz w:val="16"/>
        </w:rPr>
        <w:t>.</w:t>
      </w:r>
    </w:p>
    <w:p w14:paraId="260989C0" w14:textId="77777777" w:rsidR="00293AD0" w:rsidRPr="005316C3" w:rsidRDefault="00293AD0" w:rsidP="00293AD0">
      <w:pPr>
        <w:rPr>
          <w:sz w:val="16"/>
        </w:rPr>
      </w:pPr>
      <w:r w:rsidRPr="005316C3">
        <w:rPr>
          <w:sz w:val="16"/>
        </w:rPr>
        <w:t xml:space="preserve">That would </w:t>
      </w:r>
      <w:r w:rsidRPr="005316C3">
        <w:rPr>
          <w:rStyle w:val="StyleUnderline"/>
        </w:rPr>
        <w:t>save</w:t>
      </w:r>
      <w:r w:rsidRPr="005316C3">
        <w:rPr>
          <w:sz w:val="16"/>
        </w:rPr>
        <w:t xml:space="preserve"> roughly </w:t>
      </w:r>
      <w:r w:rsidRPr="005316C3">
        <w:rPr>
          <w:rStyle w:val="StyleUnderline"/>
        </w:rPr>
        <w:t>$3.2 trillion</w:t>
      </w:r>
      <w:r w:rsidRPr="005316C3">
        <w:rPr>
          <w:sz w:val="16"/>
        </w:rPr>
        <w:t>, compared with current projections.</w:t>
      </w:r>
    </w:p>
    <w:p w14:paraId="56F65EBE" w14:textId="77777777" w:rsidR="00293AD0" w:rsidRPr="005316C3" w:rsidRDefault="00293AD0" w:rsidP="00293AD0">
      <w:pPr>
        <w:rPr>
          <w:sz w:val="16"/>
        </w:rPr>
      </w:pPr>
      <w:r w:rsidRPr="005316C3">
        <w:rPr>
          <w:sz w:val="16"/>
        </w:rPr>
        <w:t xml:space="preserve">It is </w:t>
      </w:r>
      <w:r w:rsidRPr="005316C3">
        <w:rPr>
          <w:rStyle w:val="StyleUnderline"/>
        </w:rPr>
        <w:t>not clear how</w:t>
      </w:r>
      <w:r w:rsidRPr="005316C3">
        <w:rPr>
          <w:sz w:val="16"/>
        </w:rPr>
        <w:t xml:space="preserve"> the </w:t>
      </w:r>
      <w:r w:rsidRPr="005316C3">
        <w:rPr>
          <w:rStyle w:val="StyleUnderline"/>
        </w:rPr>
        <w:t>spending caps</w:t>
      </w:r>
      <w:r w:rsidRPr="005316C3">
        <w:rPr>
          <w:sz w:val="16"/>
        </w:rPr>
        <w:t xml:space="preserve"> would </w:t>
      </w:r>
      <w:r w:rsidRPr="005316C3">
        <w:rPr>
          <w:rStyle w:val="StyleUnderline"/>
        </w:rPr>
        <w:t>affect</w:t>
      </w:r>
      <w:r w:rsidRPr="005316C3">
        <w:rPr>
          <w:sz w:val="16"/>
        </w:rPr>
        <w:t xml:space="preserve"> specific </w:t>
      </w:r>
      <w:r w:rsidRPr="005316C3">
        <w:rPr>
          <w:rStyle w:val="StyleUnderline"/>
        </w:rPr>
        <w:t>government operations</w:t>
      </w:r>
      <w:r w:rsidRPr="005316C3">
        <w:rPr>
          <w:sz w:val="16"/>
        </w:rPr>
        <w:t>, from air traffic control to housing to the military.</w:t>
      </w:r>
    </w:p>
    <w:p w14:paraId="449D909D" w14:textId="77777777" w:rsidR="00293AD0" w:rsidRPr="005316C3" w:rsidRDefault="00293AD0" w:rsidP="00293AD0">
      <w:pPr>
        <w:rPr>
          <w:sz w:val="16"/>
        </w:rPr>
      </w:pPr>
      <w:r w:rsidRPr="005316C3">
        <w:rPr>
          <w:rStyle w:val="StyleUnderline"/>
        </w:rPr>
        <w:t>Republicans</w:t>
      </w:r>
      <w:r w:rsidRPr="005316C3">
        <w:rPr>
          <w:sz w:val="16"/>
        </w:rPr>
        <w:t xml:space="preserve"> are </w:t>
      </w:r>
      <w:r w:rsidRPr="005316C3">
        <w:rPr>
          <w:rStyle w:val="StyleUnderline"/>
        </w:rPr>
        <w:t xml:space="preserve">likely to </w:t>
      </w:r>
      <w:r w:rsidRPr="005316C3">
        <w:rPr>
          <w:rStyle w:val="StyleUnderline"/>
          <w:highlight w:val="cyan"/>
        </w:rPr>
        <w:t xml:space="preserve">press for </w:t>
      </w:r>
      <w:r w:rsidRPr="005316C3">
        <w:rPr>
          <w:rStyle w:val="Emphasis"/>
          <w:highlight w:val="cyan"/>
        </w:rPr>
        <w:t>deeper cuts</w:t>
      </w:r>
      <w:r w:rsidRPr="005316C3">
        <w:rPr>
          <w:sz w:val="16"/>
        </w:rPr>
        <w:t xml:space="preserve"> to programs </w:t>
      </w:r>
      <w:r w:rsidRPr="005316C3">
        <w:rPr>
          <w:rStyle w:val="StyleUnderline"/>
        </w:rPr>
        <w:t xml:space="preserve">like </w:t>
      </w:r>
      <w:r w:rsidRPr="005316C3">
        <w:rPr>
          <w:rStyle w:val="Emphasis"/>
          <w:highlight w:val="cyan"/>
        </w:rPr>
        <w:t>environmental</w:t>
      </w:r>
      <w:r w:rsidRPr="005316C3">
        <w:rPr>
          <w:rStyle w:val="StyleUnderline"/>
          <w:highlight w:val="cyan"/>
        </w:rPr>
        <w:t xml:space="preserve"> protection</w:t>
      </w:r>
      <w:r w:rsidRPr="005316C3">
        <w:rPr>
          <w:rStyle w:val="StyleUnderline"/>
        </w:rPr>
        <w:t xml:space="preserve"> to ensure</w:t>
      </w:r>
      <w:r w:rsidRPr="005316C3">
        <w:rPr>
          <w:sz w:val="16"/>
        </w:rPr>
        <w:t xml:space="preserve"> that </w:t>
      </w:r>
      <w:r w:rsidRPr="005316C3">
        <w:rPr>
          <w:rStyle w:val="StyleUnderline"/>
        </w:rPr>
        <w:t>Pentagon spending can continue to grow</w:t>
      </w:r>
      <w:r w:rsidRPr="005316C3">
        <w:rPr>
          <w:sz w:val="16"/>
        </w:rPr>
        <w:t xml:space="preserve">, but </w:t>
      </w:r>
      <w:r w:rsidRPr="005316C3">
        <w:rPr>
          <w:rStyle w:val="StyleUnderline"/>
        </w:rPr>
        <w:t>Democrats</w:t>
      </w:r>
      <w:r w:rsidRPr="005316C3">
        <w:rPr>
          <w:sz w:val="16"/>
        </w:rPr>
        <w:t xml:space="preserve"> are </w:t>
      </w:r>
      <w:r w:rsidRPr="005316C3">
        <w:rPr>
          <w:rStyle w:val="StyleUnderline"/>
        </w:rPr>
        <w:t>sure to resist</w:t>
      </w:r>
      <w:r w:rsidRPr="005316C3">
        <w:rPr>
          <w:sz w:val="16"/>
        </w:rPr>
        <w:t>.</w:t>
      </w:r>
    </w:p>
    <w:p w14:paraId="6BC1BEF5" w14:textId="77777777" w:rsidR="00293AD0" w:rsidRPr="005316C3" w:rsidRDefault="00293AD0" w:rsidP="00293AD0">
      <w:pPr>
        <w:rPr>
          <w:sz w:val="16"/>
        </w:rPr>
      </w:pPr>
      <w:r w:rsidRPr="005316C3">
        <w:rPr>
          <w:sz w:val="16"/>
        </w:rPr>
        <w:t xml:space="preserve">The </w:t>
      </w:r>
      <w:r w:rsidRPr="005316C3">
        <w:rPr>
          <w:rStyle w:val="StyleUnderline"/>
        </w:rPr>
        <w:t>caps</w:t>
      </w:r>
      <w:r w:rsidRPr="005316C3">
        <w:rPr>
          <w:sz w:val="16"/>
        </w:rPr>
        <w:t xml:space="preserve"> would </w:t>
      </w:r>
      <w:r w:rsidRPr="005316C3">
        <w:rPr>
          <w:rStyle w:val="StyleUnderline"/>
        </w:rPr>
        <w:t>reduce spending</w:t>
      </w:r>
      <w:r w:rsidRPr="005316C3">
        <w:rPr>
          <w:sz w:val="16"/>
        </w:rPr>
        <w:t xml:space="preserve"> in real terms as they would </w:t>
      </w:r>
      <w:r w:rsidRPr="005316C3">
        <w:rPr>
          <w:rStyle w:val="StyleUnderline"/>
        </w:rPr>
        <w:t>not keep up with projected inflation</w:t>
      </w:r>
      <w:r w:rsidRPr="005316C3">
        <w:rPr>
          <w:sz w:val="16"/>
        </w:rPr>
        <w:t xml:space="preserve"> and </w:t>
      </w:r>
      <w:r w:rsidRPr="005316C3">
        <w:rPr>
          <w:rStyle w:val="StyleUnderline"/>
        </w:rPr>
        <w:t>population growth</w:t>
      </w:r>
      <w:r w:rsidRPr="005316C3">
        <w:rPr>
          <w:sz w:val="16"/>
        </w:rPr>
        <w:t>.</w:t>
      </w:r>
    </w:p>
    <w:p w14:paraId="02C7BABD" w14:textId="77777777" w:rsidR="00293AD0" w:rsidRPr="005316C3" w:rsidRDefault="00293AD0" w:rsidP="00293AD0">
      <w:pPr>
        <w:rPr>
          <w:sz w:val="16"/>
        </w:rPr>
      </w:pPr>
      <w:r w:rsidRPr="005316C3">
        <w:rPr>
          <w:sz w:val="16"/>
        </w:rPr>
        <w:t xml:space="preserve">The </w:t>
      </w:r>
      <w:r w:rsidRPr="005316C3">
        <w:rPr>
          <w:rStyle w:val="StyleUnderline"/>
        </w:rPr>
        <w:t>caps would not apply to benefit programs</w:t>
      </w:r>
      <w:r w:rsidRPr="005316C3">
        <w:rPr>
          <w:sz w:val="16"/>
        </w:rPr>
        <w:t xml:space="preserve"> like Social Security and Medicare, which are projected to grow dramatically as the population ages.</w:t>
      </w:r>
    </w:p>
    <w:p w14:paraId="1AC95624" w14:textId="77777777" w:rsidR="00213ECC" w:rsidRPr="008C3464" w:rsidRDefault="00213ECC" w:rsidP="00213ECC"/>
    <w:p w14:paraId="71321056" w14:textId="77777777" w:rsidR="00213ECC" w:rsidRPr="008C3464" w:rsidRDefault="00213ECC" w:rsidP="00213ECC">
      <w:pPr>
        <w:pStyle w:val="Heading4"/>
      </w:pPr>
      <w:r w:rsidRPr="008C3464">
        <w:t xml:space="preserve">Republicans won’t </w:t>
      </w:r>
      <w:proofErr w:type="spellStart"/>
      <w:r w:rsidRPr="008C3464">
        <w:t>shutdown</w:t>
      </w:r>
      <w:proofErr w:type="spellEnd"/>
      <w:r w:rsidRPr="008C3464">
        <w:t xml:space="preserve"> now -- but increased spending trades off </w:t>
      </w:r>
    </w:p>
    <w:p w14:paraId="28A9AB6E" w14:textId="77777777" w:rsidR="00213ECC" w:rsidRPr="008C3464" w:rsidRDefault="00213ECC" w:rsidP="00213ECC">
      <w:r w:rsidRPr="008C3464">
        <w:rPr>
          <w:rStyle w:val="Style13ptBold"/>
        </w:rPr>
        <w:t>Lillis ’23</w:t>
      </w:r>
      <w:r w:rsidRPr="008C3464">
        <w:t xml:space="preserve"> [Mike and Emily Brooks; June 15; bachelor’s degree in English at James Madison University, master’s at Northwestern University’s Medill School of Journalism; degree in political science University of New Mexico; "Shutdown odds grow amid GOP infighting," Hill, </w:t>
      </w:r>
      <w:hyperlink r:id="rId21" w:history="1">
        <w:r w:rsidRPr="008C3464">
          <w:rPr>
            <w:rStyle w:val="Hyperlink"/>
          </w:rPr>
          <w:t>https://thehill.com/homenews/house/4050554-shutdown-odds-grow-amid-gop-infighting/</w:t>
        </w:r>
      </w:hyperlink>
      <w:r w:rsidRPr="008C3464">
        <w:t>; era]</w:t>
      </w:r>
    </w:p>
    <w:p w14:paraId="10225BED" w14:textId="77777777" w:rsidR="00213ECC" w:rsidRPr="008C3464" w:rsidRDefault="00213ECC" w:rsidP="00213ECC">
      <w:pPr>
        <w:rPr>
          <w:sz w:val="16"/>
        </w:rPr>
      </w:pPr>
      <w:r w:rsidRPr="008C3464">
        <w:rPr>
          <w:sz w:val="16"/>
        </w:rPr>
        <w:t xml:space="preserve">Some members of the </w:t>
      </w:r>
      <w:r w:rsidRPr="008C3464">
        <w:rPr>
          <w:rStyle w:val="StyleUnderline"/>
        </w:rPr>
        <w:t xml:space="preserve">House </w:t>
      </w:r>
      <w:r w:rsidRPr="008C3464">
        <w:rPr>
          <w:rStyle w:val="StyleUnderline"/>
          <w:highlight w:val="cyan"/>
        </w:rPr>
        <w:t>Appropriations Committee</w:t>
      </w:r>
      <w:r w:rsidRPr="008C3464">
        <w:rPr>
          <w:sz w:val="16"/>
        </w:rPr>
        <w:t xml:space="preserve"> were already </w:t>
      </w:r>
      <w:r w:rsidRPr="008C3464">
        <w:rPr>
          <w:rStyle w:val="StyleUnderline"/>
          <w:highlight w:val="cyan"/>
        </w:rPr>
        <w:t>feeling</w:t>
      </w:r>
      <w:r w:rsidRPr="008C3464">
        <w:rPr>
          <w:rStyle w:val="StyleUnderline"/>
        </w:rPr>
        <w:t xml:space="preserve"> the </w:t>
      </w:r>
      <w:r w:rsidRPr="008C3464">
        <w:rPr>
          <w:rStyle w:val="Emphasis"/>
          <w:highlight w:val="cyan"/>
        </w:rPr>
        <w:t>time crunch</w:t>
      </w:r>
      <w:r w:rsidRPr="008C3464">
        <w:rPr>
          <w:sz w:val="16"/>
        </w:rPr>
        <w:t xml:space="preserve">, and they now have even </w:t>
      </w:r>
      <w:r w:rsidRPr="008C3464">
        <w:rPr>
          <w:rStyle w:val="Emphasis"/>
          <w:highlight w:val="cyan"/>
        </w:rPr>
        <w:t>more pressure</w:t>
      </w:r>
      <w:r w:rsidRPr="008C3464">
        <w:rPr>
          <w:sz w:val="16"/>
        </w:rPr>
        <w:t xml:space="preserve"> after Granger’s announcement </w:t>
      </w:r>
      <w:r w:rsidRPr="008C3464">
        <w:rPr>
          <w:rStyle w:val="StyleUnderline"/>
          <w:highlight w:val="cyan"/>
        </w:rPr>
        <w:t>on spending levels</w:t>
      </w:r>
      <w:r w:rsidRPr="008C3464">
        <w:rPr>
          <w:sz w:val="16"/>
        </w:rPr>
        <w:t>. Now, the House must quickly pass those bills, and the Democratic-controlled Senate — which is sure to reject the House GOP spending levels — will have to act.</w:t>
      </w:r>
    </w:p>
    <w:p w14:paraId="112D5915" w14:textId="77777777" w:rsidR="00213ECC" w:rsidRPr="008C3464" w:rsidRDefault="00213ECC" w:rsidP="00213ECC">
      <w:pPr>
        <w:rPr>
          <w:sz w:val="16"/>
          <w:szCs w:val="16"/>
        </w:rPr>
      </w:pPr>
      <w:r w:rsidRPr="008C3464">
        <w:rPr>
          <w:sz w:val="16"/>
          <w:szCs w:val="16"/>
        </w:rPr>
        <w:t>“There is a prospect that we could be at an impasse come into September,” said Rep. Steve Womack (R-Ark.), a subcommittee chairman on the House Appropriations.</w:t>
      </w:r>
    </w:p>
    <w:p w14:paraId="13BF4722" w14:textId="77777777" w:rsidR="00213ECC" w:rsidRPr="008C3464" w:rsidRDefault="00213ECC" w:rsidP="00213ECC">
      <w:pPr>
        <w:rPr>
          <w:sz w:val="16"/>
          <w:szCs w:val="16"/>
        </w:rPr>
      </w:pPr>
      <w:r w:rsidRPr="008C3464">
        <w:rPr>
          <w:sz w:val="16"/>
          <w:szCs w:val="16"/>
        </w:rPr>
        <w:t>“This governing majority of ours doesn’t need to be toying around with shutting down the government,” Womack.</w:t>
      </w:r>
    </w:p>
    <w:p w14:paraId="2C18A84A" w14:textId="77777777" w:rsidR="00213ECC" w:rsidRPr="008C3464" w:rsidRDefault="00213ECC" w:rsidP="00213ECC">
      <w:pPr>
        <w:rPr>
          <w:sz w:val="16"/>
          <w:szCs w:val="16"/>
        </w:rPr>
      </w:pPr>
      <w:r w:rsidRPr="008C3464">
        <w:rPr>
          <w:sz w:val="16"/>
          <w:szCs w:val="16"/>
        </w:rPr>
        <w:t xml:space="preserve">McCarthy has also said he will not bring up any omnibus legislation that combines appropriations into one large package, further complicating the timeline. Congress has not passed all 12 regular appropriations bills on time since 1996. </w:t>
      </w:r>
    </w:p>
    <w:p w14:paraId="48FCD68E" w14:textId="77777777" w:rsidR="00213ECC" w:rsidRPr="008C3464" w:rsidRDefault="00213ECC" w:rsidP="00213ECC">
      <w:pPr>
        <w:rPr>
          <w:sz w:val="16"/>
        </w:rPr>
      </w:pPr>
      <w:r w:rsidRPr="008C3464">
        <w:rPr>
          <w:sz w:val="16"/>
        </w:rPr>
        <w:t xml:space="preserve">Many </w:t>
      </w:r>
      <w:proofErr w:type="spellStart"/>
      <w:r w:rsidRPr="008C3464">
        <w:rPr>
          <w:rStyle w:val="StyleUnderline"/>
        </w:rPr>
        <w:t>hard-line</w:t>
      </w:r>
      <w:proofErr w:type="spellEnd"/>
      <w:r w:rsidRPr="008C3464">
        <w:rPr>
          <w:rStyle w:val="StyleUnderline"/>
        </w:rPr>
        <w:t xml:space="preserve"> </w:t>
      </w:r>
      <w:r w:rsidRPr="008C3464">
        <w:rPr>
          <w:rStyle w:val="StyleUnderline"/>
          <w:highlight w:val="cyan"/>
        </w:rPr>
        <w:t>conservatives</w:t>
      </w:r>
      <w:r w:rsidRPr="008C3464">
        <w:rPr>
          <w:sz w:val="16"/>
        </w:rPr>
        <w:t xml:space="preserve">, for their part, </w:t>
      </w:r>
      <w:r w:rsidRPr="008C3464">
        <w:rPr>
          <w:rStyle w:val="StyleUnderline"/>
          <w:highlight w:val="cyan"/>
        </w:rPr>
        <w:t>say they’re not threatening</w:t>
      </w:r>
      <w:r w:rsidRPr="008C3464">
        <w:rPr>
          <w:rStyle w:val="StyleUnderline"/>
        </w:rPr>
        <w:t xml:space="preserve"> to force a gov</w:t>
      </w:r>
      <w:r w:rsidRPr="008C3464">
        <w:rPr>
          <w:sz w:val="16"/>
        </w:rPr>
        <w:t xml:space="preserve">ernment </w:t>
      </w:r>
      <w:r w:rsidRPr="008C3464">
        <w:rPr>
          <w:rStyle w:val="StyleUnderline"/>
          <w:highlight w:val="cyan"/>
        </w:rPr>
        <w:t>shutdown</w:t>
      </w:r>
      <w:r w:rsidRPr="008C3464">
        <w:rPr>
          <w:rStyle w:val="StyleUnderline"/>
        </w:rPr>
        <w:t xml:space="preserve"> to get the spending levels they want</w:t>
      </w:r>
      <w:r w:rsidRPr="008C3464">
        <w:rPr>
          <w:sz w:val="16"/>
        </w:rPr>
        <w:t xml:space="preserve"> — at least </w:t>
      </w:r>
      <w:r w:rsidRPr="008C3464">
        <w:rPr>
          <w:rStyle w:val="Emphasis"/>
          <w:highlight w:val="cyan"/>
        </w:rPr>
        <w:t>not yet</w:t>
      </w:r>
      <w:r w:rsidRPr="008C3464">
        <w:rPr>
          <w:sz w:val="16"/>
        </w:rPr>
        <w:t>.</w:t>
      </w:r>
    </w:p>
    <w:p w14:paraId="26BFDDDA" w14:textId="77777777" w:rsidR="00213ECC" w:rsidRPr="008C3464" w:rsidRDefault="00213ECC" w:rsidP="00213ECC">
      <w:pPr>
        <w:rPr>
          <w:sz w:val="16"/>
          <w:szCs w:val="16"/>
        </w:rPr>
      </w:pPr>
      <w:r w:rsidRPr="008C3464">
        <w:rPr>
          <w:sz w:val="16"/>
          <w:szCs w:val="16"/>
        </w:rPr>
        <w:t xml:space="preserve">“We’re trying to get on the same team, Republicans, to focus on spending cuts. I don’t think anybody wants a shutdown. I sure don’t,” said </w:t>
      </w:r>
      <w:proofErr w:type="spellStart"/>
      <w:r w:rsidRPr="008C3464">
        <w:rPr>
          <w:sz w:val="16"/>
          <w:szCs w:val="16"/>
        </w:rPr>
        <w:t>Gaetz</w:t>
      </w:r>
      <w:proofErr w:type="spellEnd"/>
      <w:r w:rsidRPr="008C3464">
        <w:rPr>
          <w:sz w:val="16"/>
          <w:szCs w:val="16"/>
        </w:rPr>
        <w:t>.</w:t>
      </w:r>
    </w:p>
    <w:p w14:paraId="29AECCFD" w14:textId="77777777" w:rsidR="00213ECC" w:rsidRPr="008C3464" w:rsidRDefault="00213ECC" w:rsidP="00213ECC">
      <w:pPr>
        <w:rPr>
          <w:sz w:val="16"/>
          <w:szCs w:val="16"/>
        </w:rPr>
      </w:pPr>
      <w:r w:rsidRPr="008C3464">
        <w:rPr>
          <w:sz w:val="16"/>
          <w:szCs w:val="16"/>
        </w:rPr>
        <w:t>Rep. Dan Newhouse (R-Wash.), a more moderate member of the House Appropriations Committee, called discussion of a shutdown “a little premature.”</w:t>
      </w:r>
    </w:p>
    <w:p w14:paraId="31FAC2C1" w14:textId="77777777" w:rsidR="00213ECC" w:rsidRPr="008C3464" w:rsidRDefault="00213ECC" w:rsidP="00213ECC">
      <w:pPr>
        <w:rPr>
          <w:sz w:val="16"/>
        </w:rPr>
      </w:pPr>
      <w:r w:rsidRPr="008C3464">
        <w:rPr>
          <w:sz w:val="16"/>
        </w:rPr>
        <w:t xml:space="preserve">Yet </w:t>
      </w:r>
      <w:r w:rsidRPr="008C3464">
        <w:rPr>
          <w:rStyle w:val="StyleUnderline"/>
        </w:rPr>
        <w:t xml:space="preserve">others are </w:t>
      </w:r>
      <w:r w:rsidRPr="008C3464">
        <w:rPr>
          <w:rStyle w:val="Emphasis"/>
          <w:highlight w:val="cyan"/>
        </w:rPr>
        <w:t>downplaying</w:t>
      </w:r>
      <w:r w:rsidRPr="008C3464">
        <w:rPr>
          <w:rStyle w:val="StyleUnderline"/>
        </w:rPr>
        <w:t xml:space="preserve"> the </w:t>
      </w:r>
      <w:r w:rsidRPr="008C3464">
        <w:rPr>
          <w:rStyle w:val="Emphasis"/>
          <w:highlight w:val="cyan"/>
        </w:rPr>
        <w:t>severity</w:t>
      </w:r>
      <w:r w:rsidRPr="008C3464">
        <w:rPr>
          <w:rStyle w:val="StyleUnderline"/>
        </w:rPr>
        <w:t xml:space="preserve"> </w:t>
      </w:r>
      <w:r w:rsidRPr="008C3464">
        <w:rPr>
          <w:rStyle w:val="StyleUnderline"/>
          <w:highlight w:val="cyan"/>
        </w:rPr>
        <w:t>of a shutdown</w:t>
      </w:r>
      <w:r w:rsidRPr="008C3464">
        <w:rPr>
          <w:sz w:val="16"/>
        </w:rPr>
        <w:t xml:space="preserve">, arguing the nation’s soaring debt poses an even greater threat to the nation’s economic well-being. </w:t>
      </w:r>
    </w:p>
    <w:p w14:paraId="7C0E2C78" w14:textId="77777777" w:rsidR="00213ECC" w:rsidRPr="008C3464" w:rsidRDefault="00213ECC" w:rsidP="00213ECC">
      <w:pPr>
        <w:rPr>
          <w:sz w:val="16"/>
        </w:rPr>
      </w:pPr>
      <w:r w:rsidRPr="008C3464">
        <w:rPr>
          <w:sz w:val="16"/>
        </w:rPr>
        <w:t>“I’m not worried about a shutdown,” Rep. Ralph Norman (R-S.C.) said. “</w:t>
      </w:r>
      <w:r w:rsidRPr="008C3464">
        <w:rPr>
          <w:rStyle w:val="StyleUnderline"/>
          <w:highlight w:val="cyan"/>
        </w:rPr>
        <w:t>The country’s going to be</w:t>
      </w:r>
      <w:r w:rsidRPr="008C3464">
        <w:rPr>
          <w:sz w:val="16"/>
        </w:rPr>
        <w:t xml:space="preserve"> </w:t>
      </w:r>
      <w:r w:rsidRPr="008C3464">
        <w:rPr>
          <w:rStyle w:val="Emphasis"/>
          <w:highlight w:val="cyan"/>
        </w:rPr>
        <w:t>permanently shut down</w:t>
      </w:r>
      <w:r w:rsidRPr="008C3464">
        <w:rPr>
          <w:rStyle w:val="StyleUnderline"/>
        </w:rPr>
        <w:t xml:space="preserve"> </w:t>
      </w:r>
      <w:r w:rsidRPr="008C3464">
        <w:rPr>
          <w:rStyle w:val="StyleUnderline"/>
          <w:highlight w:val="cyan"/>
        </w:rPr>
        <w:t>if we don’t get</w:t>
      </w:r>
      <w:r w:rsidRPr="008C3464">
        <w:rPr>
          <w:sz w:val="16"/>
        </w:rPr>
        <w:t xml:space="preserve"> our </w:t>
      </w:r>
      <w:r w:rsidRPr="008C3464">
        <w:rPr>
          <w:rStyle w:val="StyleUnderline"/>
          <w:highlight w:val="cyan"/>
        </w:rPr>
        <w:t>spending under control</w:t>
      </w:r>
      <w:r w:rsidRPr="008C3464">
        <w:rPr>
          <w:sz w:val="16"/>
        </w:rPr>
        <w:t xml:space="preserve">. And I’m tired of hearing, ‘We’ll do it tomorrow.’ </w:t>
      </w:r>
    </w:p>
    <w:p w14:paraId="46CCE6F0" w14:textId="77777777" w:rsidR="00213ECC" w:rsidRDefault="00213ECC" w:rsidP="00213ECC">
      <w:pPr>
        <w:rPr>
          <w:sz w:val="16"/>
        </w:rPr>
      </w:pPr>
      <w:r w:rsidRPr="008C3464">
        <w:rPr>
          <w:sz w:val="16"/>
        </w:rPr>
        <w:t>“</w:t>
      </w:r>
      <w:r w:rsidRPr="008C3464">
        <w:rPr>
          <w:rStyle w:val="Emphasis"/>
          <w:highlight w:val="cyan"/>
        </w:rPr>
        <w:t xml:space="preserve">We’re </w:t>
      </w:r>
      <w:proofErr w:type="spellStart"/>
      <w:r w:rsidRPr="008C3464">
        <w:rPr>
          <w:rStyle w:val="Emphasis"/>
          <w:highlight w:val="cyan"/>
        </w:rPr>
        <w:t>gonna</w:t>
      </w:r>
      <w:proofErr w:type="spellEnd"/>
      <w:r w:rsidRPr="008C3464">
        <w:rPr>
          <w:rStyle w:val="Emphasis"/>
          <w:highlight w:val="cyan"/>
        </w:rPr>
        <w:t xml:space="preserve"> do it</w:t>
      </w:r>
      <w:r w:rsidRPr="008C3464">
        <w:rPr>
          <w:sz w:val="16"/>
        </w:rPr>
        <w:t xml:space="preserve"> now. Or </w:t>
      </w:r>
      <w:r w:rsidRPr="008C3464">
        <w:rPr>
          <w:rStyle w:val="StyleUnderline"/>
        </w:rPr>
        <w:t>attempt to</w:t>
      </w:r>
      <w:r w:rsidRPr="008C3464">
        <w:rPr>
          <w:sz w:val="16"/>
        </w:rPr>
        <w:t>.”</w:t>
      </w:r>
    </w:p>
    <w:p w14:paraId="7761F1D4" w14:textId="77777777" w:rsidR="00B92342" w:rsidRPr="008C3464" w:rsidRDefault="00B92342" w:rsidP="00213ECC">
      <w:pPr>
        <w:rPr>
          <w:sz w:val="16"/>
        </w:rPr>
      </w:pPr>
    </w:p>
    <w:p w14:paraId="7FAF0DDF" w14:textId="77777777" w:rsidR="00213ECC" w:rsidRPr="008C3464" w:rsidRDefault="00213ECC" w:rsidP="00213ECC">
      <w:pPr>
        <w:pStyle w:val="Heading4"/>
        <w:rPr>
          <w:lang w:eastAsia="zh-CN"/>
        </w:rPr>
      </w:pPr>
      <w:r w:rsidRPr="008C3464">
        <w:rPr>
          <w:lang w:eastAsia="zh-CN"/>
        </w:rPr>
        <w:t>House is appeasing the GOP now – the plan is a step back</w:t>
      </w:r>
    </w:p>
    <w:p w14:paraId="79B42CD4" w14:textId="77777777" w:rsidR="00213ECC" w:rsidRPr="008C3464" w:rsidRDefault="00213ECC" w:rsidP="00213ECC">
      <w:pPr>
        <w:rPr>
          <w:rFonts w:ascii="Georgia" w:hAnsi="Georgia"/>
          <w:i/>
          <w:iCs/>
          <w:color w:val="121212"/>
          <w:sz w:val="60"/>
          <w:szCs w:val="60"/>
        </w:rPr>
      </w:pPr>
      <w:r w:rsidRPr="008C3464">
        <w:rPr>
          <w:rStyle w:val="Style13ptBold"/>
        </w:rPr>
        <w:t>Hulse 6/15</w:t>
      </w:r>
      <w:r w:rsidRPr="008C3464">
        <w:rPr>
          <w:lang w:eastAsia="zh-CN"/>
        </w:rPr>
        <w:t xml:space="preserve"> [Carl; 6/15/2023; chief Washington correspondent for the New </w:t>
      </w:r>
      <w:r w:rsidRPr="008C3464">
        <w:t xml:space="preserve">York Times; “Debt Deal Behind Them, Lawmakers Plunge Into Bitter Spending Fight”; The New York Times; </w:t>
      </w:r>
      <w:hyperlink r:id="rId22" w:history="1">
        <w:r w:rsidRPr="008C3464">
          <w:rPr>
            <w:rStyle w:val="Hyperlink"/>
          </w:rPr>
          <w:t>https://archive.is/20230616004026/https://www.nytimes.com/2023/06/15/us/politics/congress-spending-debt-limit.html</w:t>
        </w:r>
      </w:hyperlink>
      <w:r w:rsidRPr="008C3464">
        <w:t>; accessed 6/23/2023; Lowell-EL]</w:t>
      </w:r>
    </w:p>
    <w:p w14:paraId="1028B4EF" w14:textId="77777777" w:rsidR="00213ECC" w:rsidRPr="008C3464" w:rsidRDefault="00213ECC" w:rsidP="00213ECC">
      <w:pPr>
        <w:rPr>
          <w:sz w:val="16"/>
        </w:rPr>
      </w:pPr>
      <w:r w:rsidRPr="008C3464">
        <w:rPr>
          <w:sz w:val="16"/>
        </w:rPr>
        <w:t xml:space="preserve">After narrowly avoiding a federal default, the </w:t>
      </w:r>
      <w:r w:rsidRPr="008C3464">
        <w:rPr>
          <w:highlight w:val="cyan"/>
          <w:u w:val="single"/>
        </w:rPr>
        <w:t>Rep</w:t>
      </w:r>
      <w:r w:rsidRPr="008C3464">
        <w:rPr>
          <w:u w:val="single"/>
        </w:rPr>
        <w:t xml:space="preserve">ublican-controlled House </w:t>
      </w:r>
      <w:r w:rsidRPr="008C3464">
        <w:rPr>
          <w:highlight w:val="cyan"/>
          <w:u w:val="single"/>
        </w:rPr>
        <w:t>and</w:t>
      </w:r>
      <w:r w:rsidRPr="008C3464">
        <w:rPr>
          <w:u w:val="single"/>
        </w:rPr>
        <w:t xml:space="preserve"> the </w:t>
      </w:r>
      <w:r w:rsidRPr="008C3464">
        <w:rPr>
          <w:highlight w:val="cyan"/>
          <w:u w:val="single"/>
        </w:rPr>
        <w:t>Dem</w:t>
      </w:r>
      <w:r w:rsidRPr="008C3464">
        <w:rPr>
          <w:u w:val="single"/>
        </w:rPr>
        <w:t xml:space="preserve">ocratic-led Senate are now on a </w:t>
      </w:r>
      <w:r w:rsidRPr="008C3464">
        <w:rPr>
          <w:highlight w:val="cyan"/>
          <w:u w:val="single"/>
        </w:rPr>
        <w:t>collision course</w:t>
      </w:r>
      <w:r w:rsidRPr="008C3464">
        <w:rPr>
          <w:u w:val="single"/>
        </w:rPr>
        <w:t xml:space="preserve"> over </w:t>
      </w:r>
      <w:r w:rsidRPr="008C3464">
        <w:rPr>
          <w:sz w:val="16"/>
        </w:rPr>
        <w:t>spending that could result in a government shutdown this year and automatic spending cuts in early 2025 with severe consequences for the Pentagon and an array of domestic programs.</w:t>
      </w:r>
    </w:p>
    <w:p w14:paraId="04B1E84E" w14:textId="77777777" w:rsidR="00213ECC" w:rsidRPr="008C3464" w:rsidRDefault="00213ECC" w:rsidP="00213ECC">
      <w:pPr>
        <w:rPr>
          <w:sz w:val="16"/>
          <w:lang w:eastAsia="zh-CN"/>
        </w:rPr>
      </w:pPr>
      <w:r w:rsidRPr="008C3464">
        <w:rPr>
          <w:highlight w:val="cyan"/>
          <w:u w:val="single"/>
          <w:lang w:eastAsia="zh-CN"/>
        </w:rPr>
        <w:t>Far-right</w:t>
      </w:r>
      <w:r w:rsidRPr="008C3464">
        <w:rPr>
          <w:u w:val="single"/>
          <w:lang w:eastAsia="zh-CN"/>
        </w:rPr>
        <w:t xml:space="preserve"> Republicans</w:t>
      </w:r>
      <w:r w:rsidRPr="008C3464">
        <w:rPr>
          <w:sz w:val="16"/>
          <w:lang w:eastAsia="zh-CN"/>
        </w:rPr>
        <w:t xml:space="preserve"> whose votes will be needed to keep the government funded </w:t>
      </w:r>
      <w:r w:rsidRPr="008C3464">
        <w:rPr>
          <w:u w:val="single"/>
          <w:lang w:eastAsia="zh-CN"/>
        </w:rPr>
        <w:t xml:space="preserve">are </w:t>
      </w:r>
      <w:r w:rsidRPr="008C3464">
        <w:rPr>
          <w:highlight w:val="cyan"/>
          <w:u w:val="single"/>
          <w:lang w:eastAsia="zh-CN"/>
        </w:rPr>
        <w:t>demanding cuts that go</w:t>
      </w:r>
      <w:r w:rsidRPr="008C3464">
        <w:rPr>
          <w:u w:val="single"/>
          <w:lang w:eastAsia="zh-CN"/>
        </w:rPr>
        <w:t xml:space="preserve"> far </w:t>
      </w:r>
      <w:r w:rsidRPr="008C3464">
        <w:rPr>
          <w:highlight w:val="cyan"/>
          <w:u w:val="single"/>
          <w:lang w:eastAsia="zh-CN"/>
        </w:rPr>
        <w:t>deeper</w:t>
      </w:r>
      <w:r w:rsidRPr="008C3464">
        <w:rPr>
          <w:u w:val="single"/>
          <w:lang w:eastAsia="zh-CN"/>
        </w:rPr>
        <w:t xml:space="preserve"> </w:t>
      </w:r>
      <w:r w:rsidRPr="008C3464">
        <w:rPr>
          <w:highlight w:val="cyan"/>
          <w:u w:val="single"/>
          <w:lang w:eastAsia="zh-CN"/>
        </w:rPr>
        <w:t>than</w:t>
      </w:r>
      <w:r w:rsidRPr="008C3464">
        <w:rPr>
          <w:u w:val="single"/>
          <w:lang w:eastAsia="zh-CN"/>
        </w:rPr>
        <w:t xml:space="preserve"> what President Biden and Speaker Kevin McCarthy </w:t>
      </w:r>
      <w:r w:rsidRPr="008C3464">
        <w:rPr>
          <w:highlight w:val="cyan"/>
          <w:u w:val="single"/>
          <w:lang w:eastAsia="zh-CN"/>
        </w:rPr>
        <w:t>agreed</w:t>
      </w:r>
      <w:r w:rsidRPr="008C3464">
        <w:rPr>
          <w:u w:val="single"/>
          <w:lang w:eastAsia="zh-CN"/>
        </w:rPr>
        <w:t xml:space="preserve"> to</w:t>
      </w:r>
      <w:r w:rsidRPr="008C3464">
        <w:rPr>
          <w:sz w:val="16"/>
          <w:lang w:eastAsia="zh-CN"/>
        </w:rPr>
        <w:t xml:space="preserve"> in the bipartisan compromise they reached last month to suspend the debt ceiling, but such reductions are all but certain to be nonstarters in the Senate.</w:t>
      </w:r>
    </w:p>
    <w:p w14:paraId="3829A3A5" w14:textId="77777777" w:rsidR="00213ECC" w:rsidRPr="008C3464" w:rsidRDefault="00213ECC" w:rsidP="00213ECC">
      <w:pPr>
        <w:rPr>
          <w:sz w:val="16"/>
          <w:lang w:eastAsia="zh-CN"/>
        </w:rPr>
      </w:pPr>
      <w:r w:rsidRPr="008C3464">
        <w:rPr>
          <w:sz w:val="16"/>
          <w:lang w:eastAsia="zh-CN"/>
        </w:rPr>
        <w:t xml:space="preserve">The looming </w:t>
      </w:r>
      <w:r w:rsidRPr="008C3464">
        <w:rPr>
          <w:highlight w:val="cyan"/>
          <w:u w:val="single"/>
          <w:lang w:eastAsia="zh-CN"/>
        </w:rPr>
        <w:t>stalemate</w:t>
      </w:r>
      <w:r w:rsidRPr="008C3464">
        <w:rPr>
          <w:u w:val="single"/>
          <w:lang w:eastAsia="zh-CN"/>
        </w:rPr>
        <w:t xml:space="preserve"> threatens to further </w:t>
      </w:r>
      <w:r w:rsidRPr="008C3464">
        <w:rPr>
          <w:highlight w:val="cyan"/>
          <w:u w:val="single"/>
          <w:lang w:eastAsia="zh-CN"/>
        </w:rPr>
        <w:t>complicate</w:t>
      </w:r>
      <w:r w:rsidRPr="008C3464">
        <w:rPr>
          <w:u w:val="single"/>
          <w:lang w:eastAsia="zh-CN"/>
        </w:rPr>
        <w:t xml:space="preserve"> a </w:t>
      </w:r>
      <w:r w:rsidRPr="008C3464">
        <w:rPr>
          <w:highlight w:val="cyan"/>
          <w:u w:val="single"/>
          <w:lang w:eastAsia="zh-CN"/>
        </w:rPr>
        <w:t>process that was</w:t>
      </w:r>
      <w:r w:rsidRPr="008C3464">
        <w:rPr>
          <w:u w:val="single"/>
          <w:lang w:eastAsia="zh-CN"/>
        </w:rPr>
        <w:t xml:space="preserve"> </w:t>
      </w:r>
      <w:r w:rsidRPr="008C3464">
        <w:rPr>
          <w:highlight w:val="cyan"/>
          <w:u w:val="single"/>
          <w:lang w:eastAsia="zh-CN"/>
        </w:rPr>
        <w:t>already</w:t>
      </w:r>
      <w:r w:rsidRPr="008C3464">
        <w:rPr>
          <w:u w:val="single"/>
          <w:lang w:eastAsia="zh-CN"/>
        </w:rPr>
        <w:t xml:space="preserve"> going to be extraordinarily </w:t>
      </w:r>
      <w:r w:rsidRPr="008C3464">
        <w:rPr>
          <w:highlight w:val="cyan"/>
          <w:u w:val="single"/>
          <w:lang w:eastAsia="zh-CN"/>
        </w:rPr>
        <w:t>difficult</w:t>
      </w:r>
      <w:r w:rsidRPr="008C3464">
        <w:rPr>
          <w:sz w:val="16"/>
          <w:lang w:eastAsia="zh-CN"/>
        </w:rPr>
        <w:t xml:space="preserve">, as top members of </w:t>
      </w:r>
      <w:r w:rsidRPr="008C3464">
        <w:rPr>
          <w:highlight w:val="cyan"/>
          <w:u w:val="single"/>
          <w:lang w:eastAsia="zh-CN"/>
        </w:rPr>
        <w:t>Congress try for the first time in years to pass individual spending bills</w:t>
      </w:r>
      <w:r w:rsidRPr="008C3464">
        <w:rPr>
          <w:u w:val="single"/>
          <w:lang w:eastAsia="zh-CN"/>
        </w:rPr>
        <w:t xml:space="preserve"> to fund all parts of the government in an orderly fashion</w:t>
      </w:r>
      <w:r w:rsidRPr="008C3464">
        <w:rPr>
          <w:sz w:val="16"/>
          <w:lang w:eastAsia="zh-CN"/>
        </w:rPr>
        <w:t xml:space="preserve"> and avoid the usual year-end pileup. </w:t>
      </w:r>
      <w:r w:rsidRPr="008C3464">
        <w:rPr>
          <w:highlight w:val="cyan"/>
          <w:u w:val="single"/>
          <w:lang w:eastAsia="zh-CN"/>
        </w:rPr>
        <w:t>If they cannot</w:t>
      </w:r>
      <w:r w:rsidRPr="008C3464">
        <w:rPr>
          <w:u w:val="single"/>
          <w:lang w:eastAsia="zh-CN"/>
        </w:rPr>
        <w:t xml:space="preserve">, under the terms of the debt limit deal, across-the-board </w:t>
      </w:r>
      <w:r w:rsidRPr="008C3464">
        <w:rPr>
          <w:highlight w:val="cyan"/>
          <w:u w:val="single"/>
          <w:lang w:eastAsia="zh-CN"/>
        </w:rPr>
        <w:t>spending cuts will kick in</w:t>
      </w:r>
      <w:r w:rsidRPr="008C3464">
        <w:rPr>
          <w:u w:val="single"/>
          <w:lang w:eastAsia="zh-CN"/>
        </w:rPr>
        <w:t xml:space="preserve"> in 2025,</w:t>
      </w:r>
      <w:r w:rsidRPr="008C3464">
        <w:rPr>
          <w:sz w:val="16"/>
          <w:lang w:eastAsia="zh-CN"/>
        </w:rPr>
        <w:t xml:space="preserve"> a worst-case scenario that lawmakers in both parties want to avoid.</w:t>
      </w:r>
    </w:p>
    <w:p w14:paraId="3077CA55" w14:textId="77777777" w:rsidR="00213ECC" w:rsidRPr="008C3464" w:rsidRDefault="00213ECC" w:rsidP="00213ECC">
      <w:pPr>
        <w:rPr>
          <w:sz w:val="16"/>
          <w:lang w:eastAsia="zh-CN"/>
        </w:rPr>
      </w:pPr>
      <w:r w:rsidRPr="008C3464">
        <w:rPr>
          <w:sz w:val="16"/>
          <w:lang w:eastAsia="zh-CN"/>
        </w:rPr>
        <w:t xml:space="preserve">The clashes began this week, when </w:t>
      </w:r>
      <w:r w:rsidRPr="008C3464">
        <w:rPr>
          <w:highlight w:val="cyan"/>
          <w:u w:val="single"/>
          <w:lang w:eastAsia="zh-CN"/>
        </w:rPr>
        <w:t>House appropriators</w:t>
      </w:r>
      <w:r w:rsidRPr="008C3464">
        <w:rPr>
          <w:u w:val="single"/>
          <w:lang w:eastAsia="zh-CN"/>
        </w:rPr>
        <w:t xml:space="preserve"> began considering their spending</w:t>
      </w:r>
      <w:r w:rsidRPr="008C3464">
        <w:rPr>
          <w:sz w:val="16"/>
          <w:lang w:eastAsia="zh-CN"/>
        </w:rPr>
        <w:t xml:space="preserve"> bills and, </w:t>
      </w:r>
      <w:r w:rsidRPr="008C3464">
        <w:rPr>
          <w:u w:val="single"/>
          <w:lang w:eastAsia="zh-CN"/>
        </w:rPr>
        <w:t xml:space="preserve">working to </w:t>
      </w:r>
      <w:r w:rsidRPr="008C3464">
        <w:rPr>
          <w:highlight w:val="cyan"/>
          <w:u w:val="single"/>
          <w:lang w:eastAsia="zh-CN"/>
        </w:rPr>
        <w:t>appease their ultraconservative wing</w:t>
      </w:r>
      <w:r w:rsidRPr="008C3464">
        <w:rPr>
          <w:sz w:val="16"/>
          <w:lang w:eastAsia="zh-CN"/>
        </w:rPr>
        <w:t>, said they intended to fund federal agencies at below the levels that Mr. Biden and Mr. McCarthy had agreed to.</w:t>
      </w:r>
    </w:p>
    <w:p w14:paraId="7E99ED1A" w14:textId="77777777" w:rsidR="00213ECC" w:rsidRPr="008C3464" w:rsidRDefault="00213ECC" w:rsidP="00213ECC">
      <w:pPr>
        <w:rPr>
          <w:sz w:val="16"/>
          <w:szCs w:val="16"/>
          <w:lang w:eastAsia="zh-CN"/>
        </w:rPr>
      </w:pPr>
      <w:r w:rsidRPr="008C3464">
        <w:rPr>
          <w:sz w:val="16"/>
          <w:szCs w:val="16"/>
          <w:lang w:eastAsia="zh-CN"/>
        </w:rPr>
        <w:t>Democrats balked, saying the move would wreak havoc with the economy and the smooth functioning of government.</w:t>
      </w:r>
    </w:p>
    <w:p w14:paraId="7229F08F" w14:textId="77777777" w:rsidR="00213ECC" w:rsidRPr="008C3464" w:rsidRDefault="00213ECC" w:rsidP="00213ECC">
      <w:pPr>
        <w:rPr>
          <w:sz w:val="16"/>
          <w:szCs w:val="16"/>
          <w:lang w:eastAsia="zh-CN"/>
        </w:rPr>
      </w:pPr>
      <w:r w:rsidRPr="008C3464">
        <w:rPr>
          <w:sz w:val="16"/>
          <w:szCs w:val="16"/>
          <w:lang w:eastAsia="zh-CN"/>
        </w:rPr>
        <w:t>“I fully intend to follow the dictates of what we passed in the Senate and the House and what the president signed,” said Senator Patty Murray, Democrat of Washington and the chairwoman of the Appropriations Committee. “I am putting them in their box of chaos,” she said of House Republicans.</w:t>
      </w:r>
    </w:p>
    <w:p w14:paraId="4DFE905D" w14:textId="77777777" w:rsidR="00213ECC" w:rsidRPr="008C3464" w:rsidRDefault="00213ECC" w:rsidP="00213ECC">
      <w:pPr>
        <w:rPr>
          <w:sz w:val="16"/>
          <w:szCs w:val="16"/>
        </w:rPr>
      </w:pPr>
      <w:r w:rsidRPr="008C3464">
        <w:rPr>
          <w:sz w:val="16"/>
          <w:szCs w:val="16"/>
        </w:rPr>
        <w:t>The approach was particularly unwise, she added, given that many of the right-wing lawmakers it was aimed at appeasing reflexively vote against government spending bills anyway.</w:t>
      </w:r>
    </w:p>
    <w:p w14:paraId="39F527B6" w14:textId="77777777" w:rsidR="00213ECC" w:rsidRPr="008C3464" w:rsidRDefault="00213ECC" w:rsidP="00213ECC">
      <w:pPr>
        <w:rPr>
          <w:sz w:val="16"/>
          <w:szCs w:val="16"/>
        </w:rPr>
      </w:pPr>
      <w:r w:rsidRPr="008C3464">
        <w:rPr>
          <w:sz w:val="16"/>
          <w:szCs w:val="16"/>
        </w:rPr>
        <w:t>“I don’t believe the country wants us to be there; they don’t want chaos,” Ms. Murray said. “They don’t want a small minority of people to dictate where our economy is going to go.”</w:t>
      </w:r>
    </w:p>
    <w:p w14:paraId="0D01487D" w14:textId="77777777" w:rsidR="00213ECC" w:rsidRPr="008C3464" w:rsidRDefault="00213ECC" w:rsidP="00213ECC">
      <w:pPr>
        <w:rPr>
          <w:sz w:val="16"/>
          <w:szCs w:val="16"/>
        </w:rPr>
      </w:pPr>
      <w:r w:rsidRPr="008C3464">
        <w:rPr>
          <w:sz w:val="16"/>
          <w:szCs w:val="16"/>
        </w:rPr>
        <w:t>Facing a rebellion by hard-right Republicans over the debt limit agreement, Mr. McCarthy and his leadership team blindsided Democrats this week by setting allocations for the 12 annual spending bills at 2022 levels, about $119 billion less than the $1.59 trillion allowed for in the agreement to raise the debt ceiling.</w:t>
      </w:r>
    </w:p>
    <w:p w14:paraId="05468EF3" w14:textId="77777777" w:rsidR="00213ECC" w:rsidRPr="008C3464" w:rsidRDefault="00213ECC" w:rsidP="00213ECC">
      <w:pPr>
        <w:rPr>
          <w:sz w:val="16"/>
        </w:rPr>
      </w:pPr>
      <w:r w:rsidRPr="008C3464">
        <w:rPr>
          <w:sz w:val="16"/>
        </w:rPr>
        <w:t xml:space="preserve">The lower spending levels, demanded by </w:t>
      </w:r>
      <w:r w:rsidRPr="008C3464">
        <w:rPr>
          <w:highlight w:val="cyan"/>
          <w:u w:val="single"/>
        </w:rPr>
        <w:t>Freedom Caucus</w:t>
      </w:r>
      <w:r w:rsidRPr="008C3464">
        <w:rPr>
          <w:u w:val="single"/>
        </w:rPr>
        <w:t xml:space="preserve"> members who </w:t>
      </w:r>
      <w:hyperlink r:id="rId23" w:tgtFrame="_blank" w:history="1">
        <w:r w:rsidRPr="008C3464">
          <w:rPr>
            <w:rStyle w:val="Hyperlink"/>
            <w:u w:val="single"/>
          </w:rPr>
          <w:t>s</w:t>
        </w:r>
        <w:r w:rsidRPr="008C3464">
          <w:rPr>
            <w:rStyle w:val="Hyperlink"/>
            <w:highlight w:val="cyan"/>
            <w:u w:val="single"/>
          </w:rPr>
          <w:t>hut down the House</w:t>
        </w:r>
        <w:r w:rsidRPr="008C3464">
          <w:rPr>
            <w:rStyle w:val="Hyperlink"/>
            <w:u w:val="single"/>
          </w:rPr>
          <w:t xml:space="preserve"> last week</w:t>
        </w:r>
      </w:hyperlink>
      <w:r w:rsidRPr="008C3464">
        <w:rPr>
          <w:u w:val="single"/>
        </w:rPr>
        <w:t> to register their ire at the debt limit deal</w:t>
      </w:r>
      <w:r w:rsidRPr="008C3464">
        <w:rPr>
          <w:sz w:val="16"/>
        </w:rPr>
        <w:t>, were pushed through the Appropriations Committee on a party-line vote on Thursday after hours of acrimony during which Democrats accused Republicans of backtracking on the compromise.</w:t>
      </w:r>
    </w:p>
    <w:p w14:paraId="7EE6A1D7" w14:textId="77777777" w:rsidR="00213ECC" w:rsidRPr="008C3464" w:rsidRDefault="00213ECC" w:rsidP="00213ECC">
      <w:pPr>
        <w:rPr>
          <w:sz w:val="16"/>
          <w:szCs w:val="16"/>
        </w:rPr>
      </w:pPr>
      <w:r w:rsidRPr="008C3464">
        <w:rPr>
          <w:sz w:val="16"/>
          <w:szCs w:val="16"/>
        </w:rPr>
        <w:t>“The ink is barely dry on the bipartisan budget agreement, yet we are here to consider the Republican majority’s spending agenda that completely reneges on the compromises struck less than two weeks ago,” said Representative Rosa DeLauro of Connecticut, the top Democrat on the Appropriations Committee.</w:t>
      </w:r>
    </w:p>
    <w:p w14:paraId="70DBC3B1" w14:textId="77777777" w:rsidR="00213ECC" w:rsidRPr="008C3464" w:rsidRDefault="00213ECC" w:rsidP="00213ECC">
      <w:pPr>
        <w:rPr>
          <w:sz w:val="16"/>
          <w:szCs w:val="16"/>
        </w:rPr>
      </w:pPr>
      <w:r w:rsidRPr="008C3464">
        <w:rPr>
          <w:sz w:val="16"/>
          <w:szCs w:val="16"/>
        </w:rPr>
        <w:t>Representative Kay Granger, Republican of Texas and the committee’s chairwoman, said using the lower number would allow the House to “refocus government spending consistent with Republican priorities.” Mr. McCarthy said that he considered the spending caps established in the agreement simply as a maximum, and that the House wanted to push spending lower.</w:t>
      </w:r>
    </w:p>
    <w:p w14:paraId="39EF509E" w14:textId="77777777" w:rsidR="00213ECC" w:rsidRPr="008C3464" w:rsidRDefault="00213ECC" w:rsidP="00213ECC">
      <w:pPr>
        <w:rPr>
          <w:sz w:val="16"/>
          <w:szCs w:val="16"/>
        </w:rPr>
      </w:pPr>
      <w:r w:rsidRPr="008C3464">
        <w:rPr>
          <w:sz w:val="16"/>
          <w:szCs w:val="16"/>
        </w:rPr>
        <w:t>“There is no limit to how low you could go,” he said, asserting that Republicans wanted to show the public that they could “be more efficient in government, that we can save the hardworking taxpayer more, that we can eliminate more Washington waste.”</w:t>
      </w:r>
    </w:p>
    <w:p w14:paraId="2CF485DB" w14:textId="77777777" w:rsidR="00213ECC" w:rsidRPr="008C3464" w:rsidRDefault="00213ECC" w:rsidP="00213ECC">
      <w:pPr>
        <w:rPr>
          <w:sz w:val="16"/>
        </w:rPr>
      </w:pPr>
      <w:r w:rsidRPr="008C3464">
        <w:rPr>
          <w:sz w:val="16"/>
        </w:rPr>
        <w:t xml:space="preserve">But the </w:t>
      </w:r>
      <w:r w:rsidRPr="008C3464">
        <w:rPr>
          <w:highlight w:val="cyan"/>
          <w:u w:val="single"/>
        </w:rPr>
        <w:t>divergent approaches</w:t>
      </w:r>
      <w:r w:rsidRPr="008C3464">
        <w:rPr>
          <w:u w:val="single"/>
        </w:rPr>
        <w:t xml:space="preserve"> on either side of the Capitol from the two parties are certain to </w:t>
      </w:r>
      <w:r w:rsidRPr="008C3464">
        <w:rPr>
          <w:highlight w:val="cyan"/>
          <w:u w:val="single"/>
        </w:rPr>
        <w:t>make</w:t>
      </w:r>
      <w:r w:rsidRPr="008C3464">
        <w:rPr>
          <w:u w:val="single"/>
        </w:rPr>
        <w:t xml:space="preserve"> </w:t>
      </w:r>
      <w:r w:rsidRPr="008C3464">
        <w:rPr>
          <w:highlight w:val="cyan"/>
          <w:u w:val="single"/>
        </w:rPr>
        <w:t>passing</w:t>
      </w:r>
      <w:r w:rsidRPr="008C3464">
        <w:rPr>
          <w:u w:val="single"/>
        </w:rPr>
        <w:t xml:space="preserve"> the spending bills extremely </w:t>
      </w:r>
      <w:r w:rsidRPr="008C3464">
        <w:rPr>
          <w:highlight w:val="cyan"/>
          <w:u w:val="single"/>
        </w:rPr>
        <w:t>difficult</w:t>
      </w:r>
      <w:r w:rsidRPr="008C3464">
        <w:rPr>
          <w:sz w:val="16"/>
        </w:rPr>
        <w:t xml:space="preserve">. </w:t>
      </w:r>
      <w:r w:rsidRPr="008C3464">
        <w:rPr>
          <w:highlight w:val="cyan"/>
          <w:u w:val="single"/>
        </w:rPr>
        <w:t>Failure</w:t>
      </w:r>
      <w:r w:rsidRPr="008C3464">
        <w:rPr>
          <w:u w:val="single"/>
        </w:rPr>
        <w:t xml:space="preserve"> to pass and reconcile the House and Senate bills </w:t>
      </w:r>
      <w:r w:rsidRPr="008C3464">
        <w:rPr>
          <w:highlight w:val="cyan"/>
          <w:u w:val="single"/>
        </w:rPr>
        <w:t>by Oct. 1 could lead to a government shutdown</w:t>
      </w:r>
      <w:r w:rsidRPr="008C3464">
        <w:rPr>
          <w:sz w:val="16"/>
        </w:rPr>
        <w:t xml:space="preserve">. And </w:t>
      </w:r>
      <w:r w:rsidRPr="008C3464">
        <w:rPr>
          <w:highlight w:val="cyan"/>
          <w:u w:val="single"/>
        </w:rPr>
        <w:t>if</w:t>
      </w:r>
      <w:r w:rsidRPr="008C3464">
        <w:rPr>
          <w:u w:val="single"/>
        </w:rPr>
        <w:t xml:space="preserve"> the individual bills are </w:t>
      </w:r>
      <w:r w:rsidRPr="008C3464">
        <w:rPr>
          <w:highlight w:val="cyan"/>
          <w:u w:val="single"/>
        </w:rPr>
        <w:t>not approved by the end of the yea</w:t>
      </w:r>
      <w:r w:rsidRPr="008C3464">
        <w:rPr>
          <w:u w:val="single"/>
        </w:rPr>
        <w:t xml:space="preserve">r, a </w:t>
      </w:r>
      <w:r w:rsidRPr="008C3464">
        <w:rPr>
          <w:highlight w:val="cyan"/>
          <w:u w:val="single"/>
        </w:rPr>
        <w:t>1 percent automatic cut</w:t>
      </w:r>
      <w:r w:rsidRPr="008C3464">
        <w:rPr>
          <w:u w:val="single"/>
        </w:rPr>
        <w:t xml:space="preserve"> would take effect that defense hawks say </w:t>
      </w:r>
      <w:r w:rsidRPr="008C3464">
        <w:rPr>
          <w:highlight w:val="cyan"/>
          <w:u w:val="single"/>
        </w:rPr>
        <w:t>would be devastating</w:t>
      </w:r>
      <w:r w:rsidRPr="008C3464">
        <w:rPr>
          <w:u w:val="single"/>
        </w:rPr>
        <w:t xml:space="preserve"> </w:t>
      </w:r>
      <w:r w:rsidRPr="008C3464">
        <w:rPr>
          <w:highlight w:val="cyan"/>
          <w:u w:val="single"/>
        </w:rPr>
        <w:t>for</w:t>
      </w:r>
      <w:r w:rsidRPr="008C3464">
        <w:rPr>
          <w:u w:val="single"/>
        </w:rPr>
        <w:t xml:space="preserve"> the </w:t>
      </w:r>
      <w:r w:rsidRPr="008C3464">
        <w:rPr>
          <w:highlight w:val="cyan"/>
          <w:u w:val="single"/>
        </w:rPr>
        <w:t>Pentagon</w:t>
      </w:r>
      <w:r w:rsidRPr="008C3464">
        <w:rPr>
          <w:u w:val="single"/>
        </w:rPr>
        <w:t xml:space="preserve"> and U.S. support of Ukraine’s military</w:t>
      </w:r>
      <w:r w:rsidRPr="008C3464">
        <w:rPr>
          <w:sz w:val="16"/>
        </w:rPr>
        <w:t>.</w:t>
      </w:r>
    </w:p>
    <w:p w14:paraId="3BBFEED6" w14:textId="77777777" w:rsidR="00213ECC" w:rsidRPr="008C3464" w:rsidRDefault="00213ECC" w:rsidP="00213ECC">
      <w:pPr>
        <w:rPr>
          <w:sz w:val="16"/>
          <w:szCs w:val="16"/>
        </w:rPr>
      </w:pPr>
      <w:r w:rsidRPr="008C3464">
        <w:rPr>
          <w:sz w:val="16"/>
          <w:szCs w:val="16"/>
        </w:rPr>
        <w:t>Given the options, those responsible for the spending bills in both chambers say they must move ahead.</w:t>
      </w:r>
    </w:p>
    <w:p w14:paraId="4D3A5E22" w14:textId="77777777" w:rsidR="00213ECC" w:rsidRPr="008C3464" w:rsidRDefault="00213ECC" w:rsidP="00213ECC">
      <w:pPr>
        <w:rPr>
          <w:sz w:val="16"/>
          <w:szCs w:val="16"/>
        </w:rPr>
      </w:pPr>
      <w:r w:rsidRPr="008C3464">
        <w:rPr>
          <w:sz w:val="16"/>
          <w:szCs w:val="16"/>
        </w:rPr>
        <w:t>“From my perspective, we in the Senate just have to proceed,” said Senator Susan Collins of Maine, the senior Republican on the Appropriations Committee. “I hope that the House will find a way to come to a consensus.”</w:t>
      </w:r>
    </w:p>
    <w:p w14:paraId="533A28C0" w14:textId="77777777" w:rsidR="00213ECC" w:rsidRPr="008C3464" w:rsidRDefault="00213ECC" w:rsidP="00213ECC">
      <w:pPr>
        <w:rPr>
          <w:sz w:val="16"/>
          <w:szCs w:val="16"/>
        </w:rPr>
      </w:pPr>
      <w:r w:rsidRPr="008C3464">
        <w:rPr>
          <w:sz w:val="16"/>
          <w:szCs w:val="16"/>
        </w:rPr>
        <w:t>The four leaders of the appropriations committees, who for the first time are all women, have said from the start that </w:t>
      </w:r>
      <w:hyperlink r:id="rId24" w:tgtFrame="_blank" w:history="1">
        <w:r w:rsidRPr="008C3464">
          <w:rPr>
            <w:rStyle w:val="Hyperlink"/>
            <w:sz w:val="16"/>
            <w:szCs w:val="16"/>
          </w:rPr>
          <w:t>they wanted to bring the 12 spending bills to the floor under “regular order”</w:t>
        </w:r>
      </w:hyperlink>
      <w:r w:rsidRPr="008C3464">
        <w:rPr>
          <w:sz w:val="16"/>
          <w:szCs w:val="16"/>
        </w:rPr>
        <w:t> and avoid what has become an annual ritual where congressional leaders gather in their suites to cut a last-minute deal lumping hundreds of billions of dollars of spending into one take-it-or-leave-it package.</w:t>
      </w:r>
    </w:p>
    <w:p w14:paraId="793A24E3" w14:textId="77777777" w:rsidR="00213ECC" w:rsidRPr="008C3464" w:rsidRDefault="00213ECC" w:rsidP="00213ECC">
      <w:pPr>
        <w:rPr>
          <w:sz w:val="16"/>
          <w:szCs w:val="16"/>
        </w:rPr>
      </w:pPr>
      <w:r w:rsidRPr="008C3464">
        <w:rPr>
          <w:sz w:val="16"/>
          <w:szCs w:val="16"/>
        </w:rPr>
        <w:t>As part of the debt limit agreement, Senator Chuck Schumer, Democrat of New York and the majority leader, and Senator Mitch McConnell, Republican of Kentucky and the minority leader, issued a statement pledging to “seek and facilitate floor consideration” of the spending bills.</w:t>
      </w:r>
    </w:p>
    <w:p w14:paraId="46A6222F" w14:textId="77777777" w:rsidR="00213ECC" w:rsidRPr="008C3464" w:rsidRDefault="00213ECC" w:rsidP="00213ECC">
      <w:pPr>
        <w:rPr>
          <w:sz w:val="16"/>
        </w:rPr>
      </w:pPr>
      <w:r w:rsidRPr="008C3464">
        <w:rPr>
          <w:highlight w:val="cyan"/>
          <w:u w:val="single"/>
        </w:rPr>
        <w:t>Leaders</w:t>
      </w:r>
      <w:r w:rsidRPr="008C3464">
        <w:rPr>
          <w:u w:val="single"/>
        </w:rPr>
        <w:t xml:space="preserve"> have </w:t>
      </w:r>
      <w:r w:rsidRPr="008C3464">
        <w:rPr>
          <w:highlight w:val="cyan"/>
          <w:u w:val="single"/>
        </w:rPr>
        <w:t>avoided floor fights</w:t>
      </w:r>
      <w:r w:rsidRPr="008C3464">
        <w:rPr>
          <w:u w:val="single"/>
        </w:rPr>
        <w:t xml:space="preserve"> over the spending bills in recent years </w:t>
      </w:r>
      <w:r w:rsidRPr="008C3464">
        <w:rPr>
          <w:highlight w:val="cyan"/>
          <w:u w:val="single"/>
        </w:rPr>
        <w:t>because</w:t>
      </w:r>
      <w:r w:rsidRPr="008C3464">
        <w:rPr>
          <w:u w:val="single"/>
        </w:rPr>
        <w:t xml:space="preserve"> </w:t>
      </w:r>
      <w:r w:rsidRPr="008C3464">
        <w:rPr>
          <w:highlight w:val="cyan"/>
          <w:u w:val="single"/>
        </w:rPr>
        <w:t>they are time-consuming</w:t>
      </w:r>
      <w:r w:rsidRPr="008C3464">
        <w:rPr>
          <w:u w:val="single"/>
        </w:rPr>
        <w:t xml:space="preserve"> and can force lawmakers to take politically charged votes</w:t>
      </w:r>
      <w:r w:rsidRPr="008C3464">
        <w:rPr>
          <w:sz w:val="16"/>
        </w:rPr>
        <w:t>. But the practice has left many lawmakers complaining that they are being left out of the most basic function of Congress, and the committee heads say they want to bring it to an end.</w:t>
      </w:r>
    </w:p>
    <w:p w14:paraId="6E7A3984" w14:textId="77777777" w:rsidR="00213ECC" w:rsidRPr="008C3464" w:rsidRDefault="00213ECC" w:rsidP="00213ECC">
      <w:pPr>
        <w:rPr>
          <w:sz w:val="16"/>
        </w:rPr>
      </w:pPr>
      <w:r w:rsidRPr="008C3464">
        <w:rPr>
          <w:sz w:val="16"/>
        </w:rPr>
        <w:t xml:space="preserve">“What most of us are </w:t>
      </w:r>
      <w:r w:rsidRPr="008C3464">
        <w:rPr>
          <w:u w:val="single"/>
        </w:rPr>
        <w:t>trying to avoid is a gigantic year-end omnibus</w:t>
      </w:r>
      <w:r w:rsidRPr="008C3464">
        <w:rPr>
          <w:sz w:val="16"/>
        </w:rPr>
        <w:t xml:space="preserve"> that excludes a lot of the rank-and-file members from having input,” Ms. Collins said. “It would be healthy for the dynamic of the Senate, good for our country, and better for federal programs and agencies if we do our work on time.”</w:t>
      </w:r>
    </w:p>
    <w:p w14:paraId="41C362B8" w14:textId="77777777" w:rsidR="00213ECC" w:rsidRDefault="00213ECC" w:rsidP="00213ECC">
      <w:pPr>
        <w:rPr>
          <w:sz w:val="16"/>
        </w:rPr>
      </w:pPr>
    </w:p>
    <w:p w14:paraId="17BC6335" w14:textId="77777777" w:rsidR="00DA33CF" w:rsidRDefault="00DA33CF" w:rsidP="00DA33CF">
      <w:pPr>
        <w:pStyle w:val="Heading4"/>
      </w:pPr>
      <w:r>
        <w:t>To break the spending deadlock, they’ll turn to spending cuts</w:t>
      </w:r>
    </w:p>
    <w:p w14:paraId="313693DD" w14:textId="77777777" w:rsidR="00DA33CF" w:rsidRPr="006E3F6B" w:rsidRDefault="00DA33CF" w:rsidP="00DA33CF">
      <w:pPr>
        <w:rPr>
          <w:rFonts w:ascii="Times New Roman" w:eastAsia="Times New Roman" w:hAnsi="Times New Roman" w:cs="Times New Roman"/>
          <w:sz w:val="24"/>
        </w:rPr>
      </w:pPr>
      <w:r w:rsidRPr="00BF386E">
        <w:t xml:space="preserve">David </w:t>
      </w:r>
      <w:proofErr w:type="spellStart"/>
      <w:r w:rsidRPr="00BF386E">
        <w:rPr>
          <w:rStyle w:val="Style13ptBold"/>
        </w:rPr>
        <w:t>Lerman</w:t>
      </w:r>
      <w:proofErr w:type="spellEnd"/>
      <w:r>
        <w:t xml:space="preserve"> </w:t>
      </w:r>
      <w:r w:rsidRPr="00BF386E">
        <w:rPr>
          <w:rStyle w:val="Style13ptBold"/>
        </w:rPr>
        <w:t>&amp;</w:t>
      </w:r>
      <w:r>
        <w:t xml:space="preserve"> Niels </w:t>
      </w:r>
      <w:proofErr w:type="spellStart"/>
      <w:r w:rsidRPr="00BF386E">
        <w:rPr>
          <w:rStyle w:val="Style13ptBold"/>
        </w:rPr>
        <w:t>Lesniewski</w:t>
      </w:r>
      <w:proofErr w:type="spellEnd"/>
      <w:r w:rsidRPr="00BF386E">
        <w:t xml:space="preserve">, </w:t>
      </w:r>
      <w:r w:rsidRPr="00BF386E">
        <w:rPr>
          <w:rStyle w:val="Style13ptBold"/>
        </w:rPr>
        <w:t>23</w:t>
      </w:r>
      <w:r>
        <w:t xml:space="preserve">, </w:t>
      </w:r>
      <w:r w:rsidRPr="00BF386E">
        <w:t>6-7-2023</w:t>
      </w:r>
      <w:r w:rsidRPr="006E3F6B">
        <w:t xml:space="preserve">, </w:t>
      </w:r>
      <w:proofErr w:type="spellStart"/>
      <w:r w:rsidRPr="006E3F6B">
        <w:t>Lerman</w:t>
      </w:r>
      <w:proofErr w:type="spellEnd"/>
      <w:r w:rsidRPr="006E3F6B">
        <w:t xml:space="preserve"> is editor of Budget Tracker, the daily compendium of all issues related to federal spending and the budget, </w:t>
      </w:r>
      <w:proofErr w:type="spellStart"/>
      <w:r w:rsidRPr="006E3F6B">
        <w:t>Lesniewski</w:t>
      </w:r>
      <w:proofErr w:type="spellEnd"/>
      <w:r w:rsidRPr="006E3F6B">
        <w:t xml:space="preserve"> is an Experienced congressional, White House and campaign journalist and expert on Senate procedure, "Deeper spending cuts may be in play to break House deadlock," Roll Call, https://rollcall</w:t>
      </w:r>
      <w:r w:rsidRPr="00BF386E">
        <w:t xml:space="preserve">.com/2023/06/07/deeper-spending-cuts-may-be-in-play-to-break-house-deadlock/ /// </w:t>
      </w:r>
      <w:proofErr w:type="spellStart"/>
      <w:r w:rsidRPr="00BF386E">
        <w:t>KirK</w:t>
      </w:r>
      <w:proofErr w:type="spellEnd"/>
    </w:p>
    <w:p w14:paraId="15D35430" w14:textId="77777777" w:rsidR="00DA33CF" w:rsidRPr="004D064B" w:rsidRDefault="00DA33CF" w:rsidP="00DA33CF">
      <w:pPr>
        <w:rPr>
          <w:rStyle w:val="StyleUnderline"/>
          <w:sz w:val="16"/>
          <w:u w:val="none"/>
        </w:rPr>
      </w:pPr>
      <w:r w:rsidRPr="00DF1FC8">
        <w:rPr>
          <w:sz w:val="16"/>
        </w:rPr>
        <w:t xml:space="preserve">Speaker </w:t>
      </w:r>
      <w:hyperlink r:id="rId25" w:tgtFrame="_blank" w:tooltip="Click to view member info in a new window" w:history="1">
        <w:r w:rsidRPr="00DF1FC8">
          <w:rPr>
            <w:rStyle w:val="Hyperlink"/>
            <w:sz w:val="16"/>
          </w:rPr>
          <w:t>Kevin McCarthy</w:t>
        </w:r>
      </w:hyperlink>
      <w:r w:rsidRPr="00DF1FC8">
        <w:rPr>
          <w:sz w:val="16"/>
        </w:rPr>
        <w:t xml:space="preserve"> sought to defuse a protest from his party’s right flank that stalled House business Wednesday, opening the door to lower spending caps than Congress agreed to last week in a bipartisan debt limit law. The California Republican said he was hoping to get floor votes back on track after 11 hard-right </w:t>
      </w:r>
      <w:hyperlink r:id="rId26" w:tgtFrame="_blank" w:history="1">
        <w:r w:rsidRPr="00DF1FC8">
          <w:rPr>
            <w:rStyle w:val="Hyperlink"/>
            <w:sz w:val="16"/>
          </w:rPr>
          <w:t>conservatives derailed a vote</w:t>
        </w:r>
      </w:hyperlink>
      <w:r w:rsidRPr="00DF1FC8">
        <w:rPr>
          <w:sz w:val="16"/>
        </w:rPr>
        <w:t xml:space="preserve"> Tuesday on a rule that was needed to pass several bills on this week’s agenda that would curb executive branch power, including any effort to ban gas stoves. “</w:t>
      </w:r>
      <w:r w:rsidRPr="00DF1FC8">
        <w:rPr>
          <w:rStyle w:val="StyleUnderline"/>
        </w:rPr>
        <w:t>We're working through it,” McCarthy told reporters. “We can't hold up the work for the American people."</w:t>
      </w:r>
      <w:r>
        <w:rPr>
          <w:rStyle w:val="StyleUnderline"/>
        </w:rPr>
        <w:t xml:space="preserve"> </w:t>
      </w:r>
      <w:r w:rsidRPr="00DF1FC8">
        <w:rPr>
          <w:sz w:val="16"/>
        </w:rPr>
        <w:t xml:space="preserve">There was no immediate sign late Wednesday of a compromise plan that would satisfy </w:t>
      </w:r>
      <w:proofErr w:type="spellStart"/>
      <w:r w:rsidRPr="00DF1FC8">
        <w:rPr>
          <w:sz w:val="16"/>
        </w:rPr>
        <w:t>hard-line</w:t>
      </w:r>
      <w:proofErr w:type="spellEnd"/>
      <w:r w:rsidRPr="00DF1FC8">
        <w:rPr>
          <w:sz w:val="16"/>
        </w:rPr>
        <w:t xml:space="preserve"> conservatives, however. McCarthy said a little after 6 p.m. that Republicans would keep working through the issue into the evening, but that no more votes would be held this week. "We're going to come back on Monday," McCarthy said. "Everybody's got a voice inside the conference. We'll listen and we'll work through it and come together." </w:t>
      </w:r>
      <w:r w:rsidRPr="00DF1FC8">
        <w:rPr>
          <w:rStyle w:val="StyleUnderline"/>
        </w:rPr>
        <w:t>Some members of the</w:t>
      </w:r>
      <w:r>
        <w:rPr>
          <w:rStyle w:val="StyleUnderline"/>
        </w:rPr>
        <w:t xml:space="preserve"> </w:t>
      </w:r>
      <w:r w:rsidRPr="00DF1FC8">
        <w:rPr>
          <w:rStyle w:val="StyleUnderline"/>
        </w:rPr>
        <w:t>House Freedom Caucus have said they were disturbed by</w:t>
      </w:r>
      <w:r>
        <w:rPr>
          <w:rStyle w:val="StyleUnderline"/>
        </w:rPr>
        <w:t xml:space="preserve"> </w:t>
      </w:r>
      <w:hyperlink r:id="rId27" w:tgtFrame="_blank" w:history="1">
        <w:r w:rsidRPr="00DF1FC8">
          <w:rPr>
            <w:rStyle w:val="StyleUnderline"/>
          </w:rPr>
          <w:t>last week’s debt limit package</w:t>
        </w:r>
      </w:hyperlink>
      <w:r>
        <w:rPr>
          <w:rStyle w:val="StyleUnderline"/>
        </w:rPr>
        <w:t xml:space="preserve"> </w:t>
      </w:r>
      <w:r w:rsidRPr="00DF1FC8">
        <w:rPr>
          <w:rStyle w:val="StyleUnderline"/>
        </w:rPr>
        <w:t xml:space="preserve">because it allowed for more discretionary spending next year than the government spent in fiscal 2022. </w:t>
      </w:r>
      <w:r w:rsidRPr="00DF1FC8">
        <w:rPr>
          <w:sz w:val="16"/>
        </w:rPr>
        <w:t>Some said McCarthy had promised to hold discretionary spending to fiscal 2022 levels in January when he won the speakership after several days of voting. McCarthy denied making such an ironclad promise Wednesday. "</w:t>
      </w:r>
      <w:r w:rsidRPr="00DF1FC8">
        <w:rPr>
          <w:rStyle w:val="StyleUnderline"/>
        </w:rPr>
        <w:t>We never promised we're going to be all at '22 levels,” he told reporters. “I said we would strive to get to the '22 level or the equivalent ... amount of cut. We've met all that criteria.”</w:t>
      </w:r>
      <w:r>
        <w:rPr>
          <w:rStyle w:val="StyleUnderline"/>
        </w:rPr>
        <w:t xml:space="preserve"> </w:t>
      </w:r>
      <w:r w:rsidRPr="00DF1FC8">
        <w:rPr>
          <w:rStyle w:val="StyleUnderline"/>
        </w:rPr>
        <w:t xml:space="preserve">The debt limit law set a defense spending cap at $886 billion, a roughly 3 percent increase over this year’s level, as President Joe Biden requested. </w:t>
      </w:r>
      <w:r w:rsidRPr="00DF1FC8">
        <w:rPr>
          <w:rStyle w:val="Emphasis"/>
        </w:rPr>
        <w:t>Nondefense spending would be capped at $704 billion, a $40 billion or 5 percent reduction from fiscal 2023.</w:t>
      </w:r>
      <w:r w:rsidRPr="00DF1FC8">
        <w:rPr>
          <w:sz w:val="16"/>
        </w:rPr>
        <w:t xml:space="preserve"> However, </w:t>
      </w:r>
      <w:r w:rsidRPr="00DF1FC8">
        <w:rPr>
          <w:rStyle w:val="StyleUnderline"/>
        </w:rPr>
        <w:t>the two parties made side deals, including add-ons above the statutory caps, that Democrats say would keep nondefense spending essentially flat.</w:t>
      </w:r>
      <w:r>
        <w:rPr>
          <w:rStyle w:val="StyleUnderline"/>
        </w:rPr>
        <w:t xml:space="preserve"> </w:t>
      </w:r>
      <w:r w:rsidRPr="00DF1FC8">
        <w:rPr>
          <w:sz w:val="16"/>
        </w:rPr>
        <w:t>As he worked to placate his conservative detractors, McCarthy suggested Wednesday the House could still agree to write appropriations bills that spend less than the debt limit deal allows. "</w:t>
      </w:r>
      <w:r w:rsidRPr="00DF1FC8">
        <w:rPr>
          <w:rStyle w:val="StyleUnderline"/>
        </w:rPr>
        <w:t>The one thing you've got to realize, whenever you put a cap, that's the ceiling,” he said. “We can always spend less. I've always advocated for spending less money."</w:t>
      </w:r>
      <w:r>
        <w:rPr>
          <w:rStyle w:val="StyleUnderline"/>
        </w:rPr>
        <w:t xml:space="preserve"> </w:t>
      </w:r>
      <w:r w:rsidRPr="00DF1FC8">
        <w:rPr>
          <w:sz w:val="16"/>
        </w:rPr>
        <w:t xml:space="preserve">Later, McCarthy put a finer point on it: </w:t>
      </w:r>
      <w:r w:rsidRPr="00DF1FC8">
        <w:rPr>
          <w:rStyle w:val="StyleUnderline"/>
        </w:rPr>
        <w:t>"If we can write [spending bills] to even lower levels, then we should do it in the House."</w:t>
      </w:r>
      <w:r>
        <w:rPr>
          <w:rStyle w:val="StyleUnderline"/>
        </w:rPr>
        <w:t xml:space="preserve"> </w:t>
      </w:r>
      <w:r w:rsidRPr="00DF1FC8">
        <w:rPr>
          <w:sz w:val="16"/>
        </w:rPr>
        <w:t xml:space="preserve">House Agriculture Appropriations Chairman </w:t>
      </w:r>
      <w:hyperlink r:id="rId28" w:tgtFrame="_blank" w:tooltip="Click to view member info in a new window" w:history="1">
        <w:r w:rsidRPr="00DF1FC8">
          <w:rPr>
            <w:rStyle w:val="Hyperlink"/>
            <w:sz w:val="16"/>
          </w:rPr>
          <w:t>Andy Harris</w:t>
        </w:r>
      </w:hyperlink>
      <w:r w:rsidRPr="00DF1FC8">
        <w:rPr>
          <w:sz w:val="16"/>
        </w:rPr>
        <w:t xml:space="preserve">, R-Md., said Wednesday that he thinks appropriators will still write to the fiscal 2022 level — though take advantage of </w:t>
      </w:r>
      <w:proofErr w:type="spellStart"/>
      <w:r w:rsidRPr="00DF1FC8">
        <w:rPr>
          <w:sz w:val="16"/>
        </w:rPr>
        <w:t>clawbacks</w:t>
      </w:r>
      <w:proofErr w:type="spellEnd"/>
      <w:r w:rsidRPr="00DF1FC8">
        <w:rPr>
          <w:sz w:val="16"/>
        </w:rPr>
        <w:t xml:space="preserve"> from spending bills passed in the last Congress to lessen the effects of the cuts. “I think we will write to a [topline] allocation at the [fiscal 2022] level, the speaker agreed that’s what we’re going to write to,” he said. “Obviously, that’s up to the leadership and the chair of the committee, but I think that’s the way it’s heading. And it’s a reasonable way to head.” But it’s not clear that</w:t>
      </w:r>
      <w:r w:rsidRPr="00DF1FC8">
        <w:rPr>
          <w:rStyle w:val="Emphasis"/>
        </w:rPr>
        <w:t xml:space="preserve"> lower spending levels would win backing from GOP moderates and pass the House</w:t>
      </w:r>
      <w:r w:rsidRPr="00DF1FC8">
        <w:rPr>
          <w:sz w:val="16"/>
        </w:rPr>
        <w:t>. Senate Republicans, meanwhile, are pushing for higher defense spending than allowed in the debt limit deal and plan to take up a supplemental spending bill. “</w:t>
      </w:r>
      <w:r w:rsidRPr="00DF1FC8">
        <w:rPr>
          <w:rStyle w:val="StyleUnderline"/>
        </w:rPr>
        <w:t>Sometimes I feel like Goldilocks, but we're going to get right to the middle and we're going to solve this,” McCarthy said.</w:t>
      </w:r>
      <w:r>
        <w:rPr>
          <w:rStyle w:val="StyleUnderline"/>
        </w:rPr>
        <w:t xml:space="preserve"> </w:t>
      </w:r>
      <w:r w:rsidRPr="00DF1FC8">
        <w:rPr>
          <w:sz w:val="16"/>
        </w:rPr>
        <w:t>In a blow to GOP senators, however, McCarthy said flatly Wednesday he would oppose a supplemental spending bill. "Working a supplemental right now is only blowing up the agreement,” he said. “</w:t>
      </w:r>
      <w:r w:rsidRPr="00DF1FC8">
        <w:rPr>
          <w:rStyle w:val="StyleUnderline"/>
        </w:rPr>
        <w:t>That’s all about spending more money. So no, I do not support a supplemental.”</w:t>
      </w:r>
      <w:r>
        <w:rPr>
          <w:rStyle w:val="StyleUnderline"/>
        </w:rPr>
        <w:t xml:space="preserve"> </w:t>
      </w:r>
      <w:r w:rsidRPr="00DF1FC8">
        <w:rPr>
          <w:sz w:val="16"/>
        </w:rPr>
        <w:t>He said any additional money needed for the Ukraine war should be considered as part of the appropriations process with detailed justification for why it’s needed and how previously appropriated money has been spent. “</w:t>
      </w:r>
      <w:r w:rsidRPr="00DF1FC8">
        <w:rPr>
          <w:rStyle w:val="StyleUnderline"/>
        </w:rPr>
        <w:t>We just don’t throw money at things</w:t>
      </w:r>
      <w:r w:rsidRPr="00DF1FC8">
        <w:rPr>
          <w:sz w:val="16"/>
        </w:rPr>
        <w:t xml:space="preserve">,” he said. Part of the right-flank protest appeared to ease Wednesday when Majority Leader </w:t>
      </w:r>
      <w:hyperlink r:id="rId29" w:tgtFrame="_blank" w:tooltip="Click to view member info in a new window" w:history="1">
        <w:r w:rsidRPr="00DF1FC8">
          <w:rPr>
            <w:rStyle w:val="Hyperlink"/>
            <w:sz w:val="16"/>
          </w:rPr>
          <w:t>Steve Scalise</w:t>
        </w:r>
      </w:hyperlink>
      <w:r w:rsidRPr="00DF1FC8">
        <w:rPr>
          <w:sz w:val="16"/>
        </w:rPr>
        <w:t xml:space="preserve">, R-La., announced the House would vote next week on a measure by Rep. </w:t>
      </w:r>
      <w:hyperlink r:id="rId30" w:tgtFrame="_blank" w:tooltip="Click to view member info in a new window" w:history="1">
        <w:r w:rsidRPr="00DF1FC8">
          <w:rPr>
            <w:rStyle w:val="Hyperlink"/>
            <w:sz w:val="16"/>
          </w:rPr>
          <w:t>Andrew Clyde</w:t>
        </w:r>
      </w:hyperlink>
      <w:r w:rsidRPr="00DF1FC8">
        <w:rPr>
          <w:sz w:val="16"/>
        </w:rPr>
        <w:t xml:space="preserve">, R-Ga., to block tougher regulations on stabilizing braces for guns. Clyde had said a day earlier he was being punished by leadership on his bill because he had voted against the rule that was needed last week to pass the debt limit package. Scalise said he didn’t know if promises made to Freedom Caucus members to support McCarthy for speaker in January would need to be renegotiated now to get things back on track. </w:t>
      </w:r>
      <w:r w:rsidRPr="00DF1FC8">
        <w:rPr>
          <w:rStyle w:val="StyleUnderline"/>
        </w:rPr>
        <w:t>"I wasn't part of that deal in January so I would imagine whoever was part of that deal will have those conversations,” Scalise said.</w:t>
      </w:r>
      <w:r>
        <w:rPr>
          <w:rStyle w:val="StyleUnderline"/>
        </w:rPr>
        <w:t xml:space="preserve"> </w:t>
      </w:r>
      <w:r w:rsidRPr="00DF1FC8">
        <w:rPr>
          <w:sz w:val="16"/>
        </w:rPr>
        <w:t xml:space="preserve">And when asked if spending levels would have to be lower than those allowed in the debt limit package, Scalise said, </w:t>
      </w:r>
      <w:r w:rsidRPr="00DF1FC8">
        <w:rPr>
          <w:rStyle w:val="StyleUnderline"/>
        </w:rPr>
        <w:t>“"Those are all conversations we're having right now."</w:t>
      </w:r>
    </w:p>
    <w:p w14:paraId="4BF882BD" w14:textId="77777777" w:rsidR="00DA33CF" w:rsidRDefault="00DA33CF" w:rsidP="00213ECC">
      <w:pPr>
        <w:rPr>
          <w:sz w:val="16"/>
        </w:rPr>
      </w:pPr>
    </w:p>
    <w:p w14:paraId="28CF5995" w14:textId="77777777" w:rsidR="0041463B" w:rsidRDefault="0041463B" w:rsidP="0041463B">
      <w:pPr>
        <w:pStyle w:val="Heading4"/>
      </w:pPr>
      <w:r>
        <w:t>GOP wants massive spending reductions – The plan forces their hand, causing a stall on the Budget Bill</w:t>
      </w:r>
    </w:p>
    <w:p w14:paraId="35AC6047" w14:textId="77777777" w:rsidR="0041463B" w:rsidRPr="007D36B7" w:rsidRDefault="0041463B" w:rsidP="0041463B">
      <w:r w:rsidRPr="007D36B7">
        <w:rPr>
          <w:rStyle w:val="Style13ptBold"/>
        </w:rPr>
        <w:t>Mascaro 6/8/23</w:t>
      </w:r>
      <w:r>
        <w:t xml:space="preserve"> [Lisa, AP Congressional Correspondent, 6-8-2023, "GOP conservatives shutter House to protest McCarthy-Biden debt deal, setting up next budget brawl", https://www.kcra.com/article/gop-conservatives-shutter-house-to-protest-mccarthy-biden-debt-deal/44123878, KCRA, accessed 7-1-2023 \\pa-zyg]]</w:t>
      </w:r>
    </w:p>
    <w:p w14:paraId="30F651A5" w14:textId="77777777" w:rsidR="0041463B" w:rsidRDefault="0041463B" w:rsidP="0041463B">
      <w:pPr>
        <w:rPr>
          <w:sz w:val="12"/>
        </w:rPr>
      </w:pPr>
      <w:r w:rsidRPr="007D36B7">
        <w:rPr>
          <w:sz w:val="12"/>
        </w:rPr>
        <w:t xml:space="preserve">Speaker Kevin </w:t>
      </w:r>
      <w:r w:rsidRPr="006B1782">
        <w:rPr>
          <w:u w:val="single"/>
        </w:rPr>
        <w:t xml:space="preserve">McCarthy is suddenly confronting a </w:t>
      </w:r>
      <w:r w:rsidRPr="00315BA8">
        <w:rPr>
          <w:rStyle w:val="Emphasis"/>
        </w:rPr>
        <w:t>new threat to his power</w:t>
      </w:r>
      <w:r w:rsidRPr="007D36B7">
        <w:rPr>
          <w:sz w:val="12"/>
        </w:rPr>
        <w:t xml:space="preserve"> as angry </w:t>
      </w:r>
      <w:r w:rsidRPr="006B1782">
        <w:rPr>
          <w:u w:val="single"/>
        </w:rPr>
        <w:t>hard-right conservatives</w:t>
      </w:r>
      <w:r w:rsidRPr="007D36B7">
        <w:rPr>
          <w:sz w:val="12"/>
        </w:rPr>
        <w:t xml:space="preserve"> </w:t>
      </w:r>
      <w:r w:rsidRPr="0041463B">
        <w:rPr>
          <w:sz w:val="16"/>
          <w:szCs w:val="16"/>
        </w:rPr>
        <w:t>bring the House chamber to a halt, reviving their displeasure over the compromise struck with President Joe Biden and</w:t>
      </w:r>
      <w:r w:rsidRPr="007D36B7">
        <w:rPr>
          <w:sz w:val="12"/>
        </w:rPr>
        <w:t xml:space="preserve"> </w:t>
      </w:r>
      <w:r w:rsidRPr="006B1782">
        <w:rPr>
          <w:u w:val="single"/>
        </w:rPr>
        <w:t>demand</w:t>
      </w:r>
      <w:r w:rsidRPr="007D36B7">
        <w:rPr>
          <w:sz w:val="12"/>
        </w:rPr>
        <w:t xml:space="preserve">ing </w:t>
      </w:r>
      <w:r w:rsidRPr="00315BA8">
        <w:rPr>
          <w:rStyle w:val="Emphasis"/>
        </w:rPr>
        <w:t>deeper spending cuts</w:t>
      </w:r>
      <w:r w:rsidRPr="006B1782">
        <w:rPr>
          <w:u w:val="single"/>
        </w:rPr>
        <w:t xml:space="preserve"> ahead</w:t>
      </w:r>
      <w:r w:rsidRPr="007D36B7">
        <w:rPr>
          <w:sz w:val="12"/>
        </w:rPr>
        <w:t xml:space="preserve">. </w:t>
      </w:r>
    </w:p>
    <w:p w14:paraId="74A6F636" w14:textId="77777777" w:rsidR="0041463B" w:rsidRPr="0041463B" w:rsidRDefault="0041463B" w:rsidP="0041463B">
      <w:pPr>
        <w:rPr>
          <w:sz w:val="16"/>
          <w:szCs w:val="16"/>
        </w:rPr>
      </w:pPr>
      <w:r w:rsidRPr="0041463B">
        <w:rPr>
          <w:sz w:val="16"/>
          <w:szCs w:val="16"/>
        </w:rPr>
        <w:t xml:space="preserve">Barely a dozen Republicans, mainly members of the House Freedom Caucus, shuttered House business for a second day Wednesday in protest of McCarthy's leadership. Routine votes could not be taken, and a pair of pro-gas stove bills important to GOP activists stalled out. Some lawmakers asked if they could simply go home — and eventually they could. By evening, the rest of week's schedule was called off. </w:t>
      </w:r>
    </w:p>
    <w:p w14:paraId="44407C90" w14:textId="77777777" w:rsidR="0041463B" w:rsidRPr="0041463B" w:rsidRDefault="0041463B" w:rsidP="0041463B">
      <w:pPr>
        <w:rPr>
          <w:sz w:val="16"/>
          <w:szCs w:val="16"/>
        </w:rPr>
      </w:pPr>
      <w:r w:rsidRPr="0041463B">
        <w:rPr>
          <w:sz w:val="16"/>
          <w:szCs w:val="16"/>
        </w:rPr>
        <w:t xml:space="preserve">McCarthy brushed off the disruption as healthy political debate, part of his "risk taker" way of being a leader — not too different, he said, from the 15-vote spectacle it took in January for him to finally convince his colleagues to elect him as speaker. With a paper-thin GOP majority, any few Republicans have outsized sway. </w:t>
      </w:r>
    </w:p>
    <w:p w14:paraId="78F77F65" w14:textId="77777777" w:rsidR="0041463B" w:rsidRPr="0041463B" w:rsidRDefault="0041463B" w:rsidP="0041463B">
      <w:pPr>
        <w:rPr>
          <w:sz w:val="16"/>
          <w:szCs w:val="16"/>
        </w:rPr>
      </w:pPr>
      <w:r w:rsidRPr="0041463B">
        <w:rPr>
          <w:sz w:val="16"/>
          <w:szCs w:val="16"/>
        </w:rPr>
        <w:t xml:space="preserve">But the aftermath of the debt ceiling deal is coming into focus: The hard-right flank that helped put the speaker in power five months ago is not done with McCarthy yet. </w:t>
      </w:r>
    </w:p>
    <w:p w14:paraId="49DF32C9" w14:textId="77777777" w:rsidR="0041463B" w:rsidRPr="0041463B" w:rsidRDefault="0041463B" w:rsidP="0041463B">
      <w:pPr>
        <w:rPr>
          <w:sz w:val="16"/>
          <w:szCs w:val="16"/>
        </w:rPr>
      </w:pPr>
      <w:r w:rsidRPr="0041463B">
        <w:rPr>
          <w:sz w:val="16"/>
          <w:szCs w:val="16"/>
        </w:rPr>
        <w:t xml:space="preserve">"I enjoy this conflict," the speaker bantered Wednesday at the Capitol, saying he feels like Goldilocks being pushed from all sides. "Conflict makes you stronger if you deal with it." </w:t>
      </w:r>
    </w:p>
    <w:p w14:paraId="12AC34D8" w14:textId="77777777" w:rsidR="0041463B" w:rsidRDefault="0041463B" w:rsidP="0041463B">
      <w:pPr>
        <w:rPr>
          <w:sz w:val="12"/>
        </w:rPr>
      </w:pPr>
      <w:r w:rsidRPr="0041463B">
        <w:rPr>
          <w:sz w:val="16"/>
          <w:szCs w:val="16"/>
        </w:rPr>
        <w:t xml:space="preserve">Debt Limit Negotiations Continue As United States Put On Credit </w:t>
      </w:r>
      <w:proofErr w:type="spellStart"/>
      <w:r w:rsidRPr="0041463B">
        <w:rPr>
          <w:sz w:val="16"/>
          <w:szCs w:val="16"/>
        </w:rPr>
        <w:t>WatchHere’s</w:t>
      </w:r>
      <w:proofErr w:type="spellEnd"/>
      <w:r w:rsidRPr="0041463B">
        <w:rPr>
          <w:sz w:val="16"/>
          <w:szCs w:val="16"/>
        </w:rPr>
        <w:t xml:space="preserve"> what’s in the debt ceiling deal At its core, the</w:t>
      </w:r>
      <w:r w:rsidRPr="007D36B7">
        <w:rPr>
          <w:sz w:val="12"/>
        </w:rPr>
        <w:t xml:space="preserve"> </w:t>
      </w:r>
      <w:r w:rsidRPr="006B1782">
        <w:rPr>
          <w:u w:val="single"/>
        </w:rPr>
        <w:t>standoff between the House conservatives and the speaker revolves around the budget levels McCarthy agreed to in the debt-ceiling bill</w:t>
      </w:r>
      <w:r w:rsidRPr="007D36B7">
        <w:rPr>
          <w:sz w:val="12"/>
        </w:rPr>
        <w:t xml:space="preserve"> </w:t>
      </w:r>
      <w:r w:rsidRPr="0041463B">
        <w:rPr>
          <w:sz w:val="16"/>
          <w:szCs w:val="16"/>
        </w:rPr>
        <w:t>with Biden that the right flank of his conference strenuously opposed. The agreement restricted spending, but not as much as the Freedom Caucus and others demanded. Unable to stop the debt bill's passage last week, the</w:t>
      </w:r>
      <w:r w:rsidRPr="007D36B7">
        <w:rPr>
          <w:sz w:val="12"/>
        </w:rPr>
        <w:t xml:space="preserve"> </w:t>
      </w:r>
      <w:r w:rsidRPr="006B1782">
        <w:rPr>
          <w:u w:val="single"/>
        </w:rPr>
        <w:t xml:space="preserve">conservatives are now </w:t>
      </w:r>
      <w:r w:rsidRPr="00315BA8">
        <w:rPr>
          <w:rStyle w:val="Emphasis"/>
        </w:rPr>
        <w:t>digging in</w:t>
      </w:r>
      <w:r w:rsidRPr="006B1782">
        <w:rPr>
          <w:u w:val="single"/>
        </w:rPr>
        <w:t xml:space="preserve"> and preparing for a longer fight to prevent it from taking hold</w:t>
      </w:r>
      <w:r w:rsidRPr="007D36B7">
        <w:rPr>
          <w:sz w:val="12"/>
        </w:rPr>
        <w:t xml:space="preserve">. </w:t>
      </w:r>
    </w:p>
    <w:p w14:paraId="7374048D" w14:textId="77777777" w:rsidR="0041463B" w:rsidRPr="0041463B" w:rsidRDefault="0041463B" w:rsidP="0041463B">
      <w:pPr>
        <w:rPr>
          <w:sz w:val="16"/>
          <w:szCs w:val="16"/>
        </w:rPr>
      </w:pPr>
      <w:r w:rsidRPr="006B1782">
        <w:rPr>
          <w:u w:val="single"/>
        </w:rPr>
        <w:t xml:space="preserve">It's all setting the stage for a potentially disastrous showdown ahead, when Congress will need to pass spending bills to fund the government at the levels set by the McCarthy-Biden debt package, or risk a shutdown in federal government </w:t>
      </w:r>
      <w:r w:rsidRPr="0041463B">
        <w:rPr>
          <w:sz w:val="16"/>
          <w:szCs w:val="16"/>
          <w:u w:val="single"/>
        </w:rPr>
        <w:t>operations</w:t>
      </w:r>
      <w:r w:rsidRPr="0041463B">
        <w:rPr>
          <w:sz w:val="16"/>
          <w:szCs w:val="16"/>
        </w:rPr>
        <w:t xml:space="preserve"> when the new fiscal year starts Oct. 1. </w:t>
      </w:r>
    </w:p>
    <w:p w14:paraId="44DF9D5E" w14:textId="77777777" w:rsidR="0041463B" w:rsidRPr="0041463B" w:rsidRDefault="0041463B" w:rsidP="0041463B">
      <w:pPr>
        <w:rPr>
          <w:sz w:val="16"/>
          <w:szCs w:val="16"/>
        </w:rPr>
      </w:pPr>
      <w:r w:rsidRPr="0041463B">
        <w:rPr>
          <w:sz w:val="16"/>
          <w:szCs w:val="16"/>
        </w:rPr>
        <w:t xml:space="preserve">The test will likely come even sooner, this summer, when the Biden administration is expected to ask Congress to approve supplemental funding for Ukraine to fight the war against Russia. It's an issue that splits the Republicans between those who want to cut budgets and those insisting on a strong military. </w:t>
      </w:r>
    </w:p>
    <w:p w14:paraId="51A4FAA3" w14:textId="77777777" w:rsidR="0041463B" w:rsidRPr="0041463B" w:rsidRDefault="0041463B" w:rsidP="0041463B">
      <w:pPr>
        <w:rPr>
          <w:sz w:val="16"/>
          <w:szCs w:val="16"/>
        </w:rPr>
      </w:pPr>
      <w:r w:rsidRPr="0041463B">
        <w:rPr>
          <w:sz w:val="16"/>
          <w:szCs w:val="16"/>
        </w:rPr>
        <w:t xml:space="preserve">Aligning with the defense hawks, Senate Republican leader Mitch McConnell raised his own concerns Wednesday about the cap on military spending: "I'm not sure at this point how to fix it, but it's a problem, a serious problem." </w:t>
      </w:r>
    </w:p>
    <w:p w14:paraId="413010BD" w14:textId="77777777" w:rsidR="0041463B" w:rsidRPr="0041463B" w:rsidRDefault="0041463B" w:rsidP="0041463B">
      <w:pPr>
        <w:rPr>
          <w:sz w:val="16"/>
          <w:szCs w:val="16"/>
        </w:rPr>
      </w:pPr>
      <w:r w:rsidRPr="0041463B">
        <w:rPr>
          <w:sz w:val="16"/>
          <w:szCs w:val="16"/>
        </w:rPr>
        <w:t>While the conservatives have aired a long list of grievances, the debt deal looms largest.</w:t>
      </w:r>
    </w:p>
    <w:p w14:paraId="6BFEEE1C" w14:textId="77777777" w:rsidR="0041463B" w:rsidRDefault="0041463B" w:rsidP="0041463B">
      <w:pPr>
        <w:rPr>
          <w:u w:val="single"/>
        </w:rPr>
      </w:pPr>
      <w:r w:rsidRPr="0041463B">
        <w:rPr>
          <w:sz w:val="16"/>
          <w:szCs w:val="16"/>
        </w:rPr>
        <w:t xml:space="preserve"> The McCarthy-Biden compromise set overall federal budget caps — holding spending flat for 2024, and with a 1% growth for 2025 — and </w:t>
      </w:r>
      <w:r w:rsidRPr="006B1782">
        <w:rPr>
          <w:u w:val="single"/>
        </w:rPr>
        <w:t xml:space="preserve">Congress </w:t>
      </w:r>
      <w:r w:rsidRPr="00315BA8">
        <w:rPr>
          <w:rStyle w:val="Emphasis"/>
        </w:rPr>
        <w:t>still needs to pass</w:t>
      </w:r>
      <w:r w:rsidRPr="006B1782">
        <w:rPr>
          <w:u w:val="single"/>
        </w:rPr>
        <w:t xml:space="preserve"> appropriations bills to fund the various federal agencies at the agreed-to amounts. That's typically done by Oct. 1. After Biden signed the debt deal into law last weekend, lawmakers have been fast at work on the agency-spending bills ahead of votes this summer to meet the deadline.</w:t>
      </w:r>
      <w:r>
        <w:rPr>
          <w:u w:val="single"/>
        </w:rPr>
        <w:t xml:space="preserve"> </w:t>
      </w:r>
    </w:p>
    <w:p w14:paraId="2E01A501" w14:textId="77777777" w:rsidR="0041463B" w:rsidRPr="0041463B" w:rsidRDefault="0041463B" w:rsidP="0041463B">
      <w:pPr>
        <w:rPr>
          <w:sz w:val="16"/>
          <w:szCs w:val="16"/>
        </w:rPr>
      </w:pPr>
      <w:r w:rsidRPr="0041463B">
        <w:rPr>
          <w:sz w:val="16"/>
          <w:szCs w:val="16"/>
        </w:rPr>
        <w:t xml:space="preserve">Not only did the </w:t>
      </w:r>
      <w:r w:rsidRPr="0041463B">
        <w:rPr>
          <w:sz w:val="16"/>
          <w:szCs w:val="16"/>
          <w:u w:val="single"/>
        </w:rPr>
        <w:t>conservatives</w:t>
      </w:r>
      <w:r w:rsidRPr="0041463B">
        <w:rPr>
          <w:sz w:val="16"/>
          <w:szCs w:val="16"/>
        </w:rPr>
        <w:t xml:space="preserve"> object to the deal with Biden as insufficient, they claim it violated the terms of an agreement they had reached with McCarthy to roll back spending even further, to 2022 levels, to make him speaker. </w:t>
      </w:r>
    </w:p>
    <w:p w14:paraId="1023E25F" w14:textId="77777777" w:rsidR="0041463B" w:rsidRPr="0041463B" w:rsidRDefault="0041463B" w:rsidP="0041463B">
      <w:pPr>
        <w:rPr>
          <w:sz w:val="16"/>
          <w:szCs w:val="16"/>
        </w:rPr>
      </w:pPr>
      <w:r w:rsidRPr="0041463B">
        <w:rPr>
          <w:sz w:val="16"/>
          <w:szCs w:val="16"/>
        </w:rPr>
        <w:t xml:space="preserve">"There was an agreement in January," Rep. Ken Buck, R-Colo., told reporters after he left the speaker's office Wednesday morning. "And it was violated in the debt-ceiling bill." </w:t>
      </w:r>
    </w:p>
    <w:p w14:paraId="4BB0032B" w14:textId="77777777" w:rsidR="0041463B" w:rsidRPr="0041463B" w:rsidRDefault="0041463B" w:rsidP="0041463B">
      <w:pPr>
        <w:rPr>
          <w:sz w:val="16"/>
          <w:szCs w:val="16"/>
        </w:rPr>
      </w:pPr>
      <w:r w:rsidRPr="0041463B">
        <w:rPr>
          <w:sz w:val="16"/>
          <w:szCs w:val="16"/>
        </w:rPr>
        <w:t xml:space="preserve">McCarthy insists the agreement he made during the speakers race to roll back spending to 2022 was not a guaranteed outcome, only a goal. Besides, the debt deal has a provision that would automatically return spending to the 2022 level if Congress fails to put in place all the funding bills by January. </w:t>
      </w:r>
    </w:p>
    <w:p w14:paraId="3A766C5A" w14:textId="77777777" w:rsidR="0041463B" w:rsidRPr="0041463B" w:rsidRDefault="0041463B" w:rsidP="0041463B">
      <w:pPr>
        <w:rPr>
          <w:sz w:val="16"/>
          <w:szCs w:val="16"/>
        </w:rPr>
      </w:pPr>
      <w:r w:rsidRPr="0041463B">
        <w:rPr>
          <w:sz w:val="16"/>
          <w:szCs w:val="16"/>
        </w:rPr>
        <w:t xml:space="preserve">"We never promised we're going to be all at '22 levels —I said we would strive to get to the '22 level or the equivalent amount," McCarthy said Wednesday. "We've met all that criteria." </w:t>
      </w:r>
    </w:p>
    <w:p w14:paraId="6C278977" w14:textId="77777777" w:rsidR="0041463B" w:rsidRPr="0041463B" w:rsidRDefault="0041463B" w:rsidP="0041463B">
      <w:pPr>
        <w:rPr>
          <w:sz w:val="16"/>
          <w:szCs w:val="16"/>
        </w:rPr>
      </w:pPr>
      <w:r w:rsidRPr="0041463B">
        <w:rPr>
          <w:sz w:val="16"/>
          <w:szCs w:val="16"/>
        </w:rPr>
        <w:t>McCarthy also said he's not opposed to more funding for Ukraine, but he wants to see exactly what's needed rather than simply agree to undoing the spending caps that he negotiated with Biden and that were just signed into law.</w:t>
      </w:r>
    </w:p>
    <w:p w14:paraId="43D19317" w14:textId="77777777" w:rsidR="0041463B" w:rsidRPr="0041463B" w:rsidRDefault="0041463B" w:rsidP="0041463B">
      <w:pPr>
        <w:rPr>
          <w:sz w:val="16"/>
          <w:szCs w:val="16"/>
        </w:rPr>
      </w:pPr>
      <w:r w:rsidRPr="0041463B">
        <w:rPr>
          <w:sz w:val="16"/>
          <w:szCs w:val="16"/>
        </w:rPr>
        <w:t xml:space="preserve"> Democrats watching the fallout from the debt-ceiling deal are mindful of the challenges ahead. "I think it's going to be tough," said Rep. Rosa DeLauro of Connecticut, the top Democrat on the House Appropriations Committee. </w:t>
      </w:r>
    </w:p>
    <w:p w14:paraId="5A04B2BE" w14:textId="77777777" w:rsidR="0041463B" w:rsidRDefault="0041463B" w:rsidP="0041463B">
      <w:pPr>
        <w:rPr>
          <w:sz w:val="12"/>
        </w:rPr>
      </w:pPr>
      <w:r w:rsidRPr="007D36B7">
        <w:rPr>
          <w:sz w:val="12"/>
        </w:rPr>
        <w:t>"</w:t>
      </w:r>
      <w:r w:rsidRPr="006B1782">
        <w:rPr>
          <w:u w:val="single"/>
        </w:rPr>
        <w:t xml:space="preserve">You've got a whole bunch of people who </w:t>
      </w:r>
      <w:r w:rsidRPr="00315BA8">
        <w:rPr>
          <w:rStyle w:val="Emphasis"/>
        </w:rPr>
        <w:t>want to cut back</w:t>
      </w:r>
      <w:r w:rsidRPr="006B1782">
        <w:rPr>
          <w:u w:val="single"/>
        </w:rPr>
        <w:t xml:space="preserve">," she said of the Republicans. "Potentially they could </w:t>
      </w:r>
      <w:r w:rsidRPr="00315BA8">
        <w:rPr>
          <w:rStyle w:val="Emphasis"/>
        </w:rPr>
        <w:t>hold up appropriations</w:t>
      </w:r>
      <w:r w:rsidRPr="007D36B7">
        <w:rPr>
          <w:sz w:val="12"/>
        </w:rPr>
        <w:t xml:space="preserve">." </w:t>
      </w:r>
    </w:p>
    <w:p w14:paraId="014A179E" w14:textId="77777777" w:rsidR="0041463B" w:rsidRPr="0041463B" w:rsidRDefault="0041463B" w:rsidP="0041463B">
      <w:pPr>
        <w:rPr>
          <w:sz w:val="16"/>
          <w:szCs w:val="16"/>
        </w:rPr>
      </w:pPr>
      <w:r w:rsidRPr="006B1782">
        <w:rPr>
          <w:u w:val="single"/>
        </w:rPr>
        <w:t xml:space="preserve">If Congress fails to pass the spending bills by fall it </w:t>
      </w:r>
      <w:r w:rsidRPr="00315BA8">
        <w:rPr>
          <w:rStyle w:val="Emphasis"/>
        </w:rPr>
        <w:t>risks a federal government shutdown</w:t>
      </w:r>
      <w:r w:rsidRPr="007D36B7">
        <w:rPr>
          <w:sz w:val="12"/>
        </w:rPr>
        <w:t xml:space="preserve"> — </w:t>
      </w:r>
      <w:r w:rsidRPr="0041463B">
        <w:rPr>
          <w:sz w:val="16"/>
          <w:szCs w:val="16"/>
        </w:rPr>
        <w:t xml:space="preserve">an outcome conservatives have forced multiple times before, starting in the Clinton era when then-Speaker Newt Gingrich led the House into a budget standoff, and again in 2013 when conservatives shut down the government as they tried to repeal the Affordable Care Act. </w:t>
      </w:r>
    </w:p>
    <w:p w14:paraId="1278ADCA" w14:textId="77777777" w:rsidR="0041463B" w:rsidRPr="0041463B" w:rsidRDefault="0041463B" w:rsidP="0041463B">
      <w:pPr>
        <w:rPr>
          <w:sz w:val="16"/>
          <w:szCs w:val="16"/>
        </w:rPr>
      </w:pPr>
      <w:r w:rsidRPr="0041463B">
        <w:rPr>
          <w:sz w:val="16"/>
          <w:szCs w:val="16"/>
        </w:rPr>
        <w:t xml:space="preserve">The longest federal shutdown in history was during the Trump era when Congress refused his demands for money to build the border wall between the U.S. and Mexico. </w:t>
      </w:r>
    </w:p>
    <w:p w14:paraId="3AAFEA5D" w14:textId="77777777" w:rsidR="0041463B" w:rsidRPr="0041463B" w:rsidRDefault="0041463B" w:rsidP="0041463B">
      <w:pPr>
        <w:rPr>
          <w:sz w:val="16"/>
          <w:szCs w:val="16"/>
        </w:rPr>
      </w:pPr>
      <w:r w:rsidRPr="0041463B">
        <w:rPr>
          <w:sz w:val="16"/>
          <w:szCs w:val="16"/>
        </w:rPr>
        <w:t xml:space="preserve">For now, McCarthy and his leadership team need to just figure out how to bring the House chamber back into session. </w:t>
      </w:r>
    </w:p>
    <w:p w14:paraId="09BEB7CF" w14:textId="77777777" w:rsidR="0041463B" w:rsidRPr="0041463B" w:rsidRDefault="0041463B" w:rsidP="0041463B">
      <w:pPr>
        <w:rPr>
          <w:sz w:val="16"/>
          <w:szCs w:val="16"/>
        </w:rPr>
      </w:pPr>
      <w:r w:rsidRPr="0041463B">
        <w:rPr>
          <w:sz w:val="16"/>
          <w:szCs w:val="16"/>
        </w:rPr>
        <w:t xml:space="preserve">"This is insane," said Republican Rep. Steve Womack of Arkansas. "This is not the way a governing majority is expected to behave, and frankly, I think there will be a political cost to it." </w:t>
      </w:r>
    </w:p>
    <w:p w14:paraId="749E3D0A" w14:textId="77777777" w:rsidR="0041463B" w:rsidRPr="0041463B" w:rsidRDefault="0041463B" w:rsidP="0041463B">
      <w:pPr>
        <w:rPr>
          <w:sz w:val="16"/>
          <w:szCs w:val="16"/>
        </w:rPr>
      </w:pPr>
      <w:r w:rsidRPr="0041463B">
        <w:rPr>
          <w:sz w:val="16"/>
          <w:szCs w:val="16"/>
        </w:rPr>
        <w:t xml:space="preserve">The bills on tap this week were not the most pressing on the agenda, but are popular among Republicans and carry important political messages even if they have no chance of becoming law. </w:t>
      </w:r>
    </w:p>
    <w:p w14:paraId="7598955A" w14:textId="77777777" w:rsidR="0041463B" w:rsidRPr="0041463B" w:rsidRDefault="0041463B" w:rsidP="0041463B">
      <w:pPr>
        <w:rPr>
          <w:sz w:val="16"/>
          <w:szCs w:val="16"/>
        </w:rPr>
      </w:pPr>
      <w:r w:rsidRPr="0041463B">
        <w:rPr>
          <w:sz w:val="16"/>
          <w:szCs w:val="16"/>
        </w:rPr>
        <w:t xml:space="preserve">Among them is a pair of bills related to gas stoves, including one that would prohibit the use of federal funds to regulate gas stoves as a hazardous product. </w:t>
      </w:r>
    </w:p>
    <w:p w14:paraId="79A68D1C" w14:textId="77777777" w:rsidR="0041463B" w:rsidRPr="0041463B" w:rsidRDefault="0041463B" w:rsidP="0041463B">
      <w:pPr>
        <w:rPr>
          <w:sz w:val="16"/>
          <w:szCs w:val="16"/>
        </w:rPr>
      </w:pPr>
      <w:r w:rsidRPr="0041463B">
        <w:rPr>
          <w:sz w:val="16"/>
          <w:szCs w:val="16"/>
        </w:rPr>
        <w:t>House action came to a sudden halt midday Tuesday when the band of conservatives refused to support a routine procedural vote to set the rules schedule for the day's debate. It was the first time in some 20 years a routine rules vote was defeated.</w:t>
      </w:r>
    </w:p>
    <w:p w14:paraId="05806F46" w14:textId="77777777" w:rsidR="0041463B" w:rsidRPr="00087BE2" w:rsidRDefault="0041463B" w:rsidP="00087BE2"/>
    <w:p w14:paraId="0A3EC197" w14:textId="77777777" w:rsidR="00213ECC" w:rsidRPr="008C3464" w:rsidRDefault="00213ECC" w:rsidP="00213ECC">
      <w:pPr>
        <w:pStyle w:val="Heading4"/>
      </w:pPr>
      <w:r w:rsidRPr="008C3464">
        <w:t>The GOP’s push for cuts raises the risk of shutdown</w:t>
      </w:r>
    </w:p>
    <w:p w14:paraId="24956858" w14:textId="77777777" w:rsidR="00213ECC" w:rsidRPr="008C3464" w:rsidRDefault="00213ECC" w:rsidP="00213ECC">
      <w:r w:rsidRPr="008C3464">
        <w:rPr>
          <w:rStyle w:val="Style13ptBold"/>
        </w:rPr>
        <w:t>MacFarlane ‘23</w:t>
      </w:r>
      <w:r w:rsidRPr="008C3464">
        <w:t xml:space="preserve"> [Scott; June 15; CBS News congressional correspondent; "Risk of government shutdown increases as GOP lawmakers target cuts," Yahoo Life; </w:t>
      </w:r>
      <w:hyperlink r:id="rId31" w:history="1">
        <w:r w:rsidRPr="008C3464">
          <w:rPr>
            <w:rStyle w:val="Hyperlink"/>
          </w:rPr>
          <w:t>https://www.yahoo.com/lifestyle/risk-government-shutdown-increases-gop-220031861.html</w:t>
        </w:r>
      </w:hyperlink>
      <w:r w:rsidRPr="008C3464">
        <w:t>; era]</w:t>
      </w:r>
    </w:p>
    <w:p w14:paraId="12D0AB13" w14:textId="77777777" w:rsidR="00213ECC" w:rsidRPr="008C3464" w:rsidRDefault="00213ECC" w:rsidP="00213ECC">
      <w:pPr>
        <w:rPr>
          <w:sz w:val="16"/>
        </w:rPr>
      </w:pPr>
      <w:r w:rsidRPr="008C3464">
        <w:rPr>
          <w:rStyle w:val="StyleUnderline"/>
        </w:rPr>
        <w:t xml:space="preserve">House </w:t>
      </w:r>
      <w:r w:rsidRPr="008C3464">
        <w:rPr>
          <w:rStyle w:val="StyleUnderline"/>
          <w:highlight w:val="cyan"/>
        </w:rPr>
        <w:t>Republicans</w:t>
      </w:r>
      <w:r w:rsidRPr="008C3464">
        <w:rPr>
          <w:sz w:val="16"/>
        </w:rPr>
        <w:t xml:space="preserve"> are </w:t>
      </w:r>
      <w:r w:rsidRPr="008C3464">
        <w:rPr>
          <w:rStyle w:val="Emphasis"/>
          <w:highlight w:val="cyan"/>
        </w:rPr>
        <w:t>pushing for cuts</w:t>
      </w:r>
      <w:r w:rsidRPr="008C3464">
        <w:rPr>
          <w:rStyle w:val="StyleUnderline"/>
        </w:rPr>
        <w:t xml:space="preserve"> </w:t>
      </w:r>
      <w:r w:rsidRPr="008C3464">
        <w:rPr>
          <w:rStyle w:val="StyleUnderline"/>
          <w:highlight w:val="cyan"/>
        </w:rPr>
        <w:t>to gov</w:t>
      </w:r>
      <w:r w:rsidRPr="008C3464">
        <w:rPr>
          <w:sz w:val="16"/>
          <w:szCs w:val="16"/>
        </w:rPr>
        <w:t xml:space="preserve">ernment </w:t>
      </w:r>
      <w:r w:rsidRPr="008C3464">
        <w:rPr>
          <w:rStyle w:val="StyleUnderline"/>
          <w:highlight w:val="cyan"/>
        </w:rPr>
        <w:t>funding</w:t>
      </w:r>
      <w:r w:rsidRPr="008C3464">
        <w:rPr>
          <w:sz w:val="16"/>
        </w:rPr>
        <w:t xml:space="preserve">, </w:t>
      </w:r>
      <w:r w:rsidRPr="008C3464">
        <w:rPr>
          <w:rStyle w:val="Emphasis"/>
          <w:highlight w:val="cyan"/>
        </w:rPr>
        <w:t>raising</w:t>
      </w:r>
      <w:r w:rsidRPr="008C3464">
        <w:rPr>
          <w:sz w:val="16"/>
        </w:rPr>
        <w:t xml:space="preserve"> the </w:t>
      </w:r>
      <w:r w:rsidRPr="008C3464">
        <w:rPr>
          <w:rStyle w:val="Emphasis"/>
          <w:highlight w:val="cyan"/>
        </w:rPr>
        <w:t>risk</w:t>
      </w:r>
      <w:r w:rsidRPr="008C3464">
        <w:rPr>
          <w:rStyle w:val="StyleUnderline"/>
        </w:rPr>
        <w:t xml:space="preserve"> </w:t>
      </w:r>
      <w:r w:rsidRPr="008C3464">
        <w:rPr>
          <w:rStyle w:val="StyleUnderline"/>
          <w:highlight w:val="cyan"/>
        </w:rPr>
        <w:t>of</w:t>
      </w:r>
      <w:r w:rsidRPr="008C3464">
        <w:rPr>
          <w:sz w:val="16"/>
        </w:rPr>
        <w:t xml:space="preserve"> a possible </w:t>
      </w:r>
      <w:r w:rsidRPr="008C3464">
        <w:rPr>
          <w:rStyle w:val="StyleUnderline"/>
        </w:rPr>
        <w:t xml:space="preserve">government </w:t>
      </w:r>
      <w:r w:rsidRPr="008C3464">
        <w:rPr>
          <w:rStyle w:val="Emphasis"/>
          <w:highlight w:val="cyan"/>
        </w:rPr>
        <w:t>shutdown</w:t>
      </w:r>
      <w:r w:rsidRPr="008C3464">
        <w:rPr>
          <w:sz w:val="16"/>
        </w:rPr>
        <w:t xml:space="preserve">. The </w:t>
      </w:r>
      <w:r w:rsidRPr="008C3464">
        <w:rPr>
          <w:rStyle w:val="StyleUnderline"/>
        </w:rPr>
        <w:t xml:space="preserve">House Appropriations </w:t>
      </w:r>
      <w:r w:rsidRPr="008C3464">
        <w:rPr>
          <w:rStyle w:val="StyleUnderline"/>
          <w:highlight w:val="cyan"/>
        </w:rPr>
        <w:t>Committee adopted</w:t>
      </w:r>
      <w:r w:rsidRPr="008C3464">
        <w:rPr>
          <w:rStyle w:val="StyleUnderline"/>
        </w:rPr>
        <w:t xml:space="preserve"> spending </w:t>
      </w:r>
      <w:r w:rsidRPr="008C3464">
        <w:rPr>
          <w:rStyle w:val="StyleUnderline"/>
          <w:highlight w:val="cyan"/>
        </w:rPr>
        <w:t>targets for the</w:t>
      </w:r>
      <w:r w:rsidRPr="008C3464">
        <w:rPr>
          <w:sz w:val="16"/>
        </w:rPr>
        <w:t xml:space="preserve"> </w:t>
      </w:r>
      <w:r w:rsidRPr="008C3464">
        <w:rPr>
          <w:rStyle w:val="StyleUnderline"/>
          <w:highlight w:val="cyan"/>
        </w:rPr>
        <w:t>next fiscal year</w:t>
      </w:r>
      <w:r w:rsidRPr="008C3464">
        <w:rPr>
          <w:rStyle w:val="StyleUnderline"/>
        </w:rPr>
        <w:t xml:space="preserve"> </w:t>
      </w:r>
      <w:r w:rsidRPr="008C3464">
        <w:rPr>
          <w:rStyle w:val="Emphasis"/>
          <w:highlight w:val="cyan"/>
        </w:rPr>
        <w:t>below</w:t>
      </w:r>
      <w:r w:rsidRPr="008C3464">
        <w:rPr>
          <w:sz w:val="16"/>
        </w:rPr>
        <w:t xml:space="preserve"> what was agreed on in </w:t>
      </w:r>
      <w:r w:rsidRPr="008C3464">
        <w:rPr>
          <w:rStyle w:val="StyleUnderline"/>
          <w:highlight w:val="cyan"/>
        </w:rPr>
        <w:t>the</w:t>
      </w:r>
      <w:r w:rsidRPr="008C3464">
        <w:rPr>
          <w:rStyle w:val="StyleUnderline"/>
        </w:rPr>
        <w:t xml:space="preserve"> </w:t>
      </w:r>
      <w:r w:rsidRPr="008C3464">
        <w:rPr>
          <w:rStyle w:val="Emphasis"/>
          <w:highlight w:val="cyan"/>
        </w:rPr>
        <w:t>debt ceiling deal</w:t>
      </w:r>
      <w:r w:rsidRPr="008C3464">
        <w:rPr>
          <w:sz w:val="16"/>
        </w:rPr>
        <w:t>. CBS News congressional correspondent Scott MacFarlane reports from Capitol Hill.</w:t>
      </w:r>
    </w:p>
    <w:p w14:paraId="6AB9E10B" w14:textId="77777777" w:rsidR="00213ECC" w:rsidRPr="008C3464" w:rsidRDefault="00213ECC" w:rsidP="00213ECC"/>
    <w:p w14:paraId="578BDB3C" w14:textId="77777777" w:rsidR="009511AE" w:rsidRPr="008C3464" w:rsidRDefault="009511AE" w:rsidP="009511AE">
      <w:pPr>
        <w:pStyle w:val="Heading4"/>
      </w:pPr>
      <w:r w:rsidRPr="008C3464">
        <w:t>Republican’s key sticking point is lowering the spending budget</w:t>
      </w:r>
    </w:p>
    <w:p w14:paraId="2B66709A" w14:textId="77777777" w:rsidR="009511AE" w:rsidRPr="008C3464" w:rsidRDefault="009511AE" w:rsidP="009511AE">
      <w:r w:rsidRPr="008C3464">
        <w:rPr>
          <w:rStyle w:val="Style13ptBold"/>
        </w:rPr>
        <w:t>Wilkie ‘23</w:t>
      </w:r>
      <w:r w:rsidRPr="008C3464">
        <w:t xml:space="preserve"> [Christina; May 23; Congressional Reporter, former National Politics Reporter, Bachelor of Arts, Philosophy, Classics, and Italian at Trinity College-Hartford; “What Republicans want in exchange for raising the debt limit,” CNBC, </w:t>
      </w:r>
      <w:hyperlink r:id="rId32" w:history="1">
        <w:r w:rsidRPr="008C3464">
          <w:rPr>
            <w:rStyle w:val="Hyperlink"/>
          </w:rPr>
          <w:t>https://www.cnbc.com/2023/05/25/debt-ceiling-news-demands-republicans-are-making.html</w:t>
        </w:r>
      </w:hyperlink>
      <w:r w:rsidRPr="008C3464">
        <w:t>; era]</w:t>
      </w:r>
    </w:p>
    <w:p w14:paraId="13FA9BB0" w14:textId="77777777" w:rsidR="009511AE" w:rsidRPr="008C3464" w:rsidRDefault="009511AE" w:rsidP="009511AE">
      <w:pPr>
        <w:rPr>
          <w:sz w:val="16"/>
        </w:rPr>
      </w:pPr>
      <w:r w:rsidRPr="008C3464">
        <w:rPr>
          <w:sz w:val="16"/>
        </w:rPr>
        <w:t xml:space="preserve">WASHINGTON — </w:t>
      </w:r>
      <w:r w:rsidRPr="008C3464">
        <w:rPr>
          <w:rStyle w:val="StyleUnderline"/>
          <w:highlight w:val="cyan"/>
        </w:rPr>
        <w:t>Debt ceiling negotiations</w:t>
      </w:r>
      <w:r w:rsidRPr="008C3464">
        <w:rPr>
          <w:sz w:val="16"/>
        </w:rPr>
        <w:t xml:space="preserve"> between the White House and congressional Republicans </w:t>
      </w:r>
      <w:r w:rsidRPr="008C3464">
        <w:rPr>
          <w:rStyle w:val="StyleUnderline"/>
          <w:highlight w:val="cyan"/>
        </w:rPr>
        <w:t>took on a new</w:t>
      </w:r>
      <w:r w:rsidRPr="008C3464">
        <w:rPr>
          <w:sz w:val="16"/>
        </w:rPr>
        <w:t xml:space="preserve">, harder </w:t>
      </w:r>
      <w:r w:rsidRPr="008C3464">
        <w:rPr>
          <w:rStyle w:val="StyleUnderline"/>
          <w:highlight w:val="cyan"/>
        </w:rPr>
        <w:t>tone</w:t>
      </w:r>
      <w:r w:rsidRPr="008C3464">
        <w:rPr>
          <w:sz w:val="16"/>
        </w:rPr>
        <w:t xml:space="preserve"> this week after House Speaker Kevin </w:t>
      </w:r>
      <w:r w:rsidRPr="008C3464">
        <w:rPr>
          <w:rStyle w:val="StyleUnderline"/>
          <w:highlight w:val="cyan"/>
        </w:rPr>
        <w:t>McCarthy</w:t>
      </w:r>
      <w:r w:rsidRPr="008C3464">
        <w:rPr>
          <w:rStyle w:val="StyleUnderline"/>
        </w:rPr>
        <w:t xml:space="preserve"> signaled</w:t>
      </w:r>
      <w:r w:rsidRPr="008C3464">
        <w:rPr>
          <w:sz w:val="16"/>
        </w:rPr>
        <w:t xml:space="preserve"> that </w:t>
      </w:r>
      <w:r w:rsidRPr="008C3464">
        <w:rPr>
          <w:rStyle w:val="StyleUnderline"/>
        </w:rPr>
        <w:t xml:space="preserve">he was </w:t>
      </w:r>
      <w:r w:rsidRPr="008C3464">
        <w:rPr>
          <w:rStyle w:val="Emphasis"/>
          <w:highlight w:val="cyan"/>
        </w:rPr>
        <w:t>not willing to compromise</w:t>
      </w:r>
      <w:r w:rsidRPr="008C3464">
        <w:rPr>
          <w:rStyle w:val="StyleUnderline"/>
        </w:rPr>
        <w:t xml:space="preserve"> with Democrats </w:t>
      </w:r>
      <w:r w:rsidRPr="008C3464">
        <w:rPr>
          <w:rStyle w:val="StyleUnderline"/>
          <w:highlight w:val="cyan"/>
        </w:rPr>
        <w:t>over</w:t>
      </w:r>
      <w:r w:rsidRPr="008C3464">
        <w:rPr>
          <w:rStyle w:val="StyleUnderline"/>
        </w:rPr>
        <w:t xml:space="preserve"> a list of </w:t>
      </w:r>
      <w:r w:rsidRPr="008C3464">
        <w:rPr>
          <w:rStyle w:val="StyleUnderline"/>
          <w:highlight w:val="cyan"/>
        </w:rPr>
        <w:t>GOP demands</w:t>
      </w:r>
      <w:r w:rsidRPr="008C3464">
        <w:rPr>
          <w:sz w:val="16"/>
        </w:rPr>
        <w:t>.</w:t>
      </w:r>
    </w:p>
    <w:p w14:paraId="10337D51" w14:textId="77777777" w:rsidR="009511AE" w:rsidRPr="008C3464" w:rsidRDefault="009511AE" w:rsidP="009511AE">
      <w:pPr>
        <w:rPr>
          <w:sz w:val="16"/>
        </w:rPr>
      </w:pPr>
      <w:r w:rsidRPr="008C3464">
        <w:rPr>
          <w:sz w:val="16"/>
        </w:rPr>
        <w:t xml:space="preserve">Instead, McCarthy’s </w:t>
      </w:r>
      <w:r w:rsidRPr="008C3464">
        <w:rPr>
          <w:rStyle w:val="StyleUnderline"/>
        </w:rPr>
        <w:t xml:space="preserve">deputies say they view a </w:t>
      </w:r>
      <w:r w:rsidRPr="008C3464">
        <w:rPr>
          <w:rStyle w:val="StyleUnderline"/>
          <w:highlight w:val="cyan"/>
        </w:rPr>
        <w:t>vote to</w:t>
      </w:r>
      <w:r w:rsidRPr="008C3464">
        <w:rPr>
          <w:rStyle w:val="StyleUnderline"/>
        </w:rPr>
        <w:t xml:space="preserve"> </w:t>
      </w:r>
      <w:r w:rsidRPr="008C3464">
        <w:rPr>
          <w:rStyle w:val="Emphasis"/>
          <w:highlight w:val="cyan"/>
        </w:rPr>
        <w:t>raise the debt ceiling</w:t>
      </w:r>
      <w:r w:rsidRPr="008C3464">
        <w:rPr>
          <w:sz w:val="16"/>
        </w:rPr>
        <w:t xml:space="preserve"> — and to avoid a potentially catastrophic U.S. debt default — as </w:t>
      </w:r>
      <w:r w:rsidRPr="008C3464">
        <w:rPr>
          <w:rStyle w:val="StyleUnderline"/>
        </w:rPr>
        <w:t xml:space="preserve">a </w:t>
      </w:r>
      <w:r w:rsidRPr="008C3464">
        <w:rPr>
          <w:rStyle w:val="Emphasis"/>
          <w:highlight w:val="cyan"/>
        </w:rPr>
        <w:t>concession</w:t>
      </w:r>
      <w:r w:rsidRPr="008C3464">
        <w:rPr>
          <w:sz w:val="16"/>
        </w:rPr>
        <w:t xml:space="preserve"> to Democrats, and </w:t>
      </w:r>
      <w:r w:rsidRPr="008C3464">
        <w:rPr>
          <w:rStyle w:val="StyleUnderline"/>
        </w:rPr>
        <w:t xml:space="preserve">potentially </w:t>
      </w:r>
      <w:r w:rsidRPr="008C3464">
        <w:rPr>
          <w:rStyle w:val="StyleUnderline"/>
          <w:highlight w:val="cyan"/>
        </w:rPr>
        <w:t>the only one they plan to make</w:t>
      </w:r>
      <w:r w:rsidRPr="008C3464">
        <w:rPr>
          <w:sz w:val="16"/>
        </w:rPr>
        <w:t>. Given the havoc a default could wreak on the global economy, increasing the borrowing limit is typically a formality, often structured as a companion bill that gets tacked on to unrelated legislation.</w:t>
      </w:r>
    </w:p>
    <w:p w14:paraId="225B3FC1" w14:textId="77777777" w:rsidR="009511AE" w:rsidRPr="008C3464" w:rsidRDefault="009511AE" w:rsidP="009511AE">
      <w:pPr>
        <w:rPr>
          <w:sz w:val="16"/>
        </w:rPr>
      </w:pPr>
      <w:r w:rsidRPr="008C3464">
        <w:rPr>
          <w:rStyle w:val="StyleUnderline"/>
        </w:rPr>
        <w:t>Rep.</w:t>
      </w:r>
      <w:r w:rsidRPr="008C3464">
        <w:rPr>
          <w:sz w:val="16"/>
        </w:rPr>
        <w:t xml:space="preserve"> Patrick </w:t>
      </w:r>
      <w:r w:rsidRPr="008C3464">
        <w:rPr>
          <w:rStyle w:val="StyleUnderline"/>
        </w:rPr>
        <w:t>McHenry</w:t>
      </w:r>
      <w:r w:rsidRPr="008C3464">
        <w:rPr>
          <w:sz w:val="16"/>
        </w:rPr>
        <w:t xml:space="preserve">, of North Carolina, a chief GOP negotiator, </w:t>
      </w:r>
      <w:r w:rsidRPr="008C3464">
        <w:rPr>
          <w:rStyle w:val="StyleUnderline"/>
        </w:rPr>
        <w:t>was asked</w:t>
      </w:r>
      <w:r w:rsidRPr="008C3464">
        <w:rPr>
          <w:sz w:val="16"/>
        </w:rPr>
        <w:t xml:space="preserve"> Tuesday night </w:t>
      </w:r>
      <w:r w:rsidRPr="008C3464">
        <w:rPr>
          <w:rStyle w:val="StyleUnderline"/>
        </w:rPr>
        <w:t>what</w:t>
      </w:r>
      <w:r w:rsidRPr="008C3464">
        <w:rPr>
          <w:sz w:val="16"/>
        </w:rPr>
        <w:t xml:space="preserve"> </w:t>
      </w:r>
      <w:r w:rsidRPr="008C3464">
        <w:rPr>
          <w:rStyle w:val="StyleUnderline"/>
        </w:rPr>
        <w:t>concessions Democrats were getting</w:t>
      </w:r>
      <w:r w:rsidRPr="008C3464">
        <w:rPr>
          <w:sz w:val="16"/>
        </w:rPr>
        <w:t xml:space="preserve"> as part of a potential compromise with the White House to win both Republican and Democratic votes.</w:t>
      </w:r>
    </w:p>
    <w:p w14:paraId="21A992DA" w14:textId="77777777" w:rsidR="009511AE" w:rsidRPr="008C3464" w:rsidRDefault="009511AE" w:rsidP="009511AE">
      <w:pPr>
        <w:rPr>
          <w:sz w:val="16"/>
        </w:rPr>
      </w:pPr>
      <w:r w:rsidRPr="008C3464">
        <w:rPr>
          <w:sz w:val="16"/>
        </w:rPr>
        <w:t>“</w:t>
      </w:r>
      <w:r w:rsidRPr="008C3464">
        <w:rPr>
          <w:rStyle w:val="StyleUnderline"/>
        </w:rPr>
        <w:t>The debt ceiling</w:t>
      </w:r>
      <w:r w:rsidRPr="008C3464">
        <w:rPr>
          <w:sz w:val="16"/>
        </w:rPr>
        <w:t>,” he replied.</w:t>
      </w:r>
    </w:p>
    <w:p w14:paraId="01737078" w14:textId="77777777" w:rsidR="009511AE" w:rsidRPr="008C3464" w:rsidRDefault="009511AE" w:rsidP="009511AE">
      <w:pPr>
        <w:rPr>
          <w:sz w:val="16"/>
        </w:rPr>
      </w:pPr>
      <w:r w:rsidRPr="008C3464">
        <w:rPr>
          <w:sz w:val="16"/>
        </w:rPr>
        <w:t>“</w:t>
      </w:r>
      <w:r w:rsidRPr="008C3464">
        <w:rPr>
          <w:rStyle w:val="StyleUnderline"/>
        </w:rPr>
        <w:t>That’s what they’re getting</w:t>
      </w:r>
      <w:r w:rsidRPr="008C3464">
        <w:rPr>
          <w:sz w:val="16"/>
        </w:rPr>
        <w:t xml:space="preserve">,” </w:t>
      </w:r>
      <w:r w:rsidRPr="008C3464">
        <w:rPr>
          <w:rStyle w:val="StyleUnderline"/>
        </w:rPr>
        <w:t>added Rep.</w:t>
      </w:r>
      <w:r w:rsidRPr="008C3464">
        <w:rPr>
          <w:sz w:val="16"/>
        </w:rPr>
        <w:t xml:space="preserve"> Garret </w:t>
      </w:r>
      <w:r w:rsidRPr="008C3464">
        <w:rPr>
          <w:rStyle w:val="StyleUnderline"/>
        </w:rPr>
        <w:t>Graves</w:t>
      </w:r>
      <w:r w:rsidRPr="008C3464">
        <w:rPr>
          <w:sz w:val="16"/>
        </w:rPr>
        <w:t>, of Louisiana, another GOP negotiator.</w:t>
      </w:r>
    </w:p>
    <w:p w14:paraId="44AE52B5" w14:textId="77777777" w:rsidR="009511AE" w:rsidRPr="008C3464" w:rsidRDefault="009511AE" w:rsidP="009511AE">
      <w:pPr>
        <w:rPr>
          <w:sz w:val="16"/>
        </w:rPr>
      </w:pPr>
      <w:r w:rsidRPr="008C3464">
        <w:rPr>
          <w:rStyle w:val="StyleUnderline"/>
        </w:rPr>
        <w:t>Republicans hold a narrow majority</w:t>
      </w:r>
      <w:r w:rsidRPr="008C3464">
        <w:rPr>
          <w:sz w:val="16"/>
        </w:rPr>
        <w:t xml:space="preserve"> in the House, while </w:t>
      </w:r>
      <w:r w:rsidRPr="008C3464">
        <w:rPr>
          <w:rStyle w:val="StyleUnderline"/>
        </w:rPr>
        <w:t>Democrats have a one-seat edge</w:t>
      </w:r>
      <w:r w:rsidRPr="008C3464">
        <w:rPr>
          <w:sz w:val="16"/>
        </w:rPr>
        <w:t xml:space="preserve"> in the Senate. So </w:t>
      </w:r>
      <w:r w:rsidRPr="008C3464">
        <w:rPr>
          <w:rStyle w:val="StyleUnderline"/>
        </w:rPr>
        <w:t>negotiators need to craft a bill</w:t>
      </w:r>
      <w:r w:rsidRPr="008C3464">
        <w:rPr>
          <w:sz w:val="16"/>
        </w:rPr>
        <w:t xml:space="preserve"> that </w:t>
      </w:r>
      <w:r w:rsidRPr="008C3464">
        <w:rPr>
          <w:rStyle w:val="StyleUnderline"/>
        </w:rPr>
        <w:t>can pass in both chambers</w:t>
      </w:r>
      <w:r w:rsidRPr="008C3464">
        <w:rPr>
          <w:sz w:val="16"/>
        </w:rPr>
        <w:t xml:space="preserve">. </w:t>
      </w:r>
      <w:r w:rsidRPr="008C3464">
        <w:rPr>
          <w:rStyle w:val="StyleUnderline"/>
        </w:rPr>
        <w:t>Republican demands for</w:t>
      </w:r>
      <w:r w:rsidRPr="008C3464">
        <w:rPr>
          <w:sz w:val="16"/>
        </w:rPr>
        <w:t xml:space="preserve"> </w:t>
      </w:r>
      <w:r w:rsidRPr="008C3464">
        <w:rPr>
          <w:rStyle w:val="StyleUnderline"/>
        </w:rPr>
        <w:t>policy changes</w:t>
      </w:r>
      <w:r w:rsidRPr="008C3464">
        <w:rPr>
          <w:sz w:val="16"/>
        </w:rPr>
        <w:t xml:space="preserve"> that many </w:t>
      </w:r>
      <w:r w:rsidRPr="008C3464">
        <w:rPr>
          <w:rStyle w:val="StyleUnderline"/>
        </w:rPr>
        <w:t>Democrats would never vote for</w:t>
      </w:r>
      <w:r w:rsidRPr="008C3464">
        <w:rPr>
          <w:sz w:val="16"/>
        </w:rPr>
        <w:t xml:space="preserve"> will </w:t>
      </w:r>
      <w:r w:rsidRPr="008C3464">
        <w:rPr>
          <w:rStyle w:val="StyleUnderline"/>
        </w:rPr>
        <w:t>complicate</w:t>
      </w:r>
      <w:r w:rsidRPr="008C3464">
        <w:rPr>
          <w:sz w:val="16"/>
        </w:rPr>
        <w:t xml:space="preserve"> any </w:t>
      </w:r>
      <w:r w:rsidRPr="008C3464">
        <w:rPr>
          <w:rStyle w:val="StyleUnderline"/>
        </w:rPr>
        <w:t>eventual deal’s path</w:t>
      </w:r>
      <w:r w:rsidRPr="008C3464">
        <w:rPr>
          <w:sz w:val="16"/>
        </w:rPr>
        <w:t xml:space="preserve"> through Congress.</w:t>
      </w:r>
    </w:p>
    <w:p w14:paraId="6EA7BC8C" w14:textId="77777777" w:rsidR="009511AE" w:rsidRPr="008C3464" w:rsidRDefault="009511AE" w:rsidP="009511AE">
      <w:pPr>
        <w:rPr>
          <w:sz w:val="16"/>
        </w:rPr>
      </w:pPr>
      <w:r w:rsidRPr="008C3464">
        <w:rPr>
          <w:sz w:val="16"/>
        </w:rPr>
        <w:t xml:space="preserve">A Democratic official said </w:t>
      </w:r>
      <w:r w:rsidRPr="008C3464">
        <w:rPr>
          <w:rStyle w:val="StyleUnderline"/>
        </w:rPr>
        <w:t>Republicans</w:t>
      </w:r>
      <w:r w:rsidRPr="008C3464">
        <w:rPr>
          <w:sz w:val="16"/>
        </w:rPr>
        <w:t xml:space="preserve"> have </w:t>
      </w:r>
      <w:r w:rsidRPr="008C3464">
        <w:rPr>
          <w:rStyle w:val="StyleUnderline"/>
        </w:rPr>
        <w:t>already rejected</w:t>
      </w:r>
      <w:r w:rsidRPr="008C3464">
        <w:rPr>
          <w:sz w:val="16"/>
        </w:rPr>
        <w:t xml:space="preserve"> at least </w:t>
      </w:r>
      <w:r w:rsidRPr="008C3464">
        <w:rPr>
          <w:rStyle w:val="StyleUnderline"/>
        </w:rPr>
        <w:t>two compromise offers</w:t>
      </w:r>
      <w:r w:rsidRPr="008C3464">
        <w:rPr>
          <w:sz w:val="16"/>
        </w:rPr>
        <w:t xml:space="preserve"> from the White House. The </w:t>
      </w:r>
      <w:r w:rsidRPr="008C3464">
        <w:rPr>
          <w:rStyle w:val="StyleUnderline"/>
        </w:rPr>
        <w:t>first proposed</w:t>
      </w:r>
      <w:r w:rsidRPr="008C3464">
        <w:rPr>
          <w:sz w:val="16"/>
        </w:rPr>
        <w:t xml:space="preserve"> a </w:t>
      </w:r>
      <w:r w:rsidRPr="008C3464">
        <w:rPr>
          <w:rStyle w:val="StyleUnderline"/>
        </w:rPr>
        <w:t>government spending freeze next year at its current level</w:t>
      </w:r>
      <w:r w:rsidRPr="008C3464">
        <w:rPr>
          <w:sz w:val="16"/>
        </w:rPr>
        <w:t xml:space="preserve">, and </w:t>
      </w:r>
      <w:r w:rsidRPr="008C3464">
        <w:rPr>
          <w:rStyle w:val="StyleUnderline"/>
        </w:rPr>
        <w:t>another</w:t>
      </w:r>
      <w:r w:rsidRPr="008C3464">
        <w:rPr>
          <w:sz w:val="16"/>
        </w:rPr>
        <w:t xml:space="preserve"> offer would </w:t>
      </w:r>
      <w:r w:rsidRPr="008C3464">
        <w:rPr>
          <w:rStyle w:val="StyleUnderline"/>
        </w:rPr>
        <w:t>put in place a two-year cap on spending</w:t>
      </w:r>
      <w:r w:rsidRPr="008C3464">
        <w:rPr>
          <w:sz w:val="16"/>
        </w:rPr>
        <w:t>.</w:t>
      </w:r>
    </w:p>
    <w:p w14:paraId="33F94783" w14:textId="77777777" w:rsidR="009511AE" w:rsidRPr="008C3464" w:rsidRDefault="009511AE" w:rsidP="009511AE">
      <w:pPr>
        <w:rPr>
          <w:sz w:val="16"/>
        </w:rPr>
      </w:pPr>
      <w:r w:rsidRPr="008C3464">
        <w:rPr>
          <w:sz w:val="16"/>
        </w:rPr>
        <w:t xml:space="preserve">While their demands could change, below are the </w:t>
      </w:r>
      <w:r w:rsidRPr="008C3464">
        <w:rPr>
          <w:rStyle w:val="StyleUnderline"/>
          <w:highlight w:val="cyan"/>
        </w:rPr>
        <w:t>key concessions Republicans want</w:t>
      </w:r>
      <w:r w:rsidRPr="008C3464">
        <w:rPr>
          <w:sz w:val="16"/>
        </w:rPr>
        <w:t xml:space="preserve"> from Democrats, </w:t>
      </w:r>
      <w:r w:rsidRPr="008C3464">
        <w:rPr>
          <w:rStyle w:val="StyleUnderline"/>
        </w:rPr>
        <w:t>in exchange for their vote to raise the debt ceiling</w:t>
      </w:r>
      <w:r w:rsidRPr="008C3464">
        <w:rPr>
          <w:sz w:val="16"/>
        </w:rPr>
        <w:t>. Some are relatively easy, while others are proving intractable.</w:t>
      </w:r>
    </w:p>
    <w:p w14:paraId="7D3941C8" w14:textId="77777777" w:rsidR="009511AE" w:rsidRPr="008C3464" w:rsidRDefault="009511AE" w:rsidP="009511AE">
      <w:pPr>
        <w:rPr>
          <w:sz w:val="16"/>
        </w:rPr>
      </w:pPr>
      <w:r w:rsidRPr="008C3464">
        <w:rPr>
          <w:rStyle w:val="StyleUnderline"/>
        </w:rPr>
        <w:t>Energy and mining permitting reform</w:t>
      </w:r>
      <w:r w:rsidRPr="008C3464">
        <w:rPr>
          <w:sz w:val="16"/>
        </w:rPr>
        <w:t xml:space="preserve">: The proposal is arguably the easiest issue for negotiators to reach consensus on, given that both the White House and House Republicans support the broader goal of making it easier to launch new energy projects such as wind farms and gas pipelines in the United States. The </w:t>
      </w:r>
      <w:r w:rsidRPr="008C3464">
        <w:rPr>
          <w:rStyle w:val="StyleUnderline"/>
        </w:rPr>
        <w:t>talks</w:t>
      </w:r>
      <w:r w:rsidRPr="008C3464">
        <w:rPr>
          <w:sz w:val="16"/>
        </w:rPr>
        <w:t xml:space="preserve"> could </w:t>
      </w:r>
      <w:r w:rsidRPr="008C3464">
        <w:rPr>
          <w:rStyle w:val="StyleUnderline"/>
        </w:rPr>
        <w:t>get dicey over</w:t>
      </w:r>
      <w:r w:rsidRPr="008C3464">
        <w:rPr>
          <w:sz w:val="16"/>
        </w:rPr>
        <w:t xml:space="preserve"> the question of </w:t>
      </w:r>
      <w:r w:rsidRPr="008C3464">
        <w:rPr>
          <w:rStyle w:val="StyleUnderline"/>
        </w:rPr>
        <w:t>what kinds of permits to prioritize</w:t>
      </w:r>
      <w:r w:rsidRPr="008C3464">
        <w:rPr>
          <w:sz w:val="16"/>
        </w:rPr>
        <w:t xml:space="preserve">: </w:t>
      </w:r>
      <w:r w:rsidRPr="008C3464">
        <w:rPr>
          <w:rStyle w:val="StyleUnderline"/>
        </w:rPr>
        <w:t>Republicans want fossil fuels</w:t>
      </w:r>
      <w:r w:rsidRPr="008C3464">
        <w:rPr>
          <w:sz w:val="16"/>
        </w:rPr>
        <w:t xml:space="preserve">, while many </w:t>
      </w:r>
      <w:r w:rsidRPr="008C3464">
        <w:rPr>
          <w:rStyle w:val="StyleUnderline"/>
        </w:rPr>
        <w:t>Democrats believe renewable energy should top the list</w:t>
      </w:r>
      <w:r w:rsidRPr="008C3464">
        <w:rPr>
          <w:sz w:val="16"/>
        </w:rPr>
        <w:t>.</w:t>
      </w:r>
    </w:p>
    <w:p w14:paraId="189D83A7" w14:textId="77777777" w:rsidR="009511AE" w:rsidRPr="008C3464" w:rsidRDefault="009511AE" w:rsidP="009511AE">
      <w:pPr>
        <w:rPr>
          <w:sz w:val="16"/>
        </w:rPr>
      </w:pPr>
      <w:r w:rsidRPr="008C3464">
        <w:rPr>
          <w:rStyle w:val="StyleUnderline"/>
        </w:rPr>
        <w:t>New work requirements for Medicaid</w:t>
      </w:r>
      <w:r w:rsidRPr="008C3464">
        <w:rPr>
          <w:sz w:val="16"/>
        </w:rPr>
        <w:t xml:space="preserve">: The </w:t>
      </w:r>
      <w:r w:rsidRPr="008C3464">
        <w:rPr>
          <w:rStyle w:val="StyleUnderline"/>
        </w:rPr>
        <w:t>Republican debt limit bill passed</w:t>
      </w:r>
      <w:r w:rsidRPr="008C3464">
        <w:rPr>
          <w:sz w:val="16"/>
        </w:rPr>
        <w:t xml:space="preserve"> by the House in April would </w:t>
      </w:r>
      <w:r w:rsidRPr="008C3464">
        <w:rPr>
          <w:rStyle w:val="StyleUnderline"/>
        </w:rPr>
        <w:t>require able-bodied adults with no children to work</w:t>
      </w:r>
      <w:r w:rsidRPr="008C3464">
        <w:rPr>
          <w:sz w:val="16"/>
        </w:rPr>
        <w:t xml:space="preserve"> or train for work in order </w:t>
      </w:r>
      <w:r w:rsidRPr="008C3464">
        <w:rPr>
          <w:rStyle w:val="StyleUnderline"/>
        </w:rPr>
        <w:t>to stay on</w:t>
      </w:r>
      <w:r w:rsidRPr="008C3464">
        <w:rPr>
          <w:rStyle w:val="Emphasis"/>
        </w:rPr>
        <w:t xml:space="preserve"> </w:t>
      </w:r>
      <w:r w:rsidRPr="008C3464">
        <w:rPr>
          <w:rStyle w:val="StyleUnderline"/>
        </w:rPr>
        <w:t>Medicaid</w:t>
      </w:r>
      <w:r w:rsidRPr="008C3464">
        <w:rPr>
          <w:sz w:val="16"/>
        </w:rPr>
        <w:t xml:space="preserve">, the </w:t>
      </w:r>
      <w:r w:rsidRPr="008C3464">
        <w:rPr>
          <w:rStyle w:val="StyleUnderline"/>
        </w:rPr>
        <w:t>federal health insurance for low-income people</w:t>
      </w:r>
      <w:r w:rsidRPr="008C3464">
        <w:rPr>
          <w:sz w:val="16"/>
        </w:rPr>
        <w:t>. The White House rejected this proposal. “I’m not going to accept any work requirements that’s going to impact on medical health needs of people,” Biden said earlier this month.</w:t>
      </w:r>
    </w:p>
    <w:p w14:paraId="6DD06A04" w14:textId="77777777" w:rsidR="009511AE" w:rsidRPr="008C3464" w:rsidRDefault="009511AE" w:rsidP="009511AE">
      <w:pPr>
        <w:rPr>
          <w:sz w:val="16"/>
        </w:rPr>
      </w:pPr>
      <w:r w:rsidRPr="008C3464">
        <w:rPr>
          <w:rStyle w:val="StyleUnderline"/>
        </w:rPr>
        <w:t>Changes to</w:t>
      </w:r>
      <w:r w:rsidRPr="008C3464">
        <w:rPr>
          <w:sz w:val="16"/>
        </w:rPr>
        <w:t xml:space="preserve"> current </w:t>
      </w:r>
      <w:r w:rsidRPr="008C3464">
        <w:rPr>
          <w:rStyle w:val="StyleUnderline"/>
        </w:rPr>
        <w:t>work requirements for food stamps</w:t>
      </w:r>
      <w:r w:rsidRPr="008C3464">
        <w:rPr>
          <w:sz w:val="16"/>
        </w:rPr>
        <w:t xml:space="preserve">: Unlike the Medicaid demands, it appears there could be some room for compromise on </w:t>
      </w:r>
      <w:r w:rsidRPr="008C3464">
        <w:rPr>
          <w:rStyle w:val="StyleUnderline"/>
        </w:rPr>
        <w:t>GOP proposals to raise</w:t>
      </w:r>
      <w:r w:rsidRPr="008C3464">
        <w:rPr>
          <w:sz w:val="16"/>
        </w:rPr>
        <w:t xml:space="preserve"> the </w:t>
      </w:r>
      <w:r w:rsidRPr="008C3464">
        <w:rPr>
          <w:rStyle w:val="StyleUnderline"/>
        </w:rPr>
        <w:t>work retirement age</w:t>
      </w:r>
      <w:r w:rsidRPr="008C3464">
        <w:rPr>
          <w:sz w:val="16"/>
        </w:rPr>
        <w:t xml:space="preserve"> window </w:t>
      </w:r>
      <w:r w:rsidRPr="008C3464">
        <w:rPr>
          <w:rStyle w:val="StyleUnderline"/>
        </w:rPr>
        <w:t>for people enrolled in</w:t>
      </w:r>
      <w:r w:rsidRPr="008C3464">
        <w:rPr>
          <w:sz w:val="16"/>
        </w:rPr>
        <w:t xml:space="preserve"> the Supplemental Nutrition Assistance Program, or </w:t>
      </w:r>
      <w:r w:rsidRPr="008C3464">
        <w:rPr>
          <w:rStyle w:val="StyleUnderline"/>
        </w:rPr>
        <w:t>SNAP</w:t>
      </w:r>
      <w:r w:rsidRPr="008C3464">
        <w:rPr>
          <w:sz w:val="16"/>
        </w:rPr>
        <w:t xml:space="preserve">, </w:t>
      </w:r>
      <w:r w:rsidRPr="008C3464">
        <w:rPr>
          <w:rStyle w:val="StyleUnderline"/>
        </w:rPr>
        <w:t>from 50 to</w:t>
      </w:r>
      <w:r w:rsidRPr="008C3464">
        <w:rPr>
          <w:sz w:val="16"/>
        </w:rPr>
        <w:t xml:space="preserve"> </w:t>
      </w:r>
      <w:r w:rsidRPr="008C3464">
        <w:rPr>
          <w:rStyle w:val="StyleUnderline"/>
        </w:rPr>
        <w:t>55 years old</w:t>
      </w:r>
      <w:r w:rsidRPr="008C3464">
        <w:rPr>
          <w:sz w:val="16"/>
        </w:rPr>
        <w:t xml:space="preserve">. The same day Biden rejected the Medicaid work requirements, he also noted that he supported work requirements in the 1990s and said “it’s possible there could be a few others” he would support “but not anything of any consequence.” </w:t>
      </w:r>
    </w:p>
    <w:p w14:paraId="6F801F2D" w14:textId="77777777" w:rsidR="009511AE" w:rsidRPr="008C3464" w:rsidRDefault="009511AE" w:rsidP="009511AE">
      <w:pPr>
        <w:rPr>
          <w:sz w:val="16"/>
        </w:rPr>
      </w:pPr>
      <w:r w:rsidRPr="008C3464">
        <w:rPr>
          <w:rStyle w:val="StyleUnderline"/>
        </w:rPr>
        <w:t xml:space="preserve">A </w:t>
      </w:r>
      <w:r w:rsidRPr="008C3464">
        <w:rPr>
          <w:rStyle w:val="StyleUnderline"/>
          <w:highlight w:val="cyan"/>
        </w:rPr>
        <w:t>federal budget baseline number in</w:t>
      </w:r>
      <w:r w:rsidRPr="008C3464">
        <w:rPr>
          <w:rStyle w:val="StyleUnderline"/>
        </w:rPr>
        <w:t xml:space="preserve"> </w:t>
      </w:r>
      <w:r w:rsidRPr="008C3464">
        <w:rPr>
          <w:rStyle w:val="Emphasis"/>
          <w:highlight w:val="cyan"/>
        </w:rPr>
        <w:t>2024</w:t>
      </w:r>
      <w:r w:rsidRPr="008C3464">
        <w:rPr>
          <w:rStyle w:val="StyleUnderline"/>
        </w:rPr>
        <w:t xml:space="preserve"> </w:t>
      </w:r>
      <w:r w:rsidRPr="008C3464">
        <w:rPr>
          <w:sz w:val="16"/>
        </w:rPr>
        <w:t xml:space="preserve">that is </w:t>
      </w:r>
      <w:r w:rsidRPr="008C3464">
        <w:rPr>
          <w:rStyle w:val="Emphasis"/>
          <w:highlight w:val="cyan"/>
        </w:rPr>
        <w:t>lower than</w:t>
      </w:r>
      <w:r w:rsidRPr="008C3464">
        <w:rPr>
          <w:sz w:val="16"/>
        </w:rPr>
        <w:t xml:space="preserve"> it was in </w:t>
      </w:r>
      <w:r w:rsidRPr="008C3464">
        <w:rPr>
          <w:rStyle w:val="Emphasis"/>
          <w:highlight w:val="cyan"/>
        </w:rPr>
        <w:t>2023</w:t>
      </w:r>
      <w:r w:rsidRPr="008C3464">
        <w:rPr>
          <w:sz w:val="16"/>
        </w:rPr>
        <w:t xml:space="preserve">: This is the </w:t>
      </w:r>
      <w:r w:rsidRPr="008C3464">
        <w:rPr>
          <w:rStyle w:val="Emphasis"/>
          <w:highlight w:val="cyan"/>
        </w:rPr>
        <w:t>biggest sticking point</w:t>
      </w:r>
      <w:r w:rsidRPr="008C3464">
        <w:rPr>
          <w:rStyle w:val="StyleUnderline"/>
        </w:rPr>
        <w:t xml:space="preserve"> in the whole process</w:t>
      </w:r>
      <w:r w:rsidRPr="008C3464">
        <w:rPr>
          <w:sz w:val="16"/>
        </w:rPr>
        <w:t xml:space="preserve">, and the </w:t>
      </w:r>
      <w:r w:rsidRPr="008C3464">
        <w:rPr>
          <w:rStyle w:val="StyleUnderline"/>
        </w:rPr>
        <w:t>issue</w:t>
      </w:r>
      <w:r w:rsidRPr="008C3464">
        <w:rPr>
          <w:sz w:val="16"/>
        </w:rPr>
        <w:t xml:space="preserve"> over which the </w:t>
      </w:r>
      <w:r w:rsidRPr="008C3464">
        <w:rPr>
          <w:rStyle w:val="StyleUnderline"/>
        </w:rPr>
        <w:t>talks have broken down</w:t>
      </w:r>
      <w:r w:rsidRPr="008C3464">
        <w:rPr>
          <w:sz w:val="16"/>
        </w:rPr>
        <w:t xml:space="preserve"> temporarily a few times.</w:t>
      </w:r>
    </w:p>
    <w:p w14:paraId="2138E7A1" w14:textId="77777777" w:rsidR="009511AE" w:rsidRPr="008C3464" w:rsidRDefault="009511AE" w:rsidP="009511AE">
      <w:pPr>
        <w:rPr>
          <w:sz w:val="16"/>
        </w:rPr>
      </w:pPr>
      <w:r w:rsidRPr="008C3464">
        <w:rPr>
          <w:rStyle w:val="StyleUnderline"/>
          <w:highlight w:val="cyan"/>
        </w:rPr>
        <w:t>McCarthy</w:t>
      </w:r>
      <w:r w:rsidRPr="008C3464">
        <w:rPr>
          <w:sz w:val="16"/>
        </w:rPr>
        <w:t xml:space="preserve">, of California, often equates the U.S. national debt of $31.4 trillion to individual consumer debt. He </w:t>
      </w:r>
      <w:r w:rsidRPr="008C3464">
        <w:rPr>
          <w:rStyle w:val="StyleUnderline"/>
          <w:highlight w:val="cyan"/>
        </w:rPr>
        <w:t>argues</w:t>
      </w:r>
      <w:r w:rsidRPr="008C3464">
        <w:rPr>
          <w:sz w:val="16"/>
        </w:rPr>
        <w:t xml:space="preserve"> that if you </w:t>
      </w:r>
      <w:r w:rsidRPr="008C3464">
        <w:rPr>
          <w:rStyle w:val="StyleUnderline"/>
          <w:highlight w:val="cyan"/>
        </w:rPr>
        <w:t>go</w:t>
      </w:r>
      <w:r w:rsidRPr="008C3464">
        <w:rPr>
          <w:sz w:val="16"/>
        </w:rPr>
        <w:t xml:space="preserve"> “</w:t>
      </w:r>
      <w:r w:rsidRPr="008C3464">
        <w:rPr>
          <w:rStyle w:val="StyleUnderline"/>
          <w:highlight w:val="cyan"/>
        </w:rPr>
        <w:t>over your limit</w:t>
      </w:r>
      <w:r w:rsidRPr="008C3464">
        <w:rPr>
          <w:sz w:val="16"/>
        </w:rPr>
        <w:t xml:space="preserve">” on personal credit cards, </w:t>
      </w:r>
      <w:r w:rsidRPr="008C3464">
        <w:rPr>
          <w:rStyle w:val="StyleUnderline"/>
          <w:highlight w:val="cyan"/>
        </w:rPr>
        <w:t>then you</w:t>
      </w:r>
      <w:r w:rsidRPr="008C3464">
        <w:rPr>
          <w:sz w:val="16"/>
        </w:rPr>
        <w:t xml:space="preserve">, and by extension America, </w:t>
      </w:r>
      <w:r w:rsidRPr="008C3464">
        <w:rPr>
          <w:rStyle w:val="Emphasis"/>
          <w:highlight w:val="cyan"/>
        </w:rPr>
        <w:t>need to</w:t>
      </w:r>
      <w:r w:rsidRPr="008C3464">
        <w:rPr>
          <w:sz w:val="16"/>
        </w:rPr>
        <w:t xml:space="preserve"> “</w:t>
      </w:r>
      <w:r w:rsidRPr="008C3464">
        <w:rPr>
          <w:rStyle w:val="Emphasis"/>
          <w:highlight w:val="cyan"/>
        </w:rPr>
        <w:t>spend less</w:t>
      </w:r>
      <w:r w:rsidRPr="008C3464">
        <w:rPr>
          <w:rStyle w:val="StyleUnderline"/>
        </w:rPr>
        <w:t xml:space="preserve"> </w:t>
      </w:r>
      <w:r w:rsidRPr="008C3464">
        <w:rPr>
          <w:rStyle w:val="StyleUnderline"/>
          <w:highlight w:val="cyan"/>
        </w:rPr>
        <w:t>in the coming year</w:t>
      </w:r>
      <w:r w:rsidRPr="008C3464">
        <w:rPr>
          <w:rStyle w:val="StyleUnderline"/>
        </w:rPr>
        <w:t xml:space="preserve"> than</w:t>
      </w:r>
      <w:r w:rsidRPr="008C3464">
        <w:rPr>
          <w:sz w:val="16"/>
        </w:rPr>
        <w:t xml:space="preserve"> we spent </w:t>
      </w:r>
      <w:r w:rsidRPr="008C3464">
        <w:rPr>
          <w:rStyle w:val="StyleUnderline"/>
        </w:rPr>
        <w:t>this year</w:t>
      </w:r>
      <w:r w:rsidRPr="008C3464">
        <w:rPr>
          <w:sz w:val="16"/>
        </w:rPr>
        <w:t>.”</w:t>
      </w:r>
    </w:p>
    <w:p w14:paraId="0CC1B4AE" w14:textId="77777777" w:rsidR="00213ECC" w:rsidRPr="008C3464" w:rsidRDefault="00213ECC" w:rsidP="00213ECC"/>
    <w:p w14:paraId="43B29232" w14:textId="77777777" w:rsidR="009511AE" w:rsidRPr="008C3464" w:rsidRDefault="009511AE" w:rsidP="009511AE">
      <w:pPr>
        <w:pStyle w:val="Heading4"/>
      </w:pPr>
      <w:r w:rsidRPr="008C3464">
        <w:t xml:space="preserve">Key concessions from McCarthy around the debt ceiling causes tension from the Republican Freedom Caucus – </w:t>
      </w:r>
      <w:r w:rsidRPr="008C3464">
        <w:rPr>
          <w:u w:val="single"/>
        </w:rPr>
        <w:t>any</w:t>
      </w:r>
      <w:r w:rsidRPr="008C3464">
        <w:t xml:space="preserve"> federal spending </w:t>
      </w:r>
      <w:r w:rsidRPr="008C3464">
        <w:rPr>
          <w:u w:val="single"/>
        </w:rPr>
        <w:t>especially</w:t>
      </w:r>
      <w:r w:rsidRPr="008C3464">
        <w:t xml:space="preserve"> public assistance program like the plan, generates Freedom Caucus anger and major divisions in the republican party</w:t>
      </w:r>
    </w:p>
    <w:p w14:paraId="349F6321" w14:textId="7588BCCE" w:rsidR="009511AE" w:rsidRPr="008C3464" w:rsidRDefault="009511AE" w:rsidP="009511AE">
      <w:r w:rsidRPr="008C3464">
        <w:t xml:space="preserve">Emile </w:t>
      </w:r>
      <w:r w:rsidRPr="008C3464">
        <w:rPr>
          <w:rStyle w:val="Style13ptBold"/>
        </w:rPr>
        <w:t>Brooks 5-30-23</w:t>
      </w:r>
      <w:r w:rsidRPr="008C3464">
        <w:t xml:space="preserve"> (Staff writer at the hill covering politics in the House of Representatives, primarily House Republicans and GOP leadership, “First Republican publicly supports ousting McCarthy as Speaker”, </w:t>
      </w:r>
      <w:hyperlink r:id="rId33" w:history="1">
        <w:r w:rsidRPr="008C3464">
          <w:rPr>
            <w:rStyle w:val="Hyperlink"/>
          </w:rPr>
          <w:t>https://thehill.com/homenews/house/4026377-first-republican-publicly-supports-ousting-mccarthy-as-speaker/</w:t>
        </w:r>
      </w:hyperlink>
      <w:r w:rsidRPr="008C3464">
        <w:t>)</w:t>
      </w:r>
      <w:r w:rsidR="007E5A44">
        <w:t>//AC</w:t>
      </w:r>
    </w:p>
    <w:p w14:paraId="61AAB018" w14:textId="77777777" w:rsidR="009511AE" w:rsidRPr="008C3464" w:rsidRDefault="009511AE" w:rsidP="009511AE">
      <w:pPr>
        <w:rPr>
          <w:rStyle w:val="StyleUnderline"/>
        </w:rPr>
      </w:pPr>
      <w:r w:rsidRPr="008C3464">
        <w:rPr>
          <w:rStyle w:val="StyleUnderline"/>
        </w:rPr>
        <w:t>Rep. Dan Bishop</w:t>
      </w:r>
      <w:r w:rsidRPr="008C3464">
        <w:rPr>
          <w:sz w:val="16"/>
        </w:rPr>
        <w:t xml:space="preserve"> (R-N.C.) on Tuesday </w:t>
      </w:r>
      <w:r w:rsidRPr="008C3464">
        <w:rPr>
          <w:rStyle w:val="StyleUnderline"/>
        </w:rPr>
        <w:t>became the first Republican to publicly support ousting</w:t>
      </w:r>
      <w:r w:rsidRPr="008C3464">
        <w:rPr>
          <w:sz w:val="16"/>
        </w:rPr>
        <w:t xml:space="preserve"> Speaker Kevin </w:t>
      </w:r>
      <w:r w:rsidRPr="008C3464">
        <w:rPr>
          <w:rStyle w:val="StyleUnderline"/>
        </w:rPr>
        <w:t>McCarthy</w:t>
      </w:r>
      <w:r w:rsidRPr="008C3464">
        <w:rPr>
          <w:sz w:val="16"/>
        </w:rPr>
        <w:t xml:space="preserve"> (R-Calif.) </w:t>
      </w:r>
      <w:r w:rsidRPr="008C3464">
        <w:rPr>
          <w:rStyle w:val="StyleUnderline"/>
        </w:rPr>
        <w:t xml:space="preserve">over the debt ceiling deal he struck with President Biden as </w:t>
      </w:r>
      <w:r w:rsidRPr="008C3464">
        <w:rPr>
          <w:rStyle w:val="Emphasis"/>
        </w:rPr>
        <w:t>conservative criticism</w:t>
      </w:r>
      <w:r w:rsidRPr="008C3464">
        <w:rPr>
          <w:rStyle w:val="StyleUnderline"/>
        </w:rPr>
        <w:t xml:space="preserve"> of the agreement ramps up.</w:t>
      </w:r>
    </w:p>
    <w:p w14:paraId="6C327104" w14:textId="77777777" w:rsidR="009511AE" w:rsidRPr="008C3464" w:rsidRDefault="009511AE" w:rsidP="009511AE">
      <w:pPr>
        <w:rPr>
          <w:sz w:val="16"/>
        </w:rPr>
      </w:pPr>
      <w:r w:rsidRPr="008C3464">
        <w:rPr>
          <w:sz w:val="16"/>
        </w:rPr>
        <w:t xml:space="preserve">At a House Freedom Caucus press conference Tuesday, </w:t>
      </w:r>
      <w:r w:rsidRPr="008C3464">
        <w:rPr>
          <w:rStyle w:val="StyleUnderline"/>
        </w:rPr>
        <w:t>members vented their frustration</w:t>
      </w:r>
      <w:r w:rsidRPr="008C3464">
        <w:rPr>
          <w:sz w:val="16"/>
        </w:rPr>
        <w:t xml:space="preserve"> with the agreement and urged their colleagues to vote against it, but Bishop was the sole Republican to raise his hand signifying he would support a motion to oust McCarthy over the bill.</w:t>
      </w:r>
    </w:p>
    <w:p w14:paraId="6626A0A9" w14:textId="77777777" w:rsidR="009511AE" w:rsidRPr="008C3464" w:rsidRDefault="009511AE" w:rsidP="009511AE">
      <w:pPr>
        <w:rPr>
          <w:rStyle w:val="StyleUnderline"/>
        </w:rPr>
      </w:pPr>
      <w:r w:rsidRPr="008C3464">
        <w:t xml:space="preserve">But </w:t>
      </w:r>
      <w:r w:rsidRPr="008C3464">
        <w:rPr>
          <w:rStyle w:val="StyleUnderline"/>
        </w:rPr>
        <w:t>Bishop did not commit to filing a motion to vacate the chair, which would trigger a vote on removing McCarthy as Speaker.</w:t>
      </w:r>
    </w:p>
    <w:p w14:paraId="72EE571F" w14:textId="77777777" w:rsidR="009511AE" w:rsidRPr="008C3464" w:rsidRDefault="009511AE" w:rsidP="009511AE">
      <w:pPr>
        <w:rPr>
          <w:sz w:val="16"/>
        </w:rPr>
      </w:pPr>
      <w:r w:rsidRPr="008C3464">
        <w:rPr>
          <w:sz w:val="16"/>
        </w:rPr>
        <w:t>“</w:t>
      </w:r>
      <w:r w:rsidRPr="008C3464">
        <w:rPr>
          <w:rStyle w:val="StyleUnderline"/>
        </w:rPr>
        <w:t>I’ll decide that in conjunction with others</w:t>
      </w:r>
      <w:r w:rsidRPr="008C3464">
        <w:rPr>
          <w:sz w:val="16"/>
        </w:rPr>
        <w:t>,” Bishop said.</w:t>
      </w:r>
    </w:p>
    <w:p w14:paraId="3C913766" w14:textId="77777777" w:rsidR="009511AE" w:rsidRPr="008C3464" w:rsidRDefault="009511AE" w:rsidP="009511AE">
      <w:pPr>
        <w:rPr>
          <w:sz w:val="16"/>
        </w:rPr>
      </w:pPr>
      <w:r w:rsidRPr="008C3464">
        <w:rPr>
          <w:rStyle w:val="StyleUnderline"/>
        </w:rPr>
        <w:t>Hard-line conservative Republicans had for months brushed off questions</w:t>
      </w:r>
      <w:r w:rsidRPr="008C3464">
        <w:rPr>
          <w:sz w:val="16"/>
        </w:rPr>
        <w:t xml:space="preserve"> about whether they would seek to replace McCarthy as Speaker if he struck a debt limit deal that did not meet their standards.</w:t>
      </w:r>
    </w:p>
    <w:p w14:paraId="2A07168D" w14:textId="77777777" w:rsidR="009511AE" w:rsidRPr="008C3464" w:rsidRDefault="009511AE" w:rsidP="009511AE">
      <w:pPr>
        <w:rPr>
          <w:rStyle w:val="StyleUnderline"/>
        </w:rPr>
      </w:pPr>
      <w:r w:rsidRPr="008C3464">
        <w:rPr>
          <w:rStyle w:val="StyleUnderline"/>
        </w:rPr>
        <w:t>But members of the House Freedom Caucus and beyond were infuriated the debt limit bill announced over the weekend did not do more to cut spending and complained other provisions Republican leadership touted had massive loopholes.</w:t>
      </w:r>
    </w:p>
    <w:p w14:paraId="6CF8F889" w14:textId="77777777" w:rsidR="009511AE" w:rsidRPr="008C3464" w:rsidRDefault="009511AE" w:rsidP="009511AE">
      <w:pPr>
        <w:rPr>
          <w:sz w:val="16"/>
        </w:rPr>
      </w:pPr>
      <w:r w:rsidRPr="008C3464">
        <w:rPr>
          <w:sz w:val="16"/>
        </w:rPr>
        <w:t xml:space="preserve">“I want to be very clear: </w:t>
      </w:r>
      <w:r w:rsidRPr="008C3464">
        <w:rPr>
          <w:rStyle w:val="StyleUnderline"/>
        </w:rPr>
        <w:t xml:space="preserve">Not one Republican should vote for this deal. Not one. If you’re out there watching this, every one of my colleagues, I’m </w:t>
      </w:r>
      <w:proofErr w:type="spellStart"/>
      <w:r w:rsidRPr="008C3464">
        <w:rPr>
          <w:rStyle w:val="StyleUnderline"/>
        </w:rPr>
        <w:t>gonna</w:t>
      </w:r>
      <w:proofErr w:type="spellEnd"/>
      <w:r w:rsidRPr="008C3464">
        <w:rPr>
          <w:rStyle w:val="StyleUnderline"/>
        </w:rPr>
        <w:t xml:space="preserve"> be very clear: Not one Republican should vote for this deal,</w:t>
      </w:r>
      <w:r w:rsidRPr="008C3464">
        <w:rPr>
          <w:sz w:val="16"/>
        </w:rPr>
        <w:t>” Rep. Chip Roy (R-Texas) said. “It is a bad deal.”</w:t>
      </w:r>
    </w:p>
    <w:p w14:paraId="26638D64" w14:textId="77777777" w:rsidR="009511AE" w:rsidRPr="008C3464" w:rsidRDefault="009511AE" w:rsidP="009511AE">
      <w:pPr>
        <w:rPr>
          <w:rStyle w:val="StyleUnderline"/>
        </w:rPr>
      </w:pPr>
      <w:r w:rsidRPr="008C3464">
        <w:rPr>
          <w:rStyle w:val="StyleUnderline"/>
        </w:rPr>
        <w:t xml:space="preserve">The measure imposes spending caps, rescinds unspent COVID-19 funds, increases some work requirements </w:t>
      </w:r>
      <w:r w:rsidRPr="008C3464">
        <w:rPr>
          <w:rStyle w:val="Emphasis"/>
        </w:rPr>
        <w:t>for public assistance programs</w:t>
      </w:r>
      <w:r w:rsidRPr="008C3464">
        <w:rPr>
          <w:rStyle w:val="StyleUnderline"/>
        </w:rPr>
        <w:t xml:space="preserve"> and more.</w:t>
      </w:r>
    </w:p>
    <w:p w14:paraId="54340547" w14:textId="77777777" w:rsidR="009511AE" w:rsidRPr="008C3464" w:rsidRDefault="009511AE" w:rsidP="009511AE">
      <w:pPr>
        <w:rPr>
          <w:sz w:val="16"/>
        </w:rPr>
      </w:pPr>
      <w:r w:rsidRPr="008C3464">
        <w:rPr>
          <w:sz w:val="16"/>
        </w:rPr>
        <w:t xml:space="preserve">“I’m just fed up with the lies, </w:t>
      </w:r>
      <w:r w:rsidRPr="008C3464">
        <w:rPr>
          <w:rStyle w:val="StyleUnderline"/>
        </w:rPr>
        <w:t>I’m fed up with the lack of courage, the cowardice</w:t>
      </w:r>
      <w:r w:rsidRPr="008C3464">
        <w:rPr>
          <w:sz w:val="16"/>
        </w:rPr>
        <w:t>,” Bishop said. “And I intend to see to it that there is somebody who’s prepared to say what needs to be done.”</w:t>
      </w:r>
    </w:p>
    <w:p w14:paraId="6ABB475D" w14:textId="77777777" w:rsidR="009511AE" w:rsidRPr="008C3464" w:rsidRDefault="009511AE" w:rsidP="009511AE">
      <w:pPr>
        <w:rPr>
          <w:sz w:val="16"/>
        </w:rPr>
      </w:pPr>
      <w:r w:rsidRPr="008C3464">
        <w:rPr>
          <w:sz w:val="16"/>
        </w:rPr>
        <w:t xml:space="preserve">Bishop was one of 20 House Republicans who withheld support for McCarthy for Speaker in January, resulting in a historic 15-ballot Speaker election. </w:t>
      </w:r>
      <w:r w:rsidRPr="008C3464">
        <w:rPr>
          <w:rStyle w:val="StyleUnderline"/>
        </w:rPr>
        <w:t xml:space="preserve">Those members secured commitments to pursue policies like </w:t>
      </w:r>
      <w:r w:rsidRPr="008C3464">
        <w:rPr>
          <w:rStyle w:val="Emphasis"/>
        </w:rPr>
        <w:t>cutting government spending</w:t>
      </w:r>
      <w:r w:rsidRPr="008C3464">
        <w:rPr>
          <w:sz w:val="16"/>
        </w:rPr>
        <w:t xml:space="preserve"> — and restoring the threshold for a “motion to vacate the chair” to just one member, down from a standard of five put in place under former Speaker Nancy Pelosi (D-Calif.).</w:t>
      </w:r>
    </w:p>
    <w:p w14:paraId="2DAD9B12" w14:textId="77777777" w:rsidR="009511AE" w:rsidRPr="008C3464" w:rsidRDefault="009511AE" w:rsidP="009511AE">
      <w:pPr>
        <w:rPr>
          <w:sz w:val="16"/>
          <w:szCs w:val="16"/>
        </w:rPr>
      </w:pPr>
      <w:r w:rsidRPr="008C3464">
        <w:rPr>
          <w:sz w:val="16"/>
          <w:szCs w:val="16"/>
        </w:rPr>
        <w:t>While Bishop is the first member to explicitly call for ousting McCarthy over the debt limit bill, other members have been signaling they could be willing to do so.</w:t>
      </w:r>
    </w:p>
    <w:p w14:paraId="7822C4AC" w14:textId="77777777" w:rsidR="009511AE" w:rsidRPr="008C3464" w:rsidRDefault="009511AE" w:rsidP="009511AE">
      <w:pPr>
        <w:rPr>
          <w:sz w:val="16"/>
        </w:rPr>
      </w:pPr>
      <w:r w:rsidRPr="008C3464">
        <w:rPr>
          <w:sz w:val="16"/>
        </w:rPr>
        <w:t>“</w:t>
      </w:r>
      <w:r w:rsidRPr="008C3464">
        <w:rPr>
          <w:rStyle w:val="StyleUnderline"/>
        </w:rPr>
        <w:t xml:space="preserve">If I can’t kill it, if we can’t kill it on the floor tomorrow, then we’re going to have to then regroup and figure out the </w:t>
      </w:r>
      <w:r w:rsidRPr="008C3464">
        <w:rPr>
          <w:rStyle w:val="Emphasis"/>
        </w:rPr>
        <w:t>whole leadership arrangement</w:t>
      </w:r>
      <w:r w:rsidRPr="008C3464">
        <w:rPr>
          <w:rStyle w:val="StyleUnderline"/>
        </w:rPr>
        <w:t xml:space="preserve"> again</w:t>
      </w:r>
      <w:r w:rsidRPr="008C3464">
        <w:rPr>
          <w:sz w:val="16"/>
        </w:rPr>
        <w:t>,” Roy said on conservative radio host Glenn Beck’s show Tuesday morning.</w:t>
      </w:r>
    </w:p>
    <w:p w14:paraId="68DFF118" w14:textId="77777777" w:rsidR="009511AE" w:rsidRPr="008C3464" w:rsidRDefault="009511AE" w:rsidP="009511AE">
      <w:pPr>
        <w:rPr>
          <w:sz w:val="16"/>
          <w:szCs w:val="16"/>
        </w:rPr>
      </w:pPr>
      <w:r w:rsidRPr="008C3464">
        <w:rPr>
          <w:sz w:val="16"/>
          <w:szCs w:val="16"/>
        </w:rPr>
        <w:t>Other members of the House Freedom Caucus are putting focus on trying to stop the debt deal before talking about removing McCarthy.</w:t>
      </w:r>
    </w:p>
    <w:p w14:paraId="7231143C" w14:textId="77777777" w:rsidR="009511AE" w:rsidRPr="008C3464" w:rsidRDefault="009511AE" w:rsidP="009511AE">
      <w:pPr>
        <w:rPr>
          <w:sz w:val="16"/>
          <w:szCs w:val="16"/>
        </w:rPr>
      </w:pPr>
      <w:r w:rsidRPr="008C3464">
        <w:rPr>
          <w:sz w:val="16"/>
          <w:szCs w:val="16"/>
        </w:rPr>
        <w:t xml:space="preserve">“Let me put it this way. I think this bill indicates exactly why I have concerns about him being Speaker,” Rep. Andy Biggs (R-Ariz.) said. </w:t>
      </w:r>
    </w:p>
    <w:p w14:paraId="5FE23EED" w14:textId="77777777" w:rsidR="009511AE" w:rsidRPr="008C3464" w:rsidRDefault="009511AE" w:rsidP="009511AE">
      <w:pPr>
        <w:rPr>
          <w:sz w:val="16"/>
        </w:rPr>
      </w:pPr>
      <w:r w:rsidRPr="008C3464">
        <w:rPr>
          <w:sz w:val="16"/>
        </w:rPr>
        <w:t>“</w:t>
      </w:r>
      <w:r w:rsidRPr="008C3464">
        <w:rPr>
          <w:rStyle w:val="StyleUnderline"/>
        </w:rPr>
        <w:t xml:space="preserve">It is a </w:t>
      </w:r>
      <w:r w:rsidRPr="008C3464">
        <w:rPr>
          <w:rStyle w:val="Emphasis"/>
        </w:rPr>
        <w:t>failure of leadership</w:t>
      </w:r>
      <w:r w:rsidRPr="008C3464">
        <w:rPr>
          <w:sz w:val="16"/>
        </w:rPr>
        <w:t xml:space="preserve"> for us to surrender all the leverage and all the strength that we had with the majority House and this Limit, Save, Grow bill in the 11th hour,” said Rep. Bob Good (R-Va.).</w:t>
      </w:r>
    </w:p>
    <w:p w14:paraId="0594F0FA" w14:textId="77777777" w:rsidR="009511AE" w:rsidRPr="008C3464" w:rsidRDefault="009511AE" w:rsidP="009511AE">
      <w:pPr>
        <w:rPr>
          <w:sz w:val="16"/>
          <w:szCs w:val="16"/>
        </w:rPr>
      </w:pPr>
      <w:r w:rsidRPr="008C3464">
        <w:rPr>
          <w:sz w:val="16"/>
          <w:szCs w:val="16"/>
        </w:rPr>
        <w:t xml:space="preserve">No Speaker has been ousted from the position through the rarely used motion. Former Rep. Mark Meadows (R-N.C.) last filed a motion to vacate the chair against former Speaker John Boehner (R-Ohio) in 2015. That motion was referred to the House Rules Committee and defeated </w:t>
      </w:r>
      <w:proofErr w:type="spellStart"/>
      <w:r w:rsidRPr="008C3464">
        <w:rPr>
          <w:sz w:val="16"/>
          <w:szCs w:val="16"/>
        </w:rPr>
        <w:t>bqut</w:t>
      </w:r>
      <w:proofErr w:type="spellEnd"/>
      <w:r w:rsidRPr="008C3464">
        <w:rPr>
          <w:sz w:val="16"/>
          <w:szCs w:val="16"/>
        </w:rPr>
        <w:t xml:space="preserve"> is widely thought to have helped push Boehner to resign from office later that year.</w:t>
      </w:r>
    </w:p>
    <w:p w14:paraId="3DED695B" w14:textId="77777777" w:rsidR="009511AE" w:rsidRPr="008C3464" w:rsidRDefault="009511AE" w:rsidP="009511AE">
      <w:pPr>
        <w:rPr>
          <w:sz w:val="16"/>
          <w:szCs w:val="16"/>
        </w:rPr>
      </w:pPr>
      <w:r w:rsidRPr="008C3464">
        <w:rPr>
          <w:sz w:val="16"/>
          <w:szCs w:val="16"/>
        </w:rPr>
        <w:t>McCarthy brushed off conservative criticism of the bill.</w:t>
      </w:r>
    </w:p>
    <w:p w14:paraId="57EFAD49" w14:textId="77777777" w:rsidR="009511AE" w:rsidRPr="008C3464" w:rsidRDefault="009511AE" w:rsidP="009511AE">
      <w:pPr>
        <w:rPr>
          <w:sz w:val="16"/>
          <w:szCs w:val="16"/>
        </w:rPr>
      </w:pPr>
      <w:r w:rsidRPr="008C3464">
        <w:rPr>
          <w:sz w:val="16"/>
          <w:szCs w:val="16"/>
        </w:rPr>
        <w:t>“I’m not sure what in the bill people are concerned about. It is the largest savings of $2.1 trillion we’ve ever had,” McCarthy told reporters Tuesday, citing what Republicans say is preliminary Congressional Budget Office (CBO) estimates of how much the deal could reduce the deficit.</w:t>
      </w:r>
    </w:p>
    <w:p w14:paraId="20D7B292" w14:textId="77777777" w:rsidR="009511AE" w:rsidRPr="008C3464" w:rsidRDefault="009511AE" w:rsidP="009511AE">
      <w:r w:rsidRPr="008C3464">
        <w:rPr>
          <w:rStyle w:val="StyleUnderline"/>
        </w:rPr>
        <w:t xml:space="preserve">Members of the House Freedom Caucus, though, said the bill did not repeal enough of an </w:t>
      </w:r>
      <w:r w:rsidRPr="008C3464">
        <w:rPr>
          <w:rStyle w:val="Emphasis"/>
        </w:rPr>
        <w:t>IRS funding</w:t>
      </w:r>
      <w:r w:rsidRPr="008C3464">
        <w:rPr>
          <w:rStyle w:val="StyleUnderline"/>
        </w:rPr>
        <w:t xml:space="preserve"> boost approved last year; noted there are provisions in the bill that can be waived; and accused Republican leaders of </w:t>
      </w:r>
      <w:r w:rsidRPr="008C3464">
        <w:rPr>
          <w:rStyle w:val="Emphasis"/>
        </w:rPr>
        <w:t>misrepresenting</w:t>
      </w:r>
      <w:r w:rsidRPr="008C3464">
        <w:rPr>
          <w:rStyle w:val="StyleUnderline"/>
        </w:rPr>
        <w:t xml:space="preserve"> how much money the bill saves</w:t>
      </w:r>
      <w:r w:rsidRPr="008C3464">
        <w:t>.</w:t>
      </w:r>
    </w:p>
    <w:p w14:paraId="0DEA57D8" w14:textId="77777777" w:rsidR="009511AE" w:rsidRPr="008C3464" w:rsidRDefault="009511AE" w:rsidP="009511AE">
      <w:pPr>
        <w:rPr>
          <w:sz w:val="16"/>
          <w:szCs w:val="16"/>
        </w:rPr>
      </w:pPr>
      <w:r w:rsidRPr="008C3464">
        <w:rPr>
          <w:sz w:val="16"/>
          <w:szCs w:val="16"/>
        </w:rPr>
        <w:t>“This deal plays the same fuzzy math shell game fiscal games that this place has played for years,” said Rep. Michael Cloud (R-Texas).</w:t>
      </w:r>
    </w:p>
    <w:p w14:paraId="7238B3E9" w14:textId="77777777" w:rsidR="009511AE" w:rsidRPr="008C3464" w:rsidRDefault="009511AE" w:rsidP="009511AE">
      <w:pPr>
        <w:rPr>
          <w:sz w:val="16"/>
          <w:szCs w:val="16"/>
        </w:rPr>
      </w:pPr>
      <w:r w:rsidRPr="008C3464">
        <w:rPr>
          <w:sz w:val="16"/>
          <w:szCs w:val="16"/>
        </w:rPr>
        <w:t xml:space="preserve">Rep. Lauren </w:t>
      </w:r>
      <w:proofErr w:type="spellStart"/>
      <w:r w:rsidRPr="008C3464">
        <w:rPr>
          <w:sz w:val="16"/>
          <w:szCs w:val="16"/>
        </w:rPr>
        <w:t>Boebert</w:t>
      </w:r>
      <w:proofErr w:type="spellEnd"/>
      <w:r w:rsidRPr="008C3464">
        <w:rPr>
          <w:sz w:val="16"/>
          <w:szCs w:val="16"/>
        </w:rPr>
        <w:t xml:space="preserve"> (R-Colo.) noted the bill’s appropriations targets beyond 2025 that fuel the CBO estimate are not enforceable.</w:t>
      </w:r>
    </w:p>
    <w:p w14:paraId="045AE590" w14:textId="77777777" w:rsidR="009511AE" w:rsidRPr="008C3464" w:rsidRDefault="009511AE" w:rsidP="009511AE">
      <w:pPr>
        <w:rPr>
          <w:sz w:val="16"/>
        </w:rPr>
      </w:pPr>
      <w:r w:rsidRPr="008C3464">
        <w:rPr>
          <w:sz w:val="16"/>
        </w:rPr>
        <w:t xml:space="preserve">“Tomorrow’s bill with a bunch of fake news and fake taking points that will nothing to bring an </w:t>
      </w:r>
      <w:r w:rsidRPr="008C3464">
        <w:rPr>
          <w:rStyle w:val="Emphasis"/>
        </w:rPr>
        <w:t>out-of-control of federal spending</w:t>
      </w:r>
      <w:r w:rsidRPr="008C3464">
        <w:rPr>
          <w:sz w:val="16"/>
        </w:rPr>
        <w:t xml:space="preserve">,” </w:t>
      </w:r>
      <w:proofErr w:type="spellStart"/>
      <w:r w:rsidRPr="008C3464">
        <w:rPr>
          <w:sz w:val="16"/>
        </w:rPr>
        <w:t>Boebert</w:t>
      </w:r>
      <w:proofErr w:type="spellEnd"/>
      <w:r w:rsidRPr="008C3464">
        <w:rPr>
          <w:sz w:val="16"/>
        </w:rPr>
        <w:t xml:space="preserve"> said. “If every Republican voted the way that they campaigned, they would vote against tomorrow’s bad deal.”</w:t>
      </w:r>
    </w:p>
    <w:p w14:paraId="2E2578CA" w14:textId="77777777" w:rsidR="009511AE" w:rsidRPr="008C3464" w:rsidRDefault="009511AE" w:rsidP="009511AE">
      <w:pPr>
        <w:rPr>
          <w:rStyle w:val="StyleUnderline"/>
        </w:rPr>
      </w:pPr>
      <w:r w:rsidRPr="008C3464">
        <w:rPr>
          <w:sz w:val="16"/>
        </w:rPr>
        <w:t>“There is a reason why 100 Democrats, none of which voted for our initial bill, is now for it,” said Rep. Ralph Norman (R-S.C.) “</w:t>
      </w:r>
      <w:r w:rsidRPr="008C3464">
        <w:rPr>
          <w:rStyle w:val="Emphasis"/>
        </w:rPr>
        <w:t>They got what they want</w:t>
      </w:r>
      <w:r w:rsidRPr="008C3464">
        <w:rPr>
          <w:rStyle w:val="StyleUnderline"/>
        </w:rPr>
        <w:t xml:space="preserve">. And Kevin McCarthy did a good job of </w:t>
      </w:r>
      <w:r w:rsidRPr="008C3464">
        <w:rPr>
          <w:rStyle w:val="Emphasis"/>
        </w:rPr>
        <w:t>speaking the language</w:t>
      </w:r>
      <w:r w:rsidRPr="008C3464">
        <w:rPr>
          <w:rStyle w:val="StyleUnderline"/>
        </w:rPr>
        <w:t>.”</w:t>
      </w:r>
    </w:p>
    <w:p w14:paraId="6E97AF0D" w14:textId="77777777" w:rsidR="009511AE" w:rsidRPr="008C3464" w:rsidRDefault="009511AE" w:rsidP="009511AE">
      <w:pPr>
        <w:rPr>
          <w:sz w:val="18"/>
          <w:szCs w:val="18"/>
        </w:rPr>
      </w:pPr>
      <w:r w:rsidRPr="008C3464">
        <w:rPr>
          <w:sz w:val="18"/>
          <w:szCs w:val="18"/>
        </w:rPr>
        <w:t>Bishop did not directly answer a question about who he would have liked to have seen negotiate with the White House other than McCarthy over the debt limit.</w:t>
      </w:r>
    </w:p>
    <w:p w14:paraId="4C23857A" w14:textId="77777777" w:rsidR="009511AE" w:rsidRPr="008C3464" w:rsidRDefault="009511AE" w:rsidP="009511AE">
      <w:pPr>
        <w:rPr>
          <w:sz w:val="16"/>
        </w:rPr>
      </w:pPr>
      <w:r w:rsidRPr="008C3464">
        <w:rPr>
          <w:sz w:val="16"/>
        </w:rPr>
        <w:t xml:space="preserve">“There’s 222 members of the Republican conference. </w:t>
      </w:r>
      <w:r w:rsidRPr="008C3464">
        <w:rPr>
          <w:rStyle w:val="StyleUnderline"/>
        </w:rPr>
        <w:t>Nobody in the Republican conference could have done a worse job,</w:t>
      </w:r>
      <w:r w:rsidRPr="008C3464">
        <w:rPr>
          <w:sz w:val="16"/>
        </w:rPr>
        <w:t>” Bishop said of McCarthy’s negotiation with the White House.</w:t>
      </w:r>
    </w:p>
    <w:p w14:paraId="4EC8117B" w14:textId="77777777" w:rsidR="009511AE" w:rsidRPr="008C3464" w:rsidRDefault="009511AE" w:rsidP="009511AE"/>
    <w:p w14:paraId="6C5389E7" w14:textId="77777777" w:rsidR="009511AE" w:rsidRPr="008C3464" w:rsidRDefault="009511AE" w:rsidP="009511AE">
      <w:pPr>
        <w:pStyle w:val="Heading4"/>
      </w:pPr>
      <w:r w:rsidRPr="008C3464">
        <w:t xml:space="preserve">Spending debates create chaos and cause future hard-liner GOP aggression </w:t>
      </w:r>
    </w:p>
    <w:p w14:paraId="5BDE442C" w14:textId="77777777" w:rsidR="009511AE" w:rsidRPr="008C3464" w:rsidRDefault="009511AE" w:rsidP="009511AE">
      <w:pPr>
        <w:rPr>
          <w:rStyle w:val="Style13ptBold"/>
        </w:rPr>
      </w:pPr>
      <w:r w:rsidRPr="008C3464">
        <w:t xml:space="preserve">Sarah </w:t>
      </w:r>
      <w:r w:rsidRPr="008C3464">
        <w:rPr>
          <w:rStyle w:val="Style13ptBold"/>
        </w:rPr>
        <w:t>Ferris &amp;</w:t>
      </w:r>
      <w:r w:rsidRPr="008C3464">
        <w:t xml:space="preserve"> Olivia </w:t>
      </w:r>
      <w:r w:rsidRPr="008C3464">
        <w:rPr>
          <w:rStyle w:val="Style13ptBold"/>
        </w:rPr>
        <w:t>Beavers 6-23-23</w:t>
      </w:r>
    </w:p>
    <w:p w14:paraId="78EA4358" w14:textId="77777777" w:rsidR="009511AE" w:rsidRPr="008C3464" w:rsidRDefault="009511AE" w:rsidP="009511AE">
      <w:r w:rsidRPr="008C3464">
        <w:t xml:space="preserve">(Sarah Ferris covers the House for POLITICO’s Congress team, focusing on the Democratic caucus. She has covered Capitol Hill for six years. Olivia Beavers is a congressional reporter for POLITICO, focusing on House Republicans and GOP leadership, “Cranky Congress: House GOP hopes a holiday can ease its factional warfare”, </w:t>
      </w:r>
      <w:hyperlink r:id="rId34" w:history="1">
        <w:r w:rsidRPr="008C3464">
          <w:rPr>
            <w:rStyle w:val="Hyperlink"/>
          </w:rPr>
          <w:t>https://www.politico.com/news/2023/06/23/cranky-congress-00103407</w:t>
        </w:r>
      </w:hyperlink>
      <w:r w:rsidRPr="008C3464">
        <w:t xml:space="preserve">) </w:t>
      </w:r>
    </w:p>
    <w:p w14:paraId="33EDFB5A" w14:textId="297E9177" w:rsidR="00BE50A7" w:rsidRPr="008C3464" w:rsidRDefault="009511AE" w:rsidP="00213ECC">
      <w:pPr>
        <w:rPr>
          <w:sz w:val="16"/>
        </w:rPr>
      </w:pPr>
      <w:r w:rsidRPr="008C3464">
        <w:rPr>
          <w:rStyle w:val="StyleUnderline"/>
        </w:rPr>
        <w:t>Republicans are eager for a fresh start when they return.</w:t>
      </w:r>
      <w:r w:rsidRPr="008C3464">
        <w:rPr>
          <w:sz w:val="16"/>
        </w:rPr>
        <w:t xml:space="preserve"> </w:t>
      </w:r>
      <w:r w:rsidRPr="008C3464">
        <w:rPr>
          <w:rStyle w:val="StyleUnderline"/>
        </w:rPr>
        <w:t xml:space="preserve">The House will be tackling the biggest items on its annual to-do list, from that Pentagon policy bill to its annual spending </w:t>
      </w:r>
      <w:r w:rsidRPr="008C3464">
        <w:rPr>
          <w:sz w:val="16"/>
        </w:rPr>
        <w:t xml:space="preserve">bills. But those </w:t>
      </w:r>
      <w:r w:rsidRPr="008C3464">
        <w:rPr>
          <w:rStyle w:val="StyleUnderline"/>
        </w:rPr>
        <w:t xml:space="preserve">debates threaten to bring only more </w:t>
      </w:r>
      <w:r w:rsidRPr="008C3464">
        <w:rPr>
          <w:rStyle w:val="Emphasis"/>
        </w:rPr>
        <w:t>chaos</w:t>
      </w:r>
      <w:r w:rsidRPr="008C3464">
        <w:rPr>
          <w:sz w:val="16"/>
        </w:rPr>
        <w:t xml:space="preserve"> unless McCarthy and his team can mollify much of the GOP’s right flank, which remains livid over the spending levels set out in the recent debt deal. The speaker and his team took another step in that direction on Friday, bringing together the so-called five families representing different conference factions to talk almost entirely about the party’s spending plan for July. McCarthy has already agreed to lower House GOP spending levels below the debt deal’s floor in order to win over conservatives — essentially reneging on what he and Biden agreed to. But many conservatives have another bone to pick: plans to claw back roughly $115 billion — maneuvers that they see as more of a mirage than fiscal austerity. </w:t>
      </w:r>
      <w:r w:rsidRPr="008C3464">
        <w:rPr>
          <w:rStyle w:val="StyleUnderline"/>
        </w:rPr>
        <w:t>Some hard-liners are so angry that they’re considering rerunning their floor strategy from earlier this month</w:t>
      </w:r>
      <w:r w:rsidRPr="008C3464">
        <w:rPr>
          <w:sz w:val="16"/>
        </w:rPr>
        <w:t xml:space="preserve">, when they stunned GOP leaders by </w:t>
      </w:r>
      <w:r w:rsidRPr="008C3464">
        <w:rPr>
          <w:rStyle w:val="StyleUnderline"/>
        </w:rPr>
        <w:t xml:space="preserve">blocking their own party’s ability to bring up any legislation. </w:t>
      </w:r>
      <w:r w:rsidRPr="008C3464">
        <w:rPr>
          <w:sz w:val="16"/>
        </w:rPr>
        <w:t>“</w:t>
      </w:r>
      <w:r w:rsidRPr="008C3464">
        <w:rPr>
          <w:rStyle w:val="StyleUnderline"/>
        </w:rPr>
        <w:t>I can see it happening</w:t>
      </w:r>
      <w:r w:rsidRPr="008C3464">
        <w:rPr>
          <w:sz w:val="16"/>
        </w:rPr>
        <w:t xml:space="preserve">, bringing people to the table,” said Rep. Tim Burchett of Tennessee, one of the 11 Republicans who held the floor hostage this month. </w:t>
      </w:r>
      <w:r w:rsidRPr="008C3464">
        <w:rPr>
          <w:rStyle w:val="StyleUnderline"/>
        </w:rPr>
        <w:t>The strategy that gets deployed</w:t>
      </w:r>
      <w:r w:rsidRPr="008C3464">
        <w:rPr>
          <w:sz w:val="16"/>
        </w:rPr>
        <w:t xml:space="preserve">, Burchett suggested, </w:t>
      </w:r>
      <w:r w:rsidRPr="008C3464">
        <w:rPr>
          <w:rStyle w:val="StyleUnderline"/>
        </w:rPr>
        <w:t>would hinge on the outcome of ongoing conversations between McCarthy and the GOP conference</w:t>
      </w:r>
      <w:r w:rsidRPr="008C3464">
        <w:rPr>
          <w:sz w:val="16"/>
        </w:rPr>
        <w:t>: “I think Speaker McCarthy understands how serious folks are. I think the important thing is — and what he’s told us — everybody will be at the table.” Besides McCarthy’s strategic outreach efforts, senior lawmakers believe time away from the Capitol could smooth the path to clearing those spending bills “</w:t>
      </w:r>
      <w:r w:rsidRPr="008C3464">
        <w:rPr>
          <w:rStyle w:val="Emphasis"/>
        </w:rPr>
        <w:t>Everyone’s tense</w:t>
      </w:r>
      <w:r w:rsidRPr="008C3464">
        <w:rPr>
          <w:sz w:val="16"/>
        </w:rPr>
        <w:t>. I mean, I noticed it on the floor,” said Rep. Juan Vargas (D-Calif.), adding that the pervasive sense of cabin fever came up among members of both parties in the House gym earlier Friday morning.</w:t>
      </w:r>
    </w:p>
    <w:p w14:paraId="2EAAB53A" w14:textId="77777777" w:rsidR="004169AF" w:rsidRPr="008C3464" w:rsidRDefault="004169AF" w:rsidP="00213ECC"/>
    <w:p w14:paraId="2E31698B" w14:textId="77777777" w:rsidR="004169AF" w:rsidRPr="008C3464" w:rsidRDefault="004169AF" w:rsidP="004169AF">
      <w:pPr>
        <w:pStyle w:val="Heading4"/>
        <w:rPr>
          <w:rStyle w:val="Style13ptBold"/>
          <w:b/>
        </w:rPr>
      </w:pPr>
      <w:r w:rsidRPr="008C3464">
        <w:rPr>
          <w:rStyle w:val="Style13ptBold"/>
          <w:b/>
        </w:rPr>
        <w:t>The Caucus has strict spending cuts planned – the plan’s expansion of “socialist” spending will guarantee irrational retaliation.</w:t>
      </w:r>
    </w:p>
    <w:p w14:paraId="38AAC327" w14:textId="77777777" w:rsidR="004169AF" w:rsidRPr="008C3464" w:rsidRDefault="004169AF" w:rsidP="004169AF">
      <w:proofErr w:type="spellStart"/>
      <w:r w:rsidRPr="008C3464">
        <w:rPr>
          <w:rStyle w:val="Style13ptBold"/>
        </w:rPr>
        <w:t>Mcpherson</w:t>
      </w:r>
      <w:proofErr w:type="spellEnd"/>
      <w:r w:rsidRPr="008C3464">
        <w:rPr>
          <w:rStyle w:val="Style13ptBold"/>
        </w:rPr>
        <w:t xml:space="preserve"> 23 </w:t>
      </w:r>
      <w:r w:rsidRPr="008C3464">
        <w:t xml:space="preserve">[Lindsey </w:t>
      </w:r>
      <w:proofErr w:type="spellStart"/>
      <w:r w:rsidRPr="008C3464">
        <w:t>Mcpherson</w:t>
      </w:r>
      <w:proofErr w:type="spellEnd"/>
      <w:r w:rsidRPr="008C3464">
        <w:t>; Experienced and versatile congressional reporter ready to dive into coverage of any political or policy debate.; 3-10-2023; Freedom Caucus lays out debt limit, spending demands; Roll Call; https://rollcall.com/2023/03/10/freedom-caucus-lays-out-debt-limit-spending-demands/; 6-23-2023; AA]</w:t>
      </w:r>
    </w:p>
    <w:p w14:paraId="0A0D77DA" w14:textId="77777777" w:rsidR="004169AF" w:rsidRPr="008C3464" w:rsidRDefault="004169AF" w:rsidP="004169AF">
      <w:pPr>
        <w:rPr>
          <w:sz w:val="16"/>
        </w:rPr>
      </w:pPr>
      <w:r w:rsidRPr="008C3464">
        <w:rPr>
          <w:sz w:val="16"/>
        </w:rPr>
        <w:t>The group of roughly three dozen</w:t>
      </w:r>
      <w:r w:rsidRPr="008C3464">
        <w:rPr>
          <w:rStyle w:val="StyleUnderline"/>
        </w:rPr>
        <w:t xml:space="preserve"> ultraconservatives</w:t>
      </w:r>
      <w:r w:rsidRPr="008C3464">
        <w:rPr>
          <w:sz w:val="16"/>
        </w:rPr>
        <w:t xml:space="preserve"> held a news conference Friday to announce their </w:t>
      </w:r>
      <w:r w:rsidRPr="008C3464">
        <w:rPr>
          <w:rStyle w:val="StyleUnderline"/>
        </w:rPr>
        <w:t>spending demands</w:t>
      </w:r>
      <w:r w:rsidRPr="008C3464">
        <w:rPr>
          <w:sz w:val="16"/>
        </w:rPr>
        <w:t xml:space="preserve">, which also </w:t>
      </w:r>
      <w:r w:rsidRPr="008C3464">
        <w:rPr>
          <w:rStyle w:val="StyleUnderline"/>
        </w:rPr>
        <w:t>includes rescinding</w:t>
      </w:r>
      <w:r w:rsidRPr="008C3464">
        <w:rPr>
          <w:sz w:val="16"/>
        </w:rPr>
        <w:t xml:space="preserve"> unspent pandemic </w:t>
      </w:r>
      <w:r w:rsidRPr="008C3464">
        <w:rPr>
          <w:rStyle w:val="StyleUnderline"/>
        </w:rPr>
        <w:t>funds, repealing mandatory spending</w:t>
      </w:r>
      <w:r w:rsidRPr="008C3464">
        <w:rPr>
          <w:sz w:val="16"/>
        </w:rPr>
        <w:t xml:space="preserve"> in Democrats’ climate</w:t>
      </w:r>
      <w:r w:rsidRPr="008C3464">
        <w:rPr>
          <w:rStyle w:val="StyleUnderline"/>
        </w:rPr>
        <w:t>, tax</w:t>
      </w:r>
      <w:r w:rsidRPr="008C3464">
        <w:rPr>
          <w:sz w:val="16"/>
        </w:rPr>
        <w:t xml:space="preserve"> and health law and </w:t>
      </w:r>
      <w:r w:rsidRPr="008C3464">
        <w:rPr>
          <w:rStyle w:val="StyleUnderline"/>
        </w:rPr>
        <w:t>blocking</w:t>
      </w:r>
      <w:r w:rsidRPr="008C3464">
        <w:rPr>
          <w:sz w:val="16"/>
        </w:rPr>
        <w:t xml:space="preserve"> President Joe Biden’s student debt relief executive action that the Supreme Court is reviewing. The </w:t>
      </w:r>
      <w:r w:rsidRPr="008C3464">
        <w:rPr>
          <w:rStyle w:val="StyleUnderline"/>
        </w:rPr>
        <w:t>Freedom Caucus also wants to impose work requirements on</w:t>
      </w:r>
      <w:r w:rsidRPr="008C3464">
        <w:rPr>
          <w:sz w:val="16"/>
        </w:rPr>
        <w:t xml:space="preserve"> various </w:t>
      </w:r>
      <w:r w:rsidRPr="008C3464">
        <w:rPr>
          <w:rStyle w:val="StyleUnderline"/>
        </w:rPr>
        <w:t>federal benefit programs</w:t>
      </w:r>
      <w:r w:rsidRPr="008C3464">
        <w:rPr>
          <w:sz w:val="16"/>
        </w:rPr>
        <w:t xml:space="preserve"> like Medicaid, which they estimate would produce $30 billion a year in savings, and enact legislation to curb government regulations and spur domestic energy production. To ensure their push for steep spending cuts doesn’t lead to a government shutdown and to incentivize Congress to enact appropriations on time, the Freedom Caucus is also </w:t>
      </w:r>
      <w:r w:rsidRPr="008C3464">
        <w:rPr>
          <w:rStyle w:val="StyleUnderline"/>
        </w:rPr>
        <w:t>proposing</w:t>
      </w:r>
      <w:r w:rsidRPr="008C3464">
        <w:rPr>
          <w:sz w:val="16"/>
        </w:rPr>
        <w:t xml:space="preserve"> that the </w:t>
      </w:r>
      <w:r w:rsidRPr="008C3464">
        <w:rPr>
          <w:rStyle w:val="StyleUnderline"/>
        </w:rPr>
        <w:t>House</w:t>
      </w:r>
      <w:r w:rsidRPr="008C3464">
        <w:rPr>
          <w:sz w:val="16"/>
        </w:rPr>
        <w:t xml:space="preserve"> pass a preemptive stopgap funding bill that would </w:t>
      </w:r>
      <w:r w:rsidRPr="008C3464">
        <w:rPr>
          <w:rStyle w:val="StyleUnderline"/>
        </w:rPr>
        <w:t xml:space="preserve">set discretionary spending at fiscal 2019 levels </w:t>
      </w:r>
      <w:r w:rsidRPr="008C3464">
        <w:rPr>
          <w:sz w:val="16"/>
        </w:rPr>
        <w:t xml:space="preserve">for nondefense accounts. If the legislation the group has proposed is enacted, Freedom Caucus members “will consider voting to raise the debt ceiling,” according to a one-page summary of their proposal. The ultraconservatives routinely voted against past debt limit increases. House Freedom Caucus Chairman Scott Perry said in a brief interview after the news conference that the group used flexible language because they don’t yet know how large of a debt ceiling increase Democrats want or what else they may seek in negotiations, should they decide to abandon their current position of not bargaining around the debt limit. “We don’t know what their proposal is. So it’s appropriate to say ‘consider’ until we see,” the Pennsylvania Republican said. “The more they ask for, the more we’re going to ask for.” Perry also argued that enacting spending cuts ahead of the debt limit “x date,” which experts have estimated will hit sometime between June and August, would allow for a lower borrowing limit. “For every dollar we cut now, that reduces the amount that they need to ask for in the debt ceiling,” he said. “So let’s cut that now. And that also extends the time.” Official position The group’s plan represents an official House Freedom Caucus position, which requires backing from a supermajority of the membership. The Freedom Caucus does not publicly release its roster or even a total number of members, but there are more than 30 who have publicized themselves that they are in the group. A majority of the </w:t>
      </w:r>
      <w:r w:rsidRPr="008C3464">
        <w:rPr>
          <w:rStyle w:val="StyleUnderline"/>
        </w:rPr>
        <w:t>Freedom Caucus</w:t>
      </w:r>
      <w:r w:rsidRPr="008C3464">
        <w:rPr>
          <w:sz w:val="16"/>
        </w:rPr>
        <w:t xml:space="preserve"> members who attended the news conference to announce the plan were among the 20 Republicans who initially withheld support for Kevin McCarthy during the speaker election. To win their </w:t>
      </w:r>
      <w:r w:rsidRPr="008C3464">
        <w:rPr>
          <w:rStyle w:val="StyleUnderline"/>
        </w:rPr>
        <w:t>backing</w:t>
      </w:r>
      <w:r w:rsidRPr="008C3464">
        <w:rPr>
          <w:sz w:val="16"/>
        </w:rPr>
        <w:t xml:space="preserve">, </w:t>
      </w:r>
      <w:r w:rsidRPr="008C3464">
        <w:rPr>
          <w:rStyle w:val="StyleUnderline"/>
        </w:rPr>
        <w:t>McCarthy agreed</w:t>
      </w:r>
      <w:r w:rsidRPr="008C3464">
        <w:rPr>
          <w:sz w:val="16"/>
        </w:rPr>
        <w:t xml:space="preserve"> that the House would write its fiscal 2024 appropriations bills at fiscal 2022 levels and to </w:t>
      </w:r>
      <w:r w:rsidRPr="008C3464">
        <w:rPr>
          <w:rStyle w:val="StyleUnderline"/>
        </w:rPr>
        <w:t>fight for spending cuts</w:t>
      </w:r>
      <w:r w:rsidRPr="008C3464">
        <w:rPr>
          <w:sz w:val="16"/>
        </w:rPr>
        <w:t xml:space="preserve"> in debt ceiling negotiations. But the California Republican did not make any promises about spending across the next decade, other than he’d allow a House floor vote on a balanced-budget resolution. </w:t>
      </w:r>
    </w:p>
    <w:p w14:paraId="540AADF9" w14:textId="77777777" w:rsidR="004169AF" w:rsidRPr="00087BE2" w:rsidRDefault="004169AF" w:rsidP="00087BE2"/>
    <w:p w14:paraId="41BBA104" w14:textId="77777777" w:rsidR="004169AF" w:rsidRPr="008C3464" w:rsidRDefault="004169AF" w:rsidP="004169AF">
      <w:pPr>
        <w:pStyle w:val="Heading4"/>
      </w:pPr>
      <w:r w:rsidRPr="008C3464">
        <w:t>Demands are clear – ultraconservatives are demanding current spending efforts to be cut, they would not approve brand-new expansion</w:t>
      </w:r>
    </w:p>
    <w:p w14:paraId="561CE07B" w14:textId="71FA3488" w:rsidR="004169AF" w:rsidRPr="008C3464" w:rsidRDefault="004169AF" w:rsidP="004169AF">
      <w:proofErr w:type="spellStart"/>
      <w:r w:rsidRPr="008C3464">
        <w:rPr>
          <w:b/>
          <w:bCs/>
          <w:sz w:val="24"/>
        </w:rPr>
        <w:t>Higgens</w:t>
      </w:r>
      <w:proofErr w:type="spellEnd"/>
      <w:r w:rsidRPr="008C3464">
        <w:rPr>
          <w:b/>
          <w:bCs/>
          <w:sz w:val="24"/>
        </w:rPr>
        <w:t xml:space="preserve"> 6-23</w:t>
      </w:r>
      <w:r w:rsidRPr="008C3464">
        <w:rPr>
          <w:b/>
          <w:bCs/>
        </w:rPr>
        <w:t xml:space="preserve"> </w:t>
      </w:r>
      <w:r w:rsidRPr="008C3464">
        <w:t xml:space="preserve">[House of Freedom </w:t>
      </w:r>
      <w:proofErr w:type="spellStart"/>
      <w:r w:rsidRPr="008C3464">
        <w:t>Caucas</w:t>
      </w:r>
      <w:proofErr w:type="spellEnd"/>
      <w:r w:rsidRPr="008C3464">
        <w:t>; Largest Right-wing political faction in Congress.; 3-10-2023; SHRINK WASHINGTON, GROW AMERICA; Clay Higgins.gov; https://clayhiggins.house.gov/sites/evo-subsites/clayhiggins.house.gov/files/evo-media-document/shrink-washington-grow-america-release.pdf; 6-23-2023; AA]</w:t>
      </w:r>
    </w:p>
    <w:p w14:paraId="2CDCBA35" w14:textId="77777777" w:rsidR="004169AF" w:rsidRPr="008C3464" w:rsidRDefault="004169AF" w:rsidP="004169AF">
      <w:pPr>
        <w:rPr>
          <w:sz w:val="16"/>
        </w:rPr>
      </w:pPr>
      <w:r w:rsidRPr="008C3464">
        <w:rPr>
          <w:rStyle w:val="StyleUnderline"/>
        </w:rPr>
        <w:t>Cut current spending</w:t>
      </w:r>
      <w:r w:rsidRPr="008C3464">
        <w:rPr>
          <w:sz w:val="16"/>
        </w:rPr>
        <w:t xml:space="preserve"> by ending President Biden's $400 billion student loan bailout; rescinding all unobligated, unspent COVID-19 funds; </w:t>
      </w:r>
      <w:r w:rsidRPr="008C3464">
        <w:rPr>
          <w:rStyle w:val="StyleUnderline"/>
        </w:rPr>
        <w:t xml:space="preserve">recouping the $80 billion in IRS </w:t>
      </w:r>
      <w:r w:rsidRPr="008C3464">
        <w:rPr>
          <w:sz w:val="16"/>
        </w:rPr>
        <w:t xml:space="preserve">expansion funds, as well as billions of wasteful climate change spending in the so-called "Inflation Reduction Act;" and finding every dollar spent by Democrats that can be reclaimed for the American taxpayer. </w:t>
      </w:r>
      <w:r w:rsidRPr="008C3464">
        <w:rPr>
          <w:rStyle w:val="StyleUnderline"/>
        </w:rPr>
        <w:t>Cap future spending by setting topline discretionary spending at the FY2022 level for 10</w:t>
      </w:r>
      <w:r w:rsidRPr="008C3464">
        <w:rPr>
          <w:sz w:val="16"/>
        </w:rPr>
        <w:t xml:space="preserve"> </w:t>
      </w:r>
      <w:r w:rsidRPr="008C3464">
        <w:rPr>
          <w:rStyle w:val="StyleUnderline"/>
        </w:rPr>
        <w:t>years</w:t>
      </w:r>
      <w:r w:rsidRPr="008C3464">
        <w:rPr>
          <w:sz w:val="16"/>
        </w:rPr>
        <w:t xml:space="preserve">, allowing for 1% annual growth. Doing so will </w:t>
      </w:r>
      <w:r w:rsidRPr="008C3464">
        <w:rPr>
          <w:rStyle w:val="StyleUnderline"/>
        </w:rPr>
        <w:t>cut</w:t>
      </w:r>
      <w:r w:rsidRPr="008C3464">
        <w:rPr>
          <w:sz w:val="16"/>
        </w:rPr>
        <w:t xml:space="preserve"> $131 billion in FY2024 and save roughly $3 trillion over the long term by cutting the wasteful, </w:t>
      </w:r>
      <w:r w:rsidRPr="008C3464">
        <w:rPr>
          <w:rStyle w:val="StyleUnderline"/>
        </w:rPr>
        <w:t>woke</w:t>
      </w:r>
      <w:r w:rsidRPr="008C3464">
        <w:rPr>
          <w:sz w:val="16"/>
        </w:rPr>
        <w:t xml:space="preserve">, and weaponized federal </w:t>
      </w:r>
      <w:r w:rsidRPr="008C3464">
        <w:rPr>
          <w:rStyle w:val="StyleUnderline"/>
        </w:rPr>
        <w:t>bureaucracy</w:t>
      </w:r>
      <w:r w:rsidRPr="008C3464">
        <w:rPr>
          <w:sz w:val="16"/>
        </w:rPr>
        <w:t xml:space="preserve">. Furthermore, this enables Congress to use the appropriations process to address the many abuses and disasters caused by the Biden Administration, such as the chaos on the southern border, COVID vaccine mandates and discrimination policies, and the unconstitutional "pistol brace" ATF rule. Importantly, 10-year spending caps at the FY2022 level puts our budget on the path to balance while protecting Social Security retirement and Medicare benefits. Grow the economy by enacting major policy changes and reforms to the wasteful, woke, and weaponized federal bureaucracy, including but not limited to: • Curtailing burdensome regulations by requiring congressional approval under the REINS Act; • Unleashing the production of reliable domestic energy by ending federal regulations and subsidies; • Restoring Clinton-era work requirements on welfare programs; and • Passing a pre-emptive Continuing Resolution with </w:t>
      </w:r>
      <w:r w:rsidRPr="008C3464">
        <w:rPr>
          <w:rStyle w:val="StyleUnderline"/>
        </w:rPr>
        <w:t>non-defense discretionary spending restored to the pre-COVID FY2019 level to force Congress to pass appropriations</w:t>
      </w:r>
      <w:r w:rsidRPr="008C3464">
        <w:rPr>
          <w:sz w:val="16"/>
        </w:rPr>
        <w:t xml:space="preserve"> in a timely manner."</w:t>
      </w:r>
    </w:p>
    <w:p w14:paraId="70F4961B" w14:textId="77777777" w:rsidR="00C476DC" w:rsidRPr="00087BE2" w:rsidRDefault="00C476DC" w:rsidP="00087BE2"/>
    <w:p w14:paraId="580BDE58" w14:textId="77777777" w:rsidR="00C476DC" w:rsidRPr="008C3464" w:rsidRDefault="00C476DC" w:rsidP="00C476DC">
      <w:pPr>
        <w:pStyle w:val="Heading4"/>
      </w:pPr>
      <w:r w:rsidRPr="008C3464">
        <w:t xml:space="preserve">Trust amongst the GOP is at an </w:t>
      </w:r>
      <w:r w:rsidRPr="008C3464">
        <w:rPr>
          <w:u w:val="single"/>
        </w:rPr>
        <w:t>all-time</w:t>
      </w:r>
      <w:r w:rsidRPr="008C3464">
        <w:t xml:space="preserve"> low due to </w:t>
      </w:r>
      <w:r w:rsidRPr="008C3464">
        <w:rPr>
          <w:u w:val="single"/>
        </w:rPr>
        <w:t>budgetary</w:t>
      </w:r>
      <w:r w:rsidRPr="008C3464">
        <w:t xml:space="preserve"> complexities. Members are threatening to </w:t>
      </w:r>
      <w:r w:rsidRPr="008C3464">
        <w:rPr>
          <w:u w:val="single"/>
        </w:rPr>
        <w:t>remove support</w:t>
      </w:r>
      <w:r w:rsidRPr="008C3464">
        <w:t xml:space="preserve"> for </w:t>
      </w:r>
      <w:r w:rsidRPr="008C3464">
        <w:rPr>
          <w:u w:val="single"/>
        </w:rPr>
        <w:t>Republican bills</w:t>
      </w:r>
      <w:r w:rsidRPr="008C3464">
        <w:t xml:space="preserve"> if spending increases.</w:t>
      </w:r>
    </w:p>
    <w:p w14:paraId="5A5DC16A" w14:textId="77777777" w:rsidR="00C476DC" w:rsidRPr="008C3464" w:rsidRDefault="00C476DC" w:rsidP="00C476DC">
      <w:r w:rsidRPr="008C3464">
        <w:rPr>
          <w:rStyle w:val="Style13ptBold"/>
        </w:rPr>
        <w:t xml:space="preserve">Lillis 6-16 </w:t>
      </w:r>
      <w:r w:rsidRPr="008C3464">
        <w:t>[Mike Lillis; Congress for The Hill. Previously, he was congressional reporter for The Washington Independent ; 6-16-2023; “GOP unrest: Conservatives threaten to tank party’s 2024 spending bills”; Hill; https://thehill.com/homenews/house/4052548-gop-unrest-conservatives-threaten-to-tank-partys-2024-spending-bills/; 6-22-2023; AA]</w:t>
      </w:r>
    </w:p>
    <w:p w14:paraId="59D1EB7A" w14:textId="77777777" w:rsidR="00C476DC" w:rsidRPr="008C3464" w:rsidRDefault="00C476DC" w:rsidP="00C476DC">
      <w:pPr>
        <w:rPr>
          <w:rStyle w:val="Emphasis"/>
        </w:rPr>
      </w:pPr>
      <w:r w:rsidRPr="008C3464">
        <w:rPr>
          <w:sz w:val="14"/>
        </w:rPr>
        <w:t xml:space="preserve">Speaker Kevin McCarthy (R-Calif.) is seeking to appease his conservative agitators by targeting next year’s federal spending at last year’s levels. It’s not going well. A </w:t>
      </w:r>
      <w:r w:rsidRPr="008C3464">
        <w:rPr>
          <w:rStyle w:val="StyleUnderline"/>
        </w:rPr>
        <w:t xml:space="preserve">long list of </w:t>
      </w:r>
      <w:r w:rsidRPr="008C3464">
        <w:rPr>
          <w:rStyle w:val="StyleUnderline"/>
          <w:highlight w:val="cyan"/>
        </w:rPr>
        <w:t>conservatives</w:t>
      </w:r>
      <w:r w:rsidRPr="008C3464">
        <w:rPr>
          <w:sz w:val="14"/>
        </w:rPr>
        <w:t xml:space="preserve"> left Washington this week </w:t>
      </w:r>
      <w:r w:rsidRPr="008C3464">
        <w:rPr>
          <w:rStyle w:val="StyleUnderline"/>
          <w:highlight w:val="cyan"/>
        </w:rPr>
        <w:t>accusing</w:t>
      </w:r>
      <w:r w:rsidRPr="008C3464">
        <w:rPr>
          <w:sz w:val="14"/>
        </w:rPr>
        <w:t xml:space="preserve"> McCarthy and other </w:t>
      </w:r>
      <w:r w:rsidRPr="008C3464">
        <w:rPr>
          <w:rStyle w:val="StyleUnderline"/>
          <w:highlight w:val="cyan"/>
        </w:rPr>
        <w:t>GOP</w:t>
      </w:r>
      <w:r w:rsidRPr="008C3464">
        <w:rPr>
          <w:sz w:val="14"/>
        </w:rPr>
        <w:t xml:space="preserve"> leaders </w:t>
      </w:r>
      <w:r w:rsidRPr="008C3464">
        <w:rPr>
          <w:rStyle w:val="StyleUnderline"/>
          <w:highlight w:val="cyan"/>
        </w:rPr>
        <w:t>of</w:t>
      </w:r>
      <w:r w:rsidRPr="008C3464">
        <w:rPr>
          <w:rStyle w:val="StyleUnderline"/>
        </w:rPr>
        <w:t xml:space="preserve"> using </w:t>
      </w:r>
      <w:r w:rsidRPr="008C3464">
        <w:rPr>
          <w:rStyle w:val="Emphasis"/>
          <w:highlight w:val="cyan"/>
        </w:rPr>
        <w:t>budgetary “gimmicks</w:t>
      </w:r>
      <w:r w:rsidRPr="008C3464">
        <w:rPr>
          <w:rStyle w:val="StyleUnderline"/>
        </w:rPr>
        <w:t xml:space="preserve">” </w:t>
      </w:r>
      <w:r w:rsidRPr="008C3464">
        <w:rPr>
          <w:rStyle w:val="StyleUnderline"/>
          <w:highlight w:val="cyan"/>
        </w:rPr>
        <w:t>to create</w:t>
      </w:r>
      <w:r w:rsidRPr="008C3464">
        <w:rPr>
          <w:sz w:val="14"/>
        </w:rPr>
        <w:t xml:space="preserve"> the </w:t>
      </w:r>
      <w:r w:rsidRPr="008C3464">
        <w:rPr>
          <w:rStyle w:val="StyleUnderline"/>
          <w:highlight w:val="cyan"/>
        </w:rPr>
        <w:t>false impression</w:t>
      </w:r>
      <w:r w:rsidRPr="008C3464">
        <w:rPr>
          <w:rStyle w:val="StyleUnderline"/>
        </w:rPr>
        <w:t xml:space="preserve"> </w:t>
      </w:r>
      <w:r w:rsidRPr="008C3464">
        <w:rPr>
          <w:rStyle w:val="StyleUnderline"/>
          <w:highlight w:val="cyan"/>
        </w:rPr>
        <w:t>that they</w:t>
      </w:r>
      <w:r w:rsidRPr="008C3464">
        <w:rPr>
          <w:rStyle w:val="StyleUnderline"/>
        </w:rPr>
        <w:t xml:space="preserve">’re </w:t>
      </w:r>
      <w:r w:rsidRPr="008C3464">
        <w:rPr>
          <w:rStyle w:val="StyleUnderline"/>
          <w:highlight w:val="cyan"/>
        </w:rPr>
        <w:t>cutting 2024 outlays</w:t>
      </w:r>
      <w:r w:rsidRPr="008C3464">
        <w:rPr>
          <w:rStyle w:val="StyleUnderline"/>
        </w:rPr>
        <w:t xml:space="preserve"> back to 2022 levels</w:t>
      </w:r>
      <w:r w:rsidRPr="008C3464">
        <w:rPr>
          <w:sz w:val="14"/>
        </w:rPr>
        <w:t xml:space="preserve">, rather than adopting the fundamental budget changes to realize those reductions and rein in deficit spending over the long haul. The </w:t>
      </w:r>
      <w:r w:rsidRPr="008C3464">
        <w:rPr>
          <w:rStyle w:val="StyleUnderline"/>
          <w:highlight w:val="cyan"/>
        </w:rPr>
        <w:t>hard-liners are</w:t>
      </w:r>
      <w:r w:rsidRPr="008C3464">
        <w:rPr>
          <w:sz w:val="14"/>
        </w:rPr>
        <w:t xml:space="preserve"> already </w:t>
      </w:r>
      <w:r w:rsidRPr="008C3464">
        <w:rPr>
          <w:rStyle w:val="StyleUnderline"/>
          <w:highlight w:val="cyan"/>
        </w:rPr>
        <w:t xml:space="preserve">threatening to oppose their </w:t>
      </w:r>
      <w:r w:rsidRPr="008C3464">
        <w:rPr>
          <w:rStyle w:val="Emphasis"/>
          <w:highlight w:val="cyan"/>
        </w:rPr>
        <w:t xml:space="preserve">own party’s spending bills </w:t>
      </w:r>
      <w:r w:rsidRPr="008C3464">
        <w:rPr>
          <w:rStyle w:val="Emphasis"/>
          <w:b w:val="0"/>
          <w:highlight w:val="cyan"/>
        </w:rPr>
        <w:t>when they hit</w:t>
      </w:r>
      <w:r w:rsidRPr="008C3464">
        <w:rPr>
          <w:rStyle w:val="Emphasis"/>
          <w:highlight w:val="cyan"/>
        </w:rPr>
        <w:t xml:space="preserve"> </w:t>
      </w:r>
      <w:r w:rsidRPr="008C3464">
        <w:rPr>
          <w:rStyle w:val="Emphasis"/>
          <w:b w:val="0"/>
          <w:highlight w:val="cyan"/>
        </w:rPr>
        <w:t xml:space="preserve">the </w:t>
      </w:r>
      <w:r w:rsidRPr="008C3464">
        <w:rPr>
          <w:rStyle w:val="Emphasis"/>
          <w:highlight w:val="cyan"/>
        </w:rPr>
        <w:t xml:space="preserve">House floor </w:t>
      </w:r>
      <w:r w:rsidRPr="008C3464">
        <w:rPr>
          <w:rStyle w:val="Emphasis"/>
          <w:b w:val="0"/>
          <w:highlight w:val="cyan"/>
        </w:rPr>
        <w:t>later</w:t>
      </w:r>
      <w:r w:rsidRPr="008C3464">
        <w:rPr>
          <w:rStyle w:val="Emphasis"/>
          <w:highlight w:val="cyan"/>
        </w:rPr>
        <w:t xml:space="preserve"> this year,</w:t>
      </w:r>
      <w:r w:rsidRPr="008C3464">
        <w:rPr>
          <w:sz w:val="14"/>
        </w:rPr>
        <w:t xml:space="preserve"> undermining the Republicans’ leverage in the looming budget fight while heightening the chances of a government shutdown. </w:t>
      </w:r>
      <w:r w:rsidRPr="008C3464">
        <w:rPr>
          <w:rStyle w:val="StyleUnderline"/>
        </w:rPr>
        <w:t xml:space="preserve">The internal clash would </w:t>
      </w:r>
      <w:r w:rsidRPr="008C3464">
        <w:rPr>
          <w:sz w:val="14"/>
        </w:rPr>
        <w:t xml:space="preserve">also </w:t>
      </w:r>
      <w:r w:rsidRPr="008C3464">
        <w:rPr>
          <w:rStyle w:val="StyleUnderline"/>
        </w:rPr>
        <w:t xml:space="preserve">be an enormous headache for the </w:t>
      </w:r>
      <w:r w:rsidRPr="008C3464">
        <w:rPr>
          <w:rStyle w:val="StyleUnderline"/>
          <w:highlight w:val="cyan"/>
        </w:rPr>
        <w:t>Speaker</w:t>
      </w:r>
      <w:r w:rsidRPr="008C3464">
        <w:rPr>
          <w:sz w:val="14"/>
        </w:rPr>
        <w:t xml:space="preserve">, who’s already under fire from conservatives for his handling of the debt ceiling debate and faces intense pressure to hold the line on spending in the coming battle over government funding. “He’s not doing ‘22 spending levels; </w:t>
      </w:r>
      <w:r w:rsidRPr="008C3464">
        <w:rPr>
          <w:rStyle w:val="StyleUnderline"/>
        </w:rPr>
        <w:t xml:space="preserve">he’s </w:t>
      </w:r>
      <w:r w:rsidRPr="008C3464">
        <w:rPr>
          <w:rStyle w:val="StyleUnderline"/>
          <w:highlight w:val="cyan"/>
        </w:rPr>
        <w:t>talking ‘22 spending levels</w:t>
      </w:r>
      <w:r w:rsidRPr="008C3464">
        <w:rPr>
          <w:rStyle w:val="StyleUnderline"/>
        </w:rPr>
        <w:t>,</w:t>
      </w:r>
      <w:r w:rsidRPr="008C3464">
        <w:rPr>
          <w:sz w:val="14"/>
        </w:rPr>
        <w:t>” Rep. Andy Biggs (R-Ariz.), former head of the far-right Freedom Caucus, said Thursday. “</w:t>
      </w:r>
      <w:r w:rsidRPr="008C3464">
        <w:rPr>
          <w:rStyle w:val="Emphasis"/>
          <w:highlight w:val="cyan"/>
        </w:rPr>
        <w:t>Talk is cheap</w:t>
      </w:r>
      <w:r w:rsidRPr="008C3464">
        <w:rPr>
          <w:rStyle w:val="StyleUnderline"/>
        </w:rPr>
        <w:t xml:space="preserve">.” </w:t>
      </w:r>
      <w:r w:rsidRPr="008C3464">
        <w:rPr>
          <w:sz w:val="14"/>
        </w:rPr>
        <w:t xml:space="preserve">Biggs and a number of other </w:t>
      </w:r>
      <w:r w:rsidRPr="008C3464">
        <w:rPr>
          <w:rStyle w:val="Emphasis"/>
          <w:highlight w:val="cyan"/>
        </w:rPr>
        <w:t>conservatives fear</w:t>
      </w:r>
      <w:r w:rsidRPr="008C3464">
        <w:rPr>
          <w:rStyle w:val="StyleUnderline"/>
        </w:rPr>
        <w:t xml:space="preserve"> that </w:t>
      </w:r>
      <w:r w:rsidRPr="008C3464">
        <w:rPr>
          <w:rStyle w:val="StyleUnderline"/>
          <w:highlight w:val="cyan"/>
        </w:rPr>
        <w:t>GOP</w:t>
      </w:r>
      <w:r w:rsidRPr="008C3464">
        <w:rPr>
          <w:rStyle w:val="StyleUnderline"/>
        </w:rPr>
        <w:t xml:space="preserve"> </w:t>
      </w:r>
      <w:r w:rsidRPr="008C3464">
        <w:rPr>
          <w:sz w:val="14"/>
        </w:rPr>
        <w:t xml:space="preserve">appropriators intend to use a budgetary tool known as a rescission in the </w:t>
      </w:r>
      <w:r w:rsidRPr="008C3464">
        <w:rPr>
          <w:rStyle w:val="StyleUnderline"/>
          <w:highlight w:val="cyan"/>
        </w:rPr>
        <w:t>drafting</w:t>
      </w:r>
      <w:r w:rsidRPr="008C3464">
        <w:rPr>
          <w:rStyle w:val="StyleUnderline"/>
        </w:rPr>
        <w:t xml:space="preserve"> of their 2024 </w:t>
      </w:r>
      <w:r w:rsidRPr="008C3464">
        <w:rPr>
          <w:rStyle w:val="StyleUnderline"/>
          <w:highlight w:val="cyan"/>
        </w:rPr>
        <w:t>spending bills</w:t>
      </w:r>
      <w:r w:rsidRPr="008C3464">
        <w:rPr>
          <w:rStyle w:val="StyleUnderline"/>
        </w:rPr>
        <w:t>.</w:t>
      </w:r>
      <w:r w:rsidRPr="008C3464">
        <w:rPr>
          <w:sz w:val="14"/>
        </w:rPr>
        <w:t xml:space="preserve"> Rescissions essentially claw back spending that Congress has already appropriated for future programs, allowing </w:t>
      </w:r>
      <w:r w:rsidRPr="008C3464">
        <w:rPr>
          <w:rStyle w:val="StyleUnderline"/>
        </w:rPr>
        <w:t>appropriators to claim they’re funding the government at one level while actually spending at another</w:t>
      </w:r>
      <w:r w:rsidRPr="008C3464">
        <w:rPr>
          <w:sz w:val="14"/>
        </w:rPr>
        <w:t xml:space="preserve">. The </w:t>
      </w:r>
      <w:r w:rsidRPr="008C3464">
        <w:rPr>
          <w:rStyle w:val="StyleUnderline"/>
        </w:rPr>
        <w:t>hard-liners say</w:t>
      </w:r>
      <w:r w:rsidRPr="008C3464">
        <w:rPr>
          <w:sz w:val="14"/>
        </w:rPr>
        <w:t xml:space="preserve"> that </w:t>
      </w:r>
      <w:r w:rsidRPr="008C3464">
        <w:rPr>
          <w:rStyle w:val="StyleUnderline"/>
        </w:rPr>
        <w:t xml:space="preserve">mechanism will </w:t>
      </w:r>
      <w:r w:rsidRPr="008C3464">
        <w:rPr>
          <w:rStyle w:val="StyleUnderline"/>
          <w:highlight w:val="cyan"/>
        </w:rPr>
        <w:t xml:space="preserve">lead to </w:t>
      </w:r>
      <w:r w:rsidRPr="008C3464">
        <w:rPr>
          <w:rStyle w:val="Emphasis"/>
          <w:highlight w:val="cyan"/>
        </w:rPr>
        <w:t>higher deficits</w:t>
      </w:r>
      <w:r w:rsidRPr="008C3464">
        <w:rPr>
          <w:rStyle w:val="StyleUnderline"/>
          <w:highlight w:val="cyan"/>
        </w:rPr>
        <w:t xml:space="preserve"> than they’re </w:t>
      </w:r>
      <w:r w:rsidRPr="008C3464">
        <w:rPr>
          <w:rStyle w:val="Emphasis"/>
          <w:highlight w:val="cyan"/>
        </w:rPr>
        <w:t>ready to support.</w:t>
      </w:r>
      <w:r w:rsidRPr="008C3464">
        <w:rPr>
          <w:rStyle w:val="Emphasis"/>
        </w:rPr>
        <w:t xml:space="preserve"> </w:t>
      </w:r>
    </w:p>
    <w:p w14:paraId="58B83761" w14:textId="77777777" w:rsidR="004169AF" w:rsidRPr="008C3464" w:rsidRDefault="004169AF" w:rsidP="00087BE2"/>
    <w:p w14:paraId="7E4DD8E8" w14:textId="34957DCB" w:rsidR="00213ECC" w:rsidRPr="008C3464" w:rsidRDefault="00213ECC" w:rsidP="00213ECC">
      <w:pPr>
        <w:pStyle w:val="Heading3"/>
      </w:pPr>
      <w:r w:rsidRPr="008C3464">
        <w:t>Link--</w:t>
      </w:r>
      <w:r w:rsidR="00C476DC" w:rsidRPr="008C3464">
        <w:t>-</w:t>
      </w:r>
      <w:r w:rsidRPr="008C3464">
        <w:t>GND</w:t>
      </w:r>
    </w:p>
    <w:p w14:paraId="419DDAC8" w14:textId="77777777" w:rsidR="00213ECC" w:rsidRPr="008C3464" w:rsidRDefault="00213ECC" w:rsidP="00213ECC">
      <w:pPr>
        <w:pStyle w:val="Heading4"/>
      </w:pPr>
      <w:r w:rsidRPr="008C3464">
        <w:t>GND requires an increase in investment over 7 times larger</w:t>
      </w:r>
    </w:p>
    <w:p w14:paraId="5FDEF0B6" w14:textId="77777777" w:rsidR="00213ECC" w:rsidRPr="008C3464" w:rsidRDefault="00213ECC" w:rsidP="00213ECC">
      <w:r w:rsidRPr="008C3464">
        <w:rPr>
          <w:rStyle w:val="Style13ptBold"/>
        </w:rPr>
        <w:t xml:space="preserve">Johnson ‘19 </w:t>
      </w:r>
      <w:r w:rsidRPr="008C3464">
        <w:t>[Brad; March 3; Climate activist/author; "</w:t>
      </w:r>
      <w:r w:rsidRPr="008C3464">
        <w:rPr>
          <w:highlight w:val="cyan"/>
        </w:rPr>
        <w:t>The Green New Deal Needs WWII-Scale Ambition</w:t>
      </w:r>
      <w:r w:rsidRPr="008C3464">
        <w:t xml:space="preserve">," Jacobin Magazine; </w:t>
      </w:r>
      <w:hyperlink r:id="rId35" w:history="1">
        <w:r w:rsidRPr="008C3464">
          <w:t>https://www.jacobinmag.com/2019/03/green-new-deal-wwii-deficit-mobilization</w:t>
        </w:r>
      </w:hyperlink>
      <w:r w:rsidRPr="008C3464">
        <w:t xml:space="preserve">; era] </w:t>
      </w:r>
    </w:p>
    <w:p w14:paraId="06C56FF4" w14:textId="77777777" w:rsidR="00213ECC" w:rsidRPr="008C3464" w:rsidRDefault="00213ECC" w:rsidP="00213ECC">
      <w:pPr>
        <w:rPr>
          <w:sz w:val="16"/>
        </w:rPr>
      </w:pPr>
      <w:r w:rsidRPr="008C3464">
        <w:rPr>
          <w:sz w:val="16"/>
        </w:rPr>
        <w:t xml:space="preserve">The </w:t>
      </w:r>
      <w:r w:rsidRPr="008C3464">
        <w:rPr>
          <w:rStyle w:val="StyleUnderline"/>
        </w:rPr>
        <w:t>US federal budget</w:t>
      </w:r>
      <w:r w:rsidRPr="008C3464">
        <w:rPr>
          <w:sz w:val="16"/>
        </w:rPr>
        <w:t xml:space="preserve"> is </w:t>
      </w:r>
      <w:r w:rsidRPr="008C3464">
        <w:rPr>
          <w:rStyle w:val="StyleUnderline"/>
        </w:rPr>
        <w:t>currently</w:t>
      </w:r>
      <w:r w:rsidRPr="008C3464">
        <w:rPr>
          <w:sz w:val="16"/>
        </w:rPr>
        <w:t xml:space="preserve"> about </w:t>
      </w:r>
      <w:r w:rsidRPr="008C3464">
        <w:rPr>
          <w:rStyle w:val="StyleUnderline"/>
        </w:rPr>
        <w:t>$4 trillion a year</w:t>
      </w:r>
      <w:r w:rsidRPr="008C3464">
        <w:rPr>
          <w:sz w:val="16"/>
        </w:rPr>
        <w:t xml:space="preserve">. </w:t>
      </w:r>
      <w:r w:rsidRPr="0041463B">
        <w:rPr>
          <w:rStyle w:val="StyleUnderline"/>
        </w:rPr>
        <w:t xml:space="preserve">If </w:t>
      </w:r>
      <w:r w:rsidRPr="008C3464">
        <w:rPr>
          <w:rStyle w:val="StyleUnderline"/>
          <w:highlight w:val="cyan"/>
        </w:rPr>
        <w:t>the</w:t>
      </w:r>
      <w:r w:rsidRPr="008C3464">
        <w:rPr>
          <w:sz w:val="16"/>
        </w:rPr>
        <w:t xml:space="preserve"> federal </w:t>
      </w:r>
      <w:r w:rsidRPr="008C3464">
        <w:rPr>
          <w:rStyle w:val="StyleUnderline"/>
          <w:highlight w:val="cyan"/>
        </w:rPr>
        <w:t>gov</w:t>
      </w:r>
      <w:r w:rsidRPr="008C3464">
        <w:rPr>
          <w:sz w:val="16"/>
        </w:rPr>
        <w:t xml:space="preserve">ernment </w:t>
      </w:r>
      <w:r w:rsidRPr="0041463B">
        <w:rPr>
          <w:rStyle w:val="StyleUnderline"/>
          <w:highlight w:val="cyan"/>
        </w:rPr>
        <w:t>increase</w:t>
      </w:r>
      <w:r w:rsidRPr="0041463B">
        <w:rPr>
          <w:rStyle w:val="StyleUnderline"/>
        </w:rPr>
        <w:t>d i</w:t>
      </w:r>
      <w:r w:rsidRPr="008C3464">
        <w:rPr>
          <w:rStyle w:val="StyleUnderline"/>
          <w:highlight w:val="cyan"/>
        </w:rPr>
        <w:t>nvestment by seven to twenty times</w:t>
      </w:r>
      <w:r w:rsidRPr="008C3464">
        <w:rPr>
          <w:sz w:val="16"/>
        </w:rPr>
        <w:t xml:space="preserve"> — paralleling the ramp-up that got the world out of the Great Depression, beat the Nazis, and made the United States the undisputed superpower of the free world — we would see an </w:t>
      </w:r>
      <w:r w:rsidRPr="008C3464">
        <w:rPr>
          <w:rStyle w:val="Emphasis"/>
          <w:highlight w:val="cyan"/>
        </w:rPr>
        <w:t>annual</w:t>
      </w:r>
      <w:r w:rsidRPr="008C3464">
        <w:rPr>
          <w:rStyle w:val="StyleUnderline"/>
        </w:rPr>
        <w:t xml:space="preserve"> federal </w:t>
      </w:r>
      <w:r w:rsidRPr="008C3464">
        <w:rPr>
          <w:rStyle w:val="Emphasis"/>
          <w:highlight w:val="cyan"/>
        </w:rPr>
        <w:t>budget</w:t>
      </w:r>
      <w:r w:rsidRPr="008C3464">
        <w:rPr>
          <w:rStyle w:val="StyleUnderline"/>
        </w:rPr>
        <w:t xml:space="preserve"> of</w:t>
      </w:r>
      <w:r w:rsidRPr="008C3464">
        <w:rPr>
          <w:sz w:val="16"/>
        </w:rPr>
        <w:t xml:space="preserve"> about $</w:t>
      </w:r>
      <w:r w:rsidRPr="008C3464">
        <w:rPr>
          <w:rStyle w:val="StyleUnderline"/>
          <w:highlight w:val="cyan"/>
        </w:rPr>
        <w:t>30</w:t>
      </w:r>
      <w:r w:rsidRPr="008C3464">
        <w:rPr>
          <w:sz w:val="16"/>
        </w:rPr>
        <w:t xml:space="preserve"> trillion </w:t>
      </w:r>
      <w:r w:rsidRPr="008C3464">
        <w:rPr>
          <w:rStyle w:val="StyleUnderline"/>
          <w:highlight w:val="cyan"/>
        </w:rPr>
        <w:t>to</w:t>
      </w:r>
      <w:r w:rsidRPr="008C3464">
        <w:rPr>
          <w:sz w:val="16"/>
        </w:rPr>
        <w:t xml:space="preserve"> $</w:t>
      </w:r>
      <w:r w:rsidRPr="008C3464">
        <w:rPr>
          <w:rStyle w:val="Emphasis"/>
          <w:highlight w:val="cyan"/>
        </w:rPr>
        <w:t>80 trillion a year</w:t>
      </w:r>
      <w:r w:rsidRPr="008C3464">
        <w:rPr>
          <w:sz w:val="16"/>
        </w:rPr>
        <w:t>.</w:t>
      </w:r>
    </w:p>
    <w:p w14:paraId="5F64A474" w14:textId="77777777" w:rsidR="00213ECC" w:rsidRPr="008C3464" w:rsidRDefault="00213ECC" w:rsidP="00213ECC">
      <w:pPr>
        <w:rPr>
          <w:sz w:val="16"/>
        </w:rPr>
      </w:pPr>
      <w:r w:rsidRPr="008C3464">
        <w:rPr>
          <w:sz w:val="16"/>
        </w:rPr>
        <w:t xml:space="preserve">We can </w:t>
      </w:r>
      <w:r w:rsidRPr="008C3464">
        <w:rPr>
          <w:rStyle w:val="StyleUnderline"/>
          <w:highlight w:val="cyan"/>
        </w:rPr>
        <w:t>end global warming pollution and build a</w:t>
      </w:r>
      <w:r w:rsidRPr="008C3464">
        <w:rPr>
          <w:rStyle w:val="StyleUnderline"/>
        </w:rPr>
        <w:t xml:space="preserve"> just</w:t>
      </w:r>
      <w:r w:rsidRPr="008C3464">
        <w:rPr>
          <w:sz w:val="16"/>
        </w:rPr>
        <w:t xml:space="preserve">, </w:t>
      </w:r>
      <w:r w:rsidRPr="008C3464">
        <w:rPr>
          <w:rStyle w:val="StyleUnderline"/>
          <w:highlight w:val="cyan"/>
        </w:rPr>
        <w:t>green economy</w:t>
      </w:r>
      <w:r w:rsidRPr="008C3464">
        <w:rPr>
          <w:rStyle w:val="StyleUnderline"/>
        </w:rPr>
        <w:t xml:space="preserve"> in ten years </w:t>
      </w:r>
      <w:r w:rsidRPr="008C3464">
        <w:rPr>
          <w:rStyle w:val="StyleUnderline"/>
          <w:highlight w:val="cyan"/>
        </w:rPr>
        <w:t>with</w:t>
      </w:r>
      <w:r w:rsidRPr="008C3464">
        <w:rPr>
          <w:sz w:val="16"/>
        </w:rPr>
        <w:t xml:space="preserve"> a budget of </w:t>
      </w:r>
      <w:r w:rsidRPr="008C3464">
        <w:rPr>
          <w:rStyle w:val="Emphasis"/>
          <w:highlight w:val="cyan"/>
        </w:rPr>
        <w:t>$50 trillion a year</w:t>
      </w:r>
      <w:r w:rsidRPr="008C3464">
        <w:rPr>
          <w:sz w:val="16"/>
        </w:rPr>
        <w:t>.</w:t>
      </w:r>
    </w:p>
    <w:p w14:paraId="53FFD766" w14:textId="77777777" w:rsidR="00AC32FB" w:rsidRPr="008C3464" w:rsidRDefault="00AC32FB" w:rsidP="00213ECC">
      <w:pPr>
        <w:rPr>
          <w:sz w:val="16"/>
        </w:rPr>
      </w:pPr>
    </w:p>
    <w:p w14:paraId="2FB7FC88" w14:textId="77777777" w:rsidR="009511AE" w:rsidRPr="008C3464" w:rsidRDefault="009511AE" w:rsidP="009511AE">
      <w:pPr>
        <w:pStyle w:val="Heading4"/>
      </w:pPr>
      <w:r w:rsidRPr="008C3464">
        <w:t>The Green New Deal isn’t worth the money to Freedom Caucus members</w:t>
      </w:r>
    </w:p>
    <w:p w14:paraId="405FA90D" w14:textId="152C6957" w:rsidR="009511AE" w:rsidRPr="008C3464" w:rsidRDefault="009511AE" w:rsidP="009511AE">
      <w:pPr>
        <w:rPr>
          <w:b/>
          <w:sz w:val="26"/>
        </w:rPr>
      </w:pPr>
      <w:r w:rsidRPr="008C3464">
        <w:t xml:space="preserve">Sarah </w:t>
      </w:r>
      <w:r w:rsidRPr="008C3464">
        <w:rPr>
          <w:rStyle w:val="Style13ptBold"/>
        </w:rPr>
        <w:t>Ferris</w:t>
      </w:r>
      <w:r w:rsidRPr="008C3464">
        <w:t xml:space="preserve"> </w:t>
      </w:r>
      <w:r w:rsidRPr="008C3464">
        <w:rPr>
          <w:rStyle w:val="Style13ptBold"/>
        </w:rPr>
        <w:t>&amp;</w:t>
      </w:r>
      <w:r w:rsidRPr="008C3464">
        <w:t xml:space="preserve"> Nancy </w:t>
      </w:r>
      <w:r w:rsidRPr="008C3464">
        <w:rPr>
          <w:rStyle w:val="Style13ptBold"/>
        </w:rPr>
        <w:t xml:space="preserve">Vu 23 </w:t>
      </w:r>
      <w:r w:rsidRPr="008C3464">
        <w:t xml:space="preserve">(Sarah Ferris covers the House for POLITICO’s Congress team, focusing on the Democratic caucus. She has covered Capitol Hill for six years. </w:t>
      </w:r>
      <w:r w:rsidRPr="008C3464">
        <w:rPr>
          <w:rStyle w:val="Style13ptBold"/>
          <w:b w:val="0"/>
        </w:rPr>
        <w:t xml:space="preserve">Vu is a </w:t>
      </w:r>
      <w:proofErr w:type="spellStart"/>
      <w:r w:rsidRPr="008C3464">
        <w:rPr>
          <w:rStyle w:val="Style13ptBold"/>
          <w:b w:val="0"/>
        </w:rPr>
        <w:t>ongressional</w:t>
      </w:r>
      <w:proofErr w:type="spellEnd"/>
      <w:r w:rsidRPr="008C3464">
        <w:rPr>
          <w:rStyle w:val="Style13ptBold"/>
          <w:b w:val="0"/>
        </w:rPr>
        <w:t xml:space="preserve"> reporter at POLITICO, “House GOP hates Biden’s budget — but is still hunting for its own formula”, https://www.politico.com/news/2023/03/10/house-gop-biden-budget-00086464)</w:t>
      </w:r>
      <w:r w:rsidR="007E5A44">
        <w:rPr>
          <w:rStyle w:val="Style13ptBold"/>
          <w:b w:val="0"/>
        </w:rPr>
        <w:t>//AC</w:t>
      </w:r>
    </w:p>
    <w:p w14:paraId="30E538AE" w14:textId="77777777" w:rsidR="009511AE" w:rsidRPr="008C3464" w:rsidRDefault="009511AE" w:rsidP="009511AE">
      <w:pPr>
        <w:rPr>
          <w:sz w:val="16"/>
          <w:szCs w:val="16"/>
        </w:rPr>
      </w:pPr>
      <w:r w:rsidRPr="008C3464">
        <w:rPr>
          <w:sz w:val="16"/>
          <w:szCs w:val="16"/>
        </w:rPr>
        <w:t>“We’re working on it. When we come out with our list, I’ll let you know,” added Rep. Andrew Clyde (R-Ga.), another conservative who fought for fiscal austerity during McCarthy’s speaker race this year.</w:t>
      </w:r>
    </w:p>
    <w:p w14:paraId="64BC46B2" w14:textId="77777777" w:rsidR="009511AE" w:rsidRPr="008C3464" w:rsidRDefault="009511AE" w:rsidP="009511AE">
      <w:pPr>
        <w:rPr>
          <w:sz w:val="16"/>
        </w:rPr>
      </w:pPr>
      <w:r w:rsidRPr="008C3464">
        <w:rPr>
          <w:rStyle w:val="StyleUnderline"/>
        </w:rPr>
        <w:t>Clyde</w:t>
      </w:r>
      <w:r w:rsidRPr="008C3464">
        <w:rPr>
          <w:sz w:val="16"/>
        </w:rPr>
        <w:t xml:space="preserve">, who is also a House appropriator, </w:t>
      </w:r>
      <w:r w:rsidRPr="008C3464">
        <w:rPr>
          <w:rStyle w:val="StyleUnderline"/>
        </w:rPr>
        <w:t>stressed the importance of bringing spending down</w:t>
      </w:r>
      <w:r w:rsidRPr="008C3464">
        <w:rPr>
          <w:sz w:val="16"/>
        </w:rPr>
        <w:t xml:space="preserve"> to fiscal year 2022 levels — a key part of McCarthy’s deal to secure the top gavel earlier this year. But the Georgian acknowledged that another conservative demand, balancing the budget over a decade, could take a little longer: “I think we should work toward that.”</w:t>
      </w:r>
    </w:p>
    <w:p w14:paraId="25F1128D" w14:textId="77777777" w:rsidR="009511AE" w:rsidRPr="008C3464" w:rsidRDefault="009511AE" w:rsidP="009511AE">
      <w:pPr>
        <w:rPr>
          <w:sz w:val="16"/>
        </w:rPr>
      </w:pPr>
      <w:r w:rsidRPr="008C3464">
        <w:rPr>
          <w:rStyle w:val="StyleUnderline"/>
        </w:rPr>
        <w:t xml:space="preserve">Some, though, had ideas on </w:t>
      </w:r>
      <w:r w:rsidRPr="008C3464">
        <w:rPr>
          <w:rStyle w:val="Emphasis"/>
        </w:rPr>
        <w:t>where to cut</w:t>
      </w:r>
      <w:r w:rsidRPr="008C3464">
        <w:rPr>
          <w:rStyle w:val="StyleUnderline"/>
        </w:rPr>
        <w:t xml:space="preserve">. “The woke, the </w:t>
      </w:r>
      <w:r w:rsidRPr="008C3464">
        <w:rPr>
          <w:rStyle w:val="Emphasis"/>
        </w:rPr>
        <w:t>Green New Deal</w:t>
      </w:r>
      <w:r w:rsidRPr="008C3464">
        <w:rPr>
          <w:rStyle w:val="StyleUnderline"/>
        </w:rPr>
        <w:t>, some of the military green programs</w:t>
      </w:r>
      <w:r w:rsidRPr="008C3464">
        <w:rPr>
          <w:sz w:val="16"/>
        </w:rPr>
        <w:t xml:space="preserve">, reallocations, the Covid dollars that we will reclaim,” </w:t>
      </w:r>
      <w:r w:rsidRPr="008C3464">
        <w:rPr>
          <w:rStyle w:val="StyleUnderline"/>
        </w:rPr>
        <w:t xml:space="preserve">said </w:t>
      </w:r>
      <w:r w:rsidRPr="008C3464">
        <w:rPr>
          <w:rStyle w:val="Emphasis"/>
        </w:rPr>
        <w:t>Freedom Caucus member</w:t>
      </w:r>
      <w:r w:rsidRPr="008C3464">
        <w:rPr>
          <w:sz w:val="16"/>
        </w:rPr>
        <w:t xml:space="preserve"> Rep. Ralph Norman (R-S.C.), another original McCarthy dissenter during the speaker race. “This is </w:t>
      </w:r>
      <w:proofErr w:type="spellStart"/>
      <w:r w:rsidRPr="008C3464">
        <w:rPr>
          <w:sz w:val="16"/>
        </w:rPr>
        <w:t>gonna</w:t>
      </w:r>
      <w:proofErr w:type="spellEnd"/>
      <w:r w:rsidRPr="008C3464">
        <w:rPr>
          <w:sz w:val="16"/>
        </w:rPr>
        <w:t xml:space="preserve"> be the most transparent budget that’s been put out in a long time.”</w:t>
      </w:r>
    </w:p>
    <w:p w14:paraId="2C6176AD" w14:textId="77777777" w:rsidR="009511AE" w:rsidRPr="008C3464" w:rsidRDefault="009511AE" w:rsidP="009511AE"/>
    <w:p w14:paraId="3212A151" w14:textId="77777777" w:rsidR="009511AE" w:rsidRPr="008C3464" w:rsidRDefault="009511AE" w:rsidP="009511AE">
      <w:pPr>
        <w:pStyle w:val="Heading4"/>
      </w:pPr>
      <w:r w:rsidRPr="008C3464">
        <w:t>Freedom Caucus members are against Green New Deal policies</w:t>
      </w:r>
    </w:p>
    <w:p w14:paraId="0FC36B6F" w14:textId="5B521AC9" w:rsidR="009511AE" w:rsidRPr="008C3464" w:rsidRDefault="009511AE" w:rsidP="009511AE">
      <w:r w:rsidRPr="008C3464">
        <w:t xml:space="preserve">Mike </w:t>
      </w:r>
      <w:r w:rsidRPr="008C3464">
        <w:rPr>
          <w:rStyle w:val="Heading4Char"/>
        </w:rPr>
        <w:t>Brest 23</w:t>
      </w:r>
      <w:r w:rsidRPr="008C3464">
        <w:t xml:space="preserve"> (Defense reporter at the Washington Examiner, “Freedom Caucus leader weighs in on military 'wokeness' and defense spending cuts”, </w:t>
      </w:r>
      <w:hyperlink r:id="rId36" w:anchor="google_vignette" w:history="1">
        <w:r w:rsidRPr="008C3464">
          <w:rPr>
            <w:rStyle w:val="Hyperlink"/>
          </w:rPr>
          <w:t>https://www.washingtonexaminer.com/restoring-america/patriotism-unity/freedom-caucus-leader-weighs-in-military-wokeness-spending-cuts#google_vignette</w:t>
        </w:r>
      </w:hyperlink>
      <w:r w:rsidRPr="008C3464">
        <w:t>)</w:t>
      </w:r>
      <w:r w:rsidR="007E5A44">
        <w:t>//AC</w:t>
      </w:r>
    </w:p>
    <w:p w14:paraId="56FD2DFB" w14:textId="77777777" w:rsidR="009511AE" w:rsidRPr="008C3464" w:rsidRDefault="009511AE" w:rsidP="009511AE">
      <w:pPr>
        <w:rPr>
          <w:sz w:val="16"/>
        </w:rPr>
      </w:pPr>
      <w:r w:rsidRPr="008C3464">
        <w:rPr>
          <w:sz w:val="16"/>
        </w:rPr>
        <w:t xml:space="preserve">House Republicans </w:t>
      </w:r>
      <w:r w:rsidRPr="008C3464">
        <w:rPr>
          <w:rStyle w:val="StyleUnderline"/>
        </w:rPr>
        <w:t>want spending cuts and won't rule out finding them in the Defense Department's budget</w:t>
      </w:r>
      <w:r w:rsidRPr="008C3464">
        <w:rPr>
          <w:sz w:val="16"/>
        </w:rPr>
        <w:t xml:space="preserve">, though it's not clear as to whether that will ultimately result in a smaller top-line number, according to one influential member of Congress. Rep. Scott Perry (R-PA), the leader of the House Freedom Caucus , told the Washington Examiner in an interview that </w:t>
      </w:r>
      <w:r w:rsidRPr="008C3464">
        <w:rPr>
          <w:rStyle w:val="StyleUnderline"/>
        </w:rPr>
        <w:t>he believes the party should go through all of the Defense Department's policies to find areas where Congress can save some federal dollars,</w:t>
      </w:r>
      <w:r w:rsidRPr="008C3464">
        <w:rPr>
          <w:sz w:val="16"/>
        </w:rPr>
        <w:t xml:space="preserve"> though he noted it's too early to tell if next year's budget will increase from this year's $858 billion total. FORMER DEFENSE SECRETARIES DISAGREE ON WHETHER US SHOULD GIVE UKRAINE F-16S "I don't have a numeric goal" for what the budget should be, he said. "Maybe some do. But my goal is the strongest defense affordable to secure the nation and make sure that we're prepared to deal with our adversaries in all theaters, in all paradigms appropriately. And quite honestly, to a certain extent, bringing back into focus the primary mission of DOD, which is the defense of the nation and making sure adversaries can't be successful in opposing our national interest." </w:t>
      </w:r>
      <w:r w:rsidRPr="008C3464">
        <w:rPr>
          <w:rStyle w:val="StyleUnderline"/>
        </w:rPr>
        <w:t xml:space="preserve">He specifically referenced </w:t>
      </w:r>
      <w:r w:rsidRPr="008C3464">
        <w:rPr>
          <w:rStyle w:val="Emphasis"/>
        </w:rPr>
        <w:t>"the Green New Deal</w:t>
      </w:r>
      <w:r w:rsidRPr="008C3464">
        <w:rPr>
          <w:sz w:val="16"/>
        </w:rPr>
        <w:t xml:space="preserve"> " and "woke culturalization" </w:t>
      </w:r>
      <w:r w:rsidRPr="008C3464">
        <w:rPr>
          <w:rStyle w:val="StyleUnderline"/>
        </w:rPr>
        <w:t>as areas they could target for cuts. The House Freedom Caucus represents the Republican lawmakers most committed to cutting spending wherever possible</w:t>
      </w:r>
      <w:r w:rsidRPr="008C3464">
        <w:rPr>
          <w:sz w:val="16"/>
        </w:rPr>
        <w:t xml:space="preserve">, not necessarily exempting defense. But other Republicans do not want a smaller number for the defense budget, though there does appear to be a consensus that the department should end its diversity and inclusion programs. Congressional Republicans are more broadly trying to get some cuts in return for increasing the debt ceiling , over White House opposition. "I think we've got a long way to go. I think that every member of Congress, including those in the Freedom Caucus, understand the constitutional requirement for national defense, but we also know that every program is worthy of scrutiny and oversight, and we can always do better," Perry said. </w:t>
      </w:r>
      <w:r w:rsidRPr="008C3464">
        <w:rPr>
          <w:rStyle w:val="StyleUnderline"/>
        </w:rPr>
        <w:t>"The Green New Deal policies</w:t>
      </w:r>
      <w:r w:rsidRPr="008C3464">
        <w:rPr>
          <w:sz w:val="16"/>
        </w:rPr>
        <w:t xml:space="preserve"> and the woke policies that </w:t>
      </w:r>
      <w:r w:rsidRPr="008C3464">
        <w:rPr>
          <w:rStyle w:val="Emphasis"/>
        </w:rPr>
        <w:t>have infected the military</w:t>
      </w:r>
      <w:r w:rsidRPr="008C3464">
        <w:rPr>
          <w:sz w:val="16"/>
        </w:rPr>
        <w:t xml:space="preserve">, I think, </w:t>
      </w:r>
      <w:r w:rsidRPr="008C3464">
        <w:rPr>
          <w:rStyle w:val="StyleUnderline"/>
        </w:rPr>
        <w:t>are going to be a unifying prospect for the Republican conference</w:t>
      </w:r>
      <w:r w:rsidRPr="008C3464">
        <w:rPr>
          <w:sz w:val="16"/>
        </w:rPr>
        <w:t xml:space="preserve"> in defense spending."</w:t>
      </w:r>
    </w:p>
    <w:p w14:paraId="6FCED92C" w14:textId="77777777" w:rsidR="00EF69F6" w:rsidRPr="008C3464" w:rsidRDefault="00EF69F6" w:rsidP="00087BE2"/>
    <w:p w14:paraId="2D4F71B4" w14:textId="77777777" w:rsidR="004169AF" w:rsidRPr="008C3464" w:rsidRDefault="004169AF" w:rsidP="004169AF">
      <w:pPr>
        <w:pStyle w:val="Heading4"/>
      </w:pPr>
      <w:r w:rsidRPr="008C3464">
        <w:t xml:space="preserve">Republicans view the Green New Deal as a </w:t>
      </w:r>
      <w:r w:rsidRPr="008C3464">
        <w:rPr>
          <w:u w:val="single"/>
        </w:rPr>
        <w:t>joke</w:t>
      </w:r>
      <w:r w:rsidRPr="008C3464">
        <w:t xml:space="preserve"> – they used the last vote to prove the Democrats are run by socialists</w:t>
      </w:r>
    </w:p>
    <w:p w14:paraId="5BC9DAAF" w14:textId="77777777" w:rsidR="004169AF" w:rsidRPr="008C3464" w:rsidRDefault="004169AF" w:rsidP="004169AF">
      <w:r w:rsidRPr="008C3464">
        <w:rPr>
          <w:rStyle w:val="Style13ptBold"/>
        </w:rPr>
        <w:t xml:space="preserve">Davis 19 </w:t>
      </w:r>
      <w:r w:rsidRPr="008C3464">
        <w:t>[Susan Davis; political correspondent for NPR and a co-host of the NPR Politics Podcast; 3-26-2019; Senate Blocks Green New Deal, But Climate Change Emerges As Key 2020 Issue; NPR; https://www.npr.org/2019/03/26/705897344/green-new-deal-vote-sets-up-climate-change-as-key-2020-issue; 6-22-2023; AA]</w:t>
      </w:r>
    </w:p>
    <w:p w14:paraId="69D752AC" w14:textId="77777777" w:rsidR="004169AF" w:rsidRPr="008C3464" w:rsidRDefault="004169AF" w:rsidP="004169AF">
      <w:pPr>
        <w:rPr>
          <w:sz w:val="16"/>
        </w:rPr>
      </w:pPr>
      <w:r w:rsidRPr="008C3464">
        <w:rPr>
          <w:rStyle w:val="Emphasis"/>
          <w:highlight w:val="cyan"/>
        </w:rPr>
        <w:t>All</w:t>
      </w:r>
      <w:r w:rsidRPr="008C3464">
        <w:rPr>
          <w:rStyle w:val="Emphasis"/>
        </w:rPr>
        <w:t xml:space="preserve"> 53 </w:t>
      </w:r>
      <w:r w:rsidRPr="008C3464">
        <w:rPr>
          <w:rStyle w:val="Emphasis"/>
          <w:highlight w:val="cyan"/>
        </w:rPr>
        <w:t>Republicans oppose the G</w:t>
      </w:r>
      <w:r w:rsidRPr="008C3464">
        <w:rPr>
          <w:rStyle w:val="Emphasis"/>
        </w:rPr>
        <w:t xml:space="preserve">reen </w:t>
      </w:r>
      <w:r w:rsidRPr="008C3464">
        <w:rPr>
          <w:rStyle w:val="Emphasis"/>
          <w:highlight w:val="cyan"/>
        </w:rPr>
        <w:t>N</w:t>
      </w:r>
      <w:r w:rsidRPr="008C3464">
        <w:rPr>
          <w:rStyle w:val="Emphasis"/>
        </w:rPr>
        <w:t xml:space="preserve">ew </w:t>
      </w:r>
      <w:r w:rsidRPr="008C3464">
        <w:rPr>
          <w:rStyle w:val="Emphasis"/>
          <w:highlight w:val="cyan"/>
        </w:rPr>
        <w:t>D</w:t>
      </w:r>
      <w:r w:rsidRPr="008C3464">
        <w:rPr>
          <w:rStyle w:val="Emphasis"/>
        </w:rPr>
        <w:t>eal</w:t>
      </w:r>
      <w:r w:rsidRPr="008C3464">
        <w:rPr>
          <w:sz w:val="16"/>
        </w:rPr>
        <w:t xml:space="preserve">. Most Democrats decided on a strategy to vote present led by Minority Leader Chuck Schumer, D-N.Y. "I'm for it, but I have no problem voting 'present,' " said Murphy. Schumer wants Democrats to run more aggressively in favor of climate change policies going into 2020, although he conceded in an interview with The New York Times earlier this month that the exact legislative form that will take is still up for debate. "It's going to take us a little while to come up with a consensus that works," he said. Senate Majority Leader Mitch </w:t>
      </w:r>
      <w:r w:rsidRPr="008C3464">
        <w:rPr>
          <w:rStyle w:val="StyleUnderline"/>
          <w:highlight w:val="cyan"/>
        </w:rPr>
        <w:t>McConnell</w:t>
      </w:r>
      <w:r w:rsidRPr="008C3464">
        <w:rPr>
          <w:sz w:val="16"/>
        </w:rPr>
        <w:t xml:space="preserve">, R-Ky., announced last month that he would </w:t>
      </w:r>
      <w:r w:rsidRPr="008C3464">
        <w:rPr>
          <w:rStyle w:val="StyleUnderline"/>
          <w:highlight w:val="cyan"/>
        </w:rPr>
        <w:t>put the resolution</w:t>
      </w:r>
      <w:r w:rsidRPr="008C3464">
        <w:rPr>
          <w:sz w:val="16"/>
        </w:rPr>
        <w:t xml:space="preserve"> authored by New York Democratic freshman Rep. Alexandria Ocasio-Cortez and Sen. Ed Markey, D-Mass., </w:t>
      </w:r>
      <w:r w:rsidRPr="008C3464">
        <w:rPr>
          <w:rStyle w:val="StyleUnderline"/>
        </w:rPr>
        <w:t>up for a vote</w:t>
      </w:r>
      <w:r w:rsidRPr="008C3464">
        <w:rPr>
          <w:sz w:val="16"/>
        </w:rPr>
        <w:t xml:space="preserve">. Republicans are trying </w:t>
      </w:r>
      <w:r w:rsidRPr="008C3464">
        <w:rPr>
          <w:rStyle w:val="StyleUnderline"/>
          <w:highlight w:val="cyan"/>
        </w:rPr>
        <w:t>to elevate</w:t>
      </w:r>
      <w:r w:rsidRPr="008C3464">
        <w:rPr>
          <w:sz w:val="16"/>
        </w:rPr>
        <w:t xml:space="preserve"> the freshman lawmaker, who has described herself as a democratic socialist, and </w:t>
      </w:r>
      <w:r w:rsidRPr="008C3464">
        <w:rPr>
          <w:rStyle w:val="StyleUnderline"/>
          <w:highlight w:val="cyan"/>
        </w:rPr>
        <w:t xml:space="preserve">her ideas as </w:t>
      </w:r>
      <w:r w:rsidRPr="008C3464">
        <w:rPr>
          <w:rStyle w:val="Emphasis"/>
          <w:highlight w:val="cyan"/>
        </w:rPr>
        <w:t>emblematic</w:t>
      </w:r>
      <w:r w:rsidRPr="008C3464">
        <w:rPr>
          <w:rStyle w:val="StyleUnderline"/>
          <w:highlight w:val="cyan"/>
        </w:rPr>
        <w:t xml:space="preserve"> of the Democratic Party</w:t>
      </w:r>
      <w:r w:rsidRPr="008C3464">
        <w:rPr>
          <w:sz w:val="16"/>
        </w:rPr>
        <w:t xml:space="preserve"> going into 2020. In recent months our nation has watched </w:t>
      </w:r>
      <w:r w:rsidRPr="008C3464">
        <w:rPr>
          <w:rStyle w:val="StyleUnderline"/>
        </w:rPr>
        <w:t xml:space="preserve">the Democratic Party take </w:t>
      </w:r>
      <w:r w:rsidRPr="008C3464">
        <w:rPr>
          <w:rStyle w:val="StyleUnderline"/>
          <w:highlight w:val="cyan"/>
        </w:rPr>
        <w:t>a sharp</w:t>
      </w:r>
      <w:r w:rsidRPr="008C3464">
        <w:rPr>
          <w:rStyle w:val="StyleUnderline"/>
        </w:rPr>
        <w:t xml:space="preserve"> and abrupt left </w:t>
      </w:r>
      <w:r w:rsidRPr="008C3464">
        <w:rPr>
          <w:rStyle w:val="StyleUnderline"/>
          <w:highlight w:val="cyan"/>
        </w:rPr>
        <w:t>turn</w:t>
      </w:r>
      <w:r w:rsidRPr="008C3464">
        <w:rPr>
          <w:rStyle w:val="StyleUnderline"/>
        </w:rPr>
        <w:t xml:space="preserve"> </w:t>
      </w:r>
      <w:r w:rsidRPr="008C3464">
        <w:rPr>
          <w:rStyle w:val="Emphasis"/>
          <w:highlight w:val="cyan"/>
        </w:rPr>
        <w:t>toward socialism</w:t>
      </w:r>
      <w:r w:rsidRPr="008C3464">
        <w:rPr>
          <w:sz w:val="16"/>
        </w:rPr>
        <w:t xml:space="preserve">," McConnell said earlier this month. "A flawed ideology that has been rejected time and again across the world is </w:t>
      </w:r>
      <w:r w:rsidRPr="008C3464">
        <w:rPr>
          <w:rStyle w:val="StyleUnderline"/>
          <w:highlight w:val="cyan"/>
        </w:rPr>
        <w:t>now driving</w:t>
      </w:r>
      <w:r w:rsidRPr="008C3464">
        <w:rPr>
          <w:sz w:val="16"/>
        </w:rPr>
        <w:t xml:space="preserve"> the </w:t>
      </w:r>
      <w:r w:rsidRPr="008C3464">
        <w:rPr>
          <w:rStyle w:val="StyleUnderline"/>
          <w:highlight w:val="cyan"/>
        </w:rPr>
        <w:t>marquee</w:t>
      </w:r>
      <w:r w:rsidRPr="008C3464">
        <w:rPr>
          <w:rStyle w:val="StyleUnderline"/>
        </w:rPr>
        <w:t xml:space="preserve"> policy </w:t>
      </w:r>
      <w:r w:rsidRPr="008C3464">
        <w:rPr>
          <w:rStyle w:val="StyleUnderline"/>
          <w:highlight w:val="cyan"/>
        </w:rPr>
        <w:t>proposals</w:t>
      </w:r>
      <w:r w:rsidRPr="008C3464">
        <w:rPr>
          <w:rStyle w:val="StyleUnderline"/>
        </w:rPr>
        <w:t xml:space="preserve"> of the new House Democratic majority</w:t>
      </w:r>
      <w:r w:rsidRPr="008C3464">
        <w:rPr>
          <w:sz w:val="16"/>
        </w:rPr>
        <w:t xml:space="preserve">, and </w:t>
      </w:r>
      <w:r w:rsidRPr="008C3464">
        <w:rPr>
          <w:rStyle w:val="StyleUnderline"/>
          <w:highlight w:val="cyan"/>
        </w:rPr>
        <w:t>nothing encapsulates this as clearly as the</w:t>
      </w:r>
      <w:r w:rsidRPr="008C3464">
        <w:rPr>
          <w:sz w:val="16"/>
        </w:rPr>
        <w:t xml:space="preserve"> huge, self-inflicted, national wound the Democrats are agitating for called the </w:t>
      </w:r>
      <w:r w:rsidRPr="008C3464">
        <w:rPr>
          <w:rStyle w:val="StyleUnderline"/>
          <w:highlight w:val="cyan"/>
        </w:rPr>
        <w:t>G</w:t>
      </w:r>
      <w:r w:rsidRPr="008C3464">
        <w:rPr>
          <w:rStyle w:val="StyleUnderline"/>
        </w:rPr>
        <w:t xml:space="preserve">reen </w:t>
      </w:r>
      <w:r w:rsidRPr="008C3464">
        <w:rPr>
          <w:rStyle w:val="StyleUnderline"/>
          <w:highlight w:val="cyan"/>
        </w:rPr>
        <w:t>N</w:t>
      </w:r>
      <w:r w:rsidRPr="008C3464">
        <w:rPr>
          <w:rStyle w:val="StyleUnderline"/>
        </w:rPr>
        <w:t xml:space="preserve">ew </w:t>
      </w:r>
      <w:r w:rsidRPr="008C3464">
        <w:rPr>
          <w:rStyle w:val="StyleUnderline"/>
          <w:highlight w:val="cyan"/>
        </w:rPr>
        <w:t>D</w:t>
      </w:r>
      <w:r w:rsidRPr="008C3464">
        <w:rPr>
          <w:rStyle w:val="StyleUnderline"/>
        </w:rPr>
        <w:t>eal</w:t>
      </w:r>
      <w:r w:rsidRPr="008C3464">
        <w:rPr>
          <w:sz w:val="16"/>
        </w:rPr>
        <w:t>.</w:t>
      </w:r>
    </w:p>
    <w:p w14:paraId="62F30B91" w14:textId="77777777" w:rsidR="004169AF" w:rsidRPr="008C3464" w:rsidRDefault="004169AF" w:rsidP="00087BE2"/>
    <w:p w14:paraId="048B8E4B" w14:textId="77777777" w:rsidR="004169AF" w:rsidRPr="008C3464" w:rsidRDefault="004169AF" w:rsidP="004169AF">
      <w:pPr>
        <w:pStyle w:val="Heading4"/>
        <w:rPr>
          <w:rStyle w:val="Style13ptBold"/>
          <w:b/>
        </w:rPr>
      </w:pPr>
      <w:r w:rsidRPr="008C3464">
        <w:rPr>
          <w:rStyle w:val="Style13ptBold"/>
          <w:b/>
        </w:rPr>
        <w:t>McConnell is leading the conservative fight versus the GND – a lack of details, high costs, and socialist progress means cooperation post-plan would be decimated.</w:t>
      </w:r>
    </w:p>
    <w:p w14:paraId="78DE85BF" w14:textId="77777777" w:rsidR="004169AF" w:rsidRPr="008C3464" w:rsidRDefault="004169AF" w:rsidP="004169AF">
      <w:r w:rsidRPr="008C3464">
        <w:rPr>
          <w:rStyle w:val="Style13ptBold"/>
        </w:rPr>
        <w:t xml:space="preserve">Daly 19 </w:t>
      </w:r>
      <w:r w:rsidRPr="008C3464">
        <w:t>[Matthew Daly; AP Environment/energy reporter, focus on climate change, policy ; 3-23-2019; Planet savior or horror show? Green New Deal inflames debate; AP NEWS; https://apnews.com/article/4ce61a894a2d4f93b1e0903d14cfd798; 6-23-2023; AA]</w:t>
      </w:r>
    </w:p>
    <w:p w14:paraId="0BBDDA90" w14:textId="77777777" w:rsidR="004169AF" w:rsidRPr="008C3464" w:rsidRDefault="004169AF" w:rsidP="004169AF">
      <w:r w:rsidRPr="008C3464">
        <w:rPr>
          <w:rStyle w:val="StyleUnderline"/>
        </w:rPr>
        <w:t>To Republican</w:t>
      </w:r>
      <w:r w:rsidRPr="008C3464">
        <w:t xml:space="preserve"> opponents, </w:t>
      </w:r>
      <w:r w:rsidRPr="008C3464">
        <w:rPr>
          <w:rStyle w:val="StyleUnderline"/>
        </w:rPr>
        <w:t>the</w:t>
      </w:r>
      <w:r w:rsidRPr="008C3464">
        <w:t xml:space="preserve"> much-hyped </w:t>
      </w:r>
      <w:r w:rsidRPr="008C3464">
        <w:rPr>
          <w:rStyle w:val="StyleUnderline"/>
        </w:rPr>
        <w:t>plan is a dystopian nightmare,</w:t>
      </w:r>
      <w:r w:rsidRPr="008C3464">
        <w:t xml:space="preserve"> a roadmap </w:t>
      </w:r>
      <w:r w:rsidRPr="008C3464">
        <w:rPr>
          <w:rStyle w:val="StyleUnderline"/>
        </w:rPr>
        <w:t>to national bankruptcy</w:t>
      </w:r>
      <w:r w:rsidRPr="008C3464">
        <w:t xml:space="preserve"> in pursuit of zealous environmentalism. “A big green bomb” for the economy, says Sen. John </w:t>
      </w:r>
      <w:proofErr w:type="spellStart"/>
      <w:r w:rsidRPr="008C3464">
        <w:t>Barrasso</w:t>
      </w:r>
      <w:proofErr w:type="spellEnd"/>
      <w:r w:rsidRPr="008C3464">
        <w:t xml:space="preserve"> of Wyoming. Lost in the clamor is the reality that, if passed, the Green New Deal would require the government to do absolutely nothing. It exists only as a nonbinding resolution because </w:t>
      </w:r>
      <w:r w:rsidRPr="008C3464">
        <w:rPr>
          <w:rStyle w:val="StyleUnderline"/>
        </w:rPr>
        <w:t>Democrats</w:t>
      </w:r>
      <w:r w:rsidRPr="008C3464">
        <w:t xml:space="preserve"> have </w:t>
      </w:r>
      <w:r w:rsidRPr="008C3464">
        <w:rPr>
          <w:rStyle w:val="StyleUnderline"/>
        </w:rPr>
        <w:t>yet to fill in</w:t>
      </w:r>
      <w:r w:rsidRPr="008C3464">
        <w:t xml:space="preserve"> the potentially treacherous </w:t>
      </w:r>
      <w:r w:rsidRPr="008C3464">
        <w:rPr>
          <w:rStyle w:val="StyleUnderline"/>
        </w:rPr>
        <w:t>details of how to pay</w:t>
      </w:r>
      <w:r w:rsidRPr="008C3464">
        <w:t xml:space="preserve"> for the Green New Deal, how to carry it out and what, exactly, it will do. Announced to great fanfare in February, the Green New Deal calls for a “10-year national mobilization” on the scale of the original New Deal to shift the U.S. economy away from fossil fuels such as oil and coal and replace them with renewable sources such as wind and solar power. It calls for meeting “100 percent of the power demand in the United States through clean, renewable and zero-emission energy sources,” including nuclear power. The plan has broad support among Democratic activists, and all six of the 2020 presidential contenders serving in the Senate have signed on as co-sponsors, putting it at the forefront of the party’s sprawling primary race</w:t>
      </w:r>
      <w:r w:rsidRPr="008C3464">
        <w:rPr>
          <w:rStyle w:val="StyleUnderline"/>
        </w:rPr>
        <w:t>. Republicans have mocked the Green New Deal as a progressive pipedream that would</w:t>
      </w:r>
      <w:r w:rsidRPr="008C3464">
        <w:t xml:space="preserve"> drive the economy off a cliff and </w:t>
      </w:r>
      <w:r w:rsidRPr="008C3464">
        <w:rPr>
          <w:rStyle w:val="StyleUnderline"/>
        </w:rPr>
        <w:t>lead to a huge tax increase</w:t>
      </w:r>
      <w:r w:rsidRPr="008C3464">
        <w:t xml:space="preserve">. They </w:t>
      </w:r>
      <w:r w:rsidRPr="008C3464">
        <w:rPr>
          <w:rStyle w:val="StyleUnderline"/>
        </w:rPr>
        <w:t xml:space="preserve">call it </w:t>
      </w:r>
      <w:r w:rsidRPr="008C3464">
        <w:t xml:space="preserve">more </w:t>
      </w:r>
      <w:r w:rsidRPr="008C3464">
        <w:rPr>
          <w:rStyle w:val="StyleUnderline"/>
        </w:rPr>
        <w:t xml:space="preserve">evidence of </w:t>
      </w:r>
      <w:r w:rsidRPr="008C3464">
        <w:t>the creep of “</w:t>
      </w:r>
      <w:r w:rsidRPr="008C3464">
        <w:rPr>
          <w:rStyle w:val="StyleUnderline"/>
        </w:rPr>
        <w:t>socialism</w:t>
      </w:r>
      <w:r w:rsidRPr="008C3464">
        <w:t xml:space="preserve">” in the Democratic Party, along with “Medicare for All” and a sweeping elections reform package that would allow public financing of congressional campaigns. </w:t>
      </w:r>
      <w:r w:rsidRPr="008C3464">
        <w:rPr>
          <w:rStyle w:val="StyleUnderline"/>
        </w:rPr>
        <w:t>Senate Majority Leader</w:t>
      </w:r>
      <w:r w:rsidRPr="008C3464">
        <w:t xml:space="preserve"> Mitch </w:t>
      </w:r>
      <w:r w:rsidRPr="008C3464">
        <w:rPr>
          <w:rStyle w:val="StyleUnderline"/>
        </w:rPr>
        <w:t>McConnell</w:t>
      </w:r>
      <w:r w:rsidRPr="008C3464">
        <w:t xml:space="preserve"> of Kentucky, who has scheduled a vote on the resolution next week, </w:t>
      </w:r>
      <w:r w:rsidRPr="008C3464">
        <w:rPr>
          <w:rStyle w:val="StyleUnderline"/>
        </w:rPr>
        <w:t>has led the GOP’s assault on the Green New Deal</w:t>
      </w:r>
      <w:r w:rsidRPr="008C3464">
        <w:t xml:space="preserve">, jabbing at it repeatedly at news conferences and in floor speeches. “Just a good old-fashioned, state-planned economy. Garden-variety 20th-century socialism,” McConnell said in a recent speech. “Our Democratic colleagues have taken all the debunked philosophies of the last hundred years, rolled them into one giant package, and thrown a little ‘green’ paint on them to make them look new.” Utah Rep. Rob Bishop went further, calling </w:t>
      </w:r>
      <w:r w:rsidRPr="008C3464">
        <w:rPr>
          <w:rStyle w:val="StyleUnderline"/>
        </w:rPr>
        <w:t>the proposal “tantamount to genocide” for rural America</w:t>
      </w:r>
      <w:r w:rsidRPr="008C3464">
        <w:t xml:space="preserve"> and warning it could outlaw hamburgers, among other things. In truth, the text of the resolution makes no reference to banning cows, but Rep. Alexandria Ocasio-Cortez of New York — the main Democratic co-sponsor with Markey — has said in interviews that the U.S. has “got to address factory farming” to combat climate change. </w:t>
      </w:r>
      <w:r w:rsidRPr="008C3464">
        <w:rPr>
          <w:rStyle w:val="StyleUnderline"/>
        </w:rPr>
        <w:t>McConnell and other Republicans</w:t>
      </w:r>
      <w:r w:rsidRPr="008C3464">
        <w:t xml:space="preserve"> frequently </w:t>
      </w:r>
      <w:r w:rsidRPr="008C3464">
        <w:rPr>
          <w:rStyle w:val="StyleUnderline"/>
        </w:rPr>
        <w:t>cite a whopping $93 trillion price tag</w:t>
      </w:r>
      <w:r w:rsidRPr="008C3464">
        <w:t xml:space="preserve"> for the resolution, a figure derived from a right-leaning think tank that even its author says is overly precise. President Donald Trump has rounded that up to $100 trillion and warns it would “shut down American energy.” </w:t>
      </w:r>
      <w:r w:rsidRPr="008C3464">
        <w:rPr>
          <w:rStyle w:val="StyleUnderline"/>
        </w:rPr>
        <w:t>The attacks have succeeded in putting Democrats on the spot</w:t>
      </w:r>
      <w:r w:rsidRPr="008C3464">
        <w:t>, with some backing the resolution, others downplaying it as aspirational and those in positions of power — such as House Speaker Nancy Pelosi — calling it one proposal among many to address climate change.</w:t>
      </w:r>
    </w:p>
    <w:p w14:paraId="37989001" w14:textId="77777777" w:rsidR="00EF69F6" w:rsidRPr="008C3464" w:rsidRDefault="00EF69F6" w:rsidP="00EF69F6"/>
    <w:p w14:paraId="2C26F25B" w14:textId="77777777" w:rsidR="0009280E" w:rsidRPr="008C3464" w:rsidRDefault="0009280E" w:rsidP="0009280E">
      <w:pPr>
        <w:pStyle w:val="Heading4"/>
      </w:pPr>
      <w:r w:rsidRPr="008C3464">
        <w:t xml:space="preserve">The GOP are not willing to negotiate on retaining fossil fuels --- massive tradeoff in democratic support </w:t>
      </w:r>
    </w:p>
    <w:p w14:paraId="6D2C4A59" w14:textId="77777777" w:rsidR="0009280E" w:rsidRPr="008C3464" w:rsidRDefault="0009280E" w:rsidP="0009280E">
      <w:r w:rsidRPr="008C3464">
        <w:rPr>
          <w:rStyle w:val="Style13ptBold"/>
        </w:rPr>
        <w:t>Wilkie ‘23</w:t>
      </w:r>
      <w:r w:rsidRPr="008C3464">
        <w:t xml:space="preserve"> [Christina; May 23; Congressional Reporter, former National Politics Reporter, Bachelor of Arts, Philosophy, Classics, and Italian at Trinity College-Hartford; “What Republicans want in exchange for raising the debt limit,” CNBC, </w:t>
      </w:r>
      <w:hyperlink r:id="rId37" w:history="1">
        <w:r w:rsidRPr="008C3464">
          <w:rPr>
            <w:rStyle w:val="Hyperlink"/>
          </w:rPr>
          <w:t>https://www.cnbc.com/2023/05/25/debt-ceiling-news-demands-republicans-are-making.html</w:t>
        </w:r>
      </w:hyperlink>
      <w:r w:rsidRPr="008C3464">
        <w:t>; era]</w:t>
      </w:r>
    </w:p>
    <w:p w14:paraId="572D2880" w14:textId="77777777" w:rsidR="0009280E" w:rsidRPr="008C3464" w:rsidRDefault="0009280E" w:rsidP="0009280E">
      <w:pPr>
        <w:rPr>
          <w:sz w:val="16"/>
        </w:rPr>
      </w:pPr>
      <w:r w:rsidRPr="008C3464">
        <w:rPr>
          <w:sz w:val="16"/>
        </w:rPr>
        <w:t xml:space="preserve">WASHINGTON — </w:t>
      </w:r>
      <w:r w:rsidRPr="008C3464">
        <w:rPr>
          <w:rStyle w:val="StyleUnderline"/>
          <w:highlight w:val="cyan"/>
        </w:rPr>
        <w:t>Debt ceiling negotiations</w:t>
      </w:r>
      <w:r w:rsidRPr="008C3464">
        <w:rPr>
          <w:sz w:val="16"/>
        </w:rPr>
        <w:t xml:space="preserve"> between the White House and congressional Republicans </w:t>
      </w:r>
      <w:r w:rsidRPr="008C3464">
        <w:rPr>
          <w:rStyle w:val="StyleUnderline"/>
          <w:highlight w:val="cyan"/>
        </w:rPr>
        <w:t>took on a new</w:t>
      </w:r>
      <w:r w:rsidRPr="008C3464">
        <w:rPr>
          <w:sz w:val="16"/>
        </w:rPr>
        <w:t xml:space="preserve">, harder </w:t>
      </w:r>
      <w:r w:rsidRPr="008C3464">
        <w:rPr>
          <w:rStyle w:val="StyleUnderline"/>
          <w:highlight w:val="cyan"/>
        </w:rPr>
        <w:t>tone</w:t>
      </w:r>
      <w:r w:rsidRPr="008C3464">
        <w:rPr>
          <w:sz w:val="16"/>
        </w:rPr>
        <w:t xml:space="preserve"> this week after House Speaker Kevin </w:t>
      </w:r>
      <w:r w:rsidRPr="008C3464">
        <w:rPr>
          <w:rStyle w:val="StyleUnderline"/>
          <w:highlight w:val="cyan"/>
        </w:rPr>
        <w:t>McCarthy</w:t>
      </w:r>
      <w:r w:rsidRPr="008C3464">
        <w:rPr>
          <w:rStyle w:val="StyleUnderline"/>
        </w:rPr>
        <w:t xml:space="preserve"> signaled</w:t>
      </w:r>
      <w:r w:rsidRPr="008C3464">
        <w:rPr>
          <w:sz w:val="16"/>
        </w:rPr>
        <w:t xml:space="preserve"> that </w:t>
      </w:r>
      <w:r w:rsidRPr="008C3464">
        <w:rPr>
          <w:rStyle w:val="StyleUnderline"/>
        </w:rPr>
        <w:t xml:space="preserve">he was </w:t>
      </w:r>
      <w:r w:rsidRPr="008C3464">
        <w:rPr>
          <w:rStyle w:val="Emphasis"/>
          <w:highlight w:val="cyan"/>
        </w:rPr>
        <w:t>not willing to compromise</w:t>
      </w:r>
      <w:r w:rsidRPr="008C3464">
        <w:rPr>
          <w:rStyle w:val="StyleUnderline"/>
        </w:rPr>
        <w:t xml:space="preserve"> with Democrats </w:t>
      </w:r>
      <w:r w:rsidRPr="008C3464">
        <w:rPr>
          <w:rStyle w:val="StyleUnderline"/>
          <w:highlight w:val="cyan"/>
        </w:rPr>
        <w:t>over</w:t>
      </w:r>
      <w:r w:rsidRPr="008C3464">
        <w:rPr>
          <w:rStyle w:val="StyleUnderline"/>
        </w:rPr>
        <w:t xml:space="preserve"> a list of </w:t>
      </w:r>
      <w:r w:rsidRPr="008C3464">
        <w:rPr>
          <w:rStyle w:val="StyleUnderline"/>
          <w:highlight w:val="cyan"/>
        </w:rPr>
        <w:t>GOP demands</w:t>
      </w:r>
      <w:r w:rsidRPr="008C3464">
        <w:rPr>
          <w:sz w:val="16"/>
        </w:rPr>
        <w:t>.</w:t>
      </w:r>
    </w:p>
    <w:p w14:paraId="7A778D30" w14:textId="77777777" w:rsidR="0009280E" w:rsidRPr="008C3464" w:rsidRDefault="0009280E" w:rsidP="0009280E">
      <w:pPr>
        <w:rPr>
          <w:sz w:val="16"/>
        </w:rPr>
      </w:pPr>
      <w:r w:rsidRPr="008C3464">
        <w:rPr>
          <w:sz w:val="16"/>
        </w:rPr>
        <w:t xml:space="preserve">Instead, McCarthy’s </w:t>
      </w:r>
      <w:r w:rsidRPr="008C3464">
        <w:rPr>
          <w:rStyle w:val="StyleUnderline"/>
        </w:rPr>
        <w:t xml:space="preserve">deputies say they view a </w:t>
      </w:r>
      <w:r w:rsidRPr="008C3464">
        <w:rPr>
          <w:rStyle w:val="StyleUnderline"/>
          <w:highlight w:val="cyan"/>
        </w:rPr>
        <w:t>vote to</w:t>
      </w:r>
      <w:r w:rsidRPr="008C3464">
        <w:rPr>
          <w:rStyle w:val="StyleUnderline"/>
        </w:rPr>
        <w:t xml:space="preserve"> </w:t>
      </w:r>
      <w:r w:rsidRPr="008C3464">
        <w:rPr>
          <w:rStyle w:val="Emphasis"/>
          <w:highlight w:val="cyan"/>
        </w:rPr>
        <w:t>raise the debt ceiling</w:t>
      </w:r>
      <w:r w:rsidRPr="008C3464">
        <w:rPr>
          <w:sz w:val="16"/>
        </w:rPr>
        <w:t xml:space="preserve"> — and to avoid a potentially catastrophic U.S. debt default — as </w:t>
      </w:r>
      <w:r w:rsidRPr="008C3464">
        <w:rPr>
          <w:rStyle w:val="StyleUnderline"/>
        </w:rPr>
        <w:t xml:space="preserve">a </w:t>
      </w:r>
      <w:r w:rsidRPr="008C3464">
        <w:rPr>
          <w:rStyle w:val="Emphasis"/>
          <w:highlight w:val="cyan"/>
        </w:rPr>
        <w:t>concession</w:t>
      </w:r>
      <w:r w:rsidRPr="008C3464">
        <w:rPr>
          <w:sz w:val="16"/>
        </w:rPr>
        <w:t xml:space="preserve"> to Democrats, and </w:t>
      </w:r>
      <w:r w:rsidRPr="008C3464">
        <w:rPr>
          <w:rStyle w:val="StyleUnderline"/>
        </w:rPr>
        <w:t xml:space="preserve">potentially </w:t>
      </w:r>
      <w:r w:rsidRPr="008C3464">
        <w:rPr>
          <w:rStyle w:val="StyleUnderline"/>
          <w:highlight w:val="cyan"/>
        </w:rPr>
        <w:t>the only one they plan to make</w:t>
      </w:r>
      <w:r w:rsidRPr="008C3464">
        <w:rPr>
          <w:sz w:val="16"/>
        </w:rPr>
        <w:t>. Given the havoc a default could wreak on the global economy, increasing the borrowing limit is typically a formality, often structured as a companion bill that gets tacked on to unrelated legislation.</w:t>
      </w:r>
    </w:p>
    <w:p w14:paraId="577070B5" w14:textId="77777777" w:rsidR="0009280E" w:rsidRPr="008C3464" w:rsidRDefault="0009280E" w:rsidP="0009280E">
      <w:pPr>
        <w:rPr>
          <w:sz w:val="16"/>
        </w:rPr>
      </w:pPr>
      <w:r w:rsidRPr="008C3464">
        <w:rPr>
          <w:rStyle w:val="StyleUnderline"/>
        </w:rPr>
        <w:t>Rep.</w:t>
      </w:r>
      <w:r w:rsidRPr="008C3464">
        <w:rPr>
          <w:sz w:val="16"/>
        </w:rPr>
        <w:t xml:space="preserve"> Patrick </w:t>
      </w:r>
      <w:r w:rsidRPr="008C3464">
        <w:rPr>
          <w:rStyle w:val="StyleUnderline"/>
        </w:rPr>
        <w:t>McHenry</w:t>
      </w:r>
      <w:r w:rsidRPr="008C3464">
        <w:rPr>
          <w:sz w:val="16"/>
        </w:rPr>
        <w:t xml:space="preserve">, of North Carolina, a chief GOP negotiator, </w:t>
      </w:r>
      <w:r w:rsidRPr="008C3464">
        <w:rPr>
          <w:rStyle w:val="StyleUnderline"/>
        </w:rPr>
        <w:t>was asked</w:t>
      </w:r>
      <w:r w:rsidRPr="008C3464">
        <w:rPr>
          <w:sz w:val="16"/>
        </w:rPr>
        <w:t xml:space="preserve"> Tuesday night </w:t>
      </w:r>
      <w:r w:rsidRPr="008C3464">
        <w:rPr>
          <w:rStyle w:val="StyleUnderline"/>
        </w:rPr>
        <w:t>what</w:t>
      </w:r>
      <w:r w:rsidRPr="008C3464">
        <w:rPr>
          <w:sz w:val="16"/>
        </w:rPr>
        <w:t xml:space="preserve"> </w:t>
      </w:r>
      <w:r w:rsidRPr="008C3464">
        <w:rPr>
          <w:rStyle w:val="StyleUnderline"/>
        </w:rPr>
        <w:t>concessions Democrats were getting</w:t>
      </w:r>
      <w:r w:rsidRPr="008C3464">
        <w:rPr>
          <w:sz w:val="16"/>
        </w:rPr>
        <w:t xml:space="preserve"> as part of a potential compromise with the White House to win both Republican and Democratic votes.</w:t>
      </w:r>
    </w:p>
    <w:p w14:paraId="0FA0BCC7" w14:textId="77777777" w:rsidR="0009280E" w:rsidRPr="008C3464" w:rsidRDefault="0009280E" w:rsidP="0009280E">
      <w:pPr>
        <w:rPr>
          <w:sz w:val="16"/>
        </w:rPr>
      </w:pPr>
      <w:r w:rsidRPr="008C3464">
        <w:rPr>
          <w:sz w:val="16"/>
        </w:rPr>
        <w:t>“</w:t>
      </w:r>
      <w:r w:rsidRPr="008C3464">
        <w:rPr>
          <w:rStyle w:val="StyleUnderline"/>
        </w:rPr>
        <w:t>The debt ceiling</w:t>
      </w:r>
      <w:r w:rsidRPr="008C3464">
        <w:rPr>
          <w:sz w:val="16"/>
        </w:rPr>
        <w:t>,” he replied.</w:t>
      </w:r>
    </w:p>
    <w:p w14:paraId="2476DCC9" w14:textId="77777777" w:rsidR="0009280E" w:rsidRPr="008C3464" w:rsidRDefault="0009280E" w:rsidP="0009280E">
      <w:pPr>
        <w:rPr>
          <w:sz w:val="16"/>
        </w:rPr>
      </w:pPr>
      <w:r w:rsidRPr="008C3464">
        <w:rPr>
          <w:sz w:val="16"/>
        </w:rPr>
        <w:t>“</w:t>
      </w:r>
      <w:r w:rsidRPr="008C3464">
        <w:rPr>
          <w:rStyle w:val="StyleUnderline"/>
        </w:rPr>
        <w:t>That’s what they’re getting</w:t>
      </w:r>
      <w:r w:rsidRPr="008C3464">
        <w:rPr>
          <w:sz w:val="16"/>
        </w:rPr>
        <w:t xml:space="preserve">,” </w:t>
      </w:r>
      <w:r w:rsidRPr="008C3464">
        <w:rPr>
          <w:rStyle w:val="StyleUnderline"/>
        </w:rPr>
        <w:t>added Rep.</w:t>
      </w:r>
      <w:r w:rsidRPr="008C3464">
        <w:rPr>
          <w:sz w:val="16"/>
        </w:rPr>
        <w:t xml:space="preserve"> Garret </w:t>
      </w:r>
      <w:r w:rsidRPr="008C3464">
        <w:rPr>
          <w:rStyle w:val="StyleUnderline"/>
        </w:rPr>
        <w:t>Graves</w:t>
      </w:r>
      <w:r w:rsidRPr="008C3464">
        <w:rPr>
          <w:sz w:val="16"/>
        </w:rPr>
        <w:t>, of Louisiana, another GOP negotiator.</w:t>
      </w:r>
    </w:p>
    <w:p w14:paraId="7F00D139" w14:textId="77777777" w:rsidR="0009280E" w:rsidRPr="008C3464" w:rsidRDefault="0009280E" w:rsidP="0009280E">
      <w:pPr>
        <w:rPr>
          <w:sz w:val="16"/>
        </w:rPr>
      </w:pPr>
      <w:r w:rsidRPr="008C3464">
        <w:rPr>
          <w:rStyle w:val="StyleUnderline"/>
        </w:rPr>
        <w:t>Republicans hold a narrow majority</w:t>
      </w:r>
      <w:r w:rsidRPr="008C3464">
        <w:rPr>
          <w:sz w:val="16"/>
        </w:rPr>
        <w:t xml:space="preserve"> in the House, while </w:t>
      </w:r>
      <w:r w:rsidRPr="008C3464">
        <w:rPr>
          <w:rStyle w:val="StyleUnderline"/>
        </w:rPr>
        <w:t>Democrats have a one-seat edge</w:t>
      </w:r>
      <w:r w:rsidRPr="008C3464">
        <w:rPr>
          <w:sz w:val="16"/>
        </w:rPr>
        <w:t xml:space="preserve"> in the Senate. So </w:t>
      </w:r>
      <w:r w:rsidRPr="008C3464">
        <w:rPr>
          <w:rStyle w:val="StyleUnderline"/>
        </w:rPr>
        <w:t>negotiators need to craft a bill</w:t>
      </w:r>
      <w:r w:rsidRPr="008C3464">
        <w:rPr>
          <w:sz w:val="16"/>
        </w:rPr>
        <w:t xml:space="preserve"> that </w:t>
      </w:r>
      <w:r w:rsidRPr="008C3464">
        <w:rPr>
          <w:rStyle w:val="StyleUnderline"/>
        </w:rPr>
        <w:t>can pass in both chambers</w:t>
      </w:r>
      <w:r w:rsidRPr="008C3464">
        <w:rPr>
          <w:sz w:val="16"/>
        </w:rPr>
        <w:t xml:space="preserve">. </w:t>
      </w:r>
      <w:r w:rsidRPr="008C3464">
        <w:rPr>
          <w:rStyle w:val="StyleUnderline"/>
        </w:rPr>
        <w:t>Republican demands for</w:t>
      </w:r>
      <w:r w:rsidRPr="008C3464">
        <w:rPr>
          <w:sz w:val="16"/>
        </w:rPr>
        <w:t xml:space="preserve"> </w:t>
      </w:r>
      <w:r w:rsidRPr="008C3464">
        <w:rPr>
          <w:rStyle w:val="StyleUnderline"/>
        </w:rPr>
        <w:t>policy changes</w:t>
      </w:r>
      <w:r w:rsidRPr="008C3464">
        <w:rPr>
          <w:sz w:val="16"/>
        </w:rPr>
        <w:t xml:space="preserve"> that many </w:t>
      </w:r>
      <w:r w:rsidRPr="008C3464">
        <w:rPr>
          <w:rStyle w:val="StyleUnderline"/>
        </w:rPr>
        <w:t>Democrats would never vote for</w:t>
      </w:r>
      <w:r w:rsidRPr="008C3464">
        <w:rPr>
          <w:sz w:val="16"/>
        </w:rPr>
        <w:t xml:space="preserve"> will </w:t>
      </w:r>
      <w:r w:rsidRPr="008C3464">
        <w:rPr>
          <w:rStyle w:val="StyleUnderline"/>
        </w:rPr>
        <w:t>complicate</w:t>
      </w:r>
      <w:r w:rsidRPr="008C3464">
        <w:rPr>
          <w:sz w:val="16"/>
        </w:rPr>
        <w:t xml:space="preserve"> any </w:t>
      </w:r>
      <w:r w:rsidRPr="008C3464">
        <w:rPr>
          <w:rStyle w:val="StyleUnderline"/>
        </w:rPr>
        <w:t>eventual deal’s path</w:t>
      </w:r>
      <w:r w:rsidRPr="008C3464">
        <w:rPr>
          <w:sz w:val="16"/>
        </w:rPr>
        <w:t xml:space="preserve"> through Congress.</w:t>
      </w:r>
    </w:p>
    <w:p w14:paraId="5D677F7A" w14:textId="77777777" w:rsidR="0009280E" w:rsidRPr="008C3464" w:rsidRDefault="0009280E" w:rsidP="0009280E">
      <w:pPr>
        <w:rPr>
          <w:sz w:val="16"/>
        </w:rPr>
      </w:pPr>
      <w:r w:rsidRPr="008C3464">
        <w:rPr>
          <w:sz w:val="16"/>
        </w:rPr>
        <w:t xml:space="preserve">A Democratic official said </w:t>
      </w:r>
      <w:r w:rsidRPr="008C3464">
        <w:rPr>
          <w:rStyle w:val="StyleUnderline"/>
        </w:rPr>
        <w:t>Republicans</w:t>
      </w:r>
      <w:r w:rsidRPr="008C3464">
        <w:rPr>
          <w:sz w:val="16"/>
        </w:rPr>
        <w:t xml:space="preserve"> have </w:t>
      </w:r>
      <w:r w:rsidRPr="008C3464">
        <w:rPr>
          <w:rStyle w:val="StyleUnderline"/>
        </w:rPr>
        <w:t>already rejected</w:t>
      </w:r>
      <w:r w:rsidRPr="008C3464">
        <w:rPr>
          <w:sz w:val="16"/>
        </w:rPr>
        <w:t xml:space="preserve"> at least </w:t>
      </w:r>
      <w:r w:rsidRPr="008C3464">
        <w:rPr>
          <w:rStyle w:val="StyleUnderline"/>
        </w:rPr>
        <w:t>two compromise offers</w:t>
      </w:r>
      <w:r w:rsidRPr="008C3464">
        <w:rPr>
          <w:sz w:val="16"/>
        </w:rPr>
        <w:t xml:space="preserve"> from the White House. The </w:t>
      </w:r>
      <w:r w:rsidRPr="008C3464">
        <w:rPr>
          <w:rStyle w:val="StyleUnderline"/>
        </w:rPr>
        <w:t>first proposed</w:t>
      </w:r>
      <w:r w:rsidRPr="008C3464">
        <w:rPr>
          <w:sz w:val="16"/>
        </w:rPr>
        <w:t xml:space="preserve"> a </w:t>
      </w:r>
      <w:r w:rsidRPr="008C3464">
        <w:rPr>
          <w:rStyle w:val="StyleUnderline"/>
        </w:rPr>
        <w:t>government spending freeze next year at its current level</w:t>
      </w:r>
      <w:r w:rsidRPr="008C3464">
        <w:rPr>
          <w:sz w:val="16"/>
        </w:rPr>
        <w:t xml:space="preserve">, and </w:t>
      </w:r>
      <w:r w:rsidRPr="008C3464">
        <w:rPr>
          <w:rStyle w:val="StyleUnderline"/>
        </w:rPr>
        <w:t>another</w:t>
      </w:r>
      <w:r w:rsidRPr="008C3464">
        <w:rPr>
          <w:sz w:val="16"/>
        </w:rPr>
        <w:t xml:space="preserve"> offer would </w:t>
      </w:r>
      <w:r w:rsidRPr="008C3464">
        <w:rPr>
          <w:rStyle w:val="StyleUnderline"/>
        </w:rPr>
        <w:t>put in place a two-year cap on spending</w:t>
      </w:r>
      <w:r w:rsidRPr="008C3464">
        <w:rPr>
          <w:sz w:val="16"/>
        </w:rPr>
        <w:t>.</w:t>
      </w:r>
    </w:p>
    <w:p w14:paraId="66924A41" w14:textId="77777777" w:rsidR="0009280E" w:rsidRPr="008C3464" w:rsidRDefault="0009280E" w:rsidP="0009280E">
      <w:pPr>
        <w:rPr>
          <w:sz w:val="16"/>
        </w:rPr>
      </w:pPr>
      <w:r w:rsidRPr="008C3464">
        <w:rPr>
          <w:sz w:val="16"/>
        </w:rPr>
        <w:t xml:space="preserve">While their demands could change, below are the </w:t>
      </w:r>
      <w:r w:rsidRPr="008C3464">
        <w:rPr>
          <w:rStyle w:val="StyleUnderline"/>
          <w:highlight w:val="cyan"/>
        </w:rPr>
        <w:t>key concessions Republicans want</w:t>
      </w:r>
      <w:r w:rsidRPr="008C3464">
        <w:rPr>
          <w:sz w:val="16"/>
        </w:rPr>
        <w:t xml:space="preserve"> from Democrats, </w:t>
      </w:r>
      <w:r w:rsidRPr="008C3464">
        <w:rPr>
          <w:rStyle w:val="StyleUnderline"/>
        </w:rPr>
        <w:t>in exchange for their vote to raise the debt ceiling</w:t>
      </w:r>
      <w:r w:rsidRPr="008C3464">
        <w:rPr>
          <w:sz w:val="16"/>
        </w:rPr>
        <w:t>. Some are relatively easy, while others are proving intractable.</w:t>
      </w:r>
    </w:p>
    <w:p w14:paraId="15377EC6" w14:textId="77777777" w:rsidR="0009280E" w:rsidRPr="008C3464" w:rsidRDefault="0009280E" w:rsidP="0009280E">
      <w:pPr>
        <w:rPr>
          <w:sz w:val="16"/>
        </w:rPr>
      </w:pPr>
      <w:r w:rsidRPr="008C3464">
        <w:rPr>
          <w:rStyle w:val="StyleUnderline"/>
          <w:highlight w:val="cyan"/>
        </w:rPr>
        <w:t>Energy and mining permitting reform</w:t>
      </w:r>
      <w:r w:rsidRPr="008C3464">
        <w:rPr>
          <w:sz w:val="16"/>
        </w:rPr>
        <w:t xml:space="preserve">: The proposal is arguably the easiest issue for negotiators to reach consensus on, given that both the White House and House Republicans support the broader goal of making it easier to launch new energy projects such as wind farms and gas pipelines in the United States. The </w:t>
      </w:r>
      <w:r w:rsidRPr="008C3464">
        <w:rPr>
          <w:rStyle w:val="StyleUnderline"/>
          <w:highlight w:val="cyan"/>
        </w:rPr>
        <w:t>talks</w:t>
      </w:r>
      <w:r w:rsidRPr="008C3464">
        <w:rPr>
          <w:sz w:val="16"/>
        </w:rPr>
        <w:t xml:space="preserve"> could </w:t>
      </w:r>
      <w:r w:rsidRPr="008C3464">
        <w:rPr>
          <w:rStyle w:val="StyleUnderline"/>
        </w:rPr>
        <w:t xml:space="preserve">get </w:t>
      </w:r>
      <w:r w:rsidRPr="008C3464">
        <w:rPr>
          <w:rStyle w:val="StyleUnderline"/>
          <w:highlight w:val="cyan"/>
        </w:rPr>
        <w:t>dicey over</w:t>
      </w:r>
      <w:r w:rsidRPr="008C3464">
        <w:rPr>
          <w:sz w:val="16"/>
        </w:rPr>
        <w:t xml:space="preserve"> the question of </w:t>
      </w:r>
      <w:r w:rsidRPr="008C3464">
        <w:rPr>
          <w:rStyle w:val="StyleUnderline"/>
        </w:rPr>
        <w:t xml:space="preserve">what </w:t>
      </w:r>
      <w:r w:rsidRPr="008C3464">
        <w:rPr>
          <w:rStyle w:val="StyleUnderline"/>
          <w:highlight w:val="cyan"/>
        </w:rPr>
        <w:t>kinds of permits to prioritize</w:t>
      </w:r>
      <w:r w:rsidRPr="008C3464">
        <w:rPr>
          <w:sz w:val="16"/>
        </w:rPr>
        <w:t xml:space="preserve">: </w:t>
      </w:r>
      <w:r w:rsidRPr="008C3464">
        <w:rPr>
          <w:rStyle w:val="Emphasis"/>
          <w:highlight w:val="cyan"/>
        </w:rPr>
        <w:t>Republicans want fossil fuels</w:t>
      </w:r>
      <w:r w:rsidRPr="008C3464">
        <w:rPr>
          <w:sz w:val="16"/>
        </w:rPr>
        <w:t xml:space="preserve">, while many </w:t>
      </w:r>
      <w:r w:rsidRPr="008C3464">
        <w:rPr>
          <w:rStyle w:val="StyleUnderline"/>
        </w:rPr>
        <w:t>Democrats believe renewable energy should top the list</w:t>
      </w:r>
      <w:r w:rsidRPr="008C3464">
        <w:rPr>
          <w:sz w:val="16"/>
        </w:rPr>
        <w:t>.</w:t>
      </w:r>
    </w:p>
    <w:p w14:paraId="16AA23C5" w14:textId="77777777" w:rsidR="00EF69F6" w:rsidRDefault="00EF69F6" w:rsidP="00EF69F6"/>
    <w:p w14:paraId="0AB08C39" w14:textId="77777777" w:rsidR="00B821B1" w:rsidRPr="00AC41FC" w:rsidRDefault="00B821B1" w:rsidP="00B821B1">
      <w:pPr>
        <w:pStyle w:val="Heading4"/>
        <w:rPr>
          <w:sz w:val="24"/>
          <w:szCs w:val="24"/>
        </w:rPr>
      </w:pPr>
      <w:r w:rsidRPr="00AC41FC">
        <w:rPr>
          <w:sz w:val="24"/>
          <w:szCs w:val="24"/>
        </w:rPr>
        <w:t>Reps hate the GND</w:t>
      </w:r>
    </w:p>
    <w:p w14:paraId="320023ED" w14:textId="77777777" w:rsidR="00B821B1" w:rsidRPr="00AC41FC" w:rsidRDefault="00B821B1" w:rsidP="00B821B1">
      <w:r w:rsidRPr="00AC41FC">
        <w:t xml:space="preserve">Maxine </w:t>
      </w:r>
      <w:proofErr w:type="spellStart"/>
      <w:r w:rsidRPr="00AC41FC">
        <w:rPr>
          <w:rStyle w:val="Style13ptBold"/>
          <w:sz w:val="24"/>
        </w:rPr>
        <w:t>Joselow</w:t>
      </w:r>
      <w:proofErr w:type="spellEnd"/>
      <w:r w:rsidRPr="00AC41FC">
        <w:t xml:space="preserve">, </w:t>
      </w:r>
      <w:r w:rsidRPr="00AC41FC">
        <w:rPr>
          <w:rStyle w:val="Style13ptBold"/>
          <w:sz w:val="24"/>
        </w:rPr>
        <w:t>4-20</w:t>
      </w:r>
      <w:r w:rsidRPr="00AC41FC">
        <w:t xml:space="preserve">-2023, a staff writer who anchors The Climate 202 at The Washington Post, "Analysis," Washington Post, https://www.washingtonpost.com/politics/2023/04/20/aoc-markey-try-influence-new-climate-law-with-new-green-new-deal/ /// </w:t>
      </w:r>
      <w:proofErr w:type="spellStart"/>
      <w:r w:rsidRPr="00AC41FC">
        <w:t>KirK</w:t>
      </w:r>
      <w:proofErr w:type="spellEnd"/>
    </w:p>
    <w:p w14:paraId="4A6EFDEF" w14:textId="77777777" w:rsidR="00B821B1" w:rsidRPr="00AC41FC" w:rsidRDefault="00B821B1" w:rsidP="00B821B1">
      <w:pPr>
        <w:rPr>
          <w:rStyle w:val="StyleUnderline"/>
          <w:sz w:val="21"/>
        </w:rPr>
      </w:pPr>
      <w:r w:rsidRPr="00AC41FC">
        <w:t xml:space="preserve">The measure </w:t>
      </w:r>
      <w:r w:rsidRPr="00AC41FC">
        <w:rPr>
          <w:rStyle w:val="StyleUnderline"/>
          <w:sz w:val="21"/>
        </w:rPr>
        <w:t>would provide $100 billion in federal grants to public and nonprofit medical facilities seeking to cut emissions and improve their resilience to climate disasters.</w:t>
      </w:r>
    </w:p>
    <w:p w14:paraId="1F109491" w14:textId="77777777" w:rsidR="00B821B1" w:rsidRPr="00AC41FC" w:rsidRDefault="00B821B1" w:rsidP="00B821B1">
      <w:r w:rsidRPr="00AC41FC">
        <w:t>It also would invest $130 billion over five years in community health centers through the Community Health Center Fund created by the Affordable Care Act. (The fund is set to expire on Sept. 30, and health committees in both chambers are </w:t>
      </w:r>
      <w:hyperlink r:id="rId38" w:history="1">
        <w:r w:rsidRPr="00AC41FC">
          <w:rPr>
            <w:rStyle w:val="Hyperlink"/>
          </w:rPr>
          <w:t>working to reauthorize</w:t>
        </w:r>
      </w:hyperlink>
      <w:r w:rsidRPr="00AC41FC">
        <w:t> it.)</w:t>
      </w:r>
    </w:p>
    <w:p w14:paraId="5A2030E0" w14:textId="77777777" w:rsidR="00B821B1" w:rsidRPr="00AC41FC" w:rsidRDefault="00B821B1" w:rsidP="00B821B1">
      <w:r w:rsidRPr="00AC41FC">
        <w:rPr>
          <w:rStyle w:val="Emphasis"/>
          <w:sz w:val="21"/>
        </w:rPr>
        <w:t xml:space="preserve">The measure won’t pass the Republican-controlled House </w:t>
      </w:r>
      <w:r w:rsidRPr="00AC41FC">
        <w:t>(and Democrats were unable to pass the original Green New Deal when they controlled Congress). But Khanna said he would encourage GOP lawmakers to support the bill for reasons unrelated to climate change.</w:t>
      </w:r>
    </w:p>
    <w:p w14:paraId="1FFFF60A" w14:textId="77777777" w:rsidR="00B821B1" w:rsidRPr="00AC41FC" w:rsidRDefault="00B821B1" w:rsidP="00B821B1">
      <w:r w:rsidRPr="00AC41FC">
        <w:t>“</w:t>
      </w:r>
      <w:r w:rsidRPr="00AC41FC">
        <w:rPr>
          <w:rStyle w:val="StyleUnderline"/>
          <w:sz w:val="21"/>
        </w:rPr>
        <w:t>Republicans</w:t>
      </w:r>
      <w:r w:rsidRPr="00AC41FC">
        <w:t xml:space="preserve"> </w:t>
      </w:r>
      <w:r w:rsidRPr="00AC41FC">
        <w:rPr>
          <w:rStyle w:val="StyleUnderline"/>
          <w:sz w:val="21"/>
        </w:rPr>
        <w:t>don’t</w:t>
      </w:r>
      <w:r w:rsidRPr="00AC41FC">
        <w:t xml:space="preserve"> even have to be for climate science to </w:t>
      </w:r>
      <w:r w:rsidRPr="00AC41FC">
        <w:rPr>
          <w:rStyle w:val="StyleUnderline"/>
          <w:sz w:val="21"/>
        </w:rPr>
        <w:t>embrace this</w:t>
      </w:r>
      <w:r w:rsidRPr="00AC41FC">
        <w:t>,” he said. “They should just be for protecting the health of communities.”</w:t>
      </w:r>
    </w:p>
    <w:p w14:paraId="398EB05B" w14:textId="77777777" w:rsidR="00B821B1" w:rsidRPr="00AC41FC" w:rsidRDefault="00B821B1" w:rsidP="00B821B1">
      <w:r w:rsidRPr="00AC41FC">
        <w:t>House GOP’s debt limit plan would ax green tax credits</w:t>
      </w:r>
    </w:p>
    <w:p w14:paraId="32105AEA" w14:textId="77777777" w:rsidR="00B821B1" w:rsidRPr="00AC41FC" w:rsidRDefault="00B821B1" w:rsidP="00B821B1">
      <w:r w:rsidRPr="00AC41FC">
        <w:t>House Speaker Kevin McCarthy (R-Calif.) at a news conference. (Matt McClain/The Washington Post)</w:t>
      </w:r>
    </w:p>
    <w:p w14:paraId="387CA444" w14:textId="77777777" w:rsidR="00B821B1" w:rsidRPr="00AC41FC" w:rsidRDefault="00B821B1" w:rsidP="00B821B1">
      <w:r w:rsidRPr="00AC41FC">
        <w:t>House Speaker Kevin McCarthy (R-Calif.) on Wednesday unveiled a bill to raise the debt ceiling into next year, slash federal spending by about $130 billion and undo the Biden administration’s recent legislative accomplishments, including some of the clean energy tax credits created by the Inflation Reduction Act, </w:t>
      </w:r>
      <w:hyperlink r:id="rId39" w:history="1">
        <w:r w:rsidRPr="00AC41FC">
          <w:rPr>
            <w:rStyle w:val="Hyperlink"/>
          </w:rPr>
          <w:t xml:space="preserve">The Washington Post’s Tony </w:t>
        </w:r>
        <w:proofErr w:type="spellStart"/>
        <w:r w:rsidRPr="00AC41FC">
          <w:rPr>
            <w:rStyle w:val="Hyperlink"/>
          </w:rPr>
          <w:t>Romm</w:t>
        </w:r>
        <w:proofErr w:type="spellEnd"/>
        <w:r w:rsidRPr="00AC41FC">
          <w:rPr>
            <w:rStyle w:val="Hyperlink"/>
          </w:rPr>
          <w:t> reports.</w:t>
        </w:r>
      </w:hyperlink>
    </w:p>
    <w:p w14:paraId="241D6528" w14:textId="77777777" w:rsidR="00293AD0" w:rsidRPr="008C3464" w:rsidRDefault="00293AD0" w:rsidP="00EF69F6"/>
    <w:p w14:paraId="49066668" w14:textId="77777777" w:rsidR="00AC32FB" w:rsidRPr="008C3464" w:rsidRDefault="00AC32FB" w:rsidP="00AC32FB">
      <w:pPr>
        <w:pStyle w:val="Heading3"/>
      </w:pPr>
      <w:r w:rsidRPr="008C3464">
        <w:t>Link---Taxes</w:t>
      </w:r>
    </w:p>
    <w:p w14:paraId="762E71DC" w14:textId="77777777" w:rsidR="006943EC" w:rsidRPr="008C3464" w:rsidRDefault="006943EC" w:rsidP="006943EC">
      <w:pPr>
        <w:pStyle w:val="Heading4"/>
        <w:rPr>
          <w:rStyle w:val="Style13ptBold"/>
          <w:b/>
        </w:rPr>
      </w:pPr>
      <w:r w:rsidRPr="008C3464">
        <w:rPr>
          <w:rStyle w:val="Style13ptBold"/>
          <w:b/>
        </w:rPr>
        <w:t xml:space="preserve">The Freedom Caucus is blocking any new taxes and enacting extreme spending cuts – they don’t care about damage to the economy </w:t>
      </w:r>
    </w:p>
    <w:p w14:paraId="6ED2F1A4" w14:textId="77777777" w:rsidR="006943EC" w:rsidRPr="008C3464" w:rsidRDefault="006943EC" w:rsidP="006943EC">
      <w:pPr>
        <w:rPr>
          <w:sz w:val="16"/>
        </w:rPr>
      </w:pPr>
      <w:proofErr w:type="spellStart"/>
      <w:r w:rsidRPr="008C3464">
        <w:rPr>
          <w:rStyle w:val="Style13ptBold"/>
        </w:rPr>
        <w:t>Bachtell</w:t>
      </w:r>
      <w:proofErr w:type="spellEnd"/>
      <w:r w:rsidRPr="008C3464">
        <w:rPr>
          <w:rStyle w:val="Style13ptBold"/>
        </w:rPr>
        <w:t xml:space="preserve"> 5-17</w:t>
      </w:r>
      <w:r w:rsidRPr="008C3464">
        <w:rPr>
          <w:sz w:val="16"/>
        </w:rPr>
        <w:t xml:space="preserve">[John </w:t>
      </w:r>
      <w:proofErr w:type="spellStart"/>
      <w:r w:rsidRPr="008C3464">
        <w:rPr>
          <w:sz w:val="16"/>
        </w:rPr>
        <w:t>Bachtell</w:t>
      </w:r>
      <w:proofErr w:type="spellEnd"/>
      <w:r w:rsidRPr="008C3464">
        <w:rPr>
          <w:sz w:val="16"/>
        </w:rPr>
        <w:t>;</w:t>
      </w:r>
      <w:r w:rsidRPr="008C3464">
        <w:t xml:space="preserve"> </w:t>
      </w:r>
      <w:r w:rsidRPr="008C3464">
        <w:rPr>
          <w:sz w:val="16"/>
        </w:rPr>
        <w:t>resident of Long View Publishing Co. ; 5-17-2023; Republicans use sham ‘debt crisis’ to force cuts, set Biden up for blame; People's World; https://www.peoplesworld.org/article/republicans-use-sham-debt-crisis-to-force-cuts-set-biden-up-for-blame/; 6-23-2023; AA]</w:t>
      </w:r>
    </w:p>
    <w:p w14:paraId="2D8D0FFF" w14:textId="77777777" w:rsidR="006943EC" w:rsidRDefault="006943EC" w:rsidP="006943EC">
      <w:pPr>
        <w:rPr>
          <w:sz w:val="16"/>
        </w:rPr>
      </w:pPr>
      <w:r w:rsidRPr="008C3464">
        <w:rPr>
          <w:sz w:val="16"/>
        </w:rPr>
        <w:t xml:space="preserve">The GOP, dominated by </w:t>
      </w:r>
      <w:r w:rsidRPr="008C3464">
        <w:rPr>
          <w:rStyle w:val="StyleUnderline"/>
          <w:highlight w:val="cyan"/>
        </w:rPr>
        <w:t>MAGA</w:t>
      </w:r>
      <w:r w:rsidRPr="008C3464">
        <w:rPr>
          <w:rStyle w:val="StyleUnderline"/>
        </w:rPr>
        <w:t xml:space="preserve"> fascists</w:t>
      </w:r>
      <w:r w:rsidRPr="008C3464">
        <w:rPr>
          <w:sz w:val="16"/>
        </w:rPr>
        <w:t xml:space="preserve"> and </w:t>
      </w:r>
      <w:r w:rsidRPr="008C3464">
        <w:rPr>
          <w:rStyle w:val="StyleUnderline"/>
          <w:highlight w:val="cyan"/>
        </w:rPr>
        <w:t>backed by</w:t>
      </w:r>
      <w:r w:rsidRPr="008C3464">
        <w:rPr>
          <w:rStyle w:val="StyleUnderline"/>
        </w:rPr>
        <w:t xml:space="preserve"> extreme right-wing </w:t>
      </w:r>
      <w:r w:rsidRPr="008C3464">
        <w:rPr>
          <w:rStyle w:val="StyleUnderline"/>
          <w:highlight w:val="cyan"/>
        </w:rPr>
        <w:t>billionaires</w:t>
      </w:r>
      <w:r w:rsidRPr="008C3464">
        <w:rPr>
          <w:sz w:val="16"/>
        </w:rPr>
        <w:t xml:space="preserve">, is </w:t>
      </w:r>
      <w:r w:rsidRPr="008C3464">
        <w:rPr>
          <w:rStyle w:val="StyleUnderline"/>
          <w:highlight w:val="cyan"/>
        </w:rPr>
        <w:t>using “</w:t>
      </w:r>
      <w:r w:rsidRPr="008C3464">
        <w:rPr>
          <w:rStyle w:val="Emphasis"/>
          <w:highlight w:val="cyan"/>
        </w:rPr>
        <w:t>legislative terrorism</w:t>
      </w:r>
      <w:r w:rsidRPr="008C3464">
        <w:rPr>
          <w:sz w:val="16"/>
        </w:rPr>
        <w:t xml:space="preserve">” and the threat of a global financial crisis </w:t>
      </w:r>
      <w:r w:rsidRPr="008C3464">
        <w:rPr>
          <w:rStyle w:val="StyleUnderline"/>
          <w:highlight w:val="cyan"/>
        </w:rPr>
        <w:t>to impose $</w:t>
      </w:r>
      <w:r w:rsidRPr="008C3464">
        <w:rPr>
          <w:rStyle w:val="Emphasis"/>
          <w:highlight w:val="cyan"/>
        </w:rPr>
        <w:t>4.8 trillion</w:t>
      </w:r>
      <w:r w:rsidRPr="008C3464">
        <w:rPr>
          <w:sz w:val="16"/>
        </w:rPr>
        <w:t xml:space="preserve"> in unpopular </w:t>
      </w:r>
      <w:r w:rsidRPr="008C3464">
        <w:rPr>
          <w:rStyle w:val="StyleUnderline"/>
        </w:rPr>
        <w:t xml:space="preserve">spending </w:t>
      </w:r>
      <w:r w:rsidRPr="008C3464">
        <w:rPr>
          <w:rStyle w:val="StyleUnderline"/>
          <w:highlight w:val="cyan"/>
        </w:rPr>
        <w:t xml:space="preserve">cuts to </w:t>
      </w:r>
      <w:r w:rsidRPr="008C3464">
        <w:rPr>
          <w:rStyle w:val="Emphasis"/>
          <w:highlight w:val="cyan"/>
        </w:rPr>
        <w:t>social</w:t>
      </w:r>
      <w:r w:rsidRPr="008C3464">
        <w:rPr>
          <w:rStyle w:val="Emphasis"/>
        </w:rPr>
        <w:t xml:space="preserve"> safety</w:t>
      </w:r>
      <w:r w:rsidRPr="008C3464">
        <w:rPr>
          <w:rStyle w:val="StyleUnderline"/>
        </w:rPr>
        <w:t xml:space="preserve"> net benefit </w:t>
      </w:r>
      <w:r w:rsidRPr="008C3464">
        <w:rPr>
          <w:rStyle w:val="StyleUnderline"/>
          <w:highlight w:val="cyan"/>
        </w:rPr>
        <w:t>programs</w:t>
      </w:r>
      <w:r w:rsidRPr="008C3464">
        <w:rPr>
          <w:rStyle w:val="StyleUnderline"/>
        </w:rPr>
        <w:t>,</w:t>
      </w:r>
      <w:r w:rsidRPr="008C3464">
        <w:rPr>
          <w:sz w:val="16"/>
        </w:rPr>
        <w:t xml:space="preserve"> undo Democratic legislative victories like the Inflation Reduction Act, </w:t>
      </w:r>
      <w:r w:rsidRPr="008C3464">
        <w:rPr>
          <w:rStyle w:val="StyleUnderline"/>
          <w:highlight w:val="cyan"/>
        </w:rPr>
        <w:t>and</w:t>
      </w:r>
      <w:r w:rsidRPr="008C3464">
        <w:rPr>
          <w:sz w:val="16"/>
        </w:rPr>
        <w:t xml:space="preserve"> undermine the transition to renewable energy while </w:t>
      </w:r>
      <w:r w:rsidRPr="008C3464">
        <w:rPr>
          <w:rStyle w:val="StyleUnderline"/>
          <w:highlight w:val="cyan"/>
        </w:rPr>
        <w:t xml:space="preserve">blocking any new </w:t>
      </w:r>
      <w:r w:rsidRPr="008C3464">
        <w:rPr>
          <w:rStyle w:val="Emphasis"/>
          <w:highlight w:val="cyan"/>
        </w:rPr>
        <w:t>taxes on the wealthy</w:t>
      </w:r>
      <w:r w:rsidRPr="008C3464">
        <w:rPr>
          <w:sz w:val="16"/>
        </w:rPr>
        <w:t xml:space="preserve">. House Speaker Kevin </w:t>
      </w:r>
      <w:r w:rsidRPr="008C3464">
        <w:rPr>
          <w:rStyle w:val="StyleUnderline"/>
          <w:highlight w:val="cyan"/>
        </w:rPr>
        <w:t>McCarthy</w:t>
      </w:r>
      <w:r w:rsidRPr="008C3464">
        <w:rPr>
          <w:sz w:val="16"/>
        </w:rPr>
        <w:t xml:space="preserve">, R-Calif., </w:t>
      </w:r>
      <w:r w:rsidRPr="008C3464">
        <w:rPr>
          <w:rStyle w:val="StyleUnderline"/>
          <w:highlight w:val="cyan"/>
        </w:rPr>
        <w:t xml:space="preserve">is </w:t>
      </w:r>
      <w:r w:rsidRPr="008C3464">
        <w:rPr>
          <w:rStyle w:val="Emphasis"/>
          <w:highlight w:val="cyan"/>
        </w:rPr>
        <w:t>captive</w:t>
      </w:r>
      <w:r w:rsidRPr="008C3464">
        <w:rPr>
          <w:rStyle w:val="StyleUnderline"/>
          <w:highlight w:val="cyan"/>
        </w:rPr>
        <w:t xml:space="preserve"> to</w:t>
      </w:r>
      <w:r w:rsidRPr="008C3464">
        <w:rPr>
          <w:rStyle w:val="StyleUnderline"/>
        </w:rPr>
        <w:t xml:space="preserve"> the MAGA</w:t>
      </w:r>
      <w:r w:rsidRPr="008C3464">
        <w:rPr>
          <w:sz w:val="16"/>
        </w:rPr>
        <w:t xml:space="preserve"> House </w:t>
      </w:r>
      <w:r w:rsidRPr="008C3464">
        <w:rPr>
          <w:rStyle w:val="Emphasis"/>
          <w:highlight w:val="cyan"/>
        </w:rPr>
        <w:t>Freedom Caucus</w:t>
      </w:r>
      <w:r w:rsidRPr="008C3464">
        <w:rPr>
          <w:sz w:val="16"/>
        </w:rPr>
        <w:t xml:space="preserve">, whose votes were critical to his narrow win as speaker. In exchange, McCarthy agreed to MAGA demands to block raising the debt ceiling and force Biden and Democrats to cap discretionary spending at 2022 levels. MAGA House members could care less if a default triggers an economic recession and results, by some estimates, in the loss of six million jobs, a surge of unemployment to 7%, and a steep hit of pensions and 401K plans, endangering retirement security for tens of millions. Fanatical </w:t>
      </w:r>
      <w:r w:rsidRPr="008C3464">
        <w:rPr>
          <w:rStyle w:val="StyleUnderline"/>
        </w:rPr>
        <w:t>MAGA GOP House members</w:t>
      </w:r>
      <w:r w:rsidRPr="008C3464">
        <w:rPr>
          <w:sz w:val="16"/>
        </w:rPr>
        <w:t xml:space="preserve"> seem gleeful at the prospect of wreaking havoc and creating a recession. They </w:t>
      </w:r>
      <w:r w:rsidRPr="008C3464">
        <w:rPr>
          <w:rStyle w:val="StyleUnderline"/>
        </w:rPr>
        <w:t>think</w:t>
      </w:r>
      <w:r w:rsidRPr="008C3464">
        <w:rPr>
          <w:sz w:val="16"/>
        </w:rPr>
        <w:t xml:space="preserve"> angry </w:t>
      </w:r>
      <w:r w:rsidRPr="008C3464">
        <w:rPr>
          <w:rStyle w:val="StyleUnderline"/>
        </w:rPr>
        <w:t>voters will blame Biden</w:t>
      </w:r>
      <w:r w:rsidRPr="008C3464">
        <w:rPr>
          <w:sz w:val="16"/>
        </w:rPr>
        <w:t xml:space="preserve"> and the Democrats and reward Republicans with a victory in the 2024 presidential and congressional elections</w:t>
      </w:r>
    </w:p>
    <w:p w14:paraId="0C4C6788" w14:textId="77777777" w:rsidR="006943EC" w:rsidRPr="008C3464" w:rsidRDefault="006943EC" w:rsidP="00087BE2">
      <w:pPr>
        <w:rPr>
          <w:rStyle w:val="StyleUnderline"/>
        </w:rPr>
      </w:pPr>
    </w:p>
    <w:p w14:paraId="15937708" w14:textId="15737217" w:rsidR="00AC32FB" w:rsidRPr="008C3464" w:rsidRDefault="00AC32FB" w:rsidP="00AC32FB">
      <w:pPr>
        <w:pStyle w:val="Heading4"/>
      </w:pPr>
      <w:r w:rsidRPr="008C3464">
        <w:t>Republicans don’t want tax hikes</w:t>
      </w:r>
    </w:p>
    <w:p w14:paraId="554A19D0" w14:textId="77777777" w:rsidR="00AC32FB" w:rsidRPr="008C3464" w:rsidRDefault="00AC32FB" w:rsidP="00AC32FB">
      <w:r w:rsidRPr="008C3464">
        <w:rPr>
          <w:b/>
          <w:bCs/>
          <w:sz w:val="26"/>
          <w:szCs w:val="26"/>
        </w:rPr>
        <w:t>Otten 23</w:t>
      </w:r>
      <w:r w:rsidRPr="008C3464">
        <w:t xml:space="preserve">, </w:t>
      </w:r>
      <w:r w:rsidRPr="008C3464">
        <w:rPr>
          <w:sz w:val="18"/>
          <w:szCs w:val="18"/>
        </w:rPr>
        <w:t>Tori, Tori Otten is a Breaking News Writer for The New Republic. She covers general news with a focus on US politics and business, Republicans Literally Laugh Off Idea of Taxing the Rich to Fix Budget, May 17</w:t>
      </w:r>
      <w:r w:rsidRPr="008C3464">
        <w:rPr>
          <w:sz w:val="18"/>
          <w:szCs w:val="18"/>
          <w:vertAlign w:val="superscript"/>
        </w:rPr>
        <w:t>th</w:t>
      </w:r>
      <w:r w:rsidRPr="008C3464">
        <w:rPr>
          <w:sz w:val="18"/>
          <w:szCs w:val="18"/>
        </w:rPr>
        <w:t>, 2023, https://newrepublic.com/post/172782/republicans-literally-laugh-off-idea-taxing-rich-fix-budget[AMoss]</w:t>
      </w:r>
    </w:p>
    <w:p w14:paraId="16CD2B57" w14:textId="77777777" w:rsidR="00AC32FB" w:rsidRPr="008C3464" w:rsidRDefault="00AC32FB" w:rsidP="00AC32FB">
      <w:pPr>
        <w:rPr>
          <w:rStyle w:val="StyleUnderline"/>
        </w:rPr>
      </w:pPr>
      <w:r w:rsidRPr="008C3464">
        <w:rPr>
          <w:rStyle w:val="StyleUnderline"/>
          <w:highlight w:val="cyan"/>
        </w:rPr>
        <w:t>Republicans</w:t>
      </w:r>
      <w:r w:rsidRPr="008C3464">
        <w:rPr>
          <w:rStyle w:val="StyleUnderline"/>
        </w:rPr>
        <w:t xml:space="preserve"> have said they </w:t>
      </w:r>
      <w:r w:rsidRPr="008C3464">
        <w:rPr>
          <w:rStyle w:val="StyleUnderline"/>
          <w:highlight w:val="cyan"/>
        </w:rPr>
        <w:t>want to reduce </w:t>
      </w:r>
      <w:hyperlink r:id="rId40" w:history="1">
        <w:r w:rsidRPr="008C3464">
          <w:rPr>
            <w:rStyle w:val="StyleUnderline"/>
            <w:highlight w:val="cyan"/>
          </w:rPr>
          <w:t>government spending</w:t>
        </w:r>
      </w:hyperlink>
      <w:r w:rsidRPr="008C3464">
        <w:rPr>
          <w:rStyle w:val="StyleUnderline"/>
          <w:highlight w:val="cyan"/>
        </w:rPr>
        <w:t> and increase</w:t>
      </w:r>
      <w:r w:rsidRPr="008C3464">
        <w:rPr>
          <w:rStyle w:val="StyleUnderline"/>
        </w:rPr>
        <w:t xml:space="preserve"> U.S. </w:t>
      </w:r>
      <w:r w:rsidRPr="008C3464">
        <w:rPr>
          <w:rStyle w:val="StyleUnderline"/>
          <w:highlight w:val="cyan"/>
        </w:rPr>
        <w:t>revenue</w:t>
      </w:r>
      <w:r w:rsidRPr="008C3464">
        <w:rPr>
          <w:rStyle w:val="StyleUnderline"/>
        </w:rPr>
        <w:t>—</w:t>
      </w:r>
      <w:r w:rsidRPr="008C3464">
        <w:rPr>
          <w:rStyle w:val="StyleUnderline"/>
          <w:highlight w:val="cyan"/>
        </w:rPr>
        <w:t>but not if it inconveniences rich people</w:t>
      </w:r>
      <w:r w:rsidRPr="008C3464">
        <w:rPr>
          <w:rStyle w:val="StyleUnderline"/>
        </w:rPr>
        <w:t>, apparently.</w:t>
      </w:r>
    </w:p>
    <w:p w14:paraId="580455DC" w14:textId="77777777" w:rsidR="00AC32FB" w:rsidRPr="008C3464" w:rsidRDefault="00AC32FB" w:rsidP="00AC32FB">
      <w:r w:rsidRPr="008C3464">
        <w:rPr>
          <w:rStyle w:val="StyleUnderline"/>
        </w:rPr>
        <w:t xml:space="preserve">When a </w:t>
      </w:r>
      <w:r w:rsidRPr="008C3464">
        <w:rPr>
          <w:rStyle w:val="StyleUnderline"/>
          <w:highlight w:val="cyan"/>
        </w:rPr>
        <w:t>reporter asked</w:t>
      </w:r>
      <w:r w:rsidRPr="008C3464">
        <w:rPr>
          <w:rStyle w:val="StyleUnderline"/>
        </w:rPr>
        <w:t xml:space="preserve"> House Speaker Kevin </w:t>
      </w:r>
      <w:r w:rsidRPr="008C3464">
        <w:rPr>
          <w:rStyle w:val="StyleUnderline"/>
          <w:highlight w:val="cyan"/>
        </w:rPr>
        <w:t>McCarthy if he would consider raising taxes on wealthy Americans, he answered with</w:t>
      </w:r>
      <w:r w:rsidRPr="008C3464">
        <w:rPr>
          <w:rStyle w:val="StyleUnderline"/>
        </w:rPr>
        <w:t xml:space="preserve"> a short “</w:t>
      </w:r>
      <w:r w:rsidRPr="008C3464">
        <w:rPr>
          <w:rStyle w:val="StyleUnderline"/>
          <w:highlight w:val="cyan"/>
        </w:rPr>
        <w:t>No” before the question was</w:t>
      </w:r>
      <w:r w:rsidRPr="008C3464">
        <w:rPr>
          <w:rStyle w:val="StyleUnderline"/>
        </w:rPr>
        <w:t xml:space="preserve"> even </w:t>
      </w:r>
      <w:r w:rsidRPr="008C3464">
        <w:rPr>
          <w:rStyle w:val="StyleUnderline"/>
          <w:highlight w:val="cyan"/>
        </w:rPr>
        <w:t>finished</w:t>
      </w:r>
      <w:r w:rsidRPr="008C3464">
        <w:rPr>
          <w:highlight w:val="cyan"/>
        </w:rPr>
        <w:t>.</w:t>
      </w:r>
      <w:r w:rsidRPr="008C3464">
        <w:t xml:space="preserve"> Republicans standing around him groaned and shook their heads. They then began laughing when McCarthy asked where the reporter was earlier.</w:t>
      </w:r>
    </w:p>
    <w:p w14:paraId="395ECE09" w14:textId="77777777" w:rsidR="00AC32FB" w:rsidRPr="008C3464" w:rsidRDefault="00AC32FB" w:rsidP="00AC32FB">
      <w:pPr>
        <w:rPr>
          <w:rStyle w:val="StyleUnderline"/>
        </w:rPr>
      </w:pPr>
      <w:r w:rsidRPr="008C3464">
        <w:rPr>
          <w:rStyle w:val="StyleUnderline"/>
        </w:rPr>
        <w:t xml:space="preserve">McCarthy </w:t>
      </w:r>
      <w:r w:rsidRPr="008C3464">
        <w:rPr>
          <w:rStyle w:val="StyleUnderline"/>
          <w:highlight w:val="cyan"/>
        </w:rPr>
        <w:t>explained that wealth taxes weren’t necessary</w:t>
      </w:r>
      <w:r w:rsidRPr="008C3464">
        <w:rPr>
          <w:rStyle w:val="StyleUnderline"/>
        </w:rPr>
        <w:t xml:space="preserve"> because the United States has a revenue of 20 percent of gross domestic product,</w:t>
      </w:r>
      <w:r w:rsidRPr="008C3464">
        <w:t xml:space="preserve"> as opposed to 17 percent in previous years. </w:t>
      </w:r>
      <w:r w:rsidRPr="008C3464">
        <w:rPr>
          <w:rStyle w:val="StyleUnderline"/>
          <w:highlight w:val="cyan"/>
        </w:rPr>
        <w:t>Instead, inflation was due to the Democrats spending</w:t>
      </w:r>
      <w:r w:rsidRPr="008C3464">
        <w:rPr>
          <w:rStyle w:val="StyleUnderline"/>
        </w:rPr>
        <w:t xml:space="preserve"> $6 trillion after winning the presidential election in 2020.</w:t>
      </w:r>
    </w:p>
    <w:p w14:paraId="05130571" w14:textId="77777777" w:rsidR="00AC32FB" w:rsidRPr="008C3464" w:rsidRDefault="00AC32FB" w:rsidP="00AC32FB">
      <w:pPr>
        <w:rPr>
          <w:rStyle w:val="StyleUnderline"/>
        </w:rPr>
      </w:pPr>
      <w:r w:rsidRPr="008C3464">
        <w:t>McCarthy’s statement about revenue is technically true: The U.S. revenues in 2022 totaled 19.6 percent of GDP, according to the </w:t>
      </w:r>
      <w:hyperlink r:id="rId41" w:tgtFrame="_blank" w:history="1">
        <w:r w:rsidRPr="008C3464">
          <w:rPr>
            <w:rStyle w:val="Hyperlink"/>
          </w:rPr>
          <w:t>Congressional Budget Office</w:t>
        </w:r>
      </w:hyperlink>
      <w:r w:rsidRPr="008C3464">
        <w:t xml:space="preserve">, compared to the annual average of 17.4 percent in the five decades prior. </w:t>
      </w:r>
      <w:r w:rsidRPr="008C3464">
        <w:rPr>
          <w:rStyle w:val="StyleUnderline"/>
        </w:rPr>
        <w:t>Most of that revenue comes from income taxes.</w:t>
      </w:r>
    </w:p>
    <w:p w14:paraId="45C46F2E" w14:textId="77777777" w:rsidR="00AC32FB" w:rsidRPr="008C3464" w:rsidRDefault="00AC32FB" w:rsidP="00AC32FB">
      <w:pPr>
        <w:rPr>
          <w:rStyle w:val="StyleUnderline"/>
        </w:rPr>
      </w:pPr>
      <w:r w:rsidRPr="008C3464">
        <w:t xml:space="preserve">But </w:t>
      </w:r>
      <w:r w:rsidRPr="008C3464">
        <w:rPr>
          <w:rStyle w:val="StyleUnderline"/>
          <w:highlight w:val="cyan"/>
        </w:rPr>
        <w:t>raising taxes on the wealthy</w:t>
      </w:r>
      <w:r w:rsidRPr="008C3464">
        <w:rPr>
          <w:rStyle w:val="StyleUnderline"/>
        </w:rPr>
        <w:t xml:space="preserve">, even by a little bit, </w:t>
      </w:r>
      <w:r w:rsidRPr="008C3464">
        <w:rPr>
          <w:rStyle w:val="StyleUnderline"/>
          <w:highlight w:val="cyan"/>
        </w:rPr>
        <w:t>would produce huge amounts of revenue</w:t>
      </w:r>
      <w:r w:rsidRPr="008C3464">
        <w:rPr>
          <w:rStyle w:val="StyleUnderline"/>
        </w:rPr>
        <w:t>.</w:t>
      </w:r>
      <w:r w:rsidRPr="008C3464">
        <w:t xml:space="preserve"> In 2021, Senators </w:t>
      </w:r>
      <w:r w:rsidRPr="008C3464">
        <w:rPr>
          <w:rStyle w:val="StyleUnderline"/>
        </w:rPr>
        <w:t>Elizabeth Warren and Bernie Sanders </w:t>
      </w:r>
      <w:hyperlink r:id="rId42" w:tgtFrame="_blank" w:history="1">
        <w:r w:rsidRPr="008C3464">
          <w:rPr>
            <w:rStyle w:val="StyleUnderline"/>
          </w:rPr>
          <w:t>proposed</w:t>
        </w:r>
      </w:hyperlink>
      <w:r w:rsidRPr="008C3464">
        <w:rPr>
          <w:rStyle w:val="StyleUnderline"/>
        </w:rPr>
        <w:t> charging billionaires a 3 percent wealth tax, and households and trusts worth between $50 million and $1 billion a tax of just 2 percent per year.</w:t>
      </w:r>
    </w:p>
    <w:p w14:paraId="1BEA1B38" w14:textId="77777777" w:rsidR="00AC32FB" w:rsidRPr="008C3464" w:rsidRDefault="00AC32FB" w:rsidP="00AC32FB">
      <w:r w:rsidRPr="008C3464">
        <w:rPr>
          <w:rStyle w:val="StyleUnderline"/>
        </w:rPr>
        <w:t xml:space="preserve">This </w:t>
      </w:r>
      <w:r w:rsidRPr="008C3464">
        <w:rPr>
          <w:rStyle w:val="StyleUnderline"/>
          <w:highlight w:val="cyan"/>
        </w:rPr>
        <w:t>would only apply to a tiny fraction of Americans, but it could produce about $3 trillion in revenue</w:t>
      </w:r>
      <w:r w:rsidRPr="008C3464">
        <w:rPr>
          <w:rStyle w:val="StyleUnderline"/>
        </w:rPr>
        <w:t xml:space="preserve"> over the next decade</w:t>
      </w:r>
      <w:r w:rsidRPr="008C3464">
        <w:t>, University of Berkeley economists predicted.</w:t>
      </w:r>
    </w:p>
    <w:p w14:paraId="18778DBD" w14:textId="3D8550BF" w:rsidR="002F6EC4" w:rsidRPr="008C3464" w:rsidRDefault="00AC32FB" w:rsidP="00AC32FB">
      <w:pPr>
        <w:rPr>
          <w:rStyle w:val="StyleUnderline"/>
        </w:rPr>
      </w:pPr>
      <w:r w:rsidRPr="008C3464">
        <w:t>In his </w:t>
      </w:r>
      <w:hyperlink r:id="rId43" w:history="1">
        <w:r w:rsidRPr="008C3464">
          <w:rPr>
            <w:rStyle w:val="Hyperlink"/>
          </w:rPr>
          <w:t>budget</w:t>
        </w:r>
      </w:hyperlink>
      <w:r w:rsidRPr="008C3464">
        <w:t xml:space="preserve">, President Joe Biden proposed increasing taxes on wealthy Americans and corporations and using the revenue to expand health care, childcare assistance, and housing aid. </w:t>
      </w:r>
      <w:r w:rsidRPr="008C3464">
        <w:rPr>
          <w:rStyle w:val="StyleUnderline"/>
        </w:rPr>
        <w:t xml:space="preserve">Not only have </w:t>
      </w:r>
      <w:r w:rsidRPr="008C3464">
        <w:rPr>
          <w:rStyle w:val="StyleUnderline"/>
          <w:highlight w:val="cyan"/>
        </w:rPr>
        <w:t>Republicans fought this plan</w:t>
      </w:r>
      <w:r w:rsidRPr="008C3464">
        <w:rPr>
          <w:rStyle w:val="StyleUnderline"/>
        </w:rPr>
        <w:t xml:space="preserve">, but </w:t>
      </w:r>
      <w:r w:rsidRPr="008C3464">
        <w:rPr>
          <w:rStyle w:val="StyleUnderline"/>
          <w:highlight w:val="cyan"/>
        </w:rPr>
        <w:t>their own budget proposes punishing lower-income Americans to benefit the wealthy.</w:t>
      </w:r>
    </w:p>
    <w:p w14:paraId="7FB61ABD" w14:textId="77777777" w:rsidR="00841B2E" w:rsidRPr="008C3464" w:rsidRDefault="00841B2E" w:rsidP="00AC32FB">
      <w:pPr>
        <w:rPr>
          <w:rStyle w:val="StyleUnderline"/>
        </w:rPr>
      </w:pPr>
    </w:p>
    <w:p w14:paraId="6DF268C8" w14:textId="77777777" w:rsidR="004169AF" w:rsidRPr="008C3464" w:rsidRDefault="004169AF" w:rsidP="004169AF">
      <w:pPr>
        <w:pStyle w:val="Heading4"/>
      </w:pPr>
      <w:r w:rsidRPr="008C3464">
        <w:t>Republicans are cutting taxes now – a new wealth or carbon tax would directly contradict with recent legislation passed.</w:t>
      </w:r>
    </w:p>
    <w:p w14:paraId="07AAC522" w14:textId="77777777" w:rsidR="004169AF" w:rsidRPr="008C3464" w:rsidRDefault="004169AF" w:rsidP="004169AF">
      <w:r w:rsidRPr="008C3464">
        <w:rPr>
          <w:rStyle w:val="Style13ptBold"/>
        </w:rPr>
        <w:t xml:space="preserve">Rosenberg 6-9 </w:t>
      </w:r>
      <w:r w:rsidRPr="008C3464">
        <w:t>[Yuval Rosenberg; oversees all aspects of The Fiscal Times' website and email newsletter, from editorial to audience and business development ; 6-9-2023; House Republicans Unveil New Tax Cut Plan; Fiscal Times; https://www.thefiscaltimes.com/newsletter/20230609-House-Republicans-Unveil-New-Tax-Cut-Plan; 6-23-2023; AA]</w:t>
      </w:r>
    </w:p>
    <w:p w14:paraId="3D596239" w14:textId="77777777" w:rsidR="004169AF" w:rsidRPr="008C3464" w:rsidRDefault="004169AF" w:rsidP="004169AF">
      <w:pPr>
        <w:rPr>
          <w:sz w:val="16"/>
        </w:rPr>
      </w:pPr>
      <w:r w:rsidRPr="008C3464">
        <w:rPr>
          <w:sz w:val="16"/>
        </w:rPr>
        <w:t xml:space="preserve">House </w:t>
      </w:r>
      <w:r w:rsidRPr="008C3464">
        <w:rPr>
          <w:rStyle w:val="StyleUnderline"/>
        </w:rPr>
        <w:t>Republicans Unveil New Tax Cut Plan</w:t>
      </w:r>
      <w:r w:rsidRPr="008C3464">
        <w:rPr>
          <w:sz w:val="16"/>
        </w:rPr>
        <w:t xml:space="preserve"> Fresh off their battle to cut federal spending in exchange for agreeing to raise the debt ceiling, House Republicans on Friday released plans for a new package of tax cuts </w:t>
      </w:r>
      <w:r w:rsidRPr="008C3464">
        <w:rPr>
          <w:rStyle w:val="StyleUnderline"/>
        </w:rPr>
        <w:t>that would likely reduce revenues by billions of dollars</w:t>
      </w:r>
      <w:r w:rsidRPr="008C3464">
        <w:rPr>
          <w:sz w:val="16"/>
        </w:rPr>
        <w:t xml:space="preserve">. The three bills included in the American Families and Jobs Act were introduced by Rep. Jason T. Smith, the Missouri Republican who chairs the Ways and Means Committee. Members of the committee told Roll Call that they hope to finish markup of the legislation by the end of next week. What’s in the legislation: One of the bills would </w:t>
      </w:r>
      <w:r w:rsidRPr="008C3464">
        <w:rPr>
          <w:rStyle w:val="StyleUnderline"/>
        </w:rPr>
        <w:t>revive tax breaks for corporate</w:t>
      </w:r>
      <w:r w:rsidRPr="008C3464">
        <w:rPr>
          <w:sz w:val="16"/>
        </w:rPr>
        <w:t xml:space="preserve"> research and development that were included in the 2017 Republican tax law but allowed to expire last year. Taking </w:t>
      </w:r>
      <w:r w:rsidRPr="008C3464">
        <w:rPr>
          <w:rStyle w:val="StyleUnderline"/>
        </w:rPr>
        <w:t>aim at</w:t>
      </w:r>
      <w:r w:rsidRPr="008C3464">
        <w:rPr>
          <w:sz w:val="16"/>
        </w:rPr>
        <w:t xml:space="preserve"> some of </w:t>
      </w:r>
      <w:r w:rsidRPr="008C3464">
        <w:rPr>
          <w:rStyle w:val="StyleUnderline"/>
        </w:rPr>
        <w:t>the environmental provisions</w:t>
      </w:r>
      <w:r w:rsidRPr="008C3464">
        <w:rPr>
          <w:sz w:val="16"/>
        </w:rPr>
        <w:t xml:space="preserve"> in the Inflation Reduction Act that President Joe Biden signed into law last summer, the bill would also limit tax breaks for </w:t>
      </w:r>
      <w:r w:rsidRPr="008C3464">
        <w:rPr>
          <w:rStyle w:val="StyleUnderline"/>
        </w:rPr>
        <w:t>the purchase of electric cars and revoke some tax credits for investments in clean energy</w:t>
      </w:r>
      <w:r w:rsidRPr="008C3464">
        <w:rPr>
          <w:sz w:val="16"/>
        </w:rPr>
        <w:t>. And it would terminate a new Superfund tax on crude oil, as well as end the ability of the Superfund to borrow from general tax revenue</w:t>
      </w:r>
    </w:p>
    <w:p w14:paraId="5F0E775F" w14:textId="77777777" w:rsidR="00AC32FB" w:rsidRPr="008C3464" w:rsidRDefault="00AC32FB" w:rsidP="00087BE2"/>
    <w:p w14:paraId="35A30EA8" w14:textId="472DA745" w:rsidR="00802873" w:rsidRDefault="00802873" w:rsidP="00802873">
      <w:pPr>
        <w:pStyle w:val="Heading3"/>
      </w:pPr>
      <w:r w:rsidRPr="008C3464">
        <w:t>Link---</w:t>
      </w:r>
      <w:r w:rsidR="009511AE" w:rsidRPr="008C3464">
        <w:t>McCarthy</w:t>
      </w:r>
    </w:p>
    <w:p w14:paraId="2D15833F" w14:textId="77777777" w:rsidR="007765BA" w:rsidRDefault="007765BA" w:rsidP="007765BA"/>
    <w:p w14:paraId="2E5D4070" w14:textId="77777777" w:rsidR="007765BA" w:rsidRPr="00AC41FC" w:rsidRDefault="007765BA" w:rsidP="007765BA">
      <w:pPr>
        <w:pStyle w:val="Heading4"/>
        <w:rPr>
          <w:sz w:val="24"/>
          <w:szCs w:val="24"/>
        </w:rPr>
      </w:pPr>
      <w:r w:rsidRPr="00AC41FC">
        <w:rPr>
          <w:sz w:val="24"/>
          <w:szCs w:val="24"/>
        </w:rPr>
        <w:t xml:space="preserve">The next strike for </w:t>
      </w:r>
      <w:proofErr w:type="spellStart"/>
      <w:r w:rsidRPr="00AC41FC">
        <w:rPr>
          <w:sz w:val="24"/>
          <w:szCs w:val="24"/>
        </w:rPr>
        <w:t>Mcarthy</w:t>
      </w:r>
      <w:proofErr w:type="spellEnd"/>
      <w:r w:rsidRPr="00AC41FC">
        <w:rPr>
          <w:sz w:val="24"/>
          <w:szCs w:val="24"/>
        </w:rPr>
        <w:t xml:space="preserve"> means he’s out</w:t>
      </w:r>
    </w:p>
    <w:p w14:paraId="4A7DD21E" w14:textId="77777777" w:rsidR="007765BA" w:rsidRPr="003E3C8D" w:rsidRDefault="007765BA" w:rsidP="007765BA">
      <w:r w:rsidRPr="00AC41FC">
        <w:t xml:space="preserve">Barbara </w:t>
      </w:r>
      <w:r w:rsidRPr="00AC41FC">
        <w:rPr>
          <w:rStyle w:val="Style13ptBold"/>
          <w:sz w:val="24"/>
        </w:rPr>
        <w:t>Sprunt</w:t>
      </w:r>
      <w:r w:rsidRPr="00AC41FC">
        <w:t xml:space="preserve"> </w:t>
      </w:r>
      <w:r w:rsidRPr="00AC41FC">
        <w:rPr>
          <w:rStyle w:val="Style13ptBold"/>
          <w:sz w:val="24"/>
        </w:rPr>
        <w:t>&amp;</w:t>
      </w:r>
      <w:r w:rsidRPr="00AC41FC">
        <w:t xml:space="preserve"> Deirdre </w:t>
      </w:r>
      <w:r w:rsidRPr="00AC41FC">
        <w:rPr>
          <w:rStyle w:val="Style13ptBold"/>
          <w:sz w:val="24"/>
        </w:rPr>
        <w:t>Walsh</w:t>
      </w:r>
      <w:r w:rsidRPr="00AC41FC">
        <w:t>, 5-30-20</w:t>
      </w:r>
      <w:r w:rsidRPr="00AC41FC">
        <w:rPr>
          <w:rStyle w:val="Style13ptBold"/>
          <w:sz w:val="24"/>
        </w:rPr>
        <w:t>23</w:t>
      </w:r>
      <w:r w:rsidRPr="00AC41FC">
        <w:t xml:space="preserve">, </w:t>
      </w:r>
      <w:r w:rsidRPr="003E3C8D">
        <w:t>Sprunt is a producer on NPR's Washington desk, where she reports and produces breaking news and feature political content, Walsh is a congressional correspondent for NPR's Washington Desk,</w:t>
      </w:r>
      <w:r w:rsidRPr="00AC41FC">
        <w:t xml:space="preserve"> "</w:t>
      </w:r>
      <w:r w:rsidRPr="00AC41FC">
        <w:rPr>
          <w:rStyle w:val="Emphasis"/>
          <w:sz w:val="21"/>
        </w:rPr>
        <w:t>Far-right members threaten a 'reckoning' over McCarthy's debt limit deal</w:t>
      </w:r>
      <w:r w:rsidRPr="00AC41FC">
        <w:t xml:space="preserve">," NPR, https://www.npr.org/2023/05/30/1178878967/mccarthy-house-conservatives-debt-ceiling-deal-vote /// </w:t>
      </w:r>
      <w:proofErr w:type="spellStart"/>
      <w:r w:rsidRPr="00AC41FC">
        <w:t>KirK</w:t>
      </w:r>
      <w:proofErr w:type="spellEnd"/>
    </w:p>
    <w:p w14:paraId="57F2A309" w14:textId="77777777" w:rsidR="007765BA" w:rsidRPr="00AC41FC" w:rsidRDefault="007765BA" w:rsidP="007765BA">
      <w:r w:rsidRPr="00AC41FC">
        <w:t>Anger over House Speaker Kevin McCarthy's </w:t>
      </w:r>
      <w:hyperlink r:id="rId44" w:history="1">
        <w:r w:rsidRPr="00AC41FC">
          <w:rPr>
            <w:rStyle w:val="Hyperlink"/>
          </w:rPr>
          <w:t>deal with President Biden to raise the debt ceiling</w:t>
        </w:r>
      </w:hyperlink>
      <w:r w:rsidRPr="00AC41FC">
        <w:t> is bubbling over, with some conservative members threatening to oust McCarthy as speaker.</w:t>
      </w:r>
    </w:p>
    <w:p w14:paraId="12657DD1" w14:textId="77777777" w:rsidR="007765BA" w:rsidRPr="00AC41FC" w:rsidRDefault="007765BA" w:rsidP="007765BA">
      <w:r w:rsidRPr="00AC41FC">
        <w:t>"</w:t>
      </w:r>
      <w:r w:rsidRPr="00AC41FC">
        <w:rPr>
          <w:rStyle w:val="StyleUnderline"/>
          <w:sz w:val="21"/>
        </w:rPr>
        <w:t>This deal fails — fails completely — and that's why these members and others will be absolutely opposed to the deal and we will do everything in our power to stop it</w:t>
      </w:r>
      <w:r w:rsidRPr="00AC41FC">
        <w:t>," House Freedom Caucus Chairman Scott Perry of Pennsylvania said during a press conference with caucus members Tuesday afternoon.</w:t>
      </w:r>
    </w:p>
    <w:p w14:paraId="5A9883D4" w14:textId="77777777" w:rsidR="007765BA" w:rsidRPr="00AC41FC" w:rsidRDefault="007765BA" w:rsidP="007765BA">
      <w:r w:rsidRPr="00AC41FC">
        <w:t>Texas Rep. Chip Roy, a member of the Freedom Caucus, was even more blunt: "The Republican conference right now has been torn asunder," he said. "Not one Republican should vote for this deal – not one."</w:t>
      </w:r>
    </w:p>
    <w:p w14:paraId="2806521B" w14:textId="77777777" w:rsidR="007765BA" w:rsidRPr="00AC41FC" w:rsidRDefault="007765BA" w:rsidP="007765BA">
      <w:r w:rsidRPr="00AC41FC">
        <w:t>Roy argued there was a "breach" in the structure set up by House Republicans after the </w:t>
      </w:r>
      <w:hyperlink r:id="rId45" w:history="1">
        <w:r w:rsidRPr="00AC41FC">
          <w:rPr>
            <w:rStyle w:val="Hyperlink"/>
          </w:rPr>
          <w:t>January vote to elect McCarthy as speaker</w:t>
        </w:r>
      </w:hyperlink>
      <w:r w:rsidRPr="00AC41FC">
        <w:t>. He vowed to fight the new compromise bill and, without mentioning the speaker by name, added: "No matter what happens, there is going to be a reckoning."</w:t>
      </w:r>
    </w:p>
    <w:p w14:paraId="1588937A" w14:textId="77777777" w:rsidR="007765BA" w:rsidRPr="00AC41FC" w:rsidRDefault="007765BA" w:rsidP="007765BA">
      <w:r w:rsidRPr="00AC41FC">
        <w:t>Under a rule McCarthy agreed to in January as a concession to his conservative critics, any one House member can offer a resolution to remove the House speaker.</w:t>
      </w:r>
    </w:p>
    <w:p w14:paraId="338E759B" w14:textId="77777777" w:rsidR="007765BA" w:rsidRPr="00AC41FC" w:rsidRDefault="007765BA" w:rsidP="007765BA">
      <w:r w:rsidRPr="00AC41FC">
        <w:t>The deal McCarthy and Biden reached in principal over the weekend would avoid a historic government debt default by raising the nation's debt ceiling for nearly two years.</w:t>
      </w:r>
    </w:p>
    <w:p w14:paraId="7B427D51" w14:textId="77777777" w:rsidR="007765BA" w:rsidRPr="00AC41FC" w:rsidRDefault="007765BA" w:rsidP="007765BA">
      <w:pPr>
        <w:rPr>
          <w:rStyle w:val="StyleUnderline"/>
          <w:sz w:val="21"/>
        </w:rPr>
      </w:pPr>
      <w:r w:rsidRPr="00AC41FC">
        <w:rPr>
          <w:rStyle w:val="StyleUnderline"/>
          <w:sz w:val="21"/>
        </w:rPr>
        <w:t>The compromise bill, clocking in at </w:t>
      </w:r>
      <w:hyperlink r:id="rId46" w:history="1">
        <w:r w:rsidRPr="00AC41FC">
          <w:rPr>
            <w:rStyle w:val="StyleUnderline"/>
            <w:sz w:val="21"/>
          </w:rPr>
          <w:t>99 pages long</w:t>
        </w:r>
      </w:hyperlink>
      <w:r w:rsidRPr="00AC41FC">
        <w:rPr>
          <w:rStyle w:val="StyleUnderline"/>
          <w:sz w:val="21"/>
        </w:rPr>
        <w:t>, holds nondefense spending for fiscal year 2024 at roughly current levels and will raise it by 1% in 2025. It also sets spending caps for the federal budget, raises the age of food stamp recipients subject to work requirements and claws back funding for the Internal Revenue Service, among other things. But some conservatives in the House criticized the scale of the cuts, arguing they were not fully in line with an earlier partisan bill to raise the debt ceiling that House Republicans passed in April.</w:t>
      </w:r>
    </w:p>
    <w:p w14:paraId="40CE8D9A" w14:textId="77777777" w:rsidR="007765BA" w:rsidRPr="00AC41FC" w:rsidRDefault="007765BA" w:rsidP="007765BA">
      <w:r w:rsidRPr="00AC41FC">
        <w:t>One after another, members of the Freedom Caucus at the press conference called on fellow Republicans to oppose the bill.</w:t>
      </w:r>
    </w:p>
    <w:p w14:paraId="4F1B2C7A" w14:textId="77777777" w:rsidR="007765BA" w:rsidRPr="00AC41FC" w:rsidRDefault="007765BA" w:rsidP="007765BA">
      <w:r w:rsidRPr="00AC41FC">
        <w:t>Rep. Dan Bishop, R-N.C., called the vote on the deal a "career-defining vote for every Republican."</w:t>
      </w:r>
    </w:p>
    <w:p w14:paraId="608634DC" w14:textId="77777777" w:rsidR="007765BA" w:rsidRPr="00AC41FC" w:rsidRDefault="007765BA" w:rsidP="007765BA">
      <w:r w:rsidRPr="00AC41FC">
        <w:t>Later, when asked by reporters if a motion to oust McCarthy over the bill is on the table, Bishop was the sole member to raise his hand.</w:t>
      </w:r>
    </w:p>
    <w:p w14:paraId="17A6D562" w14:textId="77777777" w:rsidR="007765BA" w:rsidRPr="00AC41FC" w:rsidRDefault="007765BA" w:rsidP="007765BA">
      <w:r w:rsidRPr="00AC41FC">
        <w:t>McCarthy, for his part, is projecting confidence.</w:t>
      </w:r>
    </w:p>
    <w:p w14:paraId="7654D4EF" w14:textId="77777777" w:rsidR="007765BA" w:rsidRPr="00AC41FC" w:rsidRDefault="007765BA" w:rsidP="007765BA">
      <w:r w:rsidRPr="00AC41FC">
        <w:t>Asked by reporters whether he thinks his speakership is secure, McCarthy responded: "Yep."</w:t>
      </w:r>
    </w:p>
    <w:p w14:paraId="2F79C7D7" w14:textId="77777777" w:rsidR="007765BA" w:rsidRPr="00AC41FC" w:rsidRDefault="007765BA" w:rsidP="007765BA">
      <w:r w:rsidRPr="00AC41FC">
        <w:t>Sponsor Message</w:t>
      </w:r>
    </w:p>
    <w:p w14:paraId="6DF4560C" w14:textId="77777777" w:rsidR="007765BA" w:rsidRPr="00AC41FC" w:rsidRDefault="007765BA" w:rsidP="007765BA">
      <w:r w:rsidRPr="00AC41FC">
        <w:t>As to opposition from members of his own conference, McCarthy defended the deal, saying "it's the most conservative deal we ever had."</w:t>
      </w:r>
    </w:p>
    <w:p w14:paraId="51960D7C" w14:textId="77777777" w:rsidR="007765BA" w:rsidRPr="00AC41FC" w:rsidRDefault="007765BA" w:rsidP="007765BA">
      <w:pPr>
        <w:rPr>
          <w:rStyle w:val="StyleUnderline"/>
          <w:sz w:val="21"/>
        </w:rPr>
      </w:pPr>
      <w:r w:rsidRPr="00AC41FC">
        <w:rPr>
          <w:rStyle w:val="StyleUnderline"/>
          <w:sz w:val="21"/>
        </w:rPr>
        <w:t>He added: "Sometimes people just don't want to vote for a debt ceiling."</w:t>
      </w:r>
    </w:p>
    <w:p w14:paraId="049022F2" w14:textId="77777777" w:rsidR="007765BA" w:rsidRPr="00AC41FC" w:rsidRDefault="007765BA" w:rsidP="007765BA">
      <w:pPr>
        <w:rPr>
          <w:rStyle w:val="StyleUnderline"/>
          <w:sz w:val="21"/>
        </w:rPr>
      </w:pPr>
      <w:r w:rsidRPr="00AC41FC">
        <w:rPr>
          <w:rStyle w:val="StyleUnderline"/>
          <w:sz w:val="21"/>
        </w:rPr>
        <w:t>Rep. Patrick McHenry, one of the key negotiators of the deal, told reporters he does not believe McCarthy's job is in jeopardy.</w:t>
      </w:r>
    </w:p>
    <w:p w14:paraId="289949AD" w14:textId="77777777" w:rsidR="007765BA" w:rsidRPr="00AC41FC" w:rsidRDefault="007765BA" w:rsidP="007765BA">
      <w:pPr>
        <w:rPr>
          <w:rStyle w:val="StyleUnderline"/>
          <w:sz w:val="21"/>
        </w:rPr>
      </w:pPr>
      <w:r w:rsidRPr="00AC41FC">
        <w:rPr>
          <w:rStyle w:val="StyleUnderline"/>
          <w:sz w:val="21"/>
        </w:rPr>
        <w:t>"With a narrow majority in the House, we got the most conservative outcome we possibly could," the North Carolina Republican said. "I wanted more — I absolutely wanted more — but what we have here is better than what was about to come."</w:t>
      </w:r>
    </w:p>
    <w:p w14:paraId="44A7BBF3" w14:textId="5A79ADAB" w:rsidR="007765BA" w:rsidRPr="007765BA" w:rsidRDefault="007765BA" w:rsidP="007765BA">
      <w:r w:rsidRPr="00AC41FC">
        <w:t xml:space="preserve">The fact that conservative GOP — and progressive Democratic — </w:t>
      </w:r>
      <w:r w:rsidRPr="00AC41FC">
        <w:rPr>
          <w:rStyle w:val="StyleUnderline"/>
          <w:sz w:val="21"/>
        </w:rPr>
        <w:t xml:space="preserve">lawmakers aren't happy with the final compromise deal isn't entirely surprising. Top congressional leaders as well as Biden said that no one would walk away completely satisfied. Rep. Greg </w:t>
      </w:r>
      <w:proofErr w:type="spellStart"/>
      <w:r w:rsidRPr="00AC41FC">
        <w:rPr>
          <w:rStyle w:val="StyleUnderline"/>
          <w:sz w:val="21"/>
        </w:rPr>
        <w:t>Casar</w:t>
      </w:r>
      <w:proofErr w:type="spellEnd"/>
      <w:r w:rsidRPr="00AC41FC">
        <w:rPr>
          <w:rStyle w:val="StyleUnderline"/>
          <w:sz w:val="21"/>
        </w:rPr>
        <w:t>, member of the Congressional Progressive Caucus, </w:t>
      </w:r>
      <w:hyperlink r:id="rId47" w:history="1">
        <w:r w:rsidRPr="00AC41FC">
          <w:rPr>
            <w:rStyle w:val="StyleUnderline"/>
            <w:sz w:val="21"/>
          </w:rPr>
          <w:t>told All Things Considered co-host Ailsa Chang</w:t>
        </w:r>
      </w:hyperlink>
      <w:r w:rsidRPr="00AC41FC">
        <w:rPr>
          <w:rStyle w:val="StyleUnderline"/>
          <w:sz w:val="21"/>
        </w:rPr>
        <w:t> Tuesday that "many" in the caucus are leaning against the bill over some of the spending cuts.</w:t>
      </w:r>
      <w:r w:rsidRPr="00AC41FC">
        <w:t xml:space="preserve"> "We have to hold the line against people getting screwed, getting kicked off of vital food programs, getting kicked off of their child </w:t>
      </w:r>
      <w:proofErr w:type="spellStart"/>
      <w:r w:rsidRPr="00AC41FC">
        <w:t>core</w:t>
      </w:r>
      <w:proofErr w:type="spellEnd"/>
      <w:r w:rsidRPr="00AC41FC">
        <w:t xml:space="preserve"> assistance, losing health care or losing housing," </w:t>
      </w:r>
      <w:proofErr w:type="spellStart"/>
      <w:r w:rsidRPr="00AC41FC">
        <w:t>Casar</w:t>
      </w:r>
      <w:proofErr w:type="spellEnd"/>
      <w:r w:rsidRPr="00AC41FC">
        <w:t xml:space="preserve"> said. The group argues that savings could have been found instead by closing tax loopholes for wealthy taxpayers.</w:t>
      </w:r>
    </w:p>
    <w:p w14:paraId="0FF7BEBE" w14:textId="77777777" w:rsidR="007765BA" w:rsidRPr="007765BA" w:rsidRDefault="007765BA" w:rsidP="007765BA"/>
    <w:p w14:paraId="7605E88B" w14:textId="77777777" w:rsidR="00213ECC" w:rsidRPr="008C3464" w:rsidRDefault="00213ECC" w:rsidP="00213ECC">
      <w:pPr>
        <w:pStyle w:val="Heading4"/>
      </w:pPr>
      <w:r w:rsidRPr="008C3464">
        <w:t xml:space="preserve">Any unpopular policy triggers a vote of no confidence – risks McCarthy </w:t>
      </w:r>
      <w:r w:rsidRPr="008C3464">
        <w:rPr>
          <w:u w:val="single"/>
        </w:rPr>
        <w:t>vacation</w:t>
      </w:r>
      <w:r w:rsidRPr="008C3464">
        <w:t>.</w:t>
      </w:r>
    </w:p>
    <w:p w14:paraId="5BB7041F" w14:textId="77777777" w:rsidR="00213ECC" w:rsidRPr="008C3464" w:rsidRDefault="00213ECC" w:rsidP="00213ECC">
      <w:r w:rsidRPr="008C3464">
        <w:rPr>
          <w:rStyle w:val="Style13ptBold"/>
        </w:rPr>
        <w:t>Prokop 1/6</w:t>
      </w:r>
      <w:r w:rsidRPr="008C3464">
        <w:t xml:space="preserve"> [Andrew; 1/6/2023; senior politics correspondent at Vox; “What Kevin McCarthy’s concessions to right-wingers would mean for a functioning Congress”; Vox; </w:t>
      </w:r>
      <w:hyperlink r:id="rId48" w:history="1">
        <w:r w:rsidRPr="008C3464">
          <w:rPr>
            <w:rStyle w:val="Hyperlink"/>
          </w:rPr>
          <w:t>https://www.vox.com/policy-and-politics/2023/1/5/23540554/kevin-mccarthy-speaker-offer-republicans-concessions</w:t>
        </w:r>
      </w:hyperlink>
      <w:r w:rsidRPr="008C3464">
        <w:t>; accessed 8/23/2023; Lowell-EL]</w:t>
      </w:r>
    </w:p>
    <w:p w14:paraId="1725FB32" w14:textId="77777777" w:rsidR="00213ECC" w:rsidRPr="008C3464" w:rsidRDefault="00213ECC" w:rsidP="00213ECC">
      <w:pPr>
        <w:rPr>
          <w:sz w:val="16"/>
        </w:rPr>
      </w:pPr>
      <w:r w:rsidRPr="008C3464">
        <w:rPr>
          <w:sz w:val="16"/>
        </w:rPr>
        <w:t xml:space="preserve">Substantively, </w:t>
      </w:r>
      <w:r w:rsidRPr="008C3464">
        <w:rPr>
          <w:highlight w:val="cyan"/>
          <w:u w:val="single"/>
        </w:rPr>
        <w:t>McCarthy’s concessions</w:t>
      </w:r>
      <w:r w:rsidRPr="008C3464">
        <w:rPr>
          <w:sz w:val="16"/>
        </w:rPr>
        <w:t xml:space="preserve"> fall on a spectrum from unimportant to potentially quite important indeed. But they all </w:t>
      </w:r>
      <w:r w:rsidRPr="008C3464">
        <w:rPr>
          <w:u w:val="single"/>
        </w:rPr>
        <w:t xml:space="preserve">share a similar theme: They’d </w:t>
      </w:r>
      <w:r w:rsidRPr="008C3464">
        <w:rPr>
          <w:highlight w:val="cyan"/>
          <w:u w:val="single"/>
        </w:rPr>
        <w:t>make it harder for him to run the House</w:t>
      </w:r>
      <w:r w:rsidRPr="008C3464">
        <w:rPr>
          <w:u w:val="single"/>
        </w:rPr>
        <w:t xml:space="preserve"> as he sees fit</w:t>
      </w:r>
      <w:r w:rsidRPr="008C3464">
        <w:rPr>
          <w:sz w:val="16"/>
        </w:rPr>
        <w:t>, and perhaps harder for Republicans to hold on to it as well. Here’s what some of them are.</w:t>
      </w:r>
    </w:p>
    <w:p w14:paraId="27227027" w14:textId="77777777" w:rsidR="00213ECC" w:rsidRPr="008C3464" w:rsidRDefault="00213ECC" w:rsidP="00213ECC">
      <w:pPr>
        <w:rPr>
          <w:sz w:val="16"/>
        </w:rPr>
      </w:pPr>
      <w:r w:rsidRPr="008C3464">
        <w:rPr>
          <w:sz w:val="16"/>
        </w:rPr>
        <w:t xml:space="preserve">1) An </w:t>
      </w:r>
      <w:r w:rsidRPr="008C3464">
        <w:rPr>
          <w:b/>
          <w:bCs/>
          <w:highlight w:val="cyan"/>
          <w:u w:val="single"/>
        </w:rPr>
        <w:t>easy trigger for a no-confidence vote</w:t>
      </w:r>
      <w:r w:rsidRPr="008C3464">
        <w:rPr>
          <w:b/>
          <w:bCs/>
          <w:u w:val="single"/>
        </w:rPr>
        <w:t xml:space="preserve"> in McCarthy’s leadership</w:t>
      </w:r>
    </w:p>
    <w:p w14:paraId="6F354A7A" w14:textId="77777777" w:rsidR="00213ECC" w:rsidRPr="008C3464" w:rsidRDefault="00213ECC" w:rsidP="00213ECC">
      <w:pPr>
        <w:rPr>
          <w:sz w:val="16"/>
        </w:rPr>
      </w:pPr>
      <w:r w:rsidRPr="008C3464">
        <w:rPr>
          <w:highlight w:val="cyan"/>
          <w:u w:val="single"/>
        </w:rPr>
        <w:t>For</w:t>
      </w:r>
      <w:r w:rsidRPr="008C3464">
        <w:rPr>
          <w:u w:val="single"/>
        </w:rPr>
        <w:t xml:space="preserve"> most of its </w:t>
      </w:r>
      <w:r w:rsidRPr="008C3464">
        <w:rPr>
          <w:highlight w:val="cyan"/>
          <w:u w:val="single"/>
        </w:rPr>
        <w:t>history</w:t>
      </w:r>
      <w:r w:rsidRPr="008C3464">
        <w:rPr>
          <w:sz w:val="16"/>
        </w:rPr>
        <w:t xml:space="preserve">, the </w:t>
      </w:r>
      <w:r w:rsidRPr="008C3464">
        <w:rPr>
          <w:highlight w:val="cyan"/>
          <w:u w:val="single"/>
        </w:rPr>
        <w:t xml:space="preserve">House gave any </w:t>
      </w:r>
      <w:r w:rsidRPr="008C3464">
        <w:rPr>
          <w:u w:val="single"/>
        </w:rPr>
        <w:t xml:space="preserve">one </w:t>
      </w:r>
      <w:r w:rsidRPr="008C3464">
        <w:rPr>
          <w:highlight w:val="cyan"/>
          <w:u w:val="single"/>
        </w:rPr>
        <w:t>member the power to file</w:t>
      </w:r>
      <w:r w:rsidRPr="008C3464">
        <w:rPr>
          <w:u w:val="single"/>
        </w:rPr>
        <w:t xml:space="preserve"> a privileged “</w:t>
      </w:r>
      <w:r w:rsidRPr="008C3464">
        <w:rPr>
          <w:highlight w:val="cyan"/>
          <w:u w:val="single"/>
        </w:rPr>
        <w:t>motion to vacate the chair</w:t>
      </w:r>
      <w:r w:rsidRPr="008C3464">
        <w:rPr>
          <w:sz w:val="16"/>
        </w:rPr>
        <w:t>,” which would force the House to vote on whether to depose the speaker. And for most of that history, nobody used it (except Republican Speaker Joseph Cannon, who filed one against himself in 1910 </w:t>
      </w:r>
      <w:hyperlink r:id="rId49" w:history="1">
        <w:r w:rsidRPr="008C3464">
          <w:rPr>
            <w:rStyle w:val="Hyperlink"/>
            <w:sz w:val="16"/>
          </w:rPr>
          <w:t>for procedural reasons</w:t>
        </w:r>
      </w:hyperlink>
      <w:r w:rsidRPr="008C3464">
        <w:rPr>
          <w:sz w:val="16"/>
        </w:rPr>
        <w:t>). But in 2015, then-</w:t>
      </w:r>
      <w:hyperlink r:id="rId50" w:history="1">
        <w:r w:rsidRPr="008C3464">
          <w:rPr>
            <w:rStyle w:val="Hyperlink"/>
            <w:sz w:val="16"/>
          </w:rPr>
          <w:t>Rep. Mark Meadows (R-NC) filed one</w:t>
        </w:r>
      </w:hyperlink>
      <w:r w:rsidRPr="008C3464">
        <w:rPr>
          <w:sz w:val="16"/>
        </w:rPr>
        <w:t> to try to push out Speaker John Boehner, and though it never came to a vote, it was one of the factors that spurred Boehner’s resignation that year.</w:t>
      </w:r>
    </w:p>
    <w:p w14:paraId="6A772101" w14:textId="77777777" w:rsidR="00213ECC" w:rsidRPr="008C3464" w:rsidRDefault="00213ECC" w:rsidP="00213ECC">
      <w:pPr>
        <w:rPr>
          <w:sz w:val="16"/>
        </w:rPr>
      </w:pPr>
      <w:r w:rsidRPr="008C3464">
        <w:rPr>
          <w:highlight w:val="cyan"/>
          <w:u w:val="single"/>
        </w:rPr>
        <w:t>Democrats</w:t>
      </w:r>
      <w:r w:rsidRPr="008C3464">
        <w:rPr>
          <w:u w:val="single"/>
        </w:rPr>
        <w:t xml:space="preserve"> then greatly </w:t>
      </w:r>
      <w:r w:rsidRPr="008C3464">
        <w:rPr>
          <w:highlight w:val="cyan"/>
          <w:u w:val="single"/>
        </w:rPr>
        <w:t>weakened this</w:t>
      </w:r>
      <w:r w:rsidRPr="008C3464">
        <w:rPr>
          <w:u w:val="single"/>
        </w:rPr>
        <w:t xml:space="preserve"> power</w:t>
      </w:r>
      <w:r w:rsidRPr="008C3464">
        <w:rPr>
          <w:sz w:val="16"/>
        </w:rPr>
        <w:t xml:space="preserve"> when they took over the House in 2019, requiring not just one member but half of a party’s members to advance this motion.</w:t>
      </w:r>
    </w:p>
    <w:p w14:paraId="773A18C6" w14:textId="77777777" w:rsidR="00213ECC" w:rsidRPr="008C3464" w:rsidRDefault="00213ECC" w:rsidP="00213ECC">
      <w:pPr>
        <w:rPr>
          <w:sz w:val="16"/>
        </w:rPr>
      </w:pPr>
      <w:r w:rsidRPr="008C3464">
        <w:rPr>
          <w:highlight w:val="cyan"/>
          <w:u w:val="single"/>
        </w:rPr>
        <w:t>Conservatives wanted to roll back this change</w:t>
      </w:r>
      <w:r w:rsidRPr="008C3464">
        <w:rPr>
          <w:sz w:val="16"/>
        </w:rPr>
        <w:t xml:space="preserve">, but </w:t>
      </w:r>
      <w:r w:rsidRPr="008C3464">
        <w:rPr>
          <w:highlight w:val="cyan"/>
          <w:u w:val="single"/>
        </w:rPr>
        <w:t>McCarthy</w:t>
      </w:r>
      <w:r w:rsidRPr="008C3464">
        <w:rPr>
          <w:sz w:val="16"/>
        </w:rPr>
        <w:t xml:space="preserve"> was initially reluctant to fully do so, </w:t>
      </w:r>
      <w:hyperlink r:id="rId51" w:history="1">
        <w:r w:rsidRPr="008C3464">
          <w:rPr>
            <w:rStyle w:val="Hyperlink"/>
            <w:sz w:val="16"/>
          </w:rPr>
          <w:t>offering instead</w:t>
        </w:r>
      </w:hyperlink>
      <w:r w:rsidRPr="008C3464">
        <w:rPr>
          <w:sz w:val="16"/>
        </w:rPr>
        <w:t> to require five members. But Wednesday night, </w:t>
      </w:r>
      <w:hyperlink r:id="rId52" w:history="1">
        <w:r w:rsidRPr="008C3464">
          <w:rPr>
            <w:rStyle w:val="Hyperlink"/>
            <w:sz w:val="16"/>
          </w:rPr>
          <w:t>per Politico</w:t>
        </w:r>
      </w:hyperlink>
      <w:r w:rsidRPr="008C3464">
        <w:rPr>
          <w:sz w:val="16"/>
        </w:rPr>
        <w:t xml:space="preserve">, he </w:t>
      </w:r>
      <w:r w:rsidRPr="008C3464">
        <w:rPr>
          <w:highlight w:val="cyan"/>
          <w:u w:val="single"/>
        </w:rPr>
        <w:t>gave in</w:t>
      </w:r>
      <w:r w:rsidRPr="008C3464">
        <w:rPr>
          <w:sz w:val="16"/>
        </w:rPr>
        <w:t xml:space="preserve"> and said he’d let one member do it.</w:t>
      </w:r>
    </w:p>
    <w:p w14:paraId="0AD555F9" w14:textId="77777777" w:rsidR="00213ECC" w:rsidRPr="008C3464" w:rsidRDefault="00213ECC" w:rsidP="00213ECC">
      <w:pPr>
        <w:rPr>
          <w:sz w:val="16"/>
        </w:rPr>
      </w:pPr>
      <w:r w:rsidRPr="008C3464">
        <w:rPr>
          <w:sz w:val="16"/>
        </w:rPr>
        <w:t xml:space="preserve">All this matters because the dynamics of the speaker election, as we’re currently seeing, can </w:t>
      </w:r>
      <w:r w:rsidRPr="008C3464">
        <w:rPr>
          <w:highlight w:val="cyan"/>
          <w:u w:val="single"/>
        </w:rPr>
        <w:t>give</w:t>
      </w:r>
      <w:r w:rsidRPr="008C3464">
        <w:rPr>
          <w:u w:val="single"/>
        </w:rPr>
        <w:t xml:space="preserve"> stubborn </w:t>
      </w:r>
      <w:r w:rsidRPr="008C3464">
        <w:rPr>
          <w:highlight w:val="cyan"/>
          <w:u w:val="single"/>
        </w:rPr>
        <w:t>rebels</w:t>
      </w:r>
      <w:r w:rsidRPr="008C3464">
        <w:rPr>
          <w:u w:val="single"/>
        </w:rPr>
        <w:t xml:space="preserve"> great </w:t>
      </w:r>
      <w:r w:rsidRPr="008C3464">
        <w:rPr>
          <w:highlight w:val="cyan"/>
          <w:u w:val="single"/>
        </w:rPr>
        <w:t>leverage</w:t>
      </w:r>
      <w:r w:rsidRPr="008C3464">
        <w:rPr>
          <w:u w:val="single"/>
        </w:rPr>
        <w:t xml:space="preserve"> over party leaders.</w:t>
      </w:r>
      <w:r w:rsidRPr="008C3464">
        <w:rPr>
          <w:sz w:val="16"/>
        </w:rPr>
        <w:t xml:space="preserve"> With the full House voting and strong internal pressures against seeking Democratic votes (which aren’t on offer anyway), McCarthy needs 218 of 222 Republicans to win the speakership, so any five Republicans can block him. But once the speaker is elected, the hardliners lose that leverage — unless there’s an easy way to force another speaker election.</w:t>
      </w:r>
    </w:p>
    <w:p w14:paraId="354FF69E" w14:textId="77777777" w:rsidR="00213ECC" w:rsidRPr="008C3464" w:rsidRDefault="00213ECC" w:rsidP="00213ECC">
      <w:pPr>
        <w:rPr>
          <w:u w:val="single"/>
        </w:rPr>
      </w:pPr>
      <w:r w:rsidRPr="008C3464">
        <w:rPr>
          <w:sz w:val="16"/>
        </w:rPr>
        <w:t xml:space="preserve">That’s why many have compared this concession to </w:t>
      </w:r>
      <w:r w:rsidRPr="008C3464">
        <w:rPr>
          <w:u w:val="single"/>
        </w:rPr>
        <w:t>McCarthy offering hardliners a gun pointed at his own head.</w:t>
      </w:r>
      <w:r w:rsidRPr="008C3464">
        <w:rPr>
          <w:sz w:val="16"/>
        </w:rPr>
        <w:t xml:space="preserve"> He can’t govern as he sees fit; he has to constantly please 218 of 222 House Republicans or else just five of them could approve a motion to vacate the chair and bring us back to endless speaker election Groundhog Day. The </w:t>
      </w:r>
      <w:r w:rsidRPr="008C3464">
        <w:rPr>
          <w:u w:val="single"/>
        </w:rPr>
        <w:t xml:space="preserve">implication here is that </w:t>
      </w:r>
      <w:r w:rsidRPr="008C3464">
        <w:rPr>
          <w:highlight w:val="cyan"/>
          <w:u w:val="single"/>
        </w:rPr>
        <w:t>if McCarthy cuts a deal with Democrats to fund the government</w:t>
      </w:r>
      <w:r w:rsidRPr="008C3464">
        <w:rPr>
          <w:u w:val="single"/>
        </w:rPr>
        <w:t xml:space="preserve"> or raise the debt ceiling that even a handful of conservatives detest, </w:t>
      </w:r>
      <w:r w:rsidRPr="008C3464">
        <w:rPr>
          <w:highlight w:val="cyan"/>
          <w:u w:val="single"/>
        </w:rPr>
        <w:t>they have the power to put him through the wringer</w:t>
      </w:r>
      <w:r w:rsidRPr="008C3464">
        <w:rPr>
          <w:u w:val="single"/>
        </w:rPr>
        <w:t>.</w:t>
      </w:r>
    </w:p>
    <w:p w14:paraId="79231049" w14:textId="77777777" w:rsidR="00B821B1" w:rsidRPr="008C3464" w:rsidRDefault="00B821B1" w:rsidP="00087BE2"/>
    <w:p w14:paraId="1B3FA616" w14:textId="5BA8750E" w:rsidR="004169AF" w:rsidRPr="008C3464" w:rsidRDefault="004169AF" w:rsidP="004169AF">
      <w:pPr>
        <w:pStyle w:val="Heading3"/>
      </w:pPr>
      <w:r w:rsidRPr="008C3464">
        <w:t>Link---UBI</w:t>
      </w:r>
    </w:p>
    <w:p w14:paraId="49D2C9E3" w14:textId="77777777" w:rsidR="004169AF" w:rsidRPr="008C3464" w:rsidRDefault="004169AF" w:rsidP="004169AF"/>
    <w:p w14:paraId="26012210" w14:textId="77777777" w:rsidR="004169AF" w:rsidRPr="008C3464" w:rsidRDefault="004169AF" w:rsidP="004169AF">
      <w:pPr>
        <w:pStyle w:val="Heading4"/>
      </w:pPr>
      <w:r w:rsidRPr="008C3464">
        <w:t xml:space="preserve">The Freedom Caucus view a UBI as socialist </w:t>
      </w:r>
      <w:proofErr w:type="spellStart"/>
      <w:r w:rsidRPr="008C3464">
        <w:t>propoganda</w:t>
      </w:r>
      <w:proofErr w:type="spellEnd"/>
      <w:r w:rsidRPr="008C3464">
        <w:t xml:space="preserve"> – top members scoffed at previous attempts to pass.</w:t>
      </w:r>
    </w:p>
    <w:p w14:paraId="14847BD5" w14:textId="77777777" w:rsidR="004169AF" w:rsidRPr="008C3464" w:rsidRDefault="004169AF" w:rsidP="004169AF">
      <w:proofErr w:type="spellStart"/>
      <w:r w:rsidRPr="008C3464">
        <w:rPr>
          <w:rStyle w:val="Style13ptBold"/>
        </w:rPr>
        <w:t>Brufke</w:t>
      </w:r>
      <w:proofErr w:type="spellEnd"/>
      <w:r w:rsidRPr="008C3464">
        <w:rPr>
          <w:rStyle w:val="Style13ptBold"/>
        </w:rPr>
        <w:t xml:space="preserve"> 20 </w:t>
      </w:r>
      <w:r w:rsidRPr="008C3464">
        <w:t>[</w:t>
      </w:r>
      <w:proofErr w:type="spellStart"/>
      <w:r w:rsidRPr="008C3464">
        <w:t>Juliegrace</w:t>
      </w:r>
      <w:proofErr w:type="spellEnd"/>
      <w:r w:rsidRPr="008C3464">
        <w:t xml:space="preserve"> </w:t>
      </w:r>
      <w:proofErr w:type="spellStart"/>
      <w:r w:rsidRPr="008C3464">
        <w:t>Brufke</w:t>
      </w:r>
      <w:proofErr w:type="spellEnd"/>
      <w:r w:rsidRPr="008C3464">
        <w:t xml:space="preserve">; Capitol Hill Reporter for 10 years, currently at </w:t>
      </w:r>
      <w:proofErr w:type="spellStart"/>
      <w:r w:rsidRPr="008C3464">
        <w:t>Axios</w:t>
      </w:r>
      <w:proofErr w:type="spellEnd"/>
      <w:r w:rsidRPr="008C3464">
        <w:t xml:space="preserve"> ; 4-29-2020; GOP lawmakers slam proposals for guaranteed income amid pandemic; Hill; https://thehill.com/homenews/house/495392-gop-lawmaker-slam-proposals-for-guaranteed-income-amid-pandemic/; 6-23-2023; AA]</w:t>
      </w:r>
    </w:p>
    <w:p w14:paraId="398F60D0" w14:textId="77777777" w:rsidR="004169AF" w:rsidRPr="008C3464" w:rsidRDefault="004169AF" w:rsidP="004169AF">
      <w:pPr>
        <w:rPr>
          <w:sz w:val="16"/>
        </w:rPr>
      </w:pPr>
      <w:r w:rsidRPr="008C3464">
        <w:rPr>
          <w:sz w:val="16"/>
        </w:rPr>
        <w:t xml:space="preserve">While Congress previously passed coronavirus relief measures that included provisions to provide up to $1,200 to individuals and forgivable loans to small businesses, </w:t>
      </w:r>
      <w:r w:rsidRPr="008C3464">
        <w:rPr>
          <w:rStyle w:val="StyleUnderline"/>
        </w:rPr>
        <w:t>proponents of a universal basic income</w:t>
      </w:r>
      <w:r w:rsidRPr="008C3464">
        <w:rPr>
          <w:sz w:val="16"/>
        </w:rPr>
        <w:t xml:space="preserve"> have argued that Congress needs to do more to help Americans stay afloat. However, top </w:t>
      </w:r>
      <w:r w:rsidRPr="008C3464">
        <w:rPr>
          <w:rStyle w:val="StyleUnderline"/>
        </w:rPr>
        <w:t>GOP lawmakers</w:t>
      </w:r>
      <w:r w:rsidRPr="008C3464">
        <w:rPr>
          <w:sz w:val="16"/>
        </w:rPr>
        <w:t xml:space="preserve"> are accusing Democrats of attempting to use the pandemic to move policy to the left, </w:t>
      </w:r>
      <w:r w:rsidRPr="008C3464">
        <w:rPr>
          <w:rStyle w:val="StyleUnderline"/>
        </w:rPr>
        <w:t>blasting the proposal as fiscally irrespo</w:t>
      </w:r>
      <w:r w:rsidRPr="008C3464">
        <w:rPr>
          <w:sz w:val="16"/>
        </w:rPr>
        <w:t xml:space="preserve">nsible and opportunistic. “It’s incredibly </w:t>
      </w:r>
      <w:r w:rsidRPr="008C3464">
        <w:rPr>
          <w:rStyle w:val="StyleUnderline"/>
        </w:rPr>
        <w:t>tone-deaf</w:t>
      </w:r>
      <w:r w:rsidRPr="008C3464">
        <w:rPr>
          <w:sz w:val="16"/>
        </w:rPr>
        <w:t xml:space="preserve"> of Speaker Pelosi to continue using this crisis </w:t>
      </w:r>
      <w:r w:rsidRPr="008C3464">
        <w:rPr>
          <w:rStyle w:val="StyleUnderline"/>
        </w:rPr>
        <w:t>to push</w:t>
      </w:r>
      <w:r w:rsidRPr="008C3464">
        <w:rPr>
          <w:sz w:val="16"/>
        </w:rPr>
        <w:t xml:space="preserve"> these </w:t>
      </w:r>
      <w:r w:rsidRPr="008C3464">
        <w:rPr>
          <w:rStyle w:val="StyleUnderline"/>
        </w:rPr>
        <w:t>radical socialist ideas that have</w:t>
      </w:r>
      <w:r w:rsidRPr="008C3464">
        <w:rPr>
          <w:sz w:val="16"/>
        </w:rPr>
        <w:t xml:space="preserve"> been consistently </w:t>
      </w:r>
      <w:r w:rsidRPr="008C3464">
        <w:rPr>
          <w:rStyle w:val="StyleUnderline"/>
        </w:rPr>
        <w:t>rejected</w:t>
      </w:r>
      <w:r w:rsidRPr="008C3464">
        <w:rPr>
          <w:sz w:val="16"/>
        </w:rPr>
        <w:t>,” House Minority Whip Steve Scalise (R-La.) said. “What we should be focused on is responsibly implementing the relief packages we passed to get trillions of dollars directly into the hands of families and businesses so the American people have jobs and an economy to come back to when we finally reopen.” Rep. Jim Banks (R-Ind.) echoed Scalise’s sentiments, arguing that Congress should be working on a plan to get the economy back on track after the pandemic. “</w:t>
      </w:r>
      <w:r w:rsidRPr="008C3464">
        <w:rPr>
          <w:rStyle w:val="StyleUnderline"/>
        </w:rPr>
        <w:t xml:space="preserve">Congressional Democrats </w:t>
      </w:r>
      <w:r w:rsidRPr="008C3464">
        <w:rPr>
          <w:sz w:val="16"/>
        </w:rPr>
        <w:t xml:space="preserve">already told us they’re </w:t>
      </w:r>
      <w:r w:rsidRPr="008C3464">
        <w:rPr>
          <w:rStyle w:val="StyleUnderline"/>
        </w:rPr>
        <w:t>taking advantage of a crisis to turn America into a socialist country</w:t>
      </w:r>
      <w:r w:rsidRPr="008C3464">
        <w:rPr>
          <w:sz w:val="16"/>
        </w:rPr>
        <w:t xml:space="preserve">. They admitted this pandemic is a ‘tremendous opportunity to restructure things to fit [their] vision,’ ” Banks said, referring to a comment made by House Majority Whip James Clyburn (D-S.C.). “Republicans, on the other hand, are trying to provide temporary relief to preserve the strong Trump economy we had before the pandemic.” Rep. Matt </w:t>
      </w:r>
      <w:proofErr w:type="spellStart"/>
      <w:r w:rsidRPr="008C3464">
        <w:rPr>
          <w:rStyle w:val="StyleUnderline"/>
        </w:rPr>
        <w:t>Gaetz</w:t>
      </w:r>
      <w:proofErr w:type="spellEnd"/>
      <w:r w:rsidRPr="008C3464">
        <w:rPr>
          <w:sz w:val="16"/>
        </w:rPr>
        <w:t xml:space="preserve"> (R-Fla.) also </w:t>
      </w:r>
      <w:r w:rsidRPr="008C3464">
        <w:rPr>
          <w:rStyle w:val="StyleUnderline"/>
        </w:rPr>
        <w:t>blasted Democrats for</w:t>
      </w:r>
      <w:r w:rsidRPr="008C3464">
        <w:rPr>
          <w:sz w:val="16"/>
        </w:rPr>
        <w:t xml:space="preserve"> considering the idea. “The Speaker’s comments </w:t>
      </w:r>
      <w:r w:rsidRPr="008C3464">
        <w:rPr>
          <w:rStyle w:val="StyleUnderline"/>
        </w:rPr>
        <w:t>reaffirm that Republicans are the party of working Americans while Democrats prefer diminished productivity,</w:t>
      </w:r>
      <w:r w:rsidRPr="008C3464">
        <w:rPr>
          <w:sz w:val="16"/>
        </w:rPr>
        <w:t xml:space="preserve"> hundreds of millions for illegal aliens, upgrades to the Kennedy Center and bailouts for states that made bad decisions before COVID-19 ever escaped the Wuhan Institute of Virology,” </w:t>
      </w:r>
      <w:proofErr w:type="spellStart"/>
      <w:r w:rsidRPr="008C3464">
        <w:rPr>
          <w:sz w:val="16"/>
        </w:rPr>
        <w:t>Gaetz</w:t>
      </w:r>
      <w:proofErr w:type="spellEnd"/>
      <w:r w:rsidRPr="008C3464">
        <w:rPr>
          <w:sz w:val="16"/>
        </w:rPr>
        <w:t xml:space="preserve"> told The Hill. There has been no evidence that the coronavirus outbreak originated from a research lab in Wuhan. Meanwhile, others have argued that they don’t believe creating another safety net is necessary, pointing out that there are already programs in place that can be utilized to help those struggling financially. “We </w:t>
      </w:r>
      <w:r w:rsidRPr="008C3464">
        <w:rPr>
          <w:rStyle w:val="StyleUnderline"/>
        </w:rPr>
        <w:t>already have</w:t>
      </w:r>
      <w:r w:rsidRPr="008C3464">
        <w:rPr>
          <w:sz w:val="16"/>
        </w:rPr>
        <w:t xml:space="preserve"> a universal basic income — it’s called </w:t>
      </w:r>
      <w:r w:rsidRPr="008C3464">
        <w:rPr>
          <w:rStyle w:val="StyleUnderline"/>
        </w:rPr>
        <w:t>work</w:t>
      </w:r>
      <w:r w:rsidRPr="008C3464">
        <w:rPr>
          <w:sz w:val="16"/>
        </w:rPr>
        <w:t xml:space="preserve">. We also have [Social Security Disability Insurance] </w:t>
      </w:r>
      <w:r w:rsidRPr="008C3464">
        <w:rPr>
          <w:rStyle w:val="StyleUnderline"/>
        </w:rPr>
        <w:t>SSDI</w:t>
      </w:r>
      <w:r w:rsidRPr="008C3464">
        <w:rPr>
          <w:sz w:val="16"/>
        </w:rPr>
        <w:t xml:space="preserve"> for people who are unable to work physically or due to disabilities. We have security if you’re older, they’ve earned it,” Rep. Paul Mitchell (R-Mich.) told The Hill. “We have a variety of forms of support for people like </w:t>
      </w:r>
      <w:r w:rsidRPr="008C3464">
        <w:rPr>
          <w:rStyle w:val="StyleUnderline"/>
        </w:rPr>
        <w:t>unemployment compensation and public assistance</w:t>
      </w:r>
      <w:r w:rsidRPr="008C3464">
        <w:rPr>
          <w:sz w:val="16"/>
        </w:rPr>
        <w:t xml:space="preserve"> for purely short-term assistance,” Mitchell continued, “so I’m trying to understand exactly what [Pelosi] wants to do besides throw more money at people.” While the idea of a </w:t>
      </w:r>
      <w:r w:rsidRPr="008C3464">
        <w:rPr>
          <w:rStyle w:val="StyleUnderline"/>
        </w:rPr>
        <w:t>standard income</w:t>
      </w:r>
      <w:r w:rsidRPr="008C3464">
        <w:rPr>
          <w:sz w:val="16"/>
        </w:rPr>
        <w:t xml:space="preserve"> has </w:t>
      </w:r>
      <w:r w:rsidRPr="008C3464">
        <w:rPr>
          <w:rStyle w:val="StyleUnderline"/>
        </w:rPr>
        <w:t>faced strong opposition from the GOP</w:t>
      </w:r>
      <w:r w:rsidRPr="008C3464">
        <w:rPr>
          <w:sz w:val="16"/>
        </w:rPr>
        <w:t xml:space="preserve">, members of both parties have floated proposals for additional federal assistance to be provided to individuals and businesses amid the pandemic. </w:t>
      </w:r>
    </w:p>
    <w:p w14:paraId="138C1852" w14:textId="77777777" w:rsidR="004169AF" w:rsidRPr="008C3464" w:rsidRDefault="004169AF" w:rsidP="00087BE2"/>
    <w:p w14:paraId="74E09347" w14:textId="02C28016" w:rsidR="00802873" w:rsidRPr="008C3464" w:rsidRDefault="00802873" w:rsidP="00802873">
      <w:pPr>
        <w:pStyle w:val="Heading3"/>
      </w:pPr>
      <w:r w:rsidRPr="008C3464">
        <w:t>Link---Medicaid</w:t>
      </w:r>
    </w:p>
    <w:p w14:paraId="47264C38" w14:textId="77777777" w:rsidR="00213ECC" w:rsidRPr="008C3464" w:rsidRDefault="00213ECC" w:rsidP="00213ECC">
      <w:pPr>
        <w:pStyle w:val="Heading4"/>
      </w:pPr>
      <w:r w:rsidRPr="008C3464">
        <w:t xml:space="preserve">Enforcing a work requirement for Medicaid is one of the GOP’s key goals --- removing it would kill government support </w:t>
      </w:r>
    </w:p>
    <w:p w14:paraId="2346DE4E" w14:textId="77777777" w:rsidR="00213ECC" w:rsidRPr="008C3464" w:rsidRDefault="00213ECC" w:rsidP="00213ECC">
      <w:r w:rsidRPr="008C3464">
        <w:rPr>
          <w:rStyle w:val="Style13ptBold"/>
        </w:rPr>
        <w:t>Wilkie ‘23</w:t>
      </w:r>
      <w:r w:rsidRPr="008C3464">
        <w:t xml:space="preserve"> [Christina; May 23; Congressional Reporter, former National Politics Reporter, Bachelor of Arts, Philosophy, Classics, and Italian at Trinity College-Hartford; “What Republicans want in exchange for raising the debt limit,” CNBC, </w:t>
      </w:r>
      <w:hyperlink r:id="rId53" w:history="1">
        <w:r w:rsidRPr="008C3464">
          <w:rPr>
            <w:rStyle w:val="Hyperlink"/>
          </w:rPr>
          <w:t>https://www.cnbc.com/2023/05/25/debt-ceiling-news-demands-republicans-are-making.html</w:t>
        </w:r>
      </w:hyperlink>
      <w:r w:rsidRPr="008C3464">
        <w:t>; era]</w:t>
      </w:r>
    </w:p>
    <w:p w14:paraId="70CB27A1" w14:textId="77777777" w:rsidR="00213ECC" w:rsidRPr="008C3464" w:rsidRDefault="00213ECC" w:rsidP="00213ECC">
      <w:pPr>
        <w:rPr>
          <w:sz w:val="16"/>
        </w:rPr>
      </w:pPr>
      <w:r w:rsidRPr="008C3464">
        <w:rPr>
          <w:sz w:val="16"/>
        </w:rPr>
        <w:t xml:space="preserve">WASHINGTON — </w:t>
      </w:r>
      <w:r w:rsidRPr="008C3464">
        <w:rPr>
          <w:rStyle w:val="StyleUnderline"/>
          <w:highlight w:val="cyan"/>
        </w:rPr>
        <w:t>Debt ceiling negotiations</w:t>
      </w:r>
      <w:r w:rsidRPr="008C3464">
        <w:rPr>
          <w:sz w:val="16"/>
        </w:rPr>
        <w:t xml:space="preserve"> between the White House and congressional Republicans </w:t>
      </w:r>
      <w:r w:rsidRPr="008C3464">
        <w:rPr>
          <w:rStyle w:val="StyleUnderline"/>
          <w:highlight w:val="cyan"/>
        </w:rPr>
        <w:t>took on a new</w:t>
      </w:r>
      <w:r w:rsidRPr="008C3464">
        <w:rPr>
          <w:sz w:val="16"/>
        </w:rPr>
        <w:t xml:space="preserve">, harder </w:t>
      </w:r>
      <w:r w:rsidRPr="008C3464">
        <w:rPr>
          <w:rStyle w:val="StyleUnderline"/>
          <w:highlight w:val="cyan"/>
        </w:rPr>
        <w:t>tone</w:t>
      </w:r>
      <w:r w:rsidRPr="008C3464">
        <w:rPr>
          <w:sz w:val="16"/>
        </w:rPr>
        <w:t xml:space="preserve"> this week after House Speaker Kevin </w:t>
      </w:r>
      <w:r w:rsidRPr="008C3464">
        <w:rPr>
          <w:rStyle w:val="StyleUnderline"/>
          <w:highlight w:val="cyan"/>
        </w:rPr>
        <w:t>McCarthy</w:t>
      </w:r>
      <w:r w:rsidRPr="008C3464">
        <w:rPr>
          <w:rStyle w:val="StyleUnderline"/>
        </w:rPr>
        <w:t xml:space="preserve"> signaled</w:t>
      </w:r>
      <w:r w:rsidRPr="008C3464">
        <w:rPr>
          <w:sz w:val="16"/>
        </w:rPr>
        <w:t xml:space="preserve"> that </w:t>
      </w:r>
      <w:r w:rsidRPr="008C3464">
        <w:rPr>
          <w:rStyle w:val="StyleUnderline"/>
        </w:rPr>
        <w:t xml:space="preserve">he was </w:t>
      </w:r>
      <w:r w:rsidRPr="008C3464">
        <w:rPr>
          <w:rStyle w:val="Emphasis"/>
          <w:highlight w:val="cyan"/>
        </w:rPr>
        <w:t>not willing to compromise</w:t>
      </w:r>
      <w:r w:rsidRPr="008C3464">
        <w:rPr>
          <w:rStyle w:val="StyleUnderline"/>
        </w:rPr>
        <w:t xml:space="preserve"> with Democrats </w:t>
      </w:r>
      <w:r w:rsidRPr="008C3464">
        <w:rPr>
          <w:rStyle w:val="StyleUnderline"/>
          <w:highlight w:val="cyan"/>
        </w:rPr>
        <w:t>over</w:t>
      </w:r>
      <w:r w:rsidRPr="008C3464">
        <w:rPr>
          <w:rStyle w:val="StyleUnderline"/>
        </w:rPr>
        <w:t xml:space="preserve"> a list of </w:t>
      </w:r>
      <w:r w:rsidRPr="008C3464">
        <w:rPr>
          <w:rStyle w:val="StyleUnderline"/>
          <w:highlight w:val="cyan"/>
        </w:rPr>
        <w:t>GOP demands</w:t>
      </w:r>
      <w:r w:rsidRPr="008C3464">
        <w:rPr>
          <w:sz w:val="16"/>
        </w:rPr>
        <w:t>.</w:t>
      </w:r>
    </w:p>
    <w:p w14:paraId="3CBC4EC3" w14:textId="77777777" w:rsidR="00213ECC" w:rsidRPr="008C3464" w:rsidRDefault="00213ECC" w:rsidP="00213ECC">
      <w:pPr>
        <w:rPr>
          <w:sz w:val="16"/>
        </w:rPr>
      </w:pPr>
      <w:r w:rsidRPr="008C3464">
        <w:rPr>
          <w:sz w:val="16"/>
        </w:rPr>
        <w:t xml:space="preserve">Instead, McCarthy’s </w:t>
      </w:r>
      <w:r w:rsidRPr="008C3464">
        <w:rPr>
          <w:rStyle w:val="StyleUnderline"/>
        </w:rPr>
        <w:t xml:space="preserve">deputies say they view a </w:t>
      </w:r>
      <w:r w:rsidRPr="008C3464">
        <w:rPr>
          <w:rStyle w:val="StyleUnderline"/>
          <w:highlight w:val="cyan"/>
        </w:rPr>
        <w:t>vote to</w:t>
      </w:r>
      <w:r w:rsidRPr="008C3464">
        <w:rPr>
          <w:rStyle w:val="StyleUnderline"/>
        </w:rPr>
        <w:t xml:space="preserve"> </w:t>
      </w:r>
      <w:r w:rsidRPr="008C3464">
        <w:rPr>
          <w:rStyle w:val="Emphasis"/>
          <w:highlight w:val="cyan"/>
        </w:rPr>
        <w:t>raise the debt ceiling</w:t>
      </w:r>
      <w:r w:rsidRPr="008C3464">
        <w:rPr>
          <w:sz w:val="16"/>
        </w:rPr>
        <w:t xml:space="preserve"> — and to avoid a potentially catastrophic U.S. debt default — as </w:t>
      </w:r>
      <w:r w:rsidRPr="008C3464">
        <w:rPr>
          <w:rStyle w:val="StyleUnderline"/>
        </w:rPr>
        <w:t xml:space="preserve">a </w:t>
      </w:r>
      <w:r w:rsidRPr="008C3464">
        <w:rPr>
          <w:rStyle w:val="Emphasis"/>
          <w:highlight w:val="cyan"/>
        </w:rPr>
        <w:t>concession</w:t>
      </w:r>
      <w:r w:rsidRPr="008C3464">
        <w:rPr>
          <w:sz w:val="16"/>
        </w:rPr>
        <w:t xml:space="preserve"> to Democrats, and </w:t>
      </w:r>
      <w:r w:rsidRPr="008C3464">
        <w:rPr>
          <w:rStyle w:val="StyleUnderline"/>
        </w:rPr>
        <w:t xml:space="preserve">potentially </w:t>
      </w:r>
      <w:r w:rsidRPr="008C3464">
        <w:rPr>
          <w:rStyle w:val="StyleUnderline"/>
          <w:highlight w:val="cyan"/>
        </w:rPr>
        <w:t>the only one they plan to make</w:t>
      </w:r>
      <w:r w:rsidRPr="008C3464">
        <w:rPr>
          <w:sz w:val="16"/>
        </w:rPr>
        <w:t>. Given the havoc a default could wreak on the global economy, increasing the borrowing limit is typically a formality, often structured as a companion bill that gets tacked on to unrelated legislation.</w:t>
      </w:r>
    </w:p>
    <w:p w14:paraId="1F2671AC" w14:textId="77777777" w:rsidR="00213ECC" w:rsidRPr="008C3464" w:rsidRDefault="00213ECC" w:rsidP="00213ECC">
      <w:pPr>
        <w:rPr>
          <w:sz w:val="16"/>
        </w:rPr>
      </w:pPr>
      <w:r w:rsidRPr="008C3464">
        <w:rPr>
          <w:rStyle w:val="StyleUnderline"/>
        </w:rPr>
        <w:t>Rep.</w:t>
      </w:r>
      <w:r w:rsidRPr="008C3464">
        <w:rPr>
          <w:sz w:val="16"/>
        </w:rPr>
        <w:t xml:space="preserve"> Patrick </w:t>
      </w:r>
      <w:r w:rsidRPr="008C3464">
        <w:rPr>
          <w:rStyle w:val="StyleUnderline"/>
        </w:rPr>
        <w:t>McHenry</w:t>
      </w:r>
      <w:r w:rsidRPr="008C3464">
        <w:rPr>
          <w:sz w:val="16"/>
        </w:rPr>
        <w:t xml:space="preserve">, of North Carolina, a chief GOP negotiator, </w:t>
      </w:r>
      <w:r w:rsidRPr="008C3464">
        <w:rPr>
          <w:rStyle w:val="StyleUnderline"/>
        </w:rPr>
        <w:t>was asked</w:t>
      </w:r>
      <w:r w:rsidRPr="008C3464">
        <w:rPr>
          <w:sz w:val="16"/>
        </w:rPr>
        <w:t xml:space="preserve"> Tuesday night </w:t>
      </w:r>
      <w:r w:rsidRPr="008C3464">
        <w:rPr>
          <w:rStyle w:val="StyleUnderline"/>
        </w:rPr>
        <w:t>what</w:t>
      </w:r>
      <w:r w:rsidRPr="008C3464">
        <w:rPr>
          <w:sz w:val="16"/>
        </w:rPr>
        <w:t xml:space="preserve"> </w:t>
      </w:r>
      <w:r w:rsidRPr="008C3464">
        <w:rPr>
          <w:rStyle w:val="StyleUnderline"/>
        </w:rPr>
        <w:t>concessions Democrats were getting</w:t>
      </w:r>
      <w:r w:rsidRPr="008C3464">
        <w:rPr>
          <w:sz w:val="16"/>
        </w:rPr>
        <w:t xml:space="preserve"> as part of a potential compromise with the White House to win both Republican and Democratic votes.</w:t>
      </w:r>
    </w:p>
    <w:p w14:paraId="20E39D5E" w14:textId="77777777" w:rsidR="00213ECC" w:rsidRPr="008C3464" w:rsidRDefault="00213ECC" w:rsidP="00213ECC">
      <w:pPr>
        <w:rPr>
          <w:sz w:val="16"/>
        </w:rPr>
      </w:pPr>
      <w:r w:rsidRPr="008C3464">
        <w:rPr>
          <w:sz w:val="16"/>
        </w:rPr>
        <w:t>“</w:t>
      </w:r>
      <w:r w:rsidRPr="008C3464">
        <w:rPr>
          <w:rStyle w:val="StyleUnderline"/>
        </w:rPr>
        <w:t>The debt ceiling</w:t>
      </w:r>
      <w:r w:rsidRPr="008C3464">
        <w:rPr>
          <w:sz w:val="16"/>
        </w:rPr>
        <w:t>,” he replied.</w:t>
      </w:r>
    </w:p>
    <w:p w14:paraId="5718D65F" w14:textId="77777777" w:rsidR="00213ECC" w:rsidRPr="008C3464" w:rsidRDefault="00213ECC" w:rsidP="00213ECC">
      <w:pPr>
        <w:rPr>
          <w:sz w:val="16"/>
        </w:rPr>
      </w:pPr>
      <w:r w:rsidRPr="008C3464">
        <w:rPr>
          <w:sz w:val="16"/>
        </w:rPr>
        <w:t>“</w:t>
      </w:r>
      <w:r w:rsidRPr="008C3464">
        <w:rPr>
          <w:rStyle w:val="StyleUnderline"/>
        </w:rPr>
        <w:t>That’s what they’re getting</w:t>
      </w:r>
      <w:r w:rsidRPr="008C3464">
        <w:rPr>
          <w:sz w:val="16"/>
        </w:rPr>
        <w:t xml:space="preserve">,” </w:t>
      </w:r>
      <w:r w:rsidRPr="008C3464">
        <w:rPr>
          <w:rStyle w:val="StyleUnderline"/>
        </w:rPr>
        <w:t>added Rep.</w:t>
      </w:r>
      <w:r w:rsidRPr="008C3464">
        <w:rPr>
          <w:sz w:val="16"/>
        </w:rPr>
        <w:t xml:space="preserve"> Garret </w:t>
      </w:r>
      <w:r w:rsidRPr="008C3464">
        <w:rPr>
          <w:rStyle w:val="StyleUnderline"/>
        </w:rPr>
        <w:t>Graves</w:t>
      </w:r>
      <w:r w:rsidRPr="008C3464">
        <w:rPr>
          <w:sz w:val="16"/>
        </w:rPr>
        <w:t>, of Louisiana, another GOP negotiator.</w:t>
      </w:r>
    </w:p>
    <w:p w14:paraId="6EE4CF54" w14:textId="77777777" w:rsidR="00213ECC" w:rsidRPr="008C3464" w:rsidRDefault="00213ECC" w:rsidP="00213ECC">
      <w:pPr>
        <w:rPr>
          <w:sz w:val="16"/>
        </w:rPr>
      </w:pPr>
      <w:r w:rsidRPr="008C3464">
        <w:rPr>
          <w:rStyle w:val="StyleUnderline"/>
        </w:rPr>
        <w:t>Republicans hold a narrow majority</w:t>
      </w:r>
      <w:r w:rsidRPr="008C3464">
        <w:rPr>
          <w:sz w:val="16"/>
        </w:rPr>
        <w:t xml:space="preserve"> in the House, while </w:t>
      </w:r>
      <w:r w:rsidRPr="008C3464">
        <w:rPr>
          <w:rStyle w:val="StyleUnderline"/>
        </w:rPr>
        <w:t>Democrats have a one-seat edge</w:t>
      </w:r>
      <w:r w:rsidRPr="008C3464">
        <w:rPr>
          <w:sz w:val="16"/>
        </w:rPr>
        <w:t xml:space="preserve"> in the Senate. So </w:t>
      </w:r>
      <w:r w:rsidRPr="008C3464">
        <w:rPr>
          <w:rStyle w:val="StyleUnderline"/>
        </w:rPr>
        <w:t>negotiators need to craft a bill</w:t>
      </w:r>
      <w:r w:rsidRPr="008C3464">
        <w:rPr>
          <w:sz w:val="16"/>
        </w:rPr>
        <w:t xml:space="preserve"> that </w:t>
      </w:r>
      <w:r w:rsidRPr="008C3464">
        <w:rPr>
          <w:rStyle w:val="StyleUnderline"/>
        </w:rPr>
        <w:t>can pass in both chambers</w:t>
      </w:r>
      <w:r w:rsidRPr="008C3464">
        <w:rPr>
          <w:sz w:val="16"/>
        </w:rPr>
        <w:t xml:space="preserve">. </w:t>
      </w:r>
      <w:r w:rsidRPr="008C3464">
        <w:rPr>
          <w:rStyle w:val="StyleUnderline"/>
        </w:rPr>
        <w:t>Republican demands for</w:t>
      </w:r>
      <w:r w:rsidRPr="008C3464">
        <w:rPr>
          <w:sz w:val="16"/>
        </w:rPr>
        <w:t xml:space="preserve"> </w:t>
      </w:r>
      <w:r w:rsidRPr="008C3464">
        <w:rPr>
          <w:rStyle w:val="StyleUnderline"/>
        </w:rPr>
        <w:t>policy changes</w:t>
      </w:r>
      <w:r w:rsidRPr="008C3464">
        <w:rPr>
          <w:sz w:val="16"/>
        </w:rPr>
        <w:t xml:space="preserve"> that many </w:t>
      </w:r>
      <w:r w:rsidRPr="008C3464">
        <w:rPr>
          <w:rStyle w:val="StyleUnderline"/>
        </w:rPr>
        <w:t>Democrats would never vote for</w:t>
      </w:r>
      <w:r w:rsidRPr="008C3464">
        <w:rPr>
          <w:sz w:val="16"/>
        </w:rPr>
        <w:t xml:space="preserve"> will </w:t>
      </w:r>
      <w:r w:rsidRPr="008C3464">
        <w:rPr>
          <w:rStyle w:val="StyleUnderline"/>
        </w:rPr>
        <w:t>complicate</w:t>
      </w:r>
      <w:r w:rsidRPr="008C3464">
        <w:rPr>
          <w:sz w:val="16"/>
        </w:rPr>
        <w:t xml:space="preserve"> any </w:t>
      </w:r>
      <w:r w:rsidRPr="008C3464">
        <w:rPr>
          <w:rStyle w:val="StyleUnderline"/>
        </w:rPr>
        <w:t>eventual deal’s path</w:t>
      </w:r>
      <w:r w:rsidRPr="008C3464">
        <w:rPr>
          <w:sz w:val="16"/>
        </w:rPr>
        <w:t xml:space="preserve"> through Congress.</w:t>
      </w:r>
    </w:p>
    <w:p w14:paraId="5AF2BB08" w14:textId="77777777" w:rsidR="00213ECC" w:rsidRPr="008C3464" w:rsidRDefault="00213ECC" w:rsidP="00213ECC">
      <w:pPr>
        <w:rPr>
          <w:sz w:val="16"/>
        </w:rPr>
      </w:pPr>
      <w:r w:rsidRPr="008C3464">
        <w:rPr>
          <w:sz w:val="16"/>
        </w:rPr>
        <w:t xml:space="preserve">A Democratic official said </w:t>
      </w:r>
      <w:r w:rsidRPr="008C3464">
        <w:rPr>
          <w:rStyle w:val="StyleUnderline"/>
        </w:rPr>
        <w:t>Republicans</w:t>
      </w:r>
      <w:r w:rsidRPr="008C3464">
        <w:rPr>
          <w:sz w:val="16"/>
        </w:rPr>
        <w:t xml:space="preserve"> have </w:t>
      </w:r>
      <w:r w:rsidRPr="008C3464">
        <w:rPr>
          <w:rStyle w:val="StyleUnderline"/>
        </w:rPr>
        <w:t>already rejected</w:t>
      </w:r>
      <w:r w:rsidRPr="008C3464">
        <w:rPr>
          <w:sz w:val="16"/>
        </w:rPr>
        <w:t xml:space="preserve"> at least </w:t>
      </w:r>
      <w:r w:rsidRPr="008C3464">
        <w:rPr>
          <w:rStyle w:val="StyleUnderline"/>
        </w:rPr>
        <w:t>two compromise offers</w:t>
      </w:r>
      <w:r w:rsidRPr="008C3464">
        <w:rPr>
          <w:sz w:val="16"/>
        </w:rPr>
        <w:t xml:space="preserve"> from the White House. The </w:t>
      </w:r>
      <w:r w:rsidRPr="008C3464">
        <w:rPr>
          <w:rStyle w:val="StyleUnderline"/>
        </w:rPr>
        <w:t>first proposed</w:t>
      </w:r>
      <w:r w:rsidRPr="008C3464">
        <w:rPr>
          <w:sz w:val="16"/>
        </w:rPr>
        <w:t xml:space="preserve"> a </w:t>
      </w:r>
      <w:r w:rsidRPr="008C3464">
        <w:rPr>
          <w:rStyle w:val="StyleUnderline"/>
        </w:rPr>
        <w:t>government spending freeze next year at its current level</w:t>
      </w:r>
      <w:r w:rsidRPr="008C3464">
        <w:rPr>
          <w:sz w:val="16"/>
        </w:rPr>
        <w:t xml:space="preserve">, and </w:t>
      </w:r>
      <w:r w:rsidRPr="008C3464">
        <w:rPr>
          <w:rStyle w:val="StyleUnderline"/>
        </w:rPr>
        <w:t>another</w:t>
      </w:r>
      <w:r w:rsidRPr="008C3464">
        <w:rPr>
          <w:sz w:val="16"/>
        </w:rPr>
        <w:t xml:space="preserve"> offer would </w:t>
      </w:r>
      <w:r w:rsidRPr="008C3464">
        <w:rPr>
          <w:rStyle w:val="StyleUnderline"/>
        </w:rPr>
        <w:t>put in place a two-year cap on spending</w:t>
      </w:r>
      <w:r w:rsidRPr="008C3464">
        <w:rPr>
          <w:sz w:val="16"/>
        </w:rPr>
        <w:t>.</w:t>
      </w:r>
    </w:p>
    <w:p w14:paraId="2CFE02F1" w14:textId="77777777" w:rsidR="00213ECC" w:rsidRPr="008C3464" w:rsidRDefault="00213ECC" w:rsidP="00213ECC">
      <w:pPr>
        <w:rPr>
          <w:sz w:val="16"/>
        </w:rPr>
      </w:pPr>
      <w:r w:rsidRPr="008C3464">
        <w:rPr>
          <w:sz w:val="16"/>
        </w:rPr>
        <w:t xml:space="preserve">While their demands could change, below are the </w:t>
      </w:r>
      <w:r w:rsidRPr="008C3464">
        <w:rPr>
          <w:rStyle w:val="StyleUnderline"/>
          <w:highlight w:val="cyan"/>
        </w:rPr>
        <w:t>key concessions Republicans want</w:t>
      </w:r>
      <w:r w:rsidRPr="008C3464">
        <w:rPr>
          <w:sz w:val="16"/>
        </w:rPr>
        <w:t xml:space="preserve"> from Democrats, </w:t>
      </w:r>
      <w:r w:rsidRPr="008C3464">
        <w:rPr>
          <w:rStyle w:val="StyleUnderline"/>
        </w:rPr>
        <w:t>in exchange for their vote to raise the debt ceiling</w:t>
      </w:r>
      <w:r w:rsidRPr="008C3464">
        <w:rPr>
          <w:sz w:val="16"/>
        </w:rPr>
        <w:t>. Some are relatively easy, while others are proving intractable.</w:t>
      </w:r>
    </w:p>
    <w:p w14:paraId="27C393A5" w14:textId="77777777" w:rsidR="00213ECC" w:rsidRPr="008C3464" w:rsidRDefault="00213ECC" w:rsidP="00213ECC">
      <w:pPr>
        <w:rPr>
          <w:sz w:val="16"/>
        </w:rPr>
      </w:pPr>
      <w:r w:rsidRPr="008C3464">
        <w:rPr>
          <w:rStyle w:val="StyleUnderline"/>
        </w:rPr>
        <w:t>Energy and mining permitting reform</w:t>
      </w:r>
      <w:r w:rsidRPr="008C3464">
        <w:rPr>
          <w:sz w:val="16"/>
        </w:rPr>
        <w:t xml:space="preserve">: The proposal is arguably the easiest issue for negotiators to reach consensus on, given that both the White House and House Republicans support the broader goal of making it easier to launch new energy projects such as wind farms and gas pipelines in the United States. The </w:t>
      </w:r>
      <w:r w:rsidRPr="008C3464">
        <w:rPr>
          <w:rStyle w:val="StyleUnderline"/>
        </w:rPr>
        <w:t>talks</w:t>
      </w:r>
      <w:r w:rsidRPr="008C3464">
        <w:rPr>
          <w:sz w:val="16"/>
        </w:rPr>
        <w:t xml:space="preserve"> could </w:t>
      </w:r>
      <w:r w:rsidRPr="008C3464">
        <w:rPr>
          <w:rStyle w:val="StyleUnderline"/>
        </w:rPr>
        <w:t>get dicey over</w:t>
      </w:r>
      <w:r w:rsidRPr="008C3464">
        <w:rPr>
          <w:sz w:val="16"/>
        </w:rPr>
        <w:t xml:space="preserve"> the question of </w:t>
      </w:r>
      <w:r w:rsidRPr="008C3464">
        <w:rPr>
          <w:rStyle w:val="StyleUnderline"/>
        </w:rPr>
        <w:t>what kinds of permits to prioritize</w:t>
      </w:r>
      <w:r w:rsidRPr="008C3464">
        <w:rPr>
          <w:sz w:val="16"/>
        </w:rPr>
        <w:t xml:space="preserve">: </w:t>
      </w:r>
      <w:r w:rsidRPr="008C3464">
        <w:rPr>
          <w:rStyle w:val="StyleUnderline"/>
        </w:rPr>
        <w:t>Republicans want fossil fuels</w:t>
      </w:r>
      <w:r w:rsidRPr="008C3464">
        <w:rPr>
          <w:sz w:val="16"/>
        </w:rPr>
        <w:t xml:space="preserve">, while many </w:t>
      </w:r>
      <w:r w:rsidRPr="008C3464">
        <w:rPr>
          <w:rStyle w:val="StyleUnderline"/>
        </w:rPr>
        <w:t>Democrats believe renewable energy should top the list</w:t>
      </w:r>
      <w:r w:rsidRPr="008C3464">
        <w:rPr>
          <w:sz w:val="16"/>
        </w:rPr>
        <w:t>.</w:t>
      </w:r>
    </w:p>
    <w:p w14:paraId="1503EE58" w14:textId="77777777" w:rsidR="00213ECC" w:rsidRPr="008C3464" w:rsidRDefault="00213ECC" w:rsidP="00213ECC">
      <w:pPr>
        <w:rPr>
          <w:sz w:val="16"/>
        </w:rPr>
      </w:pPr>
      <w:r w:rsidRPr="008C3464">
        <w:rPr>
          <w:rStyle w:val="StyleUnderline"/>
          <w:highlight w:val="cyan"/>
        </w:rPr>
        <w:t>New work</w:t>
      </w:r>
      <w:r w:rsidRPr="008C3464">
        <w:rPr>
          <w:rStyle w:val="StyleUnderline"/>
        </w:rPr>
        <w:t xml:space="preserve"> </w:t>
      </w:r>
      <w:r w:rsidRPr="008C3464">
        <w:rPr>
          <w:rStyle w:val="Emphasis"/>
          <w:highlight w:val="cyan"/>
        </w:rPr>
        <w:t>requirements for Medicaid</w:t>
      </w:r>
      <w:r w:rsidRPr="008C3464">
        <w:rPr>
          <w:sz w:val="16"/>
        </w:rPr>
        <w:t xml:space="preserve">: The </w:t>
      </w:r>
      <w:r w:rsidRPr="008C3464">
        <w:rPr>
          <w:rStyle w:val="StyleUnderline"/>
        </w:rPr>
        <w:t>Republican debt limit bill passed</w:t>
      </w:r>
      <w:r w:rsidRPr="008C3464">
        <w:rPr>
          <w:sz w:val="16"/>
        </w:rPr>
        <w:t xml:space="preserve"> by the House in April would </w:t>
      </w:r>
      <w:r w:rsidRPr="008C3464">
        <w:rPr>
          <w:rStyle w:val="StyleUnderline"/>
          <w:highlight w:val="cyan"/>
        </w:rPr>
        <w:t>require able-bodied adults with no children to work</w:t>
      </w:r>
      <w:r w:rsidRPr="008C3464">
        <w:rPr>
          <w:sz w:val="16"/>
        </w:rPr>
        <w:t xml:space="preserve"> or train for work in order </w:t>
      </w:r>
      <w:r w:rsidRPr="008C3464">
        <w:rPr>
          <w:rStyle w:val="Emphasis"/>
          <w:highlight w:val="cyan"/>
        </w:rPr>
        <w:t>to stay on Medicaid</w:t>
      </w:r>
      <w:r w:rsidRPr="008C3464">
        <w:rPr>
          <w:sz w:val="16"/>
        </w:rPr>
        <w:t xml:space="preserve">, the </w:t>
      </w:r>
      <w:r w:rsidRPr="008C3464">
        <w:rPr>
          <w:rStyle w:val="StyleUnderline"/>
        </w:rPr>
        <w:t>federal health insurance for low-income people</w:t>
      </w:r>
      <w:r w:rsidRPr="008C3464">
        <w:rPr>
          <w:sz w:val="16"/>
        </w:rPr>
        <w:t>. The White House rejected this proposal. “I’m not going to accept any work requirements that’s going to impact on medical health needs of people,” Biden said earlier this month.</w:t>
      </w:r>
    </w:p>
    <w:p w14:paraId="0EEC75F3" w14:textId="77777777" w:rsidR="00AC32FB" w:rsidRPr="008C3464" w:rsidRDefault="00AC32FB" w:rsidP="00213ECC"/>
    <w:p w14:paraId="55674277" w14:textId="69C0A31F" w:rsidR="004169AF" w:rsidRPr="008C3464" w:rsidRDefault="004169AF" w:rsidP="004169AF">
      <w:pPr>
        <w:pStyle w:val="Heading3"/>
      </w:pPr>
      <w:r w:rsidRPr="008C3464">
        <w:t>Link---Social Security</w:t>
      </w:r>
    </w:p>
    <w:p w14:paraId="6B96FEAB" w14:textId="77777777" w:rsidR="004169AF" w:rsidRPr="008C3464" w:rsidRDefault="004169AF" w:rsidP="004169AF"/>
    <w:p w14:paraId="338D9E46" w14:textId="77777777" w:rsidR="004169AF" w:rsidRPr="008C3464" w:rsidRDefault="004169AF" w:rsidP="004169AF">
      <w:pPr>
        <w:pStyle w:val="Heading4"/>
      </w:pPr>
      <w:r w:rsidRPr="008C3464">
        <w:t xml:space="preserve">Reps hate SS spending and want to cut it </w:t>
      </w:r>
    </w:p>
    <w:p w14:paraId="5AFDAAAF" w14:textId="15650B46" w:rsidR="004169AF" w:rsidRPr="008C3464" w:rsidRDefault="004169AF" w:rsidP="004169AF">
      <w:r w:rsidRPr="008C3464">
        <w:t xml:space="preserve">Prem </w:t>
      </w:r>
      <w:proofErr w:type="spellStart"/>
      <w:r w:rsidRPr="008C3464">
        <w:rPr>
          <w:b/>
          <w:bCs/>
          <w:sz w:val="24"/>
        </w:rPr>
        <w:t>Thakker</w:t>
      </w:r>
      <w:proofErr w:type="spellEnd"/>
      <w:r w:rsidRPr="008C3464">
        <w:t xml:space="preserve">, </w:t>
      </w:r>
      <w:r w:rsidRPr="008C3464">
        <w:rPr>
          <w:b/>
          <w:bCs/>
          <w:sz w:val="24"/>
        </w:rPr>
        <w:t>6-14</w:t>
      </w:r>
      <w:r w:rsidRPr="008C3464">
        <w:t xml:space="preserve">-2023, Republicans Are Bringing Back Their Plan to Gut Social Security and Medicare, New Republic, https://newrepublic.com/post/173661/republicans-bringing-back-plan-gut-social-security-medicare /// </w:t>
      </w:r>
      <w:proofErr w:type="spellStart"/>
      <w:r w:rsidRPr="008C3464">
        <w:t>KirK</w:t>
      </w:r>
      <w:proofErr w:type="spellEnd"/>
    </w:p>
    <w:p w14:paraId="5089F1CF" w14:textId="77777777" w:rsidR="004169AF" w:rsidRPr="008C3464" w:rsidRDefault="004169AF" w:rsidP="004169AF">
      <w:r w:rsidRPr="008C3464">
        <w:t>Republicans have claimed over and over again that they are not trying to cut Social Security and Medicare. Heck, Joe Biden got them to agree they would not make cuts to the programs, in a memorable </w:t>
      </w:r>
      <w:hyperlink r:id="rId54" w:history="1">
        <w:r w:rsidRPr="008C3464">
          <w:rPr>
            <w:rStyle w:val="Hyperlink"/>
          </w:rPr>
          <w:t>verbal maneuver</w:t>
        </w:r>
      </w:hyperlink>
      <w:r w:rsidRPr="008C3464">
        <w:t> during his State of the Union speech earlier this year.</w:t>
      </w:r>
    </w:p>
    <w:p w14:paraId="570E842A" w14:textId="77777777" w:rsidR="004169AF" w:rsidRPr="008C3464" w:rsidRDefault="004169AF" w:rsidP="004169AF">
      <w:pPr>
        <w:rPr>
          <w:rStyle w:val="StyleUnderline"/>
        </w:rPr>
      </w:pPr>
      <w:r w:rsidRPr="008C3464">
        <w:t xml:space="preserve">And yet the </w:t>
      </w:r>
      <w:r w:rsidRPr="008C3464">
        <w:rPr>
          <w:rStyle w:val="StyleUnderline"/>
          <w:highlight w:val="cyan"/>
        </w:rPr>
        <w:t>Republican</w:t>
      </w:r>
      <w:r w:rsidRPr="008C3464">
        <w:rPr>
          <w:rStyle w:val="StyleUnderline"/>
        </w:rPr>
        <w:t xml:space="preserve"> Study Committee (of which some three-quarters of House Republicans are </w:t>
      </w:r>
      <w:hyperlink r:id="rId55" w:tgtFrame="_blank" w:history="1">
        <w:r w:rsidRPr="008C3464">
          <w:rPr>
            <w:rStyle w:val="StyleUnderline"/>
          </w:rPr>
          <w:t>members</w:t>
        </w:r>
      </w:hyperlink>
      <w:r w:rsidRPr="008C3464">
        <w:rPr>
          <w:rStyle w:val="StyleUnderline"/>
        </w:rPr>
        <w:t xml:space="preserve">) just released its </w:t>
      </w:r>
      <w:r w:rsidRPr="008C3464">
        <w:rPr>
          <w:rStyle w:val="Emphasis"/>
          <w:highlight w:val="cyan"/>
        </w:rPr>
        <w:t>desired </w:t>
      </w:r>
      <w:hyperlink r:id="rId56" w:tgtFrame="_blank" w:history="1">
        <w:r w:rsidRPr="008C3464">
          <w:rPr>
            <w:rStyle w:val="Emphasis"/>
            <w:highlight w:val="cyan"/>
          </w:rPr>
          <w:t>2024 budget</w:t>
        </w:r>
      </w:hyperlink>
      <w:r w:rsidRPr="008C3464">
        <w:t>, </w:t>
      </w:r>
      <w:r w:rsidRPr="008C3464">
        <w:rPr>
          <w:rStyle w:val="StyleUnderline"/>
        </w:rPr>
        <w:t xml:space="preserve">in which the party </w:t>
      </w:r>
      <w:r w:rsidRPr="008C3464">
        <w:rPr>
          <w:rStyle w:val="StyleUnderline"/>
          <w:highlight w:val="cyan"/>
        </w:rPr>
        <w:t>seeks to</w:t>
      </w:r>
      <w:r w:rsidRPr="008C3464">
        <w:rPr>
          <w:rStyle w:val="StyleUnderline"/>
        </w:rPr>
        <w:t xml:space="preserve">, you guessed it, </w:t>
      </w:r>
      <w:r w:rsidRPr="008C3464">
        <w:rPr>
          <w:rStyle w:val="Emphasis"/>
          <w:highlight w:val="cyan"/>
        </w:rPr>
        <w:t>cut Social Security</w:t>
      </w:r>
      <w:r w:rsidRPr="008C3464">
        <w:rPr>
          <w:rStyle w:val="StyleUnderline"/>
          <w:highlight w:val="cyan"/>
        </w:rPr>
        <w:t xml:space="preserve"> </w:t>
      </w:r>
      <w:r w:rsidRPr="008C3464">
        <w:rPr>
          <w:rStyle w:val="StyleUnderline"/>
        </w:rPr>
        <w:t>and Medicare.</w:t>
      </w:r>
    </w:p>
    <w:p w14:paraId="62F123A9" w14:textId="77777777" w:rsidR="004169AF" w:rsidRPr="008C3464" w:rsidRDefault="004169AF" w:rsidP="004169AF">
      <w:r w:rsidRPr="008C3464">
        <w:t xml:space="preserve">And note their seriousness. “The RSC Budget is more than just a financial statement. </w:t>
      </w:r>
      <w:r w:rsidRPr="008C3464">
        <w:rPr>
          <w:rStyle w:val="StyleUnderline"/>
        </w:rPr>
        <w:t>It is a statement of priorities</w:t>
      </w:r>
      <w:r w:rsidRPr="008C3464">
        <w:t>,” the party assures in the document, released Wednesday.</w:t>
      </w:r>
    </w:p>
    <w:p w14:paraId="57F1F385" w14:textId="77777777" w:rsidR="004169AF" w:rsidRPr="008C3464" w:rsidRDefault="004169AF" w:rsidP="004169AF">
      <w:r w:rsidRPr="008C3464">
        <w:rPr>
          <w:rStyle w:val="StyleUnderline"/>
        </w:rPr>
        <w:t xml:space="preserve">The proposed budget would </w:t>
      </w:r>
      <w:r w:rsidRPr="008C3464">
        <w:rPr>
          <w:rStyle w:val="StyleUnderline"/>
          <w:highlight w:val="cyan"/>
        </w:rPr>
        <w:t>effectively make cuts</w:t>
      </w:r>
      <w:r w:rsidRPr="008C3464">
        <w:rPr>
          <w:rStyle w:val="StyleUnderline"/>
        </w:rPr>
        <w:t xml:space="preserve"> to Social Security </w:t>
      </w:r>
      <w:r w:rsidRPr="008C3464">
        <w:rPr>
          <w:rStyle w:val="StyleUnderline"/>
          <w:highlight w:val="cyan"/>
        </w:rPr>
        <w:t>by increasing the retirement age for future retirees</w:t>
      </w:r>
      <w:r w:rsidRPr="008C3464">
        <w:rPr>
          <w:rStyle w:val="StyleUnderline"/>
        </w:rPr>
        <w:t>.</w:t>
      </w:r>
      <w:r w:rsidRPr="008C3464">
        <w:t>  The document seeks to assure people that there would only be “modest adjustments” but does not list what Republicans think the new retirement age should be.</w:t>
      </w:r>
    </w:p>
    <w:p w14:paraId="78180915" w14:textId="77777777" w:rsidR="004169AF" w:rsidRPr="008C3464" w:rsidRDefault="004169AF" w:rsidP="004169AF">
      <w:r w:rsidRPr="008C3464">
        <w:t>On Medicare, Republicans propose requiring disabled Americans to wait longer before getting benefits and turning Medicare into a “</w:t>
      </w:r>
      <w:hyperlink r:id="rId57" w:history="1">
        <w:r w:rsidRPr="008C3464">
          <w:rPr>
            <w:rStyle w:val="Hyperlink"/>
          </w:rPr>
          <w:t>premium support</w:t>
        </w:r>
      </w:hyperlink>
      <w:r w:rsidRPr="008C3464">
        <w:t>” system, a long-floated Republican idea that essentially turns the government program into a voucher scheme. Such a scheme would remove the guarantee for seniors to have affordable access to Medicare.</w:t>
      </w:r>
    </w:p>
    <w:p w14:paraId="4D216DAE" w14:textId="77777777" w:rsidR="004169AF" w:rsidRPr="008C3464" w:rsidRDefault="004169AF" w:rsidP="004169AF">
      <w:pPr>
        <w:rPr>
          <w:rStyle w:val="StyleUnderline"/>
        </w:rPr>
      </w:pPr>
      <w:r w:rsidRPr="008C3464">
        <w:rPr>
          <w:rStyle w:val="StyleUnderline"/>
          <w:highlight w:val="cyan"/>
        </w:rPr>
        <w:t>Republicans also call for</w:t>
      </w:r>
      <w:r w:rsidRPr="008C3464">
        <w:rPr>
          <w:rStyle w:val="StyleUnderline"/>
        </w:rPr>
        <w:t xml:space="preserve"> “pro-growth tax reform” (read: </w:t>
      </w:r>
      <w:r w:rsidRPr="008C3464">
        <w:rPr>
          <w:rStyle w:val="StyleUnderline"/>
          <w:highlight w:val="cyan"/>
        </w:rPr>
        <w:t>cutting taxes for the wealthy</w:t>
      </w:r>
      <w:r w:rsidRPr="008C3464">
        <w:rPr>
          <w:rStyle w:val="StyleUnderline"/>
        </w:rPr>
        <w:t xml:space="preserve"> </w:t>
      </w:r>
      <w:r w:rsidRPr="008C3464">
        <w:rPr>
          <w:rStyle w:val="StyleUnderline"/>
          <w:highlight w:val="cyan"/>
        </w:rPr>
        <w:t>and</w:t>
      </w:r>
      <w:r w:rsidRPr="008C3464">
        <w:rPr>
          <w:rStyle w:val="StyleUnderline"/>
        </w:rPr>
        <w:t xml:space="preserve"> corporations); “work requirements” (</w:t>
      </w:r>
      <w:r w:rsidRPr="008C3464">
        <w:rPr>
          <w:rStyle w:val="StyleUnderline"/>
          <w:highlight w:val="cyan"/>
        </w:rPr>
        <w:t>imposing more requirements on poor</w:t>
      </w:r>
      <w:r w:rsidRPr="008C3464">
        <w:rPr>
          <w:rStyle w:val="StyleUnderline"/>
        </w:rPr>
        <w:t xml:space="preserve"> people trying to attain social services); and “regulatory reforms that increase economic growth” (encouraging the sort of deregulation that welcomes </w:t>
      </w:r>
      <w:hyperlink r:id="rId58" w:history="1">
        <w:r w:rsidRPr="008C3464">
          <w:rPr>
            <w:rStyle w:val="StyleUnderline"/>
          </w:rPr>
          <w:t>crashing financial institutions</w:t>
        </w:r>
      </w:hyperlink>
      <w:r w:rsidRPr="008C3464">
        <w:rPr>
          <w:rStyle w:val="StyleUnderline"/>
        </w:rPr>
        <w:t>, </w:t>
      </w:r>
      <w:hyperlink r:id="rId59" w:history="1">
        <w:r w:rsidRPr="008C3464">
          <w:rPr>
            <w:rStyle w:val="StyleUnderline"/>
          </w:rPr>
          <w:t>corporate-poisoned rivers</w:t>
        </w:r>
      </w:hyperlink>
      <w:r w:rsidRPr="008C3464">
        <w:rPr>
          <w:rStyle w:val="StyleUnderline"/>
        </w:rPr>
        <w:t>, and more than 1,000 </w:t>
      </w:r>
      <w:hyperlink r:id="rId60" w:history="1">
        <w:r w:rsidRPr="008C3464">
          <w:rPr>
            <w:rStyle w:val="StyleUnderline"/>
          </w:rPr>
          <w:t>train derailments</w:t>
        </w:r>
      </w:hyperlink>
      <w:r w:rsidRPr="008C3464">
        <w:rPr>
          <w:rStyle w:val="StyleUnderline"/>
        </w:rPr>
        <w:t> a year).</w:t>
      </w:r>
    </w:p>
    <w:p w14:paraId="3AE4AEE3" w14:textId="77777777" w:rsidR="00C476DC" w:rsidRPr="008C3464" w:rsidRDefault="00C476DC" w:rsidP="004169AF">
      <w:pPr>
        <w:rPr>
          <w:rStyle w:val="StyleUnderline"/>
        </w:rPr>
      </w:pPr>
    </w:p>
    <w:p w14:paraId="3CE0E6CD" w14:textId="77777777" w:rsidR="00C476DC" w:rsidRPr="008C3464" w:rsidRDefault="00C476DC" w:rsidP="00C476DC">
      <w:pPr>
        <w:pStyle w:val="Heading4"/>
      </w:pPr>
      <w:r w:rsidRPr="008C3464">
        <w:t xml:space="preserve">Republicans are </w:t>
      </w:r>
      <w:r w:rsidRPr="008C3464">
        <w:rPr>
          <w:rStyle w:val="StyleUnderline"/>
        </w:rPr>
        <w:t>slashing</w:t>
      </w:r>
      <w:r w:rsidRPr="008C3464">
        <w:t xml:space="preserve"> Social Security and Taxes now – ultraconservatives would be angered by </w:t>
      </w:r>
      <w:r w:rsidRPr="008C3464">
        <w:rPr>
          <w:u w:val="single"/>
        </w:rPr>
        <w:t>liberal attempts</w:t>
      </w:r>
      <w:r w:rsidRPr="008C3464">
        <w:t xml:space="preserve"> to expand the program.</w:t>
      </w:r>
    </w:p>
    <w:p w14:paraId="1B032748" w14:textId="77777777" w:rsidR="00C476DC" w:rsidRPr="008C3464" w:rsidRDefault="00C476DC" w:rsidP="00C476DC">
      <w:proofErr w:type="spellStart"/>
      <w:r w:rsidRPr="008C3464">
        <w:rPr>
          <w:rStyle w:val="Style13ptBold"/>
        </w:rPr>
        <w:t>Lerman</w:t>
      </w:r>
      <w:proofErr w:type="spellEnd"/>
      <w:r w:rsidRPr="008C3464">
        <w:rPr>
          <w:rStyle w:val="Style13ptBold"/>
        </w:rPr>
        <w:t xml:space="preserve"> 6-14</w:t>
      </w:r>
      <w:r w:rsidRPr="008C3464">
        <w:t xml:space="preserve"> [David </w:t>
      </w:r>
      <w:proofErr w:type="spellStart"/>
      <w:r w:rsidRPr="008C3464">
        <w:t>Lerman</w:t>
      </w:r>
      <w:proofErr w:type="spellEnd"/>
      <w:r w:rsidRPr="008C3464">
        <w:t>; daily compendium of all issues related to federal spending and the budget; 6-14-2023; Conservatives' budget plan renews battle over seniors' benefits; Roll Call; https://rollcall.com/2023/06/14/conservatives-budget-plan-renews-battle-over-seniors-benefits/; 6-22-2023; AA]</w:t>
      </w:r>
    </w:p>
    <w:p w14:paraId="6306C2B5" w14:textId="77777777" w:rsidR="00C476DC" w:rsidRPr="008C3464" w:rsidRDefault="00C476DC" w:rsidP="00C476DC">
      <w:pPr>
        <w:rPr>
          <w:sz w:val="16"/>
        </w:rPr>
      </w:pPr>
      <w:r w:rsidRPr="008C3464">
        <w:rPr>
          <w:sz w:val="16"/>
        </w:rPr>
        <w:t xml:space="preserve">Cline said the </w:t>
      </w:r>
      <w:r w:rsidRPr="008C3464">
        <w:rPr>
          <w:rStyle w:val="StyleUnderline"/>
          <w:highlight w:val="cyan"/>
        </w:rPr>
        <w:t>group</w:t>
      </w:r>
      <w:r w:rsidRPr="008C3464">
        <w:rPr>
          <w:sz w:val="16"/>
        </w:rPr>
        <w:t xml:space="preserve"> has </w:t>
      </w:r>
      <w:r w:rsidRPr="008C3464">
        <w:rPr>
          <w:rStyle w:val="StyleUnderline"/>
          <w:highlight w:val="cyan"/>
        </w:rPr>
        <w:t>proposed</w:t>
      </w:r>
      <w:r w:rsidRPr="008C3464">
        <w:rPr>
          <w:rStyle w:val="StyleUnderline"/>
        </w:rPr>
        <w:t xml:space="preserve"> gradually </w:t>
      </w:r>
      <w:r w:rsidRPr="008C3464">
        <w:rPr>
          <w:rStyle w:val="StyleUnderline"/>
          <w:highlight w:val="cyan"/>
        </w:rPr>
        <w:t>raising</w:t>
      </w:r>
      <w:r w:rsidRPr="008C3464">
        <w:rPr>
          <w:rStyle w:val="StyleUnderline"/>
        </w:rPr>
        <w:t xml:space="preserve"> the </w:t>
      </w:r>
      <w:r w:rsidRPr="008C3464">
        <w:rPr>
          <w:rStyle w:val="Emphasis"/>
          <w:highlight w:val="cyan"/>
        </w:rPr>
        <w:t>Social Security retirement age</w:t>
      </w:r>
      <w:r w:rsidRPr="008C3464">
        <w:rPr>
          <w:sz w:val="16"/>
        </w:rPr>
        <w:t xml:space="preserve">, but not for current retirees or those nearing retirement. He said those now aged 59 would see an increase in the retirement age of three months per year beginning in 2026. The </w:t>
      </w:r>
      <w:r w:rsidRPr="008C3464">
        <w:rPr>
          <w:rStyle w:val="StyleUnderline"/>
        </w:rPr>
        <w:t xml:space="preserve">retirement </w:t>
      </w:r>
      <w:r w:rsidRPr="008C3464">
        <w:rPr>
          <w:rStyle w:val="StyleUnderline"/>
          <w:highlight w:val="cyan"/>
        </w:rPr>
        <w:t>age would reach 69</w:t>
      </w:r>
      <w:r w:rsidRPr="008C3464">
        <w:rPr>
          <w:sz w:val="16"/>
        </w:rPr>
        <w:t xml:space="preserve"> for those who turn 62 in 2033. While </w:t>
      </w:r>
      <w:r w:rsidRPr="008C3464">
        <w:rPr>
          <w:rStyle w:val="StyleUnderline"/>
        </w:rPr>
        <w:t>any financial fix will require a bipartisan compromise,</w:t>
      </w:r>
      <w:r w:rsidRPr="008C3464">
        <w:rPr>
          <w:sz w:val="16"/>
        </w:rPr>
        <w:t xml:space="preserve"> Cline said, “We are taking action, whereas the White House and Democrats refuse to acknowledge that Social Security and Medicare are facing insolvency.” Biden and congressional Democrats thus far have focused their efforts to reduce those two programs' budget shortfalls by reining in Medicare prescription drug costs, and by raising Medicare and Social Security payroll taxes on high-income earners. </w:t>
      </w:r>
      <w:r w:rsidRPr="008C3464">
        <w:rPr>
          <w:rStyle w:val="StyleUnderline"/>
          <w:highlight w:val="cyan"/>
        </w:rPr>
        <w:t>Social Security</w:t>
      </w:r>
      <w:r w:rsidRPr="008C3464">
        <w:rPr>
          <w:sz w:val="16"/>
        </w:rPr>
        <w:t xml:space="preserve"> and Medicare </w:t>
      </w:r>
      <w:r w:rsidRPr="008C3464">
        <w:rPr>
          <w:rStyle w:val="Emphasis"/>
          <w:highlight w:val="cyan"/>
        </w:rPr>
        <w:t>finances</w:t>
      </w:r>
      <w:r w:rsidRPr="008C3464">
        <w:rPr>
          <w:sz w:val="16"/>
        </w:rPr>
        <w:t xml:space="preserve"> are </w:t>
      </w:r>
      <w:r w:rsidRPr="008C3464">
        <w:rPr>
          <w:rStyle w:val="StyleUnderline"/>
        </w:rPr>
        <w:t>likely to be</w:t>
      </w:r>
      <w:r w:rsidRPr="008C3464">
        <w:rPr>
          <w:sz w:val="16"/>
        </w:rPr>
        <w:t xml:space="preserve"> a </w:t>
      </w:r>
      <w:r w:rsidRPr="008C3464">
        <w:rPr>
          <w:rStyle w:val="StyleUnderline"/>
          <w:highlight w:val="cyan"/>
        </w:rPr>
        <w:t>major</w:t>
      </w:r>
      <w:r w:rsidRPr="008C3464">
        <w:rPr>
          <w:sz w:val="16"/>
          <w:highlight w:val="cyan"/>
        </w:rPr>
        <w:t xml:space="preserve"> </w:t>
      </w:r>
      <w:r w:rsidRPr="008C3464">
        <w:rPr>
          <w:rStyle w:val="Emphasis"/>
          <w:highlight w:val="cyan"/>
        </w:rPr>
        <w:t>political</w:t>
      </w:r>
      <w:r w:rsidRPr="008C3464">
        <w:rPr>
          <w:rStyle w:val="StyleUnderline"/>
          <w:highlight w:val="cyan"/>
        </w:rPr>
        <w:t xml:space="preserve"> </w:t>
      </w:r>
      <w:r w:rsidRPr="008C3464">
        <w:rPr>
          <w:rStyle w:val="StyleUnderline"/>
        </w:rPr>
        <w:t>football</w:t>
      </w:r>
      <w:r w:rsidRPr="008C3464">
        <w:rPr>
          <w:sz w:val="16"/>
        </w:rPr>
        <w:t xml:space="preserve"> in the upcoming campaign, and featured prominently in this year's early </w:t>
      </w:r>
      <w:r w:rsidRPr="008C3464">
        <w:rPr>
          <w:rStyle w:val="Emphasis"/>
          <w:highlight w:val="cyan"/>
        </w:rPr>
        <w:t>debate</w:t>
      </w:r>
      <w:r w:rsidRPr="008C3464">
        <w:rPr>
          <w:sz w:val="16"/>
        </w:rPr>
        <w:t xml:space="preserve"> over the debt ceiling. Biden called out Republicans for aiming to gut seniors' benefits in his State of the Union address; even before that, the GOP was saying the issue was off the table in deficit reduction talks. Boyle, in his statement on Wednesday, said </w:t>
      </w:r>
      <w:r w:rsidRPr="008C3464">
        <w:rPr>
          <w:rStyle w:val="StyleUnderline"/>
          <w:highlight w:val="cyan"/>
        </w:rPr>
        <w:t>Republicans</w:t>
      </w:r>
      <w:r w:rsidRPr="008C3464">
        <w:rPr>
          <w:sz w:val="16"/>
          <w:highlight w:val="cyan"/>
        </w:rPr>
        <w:t xml:space="preserve"> "</w:t>
      </w:r>
      <w:r w:rsidRPr="008C3464">
        <w:rPr>
          <w:rStyle w:val="StyleUnderline"/>
          <w:highlight w:val="cyan"/>
        </w:rPr>
        <w:t>are</w:t>
      </w:r>
      <w:r w:rsidRPr="008C3464">
        <w:rPr>
          <w:sz w:val="16"/>
        </w:rPr>
        <w:t xml:space="preserve"> attempting to renege on our sacred promise to American workers and seniors by </w:t>
      </w:r>
      <w:r w:rsidRPr="008C3464">
        <w:rPr>
          <w:rStyle w:val="StyleUnderline"/>
          <w:highlight w:val="cyan"/>
        </w:rPr>
        <w:t>renewing</w:t>
      </w:r>
      <w:r w:rsidRPr="008C3464">
        <w:rPr>
          <w:rStyle w:val="StyleUnderline"/>
        </w:rPr>
        <w:t xml:space="preserve"> their </w:t>
      </w:r>
      <w:r w:rsidRPr="008C3464">
        <w:rPr>
          <w:rStyle w:val="Emphasis"/>
          <w:highlight w:val="cyan"/>
        </w:rPr>
        <w:t>attacks</w:t>
      </w:r>
      <w:r w:rsidRPr="008C3464">
        <w:rPr>
          <w:rStyle w:val="StyleUnderline"/>
          <w:highlight w:val="cyan"/>
        </w:rPr>
        <w:t xml:space="preserve"> on Social Security</w:t>
      </w:r>
      <w:r w:rsidRPr="008C3464">
        <w:rPr>
          <w:rStyle w:val="StyleUnderline"/>
        </w:rPr>
        <w:t xml:space="preserve"> and Medicare</w:t>
      </w:r>
      <w:r w:rsidRPr="008C3464">
        <w:rPr>
          <w:sz w:val="16"/>
        </w:rPr>
        <w:t xml:space="preserve">." And White House Press Secretary </w:t>
      </w:r>
      <w:proofErr w:type="spellStart"/>
      <w:r w:rsidRPr="008C3464">
        <w:rPr>
          <w:sz w:val="16"/>
        </w:rPr>
        <w:t>Karine</w:t>
      </w:r>
      <w:proofErr w:type="spellEnd"/>
      <w:r w:rsidRPr="008C3464">
        <w:rPr>
          <w:sz w:val="16"/>
        </w:rPr>
        <w:t xml:space="preserve"> Jean-Pierre issued a statement saying the RSC budget "amounts to a devastating attack on Medicare, Social Security, and Americans’ access to health coverage and prescription drugs." Trump, who's running for another term in 2024, has attacked competitor and Florida Gov. Ron DeSantis, for his past votes in favor of budget blueprints with options that could reduce Social Security and Medicare benefits. Tax cuts The budget plan also offers what its </w:t>
      </w:r>
      <w:r w:rsidRPr="008C3464">
        <w:rPr>
          <w:rStyle w:val="StyleUnderline"/>
        </w:rPr>
        <w:t>backers say would be a $</w:t>
      </w:r>
      <w:r w:rsidRPr="008C3464">
        <w:rPr>
          <w:rStyle w:val="StyleUnderline"/>
          <w:highlight w:val="cyan"/>
        </w:rPr>
        <w:t xml:space="preserve">5.1 trillion </w:t>
      </w:r>
      <w:r w:rsidRPr="008C3464">
        <w:rPr>
          <w:rStyle w:val="Emphasis"/>
          <w:highlight w:val="cyan"/>
        </w:rPr>
        <w:t>tax cut</w:t>
      </w:r>
      <w:r w:rsidRPr="008C3464">
        <w:rPr>
          <w:rStyle w:val="StyleUnderline"/>
        </w:rPr>
        <w:t xml:space="preserve"> over 10 years.</w:t>
      </w:r>
      <w:r w:rsidRPr="008C3464">
        <w:rPr>
          <w:sz w:val="16"/>
        </w:rPr>
        <w:t xml:space="preserve"> The largest piece, amounting to $2.48 trillion, </w:t>
      </w:r>
      <w:r w:rsidRPr="008C3464">
        <w:rPr>
          <w:rStyle w:val="StyleUnderline"/>
          <w:highlight w:val="cyan"/>
        </w:rPr>
        <w:t>would</w:t>
      </w:r>
      <w:r w:rsidRPr="008C3464">
        <w:rPr>
          <w:rStyle w:val="StyleUnderline"/>
        </w:rPr>
        <w:t xml:space="preserve"> come from </w:t>
      </w:r>
      <w:r w:rsidRPr="008C3464">
        <w:rPr>
          <w:rStyle w:val="StyleUnderline"/>
          <w:highlight w:val="cyan"/>
        </w:rPr>
        <w:t>mak</w:t>
      </w:r>
      <w:r w:rsidRPr="008C3464">
        <w:rPr>
          <w:rStyle w:val="StyleUnderline"/>
        </w:rPr>
        <w:t xml:space="preserve">ing </w:t>
      </w:r>
      <w:r w:rsidRPr="008C3464">
        <w:rPr>
          <w:rStyle w:val="Emphasis"/>
          <w:highlight w:val="cyan"/>
        </w:rPr>
        <w:t>permanent</w:t>
      </w:r>
      <w:r w:rsidRPr="008C3464">
        <w:rPr>
          <w:sz w:val="16"/>
        </w:rPr>
        <w:t xml:space="preserve"> the </w:t>
      </w:r>
      <w:r w:rsidRPr="008C3464">
        <w:rPr>
          <w:rStyle w:val="StyleUnderline"/>
        </w:rPr>
        <w:t xml:space="preserve">individual </w:t>
      </w:r>
      <w:r w:rsidRPr="008C3464">
        <w:rPr>
          <w:rStyle w:val="StyleUnderline"/>
          <w:highlight w:val="cyan"/>
        </w:rPr>
        <w:t>tax cuts in</w:t>
      </w:r>
      <w:r w:rsidRPr="008C3464">
        <w:rPr>
          <w:rStyle w:val="StyleUnderline"/>
        </w:rPr>
        <w:t xml:space="preserve"> the GOP’s </w:t>
      </w:r>
      <w:r w:rsidRPr="008C3464">
        <w:rPr>
          <w:rStyle w:val="StyleUnderline"/>
          <w:highlight w:val="cyan"/>
        </w:rPr>
        <w:t>2017</w:t>
      </w:r>
      <w:r w:rsidRPr="008C3464">
        <w:rPr>
          <w:sz w:val="16"/>
        </w:rPr>
        <w:t xml:space="preserve"> tax code overhaul that are scheduled to expire after 2025.</w:t>
      </w:r>
    </w:p>
    <w:p w14:paraId="546EE1FF" w14:textId="77777777" w:rsidR="00C476DC" w:rsidRPr="008C3464" w:rsidRDefault="00C476DC" w:rsidP="004169AF">
      <w:pPr>
        <w:rPr>
          <w:rStyle w:val="StyleUnderline"/>
        </w:rPr>
      </w:pPr>
    </w:p>
    <w:p w14:paraId="478E2D30" w14:textId="77777777" w:rsidR="00B821B1" w:rsidRPr="00AC41FC" w:rsidRDefault="00B821B1" w:rsidP="00B821B1">
      <w:pPr>
        <w:pStyle w:val="Heading4"/>
        <w:rPr>
          <w:sz w:val="24"/>
          <w:szCs w:val="24"/>
        </w:rPr>
      </w:pPr>
      <w:r w:rsidRPr="00AC41FC">
        <w:rPr>
          <w:sz w:val="24"/>
          <w:szCs w:val="24"/>
        </w:rPr>
        <w:t>MAGA House Reps are against SS</w:t>
      </w:r>
    </w:p>
    <w:p w14:paraId="346872BD" w14:textId="77777777" w:rsidR="00B821B1" w:rsidRPr="00AC41FC" w:rsidRDefault="00B821B1" w:rsidP="00B821B1">
      <w:r w:rsidRPr="00AC41FC">
        <w:t xml:space="preserve">Shelby </w:t>
      </w:r>
      <w:r w:rsidRPr="00AC41FC">
        <w:rPr>
          <w:rStyle w:val="Style13ptBold"/>
          <w:sz w:val="24"/>
        </w:rPr>
        <w:t>Reese</w:t>
      </w:r>
      <w:r w:rsidRPr="00AC41FC">
        <w:t xml:space="preserve">, </w:t>
      </w:r>
      <w:r w:rsidRPr="00AC41FC">
        <w:rPr>
          <w:rStyle w:val="Style13ptBold"/>
          <w:sz w:val="24"/>
        </w:rPr>
        <w:t>6-22</w:t>
      </w:r>
      <w:r w:rsidRPr="00AC41FC">
        <w:t xml:space="preserve">-2023, Reporter for Democrats, "MAGA House Republicans Take Aim at Social Security and Medicare," Democrats, </w:t>
      </w:r>
      <w:hyperlink r:id="rId61" w:history="1">
        <w:r w:rsidRPr="00AC41FC">
          <w:rPr>
            <w:rStyle w:val="Hyperlink"/>
          </w:rPr>
          <w:t>https://democrats.org/news/maga-house-republicans-take-aim-at-social-security-and-medicare/</w:t>
        </w:r>
      </w:hyperlink>
      <w:r w:rsidRPr="00AC41FC">
        <w:t xml:space="preserve"> /// </w:t>
      </w:r>
      <w:proofErr w:type="spellStart"/>
      <w:r w:rsidRPr="00AC41FC">
        <w:t>KirK</w:t>
      </w:r>
      <w:proofErr w:type="spellEnd"/>
    </w:p>
    <w:p w14:paraId="26069082" w14:textId="77777777" w:rsidR="00B821B1" w:rsidRPr="00AC41FC" w:rsidRDefault="00B821B1" w:rsidP="00B821B1">
      <w:pPr>
        <w:rPr>
          <w:rStyle w:val="StyleUnderline"/>
          <w:sz w:val="21"/>
        </w:rPr>
      </w:pPr>
      <w:r w:rsidRPr="00AC41FC">
        <w:t xml:space="preserve">Instead of working to support America’s working families, </w:t>
      </w:r>
      <w:r w:rsidRPr="00AC41FC">
        <w:rPr>
          <w:rStyle w:val="StyleUnderline"/>
          <w:sz w:val="21"/>
        </w:rPr>
        <w:t>extreme MAGA Republicans in Congress are waging a new war on essential programs Americans rely on</w:t>
      </w:r>
      <w:r w:rsidRPr="00AC41FC">
        <w:t xml:space="preserve"> — </w:t>
      </w:r>
      <w:r w:rsidRPr="00AC41FC">
        <w:rPr>
          <w:rStyle w:val="Emphasis"/>
          <w:sz w:val="21"/>
        </w:rPr>
        <w:t>proposing to cut Social Security</w:t>
      </w:r>
      <w:r w:rsidRPr="00AC41FC">
        <w:rPr>
          <w:rStyle w:val="StyleUnderline"/>
          <w:sz w:val="21"/>
        </w:rPr>
        <w:t xml:space="preserve"> </w:t>
      </w:r>
      <w:r w:rsidRPr="00AC41FC">
        <w:rPr>
          <w:rStyle w:val="Emphasis"/>
          <w:sz w:val="21"/>
        </w:rPr>
        <w:t>and take steps toward ending Medicare as we know it</w:t>
      </w:r>
      <w:r w:rsidRPr="00AC41FC">
        <w:rPr>
          <w:rStyle w:val="StyleUnderline"/>
          <w:sz w:val="21"/>
        </w:rPr>
        <w:t>. </w:t>
      </w:r>
    </w:p>
    <w:p w14:paraId="64E28884" w14:textId="77777777" w:rsidR="00B821B1" w:rsidRPr="00AC41FC" w:rsidRDefault="00B821B1" w:rsidP="00B821B1">
      <w:pPr>
        <w:rPr>
          <w:rStyle w:val="StyleUnderline"/>
          <w:sz w:val="21"/>
        </w:rPr>
      </w:pPr>
      <w:r w:rsidRPr="00AC41FC">
        <w:rPr>
          <w:rStyle w:val="StyleUnderline"/>
          <w:sz w:val="21"/>
        </w:rPr>
        <w:t>The latest extreme MAGA budget proposal from the Republican Study Committee, which represents a majority of House Republicans, would cut Social Security and take steps toward ending Medicare as we know it for America’s seniors. </w:t>
      </w:r>
    </w:p>
    <w:p w14:paraId="619C201E" w14:textId="77777777" w:rsidR="00B821B1" w:rsidRPr="00AC41FC" w:rsidRDefault="00000000" w:rsidP="00B821B1">
      <w:hyperlink r:id="rId62" w:history="1">
        <w:proofErr w:type="spellStart"/>
        <w:r w:rsidR="00B821B1" w:rsidRPr="00AC41FC">
          <w:rPr>
            <w:rStyle w:val="Hyperlink"/>
          </w:rPr>
          <w:t>Semafor</w:t>
        </w:r>
        <w:proofErr w:type="spellEnd"/>
      </w:hyperlink>
      <w:r w:rsidR="00B821B1" w:rsidRPr="00AC41FC">
        <w:t>: “</w:t>
      </w:r>
      <w:r w:rsidR="00B821B1" w:rsidRPr="00AC41FC">
        <w:rPr>
          <w:rStyle w:val="StyleUnderline"/>
          <w:sz w:val="21"/>
        </w:rPr>
        <w:t>A new budget proposal from the largest House GOP faction is reigniting a battle over the future of Social Security and Medicare.”</w:t>
      </w:r>
    </w:p>
    <w:p w14:paraId="3D891BE1" w14:textId="77777777" w:rsidR="00B821B1" w:rsidRPr="00AC41FC" w:rsidRDefault="00B821B1" w:rsidP="00B821B1">
      <w:r w:rsidRPr="00AC41FC">
        <w:t>“For Medicare, it would begin offering seniors assistance to help buy private health coverage that competes against government insurance plans;</w:t>
      </w:r>
      <w:r w:rsidRPr="00AC41FC">
        <w:rPr>
          <w:rStyle w:val="StyleUnderline"/>
          <w:sz w:val="21"/>
        </w:rPr>
        <w:t xml:space="preserve"> it would also gradually raise the Social Security eligibility age to 69 for those who aren’t close to retiring</w:t>
      </w:r>
      <w:r w:rsidRPr="00AC41FC">
        <w:t>.”</w:t>
      </w:r>
    </w:p>
    <w:p w14:paraId="4FFF5FAD" w14:textId="77777777" w:rsidR="00B821B1" w:rsidRPr="00AC41FC" w:rsidRDefault="00B821B1" w:rsidP="00B821B1">
      <w:pPr>
        <w:rPr>
          <w:rStyle w:val="Emphasis"/>
          <w:sz w:val="21"/>
        </w:rPr>
      </w:pPr>
      <w:r w:rsidRPr="00AC41FC">
        <w:rPr>
          <w:rStyle w:val="Emphasis"/>
          <w:sz w:val="21"/>
        </w:rPr>
        <w:t>MAGA House Republicans</w:t>
      </w:r>
      <w:r w:rsidRPr="00AC41FC">
        <w:rPr>
          <w:rStyle w:val="StyleUnderline"/>
          <w:sz w:val="21"/>
        </w:rPr>
        <w:t xml:space="preserve"> could be working to provide relief for hard working American families in their latest budget, but instead, they </w:t>
      </w:r>
      <w:r w:rsidRPr="00AC41FC">
        <w:rPr>
          <w:rStyle w:val="Emphasis"/>
          <w:sz w:val="21"/>
        </w:rPr>
        <w:t>remain hellbent on gutting essential programs Americans rely on.</w:t>
      </w:r>
    </w:p>
    <w:p w14:paraId="130660FE" w14:textId="77777777" w:rsidR="00B821B1" w:rsidRPr="00AC41FC" w:rsidRDefault="00000000" w:rsidP="00B821B1">
      <w:pPr>
        <w:rPr>
          <w:rStyle w:val="Emphasis"/>
          <w:sz w:val="21"/>
        </w:rPr>
      </w:pPr>
      <w:hyperlink r:id="rId63" w:history="1">
        <w:proofErr w:type="spellStart"/>
        <w:r w:rsidR="00B821B1" w:rsidRPr="00AC41FC">
          <w:rPr>
            <w:rStyle w:val="Hyperlink"/>
          </w:rPr>
          <w:t>UpNorth</w:t>
        </w:r>
        <w:proofErr w:type="spellEnd"/>
        <w:r w:rsidR="00B821B1" w:rsidRPr="00AC41FC">
          <w:rPr>
            <w:rStyle w:val="Hyperlink"/>
          </w:rPr>
          <w:t xml:space="preserve"> News</w:t>
        </w:r>
      </w:hyperlink>
      <w:r w:rsidR="00B821B1" w:rsidRPr="00AC41FC">
        <w:t>: “</w:t>
      </w:r>
      <w:r w:rsidR="00B821B1" w:rsidRPr="00AC41FC">
        <w:rPr>
          <w:rStyle w:val="StyleUnderline"/>
          <w:sz w:val="21"/>
        </w:rPr>
        <w:t xml:space="preserve">With the release of the Republican Study Committee’s budget, </w:t>
      </w:r>
      <w:r w:rsidR="00B821B1" w:rsidRPr="00AC41FC">
        <w:rPr>
          <w:rStyle w:val="Emphasis"/>
          <w:sz w:val="21"/>
        </w:rPr>
        <w:t>Republicans have ramped back up their attacks on [Medicare and Social Security]. </w:t>
      </w:r>
    </w:p>
    <w:p w14:paraId="76C3AE63" w14:textId="77777777" w:rsidR="00B821B1" w:rsidRPr="00AC41FC" w:rsidRDefault="00B821B1" w:rsidP="00B821B1">
      <w:r w:rsidRPr="00AC41FC">
        <w:t xml:space="preserve">“The proposed </w:t>
      </w:r>
      <w:r w:rsidRPr="00AC41FC">
        <w:rPr>
          <w:rStyle w:val="StyleUnderline"/>
          <w:sz w:val="21"/>
        </w:rPr>
        <w:t>budget would make cuts to Social Security by raising the retirement age,</w:t>
      </w:r>
      <w:r w:rsidRPr="00AC41FC">
        <w:t xml:space="preserve"> though it does not specifically say what that new retirement age would be. Benefits would also be reduced for those who earned a ‘higher salary’ before retirement, but the budget again does not specify what that threshold would be. The budget also assures that there would only be ‘modest adjustments’ to Social Security as it operates now, but again, does not outline exactly what that means.”</w:t>
      </w:r>
    </w:p>
    <w:p w14:paraId="4C05FC0F" w14:textId="77777777" w:rsidR="00B821B1" w:rsidRPr="00AC41FC" w:rsidRDefault="00B821B1" w:rsidP="00B821B1">
      <w:pPr>
        <w:rPr>
          <w:rStyle w:val="StyleUnderline"/>
          <w:sz w:val="21"/>
        </w:rPr>
      </w:pPr>
      <w:r w:rsidRPr="00AC41FC">
        <w:t xml:space="preserve">But it doesn’t end there — </w:t>
      </w:r>
      <w:r w:rsidRPr="00AC41FC">
        <w:rPr>
          <w:rStyle w:val="StyleUnderline"/>
          <w:sz w:val="21"/>
        </w:rPr>
        <w:t>2024 Republicans have spent years trying to cut Social Security and Medicare. </w:t>
      </w:r>
    </w:p>
    <w:p w14:paraId="1CA39B1A" w14:textId="77777777" w:rsidR="00B821B1" w:rsidRPr="00AC41FC" w:rsidRDefault="00000000" w:rsidP="00B821B1">
      <w:hyperlink r:id="rId64" w:history="1">
        <w:r w:rsidR="00B821B1" w:rsidRPr="00AC41FC">
          <w:rPr>
            <w:rStyle w:val="Hyperlink"/>
          </w:rPr>
          <w:t>CNN</w:t>
        </w:r>
      </w:hyperlink>
      <w:r w:rsidR="00B821B1" w:rsidRPr="00AC41FC">
        <w:t xml:space="preserve">: “Former President Donald Trump once backed raising the retirement age to 70 and called for privatizing </w:t>
      </w:r>
      <w:r w:rsidR="00B821B1" w:rsidRPr="00AC41FC">
        <w:rPr>
          <w:rStyle w:val="Emphasis"/>
          <w:sz w:val="21"/>
        </w:rPr>
        <w:t>Social Security which he called a ‘Ponzi scheme’</w:t>
      </w:r>
      <w:r w:rsidR="00B821B1" w:rsidRPr="00AC41FC">
        <w:t xml:space="preserve"> – two positions he has hammered Florida Gov. Ron DeSantis for supporting as a former member of Congress and congressional candidate. … but a CNN </w:t>
      </w:r>
      <w:proofErr w:type="spellStart"/>
      <w:r w:rsidR="00B821B1" w:rsidRPr="00AC41FC">
        <w:t>KFile</w:t>
      </w:r>
      <w:proofErr w:type="spellEnd"/>
      <w:r w:rsidR="00B821B1" w:rsidRPr="00AC41FC">
        <w:t xml:space="preserve"> review found Trump himself also once praised Ryan on Medicare, along with the 2012 presidential nominee Mitt Romney, without praising their specific policy proposal, which called for similar changes to Ryan’s plan.”</w:t>
      </w:r>
    </w:p>
    <w:p w14:paraId="4B81EB25" w14:textId="77777777" w:rsidR="00B821B1" w:rsidRPr="00AC41FC" w:rsidRDefault="00000000" w:rsidP="00B821B1">
      <w:hyperlink r:id="rId65" w:history="1">
        <w:r w:rsidR="00B821B1" w:rsidRPr="00AC41FC">
          <w:rPr>
            <w:rStyle w:val="Hyperlink"/>
          </w:rPr>
          <w:t>CNN</w:t>
        </w:r>
      </w:hyperlink>
      <w:r w:rsidR="00B821B1" w:rsidRPr="00AC41FC">
        <w:t xml:space="preserve">: “A CNN </w:t>
      </w:r>
      <w:proofErr w:type="spellStart"/>
      <w:r w:rsidR="00B821B1" w:rsidRPr="00AC41FC">
        <w:t>KFile</w:t>
      </w:r>
      <w:proofErr w:type="spellEnd"/>
      <w:r w:rsidR="00B821B1" w:rsidRPr="00AC41FC">
        <w:t xml:space="preserve"> review of comments from DeSantis’ 2012 congressional campaign found he repeatedly said he supported plans to replace Medicare with a system in which the government paid for partial costs of private plans or a traditional Medicare plan. In one interview with a local newspaper, DeSantis said he supported ‘the same thing’ for Social Security, citing the need for ‘market forces’ to restructure the program.”</w:t>
      </w:r>
    </w:p>
    <w:p w14:paraId="5226B4D8" w14:textId="77777777" w:rsidR="00B821B1" w:rsidRPr="00AC41FC" w:rsidRDefault="00000000" w:rsidP="00B821B1">
      <w:hyperlink r:id="rId66" w:history="1">
        <w:proofErr w:type="spellStart"/>
        <w:r w:rsidR="00B821B1" w:rsidRPr="00AC41FC">
          <w:rPr>
            <w:rStyle w:val="Hyperlink"/>
          </w:rPr>
          <w:t>Semafor</w:t>
        </w:r>
        <w:proofErr w:type="spellEnd"/>
      </w:hyperlink>
      <w:r w:rsidR="00B821B1" w:rsidRPr="00AC41FC">
        <w:t>: “</w:t>
      </w:r>
      <w:r w:rsidR="00B821B1" w:rsidRPr="00AC41FC">
        <w:rPr>
          <w:rStyle w:val="StyleUnderline"/>
          <w:sz w:val="21"/>
        </w:rPr>
        <w:t>Mike Pence isn’t running from his old fiscal conservatism. Instead, he’s seemingly leaning into it by talking about privatizing Social Security</w:t>
      </w:r>
      <w:r w:rsidR="00B821B1" w:rsidRPr="00AC41FC">
        <w:t>, an idea the party largely abandoned after a politically damaging push in 2005.</w:t>
      </w:r>
    </w:p>
    <w:p w14:paraId="31F4AA78" w14:textId="77777777" w:rsidR="00B821B1" w:rsidRPr="00AC41FC" w:rsidRDefault="00B821B1" w:rsidP="00B821B1">
      <w:r w:rsidRPr="00AC41FC">
        <w:t>“‘I think the day could come where we can replace the New Deal with a Better Deal,’ he said during an interview in February. ‘Literally give younger Americans the ability to take a portion of their Social Security withholdings and put that into a private savings account that the government would oversee.’”</w:t>
      </w:r>
    </w:p>
    <w:p w14:paraId="123C9BEE" w14:textId="77777777" w:rsidR="00B821B1" w:rsidRPr="00AC41FC" w:rsidRDefault="00000000" w:rsidP="00B821B1">
      <w:pPr>
        <w:rPr>
          <w:rStyle w:val="StyleUnderline"/>
          <w:sz w:val="21"/>
        </w:rPr>
      </w:pPr>
      <w:hyperlink r:id="rId67" w:history="1">
        <w:r w:rsidR="00B821B1" w:rsidRPr="00AC41FC">
          <w:rPr>
            <w:rStyle w:val="Hyperlink"/>
          </w:rPr>
          <w:t>Associated Press</w:t>
        </w:r>
      </w:hyperlink>
      <w:r w:rsidR="00B821B1" w:rsidRPr="00AC41FC">
        <w:t>: “</w:t>
      </w:r>
      <w:r w:rsidR="00B821B1" w:rsidRPr="00AC41FC">
        <w:rPr>
          <w:rStyle w:val="StyleUnderline"/>
          <w:sz w:val="21"/>
        </w:rPr>
        <w:t>Republican presidential candidate Nikki Haley is proposing changes to entitlement programs for younger generations, opening the door to potential cuts to Social Security and Medicare if elected.”</w:t>
      </w:r>
    </w:p>
    <w:p w14:paraId="3A36C73D" w14:textId="77777777" w:rsidR="00B821B1" w:rsidRPr="00AC41FC" w:rsidRDefault="00000000" w:rsidP="00B821B1">
      <w:hyperlink r:id="rId68" w:history="1">
        <w:r w:rsidR="00B821B1" w:rsidRPr="00AC41FC">
          <w:rPr>
            <w:rStyle w:val="Hyperlink"/>
          </w:rPr>
          <w:t>Washington Post</w:t>
        </w:r>
      </w:hyperlink>
      <w:r w:rsidR="00B821B1" w:rsidRPr="00AC41FC">
        <w:t xml:space="preserve">: “Other potential entrants in the Republican primary, such as former secretary of state Mike Pompeo, Sen. Tim Scott (S.C.) and South Dakota Gov. Kristi L. </w:t>
      </w:r>
      <w:proofErr w:type="spellStart"/>
      <w:r w:rsidR="00B821B1" w:rsidRPr="00AC41FC">
        <w:t>Noem</w:t>
      </w:r>
      <w:proofErr w:type="spellEnd"/>
      <w:r w:rsidR="00B821B1" w:rsidRPr="00AC41FC">
        <w:t xml:space="preserve">, also voted for Ryan’s [proposal to cut and privatize Medicare] when they were in </w:t>
      </w:r>
      <w:proofErr w:type="spellStart"/>
      <w:r w:rsidR="00B821B1" w:rsidRPr="00AC41FC">
        <w:t>Congress.”</w:t>
      </w:r>
      <w:hyperlink r:id="rId69" w:history="1">
        <w:r w:rsidR="00B821B1" w:rsidRPr="00AC41FC">
          <w:rPr>
            <w:rStyle w:val="Hyperlink"/>
          </w:rPr>
          <w:t>Christie</w:t>
        </w:r>
        <w:proofErr w:type="spellEnd"/>
      </w:hyperlink>
      <w:r w:rsidR="00B821B1" w:rsidRPr="00AC41FC">
        <w:t>: “We’re going to have to reduce Medicare benefits. We’re going to have to reduce Medicaid benefits. We’re going to have to raise the Social Security age. We’re going to have to do these things. We’re going to have to cut all types of other government programs that some people in this room might like.’”</w:t>
      </w:r>
    </w:p>
    <w:p w14:paraId="62863777" w14:textId="77777777" w:rsidR="00B821B1" w:rsidRPr="00AC41FC" w:rsidRDefault="00B821B1" w:rsidP="00B821B1"/>
    <w:p w14:paraId="520AB4EF" w14:textId="77777777" w:rsidR="00B821B1" w:rsidRPr="00AC41FC" w:rsidRDefault="00B821B1" w:rsidP="00B821B1">
      <w:pPr>
        <w:pStyle w:val="Heading4"/>
        <w:rPr>
          <w:sz w:val="24"/>
          <w:szCs w:val="24"/>
        </w:rPr>
      </w:pPr>
      <w:proofErr w:type="spellStart"/>
      <w:r w:rsidRPr="00AC41FC">
        <w:rPr>
          <w:sz w:val="24"/>
          <w:szCs w:val="24"/>
        </w:rPr>
        <w:t>Mcarthy</w:t>
      </w:r>
      <w:proofErr w:type="spellEnd"/>
      <w:r w:rsidRPr="00AC41FC">
        <w:rPr>
          <w:sz w:val="24"/>
          <w:szCs w:val="24"/>
        </w:rPr>
        <w:t xml:space="preserve"> is ready to put Social Security on the chopping block</w:t>
      </w:r>
    </w:p>
    <w:p w14:paraId="7FCC1375" w14:textId="77777777" w:rsidR="00B821B1" w:rsidRPr="00AC41FC" w:rsidRDefault="00B821B1" w:rsidP="00B821B1">
      <w:r w:rsidRPr="00AC41FC">
        <w:t xml:space="preserve">Jake </w:t>
      </w:r>
      <w:r w:rsidRPr="00AC41FC">
        <w:rPr>
          <w:rStyle w:val="Style13ptBold"/>
          <w:sz w:val="24"/>
        </w:rPr>
        <w:t>Johnson</w:t>
      </w:r>
      <w:r w:rsidRPr="00AC41FC">
        <w:t xml:space="preserve">, </w:t>
      </w:r>
      <w:r w:rsidRPr="00AC41FC">
        <w:rPr>
          <w:rStyle w:val="Style13ptBold"/>
          <w:sz w:val="24"/>
        </w:rPr>
        <w:t>4-17</w:t>
      </w:r>
      <w:r w:rsidRPr="00AC41FC">
        <w:t xml:space="preserve">-2023, Salon staff writer,  ""This isn't the end": McCarthy takes aim at Social Security, Medicare after debt ceiling deal," Salon, https://www.salon.com/2023/06/01/this-isnt-the-end-mccarthy-takes-aim-at-social-security-medicare-after-debt-ceiling-deal_partner/ /// </w:t>
      </w:r>
      <w:proofErr w:type="spellStart"/>
      <w:r w:rsidRPr="00AC41FC">
        <w:t>KirK</w:t>
      </w:r>
      <w:proofErr w:type="spellEnd"/>
    </w:p>
    <w:p w14:paraId="53135927" w14:textId="77777777" w:rsidR="00B821B1" w:rsidRPr="00AC41FC" w:rsidRDefault="00B821B1" w:rsidP="00B821B1">
      <w:pPr>
        <w:rPr>
          <w:rStyle w:val="StyleUnderline"/>
          <w:sz w:val="21"/>
        </w:rPr>
      </w:pPr>
      <w:r w:rsidRPr="00AC41FC">
        <w:rPr>
          <w:rStyle w:val="StyleUnderline"/>
          <w:sz w:val="21"/>
        </w:rPr>
        <w:t>After securing a </w:t>
      </w:r>
      <w:hyperlink r:id="rId70" w:history="1">
        <w:r w:rsidRPr="00AC41FC">
          <w:rPr>
            <w:rStyle w:val="StyleUnderline"/>
            <w:sz w:val="21"/>
          </w:rPr>
          <w:t>debt ceiling</w:t>
        </w:r>
      </w:hyperlink>
      <w:r w:rsidRPr="00AC41FC">
        <w:rPr>
          <w:rStyle w:val="StyleUnderline"/>
          <w:sz w:val="21"/>
        </w:rPr>
        <w:t> agreement that caps federal spending and threatens food aid for </w:t>
      </w:r>
      <w:hyperlink r:id="rId71" w:tgtFrame="_blank" w:history="1">
        <w:r w:rsidRPr="00AC41FC">
          <w:rPr>
            <w:rStyle w:val="StyleUnderline"/>
            <w:sz w:val="21"/>
          </w:rPr>
          <w:t>hundreds of thousands</w:t>
        </w:r>
      </w:hyperlink>
      <w:r w:rsidRPr="00AC41FC">
        <w:rPr>
          <w:rStyle w:val="StyleUnderline"/>
          <w:sz w:val="21"/>
        </w:rPr>
        <w:t> of poor adults, House Speaker Kevin McCarthy made clear Wednesday that Republicans are not finished targeting the nation's safety net programs—and signaled a coming effort by the GOP to slash Social Security and Medicare.</w:t>
      </w:r>
    </w:p>
    <w:p w14:paraId="28500B5B" w14:textId="77777777" w:rsidR="00B821B1" w:rsidRPr="00AC41FC" w:rsidRDefault="00B821B1" w:rsidP="00B821B1">
      <w:r w:rsidRPr="00AC41FC">
        <w:t>In a Fox News appearance ahead of the House's </w:t>
      </w:r>
      <w:hyperlink r:id="rId72" w:tgtFrame="_blank" w:history="1">
        <w:r w:rsidRPr="00AC41FC">
          <w:rPr>
            <w:rStyle w:val="Hyperlink"/>
          </w:rPr>
          <w:t>passage</w:t>
        </w:r>
      </w:hyperlink>
      <w:r w:rsidRPr="00AC41FC">
        <w:t> of the debt limit legislation, McCarthy, R-Calif., said the measure is just "the first step" of the GOP's broader agenda, which includes further cuts to federal programs and </w:t>
      </w:r>
      <w:hyperlink r:id="rId73" w:tgtFrame="_blank" w:history="1">
        <w:r w:rsidRPr="00AC41FC">
          <w:rPr>
            <w:rStyle w:val="Hyperlink"/>
          </w:rPr>
          <w:t>massive tax breaks</w:t>
        </w:r>
      </w:hyperlink>
      <w:r w:rsidRPr="00AC41FC">
        <w:t> for the wealthy.</w:t>
      </w:r>
    </w:p>
    <w:p w14:paraId="21D061E6" w14:textId="77777777" w:rsidR="00B821B1" w:rsidRPr="00AC41FC" w:rsidRDefault="00B821B1" w:rsidP="00B821B1">
      <w:pPr>
        <w:rPr>
          <w:rStyle w:val="StyleUnderline"/>
          <w:sz w:val="21"/>
        </w:rPr>
      </w:pPr>
      <w:r w:rsidRPr="00AC41FC">
        <w:t>"</w:t>
      </w:r>
      <w:r w:rsidRPr="00AC41FC">
        <w:rPr>
          <w:rStyle w:val="StyleUnderline"/>
          <w:sz w:val="21"/>
        </w:rPr>
        <w:t>This isn't the end. This doesn't solve all the problems</w:t>
      </w:r>
      <w:r w:rsidRPr="00AC41FC">
        <w:t>," the Republican leader said of the House-passed bill, which would lift the debt ceiling until January 2025—</w:t>
      </w:r>
      <w:r w:rsidRPr="00AC41FC">
        <w:rPr>
          <w:rStyle w:val="StyleUnderline"/>
          <w:sz w:val="21"/>
        </w:rPr>
        <w:t>setting up another potential standoff shortly after the 2024 elections.</w:t>
      </w:r>
    </w:p>
    <w:p w14:paraId="5248851A" w14:textId="77777777" w:rsidR="00B821B1" w:rsidRPr="00AC41FC" w:rsidRDefault="00B821B1" w:rsidP="00B821B1">
      <w:r w:rsidRPr="00AC41FC">
        <w:t>McCarthy lamented that President Joe Biden "walled off" major components of the federal budget, including Social Security and Medicare, from cuts as part of the debt ceiling agreement—though McCarthy himself agreed to "</w:t>
      </w:r>
      <w:hyperlink r:id="rId74" w:tgtFrame="_blank" w:history="1">
        <w:r w:rsidRPr="00AC41FC">
          <w:rPr>
            <w:rStyle w:val="Hyperlink"/>
          </w:rPr>
          <w:t>take those off the table</w:t>
        </w:r>
      </w:hyperlink>
      <w:r w:rsidRPr="00AC41FC">
        <w:t>" in late January.</w:t>
      </w:r>
    </w:p>
    <w:p w14:paraId="43271A66" w14:textId="77777777" w:rsidR="00B821B1" w:rsidRPr="00AC41FC" w:rsidRDefault="00B821B1" w:rsidP="00B821B1">
      <w:r w:rsidRPr="00AC41FC">
        <w:t>"</w:t>
      </w:r>
      <w:r w:rsidRPr="00AC41FC">
        <w:rPr>
          <w:rStyle w:val="StyleUnderline"/>
          <w:sz w:val="21"/>
        </w:rPr>
        <w:t>The majority driver of the budget is mandatory spending. It's Medicare, Social Security, interest on the debt</w:t>
      </w:r>
      <w:r w:rsidRPr="00AC41FC">
        <w:t>," the Republican speaker said Wednesday, adding that he intends to announce a bipartisan "commission" to examine ways to cut such spending.</w:t>
      </w:r>
    </w:p>
    <w:p w14:paraId="4E2CA0BB" w14:textId="77777777" w:rsidR="00B821B1" w:rsidRPr="00AC41FC" w:rsidRDefault="00B821B1" w:rsidP="00B821B1">
      <w:pPr>
        <w:rPr>
          <w:rStyle w:val="StyleUnderline"/>
          <w:sz w:val="21"/>
        </w:rPr>
      </w:pPr>
      <w:r w:rsidRPr="00AC41FC">
        <w:rPr>
          <w:rStyle w:val="StyleUnderline"/>
          <w:sz w:val="21"/>
        </w:rPr>
        <w:t>The progressive group Our Revolution </w:t>
      </w:r>
      <w:hyperlink r:id="rId75" w:tgtFrame="_blank" w:history="1">
        <w:r w:rsidRPr="00AC41FC">
          <w:rPr>
            <w:rStyle w:val="StyleUnderline"/>
            <w:sz w:val="21"/>
          </w:rPr>
          <w:t>responded</w:t>
        </w:r>
      </w:hyperlink>
      <w:r w:rsidRPr="00AC41FC">
        <w:rPr>
          <w:rStyle w:val="StyleUnderline"/>
          <w:sz w:val="21"/>
        </w:rPr>
        <w:t> that "it's never enough for the right wing."</w:t>
      </w:r>
    </w:p>
    <w:p w14:paraId="211F126F" w14:textId="77777777" w:rsidR="00B821B1" w:rsidRPr="00AC41FC" w:rsidRDefault="00B821B1" w:rsidP="00B821B1">
      <w:r w:rsidRPr="00AC41FC">
        <w:t>"They want it all," the group wrote on Twitter. "We have to tell them NO."</w:t>
      </w:r>
    </w:p>
    <w:p w14:paraId="4012E066" w14:textId="77777777" w:rsidR="00B821B1" w:rsidRPr="00AC41FC" w:rsidRDefault="00B821B1" w:rsidP="00B821B1">
      <w:r w:rsidRPr="00AC41FC">
        <w:t>Watch McCarthy's comments:</w:t>
      </w:r>
    </w:p>
    <w:p w14:paraId="2F378C1C" w14:textId="77777777" w:rsidR="00B821B1" w:rsidRPr="00AC41FC" w:rsidRDefault="00B821B1" w:rsidP="00B821B1">
      <w:pPr>
        <w:rPr>
          <w:rStyle w:val="StyleUnderline"/>
          <w:sz w:val="21"/>
        </w:rPr>
      </w:pPr>
      <w:r w:rsidRPr="00AC41FC">
        <w:rPr>
          <w:rStyle w:val="StyleUnderline"/>
          <w:sz w:val="21"/>
        </w:rPr>
        <w:t>The idea of forming a bipartisan commission to study and propose cuts to Social Security, Medicare, and other non-discretionary spending is hardly new.</w:t>
      </w:r>
    </w:p>
    <w:p w14:paraId="0106ECF6" w14:textId="77777777" w:rsidR="00B821B1" w:rsidRPr="00AC41FC" w:rsidRDefault="00B821B1" w:rsidP="00B821B1">
      <w:pPr>
        <w:rPr>
          <w:rStyle w:val="StyleUnderline"/>
          <w:sz w:val="21"/>
        </w:rPr>
      </w:pPr>
      <w:r w:rsidRPr="00AC41FC">
        <w:rPr>
          <w:rStyle w:val="StyleUnderline"/>
          <w:sz w:val="21"/>
        </w:rPr>
        <w:t>In 2021, Sen. Mitt Romney, R-Utah, led a group of Republican and Democratic lawmakers—including Sens. </w:t>
      </w:r>
      <w:hyperlink r:id="rId76" w:history="1">
        <w:r w:rsidRPr="00AC41FC">
          <w:rPr>
            <w:rStyle w:val="StyleUnderline"/>
            <w:sz w:val="21"/>
          </w:rPr>
          <w:t>Joe Manchin</w:t>
        </w:r>
      </w:hyperlink>
      <w:r w:rsidRPr="00AC41FC">
        <w:rPr>
          <w:rStyle w:val="StyleUnderline"/>
          <w:sz w:val="21"/>
        </w:rPr>
        <w:t>, D-W.Va., and Mark Warner, D-Va.—in </w:t>
      </w:r>
      <w:hyperlink r:id="rId77" w:tgtFrame="_blank" w:history="1">
        <w:r w:rsidRPr="00AC41FC">
          <w:rPr>
            <w:rStyle w:val="StyleUnderline"/>
            <w:sz w:val="21"/>
          </w:rPr>
          <w:t>unveiling legislation</w:t>
        </w:r>
      </w:hyperlink>
      <w:r w:rsidRPr="00AC41FC">
        <w:rPr>
          <w:rStyle w:val="StyleUnderline"/>
          <w:sz w:val="21"/>
        </w:rPr>
        <w:t> that would establish bipartisan panels to study and recommend changes to the nation's trust funds, a scheme modeled after the Obama-era Simpson-Bowles commission that </w:t>
      </w:r>
      <w:hyperlink r:id="rId78" w:tgtFrame="_blank" w:history="1">
        <w:r w:rsidRPr="00AC41FC">
          <w:rPr>
            <w:rStyle w:val="StyleUnderline"/>
            <w:sz w:val="21"/>
          </w:rPr>
          <w:t>recommended</w:t>
        </w:r>
      </w:hyperlink>
      <w:r w:rsidRPr="00AC41FC">
        <w:rPr>
          <w:rStyle w:val="StyleUnderline"/>
          <w:sz w:val="21"/>
        </w:rPr>
        <w:t> Social Security cuts.</w:t>
      </w:r>
    </w:p>
    <w:p w14:paraId="01BD443B" w14:textId="77777777" w:rsidR="00B821B1" w:rsidRPr="00AC41FC" w:rsidRDefault="00B821B1" w:rsidP="00B821B1">
      <w:r w:rsidRPr="00AC41FC">
        <w:t>The changes proposed by the so-called "rescue committees" would then receive expedited votes in the House and Senate.</w:t>
      </w:r>
    </w:p>
    <w:p w14:paraId="54EF3B03" w14:textId="77777777" w:rsidR="00B821B1" w:rsidRPr="00AC41FC" w:rsidRDefault="00B821B1" w:rsidP="00B821B1">
      <w:r w:rsidRPr="00AC41FC">
        <w:t>Advocacy groups have described the Romney legislation, known as the TRUST Act, as an </w:t>
      </w:r>
      <w:hyperlink r:id="rId79" w:tgtFrame="_blank" w:history="1">
        <w:r w:rsidRPr="00AC41FC">
          <w:rPr>
            <w:rStyle w:val="Hyperlink"/>
          </w:rPr>
          <w:t>insidious ploy</w:t>
        </w:r>
      </w:hyperlink>
      <w:r w:rsidRPr="00AC41FC">
        <w:t xml:space="preserve"> to cut Medicare and Social Security behind closed doors. </w:t>
      </w:r>
      <w:r w:rsidRPr="00AC41FC">
        <w:rPr>
          <w:rStyle w:val="StyleUnderline"/>
          <w:sz w:val="21"/>
        </w:rPr>
        <w:t>Republicans have also </w:t>
      </w:r>
      <w:hyperlink r:id="rId80" w:tgtFrame="_blank" w:history="1">
        <w:r w:rsidRPr="00AC41FC">
          <w:rPr>
            <w:rStyle w:val="StyleUnderline"/>
            <w:sz w:val="21"/>
          </w:rPr>
          <w:t>proposed</w:t>
        </w:r>
      </w:hyperlink>
      <w:r w:rsidRPr="00AC41FC">
        <w:rPr>
          <w:rStyle w:val="StyleUnderline"/>
          <w:sz w:val="21"/>
        </w:rPr>
        <w:t> raising the Social Security retirement age, a move that would </w:t>
      </w:r>
      <w:hyperlink r:id="rId81" w:tgtFrame="_blank" w:history="1">
        <w:r w:rsidRPr="00AC41FC">
          <w:rPr>
            <w:rStyle w:val="StyleUnderline"/>
            <w:sz w:val="21"/>
          </w:rPr>
          <w:t>slash benefits across the board</w:t>
        </w:r>
      </w:hyperlink>
      <w:r w:rsidRPr="00AC41FC">
        <w:rPr>
          <w:rStyle w:val="StyleUnderline"/>
          <w:sz w:val="21"/>
        </w:rPr>
        <w:t>.</w:t>
      </w:r>
    </w:p>
    <w:p w14:paraId="78B7D48A" w14:textId="77777777" w:rsidR="00B821B1" w:rsidRPr="00AC41FC" w:rsidRDefault="00000000" w:rsidP="00B821B1">
      <w:pPr>
        <w:rPr>
          <w:rStyle w:val="StyleUnderline"/>
          <w:sz w:val="21"/>
        </w:rPr>
      </w:pPr>
      <w:hyperlink r:id="rId82" w:history="1">
        <w:r w:rsidR="00B821B1" w:rsidRPr="00AC41FC">
          <w:rPr>
            <w:rStyle w:val="Hyperlink"/>
          </w:rPr>
          <w:t>Social Security Works</w:t>
        </w:r>
      </w:hyperlink>
      <w:r w:rsidR="00B821B1" w:rsidRPr="00AC41FC">
        <w:t>, which has been </w:t>
      </w:r>
      <w:hyperlink r:id="rId83" w:tgtFrame="_blank" w:history="1">
        <w:r w:rsidR="00B821B1" w:rsidRPr="00AC41FC">
          <w:rPr>
            <w:rStyle w:val="Hyperlink"/>
          </w:rPr>
          <w:t>speaking out</w:t>
        </w:r>
      </w:hyperlink>
      <w:r w:rsidR="00B821B1" w:rsidRPr="00AC41FC">
        <w:t> against the TRUST Act for years, </w:t>
      </w:r>
      <w:hyperlink r:id="rId84" w:tgtFrame="_blank" w:history="1">
        <w:r w:rsidR="00B821B1" w:rsidRPr="00AC41FC">
          <w:rPr>
            <w:rStyle w:val="Hyperlink"/>
          </w:rPr>
          <w:t>said</w:t>
        </w:r>
      </w:hyperlink>
      <w:r w:rsidR="00B821B1" w:rsidRPr="00AC41FC">
        <w:t> Wednesday that "</w:t>
      </w:r>
      <w:r w:rsidR="00B821B1" w:rsidRPr="00AC41FC">
        <w:rPr>
          <w:rStyle w:val="StyleUnderline"/>
          <w:sz w:val="21"/>
        </w:rPr>
        <w:t>MAGA Republicans want to reach into our pockets and steal our earned Social Security and Medicare benefits."</w:t>
      </w:r>
    </w:p>
    <w:p w14:paraId="3F6199AF" w14:textId="77777777" w:rsidR="00B821B1" w:rsidRPr="00AC41FC" w:rsidRDefault="00B821B1" w:rsidP="00B821B1">
      <w:pPr>
        <w:rPr>
          <w:rStyle w:val="StyleUnderline"/>
          <w:sz w:val="21"/>
        </w:rPr>
      </w:pPr>
      <w:r w:rsidRPr="00AC41FC">
        <w:rPr>
          <w:rStyle w:val="StyleUnderline"/>
          <w:sz w:val="21"/>
        </w:rPr>
        <w:t>Jon Bauman, president of the Social Security Works PAC, </w:t>
      </w:r>
      <w:hyperlink r:id="rId85" w:tgtFrame="_blank" w:history="1">
        <w:r w:rsidRPr="00AC41FC">
          <w:rPr>
            <w:rStyle w:val="StyleUnderline"/>
            <w:sz w:val="21"/>
          </w:rPr>
          <w:t>urged</w:t>
        </w:r>
      </w:hyperlink>
      <w:r w:rsidRPr="00AC41FC">
        <w:rPr>
          <w:rStyle w:val="StyleUnderline"/>
          <w:sz w:val="21"/>
        </w:rPr>
        <w:t> the public to "beware the 'Problem Solvers' and 'No Labels'-style Democrats who would be willing to 'serve' on McCarthy's commission to cut your earned benefits."</w:t>
      </w:r>
    </w:p>
    <w:p w14:paraId="1E51A977" w14:textId="77777777" w:rsidR="00B821B1" w:rsidRPr="00AC41FC" w:rsidRDefault="00B821B1" w:rsidP="00B821B1">
      <w:r w:rsidRPr="00AC41FC">
        <w:t>"They are problem MAKERS," he wrote.</w:t>
      </w:r>
    </w:p>
    <w:p w14:paraId="2798FF79" w14:textId="77777777" w:rsidR="004169AF" w:rsidRDefault="004169AF" w:rsidP="004169AF"/>
    <w:p w14:paraId="0453153C" w14:textId="77777777" w:rsidR="00375C2F" w:rsidRPr="003F1D88" w:rsidRDefault="00375C2F" w:rsidP="00375C2F">
      <w:pPr>
        <w:pStyle w:val="Heading4"/>
      </w:pPr>
      <w:r>
        <w:t xml:space="preserve">Republicans liking Social Security is a cloud of smoke hiding their lies </w:t>
      </w:r>
    </w:p>
    <w:p w14:paraId="02624816" w14:textId="77777777" w:rsidR="00375C2F" w:rsidRPr="00856C0C" w:rsidRDefault="00375C2F" w:rsidP="00375C2F">
      <w:r w:rsidRPr="00856C0C">
        <w:rPr>
          <w:rStyle w:val="Style13ptBold"/>
        </w:rPr>
        <w:t>Altman ‘22</w:t>
      </w:r>
      <w:r w:rsidRPr="00856C0C">
        <w:t xml:space="preserve"> </w:t>
      </w:r>
      <w:r>
        <w:t>[</w:t>
      </w:r>
      <w:r w:rsidRPr="00856C0C">
        <w:t>Nancy</w:t>
      </w:r>
      <w:r>
        <w:t>;</w:t>
      </w:r>
      <w:r w:rsidRPr="00856C0C">
        <w:t xml:space="preserve"> </w:t>
      </w:r>
      <w:r>
        <w:t xml:space="preserve">June 15; </w:t>
      </w:r>
      <w:r w:rsidRPr="00856C0C">
        <w:t>Opinion Contributor</w:t>
      </w:r>
      <w:r>
        <w:t>;</w:t>
      </w:r>
      <w:r w:rsidRPr="00856C0C">
        <w:t xml:space="preserve"> "Republicans want to ‘reform’ Social Security behind closed doors — beware!," Hill, </w:t>
      </w:r>
      <w:hyperlink r:id="rId86" w:history="1">
        <w:r w:rsidRPr="00CD7CD0">
          <w:rPr>
            <w:rStyle w:val="Hyperlink"/>
          </w:rPr>
          <w:t>https://thehill.com/opinion/congress-blog/3525372-republicans-want-to-reform-social-security-behind-closed-doors-beware/</w:t>
        </w:r>
      </w:hyperlink>
      <w:r>
        <w:t>; era]</w:t>
      </w:r>
    </w:p>
    <w:p w14:paraId="0F742AB1" w14:textId="77777777" w:rsidR="00375C2F" w:rsidRPr="00D53886" w:rsidRDefault="00375C2F" w:rsidP="00375C2F">
      <w:pPr>
        <w:rPr>
          <w:sz w:val="16"/>
        </w:rPr>
      </w:pPr>
      <w:r w:rsidRPr="00262542">
        <w:rPr>
          <w:rStyle w:val="StyleUnderline"/>
        </w:rPr>
        <w:t>Republican politicians</w:t>
      </w:r>
      <w:r w:rsidRPr="00D53886">
        <w:rPr>
          <w:sz w:val="16"/>
        </w:rPr>
        <w:t xml:space="preserve"> are </w:t>
      </w:r>
      <w:r w:rsidRPr="00262542">
        <w:rPr>
          <w:rStyle w:val="StyleUnderline"/>
        </w:rPr>
        <w:t>scared to death</w:t>
      </w:r>
      <w:r w:rsidRPr="00D53886">
        <w:rPr>
          <w:sz w:val="16"/>
        </w:rPr>
        <w:t xml:space="preserve">. They seek to </w:t>
      </w:r>
      <w:r w:rsidRPr="00262542">
        <w:rPr>
          <w:rStyle w:val="StyleUnderline"/>
        </w:rPr>
        <w:t>create a smoke-filled room to provide</w:t>
      </w:r>
      <w:r w:rsidRPr="00D53886">
        <w:rPr>
          <w:sz w:val="16"/>
        </w:rPr>
        <w:t xml:space="preserve"> political </w:t>
      </w:r>
      <w:r w:rsidRPr="00262542">
        <w:rPr>
          <w:rStyle w:val="StyleUnderline"/>
        </w:rPr>
        <w:t>cover</w:t>
      </w:r>
      <w:r w:rsidRPr="00D53886">
        <w:rPr>
          <w:sz w:val="16"/>
        </w:rPr>
        <w:t>. Of what issue are they so terrified? Social Security.</w:t>
      </w:r>
    </w:p>
    <w:p w14:paraId="769692B4" w14:textId="77777777" w:rsidR="00375C2F" w:rsidRPr="00D53886" w:rsidRDefault="00375C2F" w:rsidP="00375C2F">
      <w:pPr>
        <w:rPr>
          <w:sz w:val="16"/>
        </w:rPr>
      </w:pPr>
      <w:r w:rsidRPr="00262542">
        <w:rPr>
          <w:rStyle w:val="StyleUnderline"/>
          <w:highlight w:val="cyan"/>
        </w:rPr>
        <w:t>Republican politicians say they support S</w:t>
      </w:r>
      <w:r w:rsidRPr="00D53886">
        <w:rPr>
          <w:sz w:val="16"/>
        </w:rPr>
        <w:t xml:space="preserve">ocial </w:t>
      </w:r>
      <w:r w:rsidRPr="00262542">
        <w:rPr>
          <w:rStyle w:val="StyleUnderline"/>
          <w:highlight w:val="cyan"/>
        </w:rPr>
        <w:t>S</w:t>
      </w:r>
      <w:r w:rsidRPr="00D53886">
        <w:rPr>
          <w:sz w:val="16"/>
        </w:rPr>
        <w:t xml:space="preserve">ecurity. They say they </w:t>
      </w:r>
      <w:r w:rsidRPr="00262542">
        <w:rPr>
          <w:rStyle w:val="StyleUnderline"/>
        </w:rPr>
        <w:t>want to eliminate its</w:t>
      </w:r>
      <w:r w:rsidRPr="00D53886">
        <w:rPr>
          <w:sz w:val="16"/>
        </w:rPr>
        <w:t xml:space="preserve"> projected </w:t>
      </w:r>
      <w:r w:rsidRPr="00262542">
        <w:rPr>
          <w:rStyle w:val="StyleUnderline"/>
        </w:rPr>
        <w:t>shortfall</w:t>
      </w:r>
      <w:r w:rsidRPr="00D53886">
        <w:rPr>
          <w:sz w:val="16"/>
        </w:rPr>
        <w:t xml:space="preserve">. </w:t>
      </w:r>
      <w:r w:rsidRPr="00D53886">
        <w:rPr>
          <w:rStyle w:val="StyleUnderline"/>
        </w:rPr>
        <w:t>But</w:t>
      </w:r>
      <w:r w:rsidRPr="00D53886">
        <w:rPr>
          <w:sz w:val="16"/>
        </w:rPr>
        <w:t xml:space="preserve"> do they offer a </w:t>
      </w:r>
      <w:r w:rsidRPr="00D53886">
        <w:rPr>
          <w:rStyle w:val="StyleUnderline"/>
        </w:rPr>
        <w:t>substantive proposal</w:t>
      </w:r>
      <w:r w:rsidRPr="00D53886">
        <w:rPr>
          <w:sz w:val="16"/>
        </w:rPr>
        <w:t xml:space="preserve">? </w:t>
      </w:r>
      <w:r w:rsidRPr="00D53886">
        <w:rPr>
          <w:rStyle w:val="StyleUnderline"/>
        </w:rPr>
        <w:t>Absolutely not</w:t>
      </w:r>
      <w:r w:rsidRPr="00D53886">
        <w:rPr>
          <w:sz w:val="16"/>
        </w:rPr>
        <w:t xml:space="preserve">. Instead, </w:t>
      </w:r>
      <w:r w:rsidRPr="00262542">
        <w:rPr>
          <w:rStyle w:val="StyleUnderline"/>
        </w:rPr>
        <w:t xml:space="preserve">they </w:t>
      </w:r>
      <w:r w:rsidRPr="00D53886">
        <w:rPr>
          <w:rStyle w:val="Emphasis"/>
          <w:highlight w:val="cyan"/>
        </w:rPr>
        <w:t>hide</w:t>
      </w:r>
      <w:r w:rsidRPr="00D53886">
        <w:rPr>
          <w:sz w:val="16"/>
          <w:highlight w:val="cyan"/>
        </w:rPr>
        <w:t xml:space="preserve"> </w:t>
      </w:r>
      <w:r w:rsidRPr="00D53886">
        <w:rPr>
          <w:rStyle w:val="StyleUnderline"/>
          <w:highlight w:val="cyan"/>
        </w:rPr>
        <w:t xml:space="preserve">behind process to </w:t>
      </w:r>
      <w:r w:rsidRPr="00D53886">
        <w:rPr>
          <w:rStyle w:val="Emphasis"/>
          <w:highlight w:val="cyan"/>
        </w:rPr>
        <w:t>avoid</w:t>
      </w:r>
      <w:r w:rsidRPr="00D53886">
        <w:rPr>
          <w:sz w:val="16"/>
        </w:rPr>
        <w:t xml:space="preserve"> political </w:t>
      </w:r>
      <w:r w:rsidRPr="00D53886">
        <w:rPr>
          <w:rStyle w:val="Emphasis"/>
          <w:highlight w:val="cyan"/>
        </w:rPr>
        <w:t>accountability</w:t>
      </w:r>
      <w:r w:rsidRPr="00D53886">
        <w:rPr>
          <w:sz w:val="16"/>
        </w:rPr>
        <w:t>.</w:t>
      </w:r>
    </w:p>
    <w:p w14:paraId="09870266" w14:textId="77777777" w:rsidR="00375C2F" w:rsidRPr="00D53886" w:rsidRDefault="00375C2F" w:rsidP="00375C2F">
      <w:pPr>
        <w:rPr>
          <w:sz w:val="16"/>
        </w:rPr>
      </w:pPr>
      <w:r w:rsidRPr="00262542">
        <w:rPr>
          <w:rStyle w:val="StyleUnderline"/>
        </w:rPr>
        <w:t>They want Democrats to hide with them behind closed doors</w:t>
      </w:r>
      <w:r w:rsidRPr="00D53886">
        <w:rPr>
          <w:sz w:val="16"/>
        </w:rPr>
        <w:t xml:space="preserve">. </w:t>
      </w:r>
      <w:r w:rsidRPr="00262542">
        <w:rPr>
          <w:rStyle w:val="StyleUnderline"/>
        </w:rPr>
        <w:t xml:space="preserve">The </w:t>
      </w:r>
      <w:r w:rsidRPr="00262542">
        <w:rPr>
          <w:rStyle w:val="StyleUnderline"/>
          <w:highlight w:val="cyan"/>
        </w:rPr>
        <w:t>goal is</w:t>
      </w:r>
      <w:r w:rsidRPr="00262542">
        <w:rPr>
          <w:rStyle w:val="StyleUnderline"/>
        </w:rPr>
        <w:t xml:space="preserve"> to come up with </w:t>
      </w:r>
      <w:r w:rsidRPr="00262542">
        <w:rPr>
          <w:rStyle w:val="StyleUnderline"/>
          <w:highlight w:val="cyan"/>
        </w:rPr>
        <w:t>an</w:t>
      </w:r>
      <w:r w:rsidRPr="00D53886">
        <w:rPr>
          <w:sz w:val="16"/>
        </w:rPr>
        <w:t xml:space="preserve"> </w:t>
      </w:r>
      <w:r w:rsidRPr="00D53886">
        <w:rPr>
          <w:rStyle w:val="Emphasis"/>
          <w:highlight w:val="cyan"/>
        </w:rPr>
        <w:t>unamendable package</w:t>
      </w:r>
      <w:r w:rsidRPr="00D53886">
        <w:rPr>
          <w:sz w:val="16"/>
        </w:rPr>
        <w:t xml:space="preserve">, supported by Democrats, that is </w:t>
      </w:r>
      <w:r w:rsidRPr="00262542">
        <w:rPr>
          <w:rStyle w:val="StyleUnderline"/>
        </w:rPr>
        <w:t xml:space="preserve">full </w:t>
      </w:r>
      <w:r w:rsidRPr="00D53886">
        <w:rPr>
          <w:rStyle w:val="StyleUnderline"/>
          <w:highlight w:val="cyan"/>
        </w:rPr>
        <w:t xml:space="preserve">of </w:t>
      </w:r>
      <w:r w:rsidRPr="00D53886">
        <w:rPr>
          <w:rStyle w:val="Emphasis"/>
          <w:highlight w:val="cyan"/>
        </w:rPr>
        <w:t>benefit cuts</w:t>
      </w:r>
      <w:r w:rsidRPr="00262542">
        <w:rPr>
          <w:rStyle w:val="StyleUnderline"/>
        </w:rPr>
        <w:t xml:space="preserve"> and gives</w:t>
      </w:r>
      <w:r w:rsidRPr="00D53886">
        <w:rPr>
          <w:sz w:val="16"/>
        </w:rPr>
        <w:t xml:space="preserve"> Republicans political </w:t>
      </w:r>
      <w:r w:rsidRPr="00262542">
        <w:rPr>
          <w:rStyle w:val="StyleUnderline"/>
        </w:rPr>
        <w:t xml:space="preserve">cover to </w:t>
      </w:r>
      <w:r w:rsidRPr="00D53886">
        <w:rPr>
          <w:rStyle w:val="Emphasis"/>
          <w:highlight w:val="cyan"/>
        </w:rPr>
        <w:t>rob</w:t>
      </w:r>
      <w:r w:rsidRPr="00D53886">
        <w:rPr>
          <w:sz w:val="16"/>
        </w:rPr>
        <w:t xml:space="preserve"> working </w:t>
      </w:r>
      <w:r w:rsidRPr="00D53886">
        <w:rPr>
          <w:rStyle w:val="Emphasis"/>
          <w:highlight w:val="cyan"/>
        </w:rPr>
        <w:t>families</w:t>
      </w:r>
      <w:r w:rsidRPr="00262542">
        <w:rPr>
          <w:rStyle w:val="StyleUnderline"/>
        </w:rPr>
        <w:t xml:space="preserve"> of</w:t>
      </w:r>
      <w:r w:rsidRPr="00D53886">
        <w:rPr>
          <w:sz w:val="16"/>
        </w:rPr>
        <w:t xml:space="preserve"> their </w:t>
      </w:r>
      <w:r w:rsidRPr="00262542">
        <w:rPr>
          <w:rStyle w:val="StyleUnderline"/>
        </w:rPr>
        <w:t>earned benefits</w:t>
      </w:r>
      <w:r w:rsidRPr="00D53886">
        <w:rPr>
          <w:sz w:val="16"/>
        </w:rPr>
        <w:t>. Fortunately, the Democrats will have no part of it.</w:t>
      </w:r>
    </w:p>
    <w:p w14:paraId="1B73B20A" w14:textId="77777777" w:rsidR="00375C2F" w:rsidRPr="00D53886" w:rsidRDefault="00375C2F" w:rsidP="00375C2F">
      <w:pPr>
        <w:rPr>
          <w:sz w:val="16"/>
        </w:rPr>
      </w:pPr>
      <w:r w:rsidRPr="00262542">
        <w:rPr>
          <w:rStyle w:val="StyleUnderline"/>
        </w:rPr>
        <w:t>Democratic</w:t>
      </w:r>
      <w:r w:rsidRPr="00D53886">
        <w:rPr>
          <w:sz w:val="16"/>
        </w:rPr>
        <w:t xml:space="preserve"> policymakers are offering concrete proposals for all the world to see. They are </w:t>
      </w:r>
      <w:r w:rsidRPr="00262542">
        <w:rPr>
          <w:rStyle w:val="StyleUnderline"/>
        </w:rPr>
        <w:t>begging</w:t>
      </w:r>
      <w:r w:rsidRPr="00D53886">
        <w:rPr>
          <w:sz w:val="16"/>
        </w:rPr>
        <w:t xml:space="preserve"> their </w:t>
      </w:r>
      <w:r w:rsidRPr="00262542">
        <w:rPr>
          <w:rStyle w:val="StyleUnderline"/>
        </w:rPr>
        <w:t>Republican colleagues to release a proposal</w:t>
      </w:r>
      <w:r w:rsidRPr="00D53886">
        <w:rPr>
          <w:sz w:val="16"/>
        </w:rPr>
        <w:t xml:space="preserve"> of their own.</w:t>
      </w:r>
    </w:p>
    <w:p w14:paraId="4081D8D7" w14:textId="77777777" w:rsidR="00375C2F" w:rsidRPr="00D53886" w:rsidRDefault="00375C2F" w:rsidP="00375C2F">
      <w:pPr>
        <w:rPr>
          <w:sz w:val="16"/>
        </w:rPr>
      </w:pPr>
      <w:r w:rsidRPr="00D53886">
        <w:rPr>
          <w:sz w:val="16"/>
        </w:rPr>
        <w:t xml:space="preserve">The Democrats are </w:t>
      </w:r>
      <w:r w:rsidRPr="00262542">
        <w:rPr>
          <w:rStyle w:val="StyleUnderline"/>
        </w:rPr>
        <w:t>calling</w:t>
      </w:r>
      <w:r w:rsidRPr="00D53886">
        <w:rPr>
          <w:sz w:val="16"/>
        </w:rPr>
        <w:t xml:space="preserve"> the </w:t>
      </w:r>
      <w:r w:rsidRPr="00D53886">
        <w:rPr>
          <w:rStyle w:val="StyleUnderline"/>
        </w:rPr>
        <w:t>Republicans’</w:t>
      </w:r>
      <w:r w:rsidRPr="00262542">
        <w:rPr>
          <w:rStyle w:val="StyleUnderline"/>
        </w:rPr>
        <w:t xml:space="preserve"> bluff</w:t>
      </w:r>
      <w:r w:rsidRPr="00D53886">
        <w:rPr>
          <w:sz w:val="16"/>
        </w:rPr>
        <w:t xml:space="preserve">, but the Republicans are </w:t>
      </w:r>
      <w:r w:rsidRPr="00D53886">
        <w:rPr>
          <w:rStyle w:val="StyleUnderline"/>
          <w:highlight w:val="cyan"/>
        </w:rPr>
        <w:t>refusing to show their cards</w:t>
      </w:r>
      <w:r w:rsidRPr="00D53886">
        <w:rPr>
          <w:sz w:val="16"/>
        </w:rPr>
        <w:t xml:space="preserve">. Why? Because </w:t>
      </w:r>
      <w:r w:rsidRPr="00D53886">
        <w:rPr>
          <w:rStyle w:val="StyleUnderline"/>
          <w:highlight w:val="cyan"/>
        </w:rPr>
        <w:t xml:space="preserve">they are </w:t>
      </w:r>
      <w:r w:rsidRPr="00D53886">
        <w:rPr>
          <w:rStyle w:val="Emphasis"/>
          <w:highlight w:val="cyan"/>
        </w:rPr>
        <w:t>afraid</w:t>
      </w:r>
      <w:r w:rsidRPr="00D53886">
        <w:rPr>
          <w:sz w:val="16"/>
        </w:rPr>
        <w:t xml:space="preserve">. The </w:t>
      </w:r>
      <w:r w:rsidRPr="00262542">
        <w:rPr>
          <w:rStyle w:val="StyleUnderline"/>
        </w:rPr>
        <w:t>reason</w:t>
      </w:r>
      <w:r w:rsidRPr="00D53886">
        <w:rPr>
          <w:sz w:val="16"/>
        </w:rPr>
        <w:t xml:space="preserve"> they are so afraid </w:t>
      </w:r>
      <w:r w:rsidRPr="00262542">
        <w:rPr>
          <w:rStyle w:val="StyleUnderline"/>
        </w:rPr>
        <w:t>is not hard to see</w:t>
      </w:r>
      <w:r w:rsidRPr="00D53886">
        <w:rPr>
          <w:sz w:val="16"/>
        </w:rPr>
        <w:t xml:space="preserve">. </w:t>
      </w:r>
      <w:r w:rsidRPr="00262542">
        <w:rPr>
          <w:rStyle w:val="StyleUnderline"/>
        </w:rPr>
        <w:t>They are</w:t>
      </w:r>
      <w:r w:rsidRPr="00D53886">
        <w:rPr>
          <w:sz w:val="16"/>
        </w:rPr>
        <w:t xml:space="preserve"> </w:t>
      </w:r>
      <w:r w:rsidRPr="00D53886">
        <w:rPr>
          <w:rStyle w:val="StyleUnderline"/>
        </w:rPr>
        <w:t xml:space="preserve">radically </w:t>
      </w:r>
      <w:r w:rsidRPr="00D53886">
        <w:rPr>
          <w:rStyle w:val="Emphasis"/>
          <w:highlight w:val="cyan"/>
        </w:rPr>
        <w:t>out of step</w:t>
      </w:r>
      <w:r w:rsidRPr="00262542">
        <w:rPr>
          <w:rStyle w:val="StyleUnderline"/>
        </w:rPr>
        <w:t xml:space="preserve"> with their</w:t>
      </w:r>
      <w:r w:rsidRPr="00D53886">
        <w:rPr>
          <w:sz w:val="16"/>
        </w:rPr>
        <w:t xml:space="preserve"> own </w:t>
      </w:r>
      <w:r w:rsidRPr="00262542">
        <w:rPr>
          <w:rStyle w:val="StyleUnderline"/>
        </w:rPr>
        <w:t>voters</w:t>
      </w:r>
      <w:r w:rsidRPr="00D53886">
        <w:rPr>
          <w:sz w:val="16"/>
        </w:rPr>
        <w:t>.</w:t>
      </w:r>
    </w:p>
    <w:p w14:paraId="50687437" w14:textId="77777777" w:rsidR="00375C2F" w:rsidRPr="00D53886" w:rsidRDefault="00375C2F" w:rsidP="00375C2F">
      <w:pPr>
        <w:rPr>
          <w:sz w:val="16"/>
          <w:szCs w:val="16"/>
        </w:rPr>
      </w:pPr>
      <w:r w:rsidRPr="00D53886">
        <w:rPr>
          <w:sz w:val="16"/>
          <w:szCs w:val="16"/>
        </w:rPr>
        <w:t>As polarized as Americans are over many issues, poll after poll shows that an overwhelming majority of Americans — Republicans, as well as Democrats and Independents — believe that Social Security is more important than ever. They strongly oppose any and all cuts. They want to see benefits expanded. And they want the wealthiest to pay their fair share.</w:t>
      </w:r>
    </w:p>
    <w:p w14:paraId="523F4017" w14:textId="77777777" w:rsidR="00375C2F" w:rsidRPr="00D53886" w:rsidRDefault="00375C2F" w:rsidP="00375C2F">
      <w:pPr>
        <w:rPr>
          <w:sz w:val="16"/>
        </w:rPr>
      </w:pPr>
      <w:r w:rsidRPr="00D53886">
        <w:rPr>
          <w:sz w:val="16"/>
        </w:rPr>
        <w:t xml:space="preserve">Of course, </w:t>
      </w:r>
      <w:r w:rsidRPr="00262542">
        <w:rPr>
          <w:rStyle w:val="StyleUnderline"/>
        </w:rPr>
        <w:t>Republicans never acknowledge</w:t>
      </w:r>
      <w:r w:rsidRPr="00D53886">
        <w:rPr>
          <w:sz w:val="16"/>
        </w:rPr>
        <w:t xml:space="preserve"> that </w:t>
      </w:r>
      <w:r w:rsidRPr="00262542">
        <w:rPr>
          <w:rStyle w:val="StyleUnderline"/>
        </w:rPr>
        <w:t xml:space="preserve">they </w:t>
      </w:r>
      <w:r w:rsidRPr="00D53886">
        <w:rPr>
          <w:rStyle w:val="StyleUnderline"/>
          <w:highlight w:val="cyan"/>
        </w:rPr>
        <w:t xml:space="preserve">support </w:t>
      </w:r>
      <w:r w:rsidRPr="00D53886">
        <w:rPr>
          <w:rStyle w:val="Emphasis"/>
          <w:highlight w:val="cyan"/>
        </w:rPr>
        <w:t>slashing</w:t>
      </w:r>
      <w:r w:rsidRPr="00262542">
        <w:rPr>
          <w:rStyle w:val="StyleUnderline"/>
        </w:rPr>
        <w:t xml:space="preserve"> and</w:t>
      </w:r>
      <w:r w:rsidRPr="00D53886">
        <w:rPr>
          <w:sz w:val="16"/>
        </w:rPr>
        <w:t xml:space="preserve"> even </w:t>
      </w:r>
      <w:r w:rsidRPr="00262542">
        <w:rPr>
          <w:rStyle w:val="StyleUnderline"/>
        </w:rPr>
        <w:t xml:space="preserve">ending </w:t>
      </w:r>
      <w:r w:rsidRPr="00D53886">
        <w:rPr>
          <w:rStyle w:val="Emphasis"/>
          <w:highlight w:val="cyan"/>
        </w:rPr>
        <w:t>S</w:t>
      </w:r>
      <w:r w:rsidRPr="00D53886">
        <w:rPr>
          <w:sz w:val="16"/>
        </w:rPr>
        <w:t xml:space="preserve">ocial </w:t>
      </w:r>
      <w:r w:rsidRPr="00D53886">
        <w:rPr>
          <w:rStyle w:val="Emphasis"/>
          <w:highlight w:val="cyan"/>
        </w:rPr>
        <w:t>S</w:t>
      </w:r>
      <w:r w:rsidRPr="00D53886">
        <w:rPr>
          <w:sz w:val="16"/>
        </w:rPr>
        <w:t xml:space="preserve">ecurity. Instead, </w:t>
      </w:r>
      <w:r w:rsidRPr="00262542">
        <w:rPr>
          <w:rStyle w:val="StyleUnderline"/>
        </w:rPr>
        <w:t xml:space="preserve">they offer </w:t>
      </w:r>
      <w:r w:rsidRPr="00D53886">
        <w:rPr>
          <w:rStyle w:val="StyleUnderline"/>
          <w:highlight w:val="cyan"/>
        </w:rPr>
        <w:t>vague platitudes</w:t>
      </w:r>
      <w:r w:rsidRPr="00D53886">
        <w:rPr>
          <w:sz w:val="16"/>
        </w:rPr>
        <w:t xml:space="preserve">, professing their love for Social Security; they </w:t>
      </w:r>
      <w:r w:rsidRPr="00D53886">
        <w:rPr>
          <w:rStyle w:val="StyleUnderline"/>
          <w:highlight w:val="cyan"/>
        </w:rPr>
        <w:t>attack</w:t>
      </w:r>
      <w:r w:rsidRPr="00262542">
        <w:rPr>
          <w:rStyle w:val="StyleUnderline"/>
        </w:rPr>
        <w:t xml:space="preserve"> Democratic </w:t>
      </w:r>
      <w:r w:rsidRPr="00D53886">
        <w:rPr>
          <w:rStyle w:val="StyleUnderline"/>
          <w:highlight w:val="cyan"/>
        </w:rPr>
        <w:t>proposals</w:t>
      </w:r>
      <w:r w:rsidRPr="00D53886">
        <w:rPr>
          <w:sz w:val="16"/>
        </w:rPr>
        <w:t xml:space="preserve">; and they seek, as Sen. Mitt Romney (R-Utah) </w:t>
      </w:r>
      <w:r w:rsidRPr="00262542">
        <w:rPr>
          <w:rStyle w:val="StyleUnderline"/>
        </w:rPr>
        <w:t>proposes</w:t>
      </w:r>
      <w:r w:rsidRPr="00D53886">
        <w:rPr>
          <w:sz w:val="16"/>
        </w:rPr>
        <w:t xml:space="preserve"> in his so-called </w:t>
      </w:r>
      <w:r w:rsidRPr="00D53886">
        <w:rPr>
          <w:rStyle w:val="StyleUnderline"/>
          <w:highlight w:val="cyan"/>
        </w:rPr>
        <w:t>TRUST Act</w:t>
      </w:r>
      <w:r w:rsidRPr="00D53886">
        <w:rPr>
          <w:sz w:val="16"/>
        </w:rPr>
        <w:t xml:space="preserve">, </w:t>
      </w:r>
      <w:r w:rsidRPr="00262542">
        <w:rPr>
          <w:rStyle w:val="StyleUnderline"/>
        </w:rPr>
        <w:t xml:space="preserve">to </w:t>
      </w:r>
      <w:r w:rsidRPr="00D53886">
        <w:rPr>
          <w:rStyle w:val="StyleUnderline"/>
          <w:highlight w:val="cyan"/>
        </w:rPr>
        <w:t xml:space="preserve">create </w:t>
      </w:r>
      <w:r w:rsidRPr="00D53886">
        <w:rPr>
          <w:rStyle w:val="Emphasis"/>
          <w:highlight w:val="cyan"/>
        </w:rPr>
        <w:t>closed-door</w:t>
      </w:r>
      <w:r w:rsidRPr="00D53886">
        <w:rPr>
          <w:sz w:val="16"/>
        </w:rPr>
        <w:t xml:space="preserve">, smoke-filled rooms </w:t>
      </w:r>
      <w:r w:rsidRPr="00D53886">
        <w:rPr>
          <w:rStyle w:val="StyleUnderline"/>
        </w:rPr>
        <w:t>to do their dirty work</w:t>
      </w:r>
      <w:r w:rsidRPr="00262542">
        <w:rPr>
          <w:rStyle w:val="StyleUnderline"/>
        </w:rPr>
        <w:t xml:space="preserve"> </w:t>
      </w:r>
      <w:r w:rsidRPr="00D53886">
        <w:rPr>
          <w:rStyle w:val="Emphasis"/>
          <w:highlight w:val="cyan"/>
        </w:rPr>
        <w:t>without</w:t>
      </w:r>
      <w:r w:rsidRPr="00D53886">
        <w:rPr>
          <w:sz w:val="16"/>
        </w:rPr>
        <w:t xml:space="preserve"> political </w:t>
      </w:r>
      <w:r w:rsidRPr="00D53886">
        <w:rPr>
          <w:rStyle w:val="Emphasis"/>
          <w:highlight w:val="cyan"/>
        </w:rPr>
        <w:t>accountability</w:t>
      </w:r>
      <w:r w:rsidRPr="00D53886">
        <w:rPr>
          <w:sz w:val="16"/>
        </w:rPr>
        <w:t>.</w:t>
      </w:r>
    </w:p>
    <w:p w14:paraId="16003CD1" w14:textId="410D4A59" w:rsidR="002F6EC4" w:rsidRDefault="00375C2F" w:rsidP="002F6EC4">
      <w:pPr>
        <w:rPr>
          <w:sz w:val="16"/>
        </w:rPr>
      </w:pPr>
      <w:r w:rsidRPr="00D53886">
        <w:rPr>
          <w:sz w:val="16"/>
        </w:rPr>
        <w:t xml:space="preserve">Or, </w:t>
      </w:r>
      <w:r w:rsidRPr="00262542">
        <w:rPr>
          <w:rStyle w:val="StyleUnderline"/>
        </w:rPr>
        <w:t>they propose</w:t>
      </w:r>
      <w:r w:rsidRPr="00D53886">
        <w:rPr>
          <w:sz w:val="16"/>
        </w:rPr>
        <w:t xml:space="preserve">, as Sen. Rick Scott (R-Fla.) has, to require </w:t>
      </w:r>
      <w:r w:rsidRPr="00262542">
        <w:rPr>
          <w:rStyle w:val="StyleUnderline"/>
        </w:rPr>
        <w:t>Congress</w:t>
      </w:r>
      <w:r w:rsidRPr="00D53886">
        <w:rPr>
          <w:sz w:val="16"/>
        </w:rPr>
        <w:t xml:space="preserve"> to </w:t>
      </w:r>
      <w:r w:rsidRPr="00262542">
        <w:rPr>
          <w:rStyle w:val="StyleUnderline"/>
        </w:rPr>
        <w:t>reauthorize S</w:t>
      </w:r>
      <w:r w:rsidRPr="00D53886">
        <w:rPr>
          <w:sz w:val="16"/>
        </w:rPr>
        <w:t xml:space="preserve">ocial </w:t>
      </w:r>
      <w:r w:rsidRPr="00262542">
        <w:rPr>
          <w:rStyle w:val="StyleUnderline"/>
        </w:rPr>
        <w:t>S</w:t>
      </w:r>
      <w:r w:rsidRPr="00D53886">
        <w:rPr>
          <w:sz w:val="16"/>
        </w:rPr>
        <w:t xml:space="preserve">ecurity every five years. That would </w:t>
      </w:r>
      <w:r w:rsidRPr="00262542">
        <w:rPr>
          <w:rStyle w:val="StyleUnderline"/>
        </w:rPr>
        <w:t>undermine the S</w:t>
      </w:r>
      <w:r w:rsidRPr="00D53886">
        <w:rPr>
          <w:sz w:val="16"/>
        </w:rPr>
        <w:t xml:space="preserve">ocial </w:t>
      </w:r>
      <w:r w:rsidRPr="00262542">
        <w:rPr>
          <w:rStyle w:val="StyleUnderline"/>
        </w:rPr>
        <w:t>S</w:t>
      </w:r>
      <w:r w:rsidRPr="00D53886">
        <w:rPr>
          <w:sz w:val="16"/>
        </w:rPr>
        <w:t xml:space="preserve">ecurity </w:t>
      </w:r>
      <w:r w:rsidRPr="00262542">
        <w:rPr>
          <w:rStyle w:val="StyleUnderline"/>
        </w:rPr>
        <w:t>guarantee</w:t>
      </w:r>
      <w:r w:rsidRPr="00D53886">
        <w:rPr>
          <w:sz w:val="16"/>
        </w:rPr>
        <w:t xml:space="preserve">, causing </w:t>
      </w:r>
      <w:r w:rsidRPr="00262542">
        <w:rPr>
          <w:rStyle w:val="StyleUnderline"/>
        </w:rPr>
        <w:t>enormous insecurity for millions</w:t>
      </w:r>
      <w:r w:rsidRPr="00D53886">
        <w:rPr>
          <w:sz w:val="16"/>
        </w:rPr>
        <w:t xml:space="preserve"> of beneficiaries. It would </w:t>
      </w:r>
      <w:r w:rsidRPr="00D53886">
        <w:rPr>
          <w:rStyle w:val="StyleUnderline"/>
          <w:highlight w:val="cyan"/>
        </w:rPr>
        <w:t>offer S</w:t>
      </w:r>
      <w:r w:rsidRPr="00D53886">
        <w:rPr>
          <w:sz w:val="16"/>
        </w:rPr>
        <w:t xml:space="preserve">ocial </w:t>
      </w:r>
      <w:r w:rsidRPr="00D53886">
        <w:rPr>
          <w:rStyle w:val="StyleUnderline"/>
          <w:highlight w:val="cyan"/>
        </w:rPr>
        <w:t>S</w:t>
      </w:r>
      <w:r w:rsidRPr="00D53886">
        <w:rPr>
          <w:sz w:val="16"/>
        </w:rPr>
        <w:t xml:space="preserve">ecurity’s </w:t>
      </w:r>
      <w:r w:rsidRPr="00D53886">
        <w:rPr>
          <w:rStyle w:val="StyleUnderline"/>
          <w:highlight w:val="cyan"/>
        </w:rPr>
        <w:t>opponents</w:t>
      </w:r>
      <w:r w:rsidRPr="00D53886">
        <w:rPr>
          <w:sz w:val="16"/>
        </w:rPr>
        <w:t xml:space="preserve"> in Congress </w:t>
      </w:r>
      <w:r w:rsidRPr="00262542">
        <w:rPr>
          <w:rStyle w:val="StyleUnderline"/>
        </w:rPr>
        <w:t xml:space="preserve">enormous </w:t>
      </w:r>
      <w:r w:rsidRPr="00D53886">
        <w:rPr>
          <w:rStyle w:val="Emphasis"/>
          <w:highlight w:val="cyan"/>
        </w:rPr>
        <w:t>leverage</w:t>
      </w:r>
      <w:r w:rsidRPr="00D53886">
        <w:rPr>
          <w:rStyle w:val="StyleUnderline"/>
          <w:highlight w:val="cyan"/>
        </w:rPr>
        <w:t xml:space="preserve"> to make</w:t>
      </w:r>
      <w:r w:rsidRPr="00D53886">
        <w:rPr>
          <w:sz w:val="16"/>
        </w:rPr>
        <w:t xml:space="preserve"> draconian </w:t>
      </w:r>
      <w:r w:rsidRPr="00D53886">
        <w:rPr>
          <w:rStyle w:val="Emphasis"/>
          <w:highlight w:val="cyan"/>
        </w:rPr>
        <w:t>cuts</w:t>
      </w:r>
      <w:r w:rsidRPr="00262542">
        <w:rPr>
          <w:rStyle w:val="StyleUnderline"/>
        </w:rPr>
        <w:t xml:space="preserve"> even when</w:t>
      </w:r>
      <w:r w:rsidRPr="00D53886">
        <w:rPr>
          <w:sz w:val="16"/>
        </w:rPr>
        <w:t xml:space="preserve"> they are </w:t>
      </w:r>
      <w:r w:rsidRPr="00262542">
        <w:rPr>
          <w:rStyle w:val="StyleUnderline"/>
        </w:rPr>
        <w:t>not in control</w:t>
      </w:r>
      <w:r w:rsidRPr="00D53886">
        <w:rPr>
          <w:sz w:val="16"/>
        </w:rPr>
        <w:t>, thanks to the non-constitutional requirement of 60 votes in the Senate for nearly everything.</w:t>
      </w:r>
    </w:p>
    <w:p w14:paraId="6FF311B7" w14:textId="77777777" w:rsidR="00087BE2" w:rsidRPr="008C3464" w:rsidRDefault="00087BE2" w:rsidP="00087BE2"/>
    <w:p w14:paraId="2229EE1A" w14:textId="6831AC4E" w:rsidR="002F6EC4" w:rsidRDefault="009511AE" w:rsidP="002F6EC4">
      <w:pPr>
        <w:pStyle w:val="Heading3"/>
      </w:pPr>
      <w:r w:rsidRPr="008C3464">
        <w:t>Link---</w:t>
      </w:r>
      <w:r w:rsidR="002F6EC4" w:rsidRPr="008C3464">
        <w:t>JG</w:t>
      </w:r>
    </w:p>
    <w:p w14:paraId="0F1150BF" w14:textId="77777777" w:rsidR="0009280E" w:rsidRDefault="0009280E" w:rsidP="0009280E"/>
    <w:p w14:paraId="3414EBB8" w14:textId="77777777" w:rsidR="0009280E" w:rsidRDefault="0009280E" w:rsidP="0009280E">
      <w:pPr>
        <w:pStyle w:val="Heading4"/>
      </w:pPr>
      <w:r>
        <w:t>FJG is unfeasibly expensive – makes discretionary budget cuts impossible</w:t>
      </w:r>
    </w:p>
    <w:p w14:paraId="21A3B07C" w14:textId="5EA4FA70" w:rsidR="0009280E" w:rsidRDefault="0009280E" w:rsidP="0009280E">
      <w:r w:rsidRPr="0009280E">
        <w:rPr>
          <w:b/>
          <w:bCs/>
          <w:sz w:val="24"/>
        </w:rPr>
        <w:t>Earle 18</w:t>
      </w:r>
      <w:r>
        <w:rPr>
          <w:b/>
          <w:bCs/>
        </w:rPr>
        <w:t xml:space="preserve"> </w:t>
      </w:r>
      <w:r w:rsidRPr="00152DFE">
        <w:t>(</w:t>
      </w:r>
      <w:r>
        <w:t>Peter C. Earle</w:t>
      </w:r>
      <w:r w:rsidRPr="00152DFE">
        <w:t xml:space="preserve">, 11-19-2018, "'Federal Jobs Guarantee' Idea Is Costly, Misguided, And Increasingly Popular With Democrats," Investor's Business Daily, </w:t>
      </w:r>
      <w:r>
        <w:t xml:space="preserve">Earle is an </w:t>
      </w:r>
      <w:r w:rsidRPr="0009280E">
        <w:t>Economist, writer, &amp; data scientist specializing in financial markets, monetary policy,</w:t>
      </w:r>
      <w:r w:rsidRPr="00152DFE">
        <w:t>https://www.investors.com/politics/commentary/federal-jobs-guarantee-democrats/, accessed 6-27-2023)//</w:t>
      </w:r>
      <w:proofErr w:type="spellStart"/>
      <w:r w:rsidRPr="00152DFE">
        <w:t>Prozes</w:t>
      </w:r>
      <w:proofErr w:type="spellEnd"/>
    </w:p>
    <w:p w14:paraId="1FB65932" w14:textId="77777777" w:rsidR="0009280E" w:rsidRPr="0009280E" w:rsidRDefault="0009280E" w:rsidP="0009280E">
      <w:pPr>
        <w:rPr>
          <w:sz w:val="16"/>
          <w:szCs w:val="16"/>
        </w:rPr>
      </w:pPr>
      <w:r w:rsidRPr="0009280E">
        <w:rPr>
          <w:sz w:val="16"/>
          <w:szCs w:val="16"/>
        </w:rPr>
        <w:t>A Daunting Task</w:t>
      </w:r>
    </w:p>
    <w:p w14:paraId="318885F7" w14:textId="77777777" w:rsidR="0009280E" w:rsidRPr="0009280E" w:rsidRDefault="0009280E" w:rsidP="0009280E">
      <w:pPr>
        <w:rPr>
          <w:sz w:val="16"/>
          <w:szCs w:val="16"/>
        </w:rPr>
      </w:pPr>
      <w:r w:rsidRPr="0009280E">
        <w:rPr>
          <w:sz w:val="16"/>
          <w:szCs w:val="16"/>
        </w:rPr>
        <w:t>Simply finding work for tens of millions of job guarantee enrollees would be a formidable task; finding productive, impactful work catering to an individual's skills, in a given locality and in a timely manner, would be staggeringly difficult — if possible at all.</w:t>
      </w:r>
    </w:p>
    <w:p w14:paraId="5D88346A" w14:textId="77777777" w:rsidR="0009280E" w:rsidRPr="0009280E" w:rsidRDefault="0009280E" w:rsidP="0009280E">
      <w:pPr>
        <w:rPr>
          <w:rStyle w:val="StyleUnderline"/>
        </w:rPr>
      </w:pPr>
      <w:r w:rsidRPr="0009280E">
        <w:rPr>
          <w:sz w:val="16"/>
        </w:rPr>
        <w:t xml:space="preserve">The costs, too, are daunting. </w:t>
      </w:r>
      <w:r w:rsidRPr="0009280E">
        <w:rPr>
          <w:rStyle w:val="StyleUnderline"/>
        </w:rPr>
        <w:t xml:space="preserve">Both the CBPP and LEI reports project </w:t>
      </w:r>
      <w:r w:rsidRPr="0009280E">
        <w:rPr>
          <w:rStyle w:val="StyleUnderline"/>
          <w:highlight w:val="cyan"/>
        </w:rPr>
        <w:t>costs ranging from $450 billion to</w:t>
      </w:r>
      <w:r w:rsidRPr="0009280E">
        <w:rPr>
          <w:rStyle w:val="StyleUnderline"/>
        </w:rPr>
        <w:t xml:space="preserve"> more than $</w:t>
      </w:r>
      <w:r w:rsidRPr="0009280E">
        <w:rPr>
          <w:rStyle w:val="StyleUnderline"/>
          <w:highlight w:val="cyan"/>
        </w:rPr>
        <w:t>600 billion</w:t>
      </w:r>
      <w:r w:rsidRPr="0009280E">
        <w:rPr>
          <w:rStyle w:val="StyleUnderline"/>
        </w:rPr>
        <w:t xml:space="preserve">, which put the proposed programs in </w:t>
      </w:r>
      <w:r w:rsidRPr="0009280E">
        <w:rPr>
          <w:rStyle w:val="StyleUnderline"/>
          <w:highlight w:val="cyan"/>
        </w:rPr>
        <w:t xml:space="preserve">the same </w:t>
      </w:r>
      <w:r w:rsidRPr="0009280E">
        <w:rPr>
          <w:rStyle w:val="StyleUnderline"/>
        </w:rPr>
        <w:t xml:space="preserve">league </w:t>
      </w:r>
      <w:r w:rsidRPr="0009280E">
        <w:rPr>
          <w:rStyle w:val="StyleUnderline"/>
          <w:highlight w:val="cyan"/>
        </w:rPr>
        <w:t xml:space="preserve">with the Pentagon in </w:t>
      </w:r>
      <w:r w:rsidRPr="0009280E">
        <w:rPr>
          <w:rStyle w:val="StyleUnderline"/>
        </w:rPr>
        <w:t xml:space="preserve">terms of </w:t>
      </w:r>
      <w:r w:rsidRPr="0009280E">
        <w:rPr>
          <w:rStyle w:val="StyleUnderline"/>
          <w:highlight w:val="cyan"/>
        </w:rPr>
        <w:t>discretionary spending.</w:t>
      </w:r>
    </w:p>
    <w:p w14:paraId="4D4F9E9F" w14:textId="77777777" w:rsidR="0009280E" w:rsidRPr="0009280E" w:rsidRDefault="0009280E" w:rsidP="0009280E">
      <w:pPr>
        <w:rPr>
          <w:rStyle w:val="StyleUnderline"/>
        </w:rPr>
      </w:pPr>
      <w:r w:rsidRPr="0009280E">
        <w:rPr>
          <w:sz w:val="16"/>
        </w:rPr>
        <w:t xml:space="preserve">And while it is true that the cost of any of the federal jobs guarantee programs would be offset by savings in current unemployment insurance and poverty mitigation programs, </w:t>
      </w:r>
      <w:r w:rsidRPr="0009280E">
        <w:rPr>
          <w:rStyle w:val="StyleUnderline"/>
          <w:highlight w:val="cyan"/>
        </w:rPr>
        <w:t>neither</w:t>
      </w:r>
      <w:r w:rsidRPr="0009280E">
        <w:rPr>
          <w:rStyle w:val="StyleUnderline"/>
        </w:rPr>
        <w:t xml:space="preserve"> of the </w:t>
      </w:r>
      <w:r w:rsidRPr="0009280E">
        <w:rPr>
          <w:rStyle w:val="StyleUnderline"/>
          <w:highlight w:val="cyan"/>
        </w:rPr>
        <w:t>estimates include</w:t>
      </w:r>
      <w:r w:rsidRPr="0009280E">
        <w:rPr>
          <w:rStyle w:val="StyleUnderline"/>
        </w:rPr>
        <w:t xml:space="preserve"> costs of </w:t>
      </w:r>
      <w:r w:rsidRPr="0009280E">
        <w:rPr>
          <w:rStyle w:val="StyleUnderline"/>
          <w:highlight w:val="cyan"/>
        </w:rPr>
        <w:t>designing, staffing, and managing the</w:t>
      </w:r>
      <w:r w:rsidRPr="0009280E">
        <w:rPr>
          <w:rStyle w:val="StyleUnderline"/>
        </w:rPr>
        <w:t xml:space="preserve"> proposed </w:t>
      </w:r>
      <w:r w:rsidRPr="0009280E">
        <w:rPr>
          <w:rStyle w:val="StyleUnderline"/>
          <w:highlight w:val="cyan"/>
        </w:rPr>
        <w:t>agency</w:t>
      </w:r>
      <w:r w:rsidRPr="0009280E">
        <w:rPr>
          <w:rStyle w:val="StyleUnderline"/>
        </w:rPr>
        <w:t>.</w:t>
      </w:r>
    </w:p>
    <w:p w14:paraId="02852AFC" w14:textId="77777777" w:rsidR="0009280E" w:rsidRPr="0009280E" w:rsidRDefault="0009280E" w:rsidP="0009280E">
      <w:pPr>
        <w:rPr>
          <w:rStyle w:val="StyleUnderline"/>
        </w:rPr>
      </w:pPr>
      <w:r w:rsidRPr="0009280E">
        <w:rPr>
          <w:rStyle w:val="StyleUnderline"/>
        </w:rPr>
        <w:t xml:space="preserve">In terms of potential </w:t>
      </w:r>
      <w:r w:rsidRPr="00D97871">
        <w:rPr>
          <w:rStyle w:val="StyleUnderline"/>
          <w:highlight w:val="cyan"/>
        </w:rPr>
        <w:t>enrollees</w:t>
      </w:r>
      <w:r w:rsidRPr="0009280E">
        <w:rPr>
          <w:rStyle w:val="StyleUnderline"/>
        </w:rPr>
        <w:t xml:space="preserve">, </w:t>
      </w:r>
      <w:r w:rsidRPr="00D97871">
        <w:rPr>
          <w:rStyle w:val="StyleUnderline"/>
        </w:rPr>
        <w:t xml:space="preserve">estimates start </w:t>
      </w:r>
      <w:r w:rsidRPr="00D97871">
        <w:rPr>
          <w:rStyle w:val="StyleUnderline"/>
          <w:highlight w:val="cyan"/>
        </w:rPr>
        <w:t xml:space="preserve">at roughly 10 </w:t>
      </w:r>
      <w:r w:rsidRPr="0009280E">
        <w:rPr>
          <w:rStyle w:val="StyleUnderline"/>
          <w:highlight w:val="cyan"/>
        </w:rPr>
        <w:t>million</w:t>
      </w:r>
      <w:r w:rsidRPr="0009280E">
        <w:rPr>
          <w:sz w:val="16"/>
        </w:rPr>
        <w:t>. According to LEI's high-end estimate of 17.5 million enrollees</w:t>
      </w:r>
      <w:r w:rsidRPr="0009280E">
        <w:rPr>
          <w:rStyle w:val="StyleUnderline"/>
        </w:rPr>
        <w:t>,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w:t>
      </w:r>
    </w:p>
    <w:p w14:paraId="49CEA444" w14:textId="77777777" w:rsidR="0009280E" w:rsidRPr="0009280E" w:rsidRDefault="0009280E" w:rsidP="0009280E">
      <w:pPr>
        <w:rPr>
          <w:sz w:val="16"/>
          <w:szCs w:val="16"/>
        </w:rPr>
      </w:pPr>
      <w:r w:rsidRPr="0009280E">
        <w:rPr>
          <w:sz w:val="16"/>
          <w:szCs w:val="16"/>
        </w:rPr>
        <w:t>A government organization of that size — 17.5 million job guaranteed individuals, with an untold number of administrators, managers, and other employees to attend to them nationwide — would become the largest public or private organization in history. It would also be the largest experiment in organizational efficiency in history, with the livelihoods of millions of newly government-dependent citizens hanging in the balance.</w:t>
      </w:r>
    </w:p>
    <w:p w14:paraId="66D0F7CB" w14:textId="77777777" w:rsidR="0009280E" w:rsidRDefault="0009280E" w:rsidP="0009280E"/>
    <w:p w14:paraId="7F855614" w14:textId="77777777" w:rsidR="0041463B" w:rsidRPr="008C3464" w:rsidRDefault="0041463B" w:rsidP="0041463B">
      <w:pPr>
        <w:pStyle w:val="Heading4"/>
      </w:pPr>
      <w:r w:rsidRPr="008C3464">
        <w:t>Conservatives despise the pressure a jobs guarantee puts on the private sector.</w:t>
      </w:r>
    </w:p>
    <w:p w14:paraId="3944359A" w14:textId="77777777" w:rsidR="0041463B" w:rsidRPr="008C3464" w:rsidRDefault="0041463B" w:rsidP="0041463B">
      <w:r w:rsidRPr="008C3464">
        <w:t xml:space="preserve">Jonathan </w:t>
      </w:r>
      <w:r w:rsidRPr="008C3464">
        <w:rPr>
          <w:rStyle w:val="Style13ptBold"/>
        </w:rPr>
        <w:t>Chait 18</w:t>
      </w:r>
      <w:r w:rsidRPr="008C3464">
        <w:t xml:space="preserve">, 4-25-2018, Chait is a </w:t>
      </w:r>
      <w:r w:rsidRPr="008C3464">
        <w:rPr>
          <w:i/>
          <w:iCs/>
        </w:rPr>
        <w:t>New York</w:t>
      </w:r>
      <w:r w:rsidRPr="008C3464">
        <w:t xml:space="preserve"> political columnist, Democrats Are Rushing Into a Job Guarantee. It Could Be a Huge Mistake., https://nymag.com/intelligencer/2018/04/democrats-are-rushing-a-jobs-guarantee-its-a-huge-mistake.html, </w:t>
      </w:r>
      <w:proofErr w:type="spellStart"/>
      <w:r w:rsidRPr="008C3464">
        <w:t>HKeef</w:t>
      </w:r>
      <w:proofErr w:type="spellEnd"/>
    </w:p>
    <w:p w14:paraId="08C923D9" w14:textId="77777777" w:rsidR="0041463B" w:rsidRPr="008C3464" w:rsidRDefault="0041463B" w:rsidP="0041463B">
      <w:pPr>
        <w:rPr>
          <w:rStyle w:val="StyleUnderline"/>
          <w:sz w:val="16"/>
        </w:rPr>
      </w:pPr>
      <w:r w:rsidRPr="008C3464">
        <w:rPr>
          <w:rStyle w:val="StyleUnderline"/>
          <w:sz w:val="16"/>
        </w:rPr>
        <w:t xml:space="preserve">Two years ago, the notion that the federal government would hire anybody who didn’t have a job was so obscure that it did not even qualify for Bernie Sanders’s blue-sky social-democratic wish list of a platform. Since then, </w:t>
      </w:r>
      <w:r w:rsidRPr="008C3464">
        <w:rPr>
          <w:rStyle w:val="StyleUnderline"/>
          <w:highlight w:val="cyan"/>
        </w:rPr>
        <w:t>the jobs guarantee plan has</w:t>
      </w:r>
      <w:r w:rsidRPr="008C3464">
        <w:rPr>
          <w:rStyle w:val="StyleUnderline"/>
        </w:rPr>
        <w:t xml:space="preserve"> materialized almost out of nowhere and ascended nearly to </w:t>
      </w:r>
      <w:r w:rsidRPr="008C3464">
        <w:rPr>
          <w:rStyle w:val="StyleUnderline"/>
          <w:highlight w:val="cyan"/>
        </w:rPr>
        <w:t xml:space="preserve">the status of </w:t>
      </w:r>
      <w:r w:rsidRPr="008C3464">
        <w:rPr>
          <w:rStyle w:val="Emphasis"/>
          <w:highlight w:val="cyan"/>
        </w:rPr>
        <w:t>Democratic Party</w:t>
      </w:r>
      <w:r w:rsidRPr="008C3464">
        <w:rPr>
          <w:rStyle w:val="StyleUnderline"/>
          <w:highlight w:val="cyan"/>
        </w:rPr>
        <w:t xml:space="preserve"> doctrine</w:t>
      </w:r>
      <w:r w:rsidRPr="008C3464">
        <w:rPr>
          <w:rStyle w:val="StyleUnderline"/>
          <w:sz w:val="16"/>
        </w:rPr>
        <w:t>. Last spring, the Center for American Progress, a progressive think tank with a close relationship to the Democratic Party, proposed a version of a federal jobs guarantee. Another liberal think tank, the Center on Budget and Policy Priorities, commissioned a report by outside scholars Darrick Hamilton, William Darity, and Mark Paul that proposed a more fleshed-out version. It has cornered the progressive small-magazine market, with fulsome endorsements in The Nation, The New Republic, the Intercept, and Democracy Journal. In recent weeks, some version of a job guarantee has gained endorsements from senators and potential presidential candidates Cory Booker, Kirsten Gillibrand, and Bernie Sanders (in exactly that somewhat surprising chronological order). The customary years, or decades, it takes for a policy concept to matriculate from academic white papers to party platform has been compressed into mere months.</w:t>
      </w:r>
    </w:p>
    <w:p w14:paraId="2770F993" w14:textId="77777777" w:rsidR="0041463B" w:rsidRPr="008C3464" w:rsidRDefault="0041463B" w:rsidP="0041463B">
      <w:pPr>
        <w:rPr>
          <w:rStyle w:val="StyleUnderline"/>
        </w:rPr>
      </w:pPr>
      <w:r w:rsidRPr="008C3464">
        <w:rPr>
          <w:rStyle w:val="StyleUnderline"/>
          <w:sz w:val="16"/>
        </w:rPr>
        <w:t xml:space="preserve">The party’s rapid embrace of a job guarantee is understandable, since the idea has enormous power as both an abstract social ideal and as a political messaging vehicle. </w:t>
      </w:r>
      <w:r w:rsidRPr="008C3464">
        <w:rPr>
          <w:rStyle w:val="StyleUnderline"/>
          <w:highlight w:val="cyan"/>
        </w:rPr>
        <w:t>The weak point</w:t>
      </w:r>
      <w:r w:rsidRPr="008C3464">
        <w:rPr>
          <w:rStyle w:val="StyleUnderline"/>
        </w:rPr>
        <w:t xml:space="preserve"> of the Democrats’ economic appeal </w:t>
      </w:r>
      <w:r w:rsidRPr="008C3464">
        <w:rPr>
          <w:rStyle w:val="StyleUnderline"/>
          <w:highlight w:val="cyan"/>
        </w:rPr>
        <w:t>has</w:t>
      </w:r>
      <w:r w:rsidRPr="008C3464">
        <w:rPr>
          <w:rStyle w:val="StyleUnderline"/>
        </w:rPr>
        <w:t xml:space="preserve"> always </w:t>
      </w:r>
      <w:r w:rsidRPr="008C3464">
        <w:rPr>
          <w:rStyle w:val="StyleUnderline"/>
          <w:highlight w:val="cyan"/>
        </w:rPr>
        <w:t>been the</w:t>
      </w:r>
      <w:r w:rsidRPr="008C3464">
        <w:rPr>
          <w:rStyle w:val="StyleUnderline"/>
        </w:rPr>
        <w:t xml:space="preserve"> (heavily racialized) </w:t>
      </w:r>
      <w:r w:rsidRPr="008C3464">
        <w:rPr>
          <w:rStyle w:val="Emphasis"/>
          <w:highlight w:val="cyan"/>
        </w:rPr>
        <w:t>accusation</w:t>
      </w:r>
      <w:r w:rsidRPr="008C3464">
        <w:rPr>
          <w:rStyle w:val="StyleUnderline"/>
          <w:highlight w:val="cyan"/>
        </w:rPr>
        <w:t xml:space="preserve"> that they are subsidizing sloth</w:t>
      </w:r>
      <w:r w:rsidRPr="008C3464">
        <w:rPr>
          <w:rStyle w:val="StyleUnderline"/>
        </w:rPr>
        <w:t xml:space="preserve">. Even </w:t>
      </w:r>
      <w:r w:rsidRPr="008C3464">
        <w:rPr>
          <w:rStyle w:val="StyleUnderline"/>
          <w:highlight w:val="cyan"/>
        </w:rPr>
        <w:t>working-class people who stand to benefit</w:t>
      </w:r>
      <w:r w:rsidRPr="008C3464">
        <w:rPr>
          <w:rStyle w:val="StyleUnderline"/>
        </w:rPr>
        <w:t xml:space="preserve"> directly </w:t>
      </w:r>
      <w:r w:rsidRPr="008C3464">
        <w:rPr>
          <w:rStyle w:val="StyleUnderline"/>
          <w:highlight w:val="cyan"/>
        </w:rPr>
        <w:t xml:space="preserve">from government activism often </w:t>
      </w:r>
      <w:r w:rsidRPr="008C3464">
        <w:rPr>
          <w:rStyle w:val="Emphasis"/>
          <w:highlight w:val="cyan"/>
        </w:rPr>
        <w:t>recoil</w:t>
      </w:r>
      <w:r w:rsidRPr="008C3464">
        <w:rPr>
          <w:rStyle w:val="StyleUnderline"/>
          <w:highlight w:val="cyan"/>
        </w:rPr>
        <w:t xml:space="preserve"> at the notion that their</w:t>
      </w:r>
      <w:r w:rsidRPr="008C3464">
        <w:rPr>
          <w:rStyle w:val="StyleUnderline"/>
        </w:rPr>
        <w:t xml:space="preserve"> own </w:t>
      </w:r>
      <w:r w:rsidRPr="008C3464">
        <w:rPr>
          <w:rStyle w:val="StyleUnderline"/>
          <w:highlight w:val="cyan"/>
        </w:rPr>
        <w:t xml:space="preserve">hard work might </w:t>
      </w:r>
      <w:r w:rsidRPr="008C3464">
        <w:rPr>
          <w:rStyle w:val="Emphasis"/>
          <w:highlight w:val="cyan"/>
        </w:rPr>
        <w:t>subsidize lazy neighbors</w:t>
      </w:r>
      <w:r w:rsidRPr="008C3464">
        <w:rPr>
          <w:rStyle w:val="StyleUnderline"/>
        </w:rPr>
        <w:t xml:space="preserve">. </w:t>
      </w:r>
      <w:r w:rsidRPr="008C3464">
        <w:rPr>
          <w:rStyle w:val="StyleUnderline"/>
          <w:highlight w:val="cyan"/>
        </w:rPr>
        <w:t>A job guarantee</w:t>
      </w:r>
      <w:r w:rsidRPr="008C3464">
        <w:rPr>
          <w:rStyle w:val="StyleUnderline"/>
        </w:rPr>
        <w:t xml:space="preserve"> neutralizes that objection, </w:t>
      </w:r>
      <w:r w:rsidRPr="008C3464">
        <w:rPr>
          <w:rStyle w:val="StyleUnderline"/>
          <w:highlight w:val="cyan"/>
        </w:rPr>
        <w:t>co-opt</w:t>
      </w:r>
      <w:r w:rsidRPr="008C3464">
        <w:rPr>
          <w:rStyle w:val="StyleUnderline"/>
        </w:rPr>
        <w:t xml:space="preserve">ing </w:t>
      </w:r>
      <w:r w:rsidRPr="008C3464">
        <w:rPr>
          <w:rStyle w:val="StyleUnderline"/>
          <w:highlight w:val="cyan"/>
        </w:rPr>
        <w:t xml:space="preserve">the </w:t>
      </w:r>
      <w:r w:rsidRPr="008C3464">
        <w:rPr>
          <w:rStyle w:val="Emphasis"/>
          <w:highlight w:val="cyan"/>
        </w:rPr>
        <w:t>conservative themes</w:t>
      </w:r>
      <w:r w:rsidRPr="008C3464">
        <w:rPr>
          <w:rStyle w:val="StyleUnderline"/>
        </w:rPr>
        <w:t xml:space="preserve"> of self-sufficiency and hard work.</w:t>
      </w:r>
    </w:p>
    <w:p w14:paraId="342349A8" w14:textId="77777777" w:rsidR="0041463B" w:rsidRPr="008C3464" w:rsidRDefault="0041463B" w:rsidP="0041463B">
      <w:pPr>
        <w:rPr>
          <w:rStyle w:val="StyleUnderline"/>
          <w:sz w:val="16"/>
        </w:rPr>
      </w:pPr>
      <w:r w:rsidRPr="008C3464">
        <w:rPr>
          <w:rStyle w:val="StyleUnderline"/>
          <w:sz w:val="16"/>
        </w:rPr>
        <w:t>Bill Clinton used this rhetoric to powerful effect in 1992, promising that he would transform welfare into “a hand up, not a hand out.” (Of course, Republicans won Congress, and passed a welfare-reform bill without the money for jobs Clinton envisioned, and he signed it anyway.) Still, the original promise could appeal simultaneously to skeptical “Reagan Democrats” and the party’s loyal base. Indeed, one of the underplayed selling points of a job guarantee is that it would automatically lead to reduced spending on existing social welfare programs. The authors of one plan project that, by increasing the incomes of millions of recipients, demand for unemployment insurance would “fall substantially,” as would it for the Supplemental Nutrition Assistance Program, Medicaid, and the Children’s Health Insurance Program, while Temporary Assistance for Needy Families “could be nearly eliminated.”</w:t>
      </w:r>
    </w:p>
    <w:p w14:paraId="48CD6FEC" w14:textId="77777777" w:rsidR="0041463B" w:rsidRPr="008C3464" w:rsidRDefault="0041463B" w:rsidP="0041463B">
      <w:pPr>
        <w:rPr>
          <w:rStyle w:val="StyleUnderline"/>
          <w:sz w:val="16"/>
        </w:rPr>
      </w:pPr>
      <w:r w:rsidRPr="008C3464">
        <w:rPr>
          <w:rStyle w:val="StyleUnderline"/>
          <w:highlight w:val="cyan"/>
        </w:rPr>
        <w:t>The</w:t>
      </w:r>
      <w:r w:rsidRPr="008C3464">
        <w:rPr>
          <w:rStyle w:val="StyleUnderline"/>
        </w:rPr>
        <w:t xml:space="preserve"> early lines of </w:t>
      </w:r>
      <w:r w:rsidRPr="008C3464">
        <w:rPr>
          <w:rStyle w:val="StyleUnderline"/>
          <w:highlight w:val="cyan"/>
        </w:rPr>
        <w:t>attack conservatives have devised</w:t>
      </w:r>
      <w:r w:rsidRPr="008C3464">
        <w:rPr>
          <w:rStyle w:val="StyleUnderline"/>
        </w:rPr>
        <w:t xml:space="preserve"> against the job guarantee proposals </w:t>
      </w:r>
      <w:r w:rsidRPr="008C3464">
        <w:rPr>
          <w:rStyle w:val="StyleUnderline"/>
          <w:highlight w:val="cyan"/>
        </w:rPr>
        <w:t>is</w:t>
      </w:r>
      <w:r w:rsidRPr="008C3464">
        <w:rPr>
          <w:rStyle w:val="StyleUnderline"/>
        </w:rPr>
        <w:t xml:space="preserve"> almost a testament to its popularity. </w:t>
      </w:r>
      <w:r w:rsidRPr="008C3464">
        <w:rPr>
          <w:rStyle w:val="StyleUnderline"/>
          <w:highlight w:val="cyan"/>
        </w:rPr>
        <w:t>If the government offers decent compensations</w:t>
      </w:r>
      <w:r w:rsidRPr="008C3464">
        <w:rPr>
          <w:rStyle w:val="StyleUnderline"/>
        </w:rPr>
        <w:t xml:space="preserve">, warns Brian </w:t>
      </w:r>
      <w:proofErr w:type="spellStart"/>
      <w:r w:rsidRPr="008C3464">
        <w:rPr>
          <w:rStyle w:val="StyleUnderline"/>
        </w:rPr>
        <w:t>Riedl</w:t>
      </w:r>
      <w:proofErr w:type="spellEnd"/>
      <w:r w:rsidRPr="008C3464">
        <w:rPr>
          <w:rStyle w:val="StyleUnderline"/>
        </w:rPr>
        <w:t xml:space="preserve"> of the conservative Manhattan Institute, “</w:t>
      </w:r>
      <w:r w:rsidRPr="008C3464">
        <w:rPr>
          <w:rStyle w:val="StyleUnderline"/>
          <w:highlight w:val="cyan"/>
        </w:rPr>
        <w:t xml:space="preserve">There will be </w:t>
      </w:r>
      <w:r w:rsidRPr="008C3464">
        <w:rPr>
          <w:rStyle w:val="Emphasis"/>
          <w:highlight w:val="cyan"/>
        </w:rPr>
        <w:t>pressure to introduce a higher wage</w:t>
      </w:r>
      <w:r w:rsidRPr="008C3464">
        <w:rPr>
          <w:rStyle w:val="StyleUnderline"/>
          <w:highlight w:val="cyan"/>
        </w:rPr>
        <w:t xml:space="preserve"> or certain benefits that the private sector doesn’t offer</w:t>
      </w:r>
      <w:r w:rsidRPr="008C3464">
        <w:rPr>
          <w:rStyle w:val="StyleUnderline"/>
        </w:rPr>
        <w:t>.”</w:t>
      </w:r>
      <w:r w:rsidRPr="008C3464">
        <w:rPr>
          <w:rStyle w:val="StyleUnderline"/>
          <w:sz w:val="16"/>
        </w:rPr>
        <w:t xml:space="preserve"> I suspect Democrats would have little fear about facing attack ads warning that under their plan, employers are going to have to give everybody a raise or more generous benefits.</w:t>
      </w:r>
    </w:p>
    <w:p w14:paraId="324C4C39" w14:textId="77777777" w:rsidR="0009280E" w:rsidRPr="0009280E" w:rsidRDefault="0009280E" w:rsidP="0009280E"/>
    <w:p w14:paraId="3DA01C8F" w14:textId="77777777" w:rsidR="002F6EC4" w:rsidRPr="008C3464" w:rsidRDefault="002F6EC4" w:rsidP="002F6EC4">
      <w:pPr>
        <w:pStyle w:val="Heading4"/>
      </w:pPr>
      <w:r w:rsidRPr="008C3464">
        <w:t xml:space="preserve">Government bailouts like job guarantees are </w:t>
      </w:r>
      <w:r w:rsidRPr="008C3464">
        <w:rPr>
          <w:u w:val="single"/>
        </w:rPr>
        <w:t>unpopular</w:t>
      </w:r>
      <w:r w:rsidRPr="008C3464">
        <w:t xml:space="preserve"> with House Freedom Caucus</w:t>
      </w:r>
    </w:p>
    <w:p w14:paraId="42746DDE" w14:textId="7E77CC4E" w:rsidR="002F6EC4" w:rsidRPr="008C3464" w:rsidRDefault="002F6EC4" w:rsidP="002F6EC4">
      <w:r w:rsidRPr="008C3464">
        <w:t xml:space="preserve">Lauren </w:t>
      </w:r>
      <w:r w:rsidRPr="008C3464">
        <w:rPr>
          <w:rStyle w:val="Style13ptBold"/>
        </w:rPr>
        <w:t>Sforza 23</w:t>
      </w:r>
      <w:r w:rsidRPr="008C3464">
        <w:t xml:space="preserve"> (Staff writer for The Hill, “House conservatives voice opposition to any increased guarantees on bank deposits”, </w:t>
      </w:r>
      <w:hyperlink r:id="rId87" w:history="1">
        <w:r w:rsidRPr="008C3464">
          <w:rPr>
            <w:rStyle w:val="Hyperlink"/>
          </w:rPr>
          <w:t>https://thehill.com/business/3908985-house-conservatives-voice-opposition-to-any-increased-guarantees-on-bank-deposits/</w:t>
        </w:r>
      </w:hyperlink>
      <w:r w:rsidRPr="008C3464">
        <w:t>)</w:t>
      </w:r>
      <w:r w:rsidR="007E5A44">
        <w:t>//AC</w:t>
      </w:r>
    </w:p>
    <w:p w14:paraId="07A7C846" w14:textId="77777777" w:rsidR="002F6EC4" w:rsidRPr="008C3464" w:rsidRDefault="002F6EC4" w:rsidP="002F6EC4">
      <w:pPr>
        <w:rPr>
          <w:sz w:val="16"/>
        </w:rPr>
      </w:pPr>
      <w:r w:rsidRPr="008C3464">
        <w:rPr>
          <w:rStyle w:val="StyleUnderline"/>
        </w:rPr>
        <w:t xml:space="preserve">The House Freedom Caucus voiced their </w:t>
      </w:r>
      <w:r w:rsidRPr="008C3464">
        <w:rPr>
          <w:rStyle w:val="Emphasis"/>
        </w:rPr>
        <w:t>disapproval</w:t>
      </w:r>
      <w:r w:rsidRPr="008C3464">
        <w:rPr>
          <w:rStyle w:val="StyleUnderline"/>
        </w:rPr>
        <w:t xml:space="preserve"> on Monday to any </w:t>
      </w:r>
      <w:r w:rsidRPr="008C3464">
        <w:rPr>
          <w:rStyle w:val="Emphasis"/>
        </w:rPr>
        <w:t>increased guarantees on bank deposits</w:t>
      </w:r>
      <w:r w:rsidRPr="008C3464">
        <w:rPr>
          <w:sz w:val="16"/>
        </w:rPr>
        <w:t>, a proposal that has gained traction in recent weeks since the collapse of two major U.S. banks.</w:t>
      </w:r>
    </w:p>
    <w:p w14:paraId="4ABAEB1D" w14:textId="77777777" w:rsidR="002F6EC4" w:rsidRPr="008C3464" w:rsidRDefault="002F6EC4" w:rsidP="002F6EC4">
      <w:pPr>
        <w:rPr>
          <w:sz w:val="16"/>
        </w:rPr>
      </w:pPr>
      <w:r w:rsidRPr="008C3464">
        <w:rPr>
          <w:rStyle w:val="StyleUnderline"/>
        </w:rPr>
        <w:t>Members of the House Freedom Caucus released a statement</w:t>
      </w:r>
      <w:r w:rsidRPr="008C3464">
        <w:rPr>
          <w:sz w:val="16"/>
        </w:rPr>
        <w:t xml:space="preserve"> Monday </w:t>
      </w:r>
      <w:r w:rsidRPr="008C3464">
        <w:rPr>
          <w:rStyle w:val="StyleUnderline"/>
        </w:rPr>
        <w:t xml:space="preserve">stating their concerns of </w:t>
      </w:r>
      <w:r w:rsidRPr="008C3464">
        <w:rPr>
          <w:rStyle w:val="Emphasis"/>
        </w:rPr>
        <w:t>“big government bailouts</w:t>
      </w:r>
      <w:r w:rsidRPr="008C3464">
        <w:rPr>
          <w:rStyle w:val="StyleUnderline"/>
        </w:rPr>
        <w:t>” regarding banks</w:t>
      </w:r>
      <w:r w:rsidRPr="008C3464">
        <w:rPr>
          <w:sz w:val="16"/>
        </w:rPr>
        <w:t xml:space="preserve">. The caucus, which includes conservative GOP members such as Reps. Lauren </w:t>
      </w:r>
      <w:proofErr w:type="spellStart"/>
      <w:r w:rsidRPr="008C3464">
        <w:rPr>
          <w:sz w:val="16"/>
        </w:rPr>
        <w:t>Boebert</w:t>
      </w:r>
      <w:proofErr w:type="spellEnd"/>
      <w:r w:rsidRPr="008C3464">
        <w:rPr>
          <w:sz w:val="16"/>
        </w:rPr>
        <w:t xml:space="preserve"> (Colo.) and Scott Perry (Pa.), said in their statement that the banking failure was caused by regulators, not regulations, and that </w:t>
      </w:r>
      <w:r w:rsidRPr="008C3464">
        <w:rPr>
          <w:rStyle w:val="StyleUnderline"/>
        </w:rPr>
        <w:t>they will oppose increasing</w:t>
      </w:r>
      <w:r w:rsidRPr="008C3464">
        <w:rPr>
          <w:sz w:val="16"/>
        </w:rPr>
        <w:t xml:space="preserve"> Federal Deposit Insurance Corporation’s (</w:t>
      </w:r>
      <w:r w:rsidRPr="008C3464">
        <w:rPr>
          <w:rStyle w:val="StyleUnderline"/>
        </w:rPr>
        <w:t>FDIC</w:t>
      </w:r>
      <w:r w:rsidRPr="008C3464">
        <w:rPr>
          <w:sz w:val="16"/>
        </w:rPr>
        <w:t xml:space="preserve">) </w:t>
      </w:r>
      <w:r w:rsidRPr="008C3464">
        <w:rPr>
          <w:rStyle w:val="StyleUnderline"/>
        </w:rPr>
        <w:t>guarantee of bank deposits</w:t>
      </w:r>
      <w:r w:rsidRPr="008C3464">
        <w:rPr>
          <w:sz w:val="16"/>
        </w:rPr>
        <w:t>, which is currently capped at $250,000.</w:t>
      </w:r>
    </w:p>
    <w:p w14:paraId="7FDA8E86" w14:textId="77777777" w:rsidR="002F6EC4" w:rsidRPr="008C3464" w:rsidRDefault="002F6EC4" w:rsidP="002F6EC4">
      <w:pPr>
        <w:rPr>
          <w:sz w:val="16"/>
        </w:rPr>
      </w:pPr>
      <w:r w:rsidRPr="008C3464">
        <w:rPr>
          <w:sz w:val="16"/>
        </w:rPr>
        <w:t>“</w:t>
      </w:r>
      <w:r w:rsidRPr="008C3464">
        <w:rPr>
          <w:rStyle w:val="StyleUnderline"/>
        </w:rPr>
        <w:t xml:space="preserve">The House Freedom Caucus remains firmly committed to </w:t>
      </w:r>
      <w:r w:rsidRPr="008C3464">
        <w:rPr>
          <w:sz w:val="16"/>
        </w:rPr>
        <w:t>ending out-of-control spending</w:t>
      </w:r>
      <w:r w:rsidRPr="008C3464">
        <w:rPr>
          <w:rStyle w:val="StyleUnderline"/>
        </w:rPr>
        <w:t xml:space="preserve"> in Washington</w:t>
      </w:r>
      <w:r w:rsidRPr="008C3464">
        <w:rPr>
          <w:sz w:val="16"/>
        </w:rPr>
        <w:t>, and the resulting inflation, that lies at the heart of the current turmoil in the banking system,” the released statement read.</w:t>
      </w:r>
    </w:p>
    <w:p w14:paraId="7E9AA675" w14:textId="77777777" w:rsidR="002F6EC4" w:rsidRPr="008C3464" w:rsidRDefault="002F6EC4" w:rsidP="002F6EC4">
      <w:pPr>
        <w:rPr>
          <w:sz w:val="16"/>
        </w:rPr>
      </w:pPr>
      <w:r w:rsidRPr="008C3464">
        <w:rPr>
          <w:sz w:val="16"/>
        </w:rPr>
        <w:t xml:space="preserve">“Furthermore, </w:t>
      </w:r>
      <w:r w:rsidRPr="008C3464">
        <w:rPr>
          <w:rStyle w:val="StyleUnderline"/>
        </w:rPr>
        <w:t xml:space="preserve">Members of the House Freedom Caucus oppose any </w:t>
      </w:r>
      <w:r w:rsidRPr="008C3464">
        <w:rPr>
          <w:rStyle w:val="Emphasis"/>
        </w:rPr>
        <w:t>universal guarantee</w:t>
      </w:r>
      <w:r w:rsidRPr="008C3464">
        <w:rPr>
          <w:rStyle w:val="StyleUnderline"/>
        </w:rPr>
        <w:t xml:space="preserve"> on bank deposits over the current limit</w:t>
      </w:r>
      <w:r w:rsidRPr="008C3464">
        <w:rPr>
          <w:sz w:val="16"/>
        </w:rPr>
        <w:t>, as well as any attempt to force unnecessary, burdensome regulations or costs onto small and mid-sized banks (and their customers) who are at no fault in this crisis,” the statement continued.</w:t>
      </w:r>
    </w:p>
    <w:p w14:paraId="0DF0D968" w14:textId="77777777" w:rsidR="002F6EC4" w:rsidRPr="008C3464" w:rsidRDefault="002F6EC4" w:rsidP="002F6EC4">
      <w:pPr>
        <w:rPr>
          <w:sz w:val="16"/>
          <w:szCs w:val="16"/>
        </w:rPr>
      </w:pPr>
      <w:r w:rsidRPr="008C3464">
        <w:rPr>
          <w:sz w:val="16"/>
          <w:szCs w:val="16"/>
        </w:rPr>
        <w:t>Sen. Elizabeth Warren (D-Mass.) said on Sunday that Congress should lift the cap on federal insurance on bank deposits from $250,000.</w:t>
      </w:r>
    </w:p>
    <w:p w14:paraId="6BD12AD8" w14:textId="77777777" w:rsidR="002F6EC4" w:rsidRPr="008C3464" w:rsidRDefault="002F6EC4" w:rsidP="002F6EC4">
      <w:pPr>
        <w:rPr>
          <w:sz w:val="16"/>
          <w:szCs w:val="16"/>
        </w:rPr>
      </w:pPr>
      <w:r w:rsidRPr="008C3464">
        <w:rPr>
          <w:sz w:val="16"/>
          <w:szCs w:val="16"/>
        </w:rPr>
        <w:t>“We have to do this because these banks are under-regulated,” Warren said on CBS’s “Face the Nation.” “And if we lift the cap, we are relying even more heavily on the regulators to do their jobs.”</w:t>
      </w:r>
    </w:p>
    <w:p w14:paraId="526585EC" w14:textId="77777777" w:rsidR="002F6EC4" w:rsidRPr="008C3464" w:rsidRDefault="002F6EC4" w:rsidP="002F6EC4">
      <w:pPr>
        <w:rPr>
          <w:sz w:val="16"/>
          <w:szCs w:val="16"/>
        </w:rPr>
      </w:pPr>
      <w:r w:rsidRPr="008C3464">
        <w:rPr>
          <w:sz w:val="16"/>
          <w:szCs w:val="16"/>
        </w:rPr>
        <w:t>The FDIC currently insures deposits of up to $250,000 for each customer, but Warren said last week that this cap was meant for individuals, not for small businesses or nonprofit organizations. The Massachusetts senator also had blamed weakening regulations on banks for the Silicon Valley Bank and Signature Bank collapses that occurred earlier this month, sending the bank and tech industries into a spiral.</w:t>
      </w:r>
    </w:p>
    <w:p w14:paraId="1BCF8654" w14:textId="77777777" w:rsidR="002F6EC4" w:rsidRPr="008C3464" w:rsidRDefault="002F6EC4" w:rsidP="002F6EC4">
      <w:pPr>
        <w:rPr>
          <w:sz w:val="16"/>
        </w:rPr>
      </w:pPr>
      <w:r w:rsidRPr="008C3464">
        <w:rPr>
          <w:sz w:val="16"/>
        </w:rPr>
        <w:t xml:space="preserve">The House Freedom Caucus also shifted blame to the Federal Reserve’s decision to raise interest rates as contributing to “skyrocketing” inflation. The </w:t>
      </w:r>
      <w:r w:rsidRPr="008C3464">
        <w:rPr>
          <w:rStyle w:val="StyleUnderline"/>
        </w:rPr>
        <w:t>members called on the Federal Reserve to “unwind” its Bank Term Funding Program</w:t>
      </w:r>
      <w:r w:rsidRPr="008C3464">
        <w:rPr>
          <w:sz w:val="16"/>
        </w:rPr>
        <w:t xml:space="preserve">, which was </w:t>
      </w:r>
      <w:r w:rsidRPr="008C3464">
        <w:rPr>
          <w:rStyle w:val="StyleUnderline"/>
        </w:rPr>
        <w:t>created</w:t>
      </w:r>
      <w:r w:rsidRPr="008C3464">
        <w:rPr>
          <w:sz w:val="16"/>
        </w:rPr>
        <w:t xml:space="preserve"> in the wake of the Silicon Valley </w:t>
      </w:r>
      <w:r w:rsidRPr="008C3464">
        <w:rPr>
          <w:rStyle w:val="StyleUnderline"/>
        </w:rPr>
        <w:t>Collapse to “help assure banks have the ability to meet the needs of all their depositors</w:t>
      </w:r>
      <w:r w:rsidRPr="008C3464">
        <w:rPr>
          <w:sz w:val="16"/>
        </w:rPr>
        <w:t>.”</w:t>
      </w:r>
    </w:p>
    <w:p w14:paraId="036104F5" w14:textId="77777777" w:rsidR="002F6EC4" w:rsidRPr="008C3464" w:rsidRDefault="002F6EC4" w:rsidP="002F6EC4">
      <w:pPr>
        <w:rPr>
          <w:sz w:val="16"/>
        </w:rPr>
      </w:pPr>
      <w:r w:rsidRPr="008C3464">
        <w:rPr>
          <w:rStyle w:val="StyleUnderline"/>
        </w:rPr>
        <w:t xml:space="preserve">“Any </w:t>
      </w:r>
      <w:r w:rsidRPr="008C3464">
        <w:rPr>
          <w:rStyle w:val="Emphasis"/>
        </w:rPr>
        <w:t>universal guarantee</w:t>
      </w:r>
      <w:r w:rsidRPr="008C3464">
        <w:rPr>
          <w:rStyle w:val="StyleUnderline"/>
        </w:rPr>
        <w:t xml:space="preserve"> on all bank deposits, whether implicit or explicit, enshrines a dangerous precedent that simply encourages future irresponsible behavior to be paid for by those not involved who followed the rules,</w:t>
      </w:r>
      <w:r w:rsidRPr="008C3464">
        <w:rPr>
          <w:sz w:val="16"/>
        </w:rPr>
        <w:t>” the members wrote.</w:t>
      </w:r>
    </w:p>
    <w:p w14:paraId="3C07E693" w14:textId="77777777" w:rsidR="002F6EC4" w:rsidRPr="008C3464" w:rsidRDefault="002F6EC4" w:rsidP="002F6EC4"/>
    <w:p w14:paraId="178F0218" w14:textId="56125F67" w:rsidR="00293AD0" w:rsidRPr="005316C3" w:rsidRDefault="00293AD0" w:rsidP="00293AD0">
      <w:pPr>
        <w:pStyle w:val="Heading3"/>
      </w:pPr>
      <w:r w:rsidRPr="005316C3">
        <w:t>Link</w:t>
      </w:r>
      <w:r>
        <w:t>--- Work Requirements---2NC</w:t>
      </w:r>
    </w:p>
    <w:p w14:paraId="64500ECF" w14:textId="77777777" w:rsidR="00293AD0" w:rsidRPr="005316C3" w:rsidRDefault="00293AD0" w:rsidP="00293AD0">
      <w:pPr>
        <w:pStyle w:val="Heading4"/>
      </w:pPr>
      <w:r>
        <w:t>McCarthy wants to stiffen work requirements</w:t>
      </w:r>
    </w:p>
    <w:p w14:paraId="6E550EF6" w14:textId="77777777" w:rsidR="00293AD0" w:rsidRDefault="00293AD0" w:rsidP="00293AD0">
      <w:r w:rsidRPr="005316C3">
        <w:rPr>
          <w:rStyle w:val="Style13ptBold"/>
        </w:rPr>
        <w:t>Sullivan ’23</w:t>
      </w:r>
      <w:r>
        <w:t xml:space="preserve"> [</w:t>
      </w:r>
      <w:r w:rsidRPr="005316C3">
        <w:t>Andy</w:t>
      </w:r>
      <w:r>
        <w:t xml:space="preserve">; March 17; </w:t>
      </w:r>
      <w:r w:rsidRPr="005316C3">
        <w:t>covers politics and policy</w:t>
      </w:r>
      <w:r>
        <w:t>;</w:t>
      </w:r>
      <w:r w:rsidRPr="005316C3">
        <w:t xml:space="preserve"> "</w:t>
      </w:r>
      <w:proofErr w:type="spellStart"/>
      <w:r w:rsidRPr="005316C3">
        <w:t>Factbox</w:t>
      </w:r>
      <w:proofErr w:type="spellEnd"/>
      <w:r w:rsidRPr="005316C3">
        <w:t xml:space="preserve">: What's in Republican McCarthy's debt-limit spending cut package?," </w:t>
      </w:r>
      <w:hyperlink r:id="rId88" w:history="1">
        <w:r w:rsidRPr="00B71204">
          <w:rPr>
            <w:rStyle w:val="Hyperlink"/>
          </w:rPr>
          <w:t>https://www.reuters.com/world/us/whats-republican-mccarthys-debt-limit-spending-cut-package-2023-04-19/</w:t>
        </w:r>
      </w:hyperlink>
      <w:r>
        <w:t>; era]</w:t>
      </w:r>
    </w:p>
    <w:p w14:paraId="502BE58F" w14:textId="77777777" w:rsidR="00293AD0" w:rsidRPr="005316C3" w:rsidRDefault="00293AD0" w:rsidP="00293AD0">
      <w:pPr>
        <w:rPr>
          <w:sz w:val="16"/>
        </w:rPr>
      </w:pPr>
      <w:r w:rsidRPr="005316C3">
        <w:rPr>
          <w:sz w:val="16"/>
        </w:rPr>
        <w:t xml:space="preserve">WASHINGTON, April 19 (Reuters) - U.S. House of Representatives Speaker Kevin </w:t>
      </w:r>
      <w:r w:rsidRPr="005316C3">
        <w:rPr>
          <w:rStyle w:val="StyleUnderline"/>
          <w:highlight w:val="cyan"/>
        </w:rPr>
        <w:t>McCarthy unveiled</w:t>
      </w:r>
      <w:r w:rsidRPr="005316C3">
        <w:rPr>
          <w:sz w:val="16"/>
        </w:rPr>
        <w:t xml:space="preserve"> a </w:t>
      </w:r>
      <w:r w:rsidRPr="005316C3">
        <w:rPr>
          <w:rStyle w:val="StyleUnderline"/>
          <w:highlight w:val="cyan"/>
        </w:rPr>
        <w:t>bill</w:t>
      </w:r>
      <w:r w:rsidRPr="005316C3">
        <w:rPr>
          <w:sz w:val="16"/>
        </w:rPr>
        <w:t xml:space="preserve"> this week that would </w:t>
      </w:r>
      <w:r w:rsidRPr="005316C3">
        <w:rPr>
          <w:rStyle w:val="StyleUnderline"/>
        </w:rPr>
        <w:t>pair $4.5 trillion in spending cuts with a $1.5 trillion increase</w:t>
      </w:r>
      <w:r w:rsidRPr="005316C3">
        <w:rPr>
          <w:sz w:val="16"/>
        </w:rPr>
        <w:t xml:space="preserve"> in the </w:t>
      </w:r>
      <w:r w:rsidRPr="005316C3">
        <w:rPr>
          <w:rStyle w:val="StyleUnderline"/>
        </w:rPr>
        <w:t>federal debt limit</w:t>
      </w:r>
      <w:r w:rsidRPr="005316C3">
        <w:rPr>
          <w:sz w:val="16"/>
        </w:rPr>
        <w:t>, laying out an opening position in what is likely to be a tense partisan debate over government borrowing.</w:t>
      </w:r>
    </w:p>
    <w:p w14:paraId="3F1271E5" w14:textId="77777777" w:rsidR="00293AD0" w:rsidRPr="005316C3" w:rsidRDefault="00293AD0" w:rsidP="00293AD0">
      <w:pPr>
        <w:rPr>
          <w:sz w:val="16"/>
          <w:szCs w:val="16"/>
        </w:rPr>
      </w:pPr>
      <w:r w:rsidRPr="005316C3">
        <w:rPr>
          <w:sz w:val="16"/>
          <w:szCs w:val="16"/>
        </w:rPr>
        <w:t>Here is a summary of his plan:</w:t>
      </w:r>
    </w:p>
    <w:p w14:paraId="41A83AF4" w14:textId="77777777" w:rsidR="00293AD0" w:rsidRPr="005316C3" w:rsidRDefault="00293AD0" w:rsidP="00293AD0">
      <w:pPr>
        <w:rPr>
          <w:sz w:val="16"/>
          <w:szCs w:val="16"/>
        </w:rPr>
      </w:pPr>
      <w:r w:rsidRPr="005316C3">
        <w:rPr>
          <w:sz w:val="16"/>
          <w:szCs w:val="16"/>
        </w:rPr>
        <w:t>DEBT-CEILING INCREASE</w:t>
      </w:r>
    </w:p>
    <w:p w14:paraId="6DEA7788" w14:textId="77777777" w:rsidR="00293AD0" w:rsidRPr="005316C3" w:rsidRDefault="00293AD0" w:rsidP="00293AD0">
      <w:pPr>
        <w:rPr>
          <w:sz w:val="16"/>
          <w:szCs w:val="16"/>
        </w:rPr>
      </w:pPr>
      <w:r w:rsidRPr="005316C3">
        <w:rPr>
          <w:sz w:val="16"/>
          <w:szCs w:val="16"/>
        </w:rPr>
        <w:t>McCarthy's bill would suspend the nation's borrowing limit, currently $31.4 trillion, through March 31, 2024 or until it increases by another $1.5 trillion -- whichever comes first. At that point, Congress would have to address the issue again, as the 2024 presidential campaign heats up.</w:t>
      </w:r>
    </w:p>
    <w:p w14:paraId="56F894E4" w14:textId="77777777" w:rsidR="00293AD0" w:rsidRPr="005316C3" w:rsidRDefault="00293AD0" w:rsidP="00293AD0">
      <w:pPr>
        <w:rPr>
          <w:rStyle w:val="StyleUnderline"/>
        </w:rPr>
      </w:pPr>
      <w:r w:rsidRPr="005316C3">
        <w:rPr>
          <w:rStyle w:val="StyleUnderline"/>
        </w:rPr>
        <w:t>SPENDING RESTRAINTS</w:t>
      </w:r>
    </w:p>
    <w:p w14:paraId="1974CBAB" w14:textId="77777777" w:rsidR="00293AD0" w:rsidRPr="005316C3" w:rsidRDefault="00293AD0" w:rsidP="00293AD0">
      <w:pPr>
        <w:rPr>
          <w:sz w:val="16"/>
        </w:rPr>
      </w:pPr>
      <w:r w:rsidRPr="005316C3">
        <w:rPr>
          <w:sz w:val="16"/>
        </w:rPr>
        <w:t xml:space="preserve">The </w:t>
      </w:r>
      <w:r w:rsidRPr="005316C3">
        <w:rPr>
          <w:rStyle w:val="StyleUnderline"/>
        </w:rPr>
        <w:t>plan</w:t>
      </w:r>
      <w:r w:rsidRPr="005316C3">
        <w:rPr>
          <w:sz w:val="16"/>
        </w:rPr>
        <w:t xml:space="preserve"> would </w:t>
      </w:r>
      <w:r w:rsidRPr="005316C3">
        <w:rPr>
          <w:rStyle w:val="StyleUnderline"/>
        </w:rPr>
        <w:t>cut a wide swath of government spending to last year's levels</w:t>
      </w:r>
      <w:r w:rsidRPr="005316C3">
        <w:rPr>
          <w:sz w:val="16"/>
        </w:rPr>
        <w:t xml:space="preserve">, a </w:t>
      </w:r>
      <w:r w:rsidRPr="005316C3">
        <w:rPr>
          <w:rStyle w:val="StyleUnderline"/>
        </w:rPr>
        <w:t>decrease of</w:t>
      </w:r>
      <w:r w:rsidRPr="005316C3">
        <w:rPr>
          <w:sz w:val="16"/>
        </w:rPr>
        <w:t xml:space="preserve"> about </w:t>
      </w:r>
      <w:r w:rsidRPr="005316C3">
        <w:rPr>
          <w:rStyle w:val="StyleUnderline"/>
        </w:rPr>
        <w:t>9%</w:t>
      </w:r>
      <w:r w:rsidRPr="005316C3">
        <w:rPr>
          <w:sz w:val="16"/>
        </w:rPr>
        <w:t xml:space="preserve">. From that point, </w:t>
      </w:r>
      <w:r w:rsidRPr="005316C3">
        <w:rPr>
          <w:rStyle w:val="StyleUnderline"/>
        </w:rPr>
        <w:t>growth</w:t>
      </w:r>
      <w:r w:rsidRPr="005316C3">
        <w:rPr>
          <w:sz w:val="16"/>
        </w:rPr>
        <w:t xml:space="preserve"> would be </w:t>
      </w:r>
      <w:r w:rsidRPr="005316C3">
        <w:rPr>
          <w:rStyle w:val="StyleUnderline"/>
        </w:rPr>
        <w:t>capped at 1% annually over the next 10 years</w:t>
      </w:r>
      <w:r w:rsidRPr="005316C3">
        <w:rPr>
          <w:sz w:val="16"/>
        </w:rPr>
        <w:t>.</w:t>
      </w:r>
    </w:p>
    <w:p w14:paraId="30B6149F" w14:textId="77777777" w:rsidR="00293AD0" w:rsidRPr="005316C3" w:rsidRDefault="00293AD0" w:rsidP="00293AD0">
      <w:pPr>
        <w:rPr>
          <w:sz w:val="16"/>
        </w:rPr>
      </w:pPr>
      <w:r w:rsidRPr="005316C3">
        <w:rPr>
          <w:sz w:val="16"/>
        </w:rPr>
        <w:t xml:space="preserve">That would </w:t>
      </w:r>
      <w:r w:rsidRPr="005316C3">
        <w:rPr>
          <w:rStyle w:val="StyleUnderline"/>
        </w:rPr>
        <w:t>save</w:t>
      </w:r>
      <w:r w:rsidRPr="005316C3">
        <w:rPr>
          <w:sz w:val="16"/>
        </w:rPr>
        <w:t xml:space="preserve"> roughly </w:t>
      </w:r>
      <w:r w:rsidRPr="005316C3">
        <w:rPr>
          <w:rStyle w:val="StyleUnderline"/>
        </w:rPr>
        <w:t>$3.2 trillion</w:t>
      </w:r>
      <w:r w:rsidRPr="005316C3">
        <w:rPr>
          <w:sz w:val="16"/>
        </w:rPr>
        <w:t>, compared with current projections.</w:t>
      </w:r>
    </w:p>
    <w:p w14:paraId="5441E5C3" w14:textId="77777777" w:rsidR="00293AD0" w:rsidRPr="005316C3" w:rsidRDefault="00293AD0" w:rsidP="00293AD0">
      <w:pPr>
        <w:rPr>
          <w:sz w:val="16"/>
        </w:rPr>
      </w:pPr>
      <w:r w:rsidRPr="005316C3">
        <w:rPr>
          <w:sz w:val="16"/>
        </w:rPr>
        <w:t xml:space="preserve">It is </w:t>
      </w:r>
      <w:r w:rsidRPr="005316C3">
        <w:rPr>
          <w:rStyle w:val="StyleUnderline"/>
        </w:rPr>
        <w:t>not clear how</w:t>
      </w:r>
      <w:r w:rsidRPr="005316C3">
        <w:rPr>
          <w:sz w:val="16"/>
        </w:rPr>
        <w:t xml:space="preserve"> the </w:t>
      </w:r>
      <w:r w:rsidRPr="005316C3">
        <w:rPr>
          <w:rStyle w:val="StyleUnderline"/>
        </w:rPr>
        <w:t>spending caps</w:t>
      </w:r>
      <w:r w:rsidRPr="005316C3">
        <w:rPr>
          <w:sz w:val="16"/>
        </w:rPr>
        <w:t xml:space="preserve"> would </w:t>
      </w:r>
      <w:r w:rsidRPr="005316C3">
        <w:rPr>
          <w:rStyle w:val="StyleUnderline"/>
        </w:rPr>
        <w:t>affect</w:t>
      </w:r>
      <w:r w:rsidRPr="005316C3">
        <w:rPr>
          <w:sz w:val="16"/>
        </w:rPr>
        <w:t xml:space="preserve"> specific </w:t>
      </w:r>
      <w:r w:rsidRPr="005316C3">
        <w:rPr>
          <w:rStyle w:val="StyleUnderline"/>
        </w:rPr>
        <w:t>government operations</w:t>
      </w:r>
      <w:r w:rsidRPr="005316C3">
        <w:rPr>
          <w:sz w:val="16"/>
        </w:rPr>
        <w:t>, from air traffic control to housing to the military.</w:t>
      </w:r>
    </w:p>
    <w:p w14:paraId="7F18470C" w14:textId="77777777" w:rsidR="00293AD0" w:rsidRPr="005316C3" w:rsidRDefault="00293AD0" w:rsidP="00293AD0">
      <w:pPr>
        <w:rPr>
          <w:sz w:val="16"/>
        </w:rPr>
      </w:pPr>
      <w:r w:rsidRPr="005316C3">
        <w:rPr>
          <w:rStyle w:val="StyleUnderline"/>
        </w:rPr>
        <w:t>Republicans</w:t>
      </w:r>
      <w:r w:rsidRPr="005316C3">
        <w:rPr>
          <w:sz w:val="16"/>
        </w:rPr>
        <w:t xml:space="preserve"> are </w:t>
      </w:r>
      <w:r w:rsidRPr="005316C3">
        <w:rPr>
          <w:rStyle w:val="StyleUnderline"/>
        </w:rPr>
        <w:t>likely to press for deeper cuts</w:t>
      </w:r>
      <w:r w:rsidRPr="005316C3">
        <w:rPr>
          <w:sz w:val="16"/>
        </w:rPr>
        <w:t xml:space="preserve"> to programs </w:t>
      </w:r>
      <w:r w:rsidRPr="005316C3">
        <w:rPr>
          <w:rStyle w:val="StyleUnderline"/>
        </w:rPr>
        <w:t>like environmental protection to ensure</w:t>
      </w:r>
      <w:r w:rsidRPr="005316C3">
        <w:rPr>
          <w:sz w:val="16"/>
        </w:rPr>
        <w:t xml:space="preserve"> that </w:t>
      </w:r>
      <w:r w:rsidRPr="005316C3">
        <w:rPr>
          <w:rStyle w:val="StyleUnderline"/>
        </w:rPr>
        <w:t>Pentagon spending can continue to grow</w:t>
      </w:r>
      <w:r w:rsidRPr="005316C3">
        <w:rPr>
          <w:sz w:val="16"/>
        </w:rPr>
        <w:t xml:space="preserve">, but </w:t>
      </w:r>
      <w:r w:rsidRPr="005316C3">
        <w:rPr>
          <w:rStyle w:val="StyleUnderline"/>
        </w:rPr>
        <w:t>Democrats</w:t>
      </w:r>
      <w:r w:rsidRPr="005316C3">
        <w:rPr>
          <w:sz w:val="16"/>
        </w:rPr>
        <w:t xml:space="preserve"> are </w:t>
      </w:r>
      <w:r w:rsidRPr="005316C3">
        <w:rPr>
          <w:rStyle w:val="StyleUnderline"/>
        </w:rPr>
        <w:t>sure to resist</w:t>
      </w:r>
      <w:r w:rsidRPr="005316C3">
        <w:rPr>
          <w:sz w:val="16"/>
        </w:rPr>
        <w:t>.</w:t>
      </w:r>
    </w:p>
    <w:p w14:paraId="616A9610" w14:textId="77777777" w:rsidR="00293AD0" w:rsidRPr="005316C3" w:rsidRDefault="00293AD0" w:rsidP="00293AD0">
      <w:pPr>
        <w:rPr>
          <w:sz w:val="16"/>
        </w:rPr>
      </w:pPr>
      <w:r w:rsidRPr="005316C3">
        <w:rPr>
          <w:sz w:val="16"/>
        </w:rPr>
        <w:t xml:space="preserve">The </w:t>
      </w:r>
      <w:r w:rsidRPr="005316C3">
        <w:rPr>
          <w:rStyle w:val="StyleUnderline"/>
        </w:rPr>
        <w:t>caps</w:t>
      </w:r>
      <w:r w:rsidRPr="005316C3">
        <w:rPr>
          <w:sz w:val="16"/>
        </w:rPr>
        <w:t xml:space="preserve"> would </w:t>
      </w:r>
      <w:r w:rsidRPr="005316C3">
        <w:rPr>
          <w:rStyle w:val="StyleUnderline"/>
        </w:rPr>
        <w:t>reduce spending</w:t>
      </w:r>
      <w:r w:rsidRPr="005316C3">
        <w:rPr>
          <w:sz w:val="16"/>
        </w:rPr>
        <w:t xml:space="preserve"> in real terms as they would </w:t>
      </w:r>
      <w:r w:rsidRPr="005316C3">
        <w:rPr>
          <w:rStyle w:val="StyleUnderline"/>
        </w:rPr>
        <w:t>not keep up</w:t>
      </w:r>
      <w:r w:rsidRPr="005316C3">
        <w:rPr>
          <w:sz w:val="16"/>
        </w:rPr>
        <w:t xml:space="preserve"> with projected inflation and population growth.</w:t>
      </w:r>
    </w:p>
    <w:p w14:paraId="510BC3A5" w14:textId="77777777" w:rsidR="00293AD0" w:rsidRPr="005316C3" w:rsidRDefault="00293AD0" w:rsidP="00293AD0">
      <w:pPr>
        <w:rPr>
          <w:sz w:val="16"/>
        </w:rPr>
      </w:pPr>
      <w:r w:rsidRPr="005316C3">
        <w:rPr>
          <w:sz w:val="16"/>
        </w:rPr>
        <w:t xml:space="preserve">The </w:t>
      </w:r>
      <w:r w:rsidRPr="005316C3">
        <w:rPr>
          <w:rStyle w:val="StyleUnderline"/>
        </w:rPr>
        <w:t>caps would not apply to benefit programs</w:t>
      </w:r>
      <w:r w:rsidRPr="005316C3">
        <w:rPr>
          <w:sz w:val="16"/>
        </w:rPr>
        <w:t xml:space="preserve"> like Social Security and Medicare, which are projected to grow dramatically as the population ages.</w:t>
      </w:r>
    </w:p>
    <w:p w14:paraId="4B5D76FE" w14:textId="77777777" w:rsidR="00293AD0" w:rsidRPr="005316C3" w:rsidRDefault="00293AD0" w:rsidP="00293AD0">
      <w:pPr>
        <w:rPr>
          <w:sz w:val="16"/>
          <w:szCs w:val="16"/>
        </w:rPr>
      </w:pPr>
      <w:r w:rsidRPr="005316C3">
        <w:rPr>
          <w:sz w:val="16"/>
          <w:szCs w:val="16"/>
        </w:rPr>
        <w:t>CLAW BACK UNSPENT COVID-19 FUNDS</w:t>
      </w:r>
    </w:p>
    <w:p w14:paraId="5BAAD73F" w14:textId="77777777" w:rsidR="00293AD0" w:rsidRPr="005316C3" w:rsidRDefault="00293AD0" w:rsidP="00293AD0">
      <w:pPr>
        <w:rPr>
          <w:sz w:val="16"/>
          <w:szCs w:val="16"/>
        </w:rPr>
      </w:pPr>
      <w:r w:rsidRPr="005316C3">
        <w:rPr>
          <w:sz w:val="16"/>
          <w:szCs w:val="16"/>
        </w:rPr>
        <w:t>The plan would cancel the remaining funds from the $5.2 trillion Congress approved between 2020 and 2022 to fight COVID-19. According to the White House, the remaining money amounted to less than $80 billion in January and is likely lower now.</w:t>
      </w:r>
    </w:p>
    <w:p w14:paraId="44107815" w14:textId="77777777" w:rsidR="00293AD0" w:rsidRPr="005316C3" w:rsidRDefault="00293AD0" w:rsidP="00293AD0">
      <w:pPr>
        <w:rPr>
          <w:sz w:val="16"/>
          <w:szCs w:val="16"/>
        </w:rPr>
      </w:pPr>
      <w:r w:rsidRPr="005316C3">
        <w:rPr>
          <w:sz w:val="16"/>
          <w:szCs w:val="16"/>
        </w:rPr>
        <w:t>Most of that money is earmarked for troubled union pension funds, veterans' health care and medical research.</w:t>
      </w:r>
    </w:p>
    <w:p w14:paraId="46DBA28F" w14:textId="77777777" w:rsidR="00293AD0" w:rsidRPr="005316C3" w:rsidRDefault="00293AD0" w:rsidP="00293AD0">
      <w:pPr>
        <w:rPr>
          <w:sz w:val="16"/>
          <w:szCs w:val="16"/>
        </w:rPr>
      </w:pPr>
      <w:r w:rsidRPr="005316C3">
        <w:rPr>
          <w:sz w:val="16"/>
          <w:szCs w:val="16"/>
        </w:rPr>
        <w:t>CANCEL STUDENT DEBT RELIEF</w:t>
      </w:r>
    </w:p>
    <w:p w14:paraId="72F8151F" w14:textId="77777777" w:rsidR="00293AD0" w:rsidRPr="005316C3" w:rsidRDefault="00293AD0" w:rsidP="00293AD0">
      <w:pPr>
        <w:rPr>
          <w:sz w:val="16"/>
          <w:szCs w:val="16"/>
        </w:rPr>
      </w:pPr>
      <w:r w:rsidRPr="005316C3">
        <w:rPr>
          <w:sz w:val="16"/>
          <w:szCs w:val="16"/>
        </w:rPr>
        <w:t>It would cancel Democratic President Joe Biden's effort to cancel roughly $400 billion in student debt, which Republicans have portrayed as unfair to those who did not go to college or already paid off their debts. The Supreme Court is expected to rule before July whether that plan is legal.</w:t>
      </w:r>
    </w:p>
    <w:p w14:paraId="324F49E9" w14:textId="77777777" w:rsidR="00293AD0" w:rsidRPr="005316C3" w:rsidRDefault="00293AD0" w:rsidP="00293AD0">
      <w:pPr>
        <w:rPr>
          <w:sz w:val="16"/>
          <w:szCs w:val="16"/>
        </w:rPr>
      </w:pPr>
      <w:r w:rsidRPr="005316C3">
        <w:rPr>
          <w:sz w:val="16"/>
          <w:szCs w:val="16"/>
        </w:rPr>
        <w:t>IRS BUDGET</w:t>
      </w:r>
    </w:p>
    <w:p w14:paraId="26D34F08" w14:textId="77777777" w:rsidR="00293AD0" w:rsidRPr="005316C3" w:rsidRDefault="00293AD0" w:rsidP="00293AD0">
      <w:pPr>
        <w:rPr>
          <w:sz w:val="16"/>
          <w:szCs w:val="16"/>
        </w:rPr>
      </w:pPr>
      <w:r w:rsidRPr="005316C3">
        <w:rPr>
          <w:sz w:val="16"/>
          <w:szCs w:val="16"/>
        </w:rPr>
        <w:t>The plan targets an $80 billion investment plan for the Internal Revenue Service, which the tax-collecting agency will use to hire more employees and deploy new technology.</w:t>
      </w:r>
    </w:p>
    <w:p w14:paraId="138BA227" w14:textId="77777777" w:rsidR="00293AD0" w:rsidRPr="005316C3" w:rsidRDefault="00293AD0" w:rsidP="00293AD0">
      <w:pPr>
        <w:rPr>
          <w:sz w:val="16"/>
          <w:szCs w:val="16"/>
        </w:rPr>
      </w:pPr>
      <w:r w:rsidRPr="005316C3">
        <w:rPr>
          <w:sz w:val="16"/>
          <w:szCs w:val="16"/>
        </w:rPr>
        <w:t>This would actually worsen the government's budget woes, as it would sacrifice the increased revenue that the IRS would generate through better tax enforcement -- a figure that the nonpartisan Congressional Budget Office puts at $204 billion.</w:t>
      </w:r>
    </w:p>
    <w:p w14:paraId="6ED86724" w14:textId="77777777" w:rsidR="00293AD0" w:rsidRPr="005316C3" w:rsidRDefault="00293AD0" w:rsidP="00293AD0">
      <w:pPr>
        <w:rPr>
          <w:rStyle w:val="StyleUnderline"/>
        </w:rPr>
      </w:pPr>
      <w:r w:rsidRPr="005316C3">
        <w:rPr>
          <w:rStyle w:val="StyleUnderline"/>
        </w:rPr>
        <w:t>REPEAL GREEN TAX INCENTIVES</w:t>
      </w:r>
    </w:p>
    <w:p w14:paraId="7EF9BA06" w14:textId="77777777" w:rsidR="00293AD0" w:rsidRPr="005316C3" w:rsidRDefault="00293AD0" w:rsidP="00293AD0">
      <w:pPr>
        <w:rPr>
          <w:sz w:val="16"/>
        </w:rPr>
      </w:pPr>
      <w:r w:rsidRPr="005316C3">
        <w:rPr>
          <w:sz w:val="16"/>
        </w:rPr>
        <w:t xml:space="preserve">It would </w:t>
      </w:r>
      <w:r w:rsidRPr="005316C3">
        <w:rPr>
          <w:rStyle w:val="StyleUnderline"/>
        </w:rPr>
        <w:t>repeal incentives for renewable energy</w:t>
      </w:r>
      <w:r w:rsidRPr="005316C3">
        <w:rPr>
          <w:sz w:val="16"/>
        </w:rPr>
        <w:t xml:space="preserve">, </w:t>
      </w:r>
      <w:r w:rsidRPr="005316C3">
        <w:rPr>
          <w:rStyle w:val="StyleUnderline"/>
        </w:rPr>
        <w:t>electric vehicles</w:t>
      </w:r>
      <w:r w:rsidRPr="005316C3">
        <w:rPr>
          <w:sz w:val="16"/>
        </w:rPr>
        <w:t xml:space="preserve"> and </w:t>
      </w:r>
      <w:r w:rsidRPr="005316C3">
        <w:rPr>
          <w:rStyle w:val="StyleUnderline"/>
        </w:rPr>
        <w:t>other climate-friendly</w:t>
      </w:r>
      <w:r w:rsidRPr="005316C3">
        <w:rPr>
          <w:sz w:val="16"/>
        </w:rPr>
        <w:t xml:space="preserve"> </w:t>
      </w:r>
      <w:r w:rsidRPr="005316C3">
        <w:rPr>
          <w:rStyle w:val="StyleUnderline"/>
        </w:rPr>
        <w:t>tech</w:t>
      </w:r>
      <w:r w:rsidRPr="005316C3">
        <w:rPr>
          <w:sz w:val="16"/>
        </w:rPr>
        <w:t xml:space="preserve">nology that </w:t>
      </w:r>
      <w:r w:rsidRPr="005316C3">
        <w:rPr>
          <w:rStyle w:val="StyleUnderline"/>
        </w:rPr>
        <w:t>Democrats passed last year</w:t>
      </w:r>
      <w:r w:rsidRPr="005316C3">
        <w:rPr>
          <w:sz w:val="16"/>
        </w:rPr>
        <w:t xml:space="preserve"> as </w:t>
      </w:r>
      <w:r w:rsidRPr="005316C3">
        <w:rPr>
          <w:rStyle w:val="StyleUnderline"/>
        </w:rPr>
        <w:t>part of the Inflation Reduction Act</w:t>
      </w:r>
      <w:r w:rsidRPr="005316C3">
        <w:rPr>
          <w:sz w:val="16"/>
        </w:rPr>
        <w:t xml:space="preserve">. It </w:t>
      </w:r>
      <w:r w:rsidRPr="005316C3">
        <w:rPr>
          <w:rStyle w:val="StyleUnderline"/>
        </w:rPr>
        <w:t>does not</w:t>
      </w:r>
      <w:r w:rsidRPr="005316C3">
        <w:rPr>
          <w:sz w:val="16"/>
        </w:rPr>
        <w:t xml:space="preserve"> </w:t>
      </w:r>
      <w:r w:rsidRPr="005316C3">
        <w:rPr>
          <w:rStyle w:val="StyleUnderline"/>
        </w:rPr>
        <w:t>target corporate tax increases</w:t>
      </w:r>
      <w:r w:rsidRPr="005316C3">
        <w:rPr>
          <w:sz w:val="16"/>
        </w:rPr>
        <w:t>, drug-pricing restraints or other aspects of that law.</w:t>
      </w:r>
    </w:p>
    <w:p w14:paraId="4D62723D" w14:textId="77777777" w:rsidR="00293AD0" w:rsidRPr="005316C3" w:rsidRDefault="00293AD0" w:rsidP="00293AD0">
      <w:pPr>
        <w:rPr>
          <w:rStyle w:val="StyleUnderline"/>
        </w:rPr>
      </w:pPr>
      <w:r w:rsidRPr="005316C3">
        <w:rPr>
          <w:rStyle w:val="StyleUnderline"/>
        </w:rPr>
        <w:t>TIGHTEN WORK REQUIREMENTS</w:t>
      </w:r>
    </w:p>
    <w:p w14:paraId="54C563F4" w14:textId="77777777" w:rsidR="00293AD0" w:rsidRPr="005316C3" w:rsidRDefault="00293AD0" w:rsidP="00293AD0">
      <w:pPr>
        <w:rPr>
          <w:sz w:val="16"/>
        </w:rPr>
      </w:pPr>
      <w:r w:rsidRPr="005316C3">
        <w:rPr>
          <w:sz w:val="16"/>
        </w:rPr>
        <w:t xml:space="preserve">The plan would </w:t>
      </w:r>
      <w:r w:rsidRPr="005316C3">
        <w:rPr>
          <w:rStyle w:val="Emphasis"/>
          <w:highlight w:val="cyan"/>
        </w:rPr>
        <w:t>stiffen work requirements</w:t>
      </w:r>
      <w:r w:rsidRPr="005316C3">
        <w:rPr>
          <w:rStyle w:val="StyleUnderline"/>
          <w:highlight w:val="cyan"/>
        </w:rPr>
        <w:t xml:space="preserve"> for participants in</w:t>
      </w:r>
      <w:r w:rsidRPr="005316C3">
        <w:rPr>
          <w:sz w:val="16"/>
        </w:rPr>
        <w:t xml:space="preserve"> some </w:t>
      </w:r>
      <w:r w:rsidRPr="005316C3">
        <w:rPr>
          <w:rStyle w:val="Emphasis"/>
          <w:highlight w:val="cyan"/>
        </w:rPr>
        <w:t>antipoverty</w:t>
      </w:r>
      <w:r w:rsidRPr="005316C3">
        <w:rPr>
          <w:rStyle w:val="StyleUnderline"/>
          <w:highlight w:val="cyan"/>
        </w:rPr>
        <w:t xml:space="preserve"> programs</w:t>
      </w:r>
      <w:r w:rsidRPr="005316C3">
        <w:rPr>
          <w:sz w:val="16"/>
        </w:rPr>
        <w:t>.</w:t>
      </w:r>
    </w:p>
    <w:p w14:paraId="339860A8" w14:textId="77777777" w:rsidR="00293AD0" w:rsidRPr="005316C3" w:rsidRDefault="00293AD0" w:rsidP="00293AD0">
      <w:pPr>
        <w:rPr>
          <w:sz w:val="16"/>
        </w:rPr>
      </w:pPr>
      <w:r w:rsidRPr="005316C3">
        <w:rPr>
          <w:rStyle w:val="StyleUnderline"/>
        </w:rPr>
        <w:t xml:space="preserve">Childless </w:t>
      </w:r>
      <w:r w:rsidRPr="005316C3">
        <w:rPr>
          <w:rStyle w:val="StyleUnderline"/>
          <w:highlight w:val="cyan"/>
        </w:rPr>
        <w:t xml:space="preserve">adults up to </w:t>
      </w:r>
      <w:r w:rsidRPr="005316C3">
        <w:rPr>
          <w:rStyle w:val="Emphasis"/>
          <w:highlight w:val="cyan"/>
        </w:rPr>
        <w:t>56</w:t>
      </w:r>
      <w:r w:rsidRPr="005316C3">
        <w:rPr>
          <w:sz w:val="16"/>
        </w:rPr>
        <w:t xml:space="preserve"> who </w:t>
      </w:r>
      <w:r w:rsidRPr="005316C3">
        <w:rPr>
          <w:rStyle w:val="StyleUnderline"/>
          <w:highlight w:val="cyan"/>
        </w:rPr>
        <w:t>get health insurance</w:t>
      </w:r>
      <w:r w:rsidRPr="005316C3">
        <w:rPr>
          <w:rStyle w:val="StyleUnderline"/>
        </w:rPr>
        <w:t xml:space="preserve"> through Medicaid</w:t>
      </w:r>
      <w:r w:rsidRPr="005316C3">
        <w:rPr>
          <w:sz w:val="16"/>
        </w:rPr>
        <w:t xml:space="preserve">, which </w:t>
      </w:r>
      <w:r w:rsidRPr="005316C3">
        <w:rPr>
          <w:rStyle w:val="StyleUnderline"/>
        </w:rPr>
        <w:t>covers low-income</w:t>
      </w:r>
      <w:r w:rsidRPr="005316C3">
        <w:rPr>
          <w:sz w:val="16"/>
        </w:rPr>
        <w:t xml:space="preserve"> </w:t>
      </w:r>
      <w:r w:rsidRPr="005316C3">
        <w:rPr>
          <w:rStyle w:val="StyleUnderline"/>
        </w:rPr>
        <w:t>people</w:t>
      </w:r>
      <w:r w:rsidRPr="005316C3">
        <w:rPr>
          <w:sz w:val="16"/>
        </w:rPr>
        <w:t xml:space="preserve">, would </w:t>
      </w:r>
      <w:r w:rsidRPr="005316C3">
        <w:rPr>
          <w:rStyle w:val="StyleUnderline"/>
          <w:highlight w:val="cyan"/>
        </w:rPr>
        <w:t xml:space="preserve">have to work at least </w:t>
      </w:r>
      <w:r w:rsidRPr="005316C3">
        <w:rPr>
          <w:rStyle w:val="Emphasis"/>
          <w:highlight w:val="cyan"/>
        </w:rPr>
        <w:t>80 hours a month</w:t>
      </w:r>
      <w:r w:rsidRPr="005316C3">
        <w:rPr>
          <w:sz w:val="16"/>
        </w:rPr>
        <w:t xml:space="preserve"> or </w:t>
      </w:r>
      <w:r w:rsidRPr="005316C3">
        <w:rPr>
          <w:rStyle w:val="StyleUnderline"/>
        </w:rPr>
        <w:t>participate in job training or community</w:t>
      </w:r>
      <w:r w:rsidRPr="005316C3">
        <w:rPr>
          <w:sz w:val="16"/>
        </w:rPr>
        <w:t xml:space="preserve"> </w:t>
      </w:r>
      <w:r w:rsidRPr="005316C3">
        <w:rPr>
          <w:rStyle w:val="StyleUnderline"/>
        </w:rPr>
        <w:t>service</w:t>
      </w:r>
      <w:r w:rsidRPr="005316C3">
        <w:rPr>
          <w:sz w:val="16"/>
        </w:rPr>
        <w:t>.</w:t>
      </w:r>
    </w:p>
    <w:p w14:paraId="77C0DEC6" w14:textId="77777777" w:rsidR="00293AD0" w:rsidRPr="005316C3" w:rsidRDefault="00293AD0" w:rsidP="00293AD0">
      <w:pPr>
        <w:rPr>
          <w:sz w:val="16"/>
          <w:szCs w:val="16"/>
        </w:rPr>
      </w:pPr>
      <w:r w:rsidRPr="005316C3">
        <w:rPr>
          <w:sz w:val="16"/>
          <w:szCs w:val="16"/>
        </w:rPr>
        <w:t>Likewise, childless adults up to 56 years old who receive food assistance through the SNAP program would lose benefits after three months if they could not prove they were working at least 20 hours a week or participating in a job training program. Those work requirements currently apply to those up to 50 years old.</w:t>
      </w:r>
    </w:p>
    <w:p w14:paraId="3D2F58A7" w14:textId="77777777" w:rsidR="00293AD0" w:rsidRPr="005316C3" w:rsidRDefault="00293AD0" w:rsidP="00293AD0">
      <w:pPr>
        <w:rPr>
          <w:sz w:val="16"/>
          <w:szCs w:val="16"/>
        </w:rPr>
      </w:pPr>
      <w:r w:rsidRPr="005316C3">
        <w:rPr>
          <w:sz w:val="16"/>
          <w:szCs w:val="16"/>
        </w:rPr>
        <w:t>INCREASED AUTHORITY OVER REGULATIONS</w:t>
      </w:r>
    </w:p>
    <w:p w14:paraId="5C68C8C5" w14:textId="77777777" w:rsidR="00293AD0" w:rsidRPr="005316C3" w:rsidRDefault="00293AD0" w:rsidP="00293AD0">
      <w:pPr>
        <w:rPr>
          <w:sz w:val="16"/>
          <w:szCs w:val="16"/>
        </w:rPr>
      </w:pPr>
      <w:r w:rsidRPr="005316C3">
        <w:rPr>
          <w:sz w:val="16"/>
          <w:szCs w:val="16"/>
        </w:rPr>
        <w:t>It would give Congress greater power to review new rules put forward by the executive branch.</w:t>
      </w:r>
    </w:p>
    <w:p w14:paraId="3AEB200F" w14:textId="77777777" w:rsidR="00293AD0" w:rsidRPr="005316C3" w:rsidRDefault="00293AD0" w:rsidP="00293AD0">
      <w:pPr>
        <w:rPr>
          <w:rStyle w:val="StyleUnderline"/>
        </w:rPr>
      </w:pPr>
      <w:r w:rsidRPr="005316C3">
        <w:rPr>
          <w:rStyle w:val="StyleUnderline"/>
        </w:rPr>
        <w:t>MORE INCENTIVES FOR OIL AND GAS</w:t>
      </w:r>
    </w:p>
    <w:p w14:paraId="6939A7E7" w14:textId="77777777" w:rsidR="00293AD0" w:rsidRPr="005316C3" w:rsidRDefault="00293AD0" w:rsidP="00293AD0">
      <w:pPr>
        <w:rPr>
          <w:sz w:val="16"/>
        </w:rPr>
      </w:pPr>
      <w:r w:rsidRPr="005316C3">
        <w:rPr>
          <w:sz w:val="16"/>
        </w:rPr>
        <w:t xml:space="preserve">McCarthy's </w:t>
      </w:r>
      <w:r w:rsidRPr="005316C3">
        <w:rPr>
          <w:rStyle w:val="StyleUnderline"/>
        </w:rPr>
        <w:t>package includes</w:t>
      </w:r>
      <w:r w:rsidRPr="005316C3">
        <w:rPr>
          <w:sz w:val="16"/>
        </w:rPr>
        <w:t xml:space="preserve"> a </w:t>
      </w:r>
      <w:r w:rsidRPr="005316C3">
        <w:rPr>
          <w:rStyle w:val="StyleUnderline"/>
        </w:rPr>
        <w:t>sweeping fossil-fuel bill</w:t>
      </w:r>
      <w:r w:rsidRPr="005316C3">
        <w:rPr>
          <w:sz w:val="16"/>
        </w:rPr>
        <w:t xml:space="preserve"> that </w:t>
      </w:r>
      <w:r w:rsidRPr="005316C3">
        <w:rPr>
          <w:rStyle w:val="StyleUnderline"/>
        </w:rPr>
        <w:t>passed the Republican-controlled</w:t>
      </w:r>
      <w:r w:rsidRPr="005316C3">
        <w:rPr>
          <w:sz w:val="16"/>
        </w:rPr>
        <w:t xml:space="preserve"> House in March but has </w:t>
      </w:r>
      <w:r w:rsidRPr="005316C3">
        <w:rPr>
          <w:rStyle w:val="StyleUnderline"/>
        </w:rPr>
        <w:t>stalled in the Democratic-controlled Senate</w:t>
      </w:r>
      <w:r w:rsidRPr="005316C3">
        <w:rPr>
          <w:sz w:val="16"/>
        </w:rPr>
        <w:t>.</w:t>
      </w:r>
    </w:p>
    <w:p w14:paraId="326B4B72" w14:textId="77777777" w:rsidR="00152DFE" w:rsidRPr="008C3464" w:rsidRDefault="00152DFE" w:rsidP="002F6EC4"/>
    <w:p w14:paraId="16255864" w14:textId="381F72C5" w:rsidR="002F6EC4" w:rsidRDefault="009511AE" w:rsidP="002F6EC4">
      <w:pPr>
        <w:pStyle w:val="Heading3"/>
      </w:pPr>
      <w:r w:rsidRPr="008C3464">
        <w:t>Link---</w:t>
      </w:r>
      <w:r w:rsidR="002F6EC4" w:rsidRPr="008C3464">
        <w:t>Green Energy</w:t>
      </w:r>
    </w:p>
    <w:p w14:paraId="7DAEA97F" w14:textId="77777777" w:rsidR="00087BE2" w:rsidRPr="00087BE2" w:rsidRDefault="00087BE2" w:rsidP="00087BE2"/>
    <w:p w14:paraId="31BCB6A4" w14:textId="09085656" w:rsidR="002F6EC4" w:rsidRPr="008C3464" w:rsidRDefault="002F6EC4" w:rsidP="002F6EC4">
      <w:pPr>
        <w:pStyle w:val="Heading4"/>
      </w:pPr>
      <w:r w:rsidRPr="008C3464">
        <w:t xml:space="preserve">House Freedom Caucus members want the </w:t>
      </w:r>
      <w:r w:rsidRPr="008C3464">
        <w:rPr>
          <w:u w:val="single"/>
        </w:rPr>
        <w:t>privatization</w:t>
      </w:r>
      <w:r w:rsidRPr="008C3464">
        <w:t xml:space="preserve"> of energy and are at odds with green energy like the plan </w:t>
      </w:r>
    </w:p>
    <w:p w14:paraId="2FB781E7" w14:textId="3C7A9BB4" w:rsidR="002F6EC4" w:rsidRPr="008C3464" w:rsidRDefault="002F6EC4" w:rsidP="002F6EC4">
      <w:r w:rsidRPr="008C3464">
        <w:t xml:space="preserve">George </w:t>
      </w:r>
      <w:proofErr w:type="spellStart"/>
      <w:r w:rsidRPr="008C3464">
        <w:rPr>
          <w:rStyle w:val="Style13ptBold"/>
        </w:rPr>
        <w:t>Cahlink</w:t>
      </w:r>
      <w:proofErr w:type="spellEnd"/>
      <w:r w:rsidRPr="008C3464">
        <w:rPr>
          <w:rStyle w:val="Style13ptBold"/>
        </w:rPr>
        <w:t xml:space="preserve"> 17</w:t>
      </w:r>
      <w:r w:rsidRPr="008C3464">
        <w:t xml:space="preserve"> (staff writer for more than two decades of experience covering Capitol Hill and federal agencies, “Usually fractious Freedom Caucus works quietly on energy”, </w:t>
      </w:r>
      <w:hyperlink r:id="rId89" w:history="1">
        <w:r w:rsidRPr="008C3464">
          <w:rPr>
            <w:rStyle w:val="Hyperlink"/>
          </w:rPr>
          <w:t>https://www.eenews.net/articles/usually-fractious-freedom-caucus-works-quietly-on-energy/</w:t>
        </w:r>
      </w:hyperlink>
      <w:r w:rsidRPr="008C3464">
        <w:t>)</w:t>
      </w:r>
      <w:r w:rsidR="007E5A44">
        <w:t>//AC</w:t>
      </w:r>
    </w:p>
    <w:p w14:paraId="2DFF49F8" w14:textId="77777777" w:rsidR="002F6EC4" w:rsidRPr="008C3464" w:rsidRDefault="002F6EC4" w:rsidP="002F6EC4">
      <w:pPr>
        <w:rPr>
          <w:sz w:val="16"/>
        </w:rPr>
      </w:pPr>
      <w:r w:rsidRPr="008C3464">
        <w:rPr>
          <w:sz w:val="16"/>
        </w:rPr>
        <w:t xml:space="preserve">Rep. Mark Meadows (R-N.C.), the chairman of the Freedom Caucus, said </w:t>
      </w:r>
      <w:r w:rsidRPr="008C3464">
        <w:rPr>
          <w:rStyle w:val="StyleUnderline"/>
        </w:rPr>
        <w:t>energy and environmental policy would not make a top 10 list of issues the group is focused on</w:t>
      </w:r>
      <w:r w:rsidRPr="008C3464">
        <w:rPr>
          <w:sz w:val="16"/>
        </w:rPr>
        <w:t xml:space="preserve"> and rarely is discussed at its weekly meetings. "We’ve got lower energy prices right now than we have had historically, so </w:t>
      </w:r>
      <w:r w:rsidRPr="008C3464">
        <w:rPr>
          <w:rStyle w:val="StyleUnderline"/>
        </w:rPr>
        <w:t>until energy prices spike up, it doesn’t become the big deal,"</w:t>
      </w:r>
      <w:r w:rsidRPr="008C3464">
        <w:rPr>
          <w:sz w:val="16"/>
        </w:rPr>
        <w:t xml:space="preserve"> he added. However, E&amp;E News interviews with more than a dozen members both inside and outside the Freedom Caucus, congressional aides, and experts show </w:t>
      </w:r>
      <w:r w:rsidRPr="008C3464">
        <w:rPr>
          <w:rStyle w:val="StyleUnderline"/>
        </w:rPr>
        <w:t>the group is a subtle force in promoting conservative energy and environment ideas</w:t>
      </w:r>
      <w:r w:rsidRPr="008C3464">
        <w:rPr>
          <w:sz w:val="16"/>
        </w:rPr>
        <w:t xml:space="preserve">. They may not be hot-button issues for the caucus, but </w:t>
      </w:r>
      <w:r w:rsidRPr="008C3464">
        <w:rPr>
          <w:rStyle w:val="StyleUnderline"/>
        </w:rPr>
        <w:t>its members have become leaders in promoting the right’s energy agenda</w:t>
      </w:r>
      <w:r w:rsidRPr="008C3464">
        <w:rPr>
          <w:sz w:val="16"/>
        </w:rPr>
        <w:t xml:space="preserve"> — </w:t>
      </w:r>
      <w:r w:rsidRPr="008C3464">
        <w:rPr>
          <w:rStyle w:val="StyleUnderline"/>
        </w:rPr>
        <w:t>which is</w:t>
      </w:r>
      <w:r w:rsidRPr="008C3464">
        <w:rPr>
          <w:sz w:val="16"/>
        </w:rPr>
        <w:t xml:space="preserve"> almost </w:t>
      </w:r>
      <w:r w:rsidRPr="008C3464">
        <w:rPr>
          <w:rStyle w:val="StyleUnderline"/>
        </w:rPr>
        <w:t>always at odds with green groups.</w:t>
      </w:r>
      <w:r w:rsidRPr="008C3464">
        <w:rPr>
          <w:sz w:val="16"/>
        </w:rPr>
        <w:t xml:space="preserve"> Freedom Caucus members have sponsored bills proposing expanding energy production, easing federal lands protections and ending energy subsidies. </w:t>
      </w:r>
      <w:r w:rsidRPr="008C3464">
        <w:rPr>
          <w:rStyle w:val="StyleUnderline"/>
        </w:rPr>
        <w:t>They have used oversight hearings to scold U.S. EPA and the Energy Department.</w:t>
      </w:r>
      <w:r w:rsidRPr="008C3464">
        <w:rPr>
          <w:sz w:val="16"/>
        </w:rPr>
        <w:t xml:space="preserve"> And </w:t>
      </w:r>
      <w:r w:rsidRPr="008C3464">
        <w:rPr>
          <w:rStyle w:val="StyleUnderline"/>
        </w:rPr>
        <w:t xml:space="preserve">the group has been the most reliable supporter of the Trump White House’s anti-regulatory push. </w:t>
      </w:r>
      <w:r w:rsidRPr="008C3464">
        <w:rPr>
          <w:sz w:val="16"/>
        </w:rPr>
        <w:t xml:space="preserve">A conservative agenda </w:t>
      </w:r>
      <w:r w:rsidRPr="008C3464">
        <w:rPr>
          <w:rStyle w:val="StyleUnderline"/>
        </w:rPr>
        <w:t>Ask any Freedom Caucus member who the leader in the group is on energy issues, and they are quick to name Rep. Joe Barton</w:t>
      </w:r>
      <w:r w:rsidRPr="008C3464">
        <w:rPr>
          <w:sz w:val="16"/>
        </w:rPr>
        <w:t xml:space="preserve"> (R-Texas). A former Energy and Commerce chairman, Barton, who with more than three decades in the House is easily the dean of the caucus, has long been the most ardent backer of expanding energy production in Congress. While </w:t>
      </w:r>
      <w:r w:rsidRPr="008C3464">
        <w:rPr>
          <w:rStyle w:val="StyleUnderline"/>
        </w:rPr>
        <w:t xml:space="preserve">his unvarnished support for </w:t>
      </w:r>
      <w:r w:rsidRPr="008C3464">
        <w:rPr>
          <w:rStyle w:val="Emphasis"/>
        </w:rPr>
        <w:t>the fossil fuels industry</w:t>
      </w:r>
      <w:r w:rsidRPr="008C3464">
        <w:rPr>
          <w:rStyle w:val="StyleUnderline"/>
        </w:rPr>
        <w:t xml:space="preserve"> sometimes raised concerns when he was chairman, his views now have </w:t>
      </w:r>
      <w:r w:rsidRPr="008C3464">
        <w:rPr>
          <w:rStyle w:val="Emphasis"/>
        </w:rPr>
        <w:t>wide backing from the Freedom Caucus</w:t>
      </w:r>
      <w:r w:rsidRPr="008C3464">
        <w:rPr>
          <w:rStyle w:val="StyleUnderline"/>
        </w:rPr>
        <w:t xml:space="preserve">. </w:t>
      </w:r>
      <w:r w:rsidRPr="008C3464">
        <w:rPr>
          <w:sz w:val="16"/>
        </w:rPr>
        <w:t xml:space="preserve">"The Freedom Caucus per se does not have a specific energy agenda, but generically </w:t>
      </w:r>
      <w:r w:rsidRPr="008C3464">
        <w:rPr>
          <w:rStyle w:val="StyleUnderline"/>
        </w:rPr>
        <w:t xml:space="preserve">it would be what our </w:t>
      </w:r>
      <w:r w:rsidRPr="008C3464">
        <w:rPr>
          <w:rStyle w:val="Emphasis"/>
        </w:rPr>
        <w:t>national energy policy has been to try to maintain private enterprise</w:t>
      </w:r>
      <w:r w:rsidRPr="008C3464">
        <w:rPr>
          <w:sz w:val="16"/>
        </w:rPr>
        <w:t xml:space="preserve"> and free markers to the largest extent possible," Barton said. He added that </w:t>
      </w:r>
      <w:r w:rsidRPr="008C3464">
        <w:rPr>
          <w:rStyle w:val="StyleUnderline"/>
        </w:rPr>
        <w:t>most of the group’s members are skeptical of climate change</w:t>
      </w:r>
      <w:r w:rsidRPr="008C3464">
        <w:rPr>
          <w:sz w:val="16"/>
        </w:rPr>
        <w:t xml:space="preserve"> and support expanding drilling offshore and on public lands. Several Freedom Caucus members make the point that there is little difference between their views on energy and environment and those now pushed by party leaders. They say that’s one of the reasons they have not needed to be as outspoken on promoting their positions as they have on other issues like health care. Rep. Paul </w:t>
      </w:r>
      <w:proofErr w:type="spellStart"/>
      <w:r w:rsidRPr="008C3464">
        <w:rPr>
          <w:sz w:val="16"/>
        </w:rPr>
        <w:t>Gosar</w:t>
      </w:r>
      <w:proofErr w:type="spellEnd"/>
      <w:r w:rsidRPr="008C3464">
        <w:rPr>
          <w:sz w:val="16"/>
        </w:rPr>
        <w:t xml:space="preserve"> (R-Ariz.), an influential Freedom Caucus member on land issues and a senior Natural Resources Committee member, said the group sees the Trump administration as off to a "very promising" start with Scott Pruitt installed at EPA and Rick Perry at the Energy Department. He believes those leaders want to enact an "all of the above" energy strategy and are eager to work with local officials. </w:t>
      </w:r>
      <w:proofErr w:type="spellStart"/>
      <w:r w:rsidRPr="008C3464">
        <w:rPr>
          <w:sz w:val="16"/>
        </w:rPr>
        <w:t>Gosar</w:t>
      </w:r>
      <w:proofErr w:type="spellEnd"/>
      <w:r w:rsidRPr="008C3464">
        <w:rPr>
          <w:sz w:val="16"/>
        </w:rPr>
        <w:t>, chairman of the Congressional Western Caucus, said House Republicans are largely united on land-use issues. He noted many Freedom Caucus members and GOP leaders like Ryan and House Majority Leader Kevin McCarthy (R-Calif.) belong to the Western Caucus, which has long pushed a libertarian approach to federal land management. "</w:t>
      </w:r>
      <w:r w:rsidRPr="008C3464">
        <w:rPr>
          <w:rStyle w:val="StyleUnderline"/>
        </w:rPr>
        <w:t>We all are committed</w:t>
      </w:r>
      <w:r w:rsidRPr="008C3464">
        <w:rPr>
          <w:sz w:val="16"/>
        </w:rPr>
        <w:t xml:space="preserve"> to protecting private property rights, strengthening local control, fostering economic growth, preserving multiple use of public land and </w:t>
      </w:r>
      <w:r w:rsidRPr="008C3464">
        <w:rPr>
          <w:rStyle w:val="StyleUnderline"/>
        </w:rPr>
        <w:t>increasing energy independence</w:t>
      </w:r>
      <w:r w:rsidRPr="008C3464">
        <w:rPr>
          <w:sz w:val="16"/>
        </w:rPr>
        <w:t xml:space="preserve">," said </w:t>
      </w:r>
      <w:proofErr w:type="spellStart"/>
      <w:r w:rsidRPr="008C3464">
        <w:rPr>
          <w:sz w:val="16"/>
        </w:rPr>
        <w:t>Gosar</w:t>
      </w:r>
      <w:proofErr w:type="spellEnd"/>
      <w:r w:rsidRPr="008C3464">
        <w:rPr>
          <w:sz w:val="16"/>
        </w:rPr>
        <w:t xml:space="preserve">. </w:t>
      </w:r>
      <w:r w:rsidRPr="008C3464">
        <w:rPr>
          <w:rStyle w:val="StyleUnderline"/>
        </w:rPr>
        <w:t xml:space="preserve">Lawmakers point to the use of the Congressional Review Act to reverse Obama-era environmental protections as the kind of regulatory rollbacks the Freedom Caucus routinely champions. </w:t>
      </w:r>
      <w:r w:rsidRPr="008C3464">
        <w:rPr>
          <w:sz w:val="16"/>
        </w:rPr>
        <w:t xml:space="preserve">Meadows, in fact, provided the White House with a list of more than 200 regulations that conservatives thought could be scrapped earlier this year, including several repealed under the CRA. Several Freedom Caucus members, including its first chairman, Rep. Jim Jordan (R-Ohio), and Rep. Alex Mooney (R-W.Va.), were invited to the White House when President Trump signed into law a measure blocking the Interior Department’s Stream Protection Rule. The rule that would ease mining restrictions near certain waterways is a priority for their coal-country districts. Other </w:t>
      </w:r>
      <w:r w:rsidRPr="008C3464">
        <w:rPr>
          <w:rStyle w:val="StyleUnderline"/>
        </w:rPr>
        <w:t>caucus members see an opportunity to promote their energy ideas</w:t>
      </w:r>
      <w:r w:rsidRPr="008C3464">
        <w:rPr>
          <w:sz w:val="16"/>
        </w:rPr>
        <w:t xml:space="preserve"> if Trump and congressional Republicans make good on their plans for a massive infrastructure package.</w:t>
      </w:r>
    </w:p>
    <w:p w14:paraId="35C57AC6" w14:textId="77777777" w:rsidR="002F6EC4" w:rsidRPr="008C3464" w:rsidRDefault="002F6EC4" w:rsidP="002F6EC4"/>
    <w:p w14:paraId="0397BA77" w14:textId="77777777" w:rsidR="00293AD0" w:rsidRPr="005316C3" w:rsidRDefault="00293AD0" w:rsidP="00293AD0">
      <w:pPr>
        <w:pStyle w:val="Heading4"/>
      </w:pPr>
      <w:r>
        <w:t xml:space="preserve">McCarthy aims to cut back on climate-friendly tech energy </w:t>
      </w:r>
    </w:p>
    <w:p w14:paraId="6ED92C16" w14:textId="77777777" w:rsidR="00293AD0" w:rsidRDefault="00293AD0" w:rsidP="00293AD0">
      <w:r w:rsidRPr="005316C3">
        <w:rPr>
          <w:rStyle w:val="Style13ptBold"/>
        </w:rPr>
        <w:t>Sullivan ’23</w:t>
      </w:r>
      <w:r>
        <w:t xml:space="preserve"> [</w:t>
      </w:r>
      <w:r w:rsidRPr="005316C3">
        <w:t>Andy</w:t>
      </w:r>
      <w:r>
        <w:t xml:space="preserve">; March 17; </w:t>
      </w:r>
      <w:r w:rsidRPr="005316C3">
        <w:t>covers politics and policy</w:t>
      </w:r>
      <w:r>
        <w:t>;</w:t>
      </w:r>
      <w:r w:rsidRPr="005316C3">
        <w:t xml:space="preserve"> "</w:t>
      </w:r>
      <w:proofErr w:type="spellStart"/>
      <w:r w:rsidRPr="005316C3">
        <w:t>Factbox</w:t>
      </w:r>
      <w:proofErr w:type="spellEnd"/>
      <w:r w:rsidRPr="005316C3">
        <w:t xml:space="preserve">: What's in Republican McCarthy's debt-limit spending cut package?," </w:t>
      </w:r>
      <w:hyperlink r:id="rId90" w:history="1">
        <w:r w:rsidRPr="00B71204">
          <w:rPr>
            <w:rStyle w:val="Hyperlink"/>
          </w:rPr>
          <w:t>https://www.reuters.com/world/us/whats-republican-mccarthys-debt-limit-spending-cut-package-2023-04-19/</w:t>
        </w:r>
      </w:hyperlink>
      <w:r>
        <w:t>; era]</w:t>
      </w:r>
    </w:p>
    <w:p w14:paraId="1C7D456D" w14:textId="77777777" w:rsidR="00293AD0" w:rsidRDefault="00293AD0" w:rsidP="00293AD0">
      <w:r>
        <w:t xml:space="preserve">WASHINGTON, April 19 (Reuters) - U.S. House of Representatives Speaker Kevin </w:t>
      </w:r>
      <w:r w:rsidRPr="005316C3">
        <w:rPr>
          <w:rStyle w:val="StyleUnderline"/>
          <w:highlight w:val="cyan"/>
        </w:rPr>
        <w:t>McCarthy</w:t>
      </w:r>
      <w:r w:rsidRPr="005316C3">
        <w:rPr>
          <w:rStyle w:val="StyleUnderline"/>
        </w:rPr>
        <w:t xml:space="preserve"> unveiled</w:t>
      </w:r>
      <w:r>
        <w:t xml:space="preserve"> a </w:t>
      </w:r>
      <w:r w:rsidRPr="005316C3">
        <w:rPr>
          <w:rStyle w:val="StyleUnderline"/>
          <w:highlight w:val="cyan"/>
        </w:rPr>
        <w:t>bill</w:t>
      </w:r>
      <w:r>
        <w:t xml:space="preserve"> this week that would </w:t>
      </w:r>
      <w:r w:rsidRPr="005316C3">
        <w:rPr>
          <w:rStyle w:val="StyleUnderline"/>
        </w:rPr>
        <w:t>pair $4.5 trillion in spending cuts with a $1.5 trillion increase</w:t>
      </w:r>
      <w:r>
        <w:t xml:space="preserve"> in the </w:t>
      </w:r>
      <w:r w:rsidRPr="005316C3">
        <w:rPr>
          <w:rStyle w:val="StyleUnderline"/>
        </w:rPr>
        <w:t>federal debt limit</w:t>
      </w:r>
      <w:r>
        <w:t>, laying out an opening position in what is likely to be a tense partisan debate over government borrowing.</w:t>
      </w:r>
    </w:p>
    <w:p w14:paraId="0CDD1CA0" w14:textId="77777777" w:rsidR="00293AD0" w:rsidRDefault="00293AD0" w:rsidP="00293AD0">
      <w:r>
        <w:t>Here is a summary of his plan:</w:t>
      </w:r>
    </w:p>
    <w:p w14:paraId="199FD82E" w14:textId="77777777" w:rsidR="00293AD0" w:rsidRDefault="00293AD0" w:rsidP="00293AD0">
      <w:r>
        <w:t>DEBT-CEILING INCREASE</w:t>
      </w:r>
    </w:p>
    <w:p w14:paraId="24351D14" w14:textId="77777777" w:rsidR="00293AD0" w:rsidRDefault="00293AD0" w:rsidP="00293AD0">
      <w:r>
        <w:t>McCarthy's bill would suspend the nation's borrowing limit, currently $31.4 trillion, through March 31, 2024 or until it increases by another $1.5 trillion -- whichever comes first. At that point, Congress would have to address the issue again, as the 2024 presidential campaign heats up.</w:t>
      </w:r>
    </w:p>
    <w:p w14:paraId="24A93CDE" w14:textId="77777777" w:rsidR="00293AD0" w:rsidRPr="005316C3" w:rsidRDefault="00293AD0" w:rsidP="00293AD0">
      <w:pPr>
        <w:rPr>
          <w:rStyle w:val="StyleUnderline"/>
        </w:rPr>
      </w:pPr>
      <w:r w:rsidRPr="005316C3">
        <w:rPr>
          <w:rStyle w:val="StyleUnderline"/>
        </w:rPr>
        <w:t>SPENDING RESTRAINTS</w:t>
      </w:r>
    </w:p>
    <w:p w14:paraId="0B90D7C2" w14:textId="77777777" w:rsidR="00293AD0" w:rsidRDefault="00293AD0" w:rsidP="00293AD0">
      <w:r>
        <w:t xml:space="preserve">The </w:t>
      </w:r>
      <w:r w:rsidRPr="005316C3">
        <w:rPr>
          <w:rStyle w:val="StyleUnderline"/>
        </w:rPr>
        <w:t>plan</w:t>
      </w:r>
      <w:r>
        <w:t xml:space="preserve"> would </w:t>
      </w:r>
      <w:r w:rsidRPr="005316C3">
        <w:rPr>
          <w:rStyle w:val="StyleUnderline"/>
        </w:rPr>
        <w:t>cut a wide swath of government spending to last year's levels</w:t>
      </w:r>
      <w:r>
        <w:t xml:space="preserve">, a </w:t>
      </w:r>
      <w:r w:rsidRPr="005316C3">
        <w:rPr>
          <w:rStyle w:val="StyleUnderline"/>
        </w:rPr>
        <w:t>decrease of</w:t>
      </w:r>
      <w:r>
        <w:t xml:space="preserve"> about </w:t>
      </w:r>
      <w:r w:rsidRPr="005316C3">
        <w:rPr>
          <w:rStyle w:val="StyleUnderline"/>
        </w:rPr>
        <w:t>9%</w:t>
      </w:r>
      <w:r>
        <w:t xml:space="preserve">. From that point, </w:t>
      </w:r>
      <w:r w:rsidRPr="005316C3">
        <w:rPr>
          <w:rStyle w:val="StyleUnderline"/>
        </w:rPr>
        <w:t>growth</w:t>
      </w:r>
      <w:r>
        <w:t xml:space="preserve"> would be </w:t>
      </w:r>
      <w:r w:rsidRPr="005316C3">
        <w:rPr>
          <w:rStyle w:val="StyleUnderline"/>
        </w:rPr>
        <w:t>capped at 1% annually over the next 10 years</w:t>
      </w:r>
      <w:r>
        <w:t>.</w:t>
      </w:r>
    </w:p>
    <w:p w14:paraId="4EB1EF6A" w14:textId="77777777" w:rsidR="00293AD0" w:rsidRDefault="00293AD0" w:rsidP="00293AD0">
      <w:r>
        <w:t xml:space="preserve">That would </w:t>
      </w:r>
      <w:r w:rsidRPr="005316C3">
        <w:rPr>
          <w:rStyle w:val="StyleUnderline"/>
        </w:rPr>
        <w:t>save</w:t>
      </w:r>
      <w:r>
        <w:t xml:space="preserve"> roughly </w:t>
      </w:r>
      <w:r w:rsidRPr="005316C3">
        <w:rPr>
          <w:rStyle w:val="StyleUnderline"/>
        </w:rPr>
        <w:t>$3.2 trillion</w:t>
      </w:r>
      <w:r>
        <w:t>, compared with current projections.</w:t>
      </w:r>
    </w:p>
    <w:p w14:paraId="1B3A895B" w14:textId="77777777" w:rsidR="00293AD0" w:rsidRDefault="00293AD0" w:rsidP="00293AD0">
      <w:r>
        <w:t xml:space="preserve">It is </w:t>
      </w:r>
      <w:r w:rsidRPr="005316C3">
        <w:rPr>
          <w:rStyle w:val="StyleUnderline"/>
        </w:rPr>
        <w:t>not clear how</w:t>
      </w:r>
      <w:r>
        <w:t xml:space="preserve"> the </w:t>
      </w:r>
      <w:r w:rsidRPr="005316C3">
        <w:rPr>
          <w:rStyle w:val="StyleUnderline"/>
        </w:rPr>
        <w:t>spending caps</w:t>
      </w:r>
      <w:r>
        <w:t xml:space="preserve"> would </w:t>
      </w:r>
      <w:r w:rsidRPr="005316C3">
        <w:rPr>
          <w:rStyle w:val="StyleUnderline"/>
        </w:rPr>
        <w:t>affect</w:t>
      </w:r>
      <w:r>
        <w:t xml:space="preserve"> specific </w:t>
      </w:r>
      <w:r w:rsidRPr="005316C3">
        <w:rPr>
          <w:rStyle w:val="StyleUnderline"/>
        </w:rPr>
        <w:t>government operations</w:t>
      </w:r>
      <w:r>
        <w:t>, from air traffic control to housing to the military.</w:t>
      </w:r>
    </w:p>
    <w:p w14:paraId="2FB4255A" w14:textId="77777777" w:rsidR="00293AD0" w:rsidRDefault="00293AD0" w:rsidP="00293AD0">
      <w:r w:rsidRPr="005316C3">
        <w:rPr>
          <w:rStyle w:val="StyleUnderline"/>
        </w:rPr>
        <w:t>Republicans</w:t>
      </w:r>
      <w:r>
        <w:t xml:space="preserve"> are </w:t>
      </w:r>
      <w:r w:rsidRPr="005316C3">
        <w:rPr>
          <w:rStyle w:val="StyleUnderline"/>
        </w:rPr>
        <w:t>likely to press for deeper cuts</w:t>
      </w:r>
      <w:r>
        <w:t xml:space="preserve"> to programs </w:t>
      </w:r>
      <w:r w:rsidRPr="005316C3">
        <w:rPr>
          <w:rStyle w:val="StyleUnderline"/>
        </w:rPr>
        <w:t>like environmental protection to ensure</w:t>
      </w:r>
      <w:r>
        <w:t xml:space="preserve"> that </w:t>
      </w:r>
      <w:r w:rsidRPr="005316C3">
        <w:rPr>
          <w:rStyle w:val="StyleUnderline"/>
        </w:rPr>
        <w:t>Pentagon spending can continue to grow</w:t>
      </w:r>
      <w:r>
        <w:t xml:space="preserve">, but </w:t>
      </w:r>
      <w:r w:rsidRPr="005316C3">
        <w:rPr>
          <w:rStyle w:val="StyleUnderline"/>
        </w:rPr>
        <w:t>Democrats</w:t>
      </w:r>
      <w:r>
        <w:t xml:space="preserve"> are </w:t>
      </w:r>
      <w:r w:rsidRPr="005316C3">
        <w:rPr>
          <w:rStyle w:val="StyleUnderline"/>
        </w:rPr>
        <w:t>sure to resist</w:t>
      </w:r>
      <w:r>
        <w:t>.</w:t>
      </w:r>
    </w:p>
    <w:p w14:paraId="2D09B780" w14:textId="77777777" w:rsidR="00293AD0" w:rsidRDefault="00293AD0" w:rsidP="00293AD0">
      <w:r>
        <w:t xml:space="preserve">The </w:t>
      </w:r>
      <w:r w:rsidRPr="005316C3">
        <w:rPr>
          <w:rStyle w:val="StyleUnderline"/>
        </w:rPr>
        <w:t>caps</w:t>
      </w:r>
      <w:r>
        <w:t xml:space="preserve"> would </w:t>
      </w:r>
      <w:r w:rsidRPr="005316C3">
        <w:rPr>
          <w:rStyle w:val="StyleUnderline"/>
        </w:rPr>
        <w:t>reduce spending</w:t>
      </w:r>
      <w:r>
        <w:t xml:space="preserve"> in real terms as they would </w:t>
      </w:r>
      <w:r w:rsidRPr="005316C3">
        <w:rPr>
          <w:rStyle w:val="StyleUnderline"/>
        </w:rPr>
        <w:t>not keep up</w:t>
      </w:r>
      <w:r>
        <w:t xml:space="preserve"> with projected inflation and population growth.</w:t>
      </w:r>
    </w:p>
    <w:p w14:paraId="68D1801D" w14:textId="77777777" w:rsidR="00293AD0" w:rsidRDefault="00293AD0" w:rsidP="00293AD0">
      <w:r>
        <w:t xml:space="preserve">The </w:t>
      </w:r>
      <w:r w:rsidRPr="005316C3">
        <w:rPr>
          <w:rStyle w:val="StyleUnderline"/>
        </w:rPr>
        <w:t>caps would not apply to benefit programs</w:t>
      </w:r>
      <w:r>
        <w:t xml:space="preserve"> like Social Security and Medicare, which are projected to grow dramatically as the population ages.</w:t>
      </w:r>
    </w:p>
    <w:p w14:paraId="482CD7D7" w14:textId="77777777" w:rsidR="00293AD0" w:rsidRDefault="00293AD0" w:rsidP="00293AD0">
      <w:r>
        <w:t>CLAW BACK UNSPENT COVID-19 FUNDS</w:t>
      </w:r>
    </w:p>
    <w:p w14:paraId="7B611DE1" w14:textId="77777777" w:rsidR="00293AD0" w:rsidRDefault="00293AD0" w:rsidP="00293AD0">
      <w:r>
        <w:t>The plan would cancel the remaining funds from the $5.2 trillion Congress approved between 2020 and 2022 to fight COVID-19. According to the White House, the remaining money amounted to less than $80 billion in January and is likely lower now.</w:t>
      </w:r>
    </w:p>
    <w:p w14:paraId="57C44B94" w14:textId="77777777" w:rsidR="00293AD0" w:rsidRDefault="00293AD0" w:rsidP="00293AD0">
      <w:r>
        <w:t>Most of that money is earmarked for troubled union pension funds, veterans' health care and medical research.</w:t>
      </w:r>
    </w:p>
    <w:p w14:paraId="20945CEF" w14:textId="77777777" w:rsidR="00293AD0" w:rsidRDefault="00293AD0" w:rsidP="00293AD0">
      <w:r>
        <w:t>CANCEL STUDENT DEBT RELIEF</w:t>
      </w:r>
    </w:p>
    <w:p w14:paraId="76BE1370" w14:textId="77777777" w:rsidR="00293AD0" w:rsidRDefault="00293AD0" w:rsidP="00293AD0">
      <w:r>
        <w:t>It would cancel Democratic President Joe Biden's effort to cancel roughly $400 billion in student debt, which Republicans have portrayed as unfair to those who did not go to college or already paid off their debts. The Supreme Court is expected to rule before July whether that plan is legal.</w:t>
      </w:r>
    </w:p>
    <w:p w14:paraId="74FCAEFD" w14:textId="77777777" w:rsidR="00293AD0" w:rsidRDefault="00293AD0" w:rsidP="00293AD0">
      <w:r>
        <w:t>IRS BUDGET</w:t>
      </w:r>
    </w:p>
    <w:p w14:paraId="1CD21121" w14:textId="77777777" w:rsidR="00293AD0" w:rsidRDefault="00293AD0" w:rsidP="00293AD0">
      <w:r>
        <w:t>The plan targets an $80 billion investment plan for the Internal Revenue Service, which the tax-collecting agency will use to hire more employees and deploy new technology.</w:t>
      </w:r>
    </w:p>
    <w:p w14:paraId="41E7E426" w14:textId="77777777" w:rsidR="00293AD0" w:rsidRDefault="00293AD0" w:rsidP="00293AD0">
      <w:r>
        <w:t>This would actually worsen the government's budget woes, as it would sacrifice the increased revenue that the IRS would generate through better tax enforcement -- a figure that the nonpartisan Congressional Budget Office puts at $204 billion.</w:t>
      </w:r>
    </w:p>
    <w:p w14:paraId="78285261" w14:textId="77777777" w:rsidR="00293AD0" w:rsidRPr="005316C3" w:rsidRDefault="00293AD0" w:rsidP="00293AD0">
      <w:pPr>
        <w:rPr>
          <w:rStyle w:val="StyleUnderline"/>
        </w:rPr>
      </w:pPr>
      <w:r w:rsidRPr="005316C3">
        <w:rPr>
          <w:rStyle w:val="StyleUnderline"/>
        </w:rPr>
        <w:t>REPEAL GREEN TAX INCENTIVES</w:t>
      </w:r>
    </w:p>
    <w:p w14:paraId="3DED4581" w14:textId="77777777" w:rsidR="00293AD0" w:rsidRDefault="00293AD0" w:rsidP="00293AD0">
      <w:r>
        <w:t xml:space="preserve">It would </w:t>
      </w:r>
      <w:r w:rsidRPr="005316C3">
        <w:rPr>
          <w:rStyle w:val="Emphasis"/>
          <w:highlight w:val="cyan"/>
        </w:rPr>
        <w:t>repeal incentives</w:t>
      </w:r>
      <w:r w:rsidRPr="005316C3">
        <w:rPr>
          <w:rStyle w:val="StyleUnderline"/>
          <w:highlight w:val="cyan"/>
        </w:rPr>
        <w:t xml:space="preserve"> for renewable energy</w:t>
      </w:r>
      <w:r>
        <w:t xml:space="preserve">, </w:t>
      </w:r>
      <w:r w:rsidRPr="005316C3">
        <w:rPr>
          <w:rStyle w:val="StyleUnderline"/>
          <w:highlight w:val="cyan"/>
        </w:rPr>
        <w:t>electric vehicles</w:t>
      </w:r>
      <w:r>
        <w:t xml:space="preserve"> and </w:t>
      </w:r>
      <w:r w:rsidRPr="005316C3">
        <w:rPr>
          <w:rStyle w:val="StyleUnderline"/>
          <w:highlight w:val="cyan"/>
        </w:rPr>
        <w:t>other climate-friendly</w:t>
      </w:r>
      <w:r>
        <w:t xml:space="preserve"> </w:t>
      </w:r>
      <w:r w:rsidRPr="005316C3">
        <w:rPr>
          <w:rStyle w:val="Emphasis"/>
          <w:highlight w:val="cyan"/>
        </w:rPr>
        <w:t>tech</w:t>
      </w:r>
      <w:r>
        <w:t xml:space="preserve">nology that </w:t>
      </w:r>
      <w:r w:rsidRPr="005316C3">
        <w:rPr>
          <w:rStyle w:val="StyleUnderline"/>
        </w:rPr>
        <w:t>Democrats passed last year</w:t>
      </w:r>
      <w:r>
        <w:t xml:space="preserve"> as </w:t>
      </w:r>
      <w:r w:rsidRPr="005316C3">
        <w:rPr>
          <w:rStyle w:val="StyleUnderline"/>
          <w:highlight w:val="cyan"/>
        </w:rPr>
        <w:t xml:space="preserve">part of the </w:t>
      </w:r>
      <w:r w:rsidRPr="005316C3">
        <w:rPr>
          <w:rStyle w:val="Emphasis"/>
          <w:highlight w:val="cyan"/>
        </w:rPr>
        <w:t>I</w:t>
      </w:r>
      <w:r w:rsidRPr="005316C3">
        <w:rPr>
          <w:rStyle w:val="StyleUnderline"/>
        </w:rPr>
        <w:t xml:space="preserve">nflation </w:t>
      </w:r>
      <w:r w:rsidRPr="005316C3">
        <w:rPr>
          <w:rStyle w:val="Emphasis"/>
          <w:highlight w:val="cyan"/>
        </w:rPr>
        <w:t>R</w:t>
      </w:r>
      <w:r w:rsidRPr="005316C3">
        <w:rPr>
          <w:rStyle w:val="StyleUnderline"/>
        </w:rPr>
        <w:t xml:space="preserve">eduction </w:t>
      </w:r>
      <w:r w:rsidRPr="005316C3">
        <w:rPr>
          <w:rStyle w:val="Emphasis"/>
          <w:highlight w:val="cyan"/>
        </w:rPr>
        <w:t>A</w:t>
      </w:r>
      <w:r w:rsidRPr="005316C3">
        <w:rPr>
          <w:rStyle w:val="StyleUnderline"/>
        </w:rPr>
        <w:t>ct</w:t>
      </w:r>
      <w:r>
        <w:t xml:space="preserve">. It </w:t>
      </w:r>
      <w:r w:rsidRPr="005316C3">
        <w:rPr>
          <w:rStyle w:val="StyleUnderline"/>
        </w:rPr>
        <w:t>does not</w:t>
      </w:r>
      <w:r>
        <w:t xml:space="preserve"> </w:t>
      </w:r>
      <w:r w:rsidRPr="005316C3">
        <w:rPr>
          <w:rStyle w:val="StyleUnderline"/>
        </w:rPr>
        <w:t>target corporate tax increases</w:t>
      </w:r>
      <w:r>
        <w:t>, drug-pricing restraints or other aspects of that law.</w:t>
      </w:r>
    </w:p>
    <w:p w14:paraId="52903FDA" w14:textId="77777777" w:rsidR="00293AD0" w:rsidRPr="005316C3" w:rsidRDefault="00293AD0" w:rsidP="00293AD0">
      <w:pPr>
        <w:rPr>
          <w:rStyle w:val="StyleUnderline"/>
        </w:rPr>
      </w:pPr>
      <w:r w:rsidRPr="005316C3">
        <w:rPr>
          <w:rStyle w:val="StyleUnderline"/>
        </w:rPr>
        <w:t>TIGHTEN WORK REQUIREMENTS</w:t>
      </w:r>
    </w:p>
    <w:p w14:paraId="02EE6DCF" w14:textId="77777777" w:rsidR="00293AD0" w:rsidRDefault="00293AD0" w:rsidP="00293AD0">
      <w:r>
        <w:t xml:space="preserve">The plan would </w:t>
      </w:r>
      <w:r w:rsidRPr="005316C3">
        <w:rPr>
          <w:rStyle w:val="StyleUnderline"/>
        </w:rPr>
        <w:t>stiffen work requirements for participants in</w:t>
      </w:r>
      <w:r>
        <w:t xml:space="preserve"> some </w:t>
      </w:r>
      <w:r w:rsidRPr="005316C3">
        <w:rPr>
          <w:rStyle w:val="StyleUnderline"/>
        </w:rPr>
        <w:t>antipoverty programs</w:t>
      </w:r>
      <w:r>
        <w:t>.</w:t>
      </w:r>
    </w:p>
    <w:p w14:paraId="0FF748FD" w14:textId="77777777" w:rsidR="00293AD0" w:rsidRDefault="00293AD0" w:rsidP="00293AD0">
      <w:r w:rsidRPr="005316C3">
        <w:rPr>
          <w:rStyle w:val="StyleUnderline"/>
        </w:rPr>
        <w:t>Childless adults up to 56</w:t>
      </w:r>
      <w:r>
        <w:t xml:space="preserve"> who </w:t>
      </w:r>
      <w:r w:rsidRPr="005316C3">
        <w:rPr>
          <w:rStyle w:val="StyleUnderline"/>
        </w:rPr>
        <w:t>get health insurance through Medicaid</w:t>
      </w:r>
      <w:r>
        <w:t xml:space="preserve">, which </w:t>
      </w:r>
      <w:r w:rsidRPr="005316C3">
        <w:rPr>
          <w:rStyle w:val="StyleUnderline"/>
        </w:rPr>
        <w:t>covers low-income</w:t>
      </w:r>
      <w:r>
        <w:t xml:space="preserve"> </w:t>
      </w:r>
      <w:r w:rsidRPr="005316C3">
        <w:rPr>
          <w:rStyle w:val="StyleUnderline"/>
        </w:rPr>
        <w:t>people</w:t>
      </w:r>
      <w:r>
        <w:t xml:space="preserve">, would </w:t>
      </w:r>
      <w:r w:rsidRPr="005316C3">
        <w:rPr>
          <w:rStyle w:val="StyleUnderline"/>
        </w:rPr>
        <w:t>have to work at least 80 hours a month</w:t>
      </w:r>
      <w:r>
        <w:t xml:space="preserve"> or </w:t>
      </w:r>
      <w:r w:rsidRPr="005316C3">
        <w:rPr>
          <w:rStyle w:val="StyleUnderline"/>
        </w:rPr>
        <w:t>participate in job training or community</w:t>
      </w:r>
      <w:r>
        <w:t xml:space="preserve"> </w:t>
      </w:r>
      <w:r w:rsidRPr="005316C3">
        <w:rPr>
          <w:rStyle w:val="StyleUnderline"/>
        </w:rPr>
        <w:t>service</w:t>
      </w:r>
      <w:r>
        <w:t>.</w:t>
      </w:r>
    </w:p>
    <w:p w14:paraId="1CB7BA87" w14:textId="77777777" w:rsidR="00293AD0" w:rsidRDefault="00293AD0" w:rsidP="00293AD0">
      <w:r>
        <w:t>Likewise, childless adults up to 56 years old who receive food assistance through the SNAP program would lose benefits after three months if they could not prove they were working at least 20 hours a week or participating in a job training program. Those work requirements currently apply to those up to 50 years old.</w:t>
      </w:r>
    </w:p>
    <w:p w14:paraId="4F7B8264" w14:textId="77777777" w:rsidR="00293AD0" w:rsidRDefault="00293AD0" w:rsidP="00293AD0">
      <w:r>
        <w:t>INCREASED AUTHORITY OVER REGULATIONS</w:t>
      </w:r>
    </w:p>
    <w:p w14:paraId="50461CC1" w14:textId="77777777" w:rsidR="00293AD0" w:rsidRDefault="00293AD0" w:rsidP="00293AD0">
      <w:r>
        <w:t>It would give Congress greater power to review new rules put forward by the executive branch.</w:t>
      </w:r>
    </w:p>
    <w:p w14:paraId="2CC9FD91" w14:textId="77777777" w:rsidR="00293AD0" w:rsidRPr="005316C3" w:rsidRDefault="00293AD0" w:rsidP="00293AD0">
      <w:pPr>
        <w:rPr>
          <w:rStyle w:val="StyleUnderline"/>
        </w:rPr>
      </w:pPr>
      <w:r w:rsidRPr="005316C3">
        <w:rPr>
          <w:rStyle w:val="StyleUnderline"/>
        </w:rPr>
        <w:t>MORE INCENTIVES FOR OIL AND GAS</w:t>
      </w:r>
    </w:p>
    <w:p w14:paraId="5C117B44" w14:textId="77777777" w:rsidR="00293AD0" w:rsidRPr="00F601E6" w:rsidRDefault="00293AD0" w:rsidP="00293AD0">
      <w:r>
        <w:t xml:space="preserve">McCarthy's </w:t>
      </w:r>
      <w:r w:rsidRPr="005316C3">
        <w:rPr>
          <w:rStyle w:val="StyleUnderline"/>
        </w:rPr>
        <w:t>package includes</w:t>
      </w:r>
      <w:r>
        <w:t xml:space="preserve"> a </w:t>
      </w:r>
      <w:r w:rsidRPr="005316C3">
        <w:rPr>
          <w:rStyle w:val="StyleUnderline"/>
        </w:rPr>
        <w:t>sweeping fossil-fuel bill</w:t>
      </w:r>
      <w:r>
        <w:t xml:space="preserve"> that </w:t>
      </w:r>
      <w:r w:rsidRPr="005316C3">
        <w:rPr>
          <w:rStyle w:val="StyleUnderline"/>
        </w:rPr>
        <w:t>passed the Republican-controlled</w:t>
      </w:r>
      <w:r>
        <w:t xml:space="preserve"> House in March but has </w:t>
      </w:r>
      <w:r w:rsidRPr="005316C3">
        <w:rPr>
          <w:rStyle w:val="StyleUnderline"/>
        </w:rPr>
        <w:t>stalled in the Democratic-controlled Senate</w:t>
      </w:r>
      <w:r>
        <w:t>.</w:t>
      </w:r>
    </w:p>
    <w:p w14:paraId="25B2C682" w14:textId="77777777" w:rsidR="00293AD0" w:rsidRDefault="00293AD0" w:rsidP="00293AD0">
      <w:pPr>
        <w:rPr>
          <w:rStyle w:val="Style13ptBold"/>
        </w:rPr>
      </w:pPr>
    </w:p>
    <w:p w14:paraId="79460D43" w14:textId="77777777" w:rsidR="00293AD0" w:rsidRPr="005316C3" w:rsidRDefault="00293AD0" w:rsidP="00293AD0">
      <w:pPr>
        <w:pStyle w:val="Heading4"/>
      </w:pPr>
      <w:r>
        <w:t>McCarthy aims to incentivize fossil fuel usage</w:t>
      </w:r>
    </w:p>
    <w:p w14:paraId="0F77C040" w14:textId="77777777" w:rsidR="00293AD0" w:rsidRDefault="00293AD0" w:rsidP="00293AD0">
      <w:r w:rsidRPr="005316C3">
        <w:rPr>
          <w:rStyle w:val="Style13ptBold"/>
        </w:rPr>
        <w:t>Sullivan ’23</w:t>
      </w:r>
      <w:r>
        <w:t xml:space="preserve"> [</w:t>
      </w:r>
      <w:r w:rsidRPr="005316C3">
        <w:t>Andy</w:t>
      </w:r>
      <w:r>
        <w:t xml:space="preserve">; March 17; </w:t>
      </w:r>
      <w:r w:rsidRPr="005316C3">
        <w:t>covers politics and policy</w:t>
      </w:r>
      <w:r>
        <w:t>;</w:t>
      </w:r>
      <w:r w:rsidRPr="005316C3">
        <w:t xml:space="preserve"> "</w:t>
      </w:r>
      <w:proofErr w:type="spellStart"/>
      <w:r w:rsidRPr="005316C3">
        <w:t>Factbox</w:t>
      </w:r>
      <w:proofErr w:type="spellEnd"/>
      <w:r w:rsidRPr="005316C3">
        <w:t xml:space="preserve">: What's in Republican McCarthy's debt-limit spending cut package?," </w:t>
      </w:r>
      <w:hyperlink r:id="rId91" w:history="1">
        <w:r w:rsidRPr="00B71204">
          <w:rPr>
            <w:rStyle w:val="Hyperlink"/>
          </w:rPr>
          <w:t>https://www.reuters.com/world/us/whats-republican-mccarthys-debt-limit-spending-cut-package-2023-04-19/</w:t>
        </w:r>
      </w:hyperlink>
      <w:r>
        <w:t>; era]</w:t>
      </w:r>
    </w:p>
    <w:p w14:paraId="001702F0" w14:textId="77777777" w:rsidR="00293AD0" w:rsidRPr="005316C3" w:rsidRDefault="00293AD0" w:rsidP="00293AD0">
      <w:pPr>
        <w:rPr>
          <w:rStyle w:val="StyleUnderline"/>
        </w:rPr>
      </w:pPr>
      <w:r w:rsidRPr="005316C3">
        <w:rPr>
          <w:rStyle w:val="StyleUnderline"/>
        </w:rPr>
        <w:t>MORE INCENTIVES FOR OIL AND GAS</w:t>
      </w:r>
    </w:p>
    <w:p w14:paraId="0DD860B2" w14:textId="77777777" w:rsidR="00293AD0" w:rsidRPr="005316C3" w:rsidRDefault="00293AD0" w:rsidP="00293AD0">
      <w:pPr>
        <w:rPr>
          <w:sz w:val="16"/>
        </w:rPr>
      </w:pPr>
      <w:r w:rsidRPr="005316C3">
        <w:rPr>
          <w:rStyle w:val="Emphasis"/>
          <w:highlight w:val="cyan"/>
        </w:rPr>
        <w:t>McCarthy's package</w:t>
      </w:r>
      <w:r w:rsidRPr="005316C3">
        <w:rPr>
          <w:rStyle w:val="StyleUnderline"/>
          <w:highlight w:val="cyan"/>
        </w:rPr>
        <w:t xml:space="preserve"> includes</w:t>
      </w:r>
      <w:r w:rsidRPr="005316C3">
        <w:rPr>
          <w:sz w:val="16"/>
        </w:rPr>
        <w:t xml:space="preserve"> a </w:t>
      </w:r>
      <w:r w:rsidRPr="005316C3">
        <w:rPr>
          <w:rStyle w:val="StyleUnderline"/>
        </w:rPr>
        <w:t xml:space="preserve">sweeping </w:t>
      </w:r>
      <w:r w:rsidRPr="005316C3">
        <w:rPr>
          <w:rStyle w:val="Emphasis"/>
          <w:highlight w:val="cyan"/>
        </w:rPr>
        <w:t>fossil-fuel</w:t>
      </w:r>
      <w:r w:rsidRPr="005316C3">
        <w:rPr>
          <w:rStyle w:val="StyleUnderline"/>
          <w:highlight w:val="cyan"/>
        </w:rPr>
        <w:t xml:space="preserve"> bill</w:t>
      </w:r>
      <w:r w:rsidRPr="005316C3">
        <w:rPr>
          <w:sz w:val="16"/>
        </w:rPr>
        <w:t xml:space="preserve"> that </w:t>
      </w:r>
      <w:r w:rsidRPr="005316C3">
        <w:rPr>
          <w:rStyle w:val="StyleUnderline"/>
          <w:highlight w:val="cyan"/>
        </w:rPr>
        <w:t>passed</w:t>
      </w:r>
      <w:r w:rsidRPr="005316C3">
        <w:rPr>
          <w:rStyle w:val="StyleUnderline"/>
        </w:rPr>
        <w:t xml:space="preserve"> the </w:t>
      </w:r>
      <w:r w:rsidRPr="005316C3">
        <w:rPr>
          <w:rStyle w:val="Emphasis"/>
          <w:highlight w:val="cyan"/>
        </w:rPr>
        <w:t>Republican</w:t>
      </w:r>
      <w:r w:rsidRPr="005316C3">
        <w:rPr>
          <w:rStyle w:val="StyleUnderline"/>
          <w:highlight w:val="cyan"/>
        </w:rPr>
        <w:t>-controlled House</w:t>
      </w:r>
      <w:r w:rsidRPr="005316C3">
        <w:rPr>
          <w:sz w:val="16"/>
        </w:rPr>
        <w:t xml:space="preserve"> in March but has </w:t>
      </w:r>
      <w:r w:rsidRPr="005316C3">
        <w:rPr>
          <w:rStyle w:val="Emphasis"/>
          <w:highlight w:val="cyan"/>
        </w:rPr>
        <w:t>stalled</w:t>
      </w:r>
      <w:r w:rsidRPr="005316C3">
        <w:rPr>
          <w:rStyle w:val="StyleUnderline"/>
          <w:highlight w:val="cyan"/>
        </w:rPr>
        <w:t xml:space="preserve"> in the Democratic</w:t>
      </w:r>
      <w:r w:rsidRPr="005316C3">
        <w:rPr>
          <w:rStyle w:val="StyleUnderline"/>
        </w:rPr>
        <w:t xml:space="preserve">-controlled </w:t>
      </w:r>
      <w:r w:rsidRPr="00DD6721">
        <w:rPr>
          <w:rStyle w:val="StyleUnderline"/>
          <w:highlight w:val="cyan"/>
        </w:rPr>
        <w:t>Senate</w:t>
      </w:r>
      <w:r w:rsidRPr="005316C3">
        <w:rPr>
          <w:sz w:val="16"/>
        </w:rPr>
        <w:t>.</w:t>
      </w:r>
    </w:p>
    <w:p w14:paraId="41024649" w14:textId="77777777" w:rsidR="00293AD0" w:rsidRPr="00F601E6" w:rsidRDefault="00293AD0" w:rsidP="00293AD0"/>
    <w:p w14:paraId="22C2741D" w14:textId="77777777" w:rsidR="00293AD0" w:rsidRDefault="00293AD0" w:rsidP="00293AD0">
      <w:pPr>
        <w:pStyle w:val="Heading4"/>
      </w:pPr>
      <w:r>
        <w:t>GOP hates climate policy</w:t>
      </w:r>
    </w:p>
    <w:p w14:paraId="18ED3FC0" w14:textId="77777777" w:rsidR="00293AD0" w:rsidRPr="00903160" w:rsidRDefault="00293AD0" w:rsidP="00293AD0">
      <w:r w:rsidRPr="00903160">
        <w:rPr>
          <w:rStyle w:val="Style13ptBold"/>
        </w:rPr>
        <w:t>Horn 6/2</w:t>
      </w:r>
      <w:r w:rsidRPr="00903160">
        <w:t xml:space="preserve"> [Heather </w:t>
      </w:r>
      <w:proofErr w:type="spellStart"/>
      <w:r w:rsidRPr="00903160">
        <w:t>Souvaine</w:t>
      </w:r>
      <w:proofErr w:type="spellEnd"/>
      <w:r w:rsidRPr="00903160">
        <w:t>; 6/2/2023; deputy editor at The New Republic; "I Wish I Were Joe Manchin"; New Republic; https://newrepublic.com/authors/heather-souvaine-horn; accessed 6-27-2023; Lowell-EL]</w:t>
      </w:r>
    </w:p>
    <w:p w14:paraId="60B3599A" w14:textId="77777777" w:rsidR="00293AD0" w:rsidRPr="007E5E3E" w:rsidRDefault="00293AD0" w:rsidP="00293AD0">
      <w:pPr>
        <w:rPr>
          <w:sz w:val="16"/>
          <w:lang w:eastAsia="zh-CN"/>
        </w:rPr>
      </w:pPr>
      <w:r w:rsidRPr="007E5E3E">
        <w:rPr>
          <w:sz w:val="16"/>
          <w:lang w:eastAsia="zh-CN"/>
        </w:rPr>
        <w:t xml:space="preserve">Investing in </w:t>
      </w:r>
      <w:r w:rsidRPr="007E5E3E">
        <w:rPr>
          <w:highlight w:val="cyan"/>
          <w:u w:val="single"/>
          <w:lang w:eastAsia="zh-CN"/>
        </w:rPr>
        <w:t>renewable energy</w:t>
      </w:r>
      <w:r w:rsidRPr="007E5E3E">
        <w:rPr>
          <w:u w:val="single"/>
          <w:lang w:eastAsia="zh-CN"/>
        </w:rPr>
        <w:t xml:space="preserve"> has long been politicians’ favorite </w:t>
      </w:r>
      <w:r w:rsidRPr="007E5E3E">
        <w:rPr>
          <w:highlight w:val="cyan"/>
          <w:u w:val="single"/>
          <w:lang w:eastAsia="zh-CN"/>
        </w:rPr>
        <w:t>solution</w:t>
      </w:r>
      <w:r w:rsidRPr="007E5E3E">
        <w:rPr>
          <w:u w:val="single"/>
          <w:lang w:eastAsia="zh-CN"/>
        </w:rPr>
        <w:t xml:space="preserve"> </w:t>
      </w:r>
      <w:r w:rsidRPr="007E5E3E">
        <w:rPr>
          <w:highlight w:val="cyan"/>
          <w:u w:val="single"/>
          <w:lang w:eastAsia="zh-CN"/>
        </w:rPr>
        <w:t>to</w:t>
      </w:r>
      <w:r w:rsidRPr="007E5E3E">
        <w:rPr>
          <w:u w:val="single"/>
          <w:lang w:eastAsia="zh-CN"/>
        </w:rPr>
        <w:t xml:space="preserve"> the political difficulties of weaning society off </w:t>
      </w:r>
      <w:r w:rsidRPr="007E5E3E">
        <w:rPr>
          <w:highlight w:val="cyan"/>
          <w:u w:val="single"/>
          <w:lang w:eastAsia="zh-CN"/>
        </w:rPr>
        <w:t>fossil fuels</w:t>
      </w:r>
      <w:r w:rsidRPr="007E5E3E">
        <w:rPr>
          <w:u w:val="single"/>
          <w:lang w:eastAsia="zh-CN"/>
        </w:rPr>
        <w:t>.</w:t>
      </w:r>
      <w:r w:rsidRPr="007E5E3E">
        <w:rPr>
          <w:sz w:val="16"/>
          <w:lang w:eastAsia="zh-CN"/>
        </w:rPr>
        <w:t xml:space="preserve"> If we just stimulate the renewables market, the thinking goes—an easier policy to implement than forcibly shuttering fossil fuel plants, which </w:t>
      </w:r>
      <w:r w:rsidRPr="007E5E3E">
        <w:rPr>
          <w:u w:val="single"/>
          <w:lang w:eastAsia="zh-CN"/>
        </w:rPr>
        <w:t>Republicans </w:t>
      </w:r>
      <w:hyperlink r:id="rId92" w:history="1">
        <w:r w:rsidRPr="007E5E3E">
          <w:rPr>
            <w:rStyle w:val="Hyperlink"/>
            <w:u w:val="single"/>
            <w:lang w:eastAsia="zh-CN"/>
          </w:rPr>
          <w:t>and others</w:t>
        </w:r>
      </w:hyperlink>
      <w:r w:rsidRPr="007E5E3E">
        <w:rPr>
          <w:u w:val="single"/>
          <w:lang w:eastAsia="zh-CN"/>
        </w:rPr>
        <w:t> would try to block</w:t>
      </w:r>
      <w:r w:rsidRPr="007E5E3E">
        <w:rPr>
          <w:sz w:val="16"/>
          <w:lang w:eastAsia="zh-CN"/>
        </w:rPr>
        <w:t>—eventually renewables will outcompete oil and gas and the country will gradually switch over without the need for sacrifice.</w:t>
      </w:r>
    </w:p>
    <w:p w14:paraId="5B815344" w14:textId="77777777" w:rsidR="00293AD0" w:rsidRPr="007E5E3E" w:rsidRDefault="00293AD0" w:rsidP="00293AD0">
      <w:pPr>
        <w:rPr>
          <w:sz w:val="16"/>
          <w:lang w:eastAsia="zh-CN"/>
        </w:rPr>
      </w:pPr>
      <w:r w:rsidRPr="007E5E3E">
        <w:rPr>
          <w:sz w:val="16"/>
          <w:lang w:eastAsia="zh-CN"/>
        </w:rPr>
        <w:t xml:space="preserve">That thinking is misguided for the simple reason that our window to slash emissions or suffer catastrophic consequences is too brief for investing in renewables to save the day. But recent news stories show why it’s also </w:t>
      </w:r>
      <w:r w:rsidRPr="007E5E3E">
        <w:rPr>
          <w:highlight w:val="cyan"/>
          <w:u w:val="single"/>
          <w:lang w:eastAsia="zh-CN"/>
        </w:rPr>
        <w:t>not a viable political solution.</w:t>
      </w:r>
    </w:p>
    <w:p w14:paraId="0B644E3E" w14:textId="77777777" w:rsidR="00293AD0" w:rsidRPr="007E5E3E" w:rsidRDefault="00293AD0" w:rsidP="00293AD0">
      <w:pPr>
        <w:rPr>
          <w:sz w:val="16"/>
          <w:lang w:eastAsia="zh-CN"/>
        </w:rPr>
      </w:pPr>
      <w:r w:rsidRPr="007E5E3E">
        <w:rPr>
          <w:sz w:val="16"/>
          <w:lang w:eastAsia="zh-CN"/>
        </w:rPr>
        <w:t>As renewables start to </w:t>
      </w:r>
      <w:hyperlink r:id="rId93" w:tgtFrame="_blank" w:history="1">
        <w:r w:rsidRPr="007E5E3E">
          <w:rPr>
            <w:rStyle w:val="Hyperlink"/>
            <w:sz w:val="16"/>
            <w:lang w:eastAsia="zh-CN"/>
          </w:rPr>
          <w:t>overtake fossil fuels</w:t>
        </w:r>
      </w:hyperlink>
      <w:r w:rsidRPr="007E5E3E">
        <w:rPr>
          <w:sz w:val="16"/>
          <w:lang w:eastAsia="zh-CN"/>
        </w:rPr>
        <w:t xml:space="preserve"> in the United States, the </w:t>
      </w:r>
      <w:r w:rsidRPr="007E5E3E">
        <w:rPr>
          <w:b/>
          <w:bCs/>
          <w:highlight w:val="cyan"/>
          <w:u w:val="single"/>
          <w:lang w:eastAsia="zh-CN"/>
        </w:rPr>
        <w:t>GOP</w:t>
      </w:r>
      <w:r w:rsidRPr="007E5E3E">
        <w:rPr>
          <w:b/>
          <w:bCs/>
          <w:u w:val="single"/>
          <w:lang w:eastAsia="zh-CN"/>
        </w:rPr>
        <w:t xml:space="preserve"> is </w:t>
      </w:r>
      <w:r w:rsidRPr="007E5E3E">
        <w:rPr>
          <w:b/>
          <w:bCs/>
          <w:highlight w:val="cyan"/>
          <w:u w:val="single"/>
          <w:lang w:eastAsia="zh-CN"/>
        </w:rPr>
        <w:t>fighting to reverse</w:t>
      </w:r>
      <w:r w:rsidRPr="007E5E3E">
        <w:rPr>
          <w:b/>
          <w:bCs/>
          <w:u w:val="single"/>
          <w:lang w:eastAsia="zh-CN"/>
        </w:rPr>
        <w:t xml:space="preserve"> that </w:t>
      </w:r>
      <w:r w:rsidRPr="007E5E3E">
        <w:rPr>
          <w:b/>
          <w:bCs/>
          <w:highlight w:val="cyan"/>
          <w:u w:val="single"/>
          <w:lang w:eastAsia="zh-CN"/>
        </w:rPr>
        <w:t>progress</w:t>
      </w:r>
      <w:r w:rsidRPr="007E5E3E">
        <w:rPr>
          <w:u w:val="single"/>
          <w:lang w:eastAsia="zh-CN"/>
        </w:rPr>
        <w:t>: House Republicans are </w:t>
      </w:r>
      <w:hyperlink r:id="rId94" w:tgtFrame="_blank" w:history="1">
        <w:r w:rsidRPr="007E5E3E">
          <w:rPr>
            <w:rStyle w:val="Hyperlink"/>
            <w:u w:val="single"/>
            <w:lang w:eastAsia="zh-CN"/>
          </w:rPr>
          <w:t>sticking</w:t>
        </w:r>
      </w:hyperlink>
      <w:r w:rsidRPr="007E5E3E">
        <w:rPr>
          <w:u w:val="single"/>
          <w:lang w:eastAsia="zh-CN"/>
        </w:rPr>
        <w:t xml:space="preserve"> to their proposal to </w:t>
      </w:r>
      <w:r w:rsidRPr="007E5E3E">
        <w:rPr>
          <w:b/>
          <w:bCs/>
          <w:u w:val="single"/>
          <w:lang w:eastAsia="zh-CN"/>
        </w:rPr>
        <w:t xml:space="preserve">only agree to </w:t>
      </w:r>
      <w:r w:rsidRPr="007E5E3E">
        <w:rPr>
          <w:b/>
          <w:bCs/>
          <w:highlight w:val="cyan"/>
          <w:u w:val="single"/>
          <w:lang w:eastAsia="zh-CN"/>
        </w:rPr>
        <w:t>raise</w:t>
      </w:r>
      <w:r w:rsidRPr="007E5E3E">
        <w:rPr>
          <w:b/>
          <w:bCs/>
          <w:u w:val="single"/>
          <w:lang w:eastAsia="zh-CN"/>
        </w:rPr>
        <w:t xml:space="preserve"> the </w:t>
      </w:r>
      <w:r w:rsidRPr="007E5E3E">
        <w:rPr>
          <w:b/>
          <w:bCs/>
          <w:highlight w:val="cyan"/>
          <w:u w:val="single"/>
          <w:lang w:eastAsia="zh-CN"/>
        </w:rPr>
        <w:t>debt ceiling in exchange for spending cuts that include</w:t>
      </w:r>
      <w:r w:rsidRPr="007E5E3E">
        <w:rPr>
          <w:b/>
          <w:bCs/>
          <w:u w:val="single"/>
          <w:lang w:eastAsia="zh-CN"/>
        </w:rPr>
        <w:t xml:space="preserve"> most of the </w:t>
      </w:r>
      <w:r w:rsidRPr="007E5E3E">
        <w:rPr>
          <w:b/>
          <w:bCs/>
          <w:highlight w:val="cyan"/>
          <w:u w:val="single"/>
          <w:lang w:eastAsia="zh-CN"/>
        </w:rPr>
        <w:t>clean energy</w:t>
      </w:r>
      <w:r w:rsidRPr="007E5E3E">
        <w:rPr>
          <w:b/>
          <w:bCs/>
          <w:u w:val="single"/>
          <w:lang w:eastAsia="zh-CN"/>
        </w:rPr>
        <w:t xml:space="preserve"> incentives </w:t>
      </w:r>
      <w:r w:rsidRPr="007E5E3E">
        <w:rPr>
          <w:b/>
          <w:bCs/>
          <w:highlight w:val="cyan"/>
          <w:u w:val="single"/>
          <w:lang w:eastAsia="zh-CN"/>
        </w:rPr>
        <w:t>in</w:t>
      </w:r>
      <w:r w:rsidRPr="007E5E3E">
        <w:rPr>
          <w:b/>
          <w:bCs/>
          <w:u w:val="single"/>
          <w:lang w:eastAsia="zh-CN"/>
        </w:rPr>
        <w:t xml:space="preserve"> the </w:t>
      </w:r>
      <w:r w:rsidRPr="007E5E3E">
        <w:rPr>
          <w:b/>
          <w:bCs/>
          <w:highlight w:val="cyan"/>
          <w:u w:val="single"/>
          <w:lang w:eastAsia="zh-CN"/>
        </w:rPr>
        <w:t>I</w:t>
      </w:r>
      <w:r w:rsidRPr="007E5E3E">
        <w:rPr>
          <w:b/>
          <w:bCs/>
          <w:u w:val="single"/>
          <w:lang w:eastAsia="zh-CN"/>
        </w:rPr>
        <w:t xml:space="preserve">nflation </w:t>
      </w:r>
      <w:r w:rsidRPr="007E5E3E">
        <w:rPr>
          <w:b/>
          <w:bCs/>
          <w:highlight w:val="cyan"/>
          <w:u w:val="single"/>
          <w:lang w:eastAsia="zh-CN"/>
        </w:rPr>
        <w:t>R</w:t>
      </w:r>
      <w:r w:rsidRPr="007E5E3E">
        <w:rPr>
          <w:b/>
          <w:bCs/>
          <w:u w:val="single"/>
          <w:lang w:eastAsia="zh-CN"/>
        </w:rPr>
        <w:t xml:space="preserve">eduction </w:t>
      </w:r>
      <w:r w:rsidRPr="007E5E3E">
        <w:rPr>
          <w:b/>
          <w:bCs/>
          <w:highlight w:val="cyan"/>
          <w:u w:val="single"/>
          <w:lang w:eastAsia="zh-CN"/>
        </w:rPr>
        <w:t>A</w:t>
      </w:r>
      <w:r w:rsidRPr="007E5E3E">
        <w:rPr>
          <w:b/>
          <w:bCs/>
          <w:u w:val="single"/>
          <w:lang w:eastAsia="zh-CN"/>
        </w:rPr>
        <w:t>ct</w:t>
      </w:r>
      <w:r w:rsidRPr="007E5E3E">
        <w:rPr>
          <w:sz w:val="16"/>
          <w:lang w:eastAsia="zh-CN"/>
        </w:rPr>
        <w:t>, the Democrats’ signature legislative achievement this term.</w:t>
      </w:r>
    </w:p>
    <w:p w14:paraId="221A61A3" w14:textId="77777777" w:rsidR="00293AD0" w:rsidRPr="007E5E3E" w:rsidRDefault="00293AD0" w:rsidP="00293AD0">
      <w:pPr>
        <w:rPr>
          <w:sz w:val="16"/>
          <w:szCs w:val="16"/>
          <w:lang w:eastAsia="zh-CN"/>
        </w:rPr>
      </w:pPr>
      <w:r w:rsidRPr="007E5E3E">
        <w:rPr>
          <w:sz w:val="16"/>
          <w:szCs w:val="16"/>
          <w:lang w:eastAsia="zh-CN"/>
        </w:rPr>
        <w:t xml:space="preserve">Taken at face value, this is a nonsensical position for two reasons totally unrelated to climate change. First, as TNR’s Kate </w:t>
      </w:r>
      <w:proofErr w:type="spellStart"/>
      <w:r w:rsidRPr="007E5E3E">
        <w:rPr>
          <w:sz w:val="16"/>
          <w:szCs w:val="16"/>
          <w:lang w:eastAsia="zh-CN"/>
        </w:rPr>
        <w:t>Aronoff</w:t>
      </w:r>
      <w:proofErr w:type="spellEnd"/>
      <w:r w:rsidRPr="007E5E3E">
        <w:rPr>
          <w:sz w:val="16"/>
          <w:szCs w:val="16"/>
          <w:lang w:eastAsia="zh-CN"/>
        </w:rPr>
        <w:t> </w:t>
      </w:r>
      <w:hyperlink r:id="rId95" w:history="1">
        <w:r w:rsidRPr="007E5E3E">
          <w:rPr>
            <w:rStyle w:val="Hyperlink"/>
            <w:sz w:val="16"/>
            <w:szCs w:val="16"/>
            <w:lang w:eastAsia="zh-CN"/>
          </w:rPr>
          <w:t>pointed out</w:t>
        </w:r>
      </w:hyperlink>
      <w:r w:rsidRPr="007E5E3E">
        <w:rPr>
          <w:sz w:val="16"/>
          <w:szCs w:val="16"/>
          <w:lang w:eastAsia="zh-CN"/>
        </w:rPr>
        <w:t> several weeks ago, these tax credits overwhelmingly will benefit Republican districts because that’s where most renewable energy installations are located. (Analysis published Sunday by the Financial Times finds that, since last summer alone, Republican districts have secured </w:t>
      </w:r>
      <w:hyperlink r:id="rId96" w:tgtFrame="_blank" w:history="1">
        <w:r w:rsidRPr="007E5E3E">
          <w:rPr>
            <w:rStyle w:val="Hyperlink"/>
            <w:sz w:val="16"/>
            <w:szCs w:val="16"/>
            <w:lang w:eastAsia="zh-CN"/>
          </w:rPr>
          <w:t>over five times</w:t>
        </w:r>
      </w:hyperlink>
      <w:r w:rsidRPr="007E5E3E">
        <w:rPr>
          <w:sz w:val="16"/>
          <w:szCs w:val="16"/>
          <w:lang w:eastAsia="zh-CN"/>
        </w:rPr>
        <w:t> the investment in clean energy projects that Democratic ones have.) Second, if fiscal responsibility were really the point, then it would make sense to cut some of the biggest federal spending categories—like defense, next to which </w:t>
      </w:r>
      <w:hyperlink r:id="rId97" w:tgtFrame="_blank" w:history="1">
        <w:r w:rsidRPr="007E5E3E">
          <w:rPr>
            <w:rStyle w:val="Hyperlink"/>
            <w:sz w:val="16"/>
            <w:szCs w:val="16"/>
            <w:lang w:eastAsia="zh-CN"/>
          </w:rPr>
          <w:t>energy spending is minuscule</w:t>
        </w:r>
      </w:hyperlink>
      <w:r w:rsidRPr="007E5E3E">
        <w:rPr>
          <w:sz w:val="16"/>
          <w:szCs w:val="16"/>
          <w:lang w:eastAsia="zh-CN"/>
        </w:rPr>
        <w:t>. The Republican plan exempts defense cuts.</w:t>
      </w:r>
    </w:p>
    <w:p w14:paraId="69207E22" w14:textId="77777777" w:rsidR="00293AD0" w:rsidRPr="007E5E3E" w:rsidRDefault="00293AD0" w:rsidP="00293AD0">
      <w:pPr>
        <w:rPr>
          <w:sz w:val="16"/>
          <w:lang w:eastAsia="zh-CN"/>
        </w:rPr>
      </w:pPr>
      <w:r w:rsidRPr="007E5E3E">
        <w:rPr>
          <w:sz w:val="16"/>
          <w:lang w:eastAsia="zh-CN"/>
        </w:rPr>
        <w:t xml:space="preserve">The GOP’s crusade against renewable energy goes well beyond Congress. </w:t>
      </w:r>
      <w:r w:rsidRPr="007E5E3E">
        <w:rPr>
          <w:highlight w:val="cyan"/>
          <w:u w:val="single"/>
          <w:lang w:eastAsia="zh-CN"/>
        </w:rPr>
        <w:t>Republican legislators in Texas</w:t>
      </w:r>
      <w:r w:rsidRPr="007E5E3E">
        <w:rPr>
          <w:u w:val="single"/>
          <w:lang w:eastAsia="zh-CN"/>
        </w:rPr>
        <w:t xml:space="preserve"> are </w:t>
      </w:r>
      <w:r w:rsidRPr="007E5E3E">
        <w:rPr>
          <w:highlight w:val="cyan"/>
          <w:u w:val="single"/>
          <w:lang w:eastAsia="zh-CN"/>
        </w:rPr>
        <w:t>proposing</w:t>
      </w:r>
      <w:r w:rsidRPr="007E5E3E">
        <w:rPr>
          <w:u w:val="single"/>
          <w:lang w:eastAsia="zh-CN"/>
        </w:rPr>
        <w:t xml:space="preserve"> a variety of regulations </w:t>
      </w:r>
      <w:r w:rsidRPr="007E5E3E">
        <w:rPr>
          <w:highlight w:val="cyan"/>
          <w:u w:val="single"/>
          <w:lang w:eastAsia="zh-CN"/>
        </w:rPr>
        <w:t>to hamper renewable energy</w:t>
      </w:r>
      <w:r w:rsidRPr="007E5E3E">
        <w:rPr>
          <w:u w:val="single"/>
          <w:lang w:eastAsia="zh-CN"/>
        </w:rPr>
        <w:t xml:space="preserve"> installations</w:t>
      </w:r>
      <w:r w:rsidRPr="007E5E3E">
        <w:rPr>
          <w:sz w:val="16"/>
          <w:lang w:eastAsia="zh-CN"/>
        </w:rPr>
        <w:t>—from a difficult approval process to a yearly fee, and even mandating wind turbines be situated more than half a mile from property lines. This last one is particularly ironic given that it’s </w:t>
      </w:r>
      <w:hyperlink r:id="rId98" w:tgtFrame="_blank" w:history="1">
        <w:r w:rsidRPr="007E5E3E">
          <w:rPr>
            <w:rStyle w:val="Hyperlink"/>
            <w:sz w:val="16"/>
            <w:lang w:eastAsia="zh-CN"/>
          </w:rPr>
          <w:t>oil wells</w:t>
        </w:r>
      </w:hyperlink>
      <w:r w:rsidRPr="007E5E3E">
        <w:rPr>
          <w:sz w:val="16"/>
          <w:lang w:eastAsia="zh-CN"/>
        </w:rPr>
        <w:t> and </w:t>
      </w:r>
      <w:hyperlink r:id="rId99" w:tgtFrame="_blank" w:history="1">
        <w:r w:rsidRPr="007E5E3E">
          <w:rPr>
            <w:rStyle w:val="Hyperlink"/>
            <w:sz w:val="16"/>
            <w:lang w:eastAsia="zh-CN"/>
          </w:rPr>
          <w:t>fracking waste injection</w:t>
        </w:r>
      </w:hyperlink>
      <w:r w:rsidRPr="007E5E3E">
        <w:rPr>
          <w:sz w:val="16"/>
          <w:lang w:eastAsia="zh-CN"/>
        </w:rPr>
        <w:t>, not wind turbines, that stand accused of poisoning nearby properties and water supplies. (The mandated distance of a new oil well from a property line, by contrast, is </w:t>
      </w:r>
      <w:hyperlink r:id="rId100" w:tgtFrame="_blank" w:history="1">
        <w:r w:rsidRPr="007E5E3E">
          <w:rPr>
            <w:rStyle w:val="Hyperlink"/>
            <w:sz w:val="16"/>
            <w:lang w:eastAsia="zh-CN"/>
          </w:rPr>
          <w:t>467 feet</w:t>
        </w:r>
      </w:hyperlink>
      <w:r w:rsidRPr="007E5E3E">
        <w:rPr>
          <w:sz w:val="16"/>
          <w:lang w:eastAsia="zh-CN"/>
        </w:rPr>
        <w:t>.)</w:t>
      </w:r>
    </w:p>
    <w:p w14:paraId="1E93C8FA" w14:textId="77777777" w:rsidR="00293AD0" w:rsidRPr="007E5E3E" w:rsidRDefault="00293AD0" w:rsidP="00293AD0">
      <w:pPr>
        <w:rPr>
          <w:sz w:val="16"/>
          <w:lang w:eastAsia="zh-CN"/>
        </w:rPr>
      </w:pPr>
      <w:r w:rsidRPr="007E5E3E">
        <w:rPr>
          <w:sz w:val="16"/>
          <w:lang w:eastAsia="zh-CN"/>
        </w:rPr>
        <w:t>These kinds of regulations could change the course of energy generation in Texas, which leads the nation in </w:t>
      </w:r>
      <w:hyperlink r:id="rId101" w:tgtFrame="_blank" w:history="1">
        <w:r w:rsidRPr="007E5E3E">
          <w:rPr>
            <w:rStyle w:val="Hyperlink"/>
            <w:sz w:val="16"/>
            <w:lang w:eastAsia="zh-CN"/>
          </w:rPr>
          <w:t>wind generation</w:t>
        </w:r>
      </w:hyperlink>
      <w:r w:rsidRPr="007E5E3E">
        <w:rPr>
          <w:sz w:val="16"/>
          <w:lang w:eastAsia="zh-CN"/>
        </w:rPr>
        <w:t> and has the second most </w:t>
      </w:r>
      <w:hyperlink r:id="rId102" w:tgtFrame="_blank" w:history="1">
        <w:r w:rsidRPr="007E5E3E">
          <w:rPr>
            <w:rStyle w:val="Hyperlink"/>
            <w:sz w:val="16"/>
            <w:lang w:eastAsia="zh-CN"/>
          </w:rPr>
          <w:t>solar installations, as of 2022</w:t>
        </w:r>
      </w:hyperlink>
      <w:r w:rsidRPr="007E5E3E">
        <w:rPr>
          <w:sz w:val="16"/>
          <w:lang w:eastAsia="zh-CN"/>
        </w:rPr>
        <w:t>. Supporters of these new regulations have their reasons—or at least reasons that they give others. “While some landowners have cited environmental concerns,” The Washington Post </w:t>
      </w:r>
      <w:hyperlink r:id="rId103" w:tgtFrame="_blank" w:history="1">
        <w:r w:rsidRPr="007E5E3E">
          <w:rPr>
            <w:rStyle w:val="Hyperlink"/>
            <w:sz w:val="16"/>
            <w:lang w:eastAsia="zh-CN"/>
          </w:rPr>
          <w:t>reports</w:t>
        </w:r>
      </w:hyperlink>
      <w:r w:rsidRPr="007E5E3E">
        <w:rPr>
          <w:sz w:val="16"/>
          <w:lang w:eastAsia="zh-CN"/>
        </w:rPr>
        <w:t xml:space="preserve">, “others </w:t>
      </w:r>
      <w:r w:rsidRPr="007E5E3E">
        <w:rPr>
          <w:b/>
          <w:bCs/>
          <w:u w:val="single"/>
          <w:lang w:eastAsia="zh-CN"/>
        </w:rPr>
        <w:t xml:space="preserve">have </w:t>
      </w:r>
      <w:r w:rsidRPr="007E5E3E">
        <w:rPr>
          <w:b/>
          <w:bCs/>
          <w:highlight w:val="cyan"/>
          <w:u w:val="single"/>
          <w:lang w:eastAsia="zh-CN"/>
        </w:rPr>
        <w:t>claimed</w:t>
      </w:r>
      <w:r w:rsidRPr="007E5E3E">
        <w:rPr>
          <w:b/>
          <w:bCs/>
          <w:u w:val="single"/>
          <w:lang w:eastAsia="zh-CN"/>
        </w:rPr>
        <w:t xml:space="preserve"> that nearby </w:t>
      </w:r>
      <w:r w:rsidRPr="007E5E3E">
        <w:rPr>
          <w:b/>
          <w:bCs/>
          <w:highlight w:val="cyan"/>
          <w:u w:val="single"/>
          <w:lang w:eastAsia="zh-CN"/>
        </w:rPr>
        <w:t>renewable projects</w:t>
      </w:r>
      <w:r w:rsidRPr="007E5E3E">
        <w:rPr>
          <w:b/>
          <w:bCs/>
          <w:u w:val="single"/>
          <w:lang w:eastAsia="zh-CN"/>
        </w:rPr>
        <w:t xml:space="preserve"> are </w:t>
      </w:r>
      <w:r w:rsidRPr="007E5E3E">
        <w:rPr>
          <w:b/>
          <w:bCs/>
          <w:highlight w:val="cyan"/>
          <w:u w:val="single"/>
          <w:lang w:eastAsia="zh-CN"/>
        </w:rPr>
        <w:t>lower</w:t>
      </w:r>
      <w:r w:rsidRPr="007E5E3E">
        <w:rPr>
          <w:b/>
          <w:bCs/>
          <w:u w:val="single"/>
          <w:lang w:eastAsia="zh-CN"/>
        </w:rPr>
        <w:t xml:space="preserve">ing their </w:t>
      </w:r>
      <w:r w:rsidRPr="007E5E3E">
        <w:rPr>
          <w:b/>
          <w:bCs/>
          <w:highlight w:val="cyan"/>
          <w:u w:val="single"/>
          <w:lang w:eastAsia="zh-CN"/>
        </w:rPr>
        <w:t>property values</w:t>
      </w:r>
      <w:r w:rsidRPr="007E5E3E">
        <w:rPr>
          <w:b/>
          <w:bCs/>
          <w:sz w:val="16"/>
          <w:lang w:eastAsia="zh-CN"/>
        </w:rPr>
        <w:t>.</w:t>
      </w:r>
      <w:r w:rsidRPr="007E5E3E">
        <w:rPr>
          <w:sz w:val="16"/>
          <w:lang w:eastAsia="zh-CN"/>
        </w:rPr>
        <w:t xml:space="preserve">” Both these things are arguably more true of fossil fuel installations than renewables. (Other reasons cited are a little wilder, for example billionaire Dan </w:t>
      </w:r>
      <w:proofErr w:type="spellStart"/>
      <w:r w:rsidRPr="007E5E3E">
        <w:rPr>
          <w:sz w:val="16"/>
          <w:lang w:eastAsia="zh-CN"/>
        </w:rPr>
        <w:t>Friedkin</w:t>
      </w:r>
      <w:proofErr w:type="spellEnd"/>
      <w:r w:rsidRPr="007E5E3E">
        <w:rPr>
          <w:sz w:val="16"/>
          <w:lang w:eastAsia="zh-CN"/>
        </w:rPr>
        <w:t xml:space="preserve"> reportedly arguing that an electric transmission line on his property would “lead to increased illegal drug trafficking.”)</w:t>
      </w:r>
    </w:p>
    <w:p w14:paraId="4F5A5631" w14:textId="77777777" w:rsidR="002F6EC4" w:rsidRPr="008C3464" w:rsidRDefault="002F6EC4" w:rsidP="002F6EC4"/>
    <w:p w14:paraId="57A969F2" w14:textId="2FCC918B" w:rsidR="002F6EC4" w:rsidRPr="008C3464" w:rsidRDefault="009511AE" w:rsidP="002F6EC4">
      <w:pPr>
        <w:pStyle w:val="Heading3"/>
      </w:pPr>
      <w:r w:rsidRPr="008C3464">
        <w:t>Link---</w:t>
      </w:r>
      <w:r w:rsidR="002F6EC4" w:rsidRPr="008C3464">
        <w:t>Carbon Tax</w:t>
      </w:r>
    </w:p>
    <w:p w14:paraId="2C31AA7C" w14:textId="77777777" w:rsidR="006C7384" w:rsidRPr="008C3464" w:rsidRDefault="006C7384" w:rsidP="007564B2"/>
    <w:p w14:paraId="19524215" w14:textId="7296A14F" w:rsidR="002F6EC4" w:rsidRPr="008C3464" w:rsidRDefault="002F6EC4" w:rsidP="002F6EC4">
      <w:pPr>
        <w:pStyle w:val="Heading4"/>
      </w:pPr>
      <w:r w:rsidRPr="008C3464">
        <w:t xml:space="preserve">Freedom Caucus Members are opposed to a carbon tax and believe climate change is fake </w:t>
      </w:r>
    </w:p>
    <w:p w14:paraId="03BDD8F4" w14:textId="77777777" w:rsidR="002F6EC4" w:rsidRPr="008C3464" w:rsidRDefault="002F6EC4" w:rsidP="002F6EC4">
      <w:r w:rsidRPr="008C3464">
        <w:t xml:space="preserve">George </w:t>
      </w:r>
      <w:proofErr w:type="spellStart"/>
      <w:r w:rsidRPr="008C3464">
        <w:rPr>
          <w:rStyle w:val="Style13ptBold"/>
        </w:rPr>
        <w:t>Cahlink</w:t>
      </w:r>
      <w:proofErr w:type="spellEnd"/>
      <w:r w:rsidRPr="008C3464">
        <w:rPr>
          <w:rStyle w:val="Style13ptBold"/>
        </w:rPr>
        <w:t xml:space="preserve"> 17</w:t>
      </w:r>
      <w:r w:rsidRPr="008C3464">
        <w:t xml:space="preserve"> (staff writer for more than two decades of experience covering Capitol Hill and federal agencies, “Usually fractious Freedom Caucus works quietly on energy”, </w:t>
      </w:r>
      <w:hyperlink r:id="rId104" w:history="1">
        <w:r w:rsidRPr="008C3464">
          <w:rPr>
            <w:rStyle w:val="Hyperlink"/>
          </w:rPr>
          <w:t>https://www.eenews.net/articles/usually-fractious-freedom-caucus-works-quietly-on-energy/</w:t>
        </w:r>
      </w:hyperlink>
      <w:r w:rsidRPr="008C3464">
        <w:t xml:space="preserve">) </w:t>
      </w:r>
    </w:p>
    <w:p w14:paraId="0C537F8C" w14:textId="77777777" w:rsidR="002F6EC4" w:rsidRPr="008C3464" w:rsidRDefault="002F6EC4" w:rsidP="002F6EC4">
      <w:pPr>
        <w:rPr>
          <w:rStyle w:val="StyleUnderline"/>
        </w:rPr>
      </w:pPr>
      <w:r w:rsidRPr="008C3464">
        <w:rPr>
          <w:sz w:val="16"/>
        </w:rPr>
        <w:t xml:space="preserve">Questions about climate change abound in the Freedom Caucus; </w:t>
      </w:r>
      <w:r w:rsidRPr="008C3464">
        <w:rPr>
          <w:rStyle w:val="StyleUnderline"/>
        </w:rPr>
        <w:t>many members say the science behind global warming is flawed.</w:t>
      </w:r>
    </w:p>
    <w:p w14:paraId="7A50E2F1" w14:textId="77777777" w:rsidR="002F6EC4" w:rsidRPr="008C3464" w:rsidRDefault="002F6EC4" w:rsidP="002F6EC4">
      <w:pPr>
        <w:rPr>
          <w:sz w:val="16"/>
        </w:rPr>
      </w:pPr>
      <w:r w:rsidRPr="008C3464">
        <w:rPr>
          <w:rStyle w:val="StyleUnderline"/>
        </w:rPr>
        <w:t xml:space="preserve">Many in the caucus see the threat from global warming as less about the environment and more about the economy if energy production is restricted. A potential </w:t>
      </w:r>
      <w:r w:rsidRPr="008C3464">
        <w:rPr>
          <w:rStyle w:val="Emphasis"/>
        </w:rPr>
        <w:t>carbon tax</w:t>
      </w:r>
      <w:r w:rsidRPr="008C3464">
        <w:rPr>
          <w:rStyle w:val="StyleUnderline"/>
        </w:rPr>
        <w:t xml:space="preserve"> and even federal research into the impact of carbon </w:t>
      </w:r>
      <w:r w:rsidRPr="008C3464">
        <w:rPr>
          <w:rStyle w:val="Emphasis"/>
        </w:rPr>
        <w:t>are opposed</w:t>
      </w:r>
      <w:r w:rsidRPr="008C3464">
        <w:rPr>
          <w:rStyle w:val="StyleUnderline"/>
        </w:rPr>
        <w:t xml:space="preserve"> by its members</w:t>
      </w:r>
      <w:r w:rsidRPr="008C3464">
        <w:rPr>
          <w:sz w:val="16"/>
        </w:rPr>
        <w:t>. Most would enthusiastically back the administration pulling out of the Paris climate deal.</w:t>
      </w:r>
    </w:p>
    <w:p w14:paraId="0C1F2387" w14:textId="77777777" w:rsidR="002F6EC4" w:rsidRPr="008C3464" w:rsidRDefault="002F6EC4" w:rsidP="002F6EC4">
      <w:pPr>
        <w:rPr>
          <w:rStyle w:val="StyleUnderline"/>
        </w:rPr>
      </w:pPr>
      <w:r w:rsidRPr="008C3464">
        <w:rPr>
          <w:sz w:val="16"/>
        </w:rPr>
        <w:t>Rep. Randy Weber (R-Texas), a senior Science, Space and Technology Committee member, said, "</w:t>
      </w:r>
      <w:r w:rsidRPr="008C3464">
        <w:rPr>
          <w:rStyle w:val="StyleUnderline"/>
        </w:rPr>
        <w:t>Anytime you have a conservative mindset on the committee, they are going to have an impact."</w:t>
      </w:r>
      <w:r w:rsidRPr="008C3464">
        <w:rPr>
          <w:sz w:val="16"/>
        </w:rPr>
        <w:t xml:space="preserve"> Like Weber, several </w:t>
      </w:r>
      <w:r w:rsidRPr="008C3464">
        <w:rPr>
          <w:rStyle w:val="StyleUnderline"/>
        </w:rPr>
        <w:t>Freedom Caucus members on the Science panel have deep doubts about global warming and have held hearings that have attacked the "fake" science behind it.</w:t>
      </w:r>
    </w:p>
    <w:p w14:paraId="68297C34" w14:textId="77777777" w:rsidR="006C7384" w:rsidRPr="008C3464" w:rsidRDefault="006C7384" w:rsidP="002F6EC4"/>
    <w:p w14:paraId="48C3AB92" w14:textId="00AE6FA1" w:rsidR="004169AF" w:rsidRPr="008C3464" w:rsidRDefault="004169AF" w:rsidP="004169AF">
      <w:pPr>
        <w:pStyle w:val="Heading3"/>
      </w:pPr>
      <w:r w:rsidRPr="008C3464">
        <w:t>Link---Wealth Tax</w:t>
      </w:r>
    </w:p>
    <w:p w14:paraId="0E937D03" w14:textId="77777777" w:rsidR="004169AF" w:rsidRPr="008C3464" w:rsidRDefault="004169AF" w:rsidP="004169AF"/>
    <w:p w14:paraId="31BD3590" w14:textId="77777777" w:rsidR="004169AF" w:rsidRPr="008C3464" w:rsidRDefault="004169AF" w:rsidP="004169AF">
      <w:pPr>
        <w:pStyle w:val="Heading4"/>
      </w:pPr>
      <w:r w:rsidRPr="008C3464">
        <w:t>Reps hate wealth taxes, in fact they want the opposite</w:t>
      </w:r>
    </w:p>
    <w:p w14:paraId="42BC9B39" w14:textId="77777777" w:rsidR="004169AF" w:rsidRPr="008C3464" w:rsidRDefault="004169AF" w:rsidP="004169AF">
      <w:pPr>
        <w:rPr>
          <w:rFonts w:ascii="Times New Roman" w:eastAsia="Times New Roman" w:hAnsi="Times New Roman" w:cs="Times New Roman"/>
          <w:sz w:val="24"/>
        </w:rPr>
      </w:pPr>
      <w:r w:rsidRPr="008C3464">
        <w:t xml:space="preserve">Sharon </w:t>
      </w:r>
      <w:r w:rsidRPr="008C3464">
        <w:rPr>
          <w:rStyle w:val="Style13ptBold"/>
        </w:rPr>
        <w:t>Zhang</w:t>
      </w:r>
      <w:r w:rsidRPr="008C3464">
        <w:t xml:space="preserve">, </w:t>
      </w:r>
      <w:r w:rsidRPr="008C3464">
        <w:rPr>
          <w:rStyle w:val="Style13ptBold"/>
        </w:rPr>
        <w:t>22,</w:t>
      </w:r>
      <w:r w:rsidRPr="008C3464">
        <w:t xml:space="preserve"> 2-23-2022, a news writer at Truthout covering politics, climate and labor. Before coming to Truthout, Sharon had written stories for Pacific Standard, The New Republic, and more. She has a master’s degree in environmental </w:t>
      </w:r>
      <w:proofErr w:type="spellStart"/>
      <w:r w:rsidRPr="008C3464">
        <w:t>studies,Republicans</w:t>
      </w:r>
      <w:proofErr w:type="spellEnd"/>
      <w:r w:rsidRPr="008C3464">
        <w:t xml:space="preserve">’ Response to Taxing the Rich? Tax the Poor., Truthout, </w:t>
      </w:r>
      <w:hyperlink r:id="rId105" w:history="1">
        <w:r w:rsidRPr="008C3464">
          <w:rPr>
            <w:rStyle w:val="Hyperlink"/>
          </w:rPr>
          <w:t>https://truthout.org/articles/republicans-response-to-taxing-the-rich-tax-the-poor/</w:t>
        </w:r>
      </w:hyperlink>
      <w:r w:rsidRPr="008C3464">
        <w:t xml:space="preserve"> ///</w:t>
      </w:r>
      <w:proofErr w:type="spellStart"/>
      <w:r w:rsidRPr="008C3464">
        <w:t>KirK</w:t>
      </w:r>
      <w:proofErr w:type="spellEnd"/>
    </w:p>
    <w:p w14:paraId="589B9F3D" w14:textId="77777777" w:rsidR="004169AF" w:rsidRPr="008C3464" w:rsidRDefault="004169AF" w:rsidP="004169AF">
      <w:pPr>
        <w:rPr>
          <w:rStyle w:val="StyleUnderline"/>
        </w:rPr>
      </w:pPr>
      <w:r w:rsidRPr="006C7384">
        <w:rPr>
          <w:sz w:val="16"/>
        </w:rPr>
        <w:t xml:space="preserve">In the new GOP platform for the midterm elections, Sen. Rick Scott (R-Florida) has laid out the </w:t>
      </w:r>
      <w:r w:rsidRPr="008C3464">
        <w:rPr>
          <w:rStyle w:val="StyleUnderline"/>
          <w:highlight w:val="cyan"/>
        </w:rPr>
        <w:t>Republican</w:t>
      </w:r>
      <w:r w:rsidRPr="008C3464">
        <w:rPr>
          <w:rStyle w:val="StyleUnderline"/>
        </w:rPr>
        <w:t xml:space="preserve"> party’s </w:t>
      </w:r>
      <w:r w:rsidRPr="008C3464">
        <w:rPr>
          <w:rStyle w:val="StyleUnderline"/>
          <w:highlight w:val="cyan"/>
        </w:rPr>
        <w:t>response</w:t>
      </w:r>
      <w:r w:rsidRPr="008C3464">
        <w:rPr>
          <w:rStyle w:val="StyleUnderline"/>
        </w:rPr>
        <w:t xml:space="preserve"> </w:t>
      </w:r>
      <w:r w:rsidRPr="008C3464">
        <w:rPr>
          <w:rStyle w:val="StyleUnderline"/>
          <w:highlight w:val="cyan"/>
        </w:rPr>
        <w:t>to Democrats’</w:t>
      </w:r>
      <w:r w:rsidRPr="008C3464">
        <w:rPr>
          <w:rStyle w:val="StyleUnderline"/>
        </w:rPr>
        <w:t xml:space="preserve"> rallying cry to </w:t>
      </w:r>
      <w:r w:rsidRPr="008C3464">
        <w:rPr>
          <w:rStyle w:val="StyleUnderline"/>
          <w:highlight w:val="cyan"/>
        </w:rPr>
        <w:t>tax the rich</w:t>
      </w:r>
      <w:r w:rsidRPr="008C3464">
        <w:rPr>
          <w:rStyle w:val="StyleUnderline"/>
        </w:rPr>
        <w:t xml:space="preserve">: slash funding for the Internal Revenue Service (IRS) and </w:t>
      </w:r>
      <w:r w:rsidRPr="008C3464">
        <w:rPr>
          <w:rStyle w:val="Emphasis"/>
          <w:highlight w:val="cyan"/>
        </w:rPr>
        <w:t>tax the poor</w:t>
      </w:r>
      <w:r w:rsidRPr="008C3464">
        <w:rPr>
          <w:rStyle w:val="StyleUnderline"/>
        </w:rPr>
        <w:t>.</w:t>
      </w:r>
    </w:p>
    <w:p w14:paraId="6538D694" w14:textId="77777777" w:rsidR="004169AF" w:rsidRPr="008C3464" w:rsidRDefault="004169AF" w:rsidP="004169AF">
      <w:r w:rsidRPr="008C3464">
        <w:t>“</w:t>
      </w:r>
      <w:r w:rsidRPr="008C3464">
        <w:rPr>
          <w:rStyle w:val="StyleUnderline"/>
          <w:highlight w:val="cyan"/>
        </w:rPr>
        <w:t>All</w:t>
      </w:r>
      <w:r w:rsidRPr="008C3464">
        <w:rPr>
          <w:rStyle w:val="StyleUnderline"/>
        </w:rPr>
        <w:t xml:space="preserve"> Americans </w:t>
      </w:r>
      <w:r w:rsidRPr="008C3464">
        <w:rPr>
          <w:rStyle w:val="StyleUnderline"/>
          <w:highlight w:val="cyan"/>
        </w:rPr>
        <w:t>should</w:t>
      </w:r>
      <w:r w:rsidRPr="008C3464">
        <w:rPr>
          <w:rStyle w:val="StyleUnderline"/>
        </w:rPr>
        <w:t xml:space="preserve"> </w:t>
      </w:r>
      <w:r w:rsidRPr="008C3464">
        <w:rPr>
          <w:rStyle w:val="StyleUnderline"/>
          <w:highlight w:val="cyan"/>
        </w:rPr>
        <w:t>pay</w:t>
      </w:r>
      <w:r w:rsidRPr="008C3464">
        <w:rPr>
          <w:rStyle w:val="StyleUnderline"/>
        </w:rPr>
        <w:t xml:space="preserve"> some </w:t>
      </w:r>
      <w:r w:rsidRPr="008C3464">
        <w:rPr>
          <w:rStyle w:val="StyleUnderline"/>
          <w:highlight w:val="cyan"/>
        </w:rPr>
        <w:t>income tax</w:t>
      </w:r>
      <w:r w:rsidRPr="008C3464">
        <w:rPr>
          <w:rStyle w:val="StyleUnderline"/>
        </w:rPr>
        <w:t xml:space="preserve"> to have skin in the game, even if a small amount</w:t>
      </w:r>
      <w:r w:rsidRPr="008C3464">
        <w:t xml:space="preserve">,” </w:t>
      </w:r>
      <w:r w:rsidRPr="008C3464">
        <w:rPr>
          <w:rStyle w:val="StyleUnderline"/>
          <w:highlight w:val="cyan"/>
        </w:rPr>
        <w:t>reads Scott’s</w:t>
      </w:r>
      <w:r w:rsidRPr="008C3464">
        <w:rPr>
          <w:rStyle w:val="StyleUnderline"/>
        </w:rPr>
        <w:t> </w:t>
      </w:r>
      <w:hyperlink r:id="rId106" w:history="1">
        <w:r w:rsidRPr="008C3464">
          <w:rPr>
            <w:rStyle w:val="StyleUnderline"/>
          </w:rPr>
          <w:t>11 point plan</w:t>
        </w:r>
      </w:hyperlink>
      <w:r w:rsidRPr="008C3464">
        <w:rPr>
          <w:rStyle w:val="StyleUnderline"/>
        </w:rPr>
        <w:t xml:space="preserve">. “Currently </w:t>
      </w:r>
      <w:r w:rsidRPr="008C3464">
        <w:rPr>
          <w:rStyle w:val="Emphasis"/>
          <w:highlight w:val="cyan"/>
        </w:rPr>
        <w:t>over half of Americans pay no income tax</w:t>
      </w:r>
      <w:r w:rsidRPr="008C3464">
        <w:rPr>
          <w:rStyle w:val="StyleUnderline"/>
        </w:rPr>
        <w:t>.”</w:t>
      </w:r>
    </w:p>
    <w:p w14:paraId="508CC96D" w14:textId="77777777" w:rsidR="004169AF" w:rsidRPr="006C7384" w:rsidRDefault="004169AF" w:rsidP="004169AF">
      <w:pPr>
        <w:rPr>
          <w:sz w:val="16"/>
        </w:rPr>
      </w:pPr>
      <w:r w:rsidRPr="006C7384">
        <w:rPr>
          <w:sz w:val="16"/>
        </w:rPr>
        <w:t xml:space="preserve">While </w:t>
      </w:r>
      <w:r w:rsidRPr="008C3464">
        <w:rPr>
          <w:rStyle w:val="StyleUnderline"/>
        </w:rPr>
        <w:t>it’s true that </w:t>
      </w:r>
      <w:hyperlink r:id="rId107" w:history="1">
        <w:r w:rsidRPr="008C3464">
          <w:rPr>
            <w:rStyle w:val="StyleUnderline"/>
          </w:rPr>
          <w:t>about half of American households</w:t>
        </w:r>
      </w:hyperlink>
      <w:r w:rsidRPr="008C3464">
        <w:rPr>
          <w:rStyle w:val="StyleUnderline"/>
        </w:rPr>
        <w:t xml:space="preserve"> typically don’t pay income taxes, this is </w:t>
      </w:r>
      <w:r w:rsidRPr="008C3464">
        <w:rPr>
          <w:rStyle w:val="StyleUnderline"/>
          <w:highlight w:val="cyan"/>
        </w:rPr>
        <w:t xml:space="preserve">because </w:t>
      </w:r>
      <w:r w:rsidRPr="008C3464">
        <w:rPr>
          <w:rStyle w:val="Emphasis"/>
          <w:highlight w:val="cyan"/>
        </w:rPr>
        <w:t>their incomes aren’t high enough</w:t>
      </w:r>
      <w:r w:rsidRPr="006C7384">
        <w:rPr>
          <w:sz w:val="16"/>
        </w:rPr>
        <w:t xml:space="preserve"> to </w:t>
      </w:r>
      <w:hyperlink r:id="rId108" w:history="1">
        <w:r w:rsidRPr="006C7384">
          <w:rPr>
            <w:rStyle w:val="Hyperlink"/>
            <w:sz w:val="16"/>
          </w:rPr>
          <w:t>pass the threshold</w:t>
        </w:r>
      </w:hyperlink>
      <w:r w:rsidRPr="006C7384">
        <w:rPr>
          <w:sz w:val="16"/>
        </w:rPr>
        <w:t> for income tax liability; lower-income households also sometimes receive tax credits. Many low-income people still owe payroll taxes, however.</w:t>
      </w:r>
    </w:p>
    <w:p w14:paraId="44183663" w14:textId="77777777" w:rsidR="004169AF" w:rsidRPr="006C7384" w:rsidRDefault="004169AF" w:rsidP="004169AF">
      <w:pPr>
        <w:rPr>
          <w:sz w:val="16"/>
        </w:rPr>
      </w:pPr>
      <w:r w:rsidRPr="006C7384">
        <w:rPr>
          <w:sz w:val="16"/>
        </w:rPr>
        <w:t xml:space="preserve"> </w:t>
      </w:r>
      <w:r w:rsidRPr="008C3464">
        <w:rPr>
          <w:rStyle w:val="StyleUnderline"/>
        </w:rPr>
        <w:t xml:space="preserve">A new tax on the bottom half of income earners could have </w:t>
      </w:r>
      <w:r w:rsidRPr="008C3464">
        <w:rPr>
          <w:rStyle w:val="StyleUnderline"/>
          <w:highlight w:val="cyan"/>
        </w:rPr>
        <w:t>severely deleterious effects</w:t>
      </w:r>
      <w:r w:rsidRPr="008C3464">
        <w:rPr>
          <w:rStyle w:val="StyleUnderline"/>
        </w:rPr>
        <w:t xml:space="preserve"> on the people already</w:t>
      </w:r>
      <w:r w:rsidRPr="006C7384">
        <w:rPr>
          <w:sz w:val="16"/>
        </w:rPr>
        <w:t xml:space="preserve"> most in need of financial help, especially in a time </w:t>
      </w:r>
      <w:hyperlink r:id="rId109" w:history="1">
        <w:r w:rsidRPr="006C7384">
          <w:rPr>
            <w:rStyle w:val="Hyperlink"/>
            <w:sz w:val="16"/>
          </w:rPr>
          <w:t>when the wealth gap</w:t>
        </w:r>
      </w:hyperlink>
      <w:r w:rsidRPr="006C7384">
        <w:rPr>
          <w:sz w:val="16"/>
        </w:rPr>
        <w:t> in the U.S. is multiplying. Such a measure would likely be extremely unpopular, and </w:t>
      </w:r>
      <w:hyperlink r:id="rId110" w:history="1">
        <w:r w:rsidRPr="006C7384">
          <w:rPr>
            <w:rStyle w:val="Hyperlink"/>
            <w:sz w:val="16"/>
          </w:rPr>
          <w:t>has already garnered criticism</w:t>
        </w:r>
      </w:hyperlink>
      <w:r w:rsidRPr="006C7384">
        <w:rPr>
          <w:sz w:val="16"/>
        </w:rPr>
        <w:t> from top Democrats, who have pointed out that Republicans want to raise taxes on over half of Americans.</w:t>
      </w:r>
    </w:p>
    <w:p w14:paraId="6FEB3AFF" w14:textId="77777777" w:rsidR="004169AF" w:rsidRPr="006C7384" w:rsidRDefault="004169AF" w:rsidP="004169AF">
      <w:pPr>
        <w:rPr>
          <w:sz w:val="16"/>
          <w:szCs w:val="16"/>
        </w:rPr>
      </w:pPr>
      <w:r w:rsidRPr="006C7384">
        <w:rPr>
          <w:sz w:val="16"/>
          <w:szCs w:val="16"/>
        </w:rPr>
        <w:t>Scott </w:t>
      </w:r>
      <w:hyperlink r:id="rId111" w:history="1">
        <w:r w:rsidRPr="006C7384">
          <w:rPr>
            <w:rStyle w:val="Hyperlink"/>
            <w:sz w:val="16"/>
            <w:szCs w:val="16"/>
          </w:rPr>
          <w:t>denied on Fox News</w:t>
        </w:r>
      </w:hyperlink>
      <w:r w:rsidRPr="006C7384">
        <w:rPr>
          <w:sz w:val="16"/>
          <w:szCs w:val="16"/>
        </w:rPr>
        <w:t> that his plan would implement new income taxes on over half of the country, despite the fact that this proposal is clearly outlined in his “Plan to Rescue America.” Other Republicans defended the 11-point plan. “He’s at least raising important questions over, ‘Should every American have some stake in the country?’” </w:t>
      </w:r>
      <w:hyperlink r:id="rId112" w:history="1">
        <w:r w:rsidRPr="006C7384">
          <w:rPr>
            <w:rStyle w:val="Hyperlink"/>
            <w:sz w:val="16"/>
            <w:szCs w:val="16"/>
          </w:rPr>
          <w:t>said former House Speaker Newt Gingrich</w:t>
        </w:r>
      </w:hyperlink>
      <w:r w:rsidRPr="006C7384">
        <w:rPr>
          <w:sz w:val="16"/>
          <w:szCs w:val="16"/>
        </w:rPr>
        <w:t>.</w:t>
      </w:r>
    </w:p>
    <w:p w14:paraId="2E4329F8" w14:textId="77777777" w:rsidR="004169AF" w:rsidRPr="006C7384" w:rsidRDefault="004169AF" w:rsidP="004169AF">
      <w:pPr>
        <w:rPr>
          <w:sz w:val="16"/>
        </w:rPr>
      </w:pPr>
      <w:r w:rsidRPr="006C7384">
        <w:rPr>
          <w:sz w:val="16"/>
        </w:rPr>
        <w:t xml:space="preserve">While he is advocating to raise taxes on lower-income families, </w:t>
      </w:r>
      <w:r w:rsidRPr="008C3464">
        <w:rPr>
          <w:rStyle w:val="StyleUnderline"/>
        </w:rPr>
        <w:t xml:space="preserve">Scott is also </w:t>
      </w:r>
      <w:r w:rsidRPr="008C3464">
        <w:rPr>
          <w:rStyle w:val="StyleUnderline"/>
          <w:highlight w:val="cyan"/>
        </w:rPr>
        <w:t>attempting to give the rich</w:t>
      </w:r>
      <w:r w:rsidRPr="008C3464">
        <w:rPr>
          <w:rStyle w:val="StyleUnderline"/>
        </w:rPr>
        <w:t xml:space="preserve"> even more </w:t>
      </w:r>
      <w:r w:rsidRPr="008C3464">
        <w:rPr>
          <w:rStyle w:val="StyleUnderline"/>
          <w:highlight w:val="cyan"/>
        </w:rPr>
        <w:t>opportunities to dodge taxes</w:t>
      </w:r>
      <w:r w:rsidRPr="008C3464">
        <w:rPr>
          <w:rStyle w:val="StyleUnderline"/>
        </w:rPr>
        <w:t>.</w:t>
      </w:r>
      <w:r w:rsidRPr="006C7384">
        <w:rPr>
          <w:sz w:val="16"/>
        </w:rPr>
        <w:t xml:space="preserve"> If Republicans retake power, the plan reads, “</w:t>
      </w:r>
      <w:r w:rsidRPr="008C3464">
        <w:rPr>
          <w:rStyle w:val="StyleUnderline"/>
        </w:rPr>
        <w:t xml:space="preserve">We will </w:t>
      </w:r>
      <w:r w:rsidRPr="008C3464">
        <w:rPr>
          <w:rStyle w:val="Emphasis"/>
          <w:highlight w:val="cyan"/>
        </w:rPr>
        <w:t>immediately cut</w:t>
      </w:r>
      <w:r w:rsidRPr="008C3464">
        <w:rPr>
          <w:rStyle w:val="Emphasis"/>
        </w:rPr>
        <w:t xml:space="preserve"> the </w:t>
      </w:r>
      <w:r w:rsidRPr="008C3464">
        <w:rPr>
          <w:rStyle w:val="Emphasis"/>
          <w:highlight w:val="cyan"/>
        </w:rPr>
        <w:t>IRS funding</w:t>
      </w:r>
      <w:r w:rsidRPr="008C3464">
        <w:rPr>
          <w:rStyle w:val="Emphasis"/>
        </w:rPr>
        <w:t xml:space="preserve"> and workforce </w:t>
      </w:r>
      <w:r w:rsidRPr="008C3464">
        <w:rPr>
          <w:rStyle w:val="Emphasis"/>
          <w:highlight w:val="cyan"/>
        </w:rPr>
        <w:t>by 50 percent.”</w:t>
      </w:r>
    </w:p>
    <w:p w14:paraId="61ADE722" w14:textId="77777777" w:rsidR="004169AF" w:rsidRPr="006C7384" w:rsidRDefault="004169AF" w:rsidP="004169AF">
      <w:pPr>
        <w:rPr>
          <w:sz w:val="16"/>
          <w:szCs w:val="16"/>
        </w:rPr>
      </w:pPr>
      <w:r w:rsidRPr="006C7384">
        <w:rPr>
          <w:sz w:val="16"/>
          <w:szCs w:val="16"/>
        </w:rPr>
        <w:t>This would have an enormous impact on tax enforcement in the country. Republicans </w:t>
      </w:r>
      <w:hyperlink r:id="rId113" w:history="1">
        <w:r w:rsidRPr="006C7384">
          <w:rPr>
            <w:rStyle w:val="Hyperlink"/>
            <w:sz w:val="16"/>
            <w:szCs w:val="16"/>
          </w:rPr>
          <w:t>have already gutted the IRS</w:t>
        </w:r>
      </w:hyperlink>
      <w:r w:rsidRPr="006C7384">
        <w:rPr>
          <w:sz w:val="16"/>
          <w:szCs w:val="16"/>
        </w:rPr>
        <w:t> over the years; in fact, the agency is so underfunded </w:t>
      </w:r>
      <w:hyperlink r:id="rId114" w:history="1">
        <w:r w:rsidRPr="006C7384">
          <w:rPr>
            <w:rStyle w:val="Hyperlink"/>
            <w:sz w:val="16"/>
            <w:szCs w:val="16"/>
          </w:rPr>
          <w:t>that it’s warned</w:t>
        </w:r>
      </w:hyperlink>
      <w:r w:rsidRPr="006C7384">
        <w:rPr>
          <w:sz w:val="16"/>
          <w:szCs w:val="16"/>
        </w:rPr>
        <w:t> that this year’s tax season will be challenging because it is still catching up with last year’s tax filings.</w:t>
      </w:r>
    </w:p>
    <w:p w14:paraId="6788ED99" w14:textId="77777777" w:rsidR="004169AF" w:rsidRPr="006C7384" w:rsidRDefault="004169AF" w:rsidP="004169AF">
      <w:pPr>
        <w:rPr>
          <w:sz w:val="16"/>
          <w:szCs w:val="16"/>
        </w:rPr>
      </w:pPr>
      <w:r w:rsidRPr="006C7384">
        <w:rPr>
          <w:sz w:val="16"/>
          <w:szCs w:val="16"/>
        </w:rPr>
        <w:t>As a result, the IRS hasn’t had the resources for years to go after wealthy tax dodgers, who can use sophisticated methods of tax dodging that are too complex for the agency to be able to track. Rather, with an insufficient budget and workforce, the IRS disproportionately audits low-income people who benefit from the Earned Income Tax Credit. Meanwhile, the nation’s wealthiest people get away with </w:t>
      </w:r>
      <w:hyperlink r:id="rId115" w:history="1">
        <w:r w:rsidRPr="006C7384">
          <w:rPr>
            <w:rStyle w:val="Hyperlink"/>
            <w:sz w:val="16"/>
            <w:szCs w:val="16"/>
          </w:rPr>
          <w:t>paying little to no</w:t>
        </w:r>
      </w:hyperlink>
      <w:r w:rsidRPr="006C7384">
        <w:rPr>
          <w:sz w:val="16"/>
          <w:szCs w:val="16"/>
        </w:rPr>
        <w:t> federal income taxes at all, allowing them to continue to accumulate unfathomable amounts of wealth.</w:t>
      </w:r>
    </w:p>
    <w:p w14:paraId="537C56DD" w14:textId="77777777" w:rsidR="00AC32FB" w:rsidRPr="008C3464" w:rsidRDefault="00AC32FB" w:rsidP="00213ECC"/>
    <w:p w14:paraId="663734CA" w14:textId="77777777" w:rsidR="00087BE2" w:rsidRDefault="00213ECC" w:rsidP="00087BE2">
      <w:pPr>
        <w:pStyle w:val="Heading2"/>
      </w:pPr>
      <w:r w:rsidRPr="008C3464">
        <w:t>I</w:t>
      </w:r>
      <w:r w:rsidR="00256EC2" w:rsidRPr="008C3464">
        <w:t>nternal Link</w:t>
      </w:r>
    </w:p>
    <w:p w14:paraId="28528056" w14:textId="29FFFFAF" w:rsidR="00420218" w:rsidRDefault="00420218" w:rsidP="00087BE2">
      <w:pPr>
        <w:pStyle w:val="Heading3"/>
      </w:pPr>
      <w:r>
        <w:t>1NR</w:t>
      </w:r>
      <w:r w:rsidR="00087BE2">
        <w:t>-</w:t>
      </w:r>
      <w:r>
        <w:t>--T/C</w:t>
      </w:r>
      <w:r w:rsidR="00087BE2">
        <w:t>---</w:t>
      </w:r>
      <w:r w:rsidRPr="008C3464">
        <w:t>Caps</w:t>
      </w:r>
    </w:p>
    <w:p w14:paraId="34C6D1D0" w14:textId="77777777" w:rsidR="00087BE2" w:rsidRPr="00087BE2" w:rsidRDefault="00087BE2" w:rsidP="00087BE2"/>
    <w:p w14:paraId="00121A05" w14:textId="77777777" w:rsidR="00420218" w:rsidRPr="008C3464" w:rsidRDefault="00420218" w:rsidP="00420218">
      <w:pPr>
        <w:pStyle w:val="Heading4"/>
        <w:rPr>
          <w:lang w:eastAsia="zh-CN"/>
        </w:rPr>
      </w:pPr>
      <w:r w:rsidRPr="008C3464">
        <w:t xml:space="preserve">Budget Caps Turn the Case – slash funding to programs critical to solving inequality, environment, disease, </w:t>
      </w:r>
      <w:r>
        <w:t xml:space="preserve">CDC, EPA, </w:t>
      </w:r>
      <w:r w:rsidRPr="008C3464">
        <w:t>DOL, DOS, DOT</w:t>
      </w:r>
    </w:p>
    <w:p w14:paraId="517CDCD3" w14:textId="77777777" w:rsidR="00420218" w:rsidRPr="008C3464" w:rsidRDefault="00420218" w:rsidP="00420218">
      <w:r w:rsidRPr="008C3464">
        <w:rPr>
          <w:b/>
          <w:bCs/>
          <w:sz w:val="26"/>
          <w:szCs w:val="26"/>
        </w:rPr>
        <w:t xml:space="preserve">Kogan 4-24 </w:t>
      </w:r>
      <w:r w:rsidRPr="008C3464">
        <w:t>(Bobby Kogan, 4-24-2023, "Budget Caps Are Budget Cuts," Center for American Progress, Bobby Kogan is the senior director of Federal Budget Policy at American Progress. https://www.americanprogress.org/article/budget-caps-are-budget-cuts/, accessed 6-26-2023)//</w:t>
      </w:r>
      <w:proofErr w:type="spellStart"/>
      <w:r w:rsidRPr="008C3464">
        <w:t>Prozes</w:t>
      </w:r>
      <w:proofErr w:type="spellEnd"/>
    </w:p>
    <w:p w14:paraId="3E306E89" w14:textId="77777777" w:rsidR="00420218" w:rsidRPr="008C3464" w:rsidRDefault="00420218" w:rsidP="00420218">
      <w:pPr>
        <w:rPr>
          <w:sz w:val="16"/>
          <w:szCs w:val="16"/>
        </w:rPr>
      </w:pPr>
      <w:r w:rsidRPr="008C3464">
        <w:rPr>
          <w:sz w:val="16"/>
          <w:szCs w:val="16"/>
        </w:rPr>
        <w:t>The United States must raise, suspend, or repeal its debt limit in the coming months, likely between June and September, or it will default on its legal obligations to pay its bills, causing economic catastrophe. Currently, Congress stands at an impasse as leaders in the House Republican caucus have stated their unwillingness to pass the necessary legislation to allow it to meet its legal obligations—unless Congress enacts significant cuts to nondefense programs and makes other adverse policy changes.</w:t>
      </w:r>
    </w:p>
    <w:p w14:paraId="630D43C0" w14:textId="77777777" w:rsidR="00420218" w:rsidRPr="008C3464" w:rsidRDefault="00420218" w:rsidP="00420218">
      <w:pPr>
        <w:rPr>
          <w:rStyle w:val="StyleUnderline"/>
        </w:rPr>
      </w:pPr>
      <w:r w:rsidRPr="008C3464">
        <w:rPr>
          <w:rStyle w:val="StyleUnderline"/>
        </w:rPr>
        <w:t>House Republican</w:t>
      </w:r>
      <w:r w:rsidRPr="008C3464">
        <w:rPr>
          <w:sz w:val="16"/>
        </w:rPr>
        <w:t xml:space="preserve"> demands are severe and </w:t>
      </w:r>
      <w:r w:rsidRPr="008C3464">
        <w:rPr>
          <w:rStyle w:val="StyleUnderline"/>
        </w:rPr>
        <w:t>would cut funding for essential programs</w:t>
      </w:r>
    </w:p>
    <w:p w14:paraId="0EED0F9E" w14:textId="77777777" w:rsidR="00420218" w:rsidRPr="008C3464" w:rsidRDefault="00420218" w:rsidP="00420218">
      <w:pPr>
        <w:rPr>
          <w:rStyle w:val="StyleUnderline"/>
        </w:rPr>
      </w:pPr>
      <w:r w:rsidRPr="008C3464">
        <w:rPr>
          <w:sz w:val="16"/>
        </w:rPr>
        <w:t xml:space="preserve">Last week, Speaker Kevin McCarthy (R-CA) laid out a set of demands in exchange for allowing the United States to continue to pay its bills. Among his demands are </w:t>
      </w:r>
      <w:r w:rsidRPr="008C3464">
        <w:rPr>
          <w:rStyle w:val="StyleUnderline"/>
          <w:highlight w:val="cyan"/>
        </w:rPr>
        <w:t>budget caps</w:t>
      </w:r>
      <w:r w:rsidRPr="008C3464">
        <w:rPr>
          <w:sz w:val="16"/>
        </w:rPr>
        <w:t xml:space="preserve"> that result in reduced purchasing power over time. Speaker McCarthy called for setting </w:t>
      </w:r>
      <w:r w:rsidRPr="008C3464">
        <w:rPr>
          <w:rStyle w:val="StyleUnderline"/>
        </w:rPr>
        <w:t>total discretionary funding</w:t>
      </w:r>
      <w:r w:rsidRPr="008C3464">
        <w:rPr>
          <w:sz w:val="16"/>
        </w:rPr>
        <w:t xml:space="preserve"> for the coming fiscal year </w:t>
      </w:r>
      <w:r w:rsidRPr="008C3464">
        <w:rPr>
          <w:rStyle w:val="StyleUnderline"/>
        </w:rPr>
        <w:t>at the same level it received in 2022</w:t>
      </w:r>
      <w:r w:rsidRPr="008C3464">
        <w:rPr>
          <w:sz w:val="16"/>
        </w:rPr>
        <w:t xml:space="preserve">, with a statutory limitation to increase thereafter </w:t>
      </w:r>
      <w:r w:rsidRPr="008C3464">
        <w:rPr>
          <w:rStyle w:val="StyleUnderline"/>
          <w:highlight w:val="cyan"/>
        </w:rPr>
        <w:t>at</w:t>
      </w:r>
      <w:r w:rsidRPr="008C3464">
        <w:rPr>
          <w:sz w:val="16"/>
        </w:rPr>
        <w:t xml:space="preserve"> just </w:t>
      </w:r>
      <w:r w:rsidRPr="008C3464">
        <w:rPr>
          <w:rStyle w:val="StyleUnderline"/>
          <w:highlight w:val="cyan"/>
        </w:rPr>
        <w:t>1 percent</w:t>
      </w:r>
      <w:r w:rsidRPr="008C3464">
        <w:rPr>
          <w:sz w:val="16"/>
        </w:rPr>
        <w:t xml:space="preserve"> per year for the next nine years. </w:t>
      </w:r>
      <w:r w:rsidRPr="008C3464">
        <w:rPr>
          <w:rStyle w:val="StyleUnderline"/>
        </w:rPr>
        <w:t>Under this formula, funding would significantly lag behind inflation and population growth.*</w:t>
      </w:r>
    </w:p>
    <w:p w14:paraId="377CE555" w14:textId="77777777" w:rsidR="00420218" w:rsidRPr="008C3464" w:rsidRDefault="00420218" w:rsidP="00420218">
      <w:pPr>
        <w:rPr>
          <w:sz w:val="16"/>
        </w:rPr>
      </w:pPr>
      <w:r w:rsidRPr="008C3464">
        <w:rPr>
          <w:sz w:val="16"/>
        </w:rPr>
        <w:t xml:space="preserve">While the bill text limits only total discretionary funding, Speaker </w:t>
      </w:r>
      <w:r w:rsidRPr="008C3464">
        <w:rPr>
          <w:rStyle w:val="StyleUnderline"/>
        </w:rPr>
        <w:t xml:space="preserve">McCarthy has repeatedly called to preserve discretionary funding for both veterans and the military—for example, when he said to “make sure that our veterans and our service members are taken care of.” This would </w:t>
      </w:r>
      <w:r w:rsidRPr="008C3464">
        <w:rPr>
          <w:rStyle w:val="StyleUnderline"/>
          <w:highlight w:val="cyan"/>
        </w:rPr>
        <w:t>require deep</w:t>
      </w:r>
      <w:r w:rsidRPr="008C3464">
        <w:rPr>
          <w:rStyle w:val="StyleUnderline"/>
        </w:rPr>
        <w:t xml:space="preserve">er </w:t>
      </w:r>
      <w:r w:rsidRPr="008C3464">
        <w:rPr>
          <w:rStyle w:val="StyleUnderline"/>
          <w:highlight w:val="cyan"/>
        </w:rPr>
        <w:t>cuts</w:t>
      </w:r>
      <w:r w:rsidRPr="008C3464">
        <w:rPr>
          <w:rStyle w:val="StyleUnderline"/>
        </w:rPr>
        <w:t xml:space="preserve"> to everything else</w:t>
      </w:r>
      <w:r w:rsidRPr="008C3464">
        <w:rPr>
          <w:sz w:val="16"/>
        </w:rPr>
        <w:t>, meaning the cuts would need to come from the remaining portion of the discretionary budget, otherwise referred to as nondefense discretionary (NDD) funding, excluding the U.S. Department of Veterans Affairs (VA) medical care.**</w:t>
      </w:r>
    </w:p>
    <w:p w14:paraId="4D76CBEA" w14:textId="77777777" w:rsidR="00420218" w:rsidRPr="008C3464" w:rsidRDefault="00420218" w:rsidP="00420218">
      <w:pPr>
        <w:rPr>
          <w:rStyle w:val="StyleUnderline"/>
        </w:rPr>
      </w:pPr>
      <w:r w:rsidRPr="008C3464">
        <w:rPr>
          <w:sz w:val="16"/>
        </w:rPr>
        <w:t xml:space="preserve">Based on the speaker’s statements, his plan would lead to </w:t>
      </w:r>
      <w:r w:rsidRPr="008C3464">
        <w:rPr>
          <w:rStyle w:val="StyleUnderline"/>
          <w:highlight w:val="cyan"/>
        </w:rPr>
        <w:t>an immediate cut of 31 percent to NDD</w:t>
      </w:r>
      <w:r w:rsidRPr="008C3464">
        <w:rPr>
          <w:rStyle w:val="StyleUnderline"/>
        </w:rPr>
        <w:t xml:space="preserve"> funding</w:t>
      </w:r>
      <w:r w:rsidRPr="008C3464">
        <w:rPr>
          <w:sz w:val="16"/>
        </w:rPr>
        <w:t xml:space="preserve">, excluding VA medical care, leaving those programs </w:t>
      </w:r>
      <w:r w:rsidRPr="008C3464">
        <w:rPr>
          <w:sz w:val="16"/>
          <w:highlight w:val="cyan"/>
        </w:rPr>
        <w:t>$</w:t>
      </w:r>
      <w:r w:rsidRPr="008C3464">
        <w:rPr>
          <w:rStyle w:val="StyleUnderline"/>
          <w:highlight w:val="cyan"/>
        </w:rPr>
        <w:t>208 billion below</w:t>
      </w:r>
      <w:r w:rsidRPr="008C3464">
        <w:rPr>
          <w:rStyle w:val="StyleUnderline"/>
        </w:rPr>
        <w:t xml:space="preserve"> their </w:t>
      </w:r>
      <w:r w:rsidRPr="008C3464">
        <w:rPr>
          <w:rStyle w:val="StyleUnderline"/>
          <w:highlight w:val="cyan"/>
        </w:rPr>
        <w:t>current service levels</w:t>
      </w:r>
      <w:r w:rsidRPr="008C3464">
        <w:rPr>
          <w:rStyle w:val="StyleUnderline"/>
        </w:rPr>
        <w:t>.***</w:t>
      </w:r>
      <w:r w:rsidRPr="008C3464">
        <w:rPr>
          <w:sz w:val="16"/>
        </w:rPr>
        <w:t xml:space="preserve"> To get a sense of a cut that large, </w:t>
      </w:r>
      <w:r w:rsidRPr="008C3464">
        <w:rPr>
          <w:rStyle w:val="StyleUnderline"/>
        </w:rPr>
        <w:t xml:space="preserve">$208 billion would be enough to fund all of the programs in the expandable list below—and therefore, cuts of that magnitude would be </w:t>
      </w:r>
      <w:r w:rsidRPr="008C3464">
        <w:rPr>
          <w:rStyle w:val="StyleUnderline"/>
          <w:highlight w:val="cyan"/>
        </w:rPr>
        <w:t>the equivalent of eliminating the entire program</w:t>
      </w:r>
      <w:r w:rsidRPr="008C3464">
        <w:rPr>
          <w:rStyle w:val="StyleUnderline"/>
        </w:rPr>
        <w:t>.</w:t>
      </w:r>
    </w:p>
    <w:p w14:paraId="6179A846" w14:textId="77777777" w:rsidR="00420218" w:rsidRPr="008C3464" w:rsidRDefault="00420218" w:rsidP="00420218">
      <w:pPr>
        <w:rPr>
          <w:sz w:val="16"/>
        </w:rPr>
      </w:pPr>
      <w:r w:rsidRPr="008C3464">
        <w:rPr>
          <w:sz w:val="16"/>
        </w:rPr>
        <w:t>By 2033, a decade from now</w:t>
      </w:r>
      <w:r w:rsidRPr="008C3464">
        <w:rPr>
          <w:rStyle w:val="StyleUnderline"/>
        </w:rPr>
        <w:t>, funding levels for affected programs would be cut 58 percent below their 2023 levels</w:t>
      </w:r>
      <w:r w:rsidRPr="008C3464">
        <w:rPr>
          <w:sz w:val="16"/>
        </w:rPr>
        <w:t xml:space="preserve">, on average, after adjusting for inflation and population growth—and if the cut to any program is less than 58 percent, other programs would have to receive a cut that is larger than 58 percent to compensate.**** </w:t>
      </w:r>
      <w:r w:rsidRPr="008C3464">
        <w:rPr>
          <w:rStyle w:val="StyleUnderline"/>
        </w:rPr>
        <w:t>That would be a cumulative reduction of nearly $3.5 trillion in funding over the decade. Despite the rhetoric that the proposed caps would simply slow the growth in spending, they would slash the purchasing power of affected programs significantly below current services, leaving anti-poverty, research and investment, and other broad programs inoperable. In fact, the cuts are so severe that they would lead to these programs’ face-value, or nominal, funding, on average, decreasing each year; even before adjusting for inflation and population growth, these programs would see their funding cut. In short, budget caps are budget cuts</w:t>
      </w:r>
      <w:r w:rsidRPr="008C3464">
        <w:rPr>
          <w:sz w:val="16"/>
        </w:rPr>
        <w:t>.</w:t>
      </w:r>
    </w:p>
    <w:p w14:paraId="13395E39" w14:textId="77777777" w:rsidR="00420218" w:rsidRPr="008C3464" w:rsidRDefault="00420218" w:rsidP="00420218">
      <w:pPr>
        <w:rPr>
          <w:sz w:val="16"/>
        </w:rPr>
      </w:pPr>
      <w:r w:rsidRPr="008C3464">
        <w:rPr>
          <w:sz w:val="16"/>
        </w:rPr>
        <w:t xml:space="preserve">This analysis focuses on what would happen if nondefense and VA medical care were protected because Speaker McCarthy has made clear that he intends to ensure the burden of these cuts do not fall on defense or VA medical care. However, even if Speaker McCarthy did not protect the military or VA medical care, </w:t>
      </w:r>
      <w:r w:rsidRPr="008C3464">
        <w:rPr>
          <w:rStyle w:val="StyleUnderline"/>
        </w:rPr>
        <w:t>the cuts to the budget would</w:t>
      </w:r>
      <w:r w:rsidRPr="008C3464">
        <w:rPr>
          <w:sz w:val="16"/>
        </w:rPr>
        <w:t xml:space="preserve"> still </w:t>
      </w:r>
      <w:r w:rsidRPr="008C3464">
        <w:rPr>
          <w:rStyle w:val="StyleUnderline"/>
        </w:rPr>
        <w:t>be dramatic and untenable</w:t>
      </w:r>
      <w:r w:rsidRPr="008C3464">
        <w:rPr>
          <w:sz w:val="16"/>
        </w:rPr>
        <w:t xml:space="preserve">: If no program were protected, </w:t>
      </w:r>
      <w:r w:rsidRPr="008C3464">
        <w:rPr>
          <w:rStyle w:val="StyleUnderline"/>
        </w:rPr>
        <w:t>the entire discretionary budget would still be 28 percent below its current purchasing power by 2033</w:t>
      </w:r>
      <w:r w:rsidRPr="008C3464">
        <w:rPr>
          <w:sz w:val="16"/>
        </w:rPr>
        <w:t>—including for the VA medical care</w:t>
      </w:r>
    </w:p>
    <w:p w14:paraId="1AE06D8D" w14:textId="77777777" w:rsidR="00420218" w:rsidRPr="008C3464" w:rsidRDefault="00420218" w:rsidP="00420218"/>
    <w:p w14:paraId="2ED78095" w14:textId="77777777" w:rsidR="00420218" w:rsidRPr="008C3464" w:rsidRDefault="00420218" w:rsidP="00420218">
      <w:r w:rsidRPr="008C3464">
        <w:rPr>
          <w:noProof/>
        </w:rPr>
        <w:drawing>
          <wp:inline distT="0" distB="0" distL="0" distR="0" wp14:anchorId="08ED27D0" wp14:editId="0D1D0E76">
            <wp:extent cx="4672208" cy="3972735"/>
            <wp:effectExtent l="0" t="0" r="1905" b="2540"/>
            <wp:docPr id="1449129063" name="Picture 1" descr="A picture containing text, screenshot, font,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29063" name="Picture 1" descr="A picture containing text, screenshot, font, parallel&#10;&#10;Description automatically generated"/>
                    <pic:cNvPicPr/>
                  </pic:nvPicPr>
                  <pic:blipFill>
                    <a:blip r:embed="rId116"/>
                    <a:stretch>
                      <a:fillRect/>
                    </a:stretch>
                  </pic:blipFill>
                  <pic:spPr>
                    <a:xfrm>
                      <a:off x="0" y="0"/>
                      <a:ext cx="4672723" cy="3973173"/>
                    </a:xfrm>
                    <a:prstGeom prst="rect">
                      <a:avLst/>
                    </a:prstGeom>
                  </pic:spPr>
                </pic:pic>
              </a:graphicData>
            </a:graphic>
          </wp:inline>
        </w:drawing>
      </w:r>
    </w:p>
    <w:p w14:paraId="1C6C9D1D" w14:textId="77777777" w:rsidR="00420218" w:rsidRPr="008C3464" w:rsidRDefault="00420218" w:rsidP="00420218">
      <w:r w:rsidRPr="008C3464">
        <w:t>What programs would be affected?</w:t>
      </w:r>
    </w:p>
    <w:p w14:paraId="0DD411DE" w14:textId="77777777" w:rsidR="00420218" w:rsidRPr="008C3464" w:rsidRDefault="00420218" w:rsidP="00420218">
      <w:pPr>
        <w:rPr>
          <w:rStyle w:val="StyleUnderline"/>
        </w:rPr>
      </w:pPr>
      <w:r w:rsidRPr="008C3464">
        <w:rPr>
          <w:rStyle w:val="StyleUnderline"/>
        </w:rPr>
        <w:t xml:space="preserve">The </w:t>
      </w:r>
      <w:r w:rsidRPr="008C3464">
        <w:rPr>
          <w:rStyle w:val="StyleUnderline"/>
          <w:highlight w:val="cyan"/>
        </w:rPr>
        <w:t>extensive list of programs</w:t>
      </w:r>
      <w:r w:rsidRPr="008C3464">
        <w:rPr>
          <w:sz w:val="16"/>
        </w:rPr>
        <w:t xml:space="preserve"> that would be </w:t>
      </w:r>
      <w:r w:rsidRPr="008C3464">
        <w:rPr>
          <w:rStyle w:val="StyleUnderline"/>
          <w:highlight w:val="cyan"/>
        </w:rPr>
        <w:t>affected</w:t>
      </w:r>
      <w:r w:rsidRPr="008C3464">
        <w:rPr>
          <w:sz w:val="16"/>
        </w:rPr>
        <w:t xml:space="preserve"> by the McCarthy </w:t>
      </w:r>
      <w:r w:rsidRPr="008C3464">
        <w:rPr>
          <w:rStyle w:val="StyleUnderline"/>
        </w:rPr>
        <w:t>proposal covers much of the government that Americans rely on and interact with on a daily basis</w:t>
      </w:r>
      <w:r w:rsidRPr="008C3464">
        <w:rPr>
          <w:sz w:val="16"/>
        </w:rPr>
        <w:t>. While it does not include so-called mandatory programs, such as Medicare, Medicaid, Social Security, or Supplemental Nutrition Assistance Program (SNAP),</w:t>
      </w:r>
      <w:r w:rsidRPr="008C3464">
        <w:rPr>
          <w:rStyle w:val="StyleUnderline"/>
        </w:rPr>
        <w:t xml:space="preserve"> it does </w:t>
      </w:r>
      <w:r w:rsidRPr="008C3464">
        <w:rPr>
          <w:rStyle w:val="StyleUnderline"/>
          <w:highlight w:val="cyan"/>
        </w:rPr>
        <w:t>comprise</w:t>
      </w:r>
      <w:r w:rsidRPr="008C3464">
        <w:rPr>
          <w:rStyle w:val="StyleUnderline"/>
        </w:rPr>
        <w:t xml:space="preserve"> much of the remainder of the federal budget, including:</w:t>
      </w:r>
    </w:p>
    <w:p w14:paraId="1BBE2B32" w14:textId="77777777" w:rsidR="00420218" w:rsidRPr="008C3464" w:rsidRDefault="00420218" w:rsidP="00420218">
      <w:pPr>
        <w:rPr>
          <w:rStyle w:val="StyleUnderline"/>
        </w:rPr>
      </w:pPr>
      <w:r w:rsidRPr="008C3464">
        <w:rPr>
          <w:rStyle w:val="StyleUnderline"/>
        </w:rPr>
        <w:t xml:space="preserve">Programs that ensure the public has </w:t>
      </w:r>
      <w:r w:rsidRPr="008C3464">
        <w:rPr>
          <w:rStyle w:val="StyleUnderline"/>
          <w:highlight w:val="cyan"/>
        </w:rPr>
        <w:t>clear air, water, and food</w:t>
      </w:r>
      <w:r w:rsidRPr="008C3464">
        <w:rPr>
          <w:rStyle w:val="StyleUnderline"/>
        </w:rPr>
        <w:t>, as well as funds for treating and preventing substance abuse and for the national weather service</w:t>
      </w:r>
    </w:p>
    <w:p w14:paraId="698BE3D2" w14:textId="77777777" w:rsidR="00420218" w:rsidRPr="008C3464" w:rsidRDefault="00420218" w:rsidP="00420218">
      <w:pPr>
        <w:rPr>
          <w:rStyle w:val="StyleUnderline"/>
        </w:rPr>
      </w:pPr>
      <w:r w:rsidRPr="008C3464">
        <w:rPr>
          <w:rStyle w:val="StyleUnderline"/>
        </w:rPr>
        <w:t xml:space="preserve">Critical assistance for low-income families and children such as </w:t>
      </w:r>
      <w:r w:rsidRPr="008C3464">
        <w:rPr>
          <w:rStyle w:val="StyleUnderline"/>
          <w:highlight w:val="cyan"/>
        </w:rPr>
        <w:t>Section 8 housing</w:t>
      </w:r>
      <w:r w:rsidRPr="008C3464">
        <w:rPr>
          <w:rStyle w:val="StyleUnderline"/>
        </w:rPr>
        <w:t xml:space="preserve">, the Special </w:t>
      </w:r>
      <w:r w:rsidRPr="008C3464">
        <w:rPr>
          <w:rStyle w:val="StyleUnderline"/>
          <w:highlight w:val="cyan"/>
        </w:rPr>
        <w:t>S</w:t>
      </w:r>
      <w:r w:rsidRPr="008C3464">
        <w:rPr>
          <w:rStyle w:val="StyleUnderline"/>
        </w:rPr>
        <w:t xml:space="preserve">upplemental </w:t>
      </w:r>
      <w:r w:rsidRPr="008C3464">
        <w:rPr>
          <w:rStyle w:val="StyleUnderline"/>
          <w:highlight w:val="cyan"/>
        </w:rPr>
        <w:t>N</w:t>
      </w:r>
      <w:r w:rsidRPr="008C3464">
        <w:rPr>
          <w:rStyle w:val="StyleUnderline"/>
        </w:rPr>
        <w:t xml:space="preserve">utrition </w:t>
      </w:r>
      <w:r w:rsidRPr="008C3464">
        <w:rPr>
          <w:rStyle w:val="StyleUnderline"/>
          <w:highlight w:val="cyan"/>
        </w:rPr>
        <w:t>A</w:t>
      </w:r>
      <w:r w:rsidRPr="008C3464">
        <w:rPr>
          <w:rStyle w:val="StyleUnderline"/>
        </w:rPr>
        <w:t xml:space="preserve">ssistance </w:t>
      </w:r>
      <w:r w:rsidRPr="008C3464">
        <w:rPr>
          <w:rStyle w:val="StyleUnderline"/>
          <w:highlight w:val="cyan"/>
        </w:rPr>
        <w:t>P</w:t>
      </w:r>
      <w:r w:rsidRPr="008C3464">
        <w:rPr>
          <w:rStyle w:val="StyleUnderline"/>
        </w:rPr>
        <w:t xml:space="preserve">rogram </w:t>
      </w:r>
      <w:r w:rsidRPr="008C3464">
        <w:rPr>
          <w:rStyle w:val="StyleUnderline"/>
          <w:highlight w:val="cyan"/>
        </w:rPr>
        <w:t>for</w:t>
      </w:r>
      <w:r w:rsidRPr="008C3464">
        <w:rPr>
          <w:rStyle w:val="StyleUnderline"/>
        </w:rPr>
        <w:t xml:space="preserve"> </w:t>
      </w:r>
      <w:r w:rsidRPr="008C3464">
        <w:rPr>
          <w:rStyle w:val="StyleUnderline"/>
          <w:highlight w:val="cyan"/>
        </w:rPr>
        <w:t>Women, Infants, and Children</w:t>
      </w:r>
      <w:r w:rsidRPr="008C3464">
        <w:rPr>
          <w:rStyle w:val="StyleUnderline"/>
        </w:rPr>
        <w:t xml:space="preserve"> (WIC), the Child Care and Development Block Grant, and </w:t>
      </w:r>
      <w:r w:rsidRPr="008C3464">
        <w:rPr>
          <w:rStyle w:val="StyleUnderline"/>
          <w:highlight w:val="cyan"/>
        </w:rPr>
        <w:t>Head Start</w:t>
      </w:r>
    </w:p>
    <w:p w14:paraId="36AFD425" w14:textId="77777777" w:rsidR="00420218" w:rsidRPr="008C3464" w:rsidRDefault="00420218" w:rsidP="00420218">
      <w:pPr>
        <w:rPr>
          <w:rStyle w:val="StyleUnderline"/>
        </w:rPr>
      </w:pPr>
      <w:r w:rsidRPr="008C3464">
        <w:rPr>
          <w:sz w:val="16"/>
        </w:rPr>
        <w:t>Future investments and</w:t>
      </w:r>
      <w:r w:rsidRPr="008C3464">
        <w:rPr>
          <w:rStyle w:val="StyleUnderline"/>
        </w:rPr>
        <w:t xml:space="preserve"> </w:t>
      </w:r>
      <w:r w:rsidRPr="008C3464">
        <w:rPr>
          <w:rStyle w:val="StyleUnderline"/>
          <w:highlight w:val="cyan"/>
        </w:rPr>
        <w:t>research in</w:t>
      </w:r>
      <w:r w:rsidRPr="008C3464">
        <w:rPr>
          <w:rStyle w:val="StyleUnderline"/>
        </w:rPr>
        <w:t xml:space="preserve"> areas such as </w:t>
      </w:r>
      <w:r w:rsidRPr="008C3464">
        <w:rPr>
          <w:rStyle w:val="StyleUnderline"/>
          <w:highlight w:val="cyan"/>
        </w:rPr>
        <w:t>cancer, clean energy, and space and earth sciences</w:t>
      </w:r>
    </w:p>
    <w:p w14:paraId="126A55A7" w14:textId="77777777" w:rsidR="00420218" w:rsidRPr="008C3464" w:rsidRDefault="00420218" w:rsidP="00420218">
      <w:pPr>
        <w:rPr>
          <w:rStyle w:val="StyleUnderline"/>
        </w:rPr>
      </w:pPr>
      <w:r w:rsidRPr="008C3464">
        <w:rPr>
          <w:rStyle w:val="StyleUnderline"/>
        </w:rPr>
        <w:t xml:space="preserve">Most of the agency budgets, such as the workforce for the U.S. Consumer Product Safety Commission, </w:t>
      </w:r>
      <w:r w:rsidRPr="008C3464">
        <w:rPr>
          <w:rStyle w:val="StyleUnderline"/>
          <w:highlight w:val="cyan"/>
        </w:rPr>
        <w:t>the</w:t>
      </w:r>
      <w:r w:rsidRPr="008C3464">
        <w:rPr>
          <w:rStyle w:val="StyleUnderline"/>
        </w:rPr>
        <w:t xml:space="preserve"> </w:t>
      </w:r>
      <w:r w:rsidRPr="008C3464">
        <w:rPr>
          <w:rStyle w:val="StyleUnderline"/>
          <w:highlight w:val="cyan"/>
        </w:rPr>
        <w:t>C</w:t>
      </w:r>
      <w:r w:rsidRPr="008C3464">
        <w:rPr>
          <w:rStyle w:val="StyleUnderline"/>
        </w:rPr>
        <w:t xml:space="preserve">enters for </w:t>
      </w:r>
      <w:r w:rsidRPr="008C3464">
        <w:rPr>
          <w:rStyle w:val="StyleUnderline"/>
          <w:highlight w:val="cyan"/>
        </w:rPr>
        <w:t>D</w:t>
      </w:r>
      <w:r w:rsidRPr="008C3464">
        <w:rPr>
          <w:rStyle w:val="StyleUnderline"/>
        </w:rPr>
        <w:t xml:space="preserve">isease </w:t>
      </w:r>
      <w:r w:rsidRPr="008C3464">
        <w:rPr>
          <w:rStyle w:val="StyleUnderline"/>
          <w:highlight w:val="cyan"/>
        </w:rPr>
        <w:t>C</w:t>
      </w:r>
      <w:r w:rsidRPr="008C3464">
        <w:rPr>
          <w:rStyle w:val="StyleUnderline"/>
        </w:rPr>
        <w:t xml:space="preserve">ontrol and Prevention, </w:t>
      </w:r>
      <w:r w:rsidRPr="008C3464">
        <w:rPr>
          <w:rStyle w:val="StyleUnderline"/>
          <w:highlight w:val="cyan"/>
        </w:rPr>
        <w:t>the E</w:t>
      </w:r>
      <w:r w:rsidRPr="008C3464">
        <w:rPr>
          <w:rStyle w:val="StyleUnderline"/>
        </w:rPr>
        <w:t xml:space="preserve">nvironmental </w:t>
      </w:r>
      <w:r w:rsidRPr="008C3464">
        <w:rPr>
          <w:rStyle w:val="StyleUnderline"/>
          <w:highlight w:val="cyan"/>
        </w:rPr>
        <w:t>P</w:t>
      </w:r>
      <w:r w:rsidRPr="008C3464">
        <w:rPr>
          <w:rStyle w:val="StyleUnderline"/>
        </w:rPr>
        <w:t xml:space="preserve">rotection </w:t>
      </w:r>
      <w:r w:rsidRPr="008C3464">
        <w:rPr>
          <w:rStyle w:val="StyleUnderline"/>
          <w:highlight w:val="cyan"/>
        </w:rPr>
        <w:t>A</w:t>
      </w:r>
      <w:r w:rsidRPr="008C3464">
        <w:rPr>
          <w:rStyle w:val="StyleUnderline"/>
        </w:rPr>
        <w:t xml:space="preserve">gency, </w:t>
      </w:r>
      <w:r w:rsidRPr="008C3464">
        <w:rPr>
          <w:rStyle w:val="StyleUnderline"/>
          <w:highlight w:val="cyan"/>
        </w:rPr>
        <w:t>the D</w:t>
      </w:r>
      <w:r w:rsidRPr="008C3464">
        <w:rPr>
          <w:rStyle w:val="StyleUnderline"/>
        </w:rPr>
        <w:t xml:space="preserve">epartment </w:t>
      </w:r>
      <w:r w:rsidRPr="008C3464">
        <w:rPr>
          <w:rStyle w:val="StyleUnderline"/>
          <w:highlight w:val="cyan"/>
        </w:rPr>
        <w:t>o</w:t>
      </w:r>
      <w:r w:rsidRPr="008C3464">
        <w:rPr>
          <w:rStyle w:val="StyleUnderline"/>
        </w:rPr>
        <w:t xml:space="preserve">f </w:t>
      </w:r>
      <w:r w:rsidRPr="008C3464">
        <w:rPr>
          <w:rStyle w:val="StyleUnderline"/>
          <w:highlight w:val="cyan"/>
        </w:rPr>
        <w:t>L</w:t>
      </w:r>
      <w:r w:rsidRPr="008C3464">
        <w:rPr>
          <w:rStyle w:val="StyleUnderline"/>
        </w:rPr>
        <w:t xml:space="preserve">abor, </w:t>
      </w:r>
      <w:r w:rsidRPr="008C3464">
        <w:rPr>
          <w:rStyle w:val="StyleUnderline"/>
          <w:highlight w:val="cyan"/>
        </w:rPr>
        <w:t>the Treasury</w:t>
      </w:r>
      <w:r w:rsidRPr="008C3464">
        <w:rPr>
          <w:rStyle w:val="StyleUnderline"/>
        </w:rPr>
        <w:t xml:space="preserve"> Department, </w:t>
      </w:r>
      <w:r w:rsidRPr="008C3464">
        <w:rPr>
          <w:rStyle w:val="StyleUnderline"/>
          <w:highlight w:val="cyan"/>
        </w:rPr>
        <w:t>and the D</w:t>
      </w:r>
      <w:r w:rsidRPr="008C3464">
        <w:rPr>
          <w:rStyle w:val="StyleUnderline"/>
        </w:rPr>
        <w:t xml:space="preserve">epartment </w:t>
      </w:r>
      <w:r w:rsidRPr="008C3464">
        <w:rPr>
          <w:rStyle w:val="StyleUnderline"/>
          <w:highlight w:val="cyan"/>
        </w:rPr>
        <w:t>o</w:t>
      </w:r>
      <w:r w:rsidRPr="008C3464">
        <w:rPr>
          <w:rStyle w:val="StyleUnderline"/>
        </w:rPr>
        <w:t xml:space="preserve">f </w:t>
      </w:r>
      <w:r w:rsidRPr="008C3464">
        <w:rPr>
          <w:rStyle w:val="StyleUnderline"/>
          <w:highlight w:val="cyan"/>
        </w:rPr>
        <w:t>S</w:t>
      </w:r>
      <w:r w:rsidRPr="008C3464">
        <w:rPr>
          <w:rStyle w:val="StyleUnderline"/>
        </w:rPr>
        <w:t>tate</w:t>
      </w:r>
    </w:p>
    <w:p w14:paraId="1464A2B7" w14:textId="77777777" w:rsidR="00420218" w:rsidRPr="008C3464" w:rsidRDefault="00420218" w:rsidP="00420218">
      <w:pPr>
        <w:rPr>
          <w:rStyle w:val="StyleUnderline"/>
        </w:rPr>
      </w:pPr>
      <w:r w:rsidRPr="008C3464">
        <w:rPr>
          <w:rStyle w:val="StyleUnderline"/>
          <w:highlight w:val="cyan"/>
        </w:rPr>
        <w:t>The costs of administering</w:t>
      </w:r>
      <w:r w:rsidRPr="008C3464">
        <w:rPr>
          <w:rStyle w:val="StyleUnderline"/>
        </w:rPr>
        <w:t xml:space="preserve"> </w:t>
      </w:r>
      <w:r w:rsidRPr="008C3464">
        <w:rPr>
          <w:sz w:val="16"/>
        </w:rPr>
        <w:t xml:space="preserve">so-called federal </w:t>
      </w:r>
      <w:r w:rsidRPr="008C3464">
        <w:rPr>
          <w:rStyle w:val="StyleUnderline"/>
        </w:rPr>
        <w:t xml:space="preserve">mandatory programs, such as </w:t>
      </w:r>
      <w:r w:rsidRPr="008C3464">
        <w:rPr>
          <w:rStyle w:val="StyleUnderline"/>
          <w:highlight w:val="cyan"/>
        </w:rPr>
        <w:t>Medicare, Medicaid, S</w:t>
      </w:r>
      <w:r w:rsidRPr="008C3464">
        <w:rPr>
          <w:rStyle w:val="StyleUnderline"/>
        </w:rPr>
        <w:t xml:space="preserve">ocial </w:t>
      </w:r>
      <w:r w:rsidRPr="008C3464">
        <w:rPr>
          <w:rStyle w:val="StyleUnderline"/>
          <w:highlight w:val="cyan"/>
        </w:rPr>
        <w:t>S</w:t>
      </w:r>
      <w:r w:rsidRPr="008C3464">
        <w:rPr>
          <w:rStyle w:val="StyleUnderline"/>
        </w:rPr>
        <w:t xml:space="preserve">ecurity, </w:t>
      </w:r>
      <w:r w:rsidRPr="008C3464">
        <w:rPr>
          <w:rStyle w:val="StyleUnderline"/>
          <w:highlight w:val="cyan"/>
        </w:rPr>
        <w:t>and SNAP</w:t>
      </w:r>
      <w:r w:rsidRPr="008C3464">
        <w:rPr>
          <w:rStyle w:val="StyleUnderline"/>
        </w:rPr>
        <w:t>, which ensures that Americans receive the retirement, health care, and food assistance on which they rely</w:t>
      </w:r>
    </w:p>
    <w:p w14:paraId="73C2FF0C" w14:textId="77777777" w:rsidR="00420218" w:rsidRPr="008C3464" w:rsidRDefault="00420218" w:rsidP="00420218">
      <w:pPr>
        <w:rPr>
          <w:sz w:val="16"/>
          <w:szCs w:val="16"/>
        </w:rPr>
      </w:pPr>
      <w:r w:rsidRPr="008C3464">
        <w:rPr>
          <w:sz w:val="16"/>
          <w:szCs w:val="16"/>
        </w:rPr>
        <w:t>Conclusion</w:t>
      </w:r>
    </w:p>
    <w:p w14:paraId="1ABF74E2" w14:textId="77777777" w:rsidR="00420218" w:rsidRPr="008C3464" w:rsidRDefault="00420218" w:rsidP="00420218">
      <w:pPr>
        <w:rPr>
          <w:sz w:val="16"/>
        </w:rPr>
      </w:pPr>
      <w:r w:rsidRPr="008C3464">
        <w:rPr>
          <w:sz w:val="16"/>
        </w:rPr>
        <w:t xml:space="preserve">Make no mistake, the budget caps proposed by Speaker McCarthy are nothing more than </w:t>
      </w:r>
      <w:r w:rsidRPr="008C3464">
        <w:rPr>
          <w:rStyle w:val="StyleUnderline"/>
          <w:highlight w:val="cyan"/>
        </w:rPr>
        <w:t>deep and devastating</w:t>
      </w:r>
      <w:r w:rsidRPr="008C3464">
        <w:rPr>
          <w:rStyle w:val="StyleUnderline"/>
        </w:rPr>
        <w:t xml:space="preserve"> budget </w:t>
      </w:r>
      <w:r w:rsidRPr="008C3464">
        <w:rPr>
          <w:rStyle w:val="StyleUnderline"/>
          <w:highlight w:val="cyan"/>
        </w:rPr>
        <w:t>cuts</w:t>
      </w:r>
      <w:r w:rsidRPr="008C3464">
        <w:rPr>
          <w:rStyle w:val="StyleUnderline"/>
        </w:rPr>
        <w:t xml:space="preserve"> that would </w:t>
      </w:r>
      <w:r w:rsidRPr="008C3464">
        <w:rPr>
          <w:rStyle w:val="StyleUnderline"/>
          <w:highlight w:val="cyan"/>
        </w:rPr>
        <w:t>hinder</w:t>
      </w:r>
      <w:r w:rsidRPr="008C3464">
        <w:rPr>
          <w:rStyle w:val="StyleUnderline"/>
        </w:rPr>
        <w:t xml:space="preserve"> </w:t>
      </w:r>
      <w:r w:rsidRPr="008C3464">
        <w:rPr>
          <w:rStyle w:val="StyleUnderline"/>
          <w:highlight w:val="cyan"/>
        </w:rPr>
        <w:t>the nation’s ability to</w:t>
      </w:r>
      <w:r w:rsidRPr="008C3464">
        <w:rPr>
          <w:rStyle w:val="StyleUnderline"/>
        </w:rPr>
        <w:t xml:space="preserve"> make the investments needed to </w:t>
      </w:r>
      <w:r w:rsidRPr="008C3464">
        <w:rPr>
          <w:rStyle w:val="StyleUnderline"/>
          <w:highlight w:val="cyan"/>
        </w:rPr>
        <w:t>promote economic growth, support workers and families, and protect the environment</w:t>
      </w:r>
      <w:r w:rsidRPr="008C3464">
        <w:rPr>
          <w:sz w:val="16"/>
          <w:highlight w:val="cyan"/>
        </w:rPr>
        <w:t xml:space="preserve">. </w:t>
      </w:r>
      <w:r w:rsidRPr="008C3464">
        <w:rPr>
          <w:sz w:val="16"/>
        </w:rPr>
        <w:t>Congress should reject this proposal and, instead, fulfill its obligations by raising, suspending, or eliminating the debt limit.</w:t>
      </w:r>
    </w:p>
    <w:p w14:paraId="07321B6B" w14:textId="77777777" w:rsidR="00420218" w:rsidRDefault="00420218" w:rsidP="00BE50A7"/>
    <w:p w14:paraId="6769CAB2" w14:textId="710E6694" w:rsidR="009A1F54" w:rsidRPr="008C3464" w:rsidRDefault="009A1F54" w:rsidP="009A1F54">
      <w:pPr>
        <w:pStyle w:val="Heading3"/>
      </w:pPr>
      <w:r>
        <w:t>1NR-</w:t>
      </w:r>
      <w:r w:rsidR="00087BE2">
        <w:t>-</w:t>
      </w:r>
      <w:r>
        <w:t>-I/L-</w:t>
      </w:r>
      <w:r w:rsidR="00087BE2">
        <w:t>-</w:t>
      </w:r>
      <w:r>
        <w:t>-AT: Bipartisan</w:t>
      </w:r>
      <w:r w:rsidR="00546442">
        <w:t>/</w:t>
      </w:r>
      <w:r w:rsidR="00420218">
        <w:t xml:space="preserve"> Bill </w:t>
      </w:r>
      <w:r w:rsidR="00546442">
        <w:t>Passes</w:t>
      </w:r>
    </w:p>
    <w:p w14:paraId="5FFF7CF6" w14:textId="77777777" w:rsidR="009A1F54" w:rsidRDefault="009A1F54" w:rsidP="00BE50A7"/>
    <w:p w14:paraId="2A496BED" w14:textId="51802725" w:rsidR="0015222F" w:rsidRPr="0015222F" w:rsidRDefault="0015222F" w:rsidP="00BE50A7">
      <w:r>
        <w:t xml:space="preserve">Note: This card is from before McCarthy broke the impasse – basically if the U/Q is newer than this it’s outdated – so it’s not a thumper to the DA but showing how Freedom Caucus could do it </w:t>
      </w:r>
      <w:r>
        <w:rPr>
          <w:u w:val="single"/>
        </w:rPr>
        <w:t xml:space="preserve">again </w:t>
      </w:r>
      <w:r>
        <w:t xml:space="preserve">as revenge for the plan. </w:t>
      </w:r>
    </w:p>
    <w:p w14:paraId="64AAC693" w14:textId="77777777" w:rsidR="0015222F" w:rsidRDefault="0015222F" w:rsidP="00BE50A7"/>
    <w:p w14:paraId="59E6F31E" w14:textId="5AAF9D37" w:rsidR="009A1F54" w:rsidRDefault="009A1F54" w:rsidP="009A1F54">
      <w:pPr>
        <w:pStyle w:val="Heading4"/>
      </w:pPr>
      <w:r>
        <w:t xml:space="preserve">Every rule vote is a partisan affair – even if </w:t>
      </w:r>
      <w:r w:rsidR="000E4294">
        <w:t>D</w:t>
      </w:r>
      <w:r>
        <w:t>ems support the spending bill</w:t>
      </w:r>
      <w:r w:rsidR="0015222F">
        <w:t xml:space="preserve">, </w:t>
      </w:r>
      <w:r>
        <w:t>they’ll vote against the rule</w:t>
      </w:r>
      <w:r w:rsidR="0015222F">
        <w:t xml:space="preserve"> to bring it to the floor</w:t>
      </w:r>
      <w:r>
        <w:t xml:space="preserve">—and </w:t>
      </w:r>
      <w:r w:rsidR="00546442">
        <w:t>the Freedom Caucus</w:t>
      </w:r>
      <w:r>
        <w:t xml:space="preserve"> can weaponize it</w:t>
      </w:r>
    </w:p>
    <w:p w14:paraId="53AE84A9" w14:textId="12A684E1" w:rsidR="009A1F54" w:rsidRDefault="009A1F54" w:rsidP="009A1F54">
      <w:r w:rsidRPr="009A1F54">
        <w:rPr>
          <w:b/>
          <w:bCs/>
          <w:sz w:val="24"/>
        </w:rPr>
        <w:t>Hulse 6-13</w:t>
      </w:r>
      <w:r>
        <w:t xml:space="preserve"> </w:t>
      </w:r>
      <w:r w:rsidRPr="009A1F54">
        <w:t xml:space="preserve">(Carl Hulse, 6-13-2023, "G.O.P. Rebels Are Breaking the Rule on Rules, Upending How the House Works," </w:t>
      </w:r>
      <w:r>
        <w:t>The New York Times</w:t>
      </w:r>
      <w:r w:rsidRPr="009A1F54">
        <w:t xml:space="preserve">, </w:t>
      </w:r>
      <w:r w:rsidRPr="008C3464">
        <w:t xml:space="preserve">Carl Hulse is the chief Washington correspondent and a veteran of more than three decades of reporting in the capital. </w:t>
      </w:r>
      <w:r w:rsidRPr="009A1F54">
        <w:t>https://www.nytimes.com/2023/06/13/us/politics/house-rules-republicans.html, accessed 6-28-2023)//</w:t>
      </w:r>
      <w:proofErr w:type="spellStart"/>
      <w:r w:rsidRPr="009A1F54">
        <w:t>Prozes</w:t>
      </w:r>
      <w:proofErr w:type="spellEnd"/>
    </w:p>
    <w:p w14:paraId="2B130159" w14:textId="19446297" w:rsidR="009A1F54" w:rsidRPr="00133BA2" w:rsidRDefault="009A1F54" w:rsidP="009A1F54">
      <w:pPr>
        <w:rPr>
          <w:rStyle w:val="StyleUnderline"/>
        </w:rPr>
      </w:pPr>
      <w:r w:rsidRPr="00133BA2">
        <w:rPr>
          <w:rStyle w:val="StyleUnderline"/>
        </w:rPr>
        <w:t xml:space="preserve">It has </w:t>
      </w:r>
      <w:r w:rsidRPr="00133BA2">
        <w:rPr>
          <w:rStyle w:val="StyleUnderline"/>
          <w:highlight w:val="cyan"/>
        </w:rPr>
        <w:t>long been an axiom of the House</w:t>
      </w:r>
      <w:r w:rsidRPr="00133BA2">
        <w:rPr>
          <w:rStyle w:val="StyleUnderline"/>
        </w:rPr>
        <w:t xml:space="preserve"> majority: </w:t>
      </w:r>
      <w:r w:rsidRPr="00133BA2">
        <w:rPr>
          <w:rStyle w:val="StyleUnderline"/>
          <w:highlight w:val="cyan"/>
        </w:rPr>
        <w:t>Vote against a piece of legislation</w:t>
      </w:r>
      <w:r w:rsidRPr="00133BA2">
        <w:rPr>
          <w:rStyle w:val="StyleUnderline"/>
        </w:rPr>
        <w:t xml:space="preserve"> put forth by your party </w:t>
      </w:r>
      <w:r w:rsidRPr="00133BA2">
        <w:rPr>
          <w:rStyle w:val="StyleUnderline"/>
          <w:highlight w:val="cyan"/>
        </w:rPr>
        <w:t>if you</w:t>
      </w:r>
      <w:r w:rsidRPr="00133BA2">
        <w:rPr>
          <w:rStyle w:val="StyleUnderline"/>
        </w:rPr>
        <w:t xml:space="preserve"> absolutely </w:t>
      </w:r>
      <w:r w:rsidRPr="00133BA2">
        <w:rPr>
          <w:rStyle w:val="StyleUnderline"/>
          <w:highlight w:val="cyan"/>
        </w:rPr>
        <w:t xml:space="preserve">must, but </w:t>
      </w:r>
      <w:r w:rsidRPr="00133BA2">
        <w:rPr>
          <w:rStyle w:val="Emphasis"/>
          <w:highlight w:val="cyan"/>
        </w:rPr>
        <w:t>never</w:t>
      </w:r>
      <w:r w:rsidRPr="00133BA2">
        <w:rPr>
          <w:rStyle w:val="Emphasis"/>
        </w:rPr>
        <w:t xml:space="preserve">, ever </w:t>
      </w:r>
      <w:r w:rsidRPr="00133BA2">
        <w:rPr>
          <w:rStyle w:val="Emphasis"/>
          <w:highlight w:val="cyan"/>
        </w:rPr>
        <w:t>vote against the “rule</w:t>
      </w:r>
      <w:r w:rsidRPr="00133BA2">
        <w:rPr>
          <w:rStyle w:val="StyleUnderline"/>
          <w:highlight w:val="cyan"/>
        </w:rPr>
        <w:t>” to bring that legislation to the floor.</w:t>
      </w:r>
    </w:p>
    <w:p w14:paraId="6DEFB335" w14:textId="6F86ECD4" w:rsidR="009A1F54" w:rsidRPr="00133BA2" w:rsidRDefault="009A1F54" w:rsidP="009A1F54">
      <w:pPr>
        <w:rPr>
          <w:rStyle w:val="StyleUnderline"/>
        </w:rPr>
      </w:pPr>
      <w:r w:rsidRPr="00133BA2">
        <w:rPr>
          <w:sz w:val="16"/>
        </w:rPr>
        <w:t xml:space="preserve">Until the last few weeks, </w:t>
      </w:r>
      <w:r w:rsidRPr="00133BA2">
        <w:rPr>
          <w:rStyle w:val="StyleUnderline"/>
        </w:rPr>
        <w:t xml:space="preserve">that </w:t>
      </w:r>
      <w:r w:rsidRPr="00133BA2">
        <w:rPr>
          <w:rStyle w:val="StyleUnderline"/>
          <w:highlight w:val="cyan"/>
        </w:rPr>
        <w:t>standard had held for</w:t>
      </w:r>
      <w:r w:rsidRPr="00133BA2">
        <w:rPr>
          <w:rStyle w:val="StyleUnderline"/>
        </w:rPr>
        <w:t xml:space="preserve"> more than two </w:t>
      </w:r>
      <w:r w:rsidRPr="00133BA2">
        <w:rPr>
          <w:rStyle w:val="StyleUnderline"/>
          <w:highlight w:val="cyan"/>
        </w:rPr>
        <w:t>decades</w:t>
      </w:r>
      <w:r w:rsidRPr="00133BA2">
        <w:rPr>
          <w:rStyle w:val="StyleUnderline"/>
        </w:rPr>
        <w:t xml:space="preserve">. But now, about a dozen </w:t>
      </w:r>
      <w:r w:rsidRPr="00133BA2">
        <w:rPr>
          <w:rStyle w:val="StyleUnderline"/>
          <w:highlight w:val="cyan"/>
        </w:rPr>
        <w:t>rebellious House Republicans</w:t>
      </w:r>
      <w:r w:rsidRPr="00133BA2">
        <w:rPr>
          <w:rStyle w:val="StyleUnderline"/>
        </w:rPr>
        <w:t xml:space="preserve"> have decided to </w:t>
      </w:r>
      <w:r w:rsidRPr="00133BA2">
        <w:rPr>
          <w:rStyle w:val="StyleUnderline"/>
          <w:highlight w:val="cyan"/>
        </w:rPr>
        <w:t>leverage</w:t>
      </w:r>
      <w:r w:rsidRPr="00133BA2">
        <w:rPr>
          <w:rStyle w:val="StyleUnderline"/>
        </w:rPr>
        <w:t xml:space="preserve"> their </w:t>
      </w:r>
      <w:r w:rsidRPr="00133BA2">
        <w:rPr>
          <w:rStyle w:val="StyleUnderline"/>
          <w:highlight w:val="cyan"/>
        </w:rPr>
        <w:t xml:space="preserve">badly needed votes on </w:t>
      </w:r>
      <w:r w:rsidRPr="00133BA2">
        <w:rPr>
          <w:rStyle w:val="StyleUnderline"/>
        </w:rPr>
        <w:t xml:space="preserve">the </w:t>
      </w:r>
      <w:r w:rsidRPr="00133BA2">
        <w:rPr>
          <w:rStyle w:val="StyleUnderline"/>
          <w:highlight w:val="cyan"/>
        </w:rPr>
        <w:t>routine procedural</w:t>
      </w:r>
      <w:r w:rsidRPr="00133BA2">
        <w:rPr>
          <w:rStyle w:val="StyleUnderline"/>
        </w:rPr>
        <w:t xml:space="preserve"> measures </w:t>
      </w:r>
      <w:r w:rsidRPr="00133BA2">
        <w:rPr>
          <w:rStyle w:val="StyleUnderline"/>
          <w:highlight w:val="cyan"/>
        </w:rPr>
        <w:t>to win policy concessions</w:t>
      </w:r>
      <w:r w:rsidRPr="00133BA2">
        <w:rPr>
          <w:rStyle w:val="StyleUnderline"/>
        </w:rPr>
        <w:t xml:space="preserve">, breaking </w:t>
      </w:r>
      <w:r w:rsidRPr="00133BA2">
        <w:rPr>
          <w:sz w:val="16"/>
        </w:rPr>
        <w:t>the</w:t>
      </w:r>
      <w:r w:rsidRPr="00133BA2">
        <w:rPr>
          <w:rStyle w:val="StyleUnderline"/>
        </w:rPr>
        <w:t xml:space="preserve"> longstanding code of party discipline and </w:t>
      </w:r>
      <w:r w:rsidRPr="00133BA2">
        <w:rPr>
          <w:rStyle w:val="StyleUnderline"/>
          <w:highlight w:val="cyan"/>
        </w:rPr>
        <w:t>threatening</w:t>
      </w:r>
      <w:r w:rsidRPr="00133BA2">
        <w:rPr>
          <w:rStyle w:val="StyleUnderline"/>
        </w:rPr>
        <w:t xml:space="preserve"> </w:t>
      </w:r>
      <w:r w:rsidRPr="00133BA2">
        <w:rPr>
          <w:sz w:val="16"/>
        </w:rPr>
        <w:t>the</w:t>
      </w:r>
      <w:r w:rsidRPr="00133BA2">
        <w:rPr>
          <w:rStyle w:val="StyleUnderline"/>
        </w:rPr>
        <w:t xml:space="preserve"> traditional </w:t>
      </w:r>
      <w:r w:rsidRPr="00133BA2">
        <w:rPr>
          <w:rStyle w:val="StyleUnderline"/>
          <w:highlight w:val="cyan"/>
        </w:rPr>
        <w:t>operation of the House.</w:t>
      </w:r>
    </w:p>
    <w:p w14:paraId="61594394" w14:textId="29BB331E" w:rsidR="009A1F54" w:rsidRPr="00133BA2" w:rsidRDefault="009A1F54" w:rsidP="009A1F54">
      <w:pPr>
        <w:rPr>
          <w:rStyle w:val="StyleUnderline"/>
        </w:rPr>
      </w:pPr>
      <w:r w:rsidRPr="00133BA2">
        <w:rPr>
          <w:sz w:val="16"/>
        </w:rPr>
        <w:t>“Who cares?” asked Representative Eli Crane of Arizona, one of the members of the far-</w:t>
      </w:r>
      <w:r w:rsidRPr="00133BA2">
        <w:rPr>
          <w:rStyle w:val="StyleUnderline"/>
        </w:rPr>
        <w:t>right House Freedom Caucus</w:t>
      </w:r>
      <w:r w:rsidRPr="00133BA2">
        <w:rPr>
          <w:sz w:val="16"/>
        </w:rPr>
        <w:t xml:space="preserve"> who </w:t>
      </w:r>
      <w:r w:rsidRPr="00133BA2">
        <w:rPr>
          <w:rStyle w:val="StyleUnderline"/>
        </w:rPr>
        <w:t>broke with their party on the rule</w:t>
      </w:r>
      <w:r w:rsidRPr="00133BA2">
        <w:rPr>
          <w:sz w:val="16"/>
        </w:rPr>
        <w:t xml:space="preserve"> last week, resulting in </w:t>
      </w:r>
      <w:r w:rsidRPr="00133BA2">
        <w:rPr>
          <w:rStyle w:val="StyleUnderline"/>
        </w:rPr>
        <w:t>a very rare defeat that ground the chamber to a halt for a week.</w:t>
      </w:r>
    </w:p>
    <w:p w14:paraId="7FB2EC9A" w14:textId="0DA4BC60" w:rsidR="009A1F54" w:rsidRPr="00133BA2" w:rsidRDefault="009A1F54" w:rsidP="009A1F54">
      <w:pPr>
        <w:rPr>
          <w:rStyle w:val="StyleUnderline"/>
        </w:rPr>
      </w:pPr>
      <w:r w:rsidRPr="00133BA2">
        <w:rPr>
          <w:sz w:val="16"/>
        </w:rPr>
        <w:t>“</w:t>
      </w:r>
      <w:r w:rsidRPr="00133BA2">
        <w:rPr>
          <w:rStyle w:val="StyleUnderline"/>
        </w:rPr>
        <w:t>I could care less, and neither could my voters</w:t>
      </w:r>
      <w:r w:rsidRPr="00133BA2">
        <w:rPr>
          <w:sz w:val="16"/>
        </w:rPr>
        <w:t>,” he said about violating a House norm</w:t>
      </w:r>
      <w:r w:rsidRPr="00133BA2">
        <w:rPr>
          <w:rStyle w:val="StyleUnderline"/>
        </w:rPr>
        <w:t>. “</w:t>
      </w:r>
      <w:r w:rsidRPr="00133BA2">
        <w:rPr>
          <w:rStyle w:val="StyleUnderline"/>
          <w:highlight w:val="cyan"/>
        </w:rPr>
        <w:t>Tradition be damned</w:t>
      </w:r>
      <w:r w:rsidRPr="00133BA2">
        <w:rPr>
          <w:rStyle w:val="StyleUnderline"/>
        </w:rPr>
        <w:t>; we have to change the way this town works.”</w:t>
      </w:r>
    </w:p>
    <w:p w14:paraId="4189B73A" w14:textId="03DB6461" w:rsidR="009A1F54" w:rsidRPr="00133BA2" w:rsidRDefault="009A1F54" w:rsidP="009A1F54">
      <w:pPr>
        <w:rPr>
          <w:rStyle w:val="StyleUnderline"/>
        </w:rPr>
      </w:pPr>
      <w:r w:rsidRPr="00133BA2">
        <w:rPr>
          <w:sz w:val="16"/>
        </w:rPr>
        <w:t xml:space="preserve">But making such changes would </w:t>
      </w:r>
      <w:r w:rsidRPr="00133BA2">
        <w:rPr>
          <w:rStyle w:val="StyleUnderline"/>
        </w:rPr>
        <w:t>fundamentally alter the nature of the House</w:t>
      </w:r>
      <w:r w:rsidRPr="00133BA2">
        <w:rPr>
          <w:sz w:val="16"/>
        </w:rPr>
        <w:t xml:space="preserve">. Unlike the Senate, where consensus is required to move forward on virtually anything, </w:t>
      </w:r>
      <w:r w:rsidRPr="00AC2C6C">
        <w:rPr>
          <w:rStyle w:val="StyleUnderline"/>
        </w:rPr>
        <w:t xml:space="preserve">the </w:t>
      </w:r>
      <w:r w:rsidRPr="00AC2C6C">
        <w:rPr>
          <w:rStyle w:val="StyleUnderline"/>
          <w:highlight w:val="cyan"/>
        </w:rPr>
        <w:t>House operates</w:t>
      </w:r>
      <w:r w:rsidRPr="00133BA2">
        <w:rPr>
          <w:rStyle w:val="StyleUnderline"/>
        </w:rPr>
        <w:t xml:space="preserve"> </w:t>
      </w:r>
      <w:r w:rsidRPr="00AC2C6C">
        <w:rPr>
          <w:rStyle w:val="StyleUnderline"/>
          <w:highlight w:val="cyan"/>
        </w:rPr>
        <w:t>according to</w:t>
      </w:r>
      <w:r w:rsidRPr="00133BA2">
        <w:rPr>
          <w:rStyle w:val="StyleUnderline"/>
        </w:rPr>
        <w:t xml:space="preserve"> strict </w:t>
      </w:r>
      <w:r w:rsidRPr="00AC2C6C">
        <w:rPr>
          <w:rStyle w:val="StyleUnderline"/>
          <w:highlight w:val="cyan"/>
        </w:rPr>
        <w:t xml:space="preserve">majority rule, making party unity </w:t>
      </w:r>
      <w:r w:rsidRPr="00133BA2">
        <w:rPr>
          <w:rStyle w:val="StyleUnderline"/>
          <w:highlight w:val="cyan"/>
        </w:rPr>
        <w:t>critical to</w:t>
      </w:r>
      <w:r w:rsidRPr="00133BA2">
        <w:rPr>
          <w:rStyle w:val="StyleUnderline"/>
        </w:rPr>
        <w:t xml:space="preserve"> the smooth </w:t>
      </w:r>
      <w:r w:rsidRPr="00AC2C6C">
        <w:rPr>
          <w:rStyle w:val="StyleUnderline"/>
          <w:highlight w:val="cyan"/>
        </w:rPr>
        <w:t xml:space="preserve">functioning </w:t>
      </w:r>
      <w:r w:rsidRPr="00AC2C6C">
        <w:rPr>
          <w:rStyle w:val="StyleUnderline"/>
        </w:rPr>
        <w:t>of business</w:t>
      </w:r>
      <w:r w:rsidRPr="00AC2C6C">
        <w:rPr>
          <w:rStyle w:val="StyleUnderline"/>
          <w:highlight w:val="cyan"/>
        </w:rPr>
        <w:t>.</w:t>
      </w:r>
    </w:p>
    <w:p w14:paraId="5B4709E1" w14:textId="77777777" w:rsidR="009A1F54" w:rsidRPr="00133BA2" w:rsidRDefault="009A1F54" w:rsidP="009A1F54">
      <w:pPr>
        <w:rPr>
          <w:rStyle w:val="StyleUnderline"/>
        </w:rPr>
      </w:pPr>
      <w:r w:rsidRPr="00133BA2">
        <w:rPr>
          <w:sz w:val="16"/>
        </w:rPr>
        <w:t xml:space="preserve">It could </w:t>
      </w:r>
      <w:r w:rsidRPr="00133BA2">
        <w:rPr>
          <w:rStyle w:val="StyleUnderline"/>
        </w:rPr>
        <w:t xml:space="preserve">also greatly complicate life for Speaker Kevin McCarthy, with potentially </w:t>
      </w:r>
      <w:r w:rsidRPr="00133BA2">
        <w:rPr>
          <w:rStyle w:val="Emphasis"/>
        </w:rPr>
        <w:t>disastrous consequences</w:t>
      </w:r>
      <w:r w:rsidRPr="00133BA2">
        <w:rPr>
          <w:sz w:val="16"/>
        </w:rPr>
        <w:t xml:space="preserve"> for the country. </w:t>
      </w:r>
      <w:r w:rsidRPr="00133BA2">
        <w:rPr>
          <w:rStyle w:val="StyleUnderline"/>
        </w:rPr>
        <w:t xml:space="preserve">With a razor-thin margin of control, if all Democrats are present and voting “no,” </w:t>
      </w:r>
      <w:r w:rsidRPr="00133BA2">
        <w:rPr>
          <w:rStyle w:val="StyleUnderline"/>
          <w:highlight w:val="cyan"/>
        </w:rPr>
        <w:t>he can afford to lose no more than four Republicans</w:t>
      </w:r>
      <w:r w:rsidRPr="00133BA2">
        <w:rPr>
          <w:rStyle w:val="StyleUnderline"/>
        </w:rPr>
        <w:t xml:space="preserve"> and still win approval of the rules that are required to bring </w:t>
      </w:r>
      <w:r w:rsidRPr="00133BA2">
        <w:rPr>
          <w:sz w:val="16"/>
        </w:rPr>
        <w:t xml:space="preserve">most major </w:t>
      </w:r>
      <w:r w:rsidRPr="00133BA2">
        <w:rPr>
          <w:rStyle w:val="StyleUnderline"/>
        </w:rPr>
        <w:t>legislation to the floor.</w:t>
      </w:r>
    </w:p>
    <w:p w14:paraId="11555D72" w14:textId="1C02FCF5" w:rsidR="009A1F54" w:rsidRPr="00133BA2" w:rsidRDefault="009A1F54" w:rsidP="009A1F54">
      <w:pPr>
        <w:rPr>
          <w:rStyle w:val="StyleUnderline"/>
        </w:rPr>
      </w:pPr>
      <w:r w:rsidRPr="00133BA2">
        <w:rPr>
          <w:rStyle w:val="StyleUnderline"/>
          <w:highlight w:val="cyan"/>
        </w:rPr>
        <w:t>Should the group</w:t>
      </w:r>
      <w:r w:rsidRPr="00133BA2">
        <w:rPr>
          <w:rStyle w:val="StyleUnderline"/>
        </w:rPr>
        <w:t xml:space="preserve"> of Republicans </w:t>
      </w:r>
      <w:r w:rsidRPr="00133BA2">
        <w:rPr>
          <w:rStyle w:val="StyleUnderline"/>
          <w:highlight w:val="cyan"/>
        </w:rPr>
        <w:t>continue</w:t>
      </w:r>
      <w:r w:rsidRPr="00133BA2">
        <w:rPr>
          <w:rStyle w:val="StyleUnderline"/>
        </w:rPr>
        <w:t xml:space="preserve"> their </w:t>
      </w:r>
      <w:r w:rsidRPr="00133BA2">
        <w:rPr>
          <w:rStyle w:val="StyleUnderline"/>
          <w:highlight w:val="cyan"/>
        </w:rPr>
        <w:t>procedural resistance</w:t>
      </w:r>
      <w:r w:rsidRPr="00133BA2">
        <w:rPr>
          <w:rStyle w:val="StyleUnderline"/>
        </w:rPr>
        <w:t xml:space="preserve">, it </w:t>
      </w:r>
      <w:r w:rsidRPr="00133BA2">
        <w:rPr>
          <w:rStyle w:val="StyleUnderline"/>
          <w:highlight w:val="cyan"/>
        </w:rPr>
        <w:t>would</w:t>
      </w:r>
      <w:r w:rsidRPr="00133BA2">
        <w:rPr>
          <w:rStyle w:val="StyleUnderline"/>
        </w:rPr>
        <w:t xml:space="preserve"> sow chaos for Mr. McCarthy’s efforts to legislate,</w:t>
      </w:r>
      <w:r>
        <w:t xml:space="preserve"> potentially </w:t>
      </w:r>
      <w:r w:rsidRPr="00133BA2">
        <w:rPr>
          <w:rStyle w:val="StyleUnderline"/>
          <w:highlight w:val="cyan"/>
        </w:rPr>
        <w:t>upend</w:t>
      </w:r>
      <w:r w:rsidRPr="00133BA2">
        <w:rPr>
          <w:rStyle w:val="StyleUnderline"/>
        </w:rPr>
        <w:t xml:space="preserve">ing </w:t>
      </w:r>
      <w:r w:rsidRPr="00133BA2">
        <w:rPr>
          <w:rStyle w:val="StyleUnderline"/>
          <w:highlight w:val="cyan"/>
        </w:rPr>
        <w:t>the</w:t>
      </w:r>
      <w:r w:rsidRPr="00133BA2">
        <w:rPr>
          <w:rStyle w:val="StyleUnderline"/>
        </w:rPr>
        <w:t xml:space="preserve"> consideration of government </w:t>
      </w:r>
      <w:r w:rsidRPr="00133BA2">
        <w:rPr>
          <w:rStyle w:val="StyleUnderline"/>
          <w:highlight w:val="cyan"/>
        </w:rPr>
        <w:t>spending bill</w:t>
      </w:r>
      <w:r w:rsidRPr="00133BA2">
        <w:rPr>
          <w:rStyle w:val="StyleUnderline"/>
        </w:rPr>
        <w:t xml:space="preserve">s needed to avert a shutdown this fall. Their new strategy </w:t>
      </w:r>
      <w:r w:rsidRPr="00133BA2">
        <w:rPr>
          <w:rStyle w:val="StyleUnderline"/>
          <w:highlight w:val="cyan"/>
        </w:rPr>
        <w:t>gives the mutineers</w:t>
      </w:r>
      <w:r w:rsidRPr="00133BA2">
        <w:t>, who lack the votes to oust Mr. McCarthy,</w:t>
      </w:r>
      <w:r w:rsidRPr="00133BA2">
        <w:rPr>
          <w:rStyle w:val="StyleUnderline"/>
        </w:rPr>
        <w:t xml:space="preserve"> </w:t>
      </w:r>
      <w:r w:rsidRPr="00133BA2">
        <w:rPr>
          <w:rStyle w:val="StyleUnderline"/>
          <w:highlight w:val="cyan"/>
        </w:rPr>
        <w:t>significant power</w:t>
      </w:r>
      <w:r w:rsidRPr="00133BA2">
        <w:rPr>
          <w:rStyle w:val="StyleUnderline"/>
        </w:rPr>
        <w:t xml:space="preserve"> over the speaker and </w:t>
      </w:r>
      <w:r w:rsidRPr="00133BA2">
        <w:t xml:space="preserve">his </w:t>
      </w:r>
      <w:r w:rsidRPr="00133BA2">
        <w:rPr>
          <w:rStyle w:val="StyleUnderline"/>
        </w:rPr>
        <w:t>agenda.</w:t>
      </w:r>
    </w:p>
    <w:p w14:paraId="6892E4A4" w14:textId="2FDC1916" w:rsidR="009A1F54" w:rsidRPr="00AC2C6C" w:rsidRDefault="009A1F54" w:rsidP="009A1F54">
      <w:pPr>
        <w:rPr>
          <w:sz w:val="16"/>
        </w:rPr>
      </w:pPr>
      <w:r w:rsidRPr="00AC2C6C">
        <w:rPr>
          <w:rStyle w:val="StyleUnderline"/>
        </w:rPr>
        <w:t xml:space="preserve">They were outraged over Mr. McCarthy’s deal with </w:t>
      </w:r>
      <w:r w:rsidRPr="00AC2C6C">
        <w:rPr>
          <w:sz w:val="16"/>
        </w:rPr>
        <w:t>President</w:t>
      </w:r>
      <w:r w:rsidRPr="00AC2C6C">
        <w:rPr>
          <w:rStyle w:val="StyleUnderline"/>
        </w:rPr>
        <w:t xml:space="preserve"> Biden to suspend the debt limit</w:t>
      </w:r>
      <w:r w:rsidRPr="00AC2C6C">
        <w:rPr>
          <w:sz w:val="16"/>
        </w:rPr>
        <w:t xml:space="preserve"> and avert a federal default, which included </w:t>
      </w:r>
      <w:r w:rsidRPr="00AC2C6C">
        <w:rPr>
          <w:rStyle w:val="StyleUnderline"/>
        </w:rPr>
        <w:t>spending caps far higher than what House Republicans had endorsed</w:t>
      </w:r>
      <w:r w:rsidRPr="00AC2C6C">
        <w:rPr>
          <w:sz w:val="16"/>
        </w:rPr>
        <w:t>.</w:t>
      </w:r>
    </w:p>
    <w:p w14:paraId="665A4FBA" w14:textId="77777777" w:rsidR="009A1F54" w:rsidRPr="00AC2C6C" w:rsidRDefault="009A1F54" w:rsidP="009A1F54">
      <w:pPr>
        <w:rPr>
          <w:sz w:val="16"/>
        </w:rPr>
      </w:pPr>
      <w:r w:rsidRPr="00AC2C6C">
        <w:rPr>
          <w:sz w:val="16"/>
        </w:rPr>
        <w:t xml:space="preserve">Mr. </w:t>
      </w:r>
      <w:r w:rsidRPr="00AC2C6C">
        <w:rPr>
          <w:rStyle w:val="StyleUnderline"/>
        </w:rPr>
        <w:t>McCarthy met with the rebels</w:t>
      </w:r>
      <w:r w:rsidRPr="00AC2C6C">
        <w:rPr>
          <w:sz w:val="16"/>
        </w:rPr>
        <w:t xml:space="preserve"> on Monday and </w:t>
      </w:r>
      <w:r w:rsidRPr="00AC2C6C">
        <w:rPr>
          <w:rStyle w:val="StyleUnderline"/>
        </w:rPr>
        <w:t xml:space="preserve">appeared to </w:t>
      </w:r>
      <w:r w:rsidRPr="00AC2C6C">
        <w:rPr>
          <w:rStyle w:val="Emphasis"/>
        </w:rPr>
        <w:t>quell the procedural mutiny</w:t>
      </w:r>
      <w:r w:rsidRPr="00AC2C6C">
        <w:rPr>
          <w:rStyle w:val="StyleUnderline"/>
        </w:rPr>
        <w:t xml:space="preserve"> at least temporarily by offering new assurances, and the House got back to business on Tuesday</w:t>
      </w:r>
      <w:r w:rsidRPr="00AC2C6C">
        <w:rPr>
          <w:sz w:val="16"/>
        </w:rPr>
        <w:t>. It passed, nearly along party lines, legislation that would kill a federal rule placing stricter restrictions on pistols with stabilizing braces, acting on a top priority of the anti-gun-control right that is all but certain to stall in the Democratic-led Senate.</w:t>
      </w:r>
    </w:p>
    <w:p w14:paraId="5CB61595" w14:textId="425D9AA8" w:rsidR="009A1F54" w:rsidRPr="00AC2C6C" w:rsidRDefault="009A1F54" w:rsidP="009A1F54">
      <w:pPr>
        <w:rPr>
          <w:sz w:val="16"/>
        </w:rPr>
      </w:pPr>
      <w:r w:rsidRPr="00AC2C6C">
        <w:rPr>
          <w:sz w:val="16"/>
        </w:rPr>
        <w:t xml:space="preserve">But </w:t>
      </w:r>
      <w:r w:rsidRPr="00AC2C6C">
        <w:rPr>
          <w:rStyle w:val="StyleUnderline"/>
        </w:rPr>
        <w:t xml:space="preserve">the </w:t>
      </w:r>
      <w:r w:rsidRPr="00AC2C6C">
        <w:rPr>
          <w:rStyle w:val="StyleUnderline"/>
          <w:highlight w:val="cyan"/>
        </w:rPr>
        <w:t>insurgents</w:t>
      </w:r>
      <w:r w:rsidRPr="00AC2C6C">
        <w:rPr>
          <w:rStyle w:val="StyleUnderline"/>
        </w:rPr>
        <w:t xml:space="preserve"> said they had explicitly </w:t>
      </w:r>
      <w:r w:rsidRPr="00AC2C6C">
        <w:rPr>
          <w:rStyle w:val="StyleUnderline"/>
          <w:highlight w:val="cyan"/>
        </w:rPr>
        <w:t xml:space="preserve">refused to promise to vote for </w:t>
      </w:r>
      <w:r w:rsidRPr="00AC2C6C">
        <w:rPr>
          <w:rStyle w:val="Emphasis"/>
          <w:highlight w:val="cyan"/>
        </w:rPr>
        <w:t>rules</w:t>
      </w:r>
      <w:r w:rsidRPr="00AC2C6C">
        <w:rPr>
          <w:rStyle w:val="StyleUnderline"/>
          <w:highlight w:val="cyan"/>
        </w:rPr>
        <w:t xml:space="preserve"> in the future</w:t>
      </w:r>
      <w:r w:rsidRPr="00AC2C6C">
        <w:rPr>
          <w:rStyle w:val="StyleUnderline"/>
        </w:rPr>
        <w:t xml:space="preserve">, and would </w:t>
      </w:r>
      <w:r w:rsidRPr="00AC2C6C">
        <w:rPr>
          <w:rStyle w:val="StyleUnderline"/>
          <w:highlight w:val="cyan"/>
        </w:rPr>
        <w:t xml:space="preserve">have </w:t>
      </w:r>
      <w:r w:rsidRPr="00AC2C6C">
        <w:rPr>
          <w:rStyle w:val="Emphasis"/>
          <w:highlight w:val="cyan"/>
        </w:rPr>
        <w:t>no problem defeating</w:t>
      </w:r>
      <w:r w:rsidRPr="00AC2C6C">
        <w:rPr>
          <w:rStyle w:val="StyleUnderline"/>
          <w:highlight w:val="cyan"/>
        </w:rPr>
        <w:t xml:space="preserve"> them</w:t>
      </w:r>
      <w:r w:rsidRPr="00AC2C6C">
        <w:rPr>
          <w:rStyle w:val="StyleUnderline"/>
        </w:rPr>
        <w:t xml:space="preserve"> in the weeks ahead should Mr. McCarthy fail to share power</w:t>
      </w:r>
      <w:r w:rsidRPr="00AC2C6C">
        <w:rPr>
          <w:sz w:val="16"/>
        </w:rPr>
        <w:t xml:space="preserve"> with them in the ways they demanded.</w:t>
      </w:r>
    </w:p>
    <w:p w14:paraId="12AEB6D0" w14:textId="06B755A7" w:rsidR="009A1F54" w:rsidRPr="00AC2C6C" w:rsidRDefault="009A1F54" w:rsidP="009A1F54">
      <w:pPr>
        <w:rPr>
          <w:sz w:val="16"/>
          <w:szCs w:val="16"/>
        </w:rPr>
      </w:pPr>
      <w:r w:rsidRPr="00AC2C6C">
        <w:rPr>
          <w:sz w:val="16"/>
          <w:szCs w:val="16"/>
        </w:rPr>
        <w:t>“Each day there’s another challenge,” Mr. McCarthy said. “I just wake up every day, pray for the patience of Job and find a solution. We work forward.”</w:t>
      </w:r>
    </w:p>
    <w:p w14:paraId="69837F3F" w14:textId="4D9FA45F" w:rsidR="009A1F54" w:rsidRPr="00AC2C6C" w:rsidRDefault="009A1F54" w:rsidP="009A1F54">
      <w:pPr>
        <w:rPr>
          <w:sz w:val="16"/>
        </w:rPr>
      </w:pPr>
      <w:r w:rsidRPr="00AC2C6C">
        <w:rPr>
          <w:sz w:val="16"/>
        </w:rPr>
        <w:t xml:space="preserve">While little noticed by the public, </w:t>
      </w:r>
      <w:r w:rsidRPr="00AC2C6C">
        <w:rPr>
          <w:rStyle w:val="StyleUnderline"/>
        </w:rPr>
        <w:t xml:space="preserve">House </w:t>
      </w:r>
      <w:r w:rsidRPr="00AC2C6C">
        <w:rPr>
          <w:rStyle w:val="StyleUnderline"/>
          <w:highlight w:val="cyan"/>
        </w:rPr>
        <w:t>rules are fundamental to</w:t>
      </w:r>
      <w:r w:rsidRPr="00AC2C6C">
        <w:rPr>
          <w:rStyle w:val="StyleUnderline"/>
        </w:rPr>
        <w:t xml:space="preserve"> the </w:t>
      </w:r>
      <w:r w:rsidRPr="00AC2C6C">
        <w:rPr>
          <w:rStyle w:val="StyleUnderline"/>
          <w:highlight w:val="cyan"/>
        </w:rPr>
        <w:t>functioning of the chamber</w:t>
      </w:r>
      <w:r w:rsidRPr="00AC2C6C">
        <w:rPr>
          <w:rStyle w:val="StyleUnderline"/>
        </w:rPr>
        <w:t>. They</w:t>
      </w:r>
      <w:r w:rsidRPr="00AC2C6C">
        <w:rPr>
          <w:sz w:val="16"/>
        </w:rPr>
        <w:t xml:space="preserve"> put the agenda firmly in the hands of the majority, </w:t>
      </w:r>
      <w:r w:rsidRPr="00AC2C6C">
        <w:rPr>
          <w:rStyle w:val="StyleUnderline"/>
        </w:rPr>
        <w:t>allowing the party in power to control what legislation is considered and what changes may be proposed.</w:t>
      </w:r>
      <w:r w:rsidRPr="00AC2C6C">
        <w:rPr>
          <w:sz w:val="16"/>
        </w:rPr>
        <w:t xml:space="preserve"> Past speakers of both parties have made supporting the rules a strict test of party loyalty, and </w:t>
      </w:r>
      <w:r w:rsidRPr="00AC2C6C">
        <w:rPr>
          <w:rStyle w:val="StyleUnderline"/>
        </w:rPr>
        <w:t>lawmakers would defect on them at risk of punishment</w:t>
      </w:r>
      <w:r w:rsidRPr="00AC2C6C">
        <w:rPr>
          <w:sz w:val="16"/>
        </w:rPr>
        <w:t xml:space="preserve"> such as losing committee posts or having their legislation bottled up.</w:t>
      </w:r>
    </w:p>
    <w:p w14:paraId="5B635D2C" w14:textId="239E3080" w:rsidR="009A1F54" w:rsidRPr="00AC2C6C" w:rsidRDefault="009A1F54" w:rsidP="009A1F54">
      <w:pPr>
        <w:rPr>
          <w:sz w:val="16"/>
        </w:rPr>
      </w:pPr>
      <w:r w:rsidRPr="00AC2C6C">
        <w:rPr>
          <w:sz w:val="16"/>
        </w:rPr>
        <w:t xml:space="preserve">But </w:t>
      </w:r>
      <w:r w:rsidRPr="00AC2C6C">
        <w:rPr>
          <w:rStyle w:val="StyleUnderline"/>
        </w:rPr>
        <w:t>hard-right conservatives suspicious of Mr. McCarthy’s</w:t>
      </w:r>
      <w:r w:rsidRPr="00AC2C6C">
        <w:rPr>
          <w:sz w:val="16"/>
        </w:rPr>
        <w:t xml:space="preserve"> conservative bona fides </w:t>
      </w:r>
      <w:r w:rsidRPr="00AC2C6C">
        <w:rPr>
          <w:rStyle w:val="StyleUnderline"/>
        </w:rPr>
        <w:t>have had the</w:t>
      </w:r>
      <w:r w:rsidRPr="00AC2C6C">
        <w:rPr>
          <w:sz w:val="16"/>
        </w:rPr>
        <w:t xml:space="preserve"> usually obscure </w:t>
      </w:r>
      <w:r w:rsidRPr="00AC2C6C">
        <w:rPr>
          <w:rStyle w:val="StyleUnderline"/>
        </w:rPr>
        <w:t>rules process in their sights</w:t>
      </w:r>
      <w:r w:rsidRPr="00AC2C6C">
        <w:rPr>
          <w:sz w:val="16"/>
        </w:rPr>
        <w:t xml:space="preserve"> since he had to fight for his speakership in January. Among the concessions he made was an agreement to put three of the most conservative members of the House on the Rules Committee, usually an organ of the speaker.</w:t>
      </w:r>
    </w:p>
    <w:p w14:paraId="57053BEA" w14:textId="63DEA907" w:rsidR="009A1F54" w:rsidRPr="00AC2C6C" w:rsidRDefault="009A1F54" w:rsidP="009A1F54">
      <w:pPr>
        <w:rPr>
          <w:sz w:val="16"/>
          <w:szCs w:val="16"/>
        </w:rPr>
      </w:pPr>
      <w:r w:rsidRPr="00AC2C6C">
        <w:rPr>
          <w:sz w:val="16"/>
          <w:szCs w:val="16"/>
        </w:rPr>
        <w:t>The committee narrowly sent the debt limit legislation to the floor late last month over the objections of two Freedom Caucus members on the panel. But more than two dozen Republicans opposed the rule to allow the compromise to be considered, forcing Mr. McCarthy to rely on Democrats to cross party lines and rescue the bill. It was an extraordinary turn that underscored the speaker’s weak grip on his conference, and angered conservatives even more.</w:t>
      </w:r>
    </w:p>
    <w:p w14:paraId="4D7745F1" w14:textId="3A62302B" w:rsidR="009A1F54" w:rsidRPr="00AC2C6C" w:rsidRDefault="009A1F54" w:rsidP="009A1F54">
      <w:pPr>
        <w:rPr>
          <w:sz w:val="16"/>
        </w:rPr>
      </w:pPr>
      <w:r w:rsidRPr="00AC2C6C">
        <w:rPr>
          <w:rStyle w:val="StyleUnderline"/>
          <w:highlight w:val="cyan"/>
        </w:rPr>
        <w:t>Democrats</w:t>
      </w:r>
      <w:r w:rsidRPr="00AC2C6C">
        <w:rPr>
          <w:rStyle w:val="StyleUnderline"/>
        </w:rPr>
        <w:t xml:space="preserve"> were </w:t>
      </w:r>
      <w:r w:rsidRPr="00AC2C6C">
        <w:rPr>
          <w:rStyle w:val="StyleUnderline"/>
          <w:highlight w:val="cyan"/>
        </w:rPr>
        <w:t>not about to help Republicans</w:t>
      </w:r>
      <w:r w:rsidRPr="00AC2C6C">
        <w:rPr>
          <w:rStyle w:val="StyleUnderline"/>
        </w:rPr>
        <w:t xml:space="preserve"> last week when 11 far-right conservatives opposed the rule</w:t>
      </w:r>
      <w:r w:rsidRPr="00AC2C6C">
        <w:rPr>
          <w:sz w:val="16"/>
        </w:rPr>
        <w:t xml:space="preserve"> on a political messaging bill about gas appliances that had no chance of becoming law. </w:t>
      </w:r>
      <w:r w:rsidRPr="00AC2C6C">
        <w:rPr>
          <w:rStyle w:val="StyleUnderline"/>
        </w:rPr>
        <w:t xml:space="preserve">It was the </w:t>
      </w:r>
      <w:r w:rsidRPr="00AC2C6C">
        <w:rPr>
          <w:rStyle w:val="StyleUnderline"/>
          <w:highlight w:val="cyan"/>
        </w:rPr>
        <w:t>first time since 2002 that a rule had been defeated</w:t>
      </w:r>
      <w:r w:rsidRPr="00AC2C6C">
        <w:rPr>
          <w:rStyle w:val="StyleUnderline"/>
        </w:rPr>
        <w:t xml:space="preserve">, and it stunned the House, </w:t>
      </w:r>
      <w:r w:rsidRPr="00AC2C6C">
        <w:rPr>
          <w:rStyle w:val="StyleUnderline"/>
          <w:highlight w:val="cyan"/>
        </w:rPr>
        <w:t>leaving</w:t>
      </w:r>
      <w:r w:rsidRPr="00AC2C6C">
        <w:rPr>
          <w:rStyle w:val="StyleUnderline"/>
        </w:rPr>
        <w:t xml:space="preserve"> Mr. </w:t>
      </w:r>
      <w:r w:rsidRPr="00AC2C6C">
        <w:rPr>
          <w:rStyle w:val="StyleUnderline"/>
          <w:highlight w:val="cyan"/>
        </w:rPr>
        <w:t>McCarthy unable to put any bills on the floor</w:t>
      </w:r>
      <w:r w:rsidRPr="00AC2C6C">
        <w:rPr>
          <w:rStyle w:val="StyleUnderline"/>
        </w:rPr>
        <w:t>. Lacking a governing majority as the hard right refused to relent, he sent lawmakers home</w:t>
      </w:r>
      <w:r w:rsidRPr="00AC2C6C">
        <w:rPr>
          <w:sz w:val="16"/>
        </w:rPr>
        <w:t xml:space="preserve"> for the week.</w:t>
      </w:r>
    </w:p>
    <w:p w14:paraId="1E47DD6E" w14:textId="7294327F" w:rsidR="009A1F54" w:rsidRPr="00AC2C6C" w:rsidRDefault="009A1F54" w:rsidP="009A1F54">
      <w:pPr>
        <w:rPr>
          <w:sz w:val="16"/>
        </w:rPr>
      </w:pPr>
      <w:r w:rsidRPr="00AC2C6C">
        <w:rPr>
          <w:rStyle w:val="StyleUnderline"/>
        </w:rPr>
        <w:t>In a series of meetings after the floor revolt</w:t>
      </w:r>
      <w:r w:rsidRPr="00AC2C6C">
        <w:rPr>
          <w:sz w:val="16"/>
        </w:rPr>
        <w:t xml:space="preserve">, </w:t>
      </w:r>
      <w:r w:rsidRPr="00AC2C6C">
        <w:rPr>
          <w:rStyle w:val="StyleUnderline"/>
        </w:rPr>
        <w:t>Mr. McCarthy and the Freedom Caucus members sought</w:t>
      </w:r>
      <w:r w:rsidRPr="00AC2C6C">
        <w:rPr>
          <w:sz w:val="16"/>
        </w:rPr>
        <w:t xml:space="preserve"> to find some </w:t>
      </w:r>
      <w:r w:rsidRPr="00AC2C6C">
        <w:rPr>
          <w:rStyle w:val="StyleUnderline"/>
        </w:rPr>
        <w:t>accommodation, with the far-right Republicans demanding more say in determining what bills reach the floor, particularly the spending bill</w:t>
      </w:r>
      <w:r w:rsidRPr="00AC2C6C">
        <w:rPr>
          <w:sz w:val="16"/>
        </w:rPr>
        <w:t>s that are beginning to take shape.</w:t>
      </w:r>
    </w:p>
    <w:p w14:paraId="049A0C15" w14:textId="0C0479FB" w:rsidR="009A1F54" w:rsidRPr="00AC2C6C" w:rsidRDefault="009A1F54" w:rsidP="009A1F54">
      <w:pPr>
        <w:rPr>
          <w:sz w:val="16"/>
        </w:rPr>
      </w:pPr>
      <w:r w:rsidRPr="00AC2C6C">
        <w:rPr>
          <w:sz w:val="16"/>
        </w:rPr>
        <w:t xml:space="preserve">In trying </w:t>
      </w:r>
      <w:r w:rsidRPr="00AC2C6C">
        <w:rPr>
          <w:rStyle w:val="StyleUnderline"/>
        </w:rPr>
        <w:t>to mollify the rebelling lawmakers</w:t>
      </w:r>
      <w:r w:rsidRPr="00AC2C6C">
        <w:rPr>
          <w:sz w:val="16"/>
        </w:rPr>
        <w:t xml:space="preserve">, Representative Kay </w:t>
      </w:r>
      <w:r w:rsidRPr="00AC2C6C">
        <w:rPr>
          <w:rStyle w:val="StyleUnderline"/>
        </w:rPr>
        <w:t>Granger</w:t>
      </w:r>
      <w:r w:rsidRPr="00AC2C6C">
        <w:rPr>
          <w:sz w:val="16"/>
        </w:rPr>
        <w:t xml:space="preserve">, Republican of Texas and the chairwoman of the Appropriations Committee, </w:t>
      </w:r>
      <w:r w:rsidRPr="00AC2C6C">
        <w:rPr>
          <w:rStyle w:val="StyleUnderline"/>
        </w:rPr>
        <w:t>said</w:t>
      </w:r>
      <w:r w:rsidRPr="00AC2C6C">
        <w:rPr>
          <w:sz w:val="16"/>
        </w:rPr>
        <w:t xml:space="preserve"> on Monday that </w:t>
      </w:r>
      <w:r w:rsidRPr="00AC2C6C">
        <w:rPr>
          <w:rStyle w:val="StyleUnderline"/>
        </w:rPr>
        <w:t>the panel would keep spending bills below the amounts agreed to in the debt limit deal</w:t>
      </w:r>
      <w:r w:rsidRPr="00AC2C6C">
        <w:rPr>
          <w:sz w:val="16"/>
        </w:rPr>
        <w:t>, a position certain to provoke a clash with Democrats.</w:t>
      </w:r>
    </w:p>
    <w:p w14:paraId="16F1D1CF" w14:textId="22C83ACC" w:rsidR="009A1F54" w:rsidRPr="0015222F" w:rsidRDefault="009A1F54" w:rsidP="009A1F54">
      <w:pPr>
        <w:rPr>
          <w:rStyle w:val="StyleUnderline"/>
        </w:rPr>
      </w:pPr>
      <w:r w:rsidRPr="0015222F">
        <w:rPr>
          <w:sz w:val="16"/>
        </w:rPr>
        <w:t xml:space="preserve">The situation left Democrats declaring that the </w:t>
      </w:r>
      <w:r w:rsidRPr="0015222F">
        <w:rPr>
          <w:rStyle w:val="StyleUnderline"/>
        </w:rPr>
        <w:t>speaker had ceded control of the floor to</w:t>
      </w:r>
      <w:r w:rsidRPr="0015222F">
        <w:rPr>
          <w:sz w:val="16"/>
        </w:rPr>
        <w:t xml:space="preserve"> what Representative James P. McGovern of Massachusetts, the senior Democrat on the Rules Committee, called the </w:t>
      </w:r>
      <w:r w:rsidRPr="0015222F">
        <w:rPr>
          <w:rStyle w:val="StyleUnderline"/>
        </w:rPr>
        <w:t>right wing’s extreme right wing.</w:t>
      </w:r>
    </w:p>
    <w:p w14:paraId="742910FF" w14:textId="768468D1" w:rsidR="009A1F54" w:rsidRPr="0015222F" w:rsidRDefault="009A1F54" w:rsidP="009A1F54">
      <w:pPr>
        <w:rPr>
          <w:sz w:val="16"/>
        </w:rPr>
      </w:pPr>
      <w:r w:rsidRPr="0015222F">
        <w:rPr>
          <w:rStyle w:val="StyleUnderline"/>
        </w:rPr>
        <w:t xml:space="preserve">“In what world should </w:t>
      </w:r>
      <w:r w:rsidRPr="0015222F">
        <w:rPr>
          <w:rStyle w:val="StyleUnderline"/>
          <w:highlight w:val="cyan"/>
        </w:rPr>
        <w:t xml:space="preserve">the 11 most extreme people in the Republican Party get to </w:t>
      </w:r>
      <w:r w:rsidRPr="00AC2C6C">
        <w:rPr>
          <w:rStyle w:val="Emphasis"/>
          <w:highlight w:val="cyan"/>
        </w:rPr>
        <w:t>dictate the entire agenda</w:t>
      </w:r>
      <w:r w:rsidRPr="0015222F">
        <w:rPr>
          <w:rStyle w:val="StyleUnderline"/>
        </w:rPr>
        <w:t xml:space="preserve"> of a legislative body that represents 332 million</w:t>
      </w:r>
      <w:r w:rsidRPr="0015222F">
        <w:rPr>
          <w:sz w:val="16"/>
        </w:rPr>
        <w:t xml:space="preserve"> people?” Mr. McGovern asked.</w:t>
      </w:r>
    </w:p>
    <w:p w14:paraId="09C28FE9" w14:textId="50B6096B" w:rsidR="009A1F54" w:rsidRPr="0015222F" w:rsidRDefault="009A1F54" w:rsidP="009A1F54">
      <w:pPr>
        <w:rPr>
          <w:sz w:val="16"/>
        </w:rPr>
      </w:pPr>
      <w:r w:rsidRPr="0015222F">
        <w:rPr>
          <w:sz w:val="16"/>
        </w:rPr>
        <w:t xml:space="preserve">The uproar left many other House Republicans frustrated, complaining that a handful of </w:t>
      </w:r>
      <w:r w:rsidRPr="0015222F">
        <w:rPr>
          <w:rStyle w:val="StyleUnderline"/>
        </w:rPr>
        <w:t>their colleagues were turning the chamber upside-down</w:t>
      </w:r>
      <w:r w:rsidRPr="0015222F">
        <w:rPr>
          <w:sz w:val="16"/>
        </w:rPr>
        <w:t xml:space="preserve"> and worried about the electoral ramifications in 2024. They called for calm and said they </w:t>
      </w:r>
      <w:r w:rsidRPr="0015222F">
        <w:rPr>
          <w:rStyle w:val="StyleUnderline"/>
        </w:rPr>
        <w:t>hoped that opposing rules did not become as routine</w:t>
      </w:r>
      <w:r w:rsidRPr="0015222F">
        <w:rPr>
          <w:sz w:val="16"/>
        </w:rPr>
        <w:t xml:space="preserve"> as supporting them once was.</w:t>
      </w:r>
    </w:p>
    <w:p w14:paraId="7B6B7C56" w14:textId="081796E5" w:rsidR="009A1F54" w:rsidRDefault="009A1F54" w:rsidP="009A1F54">
      <w:pPr>
        <w:rPr>
          <w:sz w:val="16"/>
        </w:rPr>
      </w:pPr>
      <w:r w:rsidRPr="0015222F">
        <w:rPr>
          <w:sz w:val="16"/>
        </w:rPr>
        <w:t>“</w:t>
      </w:r>
      <w:r w:rsidRPr="0015222F">
        <w:rPr>
          <w:rStyle w:val="StyleUnderline"/>
        </w:rPr>
        <w:t>This can’t be the new normal</w:t>
      </w:r>
      <w:r w:rsidRPr="0015222F">
        <w:rPr>
          <w:sz w:val="16"/>
        </w:rPr>
        <w:t>,” said Representative Dusty Johnson, Republican of South Dakota. “We can’t afford to have this kind of disruption every week.”</w:t>
      </w:r>
    </w:p>
    <w:p w14:paraId="414F638B" w14:textId="77777777" w:rsidR="000850D4" w:rsidRDefault="000850D4" w:rsidP="009A1F54"/>
    <w:p w14:paraId="4422F7A8" w14:textId="7EADBA53" w:rsidR="00C84FD9" w:rsidRPr="008C3464" w:rsidRDefault="00C84FD9" w:rsidP="00C84FD9">
      <w:pPr>
        <w:pStyle w:val="Heading3"/>
      </w:pPr>
      <w:r>
        <w:t>1NR-</w:t>
      </w:r>
      <w:r w:rsidR="00087BE2">
        <w:t>-</w:t>
      </w:r>
      <w:r>
        <w:t>-I/L--</w:t>
      </w:r>
      <w:r w:rsidR="00087BE2">
        <w:t>-</w:t>
      </w:r>
      <w:r>
        <w:t>AT: Bill Cuts</w:t>
      </w:r>
      <w:r w:rsidR="00C25D37">
        <w:t xml:space="preserve"> Spending</w:t>
      </w:r>
    </w:p>
    <w:p w14:paraId="7060C068" w14:textId="77777777" w:rsidR="00C84FD9" w:rsidRDefault="00C84FD9" w:rsidP="009A1F54"/>
    <w:p w14:paraId="65635A81" w14:textId="3402DD56" w:rsidR="006C7384" w:rsidRDefault="006C7384" w:rsidP="009A1F54">
      <w:r>
        <w:t>Notes: There’s a difference between the caps under the debt bill and the cuts under Sequestration – cuts trigger the impact</w:t>
      </w:r>
    </w:p>
    <w:p w14:paraId="6BC98660" w14:textId="77777777" w:rsidR="00C16F5E" w:rsidRDefault="00C16F5E" w:rsidP="009A1F54"/>
    <w:p w14:paraId="5362927A" w14:textId="63D2D0C8" w:rsidR="00C16F5E" w:rsidRDefault="00C16F5E" w:rsidP="00C16F5E">
      <w:pPr>
        <w:pStyle w:val="Heading4"/>
      </w:pPr>
      <w:r>
        <w:t xml:space="preserve">1. The content of the bill doesn’t matter -- the impact hinges on </w:t>
      </w:r>
      <w:r w:rsidRPr="00C25D37">
        <w:rPr>
          <w:u w:val="single"/>
        </w:rPr>
        <w:t>shutdown</w:t>
      </w:r>
      <w:r>
        <w:t xml:space="preserve"> and </w:t>
      </w:r>
      <w:r w:rsidRPr="00C25D37">
        <w:rPr>
          <w:u w:val="single"/>
        </w:rPr>
        <w:t>sequestration</w:t>
      </w:r>
      <w:r w:rsidR="003E618B">
        <w:rPr>
          <w:u w:val="single"/>
        </w:rPr>
        <w:t xml:space="preserve"> </w:t>
      </w:r>
      <w:r w:rsidR="003E618B">
        <w:rPr>
          <w:i/>
        </w:rPr>
        <w:t xml:space="preserve">after </w:t>
      </w:r>
      <w:r w:rsidR="003E618B">
        <w:t>it fails</w:t>
      </w:r>
      <w:r>
        <w:t xml:space="preserve"> –– that’s Emma.</w:t>
      </w:r>
    </w:p>
    <w:p w14:paraId="079A318F" w14:textId="77777777" w:rsidR="00C16F5E" w:rsidRDefault="00C16F5E" w:rsidP="00C16F5E"/>
    <w:p w14:paraId="416BE941" w14:textId="20A9BD5E" w:rsidR="00C16F5E" w:rsidRDefault="00C16F5E" w:rsidP="00C16F5E">
      <w:pPr>
        <w:pStyle w:val="Heading4"/>
      </w:pPr>
      <w:r>
        <w:t>2. The bill has to clear the House and Senate, and be signed by Biden;</w:t>
      </w:r>
    </w:p>
    <w:p w14:paraId="6758C3F6" w14:textId="5D99C7FA" w:rsidR="00C16F5E" w:rsidRDefault="00C16F5E" w:rsidP="00C16F5E">
      <w:pPr>
        <w:tabs>
          <w:tab w:val="left" w:pos="2379"/>
        </w:tabs>
      </w:pPr>
      <w:r>
        <w:tab/>
      </w:r>
    </w:p>
    <w:p w14:paraId="76CF67B4" w14:textId="6D717AF6" w:rsidR="00C16F5E" w:rsidRDefault="00420218" w:rsidP="00C16F5E">
      <w:pPr>
        <w:pStyle w:val="Heading4"/>
      </w:pPr>
      <w:r>
        <w:t>3</w:t>
      </w:r>
      <w:r w:rsidR="002E3D74">
        <w:t>.</w:t>
      </w:r>
      <w:r>
        <w:t xml:space="preserve"> </w:t>
      </w:r>
      <w:r w:rsidR="00C16F5E">
        <w:t>The Bill passes the House First</w:t>
      </w:r>
    </w:p>
    <w:p w14:paraId="66470198" w14:textId="50B273D7" w:rsidR="00C16F5E" w:rsidRDefault="00C16F5E" w:rsidP="00C16F5E">
      <w:pPr>
        <w:tabs>
          <w:tab w:val="left" w:pos="2379"/>
        </w:tabs>
      </w:pPr>
      <w:r w:rsidRPr="00C16F5E">
        <w:rPr>
          <w:b/>
          <w:bCs/>
          <w:sz w:val="24"/>
        </w:rPr>
        <w:t>Sullivan 7</w:t>
      </w:r>
      <w:r>
        <w:t xml:space="preserve"> </w:t>
      </w:r>
      <w:r w:rsidRPr="00C16F5E">
        <w:t>(John V. Sullivan, July 2007., "How Our Laws Are Made," Parliamentarian, United States House of Representatives https://www.congress.gov/help/learn-about-the-legislative-process/how-our-laws-are-made, accessed 6-29-2023)//</w:t>
      </w:r>
      <w:proofErr w:type="spellStart"/>
      <w:r w:rsidRPr="00C16F5E">
        <w:t>Prozes</w:t>
      </w:r>
      <w:proofErr w:type="spellEnd"/>
    </w:p>
    <w:p w14:paraId="02CFFDC1" w14:textId="77777777" w:rsidR="00C16F5E" w:rsidRPr="00C16F5E" w:rsidRDefault="00C16F5E" w:rsidP="00C16F5E">
      <w:pPr>
        <w:rPr>
          <w:rStyle w:val="StyleUnderline"/>
        </w:rPr>
      </w:pPr>
      <w:r w:rsidRPr="00C16F5E">
        <w:rPr>
          <w:sz w:val="16"/>
        </w:rPr>
        <w:t xml:space="preserve">Bills may originate in either the House of Representatives or the Senate with one notable exception. </w:t>
      </w:r>
      <w:r w:rsidRPr="00C16F5E">
        <w:rPr>
          <w:rStyle w:val="StyleUnderline"/>
        </w:rPr>
        <w:t xml:space="preserve">Article I, Section 7, of </w:t>
      </w:r>
      <w:r w:rsidRPr="006D2908">
        <w:rPr>
          <w:rStyle w:val="StyleUnderline"/>
          <w:highlight w:val="cyan"/>
        </w:rPr>
        <w:t xml:space="preserve">the Constitution provides that all </w:t>
      </w:r>
      <w:r w:rsidRPr="00C16F5E">
        <w:rPr>
          <w:rStyle w:val="StyleUnderline"/>
          <w:highlight w:val="cyan"/>
        </w:rPr>
        <w:t>bills for raising revenue shall originate in the House</w:t>
      </w:r>
      <w:r w:rsidRPr="00C16F5E">
        <w:rPr>
          <w:rStyle w:val="StyleUnderline"/>
        </w:rPr>
        <w:t xml:space="preserve"> of Representatives but that the Senate may propose, or concur with, amendments. </w:t>
      </w:r>
      <w:r w:rsidRPr="006D2908">
        <w:rPr>
          <w:rStyle w:val="StyleUnderline"/>
        </w:rPr>
        <w:t>By tradition,</w:t>
      </w:r>
      <w:r w:rsidRPr="00C16F5E">
        <w:rPr>
          <w:rStyle w:val="StyleUnderline"/>
          <w:highlight w:val="cyan"/>
        </w:rPr>
        <w:t xml:space="preserve"> general appropriation bills also originate in </w:t>
      </w:r>
      <w:r w:rsidRPr="006D2908">
        <w:rPr>
          <w:rStyle w:val="StyleUnderline"/>
          <w:highlight w:val="cyan"/>
        </w:rPr>
        <w:t>the House</w:t>
      </w:r>
      <w:r w:rsidRPr="00C16F5E">
        <w:rPr>
          <w:rStyle w:val="StyleUnderline"/>
        </w:rPr>
        <w:t xml:space="preserve"> of Representatives.</w:t>
      </w:r>
    </w:p>
    <w:p w14:paraId="084A92CF" w14:textId="77777777" w:rsidR="00C16F5E" w:rsidRDefault="00C16F5E" w:rsidP="00C16F5E">
      <w:pPr>
        <w:tabs>
          <w:tab w:val="left" w:pos="2379"/>
        </w:tabs>
      </w:pPr>
    </w:p>
    <w:p w14:paraId="4084522A" w14:textId="19D2C263" w:rsidR="00C16F5E" w:rsidRDefault="00420218" w:rsidP="00C16F5E">
      <w:pPr>
        <w:pStyle w:val="Heading4"/>
      </w:pPr>
      <w:r>
        <w:t>4</w:t>
      </w:r>
      <w:r w:rsidR="00C16F5E">
        <w:t xml:space="preserve">. Biden’s Budget </w:t>
      </w:r>
      <w:r w:rsidR="00C16F5E">
        <w:rPr>
          <w:u w:val="single"/>
        </w:rPr>
        <w:t>Expands</w:t>
      </w:r>
      <w:r w:rsidR="00C16F5E">
        <w:t xml:space="preserve"> Spending</w:t>
      </w:r>
    </w:p>
    <w:p w14:paraId="4FE2D8E4" w14:textId="218AE9D8" w:rsidR="00C16F5E" w:rsidRPr="00C16F5E" w:rsidRDefault="00C16F5E" w:rsidP="00C16F5E">
      <w:r w:rsidRPr="00C16F5E">
        <w:rPr>
          <w:b/>
          <w:bCs/>
          <w:sz w:val="24"/>
        </w:rPr>
        <w:t>Tankersley 3-9</w:t>
      </w:r>
      <w:r>
        <w:t xml:space="preserve"> </w:t>
      </w:r>
      <w:r w:rsidRPr="00C16F5E">
        <w:t xml:space="preserve">(Jim Tankersley, 3-9-2023, "Biden’s $6.8 Trillion Budget Proposes New Social Programs and Higher Taxes," </w:t>
      </w:r>
      <w:r w:rsidR="006D2908">
        <w:t>The New York Times</w:t>
      </w:r>
      <w:r w:rsidRPr="00C16F5E">
        <w:t xml:space="preserve">, </w:t>
      </w:r>
      <w:r w:rsidR="006D2908" w:rsidRPr="006D2908">
        <w:t xml:space="preserve">Jim Tankersley is a White House correspondent with a focus on economic policy. </w:t>
      </w:r>
      <w:r w:rsidRPr="00C16F5E">
        <w:t>https://www.nytimes.com/2023/03/09/us/politics/biden-budget.html, accessed 6-29-2023)//</w:t>
      </w:r>
      <w:proofErr w:type="spellStart"/>
      <w:r w:rsidRPr="00C16F5E">
        <w:t>Prozes</w:t>
      </w:r>
      <w:proofErr w:type="spellEnd"/>
    </w:p>
    <w:p w14:paraId="44C1C60A" w14:textId="4ACA3EEE" w:rsidR="00C16F5E" w:rsidRPr="00C16F5E" w:rsidRDefault="00C16F5E" w:rsidP="00C16F5E">
      <w:pPr>
        <w:rPr>
          <w:sz w:val="16"/>
        </w:rPr>
      </w:pPr>
      <w:r w:rsidRPr="00C16F5E">
        <w:rPr>
          <w:sz w:val="16"/>
        </w:rPr>
        <w:t xml:space="preserve">WASHINGTON — </w:t>
      </w:r>
      <w:r w:rsidRPr="00C16F5E">
        <w:rPr>
          <w:rStyle w:val="StyleUnderline"/>
        </w:rPr>
        <w:t xml:space="preserve">President </w:t>
      </w:r>
      <w:r w:rsidRPr="00C16F5E">
        <w:rPr>
          <w:rStyle w:val="StyleUnderline"/>
          <w:highlight w:val="cyan"/>
        </w:rPr>
        <w:t>Biden</w:t>
      </w:r>
      <w:r w:rsidRPr="00C16F5E">
        <w:rPr>
          <w:rStyle w:val="StyleUnderline"/>
        </w:rPr>
        <w:t xml:space="preserve"> on Thursday proposed a $6.8 trillion </w:t>
      </w:r>
      <w:r w:rsidRPr="00C16F5E">
        <w:rPr>
          <w:rStyle w:val="StyleUnderline"/>
          <w:highlight w:val="cyan"/>
        </w:rPr>
        <w:t>budget</w:t>
      </w:r>
      <w:r w:rsidRPr="00C16F5E">
        <w:rPr>
          <w:rStyle w:val="StyleUnderline"/>
        </w:rPr>
        <w:t xml:space="preserve"> that </w:t>
      </w:r>
      <w:r w:rsidRPr="00C16F5E">
        <w:rPr>
          <w:rStyle w:val="StyleUnderline"/>
          <w:highlight w:val="cyan"/>
        </w:rPr>
        <w:t xml:space="preserve">sought to increase spending on the military and a wide range of </w:t>
      </w:r>
      <w:r w:rsidRPr="00C16F5E">
        <w:rPr>
          <w:rStyle w:val="StyleUnderline"/>
        </w:rPr>
        <w:t xml:space="preserve">new </w:t>
      </w:r>
      <w:r w:rsidRPr="00C16F5E">
        <w:rPr>
          <w:rStyle w:val="StyleUnderline"/>
          <w:highlight w:val="cyan"/>
        </w:rPr>
        <w:t>social programs</w:t>
      </w:r>
      <w:r w:rsidRPr="00C16F5E">
        <w:rPr>
          <w:rStyle w:val="StyleUnderline"/>
        </w:rPr>
        <w:t xml:space="preserve"> while also reducing future budget deficits, defying Republican calls to scale back government and reasserting his economic vision</w:t>
      </w:r>
      <w:r w:rsidRPr="00C16F5E">
        <w:rPr>
          <w:sz w:val="16"/>
        </w:rPr>
        <w:t xml:space="preserve"> before an expected re-election campaign.</w:t>
      </w:r>
    </w:p>
    <w:p w14:paraId="55E09E80" w14:textId="4BDD1337" w:rsidR="00C16F5E" w:rsidRPr="00C16F5E" w:rsidRDefault="00C16F5E" w:rsidP="00C16F5E">
      <w:pPr>
        <w:rPr>
          <w:sz w:val="16"/>
        </w:rPr>
      </w:pPr>
      <w:r w:rsidRPr="00C16F5E">
        <w:rPr>
          <w:rStyle w:val="StyleUnderline"/>
        </w:rPr>
        <w:t xml:space="preserve">The budget contains some </w:t>
      </w:r>
      <w:r w:rsidRPr="00C16F5E">
        <w:rPr>
          <w:rStyle w:val="StyleUnderline"/>
          <w:highlight w:val="cyan"/>
        </w:rPr>
        <w:t>$5 trillion in proposed tax increases</w:t>
      </w:r>
      <w:r w:rsidRPr="00C16F5E">
        <w:rPr>
          <w:rStyle w:val="StyleUnderline"/>
        </w:rPr>
        <w:t xml:space="preserve"> on high earners and corporations over a decade, much of which </w:t>
      </w:r>
      <w:r w:rsidRPr="006D2908">
        <w:rPr>
          <w:rStyle w:val="StyleUnderline"/>
        </w:rPr>
        <w:t xml:space="preserve">would </w:t>
      </w:r>
      <w:r w:rsidRPr="00C16F5E">
        <w:rPr>
          <w:rStyle w:val="StyleUnderline"/>
          <w:highlight w:val="cyan"/>
        </w:rPr>
        <w:t>offset new spending programs aimed at the middle class and the poor</w:t>
      </w:r>
      <w:r w:rsidRPr="00C16F5E">
        <w:rPr>
          <w:rStyle w:val="StyleUnderline"/>
        </w:rPr>
        <w:t>.</w:t>
      </w:r>
      <w:r w:rsidRPr="00C16F5E">
        <w:rPr>
          <w:sz w:val="16"/>
        </w:rPr>
        <w:t xml:space="preserve"> It seeks to reduce budget deficits by nearly $3 trillion over that time, compared with the country’s current path.</w:t>
      </w:r>
    </w:p>
    <w:p w14:paraId="5A3F792A" w14:textId="7B370E40" w:rsidR="00C16F5E" w:rsidRPr="00C16F5E" w:rsidRDefault="00C16F5E" w:rsidP="00C16F5E">
      <w:pPr>
        <w:rPr>
          <w:sz w:val="16"/>
        </w:rPr>
      </w:pPr>
      <w:r w:rsidRPr="00C16F5E">
        <w:rPr>
          <w:sz w:val="16"/>
        </w:rPr>
        <w:t xml:space="preserve">It </w:t>
      </w:r>
      <w:r w:rsidRPr="00C16F5E">
        <w:rPr>
          <w:rStyle w:val="StyleUnderline"/>
        </w:rPr>
        <w:t xml:space="preserve">reaffirms Mr. Biden’s case that he can prevent the growing debt burden from weighing on the economy while expanding spending and </w:t>
      </w:r>
      <w:r w:rsidRPr="00C16F5E">
        <w:rPr>
          <w:rStyle w:val="StyleUnderline"/>
          <w:highlight w:val="cyan"/>
        </w:rPr>
        <w:t>protecting popular safety-net programs</w:t>
      </w:r>
      <w:r w:rsidRPr="00C16F5E">
        <w:rPr>
          <w:sz w:val="16"/>
          <w:highlight w:val="cyan"/>
        </w:rPr>
        <w:t xml:space="preserve"> </w:t>
      </w:r>
      <w:r w:rsidRPr="00C16F5E">
        <w:rPr>
          <w:sz w:val="16"/>
        </w:rPr>
        <w:t>— almost entirely by asking companies and the wealthy to pay more in taxes.</w:t>
      </w:r>
    </w:p>
    <w:p w14:paraId="69901D55" w14:textId="77777777" w:rsidR="003047D5" w:rsidRPr="000850D4" w:rsidRDefault="003047D5" w:rsidP="003047D5"/>
    <w:p w14:paraId="6DCDDD5E" w14:textId="2730FB7F" w:rsidR="00BE50A7" w:rsidRPr="008C3464" w:rsidRDefault="00087BE2" w:rsidP="00BE50A7">
      <w:pPr>
        <w:pStyle w:val="Heading3"/>
      </w:pPr>
      <w:r>
        <w:t>1NR---</w:t>
      </w:r>
      <w:r w:rsidR="00BE50A7" w:rsidRPr="008C3464">
        <w:t>I/L---Bill Fails</w:t>
      </w:r>
    </w:p>
    <w:p w14:paraId="262E2367" w14:textId="77777777" w:rsidR="00BE50A7" w:rsidRPr="008C3464" w:rsidRDefault="00BE50A7" w:rsidP="00BE50A7"/>
    <w:p w14:paraId="22824782" w14:textId="0B0EBFA9" w:rsidR="00BE50A7" w:rsidRPr="008C3464" w:rsidRDefault="00BE50A7" w:rsidP="00BE50A7">
      <w:pPr>
        <w:pStyle w:val="Heading4"/>
      </w:pPr>
      <w:r w:rsidRPr="008C3464">
        <w:t>If the spending bills fail, a spending cap will be enforced on any discretionary spending</w:t>
      </w:r>
      <w:r w:rsidR="00137724" w:rsidRPr="008C3464">
        <w:t xml:space="preserve">, wrecking </w:t>
      </w:r>
      <w:r w:rsidRPr="008C3464">
        <w:t xml:space="preserve">defense budgets </w:t>
      </w:r>
    </w:p>
    <w:p w14:paraId="7AFE03F7" w14:textId="77777777" w:rsidR="00BE50A7" w:rsidRPr="008C3464" w:rsidRDefault="00BE50A7" w:rsidP="00BE50A7">
      <w:r w:rsidRPr="008C3464">
        <w:rPr>
          <w:b/>
          <w:bCs/>
          <w:sz w:val="24"/>
        </w:rPr>
        <w:t>Edmondson 6-1</w:t>
      </w:r>
      <w:r w:rsidRPr="008C3464">
        <w:t xml:space="preserve"> (Catie Edmondson, 6-1-2023, "How to Enforce a Debt Deal: Through ‘Meat-Ax’ Cuts Nobody Wants," New York Times, Catie Edmondson is a reporter in the Washington bureau, covering Congress. https://www.nytimes.com/2023/06/01/us/politics/debt-limit-spending-cuts.html, accessed 6-22-2023)//</w:t>
      </w:r>
      <w:proofErr w:type="spellStart"/>
      <w:r w:rsidRPr="008C3464">
        <w:t>Prozes</w:t>
      </w:r>
      <w:proofErr w:type="spellEnd"/>
    </w:p>
    <w:p w14:paraId="7DEB0E57" w14:textId="77777777" w:rsidR="00BE50A7" w:rsidRPr="008C3464" w:rsidRDefault="00BE50A7" w:rsidP="00BE50A7">
      <w:pPr>
        <w:rPr>
          <w:sz w:val="16"/>
        </w:rPr>
      </w:pPr>
      <w:r w:rsidRPr="008C3464">
        <w:rPr>
          <w:rStyle w:val="StyleUnderline"/>
          <w:highlight w:val="cyan"/>
        </w:rPr>
        <w:t>The</w:t>
      </w:r>
      <w:r w:rsidRPr="008C3464">
        <w:rPr>
          <w:sz w:val="16"/>
        </w:rPr>
        <w:t xml:space="preserve"> </w:t>
      </w:r>
      <w:r w:rsidRPr="008C3464">
        <w:rPr>
          <w:rStyle w:val="StyleUnderline"/>
        </w:rPr>
        <w:t xml:space="preserve">bipartisan </w:t>
      </w:r>
      <w:r w:rsidRPr="008C3464">
        <w:rPr>
          <w:rStyle w:val="StyleUnderline"/>
          <w:highlight w:val="cyan"/>
        </w:rPr>
        <w:t>legislation</w:t>
      </w:r>
      <w:r w:rsidRPr="008C3464">
        <w:rPr>
          <w:rStyle w:val="StyleUnderline"/>
        </w:rPr>
        <w:t xml:space="preserve"> Congress passed this week </w:t>
      </w:r>
      <w:r w:rsidRPr="008C3464">
        <w:rPr>
          <w:rStyle w:val="StyleUnderline"/>
          <w:highlight w:val="cyan"/>
        </w:rPr>
        <w:t>to suspend the debt ceiling</w:t>
      </w:r>
      <w:r w:rsidRPr="008C3464">
        <w:rPr>
          <w:rStyle w:val="StyleUnderline"/>
        </w:rPr>
        <w:t xml:space="preserve"> and impose spending caps </w:t>
      </w:r>
      <w:r w:rsidRPr="008C3464">
        <w:rPr>
          <w:rStyle w:val="StyleUnderline"/>
          <w:highlight w:val="cyan"/>
        </w:rPr>
        <w:t>contains an</w:t>
      </w:r>
      <w:r w:rsidRPr="008C3464">
        <w:rPr>
          <w:rStyle w:val="StyleUnderline"/>
        </w:rPr>
        <w:t xml:space="preserve"> arcane but </w:t>
      </w:r>
      <w:r w:rsidRPr="008C3464">
        <w:rPr>
          <w:rStyle w:val="StyleUnderline"/>
          <w:highlight w:val="cyan"/>
        </w:rPr>
        <w:t>important provision</w:t>
      </w:r>
      <w:r w:rsidRPr="008C3464">
        <w:rPr>
          <w:rStyle w:val="StyleUnderline"/>
        </w:rPr>
        <w:t xml:space="preserve"> aimed at </w:t>
      </w:r>
      <w:r w:rsidRPr="008C3464">
        <w:rPr>
          <w:rStyle w:val="StyleUnderline"/>
          <w:highlight w:val="cyan"/>
        </w:rPr>
        <w:t>forcing both sides to follow through</w:t>
      </w:r>
      <w:r w:rsidRPr="008C3464">
        <w:rPr>
          <w:rStyle w:val="StyleUnderline"/>
        </w:rPr>
        <w:t xml:space="preserve"> on the deal </w:t>
      </w:r>
      <w:r w:rsidRPr="008C3464">
        <w:rPr>
          <w:sz w:val="16"/>
        </w:rPr>
        <w:t>struck by President Biden and Speaker Kevin McCarthy.</w:t>
      </w:r>
    </w:p>
    <w:p w14:paraId="3D922A4C" w14:textId="77777777" w:rsidR="00BE50A7" w:rsidRPr="008C3464" w:rsidRDefault="00BE50A7" w:rsidP="00BE50A7">
      <w:pPr>
        <w:rPr>
          <w:rStyle w:val="StyleUnderline"/>
        </w:rPr>
      </w:pPr>
      <w:r w:rsidRPr="008C3464">
        <w:rPr>
          <w:sz w:val="16"/>
        </w:rPr>
        <w:t xml:space="preserve">The 99-page measure suspends the $31.4 trillion borrowing limit until January 2025. </w:t>
      </w:r>
      <w:r w:rsidRPr="008C3464">
        <w:rPr>
          <w:rStyle w:val="StyleUnderline"/>
        </w:rPr>
        <w:t xml:space="preserve">It </w:t>
      </w:r>
      <w:r w:rsidRPr="008C3464">
        <w:rPr>
          <w:rStyle w:val="Emphasis"/>
          <w:highlight w:val="cyan"/>
        </w:rPr>
        <w:t>cuts</w:t>
      </w:r>
      <w:r w:rsidRPr="008C3464">
        <w:rPr>
          <w:rStyle w:val="Emphasis"/>
        </w:rPr>
        <w:t xml:space="preserve"> federal </w:t>
      </w:r>
      <w:r w:rsidRPr="008C3464">
        <w:rPr>
          <w:rStyle w:val="Emphasis"/>
          <w:highlight w:val="cyan"/>
        </w:rPr>
        <w:t>spending</w:t>
      </w:r>
      <w:r w:rsidRPr="008C3464">
        <w:rPr>
          <w:rStyle w:val="StyleUnderline"/>
        </w:rPr>
        <w:t xml:space="preserve"> by $1.5 trillion over a decade,</w:t>
      </w:r>
      <w:r w:rsidRPr="008C3464">
        <w:rPr>
          <w:sz w:val="16"/>
        </w:rPr>
        <w:t xml:space="preserve"> according to the Congressional Budget Office, </w:t>
      </w:r>
      <w:r w:rsidRPr="008C3464">
        <w:rPr>
          <w:rStyle w:val="StyleUnderline"/>
        </w:rPr>
        <w:t>by</w:t>
      </w:r>
      <w:r w:rsidRPr="008C3464">
        <w:rPr>
          <w:sz w:val="16"/>
        </w:rPr>
        <w:t xml:space="preserve"> effectively </w:t>
      </w:r>
      <w:r w:rsidRPr="008C3464">
        <w:rPr>
          <w:rStyle w:val="Emphasis"/>
        </w:rPr>
        <w:t>freezing</w:t>
      </w:r>
      <w:r w:rsidRPr="008C3464">
        <w:rPr>
          <w:sz w:val="16"/>
        </w:rPr>
        <w:t xml:space="preserve"> some </w:t>
      </w:r>
      <w:r w:rsidRPr="008C3464">
        <w:rPr>
          <w:rStyle w:val="Emphasis"/>
        </w:rPr>
        <w:t>funding</w:t>
      </w:r>
      <w:r w:rsidRPr="008C3464">
        <w:rPr>
          <w:rStyle w:val="StyleUnderline"/>
        </w:rPr>
        <w:t xml:space="preserve"> that had been projected to increase next year </w:t>
      </w:r>
      <w:r w:rsidRPr="008C3464">
        <w:rPr>
          <w:rStyle w:val="StyleUnderline"/>
          <w:highlight w:val="cyan"/>
        </w:rPr>
        <w:t>and</w:t>
      </w:r>
      <w:r w:rsidRPr="008C3464">
        <w:rPr>
          <w:rStyle w:val="StyleUnderline"/>
        </w:rPr>
        <w:t xml:space="preserve"> then </w:t>
      </w:r>
      <w:r w:rsidRPr="008C3464">
        <w:rPr>
          <w:rStyle w:val="Emphasis"/>
          <w:highlight w:val="cyan"/>
        </w:rPr>
        <w:t>limit</w:t>
      </w:r>
      <w:r w:rsidRPr="008C3464">
        <w:rPr>
          <w:rStyle w:val="Emphasis"/>
        </w:rPr>
        <w:t>ing</w:t>
      </w:r>
      <w:r w:rsidRPr="008C3464">
        <w:rPr>
          <w:rStyle w:val="Emphasis"/>
          <w:highlight w:val="cyan"/>
        </w:rPr>
        <w:t xml:space="preserve"> spending to 1 percent</w:t>
      </w:r>
      <w:r w:rsidRPr="008C3464">
        <w:rPr>
          <w:rStyle w:val="Emphasis"/>
        </w:rPr>
        <w:t xml:space="preserve"> growth</w:t>
      </w:r>
      <w:r w:rsidRPr="008C3464">
        <w:rPr>
          <w:rStyle w:val="StyleUnderline"/>
        </w:rPr>
        <w:t xml:space="preserve"> in 2025.</w:t>
      </w:r>
    </w:p>
    <w:p w14:paraId="2B6D87D8" w14:textId="77777777" w:rsidR="00BE50A7" w:rsidRPr="008C3464" w:rsidRDefault="00BE50A7" w:rsidP="00BE50A7">
      <w:pPr>
        <w:rPr>
          <w:rStyle w:val="StyleUnderline"/>
        </w:rPr>
      </w:pPr>
      <w:r w:rsidRPr="008C3464">
        <w:rPr>
          <w:sz w:val="16"/>
        </w:rPr>
        <w:t xml:space="preserve">But it </w:t>
      </w:r>
      <w:r w:rsidRPr="008C3464">
        <w:rPr>
          <w:rStyle w:val="StyleUnderline"/>
        </w:rPr>
        <w:t>also conta</w:t>
      </w:r>
      <w:r w:rsidRPr="008C3464">
        <w:rPr>
          <w:sz w:val="16"/>
        </w:rPr>
        <w:t xml:space="preserve">ins a number of </w:t>
      </w:r>
      <w:r w:rsidRPr="008C3464">
        <w:rPr>
          <w:rStyle w:val="StyleUnderline"/>
        </w:rPr>
        <w:t>side deals</w:t>
      </w:r>
      <w:r w:rsidRPr="008C3464">
        <w:rPr>
          <w:sz w:val="16"/>
        </w:rPr>
        <w:t xml:space="preserve"> that never appear in its text but that were </w:t>
      </w:r>
      <w:r w:rsidRPr="008C3464">
        <w:rPr>
          <w:rStyle w:val="StyleUnderline"/>
        </w:rPr>
        <w:t>crucial to forging the bipartisan compromise</w:t>
      </w:r>
      <w:r w:rsidRPr="008C3464">
        <w:rPr>
          <w:sz w:val="16"/>
        </w:rPr>
        <w:t xml:space="preserve">, and that allowed both sides to claim they had gotten what they wanted out of it. </w:t>
      </w:r>
      <w:r w:rsidRPr="008C3464">
        <w:rPr>
          <w:rStyle w:val="StyleUnderline"/>
          <w:highlight w:val="cyan"/>
        </w:rPr>
        <w:t>To</w:t>
      </w:r>
      <w:r w:rsidRPr="008C3464">
        <w:rPr>
          <w:sz w:val="16"/>
        </w:rPr>
        <w:t xml:space="preserve"> try to </w:t>
      </w:r>
      <w:r w:rsidRPr="008C3464">
        <w:rPr>
          <w:rStyle w:val="StyleUnderline"/>
          <w:highlight w:val="cyan"/>
        </w:rPr>
        <w:t>ensure</w:t>
      </w:r>
      <w:r w:rsidRPr="008C3464">
        <w:rPr>
          <w:rStyle w:val="StyleUnderline"/>
        </w:rPr>
        <w:t xml:space="preserve"> that </w:t>
      </w:r>
      <w:r w:rsidRPr="008C3464">
        <w:rPr>
          <w:rStyle w:val="StyleUnderline"/>
          <w:highlight w:val="cyan"/>
        </w:rPr>
        <w:t>Congress abides</w:t>
      </w:r>
      <w:r w:rsidRPr="008C3464">
        <w:rPr>
          <w:rStyle w:val="StyleUnderline"/>
        </w:rPr>
        <w:t xml:space="preserve"> by the agreement, </w:t>
      </w:r>
      <w:r w:rsidRPr="008C3464">
        <w:rPr>
          <w:rStyle w:val="StyleUnderline"/>
          <w:highlight w:val="cyan"/>
        </w:rPr>
        <w:t>negotiators used</w:t>
      </w:r>
      <w:r w:rsidRPr="008C3464">
        <w:rPr>
          <w:rStyle w:val="StyleUnderline"/>
        </w:rPr>
        <w:t xml:space="preserve"> a time-tested technique</w:t>
      </w:r>
      <w:r w:rsidRPr="008C3464">
        <w:rPr>
          <w:sz w:val="16"/>
        </w:rPr>
        <w:t xml:space="preserve"> that lawmakers have turned to for decades </w:t>
      </w:r>
      <w:r w:rsidRPr="008C3464">
        <w:rPr>
          <w:rStyle w:val="StyleUnderline"/>
        </w:rPr>
        <w:t xml:space="preserve">to enforce efforts to reduce the deficit: </w:t>
      </w:r>
      <w:r w:rsidRPr="008C3464">
        <w:rPr>
          <w:rStyle w:val="StyleUnderline"/>
          <w:highlight w:val="cyan"/>
        </w:rPr>
        <w:t xml:space="preserve">the threat of </w:t>
      </w:r>
      <w:r w:rsidRPr="008C3464">
        <w:rPr>
          <w:rStyle w:val="Emphasis"/>
          <w:highlight w:val="cyan"/>
        </w:rPr>
        <w:t>automatic, across-the-board spending cuts</w:t>
      </w:r>
      <w:r w:rsidRPr="008C3464">
        <w:rPr>
          <w:rStyle w:val="StyleUnderline"/>
          <w:highlight w:val="cyan"/>
        </w:rPr>
        <w:t xml:space="preserve"> if they do not finish</w:t>
      </w:r>
      <w:r w:rsidRPr="008C3464">
        <w:rPr>
          <w:rStyle w:val="StyleUnderline"/>
        </w:rPr>
        <w:t xml:space="preserve"> their work.</w:t>
      </w:r>
    </w:p>
    <w:p w14:paraId="240121F7" w14:textId="77777777" w:rsidR="00BE50A7" w:rsidRPr="008C3464" w:rsidRDefault="00BE50A7" w:rsidP="00BE50A7">
      <w:r w:rsidRPr="008C3464">
        <w:t>Here’s how it works.</w:t>
      </w:r>
    </w:p>
    <w:p w14:paraId="5A80D8EB" w14:textId="77777777" w:rsidR="00BE50A7" w:rsidRPr="008C3464" w:rsidRDefault="00BE50A7" w:rsidP="00BE50A7">
      <w:pPr>
        <w:rPr>
          <w:rStyle w:val="StyleUnderline"/>
        </w:rPr>
      </w:pPr>
      <w:r w:rsidRPr="008C3464">
        <w:rPr>
          <w:rStyle w:val="StyleUnderline"/>
        </w:rPr>
        <w:t>A 1 percent cut unless spending bills are passed.</w:t>
      </w:r>
    </w:p>
    <w:p w14:paraId="1C0EA78F" w14:textId="77777777" w:rsidR="00BE50A7" w:rsidRPr="008C3464" w:rsidRDefault="00BE50A7" w:rsidP="00BE50A7">
      <w:pPr>
        <w:rPr>
          <w:rStyle w:val="StyleUnderline"/>
        </w:rPr>
      </w:pPr>
      <w:r w:rsidRPr="008C3464">
        <w:rPr>
          <w:rStyle w:val="StyleUnderline"/>
          <w:highlight w:val="cyan"/>
        </w:rPr>
        <w:t>Congress is supposed to pass 12 individual spending bills</w:t>
      </w:r>
      <w:r w:rsidRPr="008C3464">
        <w:rPr>
          <w:rStyle w:val="StyleUnderline"/>
        </w:rPr>
        <w:t xml:space="preserve"> each year to keep the government funded. But for decades, </w:t>
      </w:r>
      <w:r w:rsidRPr="008C3464">
        <w:rPr>
          <w:rStyle w:val="StyleUnderline"/>
          <w:highlight w:val="cyan"/>
        </w:rPr>
        <w:t>lawmakers</w:t>
      </w:r>
      <w:r w:rsidRPr="008C3464">
        <w:rPr>
          <w:rStyle w:val="StyleUnderline"/>
        </w:rPr>
        <w:t xml:space="preserve">, unable to agree on those measures, </w:t>
      </w:r>
      <w:r w:rsidRPr="008C3464">
        <w:rPr>
          <w:rStyle w:val="StyleUnderline"/>
          <w:highlight w:val="cyan"/>
        </w:rPr>
        <w:t>have lumped them</w:t>
      </w:r>
      <w:r w:rsidRPr="008C3464">
        <w:rPr>
          <w:rStyle w:val="StyleUnderline"/>
        </w:rPr>
        <w:t xml:space="preserve"> together </w:t>
      </w:r>
      <w:r w:rsidRPr="008C3464">
        <w:rPr>
          <w:rStyle w:val="StyleUnderline"/>
          <w:highlight w:val="cyan"/>
        </w:rPr>
        <w:t>into one enormous</w:t>
      </w:r>
      <w:r w:rsidRPr="008C3464">
        <w:rPr>
          <w:rStyle w:val="StyleUnderline"/>
        </w:rPr>
        <w:t xml:space="preserve"> piece of legislation referred to as an “</w:t>
      </w:r>
      <w:r w:rsidRPr="008C3464">
        <w:rPr>
          <w:rStyle w:val="StyleUnderline"/>
          <w:highlight w:val="cyan"/>
        </w:rPr>
        <w:t>omnibus</w:t>
      </w:r>
      <w:r w:rsidRPr="008C3464">
        <w:rPr>
          <w:rStyle w:val="StyleUnderline"/>
        </w:rPr>
        <w:t>” spending bill and pushed them through against the threat of a shutdown.</w:t>
      </w:r>
    </w:p>
    <w:p w14:paraId="793ED9E9" w14:textId="77777777" w:rsidR="00BE50A7" w:rsidRPr="008C3464" w:rsidRDefault="00BE50A7" w:rsidP="00BE50A7">
      <w:pPr>
        <w:rPr>
          <w:sz w:val="16"/>
        </w:rPr>
      </w:pPr>
      <w:r w:rsidRPr="008C3464">
        <w:rPr>
          <w:rStyle w:val="StyleUnderline"/>
          <w:highlight w:val="cyan"/>
        </w:rPr>
        <w:t>The</w:t>
      </w:r>
      <w:r w:rsidRPr="008C3464">
        <w:rPr>
          <w:sz w:val="16"/>
          <w:highlight w:val="cyan"/>
        </w:rPr>
        <w:t xml:space="preserve"> </w:t>
      </w:r>
      <w:r w:rsidRPr="008C3464">
        <w:rPr>
          <w:rStyle w:val="StyleUnderline"/>
          <w:highlight w:val="cyan"/>
        </w:rPr>
        <w:t>debt-limit</w:t>
      </w:r>
      <w:r w:rsidRPr="008C3464">
        <w:rPr>
          <w:rStyle w:val="StyleUnderline"/>
        </w:rPr>
        <w:t xml:space="preserve"> agreement </w:t>
      </w:r>
      <w:r w:rsidRPr="008C3464">
        <w:rPr>
          <w:rStyle w:val="StyleUnderline"/>
          <w:highlight w:val="cyan"/>
        </w:rPr>
        <w:t xml:space="preserve">imposes an </w:t>
      </w:r>
      <w:r w:rsidRPr="008C3464">
        <w:rPr>
          <w:rStyle w:val="Emphasis"/>
          <w:highlight w:val="cyan"/>
        </w:rPr>
        <w:t>automatic 1 percent cut</w:t>
      </w:r>
      <w:r w:rsidRPr="008C3464">
        <w:rPr>
          <w:rStyle w:val="StyleUnderline"/>
          <w:highlight w:val="cyan"/>
        </w:rPr>
        <w:t xml:space="preserve"> on all spending</w:t>
      </w:r>
      <w:r w:rsidRPr="008C3464">
        <w:rPr>
          <w:rStyle w:val="StyleUnderline"/>
        </w:rPr>
        <w:t xml:space="preserve"> — including on military</w:t>
      </w:r>
      <w:r w:rsidRPr="008C3464">
        <w:rPr>
          <w:sz w:val="16"/>
        </w:rPr>
        <w:t xml:space="preserve"> and veterans </w:t>
      </w:r>
      <w:r w:rsidRPr="008C3464">
        <w:rPr>
          <w:rStyle w:val="StyleUnderline"/>
        </w:rPr>
        <w:t>programs</w:t>
      </w:r>
      <w:r w:rsidRPr="008C3464">
        <w:rPr>
          <w:sz w:val="16"/>
        </w:rPr>
        <w:t xml:space="preserve">, which were exempted from the caps in the compromise bill — </w:t>
      </w:r>
      <w:r w:rsidRPr="008C3464">
        <w:rPr>
          <w:rStyle w:val="Emphasis"/>
          <w:highlight w:val="cyan"/>
        </w:rPr>
        <w:t>unless all dozen bills are passed</w:t>
      </w:r>
      <w:r w:rsidRPr="008C3464">
        <w:rPr>
          <w:rStyle w:val="StyleUnderline"/>
        </w:rPr>
        <w:t xml:space="preserve"> and signed into law by the end of the calendar year</w:t>
      </w:r>
      <w:r w:rsidRPr="008C3464">
        <w:rPr>
          <w:sz w:val="16"/>
        </w:rPr>
        <w:t>. Mandatory spending on programs such as Medicare and Social Security would be exempt.</w:t>
      </w:r>
    </w:p>
    <w:p w14:paraId="7B3AABFD" w14:textId="77777777" w:rsidR="00BE50A7" w:rsidRPr="008C3464" w:rsidRDefault="00BE50A7" w:rsidP="00BE50A7">
      <w:pPr>
        <w:rPr>
          <w:sz w:val="16"/>
        </w:rPr>
      </w:pPr>
      <w:r w:rsidRPr="008C3464">
        <w:rPr>
          <w:rStyle w:val="StyleUnderline"/>
        </w:rPr>
        <w:t xml:space="preserve">Spending caps and cuts. </w:t>
      </w:r>
      <w:r w:rsidRPr="008C3464">
        <w:rPr>
          <w:rStyle w:val="StyleUnderline"/>
          <w:highlight w:val="cyan"/>
        </w:rPr>
        <w:t>In exchange for</w:t>
      </w:r>
      <w:r w:rsidRPr="008C3464">
        <w:rPr>
          <w:rStyle w:val="StyleUnderline"/>
        </w:rPr>
        <w:t xml:space="preserve"> suspending </w:t>
      </w:r>
      <w:r w:rsidRPr="008C3464">
        <w:rPr>
          <w:rStyle w:val="StyleUnderline"/>
          <w:highlight w:val="cyan"/>
        </w:rPr>
        <w:t xml:space="preserve">the debt ceiling, </w:t>
      </w:r>
      <w:r w:rsidRPr="008C3464">
        <w:rPr>
          <w:rStyle w:val="Emphasis"/>
          <w:highlight w:val="cyan"/>
        </w:rPr>
        <w:t>Republicans demanded</w:t>
      </w:r>
      <w:r w:rsidRPr="008C3464">
        <w:rPr>
          <w:rStyle w:val="StyleUnderline"/>
        </w:rPr>
        <w:t xml:space="preserve"> a range of concessions. Chief among them are </w:t>
      </w:r>
      <w:r w:rsidRPr="008C3464">
        <w:rPr>
          <w:rStyle w:val="Emphasis"/>
          <w:highlight w:val="cyan"/>
        </w:rPr>
        <w:t>caps on</w:t>
      </w:r>
      <w:r w:rsidRPr="008C3464">
        <w:rPr>
          <w:rStyle w:val="Emphasis"/>
        </w:rPr>
        <w:t xml:space="preserve"> some </w:t>
      </w:r>
      <w:r w:rsidRPr="008C3464">
        <w:rPr>
          <w:rStyle w:val="Emphasis"/>
          <w:highlight w:val="cyan"/>
        </w:rPr>
        <w:t>spending</w:t>
      </w:r>
      <w:r w:rsidRPr="008C3464">
        <w:rPr>
          <w:rStyle w:val="StyleUnderline"/>
        </w:rPr>
        <w:t xml:space="preserve"> over the next two years.</w:t>
      </w:r>
      <w:r w:rsidRPr="008C3464">
        <w:rPr>
          <w:sz w:val="16"/>
        </w:rPr>
        <w:t xml:space="preserve"> The deal also claws back $10 billion in I.R.S. funding.</w:t>
      </w:r>
    </w:p>
    <w:p w14:paraId="14E4FBC7" w14:textId="77777777" w:rsidR="00BE50A7" w:rsidRPr="008C3464" w:rsidRDefault="00BE50A7" w:rsidP="00BE50A7">
      <w:pPr>
        <w:rPr>
          <w:sz w:val="16"/>
          <w:szCs w:val="16"/>
        </w:rPr>
      </w:pPr>
      <w:r w:rsidRPr="008C3464">
        <w:rPr>
          <w:sz w:val="16"/>
          <w:szCs w:val="16"/>
        </w:rPr>
        <w:t>Food stamps. The legislation places additional work requirements on older Americans who receive assistance through the Supplemental Nutrition Assistance Program, but it also expands food stamp access for veterans and homeless people.</w:t>
      </w:r>
    </w:p>
    <w:p w14:paraId="2F9BC64E" w14:textId="77777777" w:rsidR="00BE50A7" w:rsidRPr="008C3464" w:rsidRDefault="00BE50A7" w:rsidP="00BE50A7">
      <w:pPr>
        <w:rPr>
          <w:sz w:val="16"/>
          <w:szCs w:val="16"/>
        </w:rPr>
      </w:pPr>
      <w:r w:rsidRPr="008C3464">
        <w:rPr>
          <w:sz w:val="16"/>
          <w:szCs w:val="16"/>
        </w:rPr>
        <w:t>Student loans. The legislation will officially end Biden’s freeze on student loan repayments by the end of summer. It will also prevent the president from issuing another last-minute extension, as he has done several times.</w:t>
      </w:r>
    </w:p>
    <w:p w14:paraId="06135CFB" w14:textId="77777777" w:rsidR="00BE50A7" w:rsidRPr="008C3464" w:rsidRDefault="00BE50A7" w:rsidP="00BE50A7">
      <w:pPr>
        <w:rPr>
          <w:sz w:val="16"/>
          <w:szCs w:val="16"/>
        </w:rPr>
      </w:pPr>
      <w:r w:rsidRPr="008C3464">
        <w:rPr>
          <w:sz w:val="16"/>
          <w:szCs w:val="16"/>
        </w:rPr>
        <w:t>Environmental impact. Both sides agreed to new measures to get energy projects approved more quickly. The deal includes a win for Senator Joe Manchin of West Virginia, a Democrat who strongly supports fossil fuels, by fast-tracking the construction of a contentious pipeline.</w:t>
      </w:r>
    </w:p>
    <w:p w14:paraId="2FE2B6F7" w14:textId="77777777" w:rsidR="00BE50A7" w:rsidRPr="008C3464" w:rsidRDefault="00BE50A7" w:rsidP="00BE50A7">
      <w:pPr>
        <w:rPr>
          <w:sz w:val="16"/>
          <w:szCs w:val="16"/>
        </w:rPr>
      </w:pPr>
      <w:r w:rsidRPr="008C3464">
        <w:rPr>
          <w:sz w:val="16"/>
          <w:szCs w:val="16"/>
        </w:rPr>
        <w:t>A wrinkle is that, because the fiscal year that drives Congress’s spending cycle ends before the calendar year does — on Sept. 30 — Congress would still need to pass a short-term bill to fund the government from October through December to avoid a shutdown.</w:t>
      </w:r>
    </w:p>
    <w:p w14:paraId="2791FAE6" w14:textId="77777777" w:rsidR="00BE50A7" w:rsidRPr="008C3464" w:rsidRDefault="00BE50A7" w:rsidP="00BE50A7">
      <w:pPr>
        <w:rPr>
          <w:sz w:val="16"/>
          <w:szCs w:val="16"/>
        </w:rPr>
      </w:pPr>
      <w:r w:rsidRPr="008C3464">
        <w:rPr>
          <w:sz w:val="16"/>
          <w:szCs w:val="16"/>
        </w:rPr>
        <w:t>Republicans and Democrats both dread the cuts.</w:t>
      </w:r>
    </w:p>
    <w:p w14:paraId="265302E0" w14:textId="77777777" w:rsidR="00BE50A7" w:rsidRPr="008C3464" w:rsidRDefault="00BE50A7" w:rsidP="00BE50A7">
      <w:pPr>
        <w:rPr>
          <w:sz w:val="16"/>
          <w:szCs w:val="16"/>
        </w:rPr>
      </w:pPr>
      <w:r w:rsidRPr="008C3464">
        <w:rPr>
          <w:sz w:val="16"/>
          <w:szCs w:val="16"/>
        </w:rPr>
        <w:t>The measure is a version of a plan offered by Representative Thomas Massie, Republican of Kentucky, a key vote to advancing the bill through the Rules Committee, who said he believed it would help avoid the Democratic-controlled Senate using the specter of a shutdown to force the House to swallow a bloated spending bill at the end of the year.</w:t>
      </w:r>
    </w:p>
    <w:p w14:paraId="59A2237D" w14:textId="77777777" w:rsidR="00BE50A7" w:rsidRPr="008C3464" w:rsidRDefault="00BE50A7" w:rsidP="00BE50A7">
      <w:pPr>
        <w:rPr>
          <w:sz w:val="16"/>
        </w:rPr>
      </w:pPr>
      <w:r w:rsidRPr="008C3464">
        <w:rPr>
          <w:sz w:val="16"/>
        </w:rPr>
        <w:t>“</w:t>
      </w:r>
      <w:r w:rsidRPr="008C3464">
        <w:rPr>
          <w:rStyle w:val="StyleUnderline"/>
        </w:rPr>
        <w:t>You get threatened and ransomed with a shutdown</w:t>
      </w:r>
      <w:r w:rsidRPr="008C3464">
        <w:rPr>
          <w:sz w:val="16"/>
        </w:rPr>
        <w:t>,” Mr. Massie said in an interview in late April describing the plan. “They</w:t>
      </w:r>
      <w:r w:rsidRPr="008C3464">
        <w:rPr>
          <w:rStyle w:val="StyleUnderline"/>
        </w:rPr>
        <w:t>’ll tell you, ‘If you don’t pass the Senate bill, there’s going to be a shutdown</w:t>
      </w:r>
      <w:r w:rsidRPr="008C3464">
        <w:rPr>
          <w:sz w:val="16"/>
        </w:rPr>
        <w:t>.’ I think we need to take that leverage away from anybody who would risk a shutdown to get more spending. Just take that off the table.”</w:t>
      </w:r>
    </w:p>
    <w:p w14:paraId="3C3863A1" w14:textId="77777777" w:rsidR="00BE50A7" w:rsidRPr="008C3464" w:rsidRDefault="00BE50A7" w:rsidP="00BE50A7">
      <w:pPr>
        <w:rPr>
          <w:rStyle w:val="StyleUnderline"/>
        </w:rPr>
      </w:pPr>
      <w:r w:rsidRPr="008C3464">
        <w:rPr>
          <w:rStyle w:val="StyleUnderline"/>
        </w:rPr>
        <w:t xml:space="preserve">Some Republicans, </w:t>
      </w:r>
      <w:r w:rsidRPr="008C3464">
        <w:rPr>
          <w:sz w:val="16"/>
        </w:rPr>
        <w:t>including</w:t>
      </w:r>
      <w:r w:rsidRPr="008C3464">
        <w:rPr>
          <w:rStyle w:val="StyleUnderline"/>
        </w:rPr>
        <w:t xml:space="preserve"> </w:t>
      </w:r>
      <w:r w:rsidRPr="008C3464">
        <w:rPr>
          <w:rStyle w:val="StyleUnderline"/>
          <w:highlight w:val="cyan"/>
        </w:rPr>
        <w:t>defense hawks, are livid</w:t>
      </w:r>
      <w:r w:rsidRPr="008C3464">
        <w:rPr>
          <w:rStyle w:val="StyleUnderline"/>
        </w:rPr>
        <w:t xml:space="preserve"> about the measure, arguing that it would </w:t>
      </w:r>
      <w:r w:rsidRPr="008C3464">
        <w:rPr>
          <w:rStyle w:val="StyleUnderline"/>
          <w:highlight w:val="cyan"/>
        </w:rPr>
        <w:t xml:space="preserve">subject the Pentagon to </w:t>
      </w:r>
      <w:r w:rsidRPr="008C3464">
        <w:rPr>
          <w:rStyle w:val="Emphasis"/>
          <w:highlight w:val="cyan"/>
        </w:rPr>
        <w:t>irresponsible cuts</w:t>
      </w:r>
      <w:r w:rsidRPr="008C3464">
        <w:rPr>
          <w:rStyle w:val="StyleUnderline"/>
        </w:rPr>
        <w:t xml:space="preserve">. Senator Susan Collins of Maine, the top Republican on the Appropriations Committee and its defense subcommittee, called it a </w:t>
      </w:r>
      <w:r w:rsidRPr="008C3464">
        <w:rPr>
          <w:rStyle w:val="Emphasis"/>
        </w:rPr>
        <w:t>“harmful” provision</w:t>
      </w:r>
      <w:r w:rsidRPr="008C3464">
        <w:rPr>
          <w:rStyle w:val="StyleUnderline"/>
        </w:rPr>
        <w:t xml:space="preserve"> that would leave </w:t>
      </w:r>
      <w:r w:rsidRPr="008C3464">
        <w:rPr>
          <w:rStyle w:val="StyleUnderline"/>
          <w:highlight w:val="cyan"/>
        </w:rPr>
        <w:t>a “</w:t>
      </w:r>
      <w:r w:rsidRPr="008C3464">
        <w:rPr>
          <w:rStyle w:val="Emphasis"/>
          <w:highlight w:val="cyan"/>
        </w:rPr>
        <w:t>threat hanging over</w:t>
      </w:r>
      <w:r w:rsidRPr="008C3464">
        <w:rPr>
          <w:rStyle w:val="StyleUnderline"/>
          <w:highlight w:val="cyan"/>
        </w:rPr>
        <w:t>” the Defense Department</w:t>
      </w:r>
      <w:r w:rsidRPr="008C3464">
        <w:rPr>
          <w:rStyle w:val="StyleUnderline"/>
        </w:rPr>
        <w:t>.</w:t>
      </w:r>
    </w:p>
    <w:p w14:paraId="5A52DC92" w14:textId="77777777" w:rsidR="00BE50A7" w:rsidRPr="008C3464" w:rsidRDefault="00BE50A7" w:rsidP="00BE50A7">
      <w:pPr>
        <w:rPr>
          <w:sz w:val="16"/>
        </w:rPr>
      </w:pPr>
      <w:r w:rsidRPr="008C3464">
        <w:rPr>
          <w:sz w:val="16"/>
        </w:rPr>
        <w:t>“</w:t>
      </w:r>
      <w:r w:rsidRPr="008C3464">
        <w:rPr>
          <w:rStyle w:val="StyleUnderline"/>
        </w:rPr>
        <w:t xml:space="preserve">It would trigger </w:t>
      </w:r>
      <w:r w:rsidRPr="008C3464">
        <w:rPr>
          <w:rStyle w:val="StyleUnderline"/>
          <w:highlight w:val="cyan"/>
        </w:rPr>
        <w:t xml:space="preserve">an </w:t>
      </w:r>
      <w:r w:rsidRPr="008C3464">
        <w:rPr>
          <w:rStyle w:val="Emphasis"/>
          <w:highlight w:val="cyan"/>
        </w:rPr>
        <w:t>automatic,</w:t>
      </w:r>
      <w:r w:rsidRPr="008C3464">
        <w:rPr>
          <w:rStyle w:val="Emphasis"/>
        </w:rPr>
        <w:t xml:space="preserve"> meat-ax, </w:t>
      </w:r>
      <w:r w:rsidRPr="008C3464">
        <w:rPr>
          <w:rStyle w:val="Emphasis"/>
          <w:highlight w:val="cyan"/>
        </w:rPr>
        <w:t>indiscriminate, across-the-board cut</w:t>
      </w:r>
      <w:r w:rsidRPr="008C3464">
        <w:rPr>
          <w:rStyle w:val="StyleUnderline"/>
          <w:highlight w:val="cyan"/>
        </w:rPr>
        <w:t xml:space="preserve"> in our</w:t>
      </w:r>
      <w:r w:rsidRPr="008C3464">
        <w:rPr>
          <w:rStyle w:val="StyleUnderline"/>
        </w:rPr>
        <w:t xml:space="preserve"> already inadequate </w:t>
      </w:r>
      <w:r w:rsidRPr="008C3464">
        <w:rPr>
          <w:rStyle w:val="StyleUnderline"/>
          <w:highlight w:val="cyan"/>
        </w:rPr>
        <w:t>defense budget and</w:t>
      </w:r>
      <w:r w:rsidRPr="008C3464">
        <w:rPr>
          <w:rStyle w:val="StyleUnderline"/>
        </w:rPr>
        <w:t xml:space="preserve"> in the </w:t>
      </w:r>
      <w:r w:rsidRPr="008C3464">
        <w:rPr>
          <w:rStyle w:val="StyleUnderline"/>
          <w:highlight w:val="cyan"/>
        </w:rPr>
        <w:t>domestic</w:t>
      </w:r>
      <w:r w:rsidRPr="008C3464">
        <w:rPr>
          <w:rStyle w:val="StyleUnderline"/>
        </w:rPr>
        <w:t xml:space="preserve">, discretionary nondefense </w:t>
      </w:r>
      <w:r w:rsidRPr="008C3464">
        <w:rPr>
          <w:rStyle w:val="StyleUnderline"/>
          <w:highlight w:val="cyan"/>
        </w:rPr>
        <w:t>funding</w:t>
      </w:r>
      <w:r w:rsidRPr="008C3464">
        <w:rPr>
          <w:rStyle w:val="StyleUnderline"/>
        </w:rPr>
        <w:t>,”</w:t>
      </w:r>
      <w:r w:rsidRPr="008C3464">
        <w:rPr>
          <w:sz w:val="16"/>
        </w:rPr>
        <w:t xml:space="preserve"> Ms. Collins said.</w:t>
      </w:r>
    </w:p>
    <w:p w14:paraId="37E4B903" w14:textId="77777777" w:rsidR="00BE50A7" w:rsidRPr="008C3464" w:rsidRDefault="00BE50A7" w:rsidP="00BE50A7">
      <w:pPr>
        <w:rPr>
          <w:sz w:val="16"/>
          <w:szCs w:val="16"/>
        </w:rPr>
      </w:pPr>
      <w:r w:rsidRPr="008C3464">
        <w:rPr>
          <w:sz w:val="16"/>
          <w:szCs w:val="16"/>
        </w:rPr>
        <w:t>Democrats, too, have a major incentive to avoid the cuts, since they have resisted reducing funding for federal programs all along.</w:t>
      </w:r>
    </w:p>
    <w:p w14:paraId="5C9A781D" w14:textId="77777777" w:rsidR="00BE50A7" w:rsidRPr="008C3464" w:rsidRDefault="00BE50A7" w:rsidP="00BE50A7">
      <w:pPr>
        <w:rPr>
          <w:sz w:val="16"/>
          <w:szCs w:val="16"/>
        </w:rPr>
      </w:pPr>
      <w:r w:rsidRPr="008C3464">
        <w:rPr>
          <w:sz w:val="16"/>
          <w:szCs w:val="16"/>
        </w:rPr>
        <w:t>Without spending bills, major parts of the debt deal will die.</w:t>
      </w:r>
    </w:p>
    <w:p w14:paraId="2CFECA13" w14:textId="77777777" w:rsidR="00BE50A7" w:rsidRPr="008C3464" w:rsidRDefault="00BE50A7" w:rsidP="00BE50A7">
      <w:pPr>
        <w:rPr>
          <w:sz w:val="16"/>
          <w:szCs w:val="16"/>
        </w:rPr>
      </w:pPr>
      <w:r w:rsidRPr="008C3464">
        <w:rPr>
          <w:sz w:val="16"/>
          <w:szCs w:val="16"/>
        </w:rPr>
        <w:t>Both parties stand to lose victories gained through handshake agreements during negotiations if Congress cannot pass its appropriations bills. Neither the White House nor House Republicans have published a full accounting of the agreements that do not appear in legislative text, but some have become clear.</w:t>
      </w:r>
    </w:p>
    <w:p w14:paraId="459B1710" w14:textId="77777777" w:rsidR="00BE50A7" w:rsidRPr="008C3464" w:rsidRDefault="00BE50A7" w:rsidP="00BE50A7">
      <w:pPr>
        <w:rPr>
          <w:sz w:val="16"/>
          <w:szCs w:val="16"/>
        </w:rPr>
      </w:pPr>
      <w:r w:rsidRPr="008C3464">
        <w:rPr>
          <w:sz w:val="16"/>
          <w:szCs w:val="16"/>
        </w:rPr>
        <w:t>The deals allow Republicans to claim they are making deep cuts to certain spending categories while letting Democrats mitigate the pain of those cuts in the funding bills.</w:t>
      </w:r>
    </w:p>
    <w:p w14:paraId="69D0AAAF" w14:textId="77777777" w:rsidR="00BE50A7" w:rsidRPr="008C3464" w:rsidRDefault="00BE50A7" w:rsidP="00BE50A7">
      <w:pPr>
        <w:rPr>
          <w:sz w:val="16"/>
          <w:szCs w:val="16"/>
        </w:rPr>
      </w:pPr>
      <w:r w:rsidRPr="008C3464">
        <w:rPr>
          <w:sz w:val="16"/>
          <w:szCs w:val="16"/>
        </w:rPr>
        <w:t>One unwritten but agreed-upon compromise allows appropriators to repurpose $10 billion a year in 2024 and 2025 from the I.R.S. — a key priority of Republicans, who had opposed the additional enforcement funding championed by Mr. Biden and Democrats.</w:t>
      </w:r>
    </w:p>
    <w:p w14:paraId="0530EEAB" w14:textId="77777777" w:rsidR="00BE50A7" w:rsidRPr="008C3464" w:rsidRDefault="00BE50A7" w:rsidP="00BE50A7">
      <w:pPr>
        <w:rPr>
          <w:sz w:val="16"/>
          <w:szCs w:val="16"/>
        </w:rPr>
      </w:pPr>
      <w:r w:rsidRPr="008C3464">
        <w:rPr>
          <w:sz w:val="16"/>
          <w:szCs w:val="16"/>
        </w:rPr>
        <w:t>Another side agreement, sought by Democrats, that would evaporate if the spending bills were not written designated $23 billion a year in domestic spending outside military funding as “emergency” spending, basically exempting that money from the caps in the deal.</w:t>
      </w:r>
    </w:p>
    <w:p w14:paraId="4DC53B57" w14:textId="77777777" w:rsidR="00BE50A7" w:rsidRPr="008C3464" w:rsidRDefault="00BE50A7" w:rsidP="00BE50A7"/>
    <w:p w14:paraId="4DB69AED" w14:textId="77777777" w:rsidR="00BE50A7" w:rsidRPr="008C3464" w:rsidRDefault="00BE50A7" w:rsidP="00BE50A7">
      <w:pPr>
        <w:pStyle w:val="Heading4"/>
      </w:pPr>
      <w:r w:rsidRPr="008C3464">
        <w:t xml:space="preserve">Freedom Caucus wants </w:t>
      </w:r>
      <w:r w:rsidRPr="008C3464">
        <w:rPr>
          <w:u w:val="single"/>
        </w:rPr>
        <w:t>massive cuts</w:t>
      </w:r>
      <w:r w:rsidRPr="008C3464">
        <w:t xml:space="preserve"> clearly incompatible with the plan in exchange for the </w:t>
      </w:r>
      <w:r w:rsidRPr="008C3464">
        <w:rPr>
          <w:u w:val="single"/>
        </w:rPr>
        <w:t>needed votes</w:t>
      </w:r>
      <w:r w:rsidRPr="008C3464">
        <w:t xml:space="preserve"> to pass the spending bill and avoid </w:t>
      </w:r>
      <w:r w:rsidRPr="008C3464">
        <w:rPr>
          <w:u w:val="single"/>
        </w:rPr>
        <w:t>automatic cuts</w:t>
      </w:r>
    </w:p>
    <w:p w14:paraId="71625A6D" w14:textId="77777777" w:rsidR="00BE50A7" w:rsidRPr="008C3464" w:rsidRDefault="00BE50A7" w:rsidP="00BE50A7">
      <w:r w:rsidRPr="008C3464">
        <w:rPr>
          <w:b/>
          <w:bCs/>
          <w:sz w:val="24"/>
        </w:rPr>
        <w:t>Hulse 6-15</w:t>
      </w:r>
      <w:r w:rsidRPr="008C3464">
        <w:t xml:space="preserve"> (Carl Hulse, 6-15-2023, "Debt Deal Behind Them, Lawmakers Plunge Into Bitter Spending Fight," New York Times, Carl Hulse is the chief Washington correspondent and a veteran of more than three decades of reporting in the capital. https://www.nytimes.com/2023/06/15/us/politics/congress-spending-debt-limit.html, accessed 6-22-2023)//</w:t>
      </w:r>
      <w:proofErr w:type="spellStart"/>
      <w:r w:rsidRPr="008C3464">
        <w:t>Prozes</w:t>
      </w:r>
      <w:proofErr w:type="spellEnd"/>
    </w:p>
    <w:p w14:paraId="6533E9C0" w14:textId="77777777" w:rsidR="00BE50A7" w:rsidRPr="008C3464" w:rsidRDefault="00BE50A7" w:rsidP="00BE50A7">
      <w:pPr>
        <w:rPr>
          <w:rStyle w:val="StyleUnderline"/>
        </w:rPr>
      </w:pPr>
      <w:r w:rsidRPr="008C3464">
        <w:rPr>
          <w:sz w:val="16"/>
        </w:rPr>
        <w:t xml:space="preserve">After narrowly avoiding a federal default, </w:t>
      </w:r>
      <w:r w:rsidRPr="008C3464">
        <w:rPr>
          <w:rStyle w:val="StyleUnderline"/>
          <w:highlight w:val="cyan"/>
        </w:rPr>
        <w:t>the</w:t>
      </w:r>
      <w:r w:rsidRPr="008C3464">
        <w:rPr>
          <w:rStyle w:val="StyleUnderline"/>
        </w:rPr>
        <w:t xml:space="preserve"> Republican-controlled </w:t>
      </w:r>
      <w:r w:rsidRPr="008C3464">
        <w:rPr>
          <w:rStyle w:val="StyleUnderline"/>
          <w:highlight w:val="cyan"/>
        </w:rPr>
        <w:t>House and</w:t>
      </w:r>
      <w:r w:rsidRPr="008C3464">
        <w:rPr>
          <w:rStyle w:val="StyleUnderline"/>
        </w:rPr>
        <w:t xml:space="preserve"> the Democratic-led </w:t>
      </w:r>
      <w:r w:rsidRPr="008C3464">
        <w:rPr>
          <w:rStyle w:val="StyleUnderline"/>
          <w:highlight w:val="cyan"/>
        </w:rPr>
        <w:t>Senate are</w:t>
      </w:r>
      <w:r w:rsidRPr="008C3464">
        <w:rPr>
          <w:rStyle w:val="StyleUnderline"/>
        </w:rPr>
        <w:t xml:space="preserve"> now </w:t>
      </w:r>
      <w:r w:rsidRPr="008C3464">
        <w:rPr>
          <w:rStyle w:val="StyleUnderline"/>
          <w:highlight w:val="cyan"/>
        </w:rPr>
        <w:t xml:space="preserve">on a </w:t>
      </w:r>
      <w:r w:rsidRPr="008C3464">
        <w:rPr>
          <w:rStyle w:val="Emphasis"/>
          <w:highlight w:val="cyan"/>
        </w:rPr>
        <w:t>collision course</w:t>
      </w:r>
      <w:r w:rsidRPr="008C3464">
        <w:rPr>
          <w:rStyle w:val="StyleUnderline"/>
          <w:highlight w:val="cyan"/>
        </w:rPr>
        <w:t xml:space="preserve"> over spending that could result in</w:t>
      </w:r>
      <w:r w:rsidRPr="008C3464">
        <w:rPr>
          <w:rStyle w:val="StyleUnderline"/>
        </w:rPr>
        <w:t xml:space="preserve"> a government shutdown this year and </w:t>
      </w:r>
      <w:r w:rsidRPr="008C3464">
        <w:rPr>
          <w:rStyle w:val="Emphasis"/>
          <w:highlight w:val="cyan"/>
        </w:rPr>
        <w:t>automatic spending cuts</w:t>
      </w:r>
      <w:r w:rsidRPr="008C3464">
        <w:rPr>
          <w:rStyle w:val="StyleUnderline"/>
        </w:rPr>
        <w:t xml:space="preserve"> in early 2025 </w:t>
      </w:r>
      <w:r w:rsidRPr="008C3464">
        <w:rPr>
          <w:rStyle w:val="Emphasis"/>
        </w:rPr>
        <w:t>with severe consequences for the Pentagon</w:t>
      </w:r>
      <w:r w:rsidRPr="008C3464">
        <w:rPr>
          <w:rStyle w:val="StyleUnderline"/>
        </w:rPr>
        <w:t xml:space="preserve"> and an array of domestic programs.</w:t>
      </w:r>
    </w:p>
    <w:p w14:paraId="139B6902" w14:textId="77777777" w:rsidR="00BE50A7" w:rsidRPr="008C3464" w:rsidRDefault="00BE50A7" w:rsidP="00BE50A7">
      <w:pPr>
        <w:rPr>
          <w:sz w:val="16"/>
        </w:rPr>
      </w:pPr>
      <w:r w:rsidRPr="008C3464">
        <w:rPr>
          <w:rStyle w:val="StyleUnderline"/>
          <w:highlight w:val="cyan"/>
        </w:rPr>
        <w:t xml:space="preserve">Far-right Republicans whose votes will be </w:t>
      </w:r>
      <w:r w:rsidRPr="008C3464">
        <w:rPr>
          <w:rStyle w:val="Emphasis"/>
          <w:highlight w:val="cyan"/>
        </w:rPr>
        <w:t>needed to keep the government funded</w:t>
      </w:r>
      <w:r w:rsidRPr="008C3464">
        <w:rPr>
          <w:rStyle w:val="StyleUnderline"/>
        </w:rPr>
        <w:t xml:space="preserve"> </w:t>
      </w:r>
      <w:r w:rsidRPr="008C3464">
        <w:rPr>
          <w:rStyle w:val="StyleUnderline"/>
          <w:highlight w:val="cyan"/>
        </w:rPr>
        <w:t>are demanding cuts</w:t>
      </w:r>
      <w:r w:rsidRPr="008C3464">
        <w:rPr>
          <w:rStyle w:val="StyleUnderline"/>
        </w:rPr>
        <w:t xml:space="preserve"> that go far deeper than what President Biden and Speaker Kevin McCarthy agreed to in the bipartisan compromise they reached </w:t>
      </w:r>
      <w:r w:rsidRPr="008C3464">
        <w:rPr>
          <w:sz w:val="16"/>
        </w:rPr>
        <w:t>last month</w:t>
      </w:r>
      <w:r w:rsidRPr="008C3464">
        <w:rPr>
          <w:rStyle w:val="StyleUnderline"/>
        </w:rPr>
        <w:t xml:space="preserve"> to suspend the debt ceiling</w:t>
      </w:r>
      <w:r w:rsidRPr="008C3464">
        <w:rPr>
          <w:sz w:val="16"/>
        </w:rPr>
        <w:t>, but such reductions are all but certain to be nonstarters in the Senate.</w:t>
      </w:r>
    </w:p>
    <w:p w14:paraId="4C1827AD" w14:textId="77777777" w:rsidR="00BE50A7" w:rsidRPr="008C3464" w:rsidRDefault="00BE50A7" w:rsidP="00BE50A7">
      <w:pPr>
        <w:rPr>
          <w:sz w:val="16"/>
        </w:rPr>
      </w:pPr>
      <w:r w:rsidRPr="008C3464">
        <w:rPr>
          <w:rStyle w:val="StyleUnderline"/>
        </w:rPr>
        <w:t>The</w:t>
      </w:r>
      <w:r w:rsidRPr="008C3464">
        <w:rPr>
          <w:sz w:val="16"/>
        </w:rPr>
        <w:t xml:space="preserve"> looming </w:t>
      </w:r>
      <w:r w:rsidRPr="008C3464">
        <w:rPr>
          <w:rStyle w:val="StyleUnderline"/>
        </w:rPr>
        <w:t xml:space="preserve">stalemate </w:t>
      </w:r>
      <w:r w:rsidRPr="008C3464">
        <w:rPr>
          <w:rStyle w:val="StyleUnderline"/>
          <w:highlight w:val="cyan"/>
        </w:rPr>
        <w:t>threatens to</w:t>
      </w:r>
      <w:r w:rsidRPr="008C3464">
        <w:rPr>
          <w:rStyle w:val="StyleUnderline"/>
        </w:rPr>
        <w:t xml:space="preserve"> further </w:t>
      </w:r>
      <w:r w:rsidRPr="008C3464">
        <w:rPr>
          <w:rStyle w:val="StyleUnderline"/>
          <w:highlight w:val="cyan"/>
        </w:rPr>
        <w:t>complicate a process</w:t>
      </w:r>
      <w:r w:rsidRPr="008C3464">
        <w:rPr>
          <w:rStyle w:val="StyleUnderline"/>
        </w:rPr>
        <w:t xml:space="preserve"> that was already going to be extraordinarily difficult, as top members of Congress try for the first time in years </w:t>
      </w:r>
      <w:r w:rsidRPr="008C3464">
        <w:rPr>
          <w:rStyle w:val="StyleUnderline"/>
          <w:highlight w:val="cyan"/>
        </w:rPr>
        <w:t>to pass</w:t>
      </w:r>
      <w:r w:rsidRPr="008C3464">
        <w:rPr>
          <w:rStyle w:val="StyleUnderline"/>
        </w:rPr>
        <w:t xml:space="preserve"> individual </w:t>
      </w:r>
      <w:r w:rsidRPr="008C3464">
        <w:rPr>
          <w:rStyle w:val="StyleUnderline"/>
          <w:highlight w:val="cyan"/>
        </w:rPr>
        <w:t>spending bill</w:t>
      </w:r>
      <w:r w:rsidRPr="008C3464">
        <w:rPr>
          <w:rStyle w:val="StyleUnderline"/>
        </w:rPr>
        <w:t xml:space="preserve">s </w:t>
      </w:r>
      <w:r w:rsidRPr="008C3464">
        <w:rPr>
          <w:rStyle w:val="StyleUnderline"/>
          <w:highlight w:val="cyan"/>
        </w:rPr>
        <w:t>to fund</w:t>
      </w:r>
      <w:r w:rsidRPr="008C3464">
        <w:rPr>
          <w:rStyle w:val="StyleUnderline"/>
        </w:rPr>
        <w:t xml:space="preserve"> all parts of </w:t>
      </w:r>
      <w:r w:rsidRPr="008C3464">
        <w:rPr>
          <w:rStyle w:val="StyleUnderline"/>
          <w:highlight w:val="cyan"/>
        </w:rPr>
        <w:t>the government</w:t>
      </w:r>
      <w:r w:rsidRPr="008C3464">
        <w:rPr>
          <w:sz w:val="16"/>
        </w:rPr>
        <w:t xml:space="preserve"> in an orderly fashion </w:t>
      </w:r>
      <w:r w:rsidRPr="008C3464">
        <w:rPr>
          <w:rStyle w:val="StyleUnderline"/>
        </w:rPr>
        <w:t>and avoid the usual year-end pileup</w:t>
      </w:r>
      <w:r w:rsidRPr="008C3464">
        <w:rPr>
          <w:sz w:val="16"/>
        </w:rPr>
        <w:t xml:space="preserve">. </w:t>
      </w:r>
      <w:r w:rsidRPr="008C3464">
        <w:rPr>
          <w:rStyle w:val="Emphasis"/>
          <w:highlight w:val="cyan"/>
        </w:rPr>
        <w:t>If they cannot</w:t>
      </w:r>
      <w:r w:rsidRPr="008C3464">
        <w:rPr>
          <w:sz w:val="16"/>
        </w:rPr>
        <w:t xml:space="preserve">, </w:t>
      </w:r>
      <w:r w:rsidRPr="008C3464">
        <w:rPr>
          <w:rStyle w:val="StyleUnderline"/>
        </w:rPr>
        <w:t xml:space="preserve">under the terms of the debt limit deal, </w:t>
      </w:r>
      <w:r w:rsidRPr="008C3464">
        <w:rPr>
          <w:rStyle w:val="StyleUnderline"/>
          <w:highlight w:val="cyan"/>
        </w:rPr>
        <w:t>across-the-board</w:t>
      </w:r>
      <w:r w:rsidRPr="008C3464">
        <w:rPr>
          <w:sz w:val="16"/>
          <w:highlight w:val="cyan"/>
        </w:rPr>
        <w:t xml:space="preserve"> </w:t>
      </w:r>
      <w:r w:rsidRPr="008C3464">
        <w:rPr>
          <w:rStyle w:val="Emphasis"/>
          <w:highlight w:val="cyan"/>
        </w:rPr>
        <w:t>spending cuts</w:t>
      </w:r>
      <w:r w:rsidRPr="008C3464">
        <w:rPr>
          <w:sz w:val="16"/>
          <w:highlight w:val="cyan"/>
        </w:rPr>
        <w:t xml:space="preserve"> </w:t>
      </w:r>
      <w:r w:rsidRPr="008C3464">
        <w:rPr>
          <w:rStyle w:val="StyleUnderline"/>
          <w:highlight w:val="cyan"/>
        </w:rPr>
        <w:t>will kick in</w:t>
      </w:r>
      <w:r w:rsidRPr="008C3464">
        <w:rPr>
          <w:sz w:val="16"/>
        </w:rPr>
        <w:t xml:space="preserve"> in 2025, </w:t>
      </w:r>
      <w:r w:rsidRPr="008C3464">
        <w:rPr>
          <w:rStyle w:val="StyleUnderline"/>
        </w:rPr>
        <w:t>a worst-case scenario</w:t>
      </w:r>
      <w:r w:rsidRPr="008C3464">
        <w:rPr>
          <w:sz w:val="16"/>
        </w:rPr>
        <w:t xml:space="preserve"> that lawmakers in both parties want to avoid.</w:t>
      </w:r>
    </w:p>
    <w:p w14:paraId="55B6E94B" w14:textId="77777777" w:rsidR="00BE50A7" w:rsidRPr="008C3464" w:rsidRDefault="00BE50A7" w:rsidP="00BE50A7">
      <w:pPr>
        <w:rPr>
          <w:rStyle w:val="StyleUnderline"/>
        </w:rPr>
      </w:pPr>
      <w:r w:rsidRPr="008C3464">
        <w:rPr>
          <w:sz w:val="16"/>
        </w:rPr>
        <w:t xml:space="preserve">The clashes began this week, when </w:t>
      </w:r>
      <w:r w:rsidRPr="008C3464">
        <w:rPr>
          <w:rStyle w:val="StyleUnderline"/>
          <w:highlight w:val="cyan"/>
        </w:rPr>
        <w:t>House appropriators</w:t>
      </w:r>
      <w:r w:rsidRPr="008C3464">
        <w:rPr>
          <w:rStyle w:val="StyleUnderline"/>
        </w:rPr>
        <w:t xml:space="preserve"> began considering their spending bills and, </w:t>
      </w:r>
      <w:r w:rsidRPr="008C3464">
        <w:rPr>
          <w:rStyle w:val="StyleUnderline"/>
          <w:highlight w:val="cyan"/>
        </w:rPr>
        <w:t xml:space="preserve">working to </w:t>
      </w:r>
      <w:r w:rsidRPr="008C3464">
        <w:rPr>
          <w:rStyle w:val="Emphasis"/>
          <w:highlight w:val="cyan"/>
        </w:rPr>
        <w:t>appease the</w:t>
      </w:r>
      <w:r w:rsidRPr="008C3464">
        <w:rPr>
          <w:rStyle w:val="Emphasis"/>
        </w:rPr>
        <w:t>ir</w:t>
      </w:r>
      <w:r w:rsidRPr="008C3464">
        <w:rPr>
          <w:rStyle w:val="Emphasis"/>
          <w:highlight w:val="cyan"/>
        </w:rPr>
        <w:t xml:space="preserve"> ultraconservative wing</w:t>
      </w:r>
      <w:r w:rsidRPr="008C3464">
        <w:rPr>
          <w:rStyle w:val="StyleUnderline"/>
        </w:rPr>
        <w:t xml:space="preserve">, said they </w:t>
      </w:r>
      <w:r w:rsidRPr="008C3464">
        <w:rPr>
          <w:rStyle w:val="StyleUnderline"/>
          <w:highlight w:val="cyan"/>
        </w:rPr>
        <w:t>intend</w:t>
      </w:r>
      <w:r w:rsidRPr="008C3464">
        <w:rPr>
          <w:rStyle w:val="StyleUnderline"/>
        </w:rPr>
        <w:t xml:space="preserve">ed </w:t>
      </w:r>
      <w:r w:rsidRPr="008C3464">
        <w:rPr>
          <w:rStyle w:val="StyleUnderline"/>
          <w:highlight w:val="cyan"/>
        </w:rPr>
        <w:t>to fund fed</w:t>
      </w:r>
      <w:r w:rsidRPr="008C3464">
        <w:rPr>
          <w:rStyle w:val="StyleUnderline"/>
        </w:rPr>
        <w:t xml:space="preserve">eral agencies </w:t>
      </w:r>
      <w:r w:rsidRPr="008C3464">
        <w:rPr>
          <w:rStyle w:val="StyleUnderline"/>
          <w:highlight w:val="cyan"/>
        </w:rPr>
        <w:t>at</w:t>
      </w:r>
      <w:r w:rsidRPr="008C3464">
        <w:rPr>
          <w:rStyle w:val="StyleUnderline"/>
        </w:rPr>
        <w:t xml:space="preserve"> </w:t>
      </w:r>
      <w:r w:rsidRPr="008C3464">
        <w:rPr>
          <w:rStyle w:val="Emphasis"/>
        </w:rPr>
        <w:t>below</w:t>
      </w:r>
      <w:r w:rsidRPr="008C3464">
        <w:rPr>
          <w:rStyle w:val="StyleUnderline"/>
        </w:rPr>
        <w:t xml:space="preserve"> the levels</w:t>
      </w:r>
      <w:r w:rsidRPr="008C3464">
        <w:rPr>
          <w:sz w:val="16"/>
        </w:rPr>
        <w:t xml:space="preserve"> that Mr. Biden and Mr. McCarthy had </w:t>
      </w:r>
      <w:r w:rsidRPr="008C3464">
        <w:rPr>
          <w:rStyle w:val="StyleUnderline"/>
        </w:rPr>
        <w:t>agreed to.</w:t>
      </w:r>
    </w:p>
    <w:p w14:paraId="6520CD18" w14:textId="77777777" w:rsidR="00BE50A7" w:rsidRPr="008C3464" w:rsidRDefault="00BE50A7" w:rsidP="00BE50A7">
      <w:pPr>
        <w:rPr>
          <w:sz w:val="16"/>
          <w:szCs w:val="16"/>
        </w:rPr>
      </w:pPr>
      <w:r w:rsidRPr="008C3464">
        <w:rPr>
          <w:sz w:val="16"/>
          <w:szCs w:val="16"/>
        </w:rPr>
        <w:t>Democrats balked, saying the move would wreak havoc with the economy and the smooth functioning of government.</w:t>
      </w:r>
    </w:p>
    <w:p w14:paraId="3668EC4F" w14:textId="77777777" w:rsidR="00BE50A7" w:rsidRPr="008C3464" w:rsidRDefault="00BE50A7" w:rsidP="00BE50A7">
      <w:pPr>
        <w:rPr>
          <w:sz w:val="16"/>
        </w:rPr>
      </w:pPr>
      <w:r w:rsidRPr="008C3464">
        <w:rPr>
          <w:sz w:val="16"/>
        </w:rPr>
        <w:t>“I fully intend to follow the dictates of what we passed in the Senate and the House and what the president signed,” said Senator Patty Murray, Democrat of Washington and the chairwoman of the Appropriations Committee. “</w:t>
      </w:r>
      <w:r w:rsidRPr="008C3464">
        <w:rPr>
          <w:rStyle w:val="StyleUnderline"/>
        </w:rPr>
        <w:t>I am putting them in their box of chaos</w:t>
      </w:r>
      <w:r w:rsidRPr="008C3464">
        <w:rPr>
          <w:sz w:val="16"/>
        </w:rPr>
        <w:t>,” she said of House Republicans.</w:t>
      </w:r>
    </w:p>
    <w:p w14:paraId="723E5D53" w14:textId="77777777" w:rsidR="00BE50A7" w:rsidRPr="008C3464" w:rsidRDefault="00BE50A7" w:rsidP="00BE50A7">
      <w:pPr>
        <w:rPr>
          <w:sz w:val="16"/>
          <w:szCs w:val="16"/>
        </w:rPr>
      </w:pPr>
      <w:r w:rsidRPr="008C3464">
        <w:rPr>
          <w:sz w:val="16"/>
          <w:szCs w:val="16"/>
        </w:rPr>
        <w:t>The approach was particularly unwise, she added, given that many of the right-wing lawmakers it was aimed at appeasing reflexively vote against government spending bills anyway.</w:t>
      </w:r>
    </w:p>
    <w:p w14:paraId="5D8F360E" w14:textId="77777777" w:rsidR="00BE50A7" w:rsidRPr="008C3464" w:rsidRDefault="00BE50A7" w:rsidP="00BE50A7">
      <w:pPr>
        <w:rPr>
          <w:sz w:val="16"/>
          <w:szCs w:val="16"/>
        </w:rPr>
      </w:pPr>
      <w:r w:rsidRPr="008C3464">
        <w:rPr>
          <w:sz w:val="16"/>
          <w:szCs w:val="16"/>
        </w:rPr>
        <w:t>“I don’t believe the country wants us to be there; they don’t want chaos,” Ms. Murray said. “They don’t want a small minority of people to dictate where our economy is going to go.”</w:t>
      </w:r>
    </w:p>
    <w:p w14:paraId="5A19AF7F" w14:textId="77777777" w:rsidR="00BE50A7" w:rsidRPr="008C3464" w:rsidRDefault="00BE50A7" w:rsidP="00BE50A7">
      <w:pPr>
        <w:rPr>
          <w:sz w:val="16"/>
        </w:rPr>
      </w:pPr>
      <w:r w:rsidRPr="008C3464">
        <w:rPr>
          <w:rStyle w:val="StyleUnderline"/>
        </w:rPr>
        <w:t>Facing a rebellion by hard-right Republicans over the debt limit agreement</w:t>
      </w:r>
      <w:r w:rsidRPr="008C3464">
        <w:rPr>
          <w:sz w:val="16"/>
        </w:rPr>
        <w:t xml:space="preserve">, Mr. </w:t>
      </w:r>
      <w:r w:rsidRPr="008C3464">
        <w:rPr>
          <w:rStyle w:val="StyleUnderline"/>
        </w:rPr>
        <w:t>McCarthy</w:t>
      </w:r>
      <w:r w:rsidRPr="008C3464">
        <w:rPr>
          <w:sz w:val="16"/>
        </w:rPr>
        <w:t xml:space="preserve"> and his leadership team </w:t>
      </w:r>
      <w:r w:rsidRPr="008C3464">
        <w:rPr>
          <w:rStyle w:val="StyleUnderline"/>
        </w:rPr>
        <w:t>blindsided Democrats this week by setting allocations for the 12 annual spending bills at 2022 levels</w:t>
      </w:r>
      <w:r w:rsidRPr="008C3464">
        <w:rPr>
          <w:sz w:val="16"/>
        </w:rPr>
        <w:t>, about $119 billion less than the $1.59 trillion allowed for in the agreement to raise the debt ceiling.</w:t>
      </w:r>
    </w:p>
    <w:p w14:paraId="266E7102" w14:textId="77777777" w:rsidR="00BE50A7" w:rsidRPr="008C3464" w:rsidRDefault="00BE50A7" w:rsidP="00BE50A7">
      <w:pPr>
        <w:rPr>
          <w:sz w:val="16"/>
        </w:rPr>
      </w:pPr>
      <w:r w:rsidRPr="008C3464">
        <w:rPr>
          <w:sz w:val="16"/>
        </w:rPr>
        <w:t>T</w:t>
      </w:r>
      <w:r w:rsidRPr="008C3464">
        <w:rPr>
          <w:rStyle w:val="StyleUnderline"/>
        </w:rPr>
        <w:t xml:space="preserve">he </w:t>
      </w:r>
      <w:r w:rsidRPr="008C3464">
        <w:rPr>
          <w:rStyle w:val="Emphasis"/>
          <w:highlight w:val="cyan"/>
        </w:rPr>
        <w:t>lower spending</w:t>
      </w:r>
      <w:r w:rsidRPr="008C3464">
        <w:rPr>
          <w:rStyle w:val="StyleUnderline"/>
          <w:highlight w:val="cyan"/>
        </w:rPr>
        <w:t xml:space="preserve"> levels, </w:t>
      </w:r>
      <w:r w:rsidRPr="008C3464">
        <w:rPr>
          <w:rStyle w:val="Emphasis"/>
          <w:highlight w:val="cyan"/>
        </w:rPr>
        <w:t>demanded by Freedom Caucus</w:t>
      </w:r>
      <w:r w:rsidRPr="008C3464">
        <w:rPr>
          <w:rStyle w:val="StyleUnderline"/>
        </w:rPr>
        <w:t xml:space="preserve"> members </w:t>
      </w:r>
      <w:r w:rsidRPr="008C3464">
        <w:rPr>
          <w:rStyle w:val="StyleUnderline"/>
          <w:highlight w:val="cyan"/>
        </w:rPr>
        <w:t xml:space="preserve">who </w:t>
      </w:r>
      <w:r w:rsidRPr="008C3464">
        <w:rPr>
          <w:rStyle w:val="Emphasis"/>
          <w:highlight w:val="cyan"/>
        </w:rPr>
        <w:t>shut down the House</w:t>
      </w:r>
      <w:r w:rsidRPr="008C3464">
        <w:rPr>
          <w:rStyle w:val="StyleUnderline"/>
        </w:rPr>
        <w:t xml:space="preserve"> last week to register their ire at the debt limit deal, were pushed through the Appropriations Committee on a party-line vote on Thursday after hours of acrimony during which Democrats accused Republicans of backtracking </w:t>
      </w:r>
      <w:r w:rsidRPr="008C3464">
        <w:rPr>
          <w:sz w:val="16"/>
        </w:rPr>
        <w:t>on the compromise.</w:t>
      </w:r>
    </w:p>
    <w:p w14:paraId="75F21358" w14:textId="77777777" w:rsidR="00BE50A7" w:rsidRPr="008C3464" w:rsidRDefault="00BE50A7" w:rsidP="00BE50A7">
      <w:pPr>
        <w:rPr>
          <w:sz w:val="16"/>
        </w:rPr>
      </w:pPr>
      <w:r w:rsidRPr="008C3464">
        <w:rPr>
          <w:sz w:val="16"/>
        </w:rPr>
        <w:t xml:space="preserve">“The ink is barely dry on the bipartisan budget agreement, yet we are here to consider the </w:t>
      </w:r>
      <w:r w:rsidRPr="008C3464">
        <w:rPr>
          <w:rStyle w:val="StyleUnderline"/>
        </w:rPr>
        <w:t>Republican majority’s spending agenda that completely reneges on the compromises struck less than two weeks ago,”</w:t>
      </w:r>
      <w:r w:rsidRPr="008C3464">
        <w:rPr>
          <w:sz w:val="16"/>
        </w:rPr>
        <w:t xml:space="preserve"> said Representative Rosa DeLauro of Connecticut, the top Democrat on the Appropriations Committee.</w:t>
      </w:r>
    </w:p>
    <w:p w14:paraId="62DD0AF5" w14:textId="77777777" w:rsidR="00BE50A7" w:rsidRPr="008C3464" w:rsidRDefault="00BE50A7" w:rsidP="00BE50A7">
      <w:pPr>
        <w:rPr>
          <w:rStyle w:val="StyleUnderline"/>
        </w:rPr>
      </w:pPr>
      <w:r w:rsidRPr="008C3464">
        <w:rPr>
          <w:sz w:val="16"/>
        </w:rPr>
        <w:t xml:space="preserve">Representative Kay Granger, Republican of Texas and the committee’s chairwoman, said </w:t>
      </w:r>
      <w:r w:rsidRPr="008C3464">
        <w:rPr>
          <w:rStyle w:val="StyleUnderline"/>
        </w:rPr>
        <w:t>using the lower number would allow the House to “refocus government spending consistent with Republican priorities.”</w:t>
      </w:r>
      <w:r w:rsidRPr="008C3464">
        <w:rPr>
          <w:sz w:val="16"/>
        </w:rPr>
        <w:t xml:space="preserve"> Mr. McCarthy said that he considered the spending caps established in the agreement simply as a maximum, and that </w:t>
      </w:r>
      <w:r w:rsidRPr="008C3464">
        <w:rPr>
          <w:rStyle w:val="StyleUnderline"/>
        </w:rPr>
        <w:t xml:space="preserve">the House </w:t>
      </w:r>
      <w:r w:rsidRPr="008C3464">
        <w:rPr>
          <w:rStyle w:val="StyleUnderline"/>
          <w:highlight w:val="cyan"/>
        </w:rPr>
        <w:t>want</w:t>
      </w:r>
      <w:r w:rsidRPr="008C3464">
        <w:rPr>
          <w:rStyle w:val="StyleUnderline"/>
        </w:rPr>
        <w:t>ed</w:t>
      </w:r>
      <w:r w:rsidRPr="008C3464">
        <w:rPr>
          <w:rStyle w:val="StyleUnderline"/>
          <w:highlight w:val="cyan"/>
        </w:rPr>
        <w:t xml:space="preserve"> to push spending lower.</w:t>
      </w:r>
    </w:p>
    <w:p w14:paraId="54FA39BC" w14:textId="77777777" w:rsidR="00BE50A7" w:rsidRPr="008C3464" w:rsidRDefault="00BE50A7" w:rsidP="00BE50A7">
      <w:pPr>
        <w:rPr>
          <w:rStyle w:val="StyleUnderline"/>
        </w:rPr>
      </w:pPr>
      <w:r w:rsidRPr="008C3464">
        <w:rPr>
          <w:sz w:val="16"/>
        </w:rPr>
        <w:t xml:space="preserve">“There is no limit to how low you could go,” he said, asserting that </w:t>
      </w:r>
      <w:r w:rsidRPr="008C3464">
        <w:rPr>
          <w:rStyle w:val="StyleUnderline"/>
        </w:rPr>
        <w:t xml:space="preserve">Republicans wanted to </w:t>
      </w:r>
      <w:r w:rsidRPr="008C3464">
        <w:rPr>
          <w:rStyle w:val="StyleUnderline"/>
          <w:highlight w:val="cyan"/>
        </w:rPr>
        <w:t>show the public</w:t>
      </w:r>
      <w:r w:rsidRPr="008C3464">
        <w:rPr>
          <w:rStyle w:val="StyleUnderline"/>
        </w:rPr>
        <w:t xml:space="preserve"> that they could “be more efficient in government, that </w:t>
      </w:r>
      <w:r w:rsidRPr="008C3464">
        <w:rPr>
          <w:rStyle w:val="StyleUnderline"/>
          <w:highlight w:val="cyan"/>
        </w:rPr>
        <w:t>we can save the hardworking taxpayer</w:t>
      </w:r>
      <w:r w:rsidRPr="008C3464">
        <w:rPr>
          <w:rStyle w:val="StyleUnderline"/>
        </w:rPr>
        <w:t xml:space="preserve"> more, that we can </w:t>
      </w:r>
      <w:r w:rsidRPr="008C3464">
        <w:rPr>
          <w:rStyle w:val="StyleUnderline"/>
          <w:highlight w:val="cyan"/>
        </w:rPr>
        <w:t xml:space="preserve">eliminate </w:t>
      </w:r>
      <w:r w:rsidRPr="008C3464">
        <w:rPr>
          <w:rStyle w:val="StyleUnderline"/>
        </w:rPr>
        <w:t xml:space="preserve">more </w:t>
      </w:r>
      <w:r w:rsidRPr="008C3464">
        <w:rPr>
          <w:rStyle w:val="StyleUnderline"/>
          <w:highlight w:val="cyan"/>
        </w:rPr>
        <w:t>Washington waste</w:t>
      </w:r>
      <w:r w:rsidRPr="008C3464">
        <w:rPr>
          <w:rStyle w:val="StyleUnderline"/>
        </w:rPr>
        <w:t>.”</w:t>
      </w:r>
    </w:p>
    <w:p w14:paraId="1E85CE3F" w14:textId="77777777" w:rsidR="00BE50A7" w:rsidRPr="008C3464" w:rsidRDefault="00BE50A7" w:rsidP="00BE50A7">
      <w:pPr>
        <w:rPr>
          <w:rStyle w:val="StyleUnderline"/>
        </w:rPr>
      </w:pPr>
      <w:r w:rsidRPr="008C3464">
        <w:rPr>
          <w:sz w:val="16"/>
        </w:rPr>
        <w:t xml:space="preserve">But the </w:t>
      </w:r>
      <w:r w:rsidRPr="008C3464">
        <w:rPr>
          <w:rStyle w:val="StyleUnderline"/>
        </w:rPr>
        <w:t>divergent approaches</w:t>
      </w:r>
      <w:r w:rsidRPr="008C3464">
        <w:rPr>
          <w:sz w:val="16"/>
        </w:rPr>
        <w:t xml:space="preserve"> on either side of the Capitol from the two parties are </w:t>
      </w:r>
      <w:r w:rsidRPr="008C3464">
        <w:rPr>
          <w:rStyle w:val="StyleUnderline"/>
        </w:rPr>
        <w:t xml:space="preserve">certain to </w:t>
      </w:r>
      <w:r w:rsidRPr="008C3464">
        <w:rPr>
          <w:rStyle w:val="StyleUnderline"/>
          <w:highlight w:val="cyan"/>
        </w:rPr>
        <w:t>make passing</w:t>
      </w:r>
      <w:r w:rsidRPr="008C3464">
        <w:rPr>
          <w:rStyle w:val="StyleUnderline"/>
        </w:rPr>
        <w:t xml:space="preserve"> the </w:t>
      </w:r>
      <w:r w:rsidRPr="008C3464">
        <w:rPr>
          <w:rStyle w:val="StyleUnderline"/>
          <w:highlight w:val="cyan"/>
        </w:rPr>
        <w:t>spending bills extremely difficult</w:t>
      </w:r>
      <w:r w:rsidRPr="008C3464">
        <w:rPr>
          <w:sz w:val="16"/>
        </w:rPr>
        <w:t xml:space="preserve">. </w:t>
      </w:r>
      <w:r w:rsidRPr="008C3464">
        <w:rPr>
          <w:rStyle w:val="StyleUnderline"/>
        </w:rPr>
        <w:t>Failure to</w:t>
      </w:r>
      <w:r w:rsidRPr="008C3464">
        <w:rPr>
          <w:sz w:val="16"/>
        </w:rPr>
        <w:t xml:space="preserve"> pass and </w:t>
      </w:r>
      <w:r w:rsidRPr="008C3464">
        <w:rPr>
          <w:rStyle w:val="StyleUnderline"/>
        </w:rPr>
        <w:t>reconcile the House and Senate bills</w:t>
      </w:r>
      <w:r w:rsidRPr="008C3464">
        <w:rPr>
          <w:sz w:val="16"/>
        </w:rPr>
        <w:t xml:space="preserve"> by Oct. 1 </w:t>
      </w:r>
      <w:r w:rsidRPr="008C3464">
        <w:rPr>
          <w:rStyle w:val="StyleUnderline"/>
        </w:rPr>
        <w:t>could lead to a government shutdown</w:t>
      </w:r>
      <w:r w:rsidRPr="008C3464">
        <w:rPr>
          <w:sz w:val="16"/>
        </w:rPr>
        <w:t xml:space="preserve">. And </w:t>
      </w:r>
      <w:r w:rsidRPr="008C3464">
        <w:rPr>
          <w:rStyle w:val="StyleUnderline"/>
        </w:rPr>
        <w:t>if the</w:t>
      </w:r>
      <w:r w:rsidRPr="008C3464">
        <w:rPr>
          <w:sz w:val="16"/>
        </w:rPr>
        <w:t xml:space="preserve"> individual </w:t>
      </w:r>
      <w:r w:rsidRPr="008C3464">
        <w:rPr>
          <w:rStyle w:val="StyleUnderline"/>
        </w:rPr>
        <w:t>bills are not approved by the end of the year</w:t>
      </w:r>
      <w:r w:rsidRPr="008C3464">
        <w:rPr>
          <w:sz w:val="16"/>
        </w:rPr>
        <w:t xml:space="preserve">, </w:t>
      </w:r>
      <w:r w:rsidRPr="008C3464">
        <w:rPr>
          <w:rStyle w:val="StyleUnderline"/>
        </w:rPr>
        <w:t xml:space="preserve">a </w:t>
      </w:r>
      <w:r w:rsidRPr="008C3464">
        <w:rPr>
          <w:rStyle w:val="StyleUnderline"/>
          <w:highlight w:val="cyan"/>
        </w:rPr>
        <w:t>1 percent automatic cut would</w:t>
      </w:r>
      <w:r w:rsidRPr="008C3464">
        <w:rPr>
          <w:rStyle w:val="StyleUnderline"/>
        </w:rPr>
        <w:t xml:space="preserve"> take effect that defense hawks say would </w:t>
      </w:r>
      <w:r w:rsidRPr="008C3464">
        <w:rPr>
          <w:rStyle w:val="StyleUnderline"/>
          <w:highlight w:val="cyan"/>
        </w:rPr>
        <w:t>be devastating for the Pentagon</w:t>
      </w:r>
      <w:r w:rsidRPr="008C3464">
        <w:rPr>
          <w:rStyle w:val="StyleUnderline"/>
        </w:rPr>
        <w:t xml:space="preserve"> and U.S. support of Ukraine’s military.</w:t>
      </w:r>
    </w:p>
    <w:p w14:paraId="0E45FE69" w14:textId="77777777" w:rsidR="00BE50A7" w:rsidRPr="008C3464" w:rsidRDefault="00BE50A7" w:rsidP="00BE50A7">
      <w:pPr>
        <w:rPr>
          <w:rStyle w:val="StyleUnderline"/>
        </w:rPr>
      </w:pPr>
      <w:r w:rsidRPr="008C3464">
        <w:rPr>
          <w:sz w:val="16"/>
        </w:rPr>
        <w:t xml:space="preserve">Given the options, those responsible for the spending bills in </w:t>
      </w:r>
      <w:r w:rsidRPr="008C3464">
        <w:rPr>
          <w:rStyle w:val="StyleUnderline"/>
        </w:rPr>
        <w:t>both chambers say they must move ahead.</w:t>
      </w:r>
    </w:p>
    <w:p w14:paraId="2E3DCC7A" w14:textId="77777777" w:rsidR="00BE50A7" w:rsidRPr="008C3464" w:rsidRDefault="00BE50A7" w:rsidP="00BE50A7">
      <w:pPr>
        <w:rPr>
          <w:rStyle w:val="StyleUnderline"/>
        </w:rPr>
      </w:pPr>
      <w:r w:rsidRPr="008C3464">
        <w:rPr>
          <w:sz w:val="16"/>
        </w:rPr>
        <w:t xml:space="preserve">“From my perspective, we in the Senate just have to proceed,” said Senator Susan Collins of Maine, the senior Republican on the Appropriations Committee. “I </w:t>
      </w:r>
      <w:r w:rsidRPr="008C3464">
        <w:rPr>
          <w:rStyle w:val="StyleUnderline"/>
          <w:highlight w:val="cyan"/>
        </w:rPr>
        <w:t>hope that the House will find</w:t>
      </w:r>
      <w:r w:rsidRPr="008C3464">
        <w:rPr>
          <w:rStyle w:val="StyleUnderline"/>
        </w:rPr>
        <w:t xml:space="preserve"> a way to come to a </w:t>
      </w:r>
      <w:r w:rsidRPr="008C3464">
        <w:rPr>
          <w:rStyle w:val="StyleUnderline"/>
          <w:highlight w:val="cyan"/>
        </w:rPr>
        <w:t>consensus</w:t>
      </w:r>
      <w:r w:rsidRPr="008C3464">
        <w:rPr>
          <w:rStyle w:val="StyleUnderline"/>
        </w:rPr>
        <w:t>.”</w:t>
      </w:r>
    </w:p>
    <w:p w14:paraId="13DA1EFE" w14:textId="77777777" w:rsidR="00BE50A7" w:rsidRPr="008C3464" w:rsidRDefault="00BE50A7" w:rsidP="00BE50A7">
      <w:pPr>
        <w:rPr>
          <w:sz w:val="16"/>
        </w:rPr>
      </w:pPr>
      <w:r w:rsidRPr="008C3464">
        <w:rPr>
          <w:sz w:val="16"/>
        </w:rPr>
        <w:t xml:space="preserve">The four leaders of the two appropriations committees, who for the first time are all women, have said from the start that </w:t>
      </w:r>
      <w:r w:rsidRPr="008C3464">
        <w:rPr>
          <w:rStyle w:val="StyleUnderline"/>
        </w:rPr>
        <w:t>they wanted to bring the 12 spending bills to the floor under “regular order” and avoid what has become an annual ritual where congressional leaders gather in their suites to cut a last-minute deal</w:t>
      </w:r>
      <w:r w:rsidRPr="008C3464">
        <w:rPr>
          <w:sz w:val="16"/>
        </w:rPr>
        <w:t xml:space="preserve"> lumping hundreds of billions of dollars of spending into one take-it-or-leave-it package.</w:t>
      </w:r>
    </w:p>
    <w:p w14:paraId="31E3B25E" w14:textId="77777777" w:rsidR="00BE50A7" w:rsidRPr="008C3464" w:rsidRDefault="00BE50A7" w:rsidP="00BE50A7">
      <w:pPr>
        <w:rPr>
          <w:sz w:val="16"/>
          <w:szCs w:val="16"/>
        </w:rPr>
      </w:pPr>
      <w:r w:rsidRPr="008C3464">
        <w:rPr>
          <w:sz w:val="16"/>
          <w:szCs w:val="16"/>
        </w:rPr>
        <w:t>As part of the debt limit agreement, Senator Chuck Schumer, Democrat of New York and the majority leader, and Senator Mitch McConnell, Republican of Kentucky and the minority leader, issued a statement pledging to “seek and facilitate floor consideration” of the spending bills.</w:t>
      </w:r>
    </w:p>
    <w:p w14:paraId="073E8D8E" w14:textId="77777777" w:rsidR="00BE50A7" w:rsidRPr="008C3464" w:rsidRDefault="00BE50A7" w:rsidP="00BE50A7">
      <w:pPr>
        <w:rPr>
          <w:sz w:val="16"/>
          <w:szCs w:val="16"/>
        </w:rPr>
      </w:pPr>
      <w:r w:rsidRPr="008C3464">
        <w:rPr>
          <w:sz w:val="16"/>
          <w:szCs w:val="16"/>
        </w:rPr>
        <w:t>Leaders have avoided floor fights over the spending bills in recent years because they are time-consuming and can force lawmakers to take politically charged votes. But the practice has left many lawmakers complaining that they are being left out of the most basic function of Congress, and the committee heads say they want to bring it to an end.</w:t>
      </w:r>
    </w:p>
    <w:p w14:paraId="05C9260E" w14:textId="77777777" w:rsidR="00BE50A7" w:rsidRPr="008C3464" w:rsidRDefault="00BE50A7" w:rsidP="00BE50A7">
      <w:pPr>
        <w:rPr>
          <w:sz w:val="16"/>
          <w:szCs w:val="16"/>
        </w:rPr>
      </w:pPr>
      <w:r w:rsidRPr="008C3464">
        <w:rPr>
          <w:sz w:val="16"/>
          <w:szCs w:val="16"/>
        </w:rPr>
        <w:t>“What most of us are trying to avoid is a gigantic year-end omnibus that excludes a lot of the rank-and-file members from having input,” Ms. Collins said. “It would be healthy for the dynamic of the Senate, good for our country, and better for federal programs and agencies if we do our work on time.”</w:t>
      </w:r>
    </w:p>
    <w:p w14:paraId="10C593AC" w14:textId="77777777" w:rsidR="00BE50A7" w:rsidRPr="008C3464" w:rsidRDefault="00BE50A7" w:rsidP="00BE50A7">
      <w:pPr>
        <w:rPr>
          <w:sz w:val="16"/>
          <w:szCs w:val="16"/>
        </w:rPr>
      </w:pPr>
      <w:r w:rsidRPr="008C3464">
        <w:rPr>
          <w:sz w:val="16"/>
          <w:szCs w:val="16"/>
        </w:rPr>
        <w:t>At the moment, completing the spending bills on a schedule that has not been met recently looms as a difficult goal to reach with the House and the Senate at odds from the start of the extended review of spending bills. But those in charge say they cannot surrender.</w:t>
      </w:r>
    </w:p>
    <w:p w14:paraId="06BEE3E3" w14:textId="77777777" w:rsidR="00BE50A7" w:rsidRPr="008C3464" w:rsidRDefault="00BE50A7" w:rsidP="00BE50A7">
      <w:pPr>
        <w:rPr>
          <w:sz w:val="16"/>
          <w:szCs w:val="16"/>
        </w:rPr>
      </w:pPr>
      <w:r w:rsidRPr="008C3464">
        <w:rPr>
          <w:sz w:val="16"/>
          <w:szCs w:val="16"/>
        </w:rPr>
        <w:t>“If we all said, ‘Oh, we can’t do anything, there might be a potential train wreck,’ then why are we here?” Ms. Murray asked. “My job is to get my bills done, to do everything I can to get our bills through the Senate.”</w:t>
      </w:r>
    </w:p>
    <w:p w14:paraId="643929FE" w14:textId="77777777" w:rsidR="00BE50A7" w:rsidRPr="008C3464" w:rsidRDefault="00BE50A7" w:rsidP="00BE50A7">
      <w:pPr>
        <w:rPr>
          <w:sz w:val="16"/>
        </w:rPr>
      </w:pPr>
      <w:r w:rsidRPr="008C3464">
        <w:rPr>
          <w:rStyle w:val="StyleUnderline"/>
        </w:rPr>
        <w:t>The current turmoil</w:t>
      </w:r>
      <w:r w:rsidRPr="008C3464">
        <w:rPr>
          <w:sz w:val="16"/>
        </w:rPr>
        <w:t xml:space="preserve">, she said, </w:t>
      </w:r>
      <w:r w:rsidRPr="008C3464">
        <w:rPr>
          <w:rStyle w:val="StyleUnderline"/>
        </w:rPr>
        <w:t>may dissipate as the deadlines for action approach.</w:t>
      </w:r>
    </w:p>
    <w:p w14:paraId="000CEDC3" w14:textId="77777777" w:rsidR="00BE50A7" w:rsidRPr="008C3464" w:rsidRDefault="00BE50A7" w:rsidP="00BE50A7">
      <w:pPr>
        <w:rPr>
          <w:rStyle w:val="StyleUnderline"/>
        </w:rPr>
      </w:pPr>
      <w:r w:rsidRPr="008C3464">
        <w:rPr>
          <w:sz w:val="16"/>
        </w:rPr>
        <w:t>“I wouldn’t take the temperature of where we’re going to be in three months today,” Ms. Murray cautioned. “</w:t>
      </w:r>
      <w:r w:rsidRPr="008C3464">
        <w:rPr>
          <w:rStyle w:val="StyleUnderline"/>
        </w:rPr>
        <w:t>We’ve got a long ways to go.”</w:t>
      </w:r>
    </w:p>
    <w:p w14:paraId="3606FECA" w14:textId="77777777" w:rsidR="0015270A" w:rsidRPr="008C3464" w:rsidRDefault="0015270A" w:rsidP="00BE50A7">
      <w:pPr>
        <w:rPr>
          <w:rStyle w:val="StyleUnderline"/>
        </w:rPr>
      </w:pPr>
    </w:p>
    <w:p w14:paraId="2D34A63C" w14:textId="5F5E5A22" w:rsidR="0015270A" w:rsidRPr="008C3464" w:rsidRDefault="008C3464" w:rsidP="0015270A">
      <w:pPr>
        <w:pStyle w:val="Heading4"/>
        <w:rPr>
          <w:rStyle w:val="StyleUnderline"/>
          <w:sz w:val="26"/>
          <w:u w:val="none"/>
        </w:rPr>
      </w:pPr>
      <w:r w:rsidRPr="008C3464">
        <w:rPr>
          <w:rStyle w:val="StyleUnderline"/>
          <w:sz w:val="26"/>
          <w:u w:val="none"/>
        </w:rPr>
        <w:t xml:space="preserve">Failure of the Spending Bill triggers </w:t>
      </w:r>
      <w:r w:rsidR="00087BE2">
        <w:rPr>
          <w:rStyle w:val="StyleUnderline"/>
          <w:sz w:val="26"/>
          <w:u w:val="none"/>
        </w:rPr>
        <w:t>massive</w:t>
      </w:r>
      <w:r w:rsidRPr="008C3464">
        <w:rPr>
          <w:rStyle w:val="StyleUnderline"/>
          <w:sz w:val="26"/>
          <w:u w:val="none"/>
        </w:rPr>
        <w:t xml:space="preserve"> cuts to spending, drastically </w:t>
      </w:r>
      <w:r w:rsidR="00274BAA">
        <w:rPr>
          <w:rStyle w:val="StyleUnderline"/>
          <w:sz w:val="26"/>
          <w:u w:val="none"/>
        </w:rPr>
        <w:t>impacting</w:t>
      </w:r>
      <w:r w:rsidRPr="008C3464">
        <w:rPr>
          <w:rStyle w:val="StyleUnderline"/>
          <w:sz w:val="26"/>
          <w:u w:val="none"/>
        </w:rPr>
        <w:t xml:space="preserve"> </w:t>
      </w:r>
      <w:r w:rsidR="00274BAA" w:rsidRPr="008C3464">
        <w:rPr>
          <w:rStyle w:val="StyleUnderline"/>
          <w:sz w:val="26"/>
          <w:u w:val="none"/>
        </w:rPr>
        <w:t>defense</w:t>
      </w:r>
      <w:r w:rsidRPr="008C3464">
        <w:rPr>
          <w:rStyle w:val="StyleUnderline"/>
          <w:sz w:val="26"/>
          <w:u w:val="none"/>
        </w:rPr>
        <w:t xml:space="preserve"> budgets</w:t>
      </w:r>
    </w:p>
    <w:p w14:paraId="76F2B229" w14:textId="362AF147" w:rsidR="0015270A" w:rsidRPr="008C3464" w:rsidRDefault="0015270A" w:rsidP="00BE50A7">
      <w:pPr>
        <w:rPr>
          <w:rStyle w:val="StyleUnderline"/>
          <w:u w:val="none"/>
        </w:rPr>
      </w:pPr>
      <w:r w:rsidRPr="008C3464">
        <w:rPr>
          <w:rStyle w:val="StyleUnderline"/>
          <w:b/>
          <w:bCs/>
          <w:sz w:val="24"/>
          <w:u w:val="none"/>
        </w:rPr>
        <w:t xml:space="preserve">Emma and </w:t>
      </w:r>
      <w:proofErr w:type="spellStart"/>
      <w:r w:rsidRPr="008C3464">
        <w:rPr>
          <w:rStyle w:val="StyleUnderline"/>
          <w:b/>
          <w:bCs/>
          <w:sz w:val="24"/>
          <w:u w:val="none"/>
        </w:rPr>
        <w:t>Scholtes</w:t>
      </w:r>
      <w:proofErr w:type="spellEnd"/>
      <w:r w:rsidRPr="008C3464">
        <w:rPr>
          <w:rStyle w:val="StyleUnderline"/>
          <w:b/>
          <w:bCs/>
          <w:sz w:val="24"/>
          <w:u w:val="none"/>
        </w:rPr>
        <w:t xml:space="preserve"> 6-26</w:t>
      </w:r>
      <w:r w:rsidRPr="008C3464">
        <w:rPr>
          <w:rStyle w:val="StyleUnderline"/>
          <w:u w:val="none"/>
        </w:rPr>
        <w:t xml:space="preserve"> (Caitlin Emma and Jennifer </w:t>
      </w:r>
      <w:proofErr w:type="spellStart"/>
      <w:r w:rsidRPr="008C3464">
        <w:rPr>
          <w:rStyle w:val="StyleUnderline"/>
          <w:u w:val="none"/>
        </w:rPr>
        <w:t>Scholtes</w:t>
      </w:r>
      <w:proofErr w:type="spellEnd"/>
      <w:r w:rsidRPr="008C3464">
        <w:rPr>
          <w:rStyle w:val="StyleUnderline"/>
          <w:u w:val="none"/>
        </w:rPr>
        <w:t xml:space="preserve">, 6-26-2023, "A debt deal twist is shifting Congress’ shutdown gameplan," POLITICO, </w:t>
      </w:r>
      <w:r w:rsidR="008C3464" w:rsidRPr="008C3464">
        <w:rPr>
          <w:rStyle w:val="StyleUnderline"/>
          <w:u w:val="none"/>
        </w:rPr>
        <w:t>Emma is a Budget and appropriations reporter</w:t>
      </w:r>
      <w:r w:rsidR="008C3464">
        <w:rPr>
          <w:rStyle w:val="StyleUnderline"/>
          <w:u w:val="none"/>
        </w:rPr>
        <w:t xml:space="preserve">, </w:t>
      </w:r>
      <w:proofErr w:type="spellStart"/>
      <w:r w:rsidR="00AD5547">
        <w:rPr>
          <w:rStyle w:val="StyleUnderline"/>
          <w:u w:val="none"/>
        </w:rPr>
        <w:t>Scholtes</w:t>
      </w:r>
      <w:proofErr w:type="spellEnd"/>
      <w:r w:rsidR="00AD5547">
        <w:rPr>
          <w:rStyle w:val="StyleUnderline"/>
          <w:u w:val="none"/>
        </w:rPr>
        <w:t xml:space="preserve"> is the</w:t>
      </w:r>
      <w:r w:rsidR="00AD5547" w:rsidRPr="00AD5547">
        <w:rPr>
          <w:rStyle w:val="StyleUnderline"/>
          <w:u w:val="none"/>
        </w:rPr>
        <w:t xml:space="preserve"> Budget and Appropriations</w:t>
      </w:r>
      <w:r w:rsidR="00AD5547">
        <w:rPr>
          <w:rStyle w:val="StyleUnderline"/>
          <w:u w:val="none"/>
        </w:rPr>
        <w:t xml:space="preserve"> Editor. </w:t>
      </w:r>
      <w:r w:rsidRPr="008C3464">
        <w:rPr>
          <w:rStyle w:val="StyleUnderline"/>
          <w:u w:val="none"/>
        </w:rPr>
        <w:t>https://www.politico.com/news/2023/06/26/congress-spending-shutdown-mccarthy-biden-00103346, accessed 6-27-2023)//</w:t>
      </w:r>
      <w:proofErr w:type="spellStart"/>
      <w:r w:rsidRPr="008C3464">
        <w:rPr>
          <w:rStyle w:val="StyleUnderline"/>
          <w:u w:val="none"/>
        </w:rPr>
        <w:t>Prozes</w:t>
      </w:r>
      <w:proofErr w:type="spellEnd"/>
    </w:p>
    <w:p w14:paraId="119BDD33" w14:textId="7D36FB39" w:rsidR="0015270A" w:rsidRPr="008C3464" w:rsidRDefault="0015270A" w:rsidP="0015270A">
      <w:pPr>
        <w:rPr>
          <w:sz w:val="16"/>
        </w:rPr>
      </w:pPr>
      <w:r w:rsidRPr="008C3464">
        <w:rPr>
          <w:sz w:val="16"/>
        </w:rPr>
        <w:t xml:space="preserve">It’s only June, and </w:t>
      </w:r>
      <w:r w:rsidRPr="008C3464">
        <w:rPr>
          <w:rStyle w:val="StyleUnderline"/>
        </w:rPr>
        <w:t>already Congress is threatening to ruin New Year’s Eve</w:t>
      </w:r>
      <w:r w:rsidRPr="008C3464">
        <w:rPr>
          <w:sz w:val="16"/>
        </w:rPr>
        <w:t>.</w:t>
      </w:r>
    </w:p>
    <w:p w14:paraId="02D6726D" w14:textId="043B97B0" w:rsidR="0015270A" w:rsidRPr="008C3464" w:rsidRDefault="0015270A" w:rsidP="0015270A">
      <w:pPr>
        <w:rPr>
          <w:sz w:val="16"/>
        </w:rPr>
      </w:pPr>
      <w:r w:rsidRPr="008C3464">
        <w:rPr>
          <w:sz w:val="16"/>
        </w:rPr>
        <w:t xml:space="preserve">With just over three months until the next shutdown deadline, the two parties are nowhere near a bipartisan deal to fund the government by the start of the new fiscal year. So top lawmakers are predicting that </w:t>
      </w:r>
      <w:r w:rsidRPr="008C3464">
        <w:rPr>
          <w:rStyle w:val="StyleUnderline"/>
        </w:rPr>
        <w:t>Congress will revert back to its worn-out habit: punting until the holiday season.</w:t>
      </w:r>
      <w:r w:rsidRPr="008C3464">
        <w:rPr>
          <w:sz w:val="16"/>
        </w:rPr>
        <w:t xml:space="preserve"> It’s a classic forcing mechanism when members are particularly eager to escape the Capitol dome.</w:t>
      </w:r>
    </w:p>
    <w:p w14:paraId="5C8FE7B1" w14:textId="5C56AD1A" w:rsidR="0015270A" w:rsidRPr="008C3464" w:rsidRDefault="0015270A" w:rsidP="0015270A">
      <w:pPr>
        <w:rPr>
          <w:sz w:val="16"/>
        </w:rPr>
      </w:pPr>
      <w:r w:rsidRPr="008C3464">
        <w:rPr>
          <w:sz w:val="16"/>
        </w:rPr>
        <w:t xml:space="preserve">This time, </w:t>
      </w:r>
      <w:r w:rsidRPr="008C3464">
        <w:rPr>
          <w:rStyle w:val="StyleUnderline"/>
        </w:rPr>
        <w:t>a new threat adds to the year-end impetus, thanks to the</w:t>
      </w:r>
      <w:r w:rsidRPr="008C3464">
        <w:rPr>
          <w:sz w:val="16"/>
        </w:rPr>
        <w:t xml:space="preserve"> recent bipartisan </w:t>
      </w:r>
      <w:r w:rsidRPr="008C3464">
        <w:rPr>
          <w:rStyle w:val="StyleUnderline"/>
        </w:rPr>
        <w:t>debt</w:t>
      </w:r>
      <w:r w:rsidRPr="008C3464">
        <w:rPr>
          <w:sz w:val="16"/>
        </w:rPr>
        <w:t xml:space="preserve"> limit </w:t>
      </w:r>
      <w:r w:rsidRPr="008C3464">
        <w:rPr>
          <w:rStyle w:val="StyleUnderline"/>
        </w:rPr>
        <w:t xml:space="preserve">deal. </w:t>
      </w:r>
      <w:r w:rsidRPr="008C3464">
        <w:rPr>
          <w:rStyle w:val="Emphasis"/>
          <w:highlight w:val="cyan"/>
        </w:rPr>
        <w:t>If the House and Senate fail to clear a dozen annual spending bills</w:t>
      </w:r>
      <w:r w:rsidRPr="008C3464">
        <w:rPr>
          <w:rStyle w:val="StyleUnderline"/>
          <w:highlight w:val="cyan"/>
        </w:rPr>
        <w:t xml:space="preserve"> by</w:t>
      </w:r>
      <w:r w:rsidRPr="008C3464">
        <w:rPr>
          <w:rStyle w:val="StyleUnderline"/>
        </w:rPr>
        <w:t xml:space="preserve"> midnight on </w:t>
      </w:r>
      <w:r w:rsidRPr="008C3464">
        <w:rPr>
          <w:rStyle w:val="StyleUnderline"/>
          <w:highlight w:val="cyan"/>
        </w:rPr>
        <w:t>New Year’s</w:t>
      </w:r>
      <w:r w:rsidRPr="008C3464">
        <w:rPr>
          <w:rStyle w:val="StyleUnderline"/>
        </w:rPr>
        <w:t xml:space="preserve"> Eve</w:t>
      </w:r>
      <w:r w:rsidRPr="008C3464">
        <w:rPr>
          <w:sz w:val="16"/>
        </w:rPr>
        <w:t>, according to the deal</w:t>
      </w:r>
      <w:r w:rsidRPr="008C3464">
        <w:rPr>
          <w:rStyle w:val="StyleUnderline"/>
        </w:rPr>
        <w:t xml:space="preserve">, it </w:t>
      </w:r>
      <w:r w:rsidRPr="008C3464">
        <w:rPr>
          <w:rStyle w:val="StyleUnderline"/>
          <w:highlight w:val="cyan"/>
        </w:rPr>
        <w:t xml:space="preserve">would trigger </w:t>
      </w:r>
      <w:r w:rsidRPr="008C3464">
        <w:rPr>
          <w:rStyle w:val="Emphasis"/>
          <w:highlight w:val="cyan"/>
        </w:rPr>
        <w:t>an automatic 1 percent across-the-board funding cut</w:t>
      </w:r>
      <w:r w:rsidRPr="008C3464">
        <w:rPr>
          <w:rStyle w:val="StyleUnderline"/>
        </w:rPr>
        <w:t xml:space="preserve"> if a short-term spending patch is in place.</w:t>
      </w:r>
      <w:r w:rsidRPr="008C3464">
        <w:rPr>
          <w:sz w:val="16"/>
        </w:rPr>
        <w:t xml:space="preserve"> That would be </w:t>
      </w:r>
      <w:r w:rsidRPr="008C3464">
        <w:rPr>
          <w:rStyle w:val="StyleUnderline"/>
        </w:rPr>
        <w:t xml:space="preserve">a </w:t>
      </w:r>
      <w:r w:rsidRPr="008C3464">
        <w:rPr>
          <w:rStyle w:val="StyleUnderline"/>
          <w:highlight w:val="cyan"/>
        </w:rPr>
        <w:t>severely difficult</w:t>
      </w:r>
      <w:r w:rsidRPr="008C3464">
        <w:rPr>
          <w:rStyle w:val="StyleUnderline"/>
        </w:rPr>
        <w:t xml:space="preserve"> accounting conundrum </w:t>
      </w:r>
      <w:r w:rsidRPr="008C3464">
        <w:rPr>
          <w:rStyle w:val="StyleUnderline"/>
          <w:highlight w:val="cyan"/>
        </w:rPr>
        <w:t>for fed</w:t>
      </w:r>
      <w:r w:rsidRPr="008C3464">
        <w:rPr>
          <w:rStyle w:val="StyleUnderline"/>
        </w:rPr>
        <w:t xml:space="preserve">eral </w:t>
      </w:r>
      <w:r w:rsidRPr="008C3464">
        <w:rPr>
          <w:rStyle w:val="StyleUnderline"/>
          <w:highlight w:val="cyan"/>
        </w:rPr>
        <w:t>agencies</w:t>
      </w:r>
      <w:r w:rsidRPr="008C3464">
        <w:rPr>
          <w:rStyle w:val="StyleUnderline"/>
        </w:rPr>
        <w:t xml:space="preserve"> — and a potential political landmine for Speaker Kevin McCarthy and President Joe Biden, </w:t>
      </w:r>
      <w:r w:rsidRPr="008C3464">
        <w:rPr>
          <w:sz w:val="16"/>
        </w:rPr>
        <w:t>who both have a lot to lose in 2024.</w:t>
      </w:r>
    </w:p>
    <w:p w14:paraId="13E83899" w14:textId="7D771467" w:rsidR="0015270A" w:rsidRPr="008C3464" w:rsidRDefault="0015270A" w:rsidP="0015270A">
      <w:pPr>
        <w:rPr>
          <w:rStyle w:val="StyleUnderline"/>
        </w:rPr>
      </w:pPr>
      <w:r w:rsidRPr="008C3464">
        <w:rPr>
          <w:rStyle w:val="StyleUnderline"/>
        </w:rPr>
        <w:t xml:space="preserve">“The real deadline is Jan. 1,” said </w:t>
      </w:r>
      <w:r w:rsidRPr="008C3464">
        <w:rPr>
          <w:sz w:val="16"/>
        </w:rPr>
        <w:t xml:space="preserve">Rep. Tom Cole (R-Okla.), </w:t>
      </w:r>
      <w:r w:rsidRPr="008C3464">
        <w:rPr>
          <w:rStyle w:val="StyleUnderline"/>
        </w:rPr>
        <w:t>vice chair of the Appropriations Committee.</w:t>
      </w:r>
    </w:p>
    <w:p w14:paraId="4ED0068B" w14:textId="77777777" w:rsidR="0015270A" w:rsidRPr="008C3464" w:rsidRDefault="0015270A" w:rsidP="0015270A">
      <w:pPr>
        <w:rPr>
          <w:sz w:val="16"/>
        </w:rPr>
      </w:pPr>
      <w:r w:rsidRPr="008C3464">
        <w:rPr>
          <w:sz w:val="16"/>
        </w:rPr>
        <w:t xml:space="preserve">Cole added that it’s “very likely” </w:t>
      </w:r>
      <w:r w:rsidRPr="008C3464">
        <w:rPr>
          <w:rStyle w:val="StyleUnderline"/>
        </w:rPr>
        <w:t xml:space="preserve">Congress will clear a spending patch </w:t>
      </w:r>
      <w:r w:rsidRPr="008C3464">
        <w:rPr>
          <w:sz w:val="16"/>
        </w:rPr>
        <w:t xml:space="preserve">— preserving funding at current levels </w:t>
      </w:r>
      <w:r w:rsidRPr="008C3464">
        <w:rPr>
          <w:rStyle w:val="StyleUnderline"/>
        </w:rPr>
        <w:t>— to keep the government open into November or December</w:t>
      </w:r>
      <w:r w:rsidRPr="008C3464">
        <w:rPr>
          <w:sz w:val="16"/>
        </w:rPr>
        <w:t>. Such a feat could still prove politically tricky, given the swath of House conservatives who are averse to current spending levels and prone to making McCarthy’s life difficult.</w:t>
      </w:r>
    </w:p>
    <w:p w14:paraId="31FC9E93" w14:textId="6644EE4E" w:rsidR="0015270A" w:rsidRPr="008C3464" w:rsidRDefault="0015270A" w:rsidP="0015270A">
      <w:pPr>
        <w:rPr>
          <w:sz w:val="16"/>
        </w:rPr>
      </w:pPr>
      <w:r w:rsidRPr="008C3464">
        <w:rPr>
          <w:sz w:val="16"/>
        </w:rPr>
        <w:t xml:space="preserve">“It’s an experiment, no question about it,” Cole said of </w:t>
      </w:r>
      <w:r w:rsidRPr="008C3464">
        <w:rPr>
          <w:rStyle w:val="StyleUnderline"/>
        </w:rPr>
        <w:t>the automatic cuts</w:t>
      </w:r>
      <w:r w:rsidRPr="008C3464">
        <w:rPr>
          <w:sz w:val="16"/>
        </w:rPr>
        <w:t xml:space="preserve"> baked into the debt deal, formally known as sequestration. “But it </w:t>
      </w:r>
      <w:r w:rsidRPr="008C3464">
        <w:rPr>
          <w:rStyle w:val="StyleUnderline"/>
        </w:rPr>
        <w:t>may turn out to</w:t>
      </w:r>
      <w:r w:rsidRPr="008C3464">
        <w:rPr>
          <w:sz w:val="16"/>
        </w:rPr>
        <w:t xml:space="preserve"> be an experiment that </w:t>
      </w:r>
      <w:r w:rsidRPr="008C3464">
        <w:rPr>
          <w:rStyle w:val="StyleUnderline"/>
        </w:rPr>
        <w:t>revives the process and deadlines. Real deadlines, with real teeth,</w:t>
      </w:r>
      <w:r w:rsidRPr="008C3464">
        <w:rPr>
          <w:sz w:val="16"/>
        </w:rPr>
        <w:t xml:space="preserve"> sometimes actually get people moving around here.”</w:t>
      </w:r>
    </w:p>
    <w:p w14:paraId="45AD3821" w14:textId="070502B1" w:rsidR="0015270A" w:rsidRPr="008C3464" w:rsidRDefault="0015270A" w:rsidP="0015270A">
      <w:pPr>
        <w:rPr>
          <w:sz w:val="16"/>
          <w:szCs w:val="16"/>
        </w:rPr>
      </w:pPr>
      <w:r w:rsidRPr="008C3464">
        <w:rPr>
          <w:sz w:val="16"/>
          <w:szCs w:val="16"/>
        </w:rPr>
        <w:t>Even the deadline for those cuts could get a bit convoluted, however. While Jan. 1 is technically the trigger date for a drop in spending levels under the debt agreement — unless Congress passes a new funding bill in time — top appropriators say the actual reductions wouldn’t kick in until the end of April.</w:t>
      </w:r>
    </w:p>
    <w:p w14:paraId="028FC2A7" w14:textId="43614E48" w:rsidR="0015270A" w:rsidRPr="008C3464" w:rsidRDefault="0015270A" w:rsidP="0015270A">
      <w:pPr>
        <w:rPr>
          <w:rStyle w:val="StyleUnderline"/>
        </w:rPr>
      </w:pPr>
      <w:r w:rsidRPr="008C3464">
        <w:rPr>
          <w:sz w:val="16"/>
        </w:rPr>
        <w:t xml:space="preserve">Regardless, lawmakers see </w:t>
      </w:r>
      <w:r w:rsidRPr="008C3464">
        <w:rPr>
          <w:rStyle w:val="StyleUnderline"/>
        </w:rPr>
        <w:t>the new year as the main pressure point for funding negotiations.</w:t>
      </w:r>
    </w:p>
    <w:p w14:paraId="76596BA5" w14:textId="6386BF2F" w:rsidR="0015270A" w:rsidRPr="008C3464" w:rsidRDefault="0015270A" w:rsidP="0015270A">
      <w:pPr>
        <w:rPr>
          <w:rStyle w:val="StyleUnderline"/>
        </w:rPr>
      </w:pPr>
      <w:r w:rsidRPr="008C3464">
        <w:rPr>
          <w:sz w:val="16"/>
        </w:rPr>
        <w:t>“</w:t>
      </w:r>
      <w:r w:rsidRPr="008C3464">
        <w:rPr>
          <w:rStyle w:val="StyleUnderline"/>
        </w:rPr>
        <w:t>The calendar year is really the fiscal year up</w:t>
      </w:r>
      <w:r w:rsidRPr="008C3464">
        <w:rPr>
          <w:sz w:val="16"/>
        </w:rPr>
        <w:t xml:space="preserve"> here,” said Sen. Tim Kaine (D-Va.), who added that </w:t>
      </w:r>
      <w:r w:rsidRPr="008C3464">
        <w:rPr>
          <w:rStyle w:val="StyleUnderline"/>
        </w:rPr>
        <w:t>the threat of automatic cuts pegged to early January, not Sept. 30, is just an “acknowledgement of the reality.”</w:t>
      </w:r>
    </w:p>
    <w:p w14:paraId="552FA247" w14:textId="57C60A52" w:rsidR="0015270A" w:rsidRPr="008C3464" w:rsidRDefault="0015270A" w:rsidP="0015270A">
      <w:pPr>
        <w:rPr>
          <w:sz w:val="16"/>
        </w:rPr>
      </w:pPr>
      <w:r w:rsidRPr="008C3464">
        <w:rPr>
          <w:rStyle w:val="StyleUnderline"/>
        </w:rPr>
        <w:t>The debt deal,</w:t>
      </w:r>
      <w:r w:rsidRPr="008C3464">
        <w:rPr>
          <w:sz w:val="16"/>
        </w:rPr>
        <w:t xml:space="preserve"> in theory, </w:t>
      </w:r>
      <w:r w:rsidRPr="008C3464">
        <w:rPr>
          <w:rStyle w:val="StyleUnderline"/>
        </w:rPr>
        <w:t>should have given lawmakers a basic bipartisan funding framework to write their annual spending bills</w:t>
      </w:r>
      <w:r w:rsidRPr="008C3464">
        <w:rPr>
          <w:sz w:val="16"/>
        </w:rPr>
        <w:t xml:space="preserve">. But the House is off to a particularly inauspicious start, with </w:t>
      </w:r>
      <w:r w:rsidRPr="008C3464">
        <w:rPr>
          <w:rStyle w:val="StyleUnderline"/>
          <w:highlight w:val="cyan"/>
        </w:rPr>
        <w:t>Republicans marking up</w:t>
      </w:r>
      <w:r w:rsidRPr="008C3464">
        <w:rPr>
          <w:sz w:val="16"/>
        </w:rPr>
        <w:t xml:space="preserve"> their </w:t>
      </w:r>
      <w:r w:rsidRPr="008C3464">
        <w:rPr>
          <w:rStyle w:val="StyleUnderline"/>
          <w:highlight w:val="cyan"/>
        </w:rPr>
        <w:t>spending</w:t>
      </w:r>
      <w:r w:rsidRPr="008C3464">
        <w:rPr>
          <w:rStyle w:val="StyleUnderline"/>
        </w:rPr>
        <w:t xml:space="preserve"> measures $119 billion </w:t>
      </w:r>
      <w:r w:rsidRPr="008C3464">
        <w:rPr>
          <w:rStyle w:val="StyleUnderline"/>
          <w:highlight w:val="cyan"/>
        </w:rPr>
        <w:t>below</w:t>
      </w:r>
      <w:r w:rsidRPr="008C3464">
        <w:rPr>
          <w:rStyle w:val="StyleUnderline"/>
        </w:rPr>
        <w:t xml:space="preserve"> the </w:t>
      </w:r>
      <w:r w:rsidRPr="008C3464">
        <w:rPr>
          <w:rStyle w:val="StyleUnderline"/>
          <w:highlight w:val="cyan"/>
        </w:rPr>
        <w:t>budget levels</w:t>
      </w:r>
      <w:r w:rsidRPr="008C3464">
        <w:rPr>
          <w:sz w:val="16"/>
        </w:rPr>
        <w:t xml:space="preserve"> that McCarthy worked out with Biden — </w:t>
      </w:r>
      <w:r w:rsidRPr="008C3464">
        <w:rPr>
          <w:rStyle w:val="StyleUnderline"/>
        </w:rPr>
        <w:t xml:space="preserve">an effort </w:t>
      </w:r>
      <w:r w:rsidRPr="008C3464">
        <w:rPr>
          <w:rStyle w:val="StyleUnderline"/>
          <w:highlight w:val="cyan"/>
        </w:rPr>
        <w:t>to appease conservatives</w:t>
      </w:r>
      <w:r w:rsidRPr="008C3464">
        <w:rPr>
          <w:sz w:val="16"/>
        </w:rPr>
        <w:t xml:space="preserve"> who were furious about the terms of the agreement.</w:t>
      </w:r>
    </w:p>
    <w:p w14:paraId="5C9FF7FA" w14:textId="7ECB4940" w:rsidR="0015270A" w:rsidRPr="008C3464" w:rsidRDefault="0015270A" w:rsidP="0015270A">
      <w:pPr>
        <w:rPr>
          <w:sz w:val="16"/>
        </w:rPr>
      </w:pPr>
      <w:r w:rsidRPr="008C3464">
        <w:rPr>
          <w:sz w:val="16"/>
        </w:rPr>
        <w:t xml:space="preserve">That partisan approach means the House will spend much of the summer churning out a dozen funding measures that Democrats consider fake messaging bills, legislation that has little to no chance at passing a Senate controlled by Biden’s party. </w:t>
      </w:r>
      <w:r w:rsidRPr="008C3464">
        <w:rPr>
          <w:rStyle w:val="StyleUnderline"/>
        </w:rPr>
        <w:t>After that</w:t>
      </w:r>
      <w:r w:rsidRPr="008C3464">
        <w:rPr>
          <w:sz w:val="16"/>
        </w:rPr>
        <w:t xml:space="preserve">, lawmakers hope some true </w:t>
      </w:r>
      <w:r w:rsidRPr="008C3464">
        <w:rPr>
          <w:rStyle w:val="StyleUnderline"/>
        </w:rPr>
        <w:t>bipartisan movement toward funding the government can begin</w:t>
      </w:r>
      <w:r w:rsidRPr="008C3464">
        <w:rPr>
          <w:sz w:val="16"/>
        </w:rPr>
        <w:t>.</w:t>
      </w:r>
    </w:p>
    <w:p w14:paraId="10DF3CF5" w14:textId="60CEF649" w:rsidR="0015270A" w:rsidRPr="008C3464" w:rsidRDefault="0015270A" w:rsidP="0015270A">
      <w:pPr>
        <w:rPr>
          <w:sz w:val="16"/>
        </w:rPr>
      </w:pPr>
      <w:r w:rsidRPr="008C3464">
        <w:rPr>
          <w:sz w:val="16"/>
        </w:rPr>
        <w:t xml:space="preserve">“This isn’t a real bill,” Rep. Steny Hoyer (D-Md.), a 24-year veteran of the Appropriations Committee, said Thursday as the House spending panel marked up the measure that funds the Treasury Department and the IRS. “This is </w:t>
      </w:r>
      <w:r w:rsidRPr="008C3464">
        <w:rPr>
          <w:rStyle w:val="StyleUnderline"/>
        </w:rPr>
        <w:t>the beginning of a long process</w:t>
      </w:r>
      <w:r w:rsidRPr="008C3464">
        <w:rPr>
          <w:sz w:val="16"/>
        </w:rPr>
        <w:t>.”</w:t>
      </w:r>
    </w:p>
    <w:p w14:paraId="24D998ED" w14:textId="114D62AB" w:rsidR="0015270A" w:rsidRPr="008C3464" w:rsidRDefault="0015270A" w:rsidP="0015270A">
      <w:pPr>
        <w:rPr>
          <w:sz w:val="16"/>
        </w:rPr>
      </w:pPr>
      <w:r w:rsidRPr="008C3464">
        <w:rPr>
          <w:rStyle w:val="StyleUnderline"/>
        </w:rPr>
        <w:t>Senate spending leaders,</w:t>
      </w:r>
      <w:r w:rsidRPr="008C3464">
        <w:rPr>
          <w:sz w:val="16"/>
        </w:rPr>
        <w:t xml:space="preserve"> meanwhile, say they’re </w:t>
      </w:r>
      <w:r w:rsidRPr="008C3464">
        <w:rPr>
          <w:rStyle w:val="StyleUnderline"/>
        </w:rPr>
        <w:t>committed to a</w:t>
      </w:r>
      <w:r w:rsidRPr="008C3464">
        <w:rPr>
          <w:sz w:val="16"/>
        </w:rPr>
        <w:t xml:space="preserve"> more </w:t>
      </w:r>
      <w:r w:rsidRPr="008C3464">
        <w:rPr>
          <w:rStyle w:val="StyleUnderline"/>
        </w:rPr>
        <w:t>bipartisan and transparent funding season</w:t>
      </w:r>
      <w:r w:rsidRPr="008C3464">
        <w:rPr>
          <w:sz w:val="16"/>
        </w:rPr>
        <w:t>. They recently held a speedy appropriations markup for the first time in two years, under the historic bipartisan leadership of two women.</w:t>
      </w:r>
    </w:p>
    <w:p w14:paraId="229E8C85" w14:textId="7430DAF8" w:rsidR="0015270A" w:rsidRPr="008C3464" w:rsidRDefault="0015270A" w:rsidP="0015270A">
      <w:pPr>
        <w:rPr>
          <w:sz w:val="16"/>
        </w:rPr>
      </w:pPr>
      <w:r w:rsidRPr="008C3464">
        <w:rPr>
          <w:sz w:val="16"/>
        </w:rPr>
        <w:t xml:space="preserve">And in a party-line vote, senators on the committee approved a slate of funding totals for a dozen annual spending bills that fall in line with the debt ceiling deal. </w:t>
      </w:r>
      <w:r w:rsidRPr="008C3464">
        <w:rPr>
          <w:rStyle w:val="StyleUnderline"/>
        </w:rPr>
        <w:t xml:space="preserve">Lawmakers on both sides of the aisle stressed the </w:t>
      </w:r>
      <w:r w:rsidRPr="008C3464">
        <w:rPr>
          <w:rStyle w:val="StyleUnderline"/>
          <w:highlight w:val="cyan"/>
        </w:rPr>
        <w:t>need for an agreement</w:t>
      </w:r>
      <w:r w:rsidRPr="008C3464">
        <w:rPr>
          <w:rStyle w:val="StyleUnderline"/>
        </w:rPr>
        <w:t xml:space="preserve"> in the coming months that delivers more money for the military, border security efforts, disaster aid </w:t>
      </w:r>
      <w:r w:rsidRPr="008C3464">
        <w:rPr>
          <w:sz w:val="16"/>
        </w:rPr>
        <w:t>and other issues.</w:t>
      </w:r>
    </w:p>
    <w:p w14:paraId="023BB2F3" w14:textId="0F1A04A5" w:rsidR="0015270A" w:rsidRPr="008C3464" w:rsidRDefault="0015270A" w:rsidP="0015270A">
      <w:pPr>
        <w:rPr>
          <w:sz w:val="16"/>
          <w:szCs w:val="16"/>
        </w:rPr>
      </w:pPr>
      <w:r w:rsidRPr="008C3464">
        <w:rPr>
          <w:sz w:val="16"/>
          <w:szCs w:val="16"/>
        </w:rPr>
        <w:t>In a further wrinkle, senators are signaling that they may lean the opposite way from House conservatives — demanding to go above the debt deal’s spending caps, not below.</w:t>
      </w:r>
    </w:p>
    <w:p w14:paraId="68F0F944" w14:textId="3ECABD8E" w:rsidR="0015270A" w:rsidRPr="008C3464" w:rsidRDefault="0015270A" w:rsidP="0015270A">
      <w:pPr>
        <w:rPr>
          <w:sz w:val="16"/>
          <w:szCs w:val="16"/>
        </w:rPr>
      </w:pPr>
      <w:r w:rsidRPr="008C3464">
        <w:rPr>
          <w:sz w:val="16"/>
          <w:szCs w:val="16"/>
        </w:rPr>
        <w:t>Sen. Susan Collins of Maine, the top Republican on the committee, said that the funding totals the panel approved on Thursday “are not the final story for this fiscal year.” Senate Appropriations Chair Patty Murray (D-Wash.) said that “we can and will” consider legislation to deliver extra cash.</w:t>
      </w:r>
    </w:p>
    <w:p w14:paraId="7F979A4A" w14:textId="77777777" w:rsidR="0015270A" w:rsidRPr="008C3464" w:rsidRDefault="0015270A" w:rsidP="0015270A">
      <w:pPr>
        <w:rPr>
          <w:sz w:val="16"/>
          <w:szCs w:val="16"/>
        </w:rPr>
      </w:pPr>
      <w:r w:rsidRPr="008C3464">
        <w:rPr>
          <w:sz w:val="16"/>
          <w:szCs w:val="16"/>
        </w:rPr>
        <w:t>Given those competing and outright contradictory pressures, lawmakers on both sides of the Capitol see the path to funding the government likely playing out in two phases this year.</w:t>
      </w:r>
    </w:p>
    <w:p w14:paraId="21EF2462" w14:textId="77777777" w:rsidR="0015270A" w:rsidRPr="008C3464" w:rsidRDefault="0015270A" w:rsidP="0015270A">
      <w:pPr>
        <w:rPr>
          <w:sz w:val="16"/>
          <w:szCs w:val="16"/>
        </w:rPr>
      </w:pPr>
      <w:r w:rsidRPr="008C3464">
        <w:rPr>
          <w:sz w:val="16"/>
          <w:szCs w:val="16"/>
        </w:rPr>
        <w:t>First, the House and Senate will each spend the summer slogging through committee work — and maybe floor votes — in silos. Then, come the fall, endgame negotiations are expected to begin with an eye to writing bipartisan government funding bills that stand a chance at passing both chambers.</w:t>
      </w:r>
    </w:p>
    <w:p w14:paraId="3CE5EE84" w14:textId="04660C09" w:rsidR="0015270A" w:rsidRPr="008C3464" w:rsidRDefault="0015270A" w:rsidP="0015270A">
      <w:pPr>
        <w:rPr>
          <w:sz w:val="16"/>
          <w:szCs w:val="16"/>
        </w:rPr>
      </w:pPr>
      <w:r w:rsidRPr="008C3464">
        <w:rPr>
          <w:sz w:val="16"/>
          <w:szCs w:val="16"/>
        </w:rPr>
        <w:t>“It’s going to be a long, tortuous road to conclusion,” said Sen. John Cornyn (R-Texas), who has served in the chamber for more than two decades.</w:t>
      </w:r>
    </w:p>
    <w:p w14:paraId="6EFED160" w14:textId="7CE1FAF9" w:rsidR="0015270A" w:rsidRPr="008C3464" w:rsidRDefault="0015270A" w:rsidP="0015270A">
      <w:pPr>
        <w:rPr>
          <w:sz w:val="16"/>
        </w:rPr>
      </w:pPr>
      <w:r w:rsidRPr="008C3464">
        <w:rPr>
          <w:sz w:val="16"/>
        </w:rPr>
        <w:t xml:space="preserve">“But </w:t>
      </w:r>
      <w:r w:rsidRPr="008C3464">
        <w:rPr>
          <w:rStyle w:val="StyleUnderline"/>
        </w:rPr>
        <w:t>we ought to do everything in our power to avoid an omnibus</w:t>
      </w:r>
      <w:r w:rsidRPr="008C3464">
        <w:rPr>
          <w:sz w:val="16"/>
        </w:rPr>
        <w:t>,” he added, referring to legislation that bundles together all 12 spending bills into one mammoth package.</w:t>
      </w:r>
    </w:p>
    <w:p w14:paraId="3878D36F" w14:textId="718E5864" w:rsidR="0015270A" w:rsidRPr="008C3464" w:rsidRDefault="0015270A" w:rsidP="0015270A">
      <w:pPr>
        <w:rPr>
          <w:sz w:val="16"/>
          <w:szCs w:val="16"/>
        </w:rPr>
      </w:pPr>
      <w:r w:rsidRPr="008C3464">
        <w:rPr>
          <w:sz w:val="16"/>
          <w:szCs w:val="16"/>
        </w:rPr>
        <w:t>Spending leaders in both chambers say they are aiming to avoid such a behemoth bill, which has become a go-to congressional crutch in recent years, but clearing individual funding proposals is especially tricky in such a closely divided Congress.</w:t>
      </w:r>
    </w:p>
    <w:p w14:paraId="49189EFF" w14:textId="21EF39EF" w:rsidR="0015270A" w:rsidRPr="008C3464" w:rsidRDefault="0015270A" w:rsidP="0015270A">
      <w:pPr>
        <w:rPr>
          <w:sz w:val="16"/>
        </w:rPr>
      </w:pPr>
      <w:r w:rsidRPr="008C3464">
        <w:rPr>
          <w:rStyle w:val="StyleUnderline"/>
        </w:rPr>
        <w:t>If lawmakers do nothing to fund the government beyond Jan. 1, there will be a shutdown.</w:t>
      </w:r>
      <w:r w:rsidRPr="008C3464">
        <w:rPr>
          <w:sz w:val="16"/>
        </w:rPr>
        <w:t xml:space="preserve"> But Congress could trigger the 1 percent across-the-board cut if it funds the government under a temporary spending patch into the new year.</w:t>
      </w:r>
    </w:p>
    <w:p w14:paraId="02A467E7" w14:textId="66A9FA2B" w:rsidR="0015270A" w:rsidRPr="008C3464" w:rsidRDefault="0015270A" w:rsidP="0015270A">
      <w:pPr>
        <w:rPr>
          <w:sz w:val="16"/>
          <w:szCs w:val="16"/>
        </w:rPr>
      </w:pPr>
      <w:r w:rsidRPr="008C3464">
        <w:rPr>
          <w:sz w:val="16"/>
          <w:szCs w:val="16"/>
        </w:rPr>
        <w:t>Lawmakers could still clear legislation to nullify or push off the sequestration cuts — an obvious fallback strategy if leaders are still working toward a funding deal in late December, or even when the reductions are set to begin in late April.</w:t>
      </w:r>
    </w:p>
    <w:p w14:paraId="4E9A530B" w14:textId="5339ACE0" w:rsidR="0015270A" w:rsidRPr="008C3464" w:rsidRDefault="0015270A" w:rsidP="0015270A">
      <w:pPr>
        <w:rPr>
          <w:rStyle w:val="StyleUnderline"/>
        </w:rPr>
      </w:pPr>
      <w:r w:rsidRPr="008C3464">
        <w:rPr>
          <w:sz w:val="16"/>
        </w:rPr>
        <w:t xml:space="preserve">Republican </w:t>
      </w:r>
      <w:r w:rsidRPr="008C3464">
        <w:rPr>
          <w:rStyle w:val="StyleUnderline"/>
        </w:rPr>
        <w:t xml:space="preserve">defense hawks are </w:t>
      </w:r>
      <w:r w:rsidRPr="008C3464">
        <w:rPr>
          <w:sz w:val="16"/>
        </w:rPr>
        <w:t xml:space="preserve">particularly </w:t>
      </w:r>
      <w:r w:rsidRPr="008C3464">
        <w:rPr>
          <w:rStyle w:val="StyleUnderline"/>
        </w:rPr>
        <w:t>motivated to head off</w:t>
      </w:r>
      <w:r w:rsidRPr="008C3464">
        <w:rPr>
          <w:sz w:val="16"/>
        </w:rPr>
        <w:t xml:space="preserve"> those </w:t>
      </w:r>
      <w:r w:rsidRPr="008C3464">
        <w:rPr>
          <w:rStyle w:val="StyleUnderline"/>
        </w:rPr>
        <w:t>sequestration cuts. The spending caps in the bipartisan debt limit deal would increase Pentagon spending at a higher rate than non-defense spending.</w:t>
      </w:r>
    </w:p>
    <w:p w14:paraId="1170BAEB" w14:textId="77777777" w:rsidR="0015270A" w:rsidRPr="008C3464" w:rsidRDefault="0015270A" w:rsidP="0015270A">
      <w:pPr>
        <w:rPr>
          <w:sz w:val="16"/>
        </w:rPr>
      </w:pPr>
      <w:r w:rsidRPr="008C3464">
        <w:rPr>
          <w:sz w:val="16"/>
        </w:rPr>
        <w:t xml:space="preserve">So if sequestration slices government cash 1 percent below current budgets, </w:t>
      </w:r>
      <w:r w:rsidRPr="008C3464">
        <w:rPr>
          <w:rStyle w:val="Emphasis"/>
          <w:highlight w:val="cyan"/>
        </w:rPr>
        <w:t>military programs would see a</w:t>
      </w:r>
      <w:r w:rsidRPr="008C3464">
        <w:rPr>
          <w:rStyle w:val="Emphasis"/>
        </w:rPr>
        <w:t xml:space="preserve"> </w:t>
      </w:r>
      <w:r w:rsidRPr="008C3464">
        <w:rPr>
          <w:rStyle w:val="StyleUnderline"/>
        </w:rPr>
        <w:t xml:space="preserve">more </w:t>
      </w:r>
      <w:r w:rsidRPr="008C3464">
        <w:rPr>
          <w:rStyle w:val="Emphasis"/>
          <w:highlight w:val="cyan"/>
        </w:rPr>
        <w:t>severe cut</w:t>
      </w:r>
      <w:r w:rsidRPr="008C3464">
        <w:rPr>
          <w:rStyle w:val="StyleUnderline"/>
        </w:rPr>
        <w:t xml:space="preserve"> in practice</w:t>
      </w:r>
      <w:r w:rsidRPr="008C3464">
        <w:rPr>
          <w:sz w:val="16"/>
        </w:rPr>
        <w:t xml:space="preserve"> than non-defense agencies.</w:t>
      </w:r>
    </w:p>
    <w:p w14:paraId="5112EE5A" w14:textId="6B49659A" w:rsidR="0015270A" w:rsidRPr="008C3464" w:rsidRDefault="0015270A" w:rsidP="0015270A">
      <w:pPr>
        <w:rPr>
          <w:sz w:val="16"/>
        </w:rPr>
      </w:pPr>
      <w:r w:rsidRPr="008C3464">
        <w:rPr>
          <w:rStyle w:val="StyleUnderline"/>
        </w:rPr>
        <w:t>Letting the sequestration cuts kick in come January would “</w:t>
      </w:r>
      <w:r w:rsidRPr="008C3464">
        <w:rPr>
          <w:rStyle w:val="Emphasis"/>
          <w:highlight w:val="cyan"/>
        </w:rPr>
        <w:t>dramatically</w:t>
      </w:r>
      <w:r w:rsidRPr="008C3464">
        <w:rPr>
          <w:rStyle w:val="StyleUnderline"/>
          <w:highlight w:val="cyan"/>
        </w:rPr>
        <w:t xml:space="preserve"> impact</w:t>
      </w:r>
      <w:r w:rsidRPr="008C3464">
        <w:rPr>
          <w:rStyle w:val="StyleUnderline"/>
        </w:rPr>
        <w:t xml:space="preserve"> our </w:t>
      </w:r>
      <w:r w:rsidRPr="008C3464">
        <w:rPr>
          <w:rStyle w:val="StyleUnderline"/>
          <w:highlight w:val="cyan"/>
        </w:rPr>
        <w:t>military readiness</w:t>
      </w:r>
      <w:r w:rsidRPr="008C3464">
        <w:rPr>
          <w:rStyle w:val="StyleUnderline"/>
        </w:rPr>
        <w:t xml:space="preserve"> and lock in Democrats’ policies,” </w:t>
      </w:r>
      <w:r w:rsidRPr="008C3464">
        <w:rPr>
          <w:sz w:val="16"/>
        </w:rPr>
        <w:t>House Appropriations Committee Chair Kay Granger (R-Texas) acknowledged this month.</w:t>
      </w:r>
    </w:p>
    <w:p w14:paraId="10FAEA95" w14:textId="79CBA380" w:rsidR="0015270A" w:rsidRPr="008C3464" w:rsidRDefault="0015270A" w:rsidP="0015270A">
      <w:pPr>
        <w:rPr>
          <w:rStyle w:val="StyleUnderline"/>
        </w:rPr>
      </w:pPr>
      <w:r w:rsidRPr="008C3464">
        <w:rPr>
          <w:sz w:val="16"/>
        </w:rPr>
        <w:t xml:space="preserve">Preventing the automatic funding cuts </w:t>
      </w:r>
      <w:r w:rsidRPr="008C3464">
        <w:rPr>
          <w:rStyle w:val="StyleUnderline"/>
        </w:rPr>
        <w:t>will hinge</w:t>
      </w:r>
      <w:r w:rsidRPr="008C3464">
        <w:rPr>
          <w:sz w:val="16"/>
        </w:rPr>
        <w:t xml:space="preserve"> on Granger’s ability to eventually negotiate </w:t>
      </w:r>
      <w:r w:rsidRPr="008C3464">
        <w:rPr>
          <w:rStyle w:val="StyleUnderline"/>
        </w:rPr>
        <w:t>a bipartisan, bicameral compromise with Congress’ other three appropriations leaders. At the same time</w:t>
      </w:r>
      <w:r w:rsidRPr="008C3464">
        <w:rPr>
          <w:rStyle w:val="Emphasis"/>
          <w:highlight w:val="cyan"/>
        </w:rPr>
        <w:t xml:space="preserve">, top Republicans will have to effectively </w:t>
      </w:r>
      <w:r w:rsidRPr="008C3464">
        <w:rPr>
          <w:rStyle w:val="Emphasis"/>
          <w:sz w:val="26"/>
          <w:szCs w:val="26"/>
          <w:highlight w:val="cyan"/>
        </w:rPr>
        <w:t>quash any rebellion from House conservatives</w:t>
      </w:r>
      <w:r w:rsidRPr="008C3464">
        <w:rPr>
          <w:rStyle w:val="Emphasis"/>
          <w:highlight w:val="cyan"/>
        </w:rPr>
        <w:t xml:space="preserve"> who want</w:t>
      </w:r>
      <w:r w:rsidRPr="008C3464">
        <w:rPr>
          <w:rStyle w:val="StyleUnderline"/>
        </w:rPr>
        <w:t xml:space="preserve"> their party to hold strong </w:t>
      </w:r>
      <w:r w:rsidRPr="008C3464">
        <w:rPr>
          <w:rStyle w:val="Emphasis"/>
        </w:rPr>
        <w:t xml:space="preserve">on </w:t>
      </w:r>
      <w:r w:rsidRPr="008C3464">
        <w:rPr>
          <w:rStyle w:val="Emphasis"/>
          <w:sz w:val="28"/>
          <w:szCs w:val="28"/>
          <w:highlight w:val="cyan"/>
        </w:rPr>
        <w:t>lower spending</w:t>
      </w:r>
      <w:r w:rsidRPr="008C3464">
        <w:rPr>
          <w:rStyle w:val="StyleUnderline"/>
        </w:rPr>
        <w:t xml:space="preserve"> that Democrats refuse to accept.</w:t>
      </w:r>
    </w:p>
    <w:p w14:paraId="5377934F" w14:textId="144C6E8C" w:rsidR="0015270A" w:rsidRPr="008C3464" w:rsidRDefault="0015270A" w:rsidP="0015270A">
      <w:pPr>
        <w:rPr>
          <w:rStyle w:val="StyleUnderline"/>
        </w:rPr>
      </w:pPr>
      <w:r w:rsidRPr="008C3464">
        <w:t>“</w:t>
      </w:r>
      <w:r w:rsidRPr="008C3464">
        <w:rPr>
          <w:rStyle w:val="StyleUnderline"/>
          <w:highlight w:val="cyan"/>
        </w:rPr>
        <w:t>We have to be realistic</w:t>
      </w:r>
      <w:r w:rsidRPr="008C3464">
        <w:rPr>
          <w:rStyle w:val="StyleUnderline"/>
        </w:rPr>
        <w:t xml:space="preserve"> about what we’re trying to accomplish,” said Rep. Steve Womack </w:t>
      </w:r>
      <w:r w:rsidRPr="008C3464">
        <w:t>(R-Ark.),</w:t>
      </w:r>
      <w:r w:rsidRPr="008C3464">
        <w:rPr>
          <w:rStyle w:val="StyleUnderline"/>
        </w:rPr>
        <w:t xml:space="preserve"> chair of the spending panel that funds trade agencies, tax enforcement and the Treasury Department.</w:t>
      </w:r>
    </w:p>
    <w:p w14:paraId="12472080" w14:textId="2D5B148B" w:rsidR="00BE50A7" w:rsidRDefault="0015270A" w:rsidP="0015270A">
      <w:pPr>
        <w:rPr>
          <w:sz w:val="16"/>
        </w:rPr>
      </w:pPr>
      <w:r w:rsidRPr="008C3464">
        <w:rPr>
          <w:sz w:val="16"/>
        </w:rPr>
        <w:t xml:space="preserve">“If what </w:t>
      </w:r>
      <w:r w:rsidRPr="008C3464">
        <w:rPr>
          <w:rStyle w:val="StyleUnderline"/>
        </w:rPr>
        <w:t>we’re trying to accomplish is funding the government without threats of shutdown … or triggering a sequester</w:t>
      </w:r>
      <w:r w:rsidRPr="008C3464">
        <w:rPr>
          <w:sz w:val="16"/>
        </w:rPr>
        <w:t xml:space="preserve">,” he added, “then we have to recognize that what we in the House may want to end up with isn’t going to be the same as what the Senate and the White House is </w:t>
      </w:r>
      <w:proofErr w:type="spellStart"/>
      <w:r w:rsidRPr="008C3464">
        <w:rPr>
          <w:sz w:val="16"/>
        </w:rPr>
        <w:t>gonna</w:t>
      </w:r>
      <w:proofErr w:type="spellEnd"/>
      <w:r w:rsidRPr="008C3464">
        <w:rPr>
          <w:sz w:val="16"/>
        </w:rPr>
        <w:t xml:space="preserve"> want to end up with.”</w:t>
      </w:r>
    </w:p>
    <w:p w14:paraId="11C0D7F7" w14:textId="77777777" w:rsidR="007E5A44" w:rsidRDefault="007E5A44" w:rsidP="0015270A">
      <w:pPr>
        <w:rPr>
          <w:sz w:val="16"/>
        </w:rPr>
      </w:pPr>
    </w:p>
    <w:p w14:paraId="46607D77" w14:textId="7CEBDDBC" w:rsidR="00B92342" w:rsidRDefault="00B92342" w:rsidP="00B92342">
      <w:pPr>
        <w:pStyle w:val="Heading4"/>
      </w:pPr>
      <w:r>
        <w:t xml:space="preserve">Military spending relies on the Spending Bill being passed – </w:t>
      </w:r>
      <w:r w:rsidR="001C6273">
        <w:t>m</w:t>
      </w:r>
      <w:r>
        <w:t>eans we’re unprepared for Taiwan invasion</w:t>
      </w:r>
    </w:p>
    <w:p w14:paraId="7EBA215B" w14:textId="3C7C2C9F" w:rsidR="00B92342" w:rsidRDefault="00B92342" w:rsidP="00B92342">
      <w:r w:rsidRPr="00D37C30">
        <w:rPr>
          <w:rStyle w:val="Style13ptBold"/>
        </w:rPr>
        <w:t>Zakheim 6/4/23</w:t>
      </w:r>
      <w:r>
        <w:t xml:space="preserve"> [Roger, Roger Zakheim serves as the Washington Director of the Ronald Reagan Presidential Foundation and Institute., 6-4-2023, "Opinion", https://www.wsj.com/articles/the-debt-deals-defense-threat-military-sequester-dod-funding-continuing-resolution-37b51fa8, WSJ, accessed 7-1-2023 </w:t>
      </w:r>
      <w:hyperlink r:id="rId117" w:history="1">
        <w:r w:rsidRPr="00D26E93">
          <w:rPr>
            <w:rStyle w:val="Hyperlink"/>
          </w:rPr>
          <w:t>\\pa-zyg</w:t>
        </w:r>
      </w:hyperlink>
      <w:r>
        <w:t>]]</w:t>
      </w:r>
    </w:p>
    <w:p w14:paraId="0002D836" w14:textId="72E4493F" w:rsidR="00B92342" w:rsidRPr="00D37C30" w:rsidRDefault="00B92342" w:rsidP="00B92342">
      <w:r w:rsidRPr="00B92342">
        <w:rPr>
          <w:rStyle w:val="StyleUnderline"/>
        </w:rPr>
        <w:t>The last sequester hurt military preparedness. Republicans can avoid repeating that mistake</w:t>
      </w:r>
      <w:r w:rsidRPr="00B92342">
        <w:t>.</w:t>
      </w:r>
    </w:p>
    <w:p w14:paraId="33B21598" w14:textId="77777777" w:rsidR="00B92342" w:rsidRDefault="00B92342" w:rsidP="00B92342">
      <w:pPr>
        <w:rPr>
          <w:sz w:val="14"/>
        </w:rPr>
      </w:pPr>
      <w:r w:rsidRPr="00D37C30">
        <w:rPr>
          <w:sz w:val="14"/>
        </w:rPr>
        <w:t xml:space="preserve">President Biden and Speaker Kevin McCarthy might have pulled themselves out of the debt-ceiling quagmire, but now the real work begins to ensure our military will emerge from the standoff unscathed. </w:t>
      </w:r>
    </w:p>
    <w:p w14:paraId="7906CFFA" w14:textId="77777777" w:rsidR="00B92342" w:rsidRDefault="00B92342" w:rsidP="00B92342">
      <w:pPr>
        <w:rPr>
          <w:sz w:val="14"/>
        </w:rPr>
      </w:pPr>
      <w:r w:rsidRPr="00D37C30">
        <w:rPr>
          <w:sz w:val="14"/>
        </w:rPr>
        <w:t xml:space="preserve">The </w:t>
      </w:r>
      <w:r w:rsidRPr="00B92342">
        <w:rPr>
          <w:highlight w:val="cyan"/>
          <w:u w:val="single"/>
        </w:rPr>
        <w:t>Fiscal Responsibility Act includes a mechanism that holds defense spending hostage to the passage of all 11 other appropriations bills</w:t>
      </w:r>
      <w:r w:rsidRPr="007D36B7">
        <w:rPr>
          <w:u w:val="single"/>
        </w:rPr>
        <w:t xml:space="preserve">. Unless Congress enacts all of them or passes a full-year continuing resolution, the agreement </w:t>
      </w:r>
      <w:r w:rsidRPr="00B92342">
        <w:rPr>
          <w:highlight w:val="cyan"/>
          <w:u w:val="single"/>
        </w:rPr>
        <w:t xml:space="preserve">subjects the </w:t>
      </w:r>
      <w:r w:rsidRPr="00B92342">
        <w:rPr>
          <w:rStyle w:val="StyleUnderline"/>
          <w:highlight w:val="cyan"/>
        </w:rPr>
        <w:t>military to a 1% cut</w:t>
      </w:r>
      <w:r w:rsidRPr="00B92342">
        <w:rPr>
          <w:highlight w:val="cyan"/>
          <w:u w:val="single"/>
        </w:rPr>
        <w:t xml:space="preserve"> below 2023 </w:t>
      </w:r>
      <w:r w:rsidRPr="00B92342">
        <w:rPr>
          <w:u w:val="single"/>
        </w:rPr>
        <w:t xml:space="preserve">spending </w:t>
      </w:r>
      <w:r w:rsidRPr="00B92342">
        <w:rPr>
          <w:highlight w:val="cyan"/>
          <w:u w:val="single"/>
        </w:rPr>
        <w:t>level</w:t>
      </w:r>
      <w:r w:rsidRPr="007D36B7">
        <w:rPr>
          <w:u w:val="single"/>
        </w:rPr>
        <w:t xml:space="preserve">s. After </w:t>
      </w:r>
      <w:r w:rsidRPr="00B92342">
        <w:rPr>
          <w:highlight w:val="cyan"/>
          <w:u w:val="single"/>
        </w:rPr>
        <w:t>accounting for inflation</w:t>
      </w:r>
      <w:r w:rsidRPr="007D36B7">
        <w:rPr>
          <w:u w:val="single"/>
        </w:rPr>
        <w:t xml:space="preserve">, this snap-back sequestration mechanism </w:t>
      </w:r>
      <w:r w:rsidRPr="00B92342">
        <w:rPr>
          <w:highlight w:val="cyan"/>
          <w:u w:val="single"/>
        </w:rPr>
        <w:t xml:space="preserve">would be </w:t>
      </w:r>
      <w:r w:rsidRPr="00B92342">
        <w:rPr>
          <w:u w:val="single"/>
        </w:rPr>
        <w:t xml:space="preserve">about </w:t>
      </w:r>
      <w:r w:rsidRPr="00B92342">
        <w:rPr>
          <w:highlight w:val="cyan"/>
          <w:u w:val="single"/>
        </w:rPr>
        <w:t xml:space="preserve">a </w:t>
      </w:r>
      <w:r w:rsidRPr="00B92342">
        <w:rPr>
          <w:rStyle w:val="Emphasis"/>
          <w:highlight w:val="cyan"/>
        </w:rPr>
        <w:t xml:space="preserve">6% </w:t>
      </w:r>
      <w:r w:rsidRPr="001C6273">
        <w:rPr>
          <w:rStyle w:val="Emphasis"/>
          <w:highlight w:val="cyan"/>
        </w:rPr>
        <w:t>cut</w:t>
      </w:r>
      <w:r w:rsidRPr="001C6273">
        <w:rPr>
          <w:rStyle w:val="Emphasis"/>
        </w:rPr>
        <w:t xml:space="preserve"> to the military</w:t>
      </w:r>
      <w:r w:rsidRPr="001C6273">
        <w:rPr>
          <w:u w:val="single"/>
        </w:rPr>
        <w:t>.</w:t>
      </w:r>
      <w:r w:rsidRPr="00D37C30">
        <w:rPr>
          <w:sz w:val="14"/>
        </w:rPr>
        <w:t xml:space="preserve"> </w:t>
      </w:r>
    </w:p>
    <w:p w14:paraId="7CA9C754" w14:textId="77777777" w:rsidR="00B92342" w:rsidRDefault="00B92342" w:rsidP="00B92342">
      <w:pPr>
        <w:rPr>
          <w:u w:val="single"/>
        </w:rPr>
      </w:pPr>
      <w:r w:rsidRPr="00D37C30">
        <w:rPr>
          <w:sz w:val="14"/>
        </w:rPr>
        <w:t xml:space="preserve">Passing appropriations bills may not seem like a heavy lift, but </w:t>
      </w:r>
      <w:r w:rsidRPr="007D36B7">
        <w:rPr>
          <w:u w:val="single"/>
        </w:rPr>
        <w:t xml:space="preserve">the last time Congress passed all 12 appropriation bills was 1996. Congress has relied on the annual crutch of continuing resolutions to keep the government funded; over the past 13 years the Defense Department has operated under a continuing resolution 12 times. This inefficient use of taxpayer dollars inevitably results in weapons programs being </w:t>
      </w:r>
      <w:r w:rsidRPr="00315BA8">
        <w:rPr>
          <w:rStyle w:val="Emphasis"/>
        </w:rPr>
        <w:t>delayed or denied</w:t>
      </w:r>
      <w:r w:rsidRPr="007D36B7">
        <w:rPr>
          <w:u w:val="single"/>
        </w:rPr>
        <w:t xml:space="preserve"> while diverting the Pentagon’s attention from making our military more lethal. </w:t>
      </w:r>
      <w:r w:rsidRPr="001C6273">
        <w:rPr>
          <w:u w:val="single"/>
        </w:rPr>
        <w:t>Under</w:t>
      </w:r>
      <w:r w:rsidRPr="007D36B7">
        <w:rPr>
          <w:u w:val="single"/>
        </w:rPr>
        <w:t xml:space="preserve"> a continuing resolution the Pentagon is bound by the previous fiscal year spending levels and </w:t>
      </w:r>
      <w:r w:rsidRPr="00315BA8">
        <w:rPr>
          <w:rStyle w:val="Emphasis"/>
        </w:rPr>
        <w:t>can’t start new programs</w:t>
      </w:r>
      <w:r w:rsidRPr="007D36B7">
        <w:rPr>
          <w:u w:val="single"/>
        </w:rPr>
        <w:t xml:space="preserve"> or significantly adjust funding to meet changing needs.</w:t>
      </w:r>
    </w:p>
    <w:p w14:paraId="6E7229BC" w14:textId="77777777" w:rsidR="00B92342" w:rsidRDefault="00B92342" w:rsidP="00B92342">
      <w:pPr>
        <w:rPr>
          <w:u w:val="single"/>
        </w:rPr>
      </w:pPr>
      <w:r w:rsidRPr="00D37C30">
        <w:rPr>
          <w:sz w:val="14"/>
        </w:rPr>
        <w:t xml:space="preserve"> So while Washington has avoided a fiscal crisis, it is on the cusp of inviting a geopolitical crisis: The debt </w:t>
      </w:r>
      <w:r w:rsidRPr="00B92342">
        <w:rPr>
          <w:u w:val="single"/>
        </w:rPr>
        <w:t xml:space="preserve">deal’s </w:t>
      </w:r>
      <w:r w:rsidRPr="00B92342">
        <w:rPr>
          <w:highlight w:val="cyan"/>
          <w:u w:val="single"/>
        </w:rPr>
        <w:t xml:space="preserve">two-year time frame overlaps with the window </w:t>
      </w:r>
      <w:r w:rsidRPr="001C6273">
        <w:rPr>
          <w:u w:val="single"/>
        </w:rPr>
        <w:t xml:space="preserve">that </w:t>
      </w:r>
      <w:r w:rsidRPr="00B92342">
        <w:rPr>
          <w:highlight w:val="cyan"/>
          <w:u w:val="single"/>
        </w:rPr>
        <w:t xml:space="preserve">Xi </w:t>
      </w:r>
      <w:r w:rsidRPr="001C6273">
        <w:rPr>
          <w:u w:val="single"/>
        </w:rPr>
        <w:t xml:space="preserve">Jinping </w:t>
      </w:r>
      <w:r w:rsidRPr="00B92342">
        <w:rPr>
          <w:highlight w:val="cyan"/>
          <w:u w:val="single"/>
        </w:rPr>
        <w:t xml:space="preserve">has set </w:t>
      </w:r>
      <w:r w:rsidRPr="001C6273">
        <w:rPr>
          <w:highlight w:val="cyan"/>
          <w:u w:val="single"/>
        </w:rPr>
        <w:t>for China</w:t>
      </w:r>
      <w:r w:rsidRPr="001C6273">
        <w:rPr>
          <w:u w:val="single"/>
        </w:rPr>
        <w:t xml:space="preserve">’s military </w:t>
      </w:r>
      <w:r w:rsidRPr="001C6273">
        <w:rPr>
          <w:highlight w:val="cyan"/>
          <w:u w:val="single"/>
        </w:rPr>
        <w:t xml:space="preserve">to prepare </w:t>
      </w:r>
      <w:r w:rsidRPr="00B92342">
        <w:rPr>
          <w:highlight w:val="cyan"/>
          <w:u w:val="single"/>
        </w:rPr>
        <w:t xml:space="preserve">for </w:t>
      </w:r>
      <w:r w:rsidRPr="001C6273">
        <w:rPr>
          <w:u w:val="single"/>
        </w:rPr>
        <w:t xml:space="preserve">an </w:t>
      </w:r>
      <w:r w:rsidRPr="00B92342">
        <w:rPr>
          <w:highlight w:val="cyan"/>
          <w:u w:val="single"/>
        </w:rPr>
        <w:t>annexation of Taiwan.</w:t>
      </w:r>
      <w:r>
        <w:rPr>
          <w:u w:val="single"/>
        </w:rPr>
        <w:t xml:space="preserve"> </w:t>
      </w:r>
    </w:p>
    <w:p w14:paraId="290BF523" w14:textId="77777777" w:rsidR="00B92342" w:rsidRDefault="00B92342" w:rsidP="00B92342">
      <w:pPr>
        <w:rPr>
          <w:sz w:val="14"/>
        </w:rPr>
      </w:pPr>
      <w:r w:rsidRPr="001C6273">
        <w:rPr>
          <w:highlight w:val="cyan"/>
          <w:u w:val="single"/>
        </w:rPr>
        <w:t>History is repeating itself</w:t>
      </w:r>
      <w:r w:rsidRPr="00D37C30">
        <w:rPr>
          <w:sz w:val="14"/>
        </w:rPr>
        <w:t xml:space="preserve">. A little more than a decade ago, a </w:t>
      </w:r>
      <w:r w:rsidRPr="007D36B7">
        <w:rPr>
          <w:u w:val="single"/>
        </w:rPr>
        <w:t xml:space="preserve">Republican House majority tried to reduce federal spending by delivering a budget control act that capped spending for eight years and included a sequester mechanism that would punish the defense budget. We were told then that the </w:t>
      </w:r>
      <w:r w:rsidRPr="001C6273">
        <w:rPr>
          <w:u w:val="single"/>
        </w:rPr>
        <w:t>sequester</w:t>
      </w:r>
      <w:r w:rsidRPr="007D36B7">
        <w:rPr>
          <w:u w:val="single"/>
        </w:rPr>
        <w:t xml:space="preserve"> would never happen</w:t>
      </w:r>
      <w:r w:rsidRPr="00D37C30">
        <w:rPr>
          <w:sz w:val="14"/>
        </w:rPr>
        <w:t xml:space="preserve"> as it would impose draconian cuts on the military that no one would dare stomach.</w:t>
      </w:r>
    </w:p>
    <w:p w14:paraId="74D4C471" w14:textId="77777777" w:rsidR="00B92342" w:rsidRDefault="00B92342" w:rsidP="00B92342">
      <w:pPr>
        <w:rPr>
          <w:sz w:val="14"/>
        </w:rPr>
      </w:pPr>
      <w:r w:rsidRPr="00D37C30">
        <w:rPr>
          <w:sz w:val="14"/>
        </w:rPr>
        <w:t xml:space="preserve"> </w:t>
      </w:r>
      <w:r w:rsidRPr="007D36B7">
        <w:rPr>
          <w:u w:val="single"/>
        </w:rPr>
        <w:t xml:space="preserve">But it </w:t>
      </w:r>
      <w:r w:rsidRPr="001C6273">
        <w:rPr>
          <w:u w:val="single"/>
        </w:rPr>
        <w:t>did happen</w:t>
      </w:r>
      <w:r w:rsidRPr="001C6273">
        <w:rPr>
          <w:highlight w:val="cyan"/>
          <w:u w:val="single"/>
        </w:rPr>
        <w:t xml:space="preserve">. The military lost a </w:t>
      </w:r>
      <w:r w:rsidRPr="001C6273">
        <w:rPr>
          <w:rStyle w:val="Emphasis"/>
          <w:highlight w:val="cyan"/>
        </w:rPr>
        <w:t>decade of modernization</w:t>
      </w:r>
      <w:r w:rsidRPr="001C6273">
        <w:rPr>
          <w:highlight w:val="cyan"/>
          <w:u w:val="single"/>
        </w:rPr>
        <w:t>, giving up our margin</w:t>
      </w:r>
      <w:r w:rsidRPr="007D36B7">
        <w:rPr>
          <w:u w:val="single"/>
        </w:rPr>
        <w:t xml:space="preserve"> of safety </w:t>
      </w:r>
      <w:r w:rsidRPr="001C6273">
        <w:rPr>
          <w:highlight w:val="cyan"/>
          <w:u w:val="single"/>
        </w:rPr>
        <w:t>over China</w:t>
      </w:r>
      <w:r w:rsidRPr="001C6273">
        <w:rPr>
          <w:rStyle w:val="StyleUnderline"/>
          <w:highlight w:val="cyan"/>
        </w:rPr>
        <w:t xml:space="preserve">. </w:t>
      </w:r>
      <w:r w:rsidRPr="001C6273">
        <w:rPr>
          <w:rStyle w:val="StyleUnderline"/>
        </w:rPr>
        <w:t xml:space="preserve">Military </w:t>
      </w:r>
      <w:r w:rsidRPr="001C6273">
        <w:rPr>
          <w:rStyle w:val="StyleUnderline"/>
          <w:highlight w:val="cyan"/>
        </w:rPr>
        <w:t>readiness suffered</w:t>
      </w:r>
      <w:r w:rsidRPr="001C6273">
        <w:rPr>
          <w:rStyle w:val="StyleUnderline"/>
        </w:rPr>
        <w:t xml:space="preserve">, resulting in </w:t>
      </w:r>
      <w:r w:rsidRPr="001C6273">
        <w:rPr>
          <w:rStyle w:val="StyleUnderline"/>
          <w:highlight w:val="cyan"/>
        </w:rPr>
        <w:t>degraded deterrence</w:t>
      </w:r>
      <w:r w:rsidRPr="001C6273">
        <w:rPr>
          <w:rStyle w:val="StyleUnderline"/>
        </w:rPr>
        <w:t xml:space="preserve"> and tragic loss of life owing to </w:t>
      </w:r>
      <w:r w:rsidRPr="001C6273">
        <w:rPr>
          <w:rStyle w:val="StyleUnderline"/>
          <w:highlight w:val="cyan"/>
        </w:rPr>
        <w:t>insufficient training</w:t>
      </w:r>
      <w:r w:rsidRPr="001C6273">
        <w:rPr>
          <w:rStyle w:val="StyleUnderline"/>
        </w:rPr>
        <w:t xml:space="preserve"> and </w:t>
      </w:r>
      <w:r w:rsidRPr="001C6273">
        <w:rPr>
          <w:rStyle w:val="StyleUnderline"/>
          <w:highlight w:val="cyan"/>
        </w:rPr>
        <w:t>poorly maintained platforms.</w:t>
      </w:r>
      <w:r w:rsidRPr="001C6273">
        <w:rPr>
          <w:rStyle w:val="StyleUnderline"/>
        </w:rPr>
        <w:t xml:space="preserve"> </w:t>
      </w:r>
      <w:r w:rsidRPr="001C6273">
        <w:rPr>
          <w:sz w:val="16"/>
          <w:szCs w:val="16"/>
        </w:rPr>
        <w:t>That</w:t>
      </w:r>
      <w:r w:rsidRPr="00D37C30">
        <w:rPr>
          <w:sz w:val="14"/>
        </w:rPr>
        <w:t xml:space="preserve"> national defense depends on funding the Environmental Protection Agency or congressional office supplies defies common sense. </w:t>
      </w:r>
    </w:p>
    <w:p w14:paraId="722F6669" w14:textId="77777777" w:rsidR="00B92342" w:rsidRDefault="00B92342" w:rsidP="00B92342">
      <w:pPr>
        <w:rPr>
          <w:sz w:val="14"/>
        </w:rPr>
      </w:pPr>
      <w:r w:rsidRPr="001C6273">
        <w:rPr>
          <w:highlight w:val="cyan"/>
          <w:u w:val="single"/>
        </w:rPr>
        <w:t xml:space="preserve">Sequestration 2.0 would </w:t>
      </w:r>
      <w:r w:rsidRPr="001C6273">
        <w:rPr>
          <w:rStyle w:val="Emphasis"/>
          <w:highlight w:val="cyan"/>
        </w:rPr>
        <w:t>rapidly erode</w:t>
      </w:r>
      <w:r w:rsidRPr="001C6273">
        <w:rPr>
          <w:highlight w:val="cyan"/>
          <w:u w:val="single"/>
        </w:rPr>
        <w:t xml:space="preserve"> America’s position in the world</w:t>
      </w:r>
      <w:r w:rsidRPr="00D37C30">
        <w:rPr>
          <w:sz w:val="14"/>
        </w:rPr>
        <w:t xml:space="preserve">. Today’s stakes are higher because the threats are greater. </w:t>
      </w:r>
    </w:p>
    <w:p w14:paraId="788463AA" w14:textId="77777777" w:rsidR="00B92342" w:rsidRDefault="00B92342" w:rsidP="00B92342">
      <w:pPr>
        <w:rPr>
          <w:sz w:val="14"/>
        </w:rPr>
      </w:pPr>
      <w:r w:rsidRPr="00D37C30">
        <w:rPr>
          <w:sz w:val="14"/>
        </w:rPr>
        <w:t xml:space="preserve">Still suffering from the 2011 sequestration hangover, </w:t>
      </w:r>
      <w:r w:rsidRPr="00D37C30">
        <w:rPr>
          <w:u w:val="single"/>
        </w:rPr>
        <w:t xml:space="preserve">the </w:t>
      </w:r>
      <w:r w:rsidRPr="001C6273">
        <w:rPr>
          <w:highlight w:val="cyan"/>
          <w:u w:val="single"/>
        </w:rPr>
        <w:t>U.S.</w:t>
      </w:r>
      <w:r w:rsidRPr="00D37C30">
        <w:rPr>
          <w:u w:val="single"/>
        </w:rPr>
        <w:t xml:space="preserve"> military has </w:t>
      </w:r>
      <w:r w:rsidRPr="001C6273">
        <w:rPr>
          <w:highlight w:val="cyan"/>
          <w:u w:val="single"/>
        </w:rPr>
        <w:t>struggled to</w:t>
      </w:r>
      <w:r w:rsidRPr="00D37C30">
        <w:rPr>
          <w:u w:val="single"/>
        </w:rPr>
        <w:t xml:space="preserve"> reconstitute itself to </w:t>
      </w:r>
      <w:r w:rsidRPr="001C6273">
        <w:rPr>
          <w:highlight w:val="cyan"/>
          <w:u w:val="single"/>
        </w:rPr>
        <w:t>deter or defeat a Chinese invasion</w:t>
      </w:r>
      <w:r w:rsidRPr="00D37C30">
        <w:rPr>
          <w:u w:val="single"/>
        </w:rPr>
        <w:t xml:space="preserve"> of Taiwan. The </w:t>
      </w:r>
      <w:r w:rsidRPr="001C6273">
        <w:rPr>
          <w:highlight w:val="cyan"/>
          <w:u w:val="single"/>
        </w:rPr>
        <w:t>Pentagon</w:t>
      </w:r>
      <w:r w:rsidRPr="00D37C30">
        <w:rPr>
          <w:u w:val="single"/>
        </w:rPr>
        <w:t xml:space="preserve"> is </w:t>
      </w:r>
      <w:r w:rsidRPr="001C6273">
        <w:rPr>
          <w:rStyle w:val="Emphasis"/>
          <w:highlight w:val="cyan"/>
        </w:rPr>
        <w:t>woefully behind</w:t>
      </w:r>
      <w:r w:rsidRPr="001C6273">
        <w:rPr>
          <w:highlight w:val="cyan"/>
          <w:u w:val="single"/>
        </w:rPr>
        <w:t xml:space="preserve"> in</w:t>
      </w:r>
      <w:r w:rsidRPr="00D37C30">
        <w:rPr>
          <w:u w:val="single"/>
        </w:rPr>
        <w:t xml:space="preserve"> generating the </w:t>
      </w:r>
      <w:r w:rsidRPr="001C6273">
        <w:rPr>
          <w:highlight w:val="cyan"/>
          <w:u w:val="single"/>
        </w:rPr>
        <w:t>capital necessary to upgrade military platforms and</w:t>
      </w:r>
      <w:r w:rsidRPr="00D37C30">
        <w:rPr>
          <w:u w:val="single"/>
        </w:rPr>
        <w:t xml:space="preserve"> integrate new technology into the force</w:t>
      </w:r>
      <w:r w:rsidRPr="00D37C30">
        <w:rPr>
          <w:sz w:val="14"/>
        </w:rPr>
        <w:t xml:space="preserve">. The war in Ukraine has exposed the shallow capacity of the defense industrial base and the dramatic need to recapitalize defense manufacturing. Combined with ill-defined and underdeveloped operational concepts for how our military ought to fight the People’s Liberation Army, these realities have sowed doubt about whether the U.S. can win a fight in the Indo-Pacific. </w:t>
      </w:r>
    </w:p>
    <w:p w14:paraId="42867FAC" w14:textId="77777777" w:rsidR="00B92342" w:rsidRDefault="00B92342" w:rsidP="00B92342">
      <w:pPr>
        <w:rPr>
          <w:u w:val="single"/>
        </w:rPr>
      </w:pPr>
      <w:r w:rsidRPr="00D37C30">
        <w:rPr>
          <w:u w:val="single"/>
        </w:rPr>
        <w:t xml:space="preserve">As the U.S. dithers with defense spending that barely keeps pace with inflation, the PLA’s budget has nearly doubled in the past decade as China has undertaken an unparalleled modernization program. The prospect of </w:t>
      </w:r>
      <w:r w:rsidRPr="00B92342">
        <w:rPr>
          <w:rStyle w:val="Emphasis"/>
          <w:highlight w:val="cyan"/>
        </w:rPr>
        <w:t>Chinese military supremacy is real</w:t>
      </w:r>
      <w:r w:rsidRPr="00D37C30">
        <w:rPr>
          <w:u w:val="single"/>
        </w:rPr>
        <w:t>.</w:t>
      </w:r>
      <w:r>
        <w:rPr>
          <w:u w:val="single"/>
        </w:rPr>
        <w:t xml:space="preserve"> </w:t>
      </w:r>
    </w:p>
    <w:p w14:paraId="3643BC18" w14:textId="5F93C201" w:rsidR="00B92342" w:rsidRDefault="00B92342" w:rsidP="00B92342">
      <w:pPr>
        <w:rPr>
          <w:sz w:val="14"/>
        </w:rPr>
      </w:pPr>
      <w:r w:rsidRPr="00D37C30">
        <w:rPr>
          <w:u w:val="single"/>
        </w:rPr>
        <w:t xml:space="preserve">To </w:t>
      </w:r>
      <w:r w:rsidRPr="001C6273">
        <w:rPr>
          <w:highlight w:val="cyan"/>
          <w:u w:val="single"/>
        </w:rPr>
        <w:t>avoid Sequestration 2.0,</w:t>
      </w:r>
      <w:r w:rsidRPr="00D37C30">
        <w:rPr>
          <w:u w:val="single"/>
        </w:rPr>
        <w:t xml:space="preserve"> </w:t>
      </w:r>
      <w:r w:rsidRPr="00B92342">
        <w:rPr>
          <w:highlight w:val="cyan"/>
          <w:u w:val="single"/>
        </w:rPr>
        <w:t>Congress needs to</w:t>
      </w:r>
      <w:r w:rsidRPr="00D37C30">
        <w:rPr>
          <w:sz w:val="14"/>
        </w:rPr>
        <w:t xml:space="preserve"> take two concrete steps before the start of the next fiscal year on Oct. 1. First, it </w:t>
      </w:r>
      <w:r w:rsidRPr="001C6273">
        <w:rPr>
          <w:rStyle w:val="Emphasis"/>
          <w:highlight w:val="cyan"/>
        </w:rPr>
        <w:t xml:space="preserve">should immediately </w:t>
      </w:r>
      <w:r w:rsidRPr="00B92342">
        <w:rPr>
          <w:rStyle w:val="Emphasis"/>
          <w:highlight w:val="cyan"/>
        </w:rPr>
        <w:t>pass</w:t>
      </w:r>
      <w:r w:rsidRPr="00315BA8">
        <w:rPr>
          <w:rStyle w:val="Emphasis"/>
        </w:rPr>
        <w:t xml:space="preserve"> a </w:t>
      </w:r>
      <w:r w:rsidRPr="00B92342">
        <w:rPr>
          <w:rStyle w:val="Emphasis"/>
          <w:highlight w:val="cyan"/>
        </w:rPr>
        <w:t>defense appropriation bill</w:t>
      </w:r>
      <w:r w:rsidRPr="00D37C30">
        <w:rPr>
          <w:sz w:val="14"/>
        </w:rPr>
        <w:t xml:space="preserve">. That will demonstrate to adversaries that fiscal debates won’t hamper U.S. military strength. Second, lawmakers should pass a defense supplemental bill—a measure not prohibited under the debt-ceiling deal—that funds the urgent requirements to defend Taiwan and provides sorely needed defense-industrial base upgrades ranging from munitions to shipbuilding. Congress added nearly $70 billion to the Pentagon over the last two fiscal years to begin addressing these needs; it should do the same this year. </w:t>
      </w:r>
    </w:p>
    <w:p w14:paraId="459EAC2D" w14:textId="255E85E7" w:rsidR="00B92342" w:rsidRDefault="00B92342" w:rsidP="00B92342">
      <w:pPr>
        <w:rPr>
          <w:sz w:val="14"/>
        </w:rPr>
      </w:pPr>
      <w:r w:rsidRPr="00D37C30">
        <w:rPr>
          <w:sz w:val="14"/>
        </w:rPr>
        <w:t xml:space="preserve">The Chinese Communist Party is pressing forward to replace the U.S. as the dominant military power in the Indo-Pacific. </w:t>
      </w:r>
      <w:r w:rsidRPr="00D37C30">
        <w:rPr>
          <w:u w:val="single"/>
        </w:rPr>
        <w:t>Now is not the time to retreat from the competition because Congress failed to agree on how much it ought to spend to keep its lights on</w:t>
      </w:r>
      <w:r w:rsidRPr="00D37C30">
        <w:rPr>
          <w:sz w:val="14"/>
        </w:rPr>
        <w:t>.</w:t>
      </w:r>
    </w:p>
    <w:p w14:paraId="36CE05E6" w14:textId="77777777" w:rsidR="00B92342" w:rsidRDefault="00B92342" w:rsidP="00087BE2"/>
    <w:p w14:paraId="7C7BAB3E" w14:textId="24A1DC98" w:rsidR="007E5A44" w:rsidRPr="008C3464" w:rsidRDefault="00087BE2" w:rsidP="007E5A44">
      <w:pPr>
        <w:pStyle w:val="Heading3"/>
      </w:pPr>
      <w:r>
        <w:t>1NR---</w:t>
      </w:r>
      <w:r w:rsidR="007E5A44">
        <w:t>I/L---Defense Supplemental</w:t>
      </w:r>
    </w:p>
    <w:p w14:paraId="0B0A2A90" w14:textId="77777777" w:rsidR="00BE50A7" w:rsidRDefault="00BE50A7" w:rsidP="00BE50A7"/>
    <w:p w14:paraId="62B343E8" w14:textId="6038D0AB" w:rsidR="00F1463B" w:rsidRDefault="00F1463B" w:rsidP="00F1463B">
      <w:pPr>
        <w:pStyle w:val="Heading4"/>
      </w:pPr>
      <w:r>
        <w:t>D’s and R’s are plotting to hike Defense Spending in the Spending Bill – but that doesn’t matter if sequestration kicks in anyway</w:t>
      </w:r>
    </w:p>
    <w:p w14:paraId="1240FB44" w14:textId="77777777" w:rsidR="00F1463B" w:rsidRDefault="00F1463B" w:rsidP="00F1463B">
      <w:r w:rsidRPr="00E43D56">
        <w:rPr>
          <w:b/>
          <w:bCs/>
          <w:sz w:val="24"/>
        </w:rPr>
        <w:t>Harris 6-23</w:t>
      </w:r>
      <w:r>
        <w:t xml:space="preserve"> </w:t>
      </w:r>
      <w:r w:rsidRPr="00702F15">
        <w:t xml:space="preserve">(Bryant Harris, 6-23-2023, "Senate defense bill pushes for spending over debt ceiling cap," Defense News, </w:t>
      </w:r>
      <w:r w:rsidRPr="00E43D56">
        <w:t xml:space="preserve">Bryant Harris is the Congress reporter for Defense News. </w:t>
      </w:r>
      <w:r w:rsidRPr="00702F15">
        <w:t>https://www.defensenews.com/congress/budget/2023/06/23/senate-defense-bill-pushes-for-spending-over-debt-ceiling-cap/, accessed 6-29-2023)//</w:t>
      </w:r>
      <w:proofErr w:type="spellStart"/>
      <w:r w:rsidRPr="00702F15">
        <w:t>Prozes</w:t>
      </w:r>
      <w:proofErr w:type="spellEnd"/>
    </w:p>
    <w:p w14:paraId="61F42D54" w14:textId="4B40424F" w:rsidR="00F1463B" w:rsidRPr="00E43D56" w:rsidRDefault="00F1463B" w:rsidP="00F1463B">
      <w:pPr>
        <w:ind w:left="720" w:hanging="720"/>
        <w:rPr>
          <w:rStyle w:val="StyleUnderline"/>
        </w:rPr>
      </w:pPr>
      <w:r w:rsidRPr="00E43D56">
        <w:rPr>
          <w:sz w:val="16"/>
        </w:rPr>
        <w:t xml:space="preserve">WASHINGTON — </w:t>
      </w:r>
      <w:r w:rsidRPr="00E43D56">
        <w:rPr>
          <w:rStyle w:val="StyleUnderline"/>
        </w:rPr>
        <w:t xml:space="preserve">The </w:t>
      </w:r>
      <w:r w:rsidRPr="00E43D56">
        <w:rPr>
          <w:rStyle w:val="StyleUnderline"/>
          <w:highlight w:val="cyan"/>
        </w:rPr>
        <w:t>Senate Armed Services Committee voted 24-1 to advance its</w:t>
      </w:r>
      <w:r w:rsidRPr="00E43D56">
        <w:rPr>
          <w:rStyle w:val="StyleUnderline"/>
        </w:rPr>
        <w:t xml:space="preserve"> $886 billion </w:t>
      </w:r>
      <w:r w:rsidRPr="00E43D56">
        <w:rPr>
          <w:rStyle w:val="StyleUnderline"/>
          <w:highlight w:val="cyan"/>
        </w:rPr>
        <w:t>defense authorization bill with</w:t>
      </w:r>
      <w:r w:rsidRPr="00E43D56">
        <w:rPr>
          <w:rStyle w:val="StyleUnderline"/>
        </w:rPr>
        <w:t xml:space="preserve"> nonbinding language </w:t>
      </w:r>
      <w:r w:rsidRPr="00E43D56">
        <w:rPr>
          <w:rStyle w:val="StyleUnderline"/>
          <w:highlight w:val="cyan"/>
        </w:rPr>
        <w:t>geared at boosting</w:t>
      </w:r>
      <w:r w:rsidRPr="00E43D56">
        <w:rPr>
          <w:rStyle w:val="StyleUnderline"/>
        </w:rPr>
        <w:t xml:space="preserve"> the </w:t>
      </w:r>
      <w:r w:rsidRPr="00E43D56">
        <w:rPr>
          <w:rStyle w:val="StyleUnderline"/>
          <w:highlight w:val="cyan"/>
        </w:rPr>
        <w:t>Pentagon budget above</w:t>
      </w:r>
      <w:r w:rsidRPr="00E43D56">
        <w:rPr>
          <w:rStyle w:val="StyleUnderline"/>
        </w:rPr>
        <w:t xml:space="preserve"> the </w:t>
      </w:r>
      <w:r w:rsidRPr="00E43D56">
        <w:rPr>
          <w:rStyle w:val="StyleUnderline"/>
          <w:highlight w:val="cyan"/>
        </w:rPr>
        <w:t>spending</w:t>
      </w:r>
      <w:r>
        <w:rPr>
          <w:rStyle w:val="StyleUnderline"/>
          <w:highlight w:val="cyan"/>
        </w:rPr>
        <w:t xml:space="preserve"> </w:t>
      </w:r>
      <w:r w:rsidRPr="00E43D56">
        <w:rPr>
          <w:rStyle w:val="StyleUnderline"/>
          <w:highlight w:val="cyan"/>
        </w:rPr>
        <w:t>cap</w:t>
      </w:r>
      <w:r w:rsidRPr="00E43D56">
        <w:rPr>
          <w:rStyle w:val="StyleUnderline"/>
        </w:rPr>
        <w:t xml:space="preserve"> mandated </w:t>
      </w:r>
      <w:r w:rsidRPr="009A42A5">
        <w:rPr>
          <w:rStyle w:val="StyleUnderline"/>
          <w:highlight w:val="cyan"/>
        </w:rPr>
        <w:t>in the</w:t>
      </w:r>
      <w:r w:rsidRPr="00E43D56">
        <w:rPr>
          <w:rStyle w:val="StyleUnderline"/>
        </w:rPr>
        <w:t xml:space="preserve"> recent </w:t>
      </w:r>
      <w:r w:rsidRPr="009A42A5">
        <w:rPr>
          <w:rStyle w:val="StyleUnderline"/>
          <w:highlight w:val="cyan"/>
        </w:rPr>
        <w:t>debt ceiling</w:t>
      </w:r>
      <w:r w:rsidRPr="00E43D56">
        <w:rPr>
          <w:rStyle w:val="StyleUnderline"/>
        </w:rPr>
        <w:t xml:space="preserve"> deal.</w:t>
      </w:r>
    </w:p>
    <w:p w14:paraId="6F7BD03F" w14:textId="77777777" w:rsidR="00F1463B" w:rsidRPr="00E43D56" w:rsidRDefault="00F1463B" w:rsidP="00F1463B">
      <w:pPr>
        <w:rPr>
          <w:sz w:val="16"/>
        </w:rPr>
      </w:pPr>
      <w:r w:rsidRPr="00E43D56">
        <w:rPr>
          <w:sz w:val="16"/>
        </w:rPr>
        <w:t xml:space="preserve">Sen. </w:t>
      </w:r>
      <w:r w:rsidRPr="00E43D56">
        <w:rPr>
          <w:rStyle w:val="StyleUnderline"/>
        </w:rPr>
        <w:t xml:space="preserve">Elizabeth Warren, D-Mass., was the lone senator to vote against advancing the bill </w:t>
      </w:r>
      <w:r w:rsidRPr="00E43D56">
        <w:rPr>
          <w:sz w:val="16"/>
        </w:rPr>
        <w:t>after a three-day markup that included consideration of more than 400 amendments.</w:t>
      </w:r>
    </w:p>
    <w:p w14:paraId="7BF0EDD4" w14:textId="77777777" w:rsidR="00F1463B" w:rsidRPr="00E43D56" w:rsidRDefault="00F1463B" w:rsidP="00F1463B">
      <w:pPr>
        <w:rPr>
          <w:sz w:val="16"/>
        </w:rPr>
      </w:pPr>
      <w:r w:rsidRPr="00E43D56">
        <w:rPr>
          <w:sz w:val="16"/>
        </w:rPr>
        <w:t xml:space="preserve">A summary accompanying the Senate’s fiscal 2024 National Defense Authorization Act states that </w:t>
      </w:r>
      <w:r w:rsidRPr="00E43D56">
        <w:rPr>
          <w:rStyle w:val="StyleUnderline"/>
        </w:rPr>
        <w:t>the bill includes nonbinding language expressing the sense “that there are growing national security concerns that require additional funds beyond the defense spending limit and urges the President to send emergency supplemental funding requests t</w:t>
      </w:r>
      <w:r w:rsidRPr="00E43D56">
        <w:rPr>
          <w:sz w:val="16"/>
        </w:rPr>
        <w:t>o address those concerns.”</w:t>
      </w:r>
    </w:p>
    <w:p w14:paraId="64E0E243" w14:textId="77777777" w:rsidR="00F1463B" w:rsidRPr="00E43D56" w:rsidRDefault="00F1463B" w:rsidP="00F1463B">
      <w:pPr>
        <w:rPr>
          <w:rStyle w:val="StyleUnderline"/>
        </w:rPr>
      </w:pPr>
      <w:r w:rsidRPr="00E43D56">
        <w:rPr>
          <w:sz w:val="16"/>
        </w:rPr>
        <w:t xml:space="preserve">The legislation says those emergency funds would </w:t>
      </w:r>
      <w:r w:rsidRPr="00E43D56">
        <w:rPr>
          <w:rStyle w:val="StyleUnderline"/>
        </w:rPr>
        <w:t>include “continued support for Ukraine, additional munitions production and additional naval vessels and combat vehicles.”</w:t>
      </w:r>
    </w:p>
    <w:p w14:paraId="2255151C" w14:textId="77777777" w:rsidR="00F1463B" w:rsidRPr="00E43D56" w:rsidRDefault="00F1463B" w:rsidP="00F1463B">
      <w:pPr>
        <w:rPr>
          <w:sz w:val="16"/>
          <w:szCs w:val="16"/>
        </w:rPr>
      </w:pPr>
      <w:r w:rsidRPr="00E43D56">
        <w:rPr>
          <w:sz w:val="16"/>
          <w:szCs w:val="16"/>
        </w:rPr>
        <w:t>House Republicans and the White House brokered a deal to raise the debt ceiling. As part of that agreement, they capped defense spending at President Joe Biden’s requested $886 billion level, a 3.3% increase over this year, while cutting non-defense spending to $704 billion.</w:t>
      </w:r>
    </w:p>
    <w:p w14:paraId="351794CF" w14:textId="77777777" w:rsidR="00F1463B" w:rsidRPr="00E43D56" w:rsidRDefault="00F1463B" w:rsidP="00F1463B">
      <w:pPr>
        <w:rPr>
          <w:sz w:val="16"/>
        </w:rPr>
      </w:pPr>
      <w:r w:rsidRPr="00E43D56">
        <w:rPr>
          <w:sz w:val="16"/>
        </w:rPr>
        <w:t xml:space="preserve">Immediately after, a group of </w:t>
      </w:r>
      <w:r w:rsidRPr="00E43D56">
        <w:rPr>
          <w:rStyle w:val="StyleUnderline"/>
          <w:highlight w:val="cyan"/>
        </w:rPr>
        <w:t>senators</w:t>
      </w:r>
      <w:r w:rsidRPr="00E43D56">
        <w:rPr>
          <w:sz w:val="16"/>
        </w:rPr>
        <w:t xml:space="preserve"> — including Democratic Armed Services Chairman Jack Reed of Rhode Island — </w:t>
      </w:r>
      <w:r w:rsidRPr="00E43D56">
        <w:rPr>
          <w:rStyle w:val="StyleUnderline"/>
          <w:highlight w:val="cyan"/>
        </w:rPr>
        <w:t>floated bypassing the</w:t>
      </w:r>
      <w:r w:rsidRPr="00E43D56">
        <w:rPr>
          <w:rStyle w:val="StyleUnderline"/>
        </w:rPr>
        <w:t xml:space="preserve"> deal’s defense </w:t>
      </w:r>
      <w:r w:rsidRPr="00E43D56">
        <w:rPr>
          <w:rStyle w:val="StyleUnderline"/>
          <w:highlight w:val="cyan"/>
        </w:rPr>
        <w:t>spending cap</w:t>
      </w:r>
      <w:r w:rsidRPr="00E43D56">
        <w:rPr>
          <w:rStyle w:val="StyleUnderline"/>
        </w:rPr>
        <w:t xml:space="preserve"> by putting non-Ukraine-related military spending into the next aid package</w:t>
      </w:r>
      <w:r w:rsidRPr="00E43D56">
        <w:rPr>
          <w:sz w:val="16"/>
        </w:rPr>
        <w:t xml:space="preserve"> for Kyiv.</w:t>
      </w:r>
    </w:p>
    <w:p w14:paraId="64B4A788" w14:textId="77777777" w:rsidR="00F1463B" w:rsidRPr="00E43D56" w:rsidRDefault="00F1463B" w:rsidP="00F1463B">
      <w:pPr>
        <w:rPr>
          <w:sz w:val="16"/>
        </w:rPr>
      </w:pPr>
      <w:r w:rsidRPr="00E43D56">
        <w:rPr>
          <w:sz w:val="16"/>
        </w:rPr>
        <w:t xml:space="preserve">Sen. Roger Wicker of Mississippi, </w:t>
      </w:r>
      <w:r w:rsidRPr="00E43D56">
        <w:rPr>
          <w:rStyle w:val="StyleUnderline"/>
        </w:rPr>
        <w:t xml:space="preserve">the top Republican on the Armed Services Committee, said </w:t>
      </w:r>
      <w:r w:rsidRPr="00E43D56">
        <w:rPr>
          <w:sz w:val="16"/>
        </w:rPr>
        <w:t xml:space="preserve">in a statement the FY24 National Defense Authorization Act “does not adequately fund our defense needs, </w:t>
      </w:r>
      <w:r w:rsidRPr="00E43D56">
        <w:rPr>
          <w:rStyle w:val="StyleUnderline"/>
        </w:rPr>
        <w:t>and I will work to increase the Department of Defense top level as the bill progresses</w:t>
      </w:r>
      <w:r w:rsidRPr="00E43D56">
        <w:rPr>
          <w:sz w:val="16"/>
        </w:rPr>
        <w:t>.”</w:t>
      </w:r>
    </w:p>
    <w:p w14:paraId="018C008D" w14:textId="77777777" w:rsidR="00F1463B" w:rsidRPr="00E43D56" w:rsidRDefault="00F1463B" w:rsidP="00F1463B">
      <w:pPr>
        <w:rPr>
          <w:sz w:val="16"/>
        </w:rPr>
      </w:pPr>
      <w:r w:rsidRPr="00E43D56">
        <w:rPr>
          <w:sz w:val="16"/>
        </w:rPr>
        <w:t xml:space="preserve">He added </w:t>
      </w:r>
      <w:r w:rsidRPr="006C7384">
        <w:rPr>
          <w:rStyle w:val="StyleUnderline"/>
          <w:highlight w:val="cyan"/>
        </w:rPr>
        <w:t>a higher top line is “the best way to deter conflict</w:t>
      </w:r>
      <w:r w:rsidRPr="00E43D56">
        <w:rPr>
          <w:rStyle w:val="StyleUnderline"/>
        </w:rPr>
        <w:t xml:space="preserve"> around the globe.</w:t>
      </w:r>
      <w:r w:rsidRPr="00E43D56">
        <w:rPr>
          <w:sz w:val="16"/>
        </w:rPr>
        <w:t xml:space="preserve"> I am glad Chairman Reed has also expressed support for higher defense expenditures.”</w:t>
      </w:r>
    </w:p>
    <w:p w14:paraId="72FDC32A" w14:textId="77777777" w:rsidR="00F1463B" w:rsidRPr="00E43D56" w:rsidRDefault="00F1463B" w:rsidP="00F1463B">
      <w:pPr>
        <w:tabs>
          <w:tab w:val="left" w:pos="14040"/>
        </w:tabs>
        <w:rPr>
          <w:sz w:val="16"/>
          <w:szCs w:val="16"/>
        </w:rPr>
      </w:pPr>
      <w:r w:rsidRPr="00E43D56">
        <w:rPr>
          <w:sz w:val="16"/>
          <w:szCs w:val="16"/>
        </w:rPr>
        <w:t>Wicker and other Republicans have criticized the 3.3% defense spending increase as insufficient because it fails to keep pace with inflation.</w:t>
      </w:r>
      <w:r>
        <w:rPr>
          <w:sz w:val="16"/>
          <w:szCs w:val="16"/>
        </w:rPr>
        <w:tab/>
      </w:r>
    </w:p>
    <w:p w14:paraId="0C3506F7" w14:textId="77777777" w:rsidR="00F1463B" w:rsidRPr="00E43D56" w:rsidRDefault="00F1463B" w:rsidP="00F1463B">
      <w:pPr>
        <w:rPr>
          <w:sz w:val="16"/>
        </w:rPr>
      </w:pPr>
      <w:r w:rsidRPr="006C7384">
        <w:rPr>
          <w:rStyle w:val="StyleUnderline"/>
          <w:highlight w:val="cyan"/>
        </w:rPr>
        <w:t>House</w:t>
      </w:r>
      <w:r w:rsidRPr="00E43D56">
        <w:rPr>
          <w:rStyle w:val="StyleUnderline"/>
        </w:rPr>
        <w:t xml:space="preserve"> Armed Services </w:t>
      </w:r>
      <w:r w:rsidRPr="006C7384">
        <w:rPr>
          <w:rStyle w:val="StyleUnderline"/>
          <w:highlight w:val="cyan"/>
        </w:rPr>
        <w:t>Chairman</w:t>
      </w:r>
      <w:r w:rsidRPr="00E43D56">
        <w:rPr>
          <w:rStyle w:val="StyleUnderline"/>
        </w:rPr>
        <w:t xml:space="preserve"> Mike Rogers</w:t>
      </w:r>
      <w:r w:rsidRPr="00E43D56">
        <w:rPr>
          <w:sz w:val="16"/>
        </w:rPr>
        <w:t>, R-Ala., whose committee advanced its own version of the same bill on Thursday with an $874 billion top line</w:t>
      </w:r>
      <w:r w:rsidRPr="00E43D56">
        <w:rPr>
          <w:rStyle w:val="StyleUnderline"/>
        </w:rPr>
        <w:t xml:space="preserve">, </w:t>
      </w:r>
      <w:r w:rsidRPr="006C7384">
        <w:rPr>
          <w:rStyle w:val="StyleUnderline"/>
          <w:highlight w:val="cyan"/>
        </w:rPr>
        <w:t>also hopes to bypass the defense</w:t>
      </w:r>
      <w:r w:rsidRPr="00E43D56">
        <w:rPr>
          <w:rStyle w:val="StyleUnderline"/>
        </w:rPr>
        <w:t xml:space="preserve"> spending </w:t>
      </w:r>
      <w:r w:rsidRPr="006C7384">
        <w:rPr>
          <w:rStyle w:val="StyleUnderline"/>
          <w:highlight w:val="cyan"/>
        </w:rPr>
        <w:t>caps</w:t>
      </w:r>
      <w:r w:rsidRPr="00E43D56">
        <w:rPr>
          <w:sz w:val="16"/>
        </w:rPr>
        <w:t xml:space="preserve"> — though his bill does not include the Senate’s language asking for Pentagon supplemental funding. Rogers is framing the extra defense spending he wants as a China supplemental bill, rather than a Ukraine package.</w:t>
      </w:r>
    </w:p>
    <w:p w14:paraId="6958F58A" w14:textId="77777777" w:rsidR="00F1463B" w:rsidRPr="00E43D56" w:rsidRDefault="00F1463B" w:rsidP="00F1463B">
      <w:pPr>
        <w:rPr>
          <w:sz w:val="16"/>
          <w:szCs w:val="16"/>
        </w:rPr>
      </w:pPr>
      <w:r w:rsidRPr="00E43D56">
        <w:rPr>
          <w:sz w:val="16"/>
          <w:szCs w:val="16"/>
        </w:rPr>
        <w:t>Rogers’ remarks in early June came one day after House Speaker Kevin McCarthy, R-Calif., poured cold water on extra defense spending, reminding reporters the Pentagon has failed five audits.</w:t>
      </w:r>
    </w:p>
    <w:p w14:paraId="14D097BC" w14:textId="77777777" w:rsidR="00F1463B" w:rsidRPr="00E43D56" w:rsidRDefault="00F1463B" w:rsidP="00F1463B">
      <w:pPr>
        <w:rPr>
          <w:sz w:val="16"/>
          <w:szCs w:val="16"/>
        </w:rPr>
      </w:pPr>
      <w:r w:rsidRPr="00E43D56">
        <w:rPr>
          <w:sz w:val="16"/>
          <w:szCs w:val="16"/>
        </w:rPr>
        <w:t xml:space="preserve">“I consider myself a hawk, but I don’t want to waste money,” McCarthy told CNN. “So, </w:t>
      </w:r>
      <w:r w:rsidRPr="00E43D56">
        <w:rPr>
          <w:rStyle w:val="StyleUnderline"/>
          <w:sz w:val="16"/>
          <w:szCs w:val="16"/>
        </w:rPr>
        <w:t>I think we’ve got to find efficiencies</w:t>
      </w:r>
      <w:r w:rsidRPr="00E43D56">
        <w:rPr>
          <w:sz w:val="16"/>
          <w:szCs w:val="16"/>
        </w:rPr>
        <w:t>.”</w:t>
      </w:r>
    </w:p>
    <w:p w14:paraId="2159D0A7" w14:textId="77777777" w:rsidR="00F1463B" w:rsidRPr="00E43D56" w:rsidRDefault="00F1463B" w:rsidP="00F1463B">
      <w:pPr>
        <w:rPr>
          <w:sz w:val="16"/>
          <w:szCs w:val="16"/>
        </w:rPr>
      </w:pPr>
      <w:r w:rsidRPr="00E43D56">
        <w:rPr>
          <w:sz w:val="16"/>
          <w:szCs w:val="16"/>
        </w:rPr>
        <w:t>Top line disputes aside, the Senate defense policy bill contains several similar provisions to the House bill.</w:t>
      </w:r>
    </w:p>
    <w:p w14:paraId="0DA669D7" w14:textId="77777777" w:rsidR="00F1463B" w:rsidRPr="00E43D56" w:rsidRDefault="00F1463B" w:rsidP="00F1463B">
      <w:pPr>
        <w:rPr>
          <w:sz w:val="16"/>
          <w:szCs w:val="16"/>
        </w:rPr>
      </w:pPr>
      <w:r w:rsidRPr="00E43D56">
        <w:rPr>
          <w:sz w:val="16"/>
          <w:szCs w:val="16"/>
        </w:rPr>
        <w:t>That includes a provision that would halt new construction at the temporary Space Command facility in Colorado Springs while freezing half of Air Force Secretary Frank Kendall’s budget until he makes a months-overdue decision about whether to keep the combatant command there or move it to Huntsville, Alabama as previously planned. Sen. Tommy Tuberville, R-Ala., sits on the Armed Services Committee while his two Colorado counterparts do not.</w:t>
      </w:r>
    </w:p>
    <w:p w14:paraId="44372869" w14:textId="77777777" w:rsidR="00F1463B" w:rsidRPr="00E43D56" w:rsidRDefault="00F1463B" w:rsidP="00F1463B">
      <w:pPr>
        <w:rPr>
          <w:sz w:val="16"/>
        </w:rPr>
      </w:pPr>
      <w:r w:rsidRPr="00E43D56">
        <w:rPr>
          <w:sz w:val="16"/>
        </w:rPr>
        <w:t xml:space="preserve">Like the House legislation, </w:t>
      </w:r>
      <w:r w:rsidRPr="00E43D56">
        <w:rPr>
          <w:rStyle w:val="StyleUnderline"/>
        </w:rPr>
        <w:t xml:space="preserve">the Senate bill institutionalizes the sea-launched </w:t>
      </w:r>
      <w:r w:rsidRPr="006C7384">
        <w:rPr>
          <w:rStyle w:val="StyleUnderline"/>
          <w:highlight w:val="cyan"/>
        </w:rPr>
        <w:t>cruise missile nuclear program</w:t>
      </w:r>
      <w:r w:rsidRPr="00E43D56">
        <w:rPr>
          <w:rStyle w:val="StyleUnderline"/>
        </w:rPr>
        <w:t xml:space="preserve"> while providing approximately $190 million in FY24 for its continued research and development</w:t>
      </w:r>
      <w:r w:rsidRPr="00E43D56">
        <w:rPr>
          <w:sz w:val="16"/>
        </w:rPr>
        <w:t>. The Biden administration has sought to scrap research on SLCM-N and did not request funding for it in FY24.</w:t>
      </w:r>
    </w:p>
    <w:p w14:paraId="13160CAE" w14:textId="77777777" w:rsidR="00F1463B" w:rsidRPr="00E43D56" w:rsidRDefault="00F1463B" w:rsidP="00F1463B">
      <w:pPr>
        <w:rPr>
          <w:sz w:val="16"/>
          <w:szCs w:val="16"/>
        </w:rPr>
      </w:pPr>
      <w:r w:rsidRPr="00E43D56">
        <w:rPr>
          <w:sz w:val="16"/>
          <w:szCs w:val="16"/>
        </w:rPr>
        <w:t>Asia and Europe</w:t>
      </w:r>
    </w:p>
    <w:p w14:paraId="4FF11C18" w14:textId="77777777" w:rsidR="00F1463B" w:rsidRPr="00E43D56" w:rsidRDefault="00F1463B" w:rsidP="00F1463B">
      <w:pPr>
        <w:rPr>
          <w:sz w:val="16"/>
        </w:rPr>
      </w:pPr>
      <w:r w:rsidRPr="00E43D56">
        <w:rPr>
          <w:sz w:val="16"/>
        </w:rPr>
        <w:t xml:space="preserve">Both </w:t>
      </w:r>
      <w:r w:rsidRPr="00E43D56">
        <w:rPr>
          <w:rStyle w:val="StyleUnderline"/>
        </w:rPr>
        <w:t>bills include a provision that would require the Defense Department to cooperate with Taiwan on cybersecurity.</w:t>
      </w:r>
    </w:p>
    <w:p w14:paraId="6FCF96FD" w14:textId="77777777" w:rsidR="00F1463B" w:rsidRPr="00E43D56" w:rsidRDefault="00F1463B" w:rsidP="00F1463B">
      <w:pPr>
        <w:rPr>
          <w:sz w:val="16"/>
          <w:szCs w:val="16"/>
        </w:rPr>
      </w:pPr>
      <w:r w:rsidRPr="00E43D56">
        <w:rPr>
          <w:sz w:val="16"/>
          <w:szCs w:val="16"/>
        </w:rPr>
        <w:t>On top of that, the Senate bill authorizes training for the Taiwanese military, without specifying whether that should take place on the island or elsewhere. The House Appropriations Committee allocated $108 million for defense articles and services to Taiwan, including military training, when it advanced its defense spending bill on Thursday.</w:t>
      </w:r>
    </w:p>
    <w:p w14:paraId="09E052B0" w14:textId="77777777" w:rsidR="00F1463B" w:rsidRPr="00E43D56" w:rsidRDefault="00F1463B" w:rsidP="00F1463B">
      <w:pPr>
        <w:rPr>
          <w:sz w:val="16"/>
          <w:szCs w:val="16"/>
        </w:rPr>
      </w:pPr>
      <w:r w:rsidRPr="00E43D56">
        <w:rPr>
          <w:sz w:val="16"/>
          <w:szCs w:val="16"/>
        </w:rPr>
        <w:t>Lawmakers expect Taiwan will need that training to use U.S. equipment if the Biden administration proceeds with plans to send the island weapons from existing U.S. stockpiles. The House foreign aid spending panel also advanced separate legislation on Friday that would give Taiwan $500 million in State Department-administered grants for Taipei to purchase U.S. weapons.</w:t>
      </w:r>
    </w:p>
    <w:p w14:paraId="7DD0D744" w14:textId="77777777" w:rsidR="00F1463B" w:rsidRPr="00E43D56" w:rsidRDefault="00F1463B" w:rsidP="00F1463B">
      <w:pPr>
        <w:rPr>
          <w:sz w:val="16"/>
          <w:szCs w:val="16"/>
        </w:rPr>
      </w:pPr>
      <w:r w:rsidRPr="00E43D56">
        <w:rPr>
          <w:sz w:val="16"/>
          <w:szCs w:val="16"/>
        </w:rPr>
        <w:t>The Senate’s FY24 National Defense Authorization Act also makes Tajikistan, Uzbekistan and Turkmenistan eligible for U.S. border security assistance.</w:t>
      </w:r>
    </w:p>
    <w:p w14:paraId="4FDF47C9" w14:textId="77777777" w:rsidR="00F1463B" w:rsidRPr="00E43D56" w:rsidRDefault="00F1463B" w:rsidP="00F1463B">
      <w:pPr>
        <w:rPr>
          <w:sz w:val="16"/>
        </w:rPr>
      </w:pPr>
      <w:r w:rsidRPr="00E43D56">
        <w:rPr>
          <w:sz w:val="16"/>
        </w:rPr>
        <w:t xml:space="preserve">Meanwhile, </w:t>
      </w:r>
      <w:r w:rsidRPr="00E43D56">
        <w:rPr>
          <w:rStyle w:val="StyleUnderline"/>
        </w:rPr>
        <w:t xml:space="preserve">it </w:t>
      </w:r>
      <w:r w:rsidRPr="006C7384">
        <w:rPr>
          <w:rStyle w:val="StyleUnderline"/>
          <w:highlight w:val="cyan"/>
        </w:rPr>
        <w:t>funds the Pentagon’s</w:t>
      </w:r>
      <w:r w:rsidRPr="00E43D56">
        <w:rPr>
          <w:rStyle w:val="StyleUnderline"/>
        </w:rPr>
        <w:t xml:space="preserve"> $9.1 billion request for the </w:t>
      </w:r>
      <w:r w:rsidRPr="006C7384">
        <w:rPr>
          <w:rStyle w:val="StyleUnderline"/>
          <w:highlight w:val="cyan"/>
        </w:rPr>
        <w:t>Pacific Deterrence</w:t>
      </w:r>
      <w:r w:rsidRPr="00E43D56">
        <w:rPr>
          <w:rStyle w:val="StyleUnderline"/>
        </w:rPr>
        <w:t xml:space="preserve"> Initiative. The bill also fully authorizes the Biden administration’s $3.6 billion funding request for the </w:t>
      </w:r>
      <w:r w:rsidRPr="006C7384">
        <w:rPr>
          <w:rStyle w:val="StyleUnderline"/>
          <w:highlight w:val="cyan"/>
        </w:rPr>
        <w:t>European</w:t>
      </w:r>
      <w:r w:rsidRPr="00E43D56">
        <w:rPr>
          <w:rStyle w:val="StyleUnderline"/>
        </w:rPr>
        <w:t xml:space="preserve"> </w:t>
      </w:r>
      <w:r w:rsidRPr="006C7384">
        <w:rPr>
          <w:rStyle w:val="StyleUnderline"/>
          <w:highlight w:val="cyan"/>
        </w:rPr>
        <w:t>Deterrence</w:t>
      </w:r>
      <w:r w:rsidRPr="00E43D56">
        <w:rPr>
          <w:rStyle w:val="StyleUnderline"/>
        </w:rPr>
        <w:t xml:space="preserve"> Initiative,</w:t>
      </w:r>
      <w:r w:rsidRPr="00E43D56">
        <w:rPr>
          <w:sz w:val="16"/>
        </w:rPr>
        <w:t xml:space="preserve"> which can be used to support allies backing Kyiv, and another $300 million for the Pentagon’s funding request for the Ukraine Security Assistance Initiative.</w:t>
      </w:r>
    </w:p>
    <w:p w14:paraId="43D1BC11" w14:textId="77777777" w:rsidR="00F1463B" w:rsidRPr="00E43D56" w:rsidRDefault="00F1463B" w:rsidP="00F1463B">
      <w:pPr>
        <w:rPr>
          <w:sz w:val="16"/>
        </w:rPr>
      </w:pPr>
      <w:r w:rsidRPr="00E43D56">
        <w:rPr>
          <w:sz w:val="16"/>
        </w:rPr>
        <w:t xml:space="preserve">It </w:t>
      </w:r>
      <w:r w:rsidRPr="006C7384">
        <w:rPr>
          <w:rStyle w:val="StyleUnderline"/>
          <w:highlight w:val="cyan"/>
        </w:rPr>
        <w:t xml:space="preserve">establishes an Indo-Pacific </w:t>
      </w:r>
      <w:r w:rsidRPr="006C7384">
        <w:rPr>
          <w:rStyle w:val="StyleUnderline"/>
        </w:rPr>
        <w:t xml:space="preserve">Campaigning </w:t>
      </w:r>
      <w:r w:rsidRPr="006C7384">
        <w:rPr>
          <w:rStyle w:val="StyleUnderline"/>
          <w:highlight w:val="cyan"/>
        </w:rPr>
        <w:t>Initiative</w:t>
      </w:r>
      <w:r w:rsidRPr="00E43D56">
        <w:rPr>
          <w:sz w:val="16"/>
        </w:rPr>
        <w:t>, with the bill summary noting the aim is to increase “frequency and scale of exercise, freedom of navigation operations and partner engagements” in the region.</w:t>
      </w:r>
    </w:p>
    <w:p w14:paraId="6028AE0B" w14:textId="77777777" w:rsidR="00F1463B" w:rsidRPr="00E43D56" w:rsidRDefault="00F1463B" w:rsidP="00F1463B">
      <w:pPr>
        <w:rPr>
          <w:sz w:val="16"/>
          <w:szCs w:val="16"/>
        </w:rPr>
      </w:pPr>
      <w:r w:rsidRPr="00E43D56">
        <w:rPr>
          <w:sz w:val="16"/>
          <w:szCs w:val="16"/>
        </w:rPr>
        <w:t>Procurement</w:t>
      </w:r>
    </w:p>
    <w:p w14:paraId="13A9BBFB" w14:textId="77777777" w:rsidR="00F1463B" w:rsidRPr="00E43D56" w:rsidRDefault="00F1463B" w:rsidP="00F1463B">
      <w:pPr>
        <w:rPr>
          <w:sz w:val="16"/>
          <w:szCs w:val="16"/>
        </w:rPr>
      </w:pPr>
      <w:r w:rsidRPr="00E43D56">
        <w:rPr>
          <w:sz w:val="16"/>
          <w:szCs w:val="16"/>
        </w:rPr>
        <w:t>The Senate bill also authorizes $1.9 billion to procure an amphibious transport dock ship, bucking the Pentagon’s complaints about rising costs and siding with the Marines’ unfunded priority list.</w:t>
      </w:r>
    </w:p>
    <w:p w14:paraId="719D59CE" w14:textId="77777777" w:rsidR="00F1463B" w:rsidRPr="00E43D56" w:rsidRDefault="00F1463B" w:rsidP="00F1463B">
      <w:pPr>
        <w:rPr>
          <w:sz w:val="16"/>
          <w:szCs w:val="16"/>
        </w:rPr>
      </w:pPr>
      <w:r w:rsidRPr="00E43D56">
        <w:rPr>
          <w:sz w:val="16"/>
          <w:szCs w:val="16"/>
        </w:rPr>
        <w:t>House Republicans cited the proposed amphibious ship pause as part of their justification for using their bill to abolish the Pentagon’s independent Cost Assessment and Program Evaluation Office and move its duties elsewhere.</w:t>
      </w:r>
    </w:p>
    <w:p w14:paraId="3C8B3AEF" w14:textId="77777777" w:rsidR="00F1463B" w:rsidRPr="00E43D56" w:rsidRDefault="00F1463B" w:rsidP="00F1463B">
      <w:pPr>
        <w:rPr>
          <w:sz w:val="16"/>
          <w:szCs w:val="16"/>
        </w:rPr>
      </w:pPr>
      <w:r w:rsidRPr="00E43D56">
        <w:rPr>
          <w:sz w:val="16"/>
          <w:szCs w:val="16"/>
        </w:rPr>
        <w:t>The Senate Armed Services Committee did not share the House’s concerns and instead inserted language endorsing the independent cost assessment office while also seeking more information as to how it arrives at its evaluations.</w:t>
      </w:r>
    </w:p>
    <w:p w14:paraId="4B52B889" w14:textId="4517D667" w:rsidR="00F1463B" w:rsidRDefault="00F1463B" w:rsidP="00F1463B">
      <w:pPr>
        <w:rPr>
          <w:sz w:val="16"/>
          <w:szCs w:val="16"/>
        </w:rPr>
      </w:pPr>
      <w:r w:rsidRPr="00E43D56">
        <w:rPr>
          <w:sz w:val="16"/>
          <w:szCs w:val="16"/>
        </w:rPr>
        <w:t>Lastly, the Senate bill joins the House defense authorization bill in allowing the Air Force to retire 42 A-10 Warthog attack planes after long blocking those efforts.</w:t>
      </w:r>
    </w:p>
    <w:p w14:paraId="340FF192" w14:textId="77777777" w:rsidR="00F1463B" w:rsidRDefault="00F1463B" w:rsidP="00BE50A7"/>
    <w:p w14:paraId="64455B20" w14:textId="187DBA60" w:rsidR="007E5A44" w:rsidRPr="00293AD0" w:rsidRDefault="007E5A44" w:rsidP="007E5A44">
      <w:pPr>
        <w:pStyle w:val="Heading4"/>
      </w:pPr>
      <w:r>
        <w:t xml:space="preserve">Senate R’s want more Defense spending, Freedom Caucus wants to cap it, McCarthy PC </w:t>
      </w:r>
      <w:r w:rsidR="00293AD0">
        <w:t xml:space="preserve">and other cuts both </w:t>
      </w:r>
      <w:r w:rsidR="00293AD0">
        <w:rPr>
          <w:u w:val="single"/>
        </w:rPr>
        <w:t>key</w:t>
      </w:r>
    </w:p>
    <w:p w14:paraId="449BC164" w14:textId="73AD8A61" w:rsidR="007E5A44" w:rsidRDefault="007E5A44" w:rsidP="007E5A44">
      <w:proofErr w:type="spellStart"/>
      <w:r w:rsidRPr="007E5A44">
        <w:rPr>
          <w:b/>
          <w:bCs/>
          <w:sz w:val="24"/>
        </w:rPr>
        <w:t>Adragna</w:t>
      </w:r>
      <w:proofErr w:type="spellEnd"/>
      <w:r>
        <w:rPr>
          <w:b/>
          <w:bCs/>
          <w:sz w:val="24"/>
        </w:rPr>
        <w:t xml:space="preserve"> et al.</w:t>
      </w:r>
      <w:r w:rsidRPr="007E5A44">
        <w:rPr>
          <w:b/>
          <w:bCs/>
          <w:sz w:val="24"/>
        </w:rPr>
        <w:t xml:space="preserve"> 6-6</w:t>
      </w:r>
      <w:r>
        <w:t xml:space="preserve"> </w:t>
      </w:r>
      <w:r w:rsidRPr="007E5A44">
        <w:t xml:space="preserve">(By ANTHONY ADRAGNA, CONNOR O’BRIEN, JOE GOULD and NANCY VU, 6-6-2023, "McCarthy and McConnell show signs of a split on defense spending," POLITICO, </w:t>
      </w:r>
      <w:r>
        <w:t xml:space="preserve">Vu is a Congressional Reporter, Gould is a reporter, O’Brien is a Defense Reporter, and </w:t>
      </w:r>
      <w:proofErr w:type="spellStart"/>
      <w:r>
        <w:t>Adragna</w:t>
      </w:r>
      <w:proofErr w:type="spellEnd"/>
      <w:r>
        <w:t xml:space="preserve"> is an Energy Reporter, all at POLITICO. </w:t>
      </w:r>
      <w:r w:rsidRPr="007E5A44">
        <w:t>https://www.politico.com/news/2023/06/06/mccarthy-senate-gop-defense-budget-ukraine-00100425, accessed 7-1-2023)//</w:t>
      </w:r>
      <w:proofErr w:type="spellStart"/>
      <w:r w:rsidRPr="007E5A44">
        <w:t>Prozes</w:t>
      </w:r>
      <w:proofErr w:type="spellEnd"/>
    </w:p>
    <w:p w14:paraId="78055670" w14:textId="39B46F73" w:rsidR="007E5A44" w:rsidRPr="007E5A44" w:rsidRDefault="007E5A44" w:rsidP="007E5A44">
      <w:pPr>
        <w:rPr>
          <w:rStyle w:val="StyleUnderline"/>
        </w:rPr>
      </w:pPr>
      <w:r w:rsidRPr="007E5A44">
        <w:rPr>
          <w:rStyle w:val="StyleUnderline"/>
        </w:rPr>
        <w:t xml:space="preserve">A </w:t>
      </w:r>
      <w:r w:rsidRPr="00F1463B">
        <w:rPr>
          <w:rStyle w:val="StyleUnderline"/>
        </w:rPr>
        <w:t>schism</w:t>
      </w:r>
      <w:r w:rsidRPr="007E5A44">
        <w:rPr>
          <w:rStyle w:val="StyleUnderline"/>
        </w:rPr>
        <w:t xml:space="preserve"> is </w:t>
      </w:r>
      <w:r w:rsidRPr="00F1463B">
        <w:rPr>
          <w:rStyle w:val="StyleUnderline"/>
        </w:rPr>
        <w:t>opening between</w:t>
      </w:r>
      <w:r w:rsidRPr="007E5A44">
        <w:rPr>
          <w:rStyle w:val="StyleUnderline"/>
        </w:rPr>
        <w:t xml:space="preserve"> Congress’ two top Republican leaders over how much to hike defense spending and future aid to Ukraine.</w:t>
      </w:r>
    </w:p>
    <w:p w14:paraId="7FD20251" w14:textId="77777777" w:rsidR="007E5A44" w:rsidRPr="00F1463B" w:rsidRDefault="007E5A44" w:rsidP="007E5A44">
      <w:pPr>
        <w:rPr>
          <w:sz w:val="16"/>
        </w:rPr>
      </w:pPr>
      <w:r w:rsidRPr="00F1463B">
        <w:rPr>
          <w:sz w:val="16"/>
        </w:rPr>
        <w:t xml:space="preserve">One day after Speaker Kevin McCarthy came out against exceeding the spending caps set by his debt-limit deal with President Joe Biden, Minority Leader Mitch </w:t>
      </w:r>
      <w:r w:rsidRPr="00F1463B">
        <w:rPr>
          <w:rStyle w:val="StyleUnderline"/>
          <w:highlight w:val="cyan"/>
        </w:rPr>
        <w:t>McConnell</w:t>
      </w:r>
      <w:r w:rsidRPr="007E5A44">
        <w:rPr>
          <w:rStyle w:val="StyleUnderline"/>
        </w:rPr>
        <w:t xml:space="preserve"> dug in to </w:t>
      </w:r>
      <w:r w:rsidRPr="00F1463B">
        <w:rPr>
          <w:rStyle w:val="StyleUnderline"/>
          <w:highlight w:val="cyan"/>
        </w:rPr>
        <w:t>insist</w:t>
      </w:r>
      <w:r w:rsidRPr="007E5A44">
        <w:rPr>
          <w:rStyle w:val="StyleUnderline"/>
        </w:rPr>
        <w:t xml:space="preserve"> that </w:t>
      </w:r>
      <w:r w:rsidRPr="00F1463B">
        <w:rPr>
          <w:rStyle w:val="StyleUnderline"/>
          <w:highlight w:val="cyan"/>
        </w:rPr>
        <w:t xml:space="preserve">more must be done to support </w:t>
      </w:r>
      <w:r w:rsidRPr="00F1463B">
        <w:rPr>
          <w:rStyle w:val="StyleUnderline"/>
        </w:rPr>
        <w:t xml:space="preserve">the nation’s </w:t>
      </w:r>
      <w:r w:rsidRPr="00F1463B">
        <w:rPr>
          <w:rStyle w:val="StyleUnderline"/>
          <w:highlight w:val="cyan"/>
        </w:rPr>
        <w:t>defense</w:t>
      </w:r>
      <w:r w:rsidRPr="007E5A44">
        <w:rPr>
          <w:rStyle w:val="StyleUnderline"/>
        </w:rPr>
        <w:t xml:space="preserve"> interests</w:t>
      </w:r>
      <w:r w:rsidRPr="00F1463B">
        <w:rPr>
          <w:sz w:val="16"/>
        </w:rPr>
        <w:t>.</w:t>
      </w:r>
    </w:p>
    <w:p w14:paraId="0404C339" w14:textId="63A2B15C" w:rsidR="007E5A44" w:rsidRPr="007E5A44" w:rsidRDefault="007E5A44" w:rsidP="007E5A44">
      <w:pPr>
        <w:rPr>
          <w:rStyle w:val="StyleUnderline"/>
        </w:rPr>
      </w:pPr>
      <w:r w:rsidRPr="007E5A44">
        <w:rPr>
          <w:rStyle w:val="StyleUnderline"/>
        </w:rPr>
        <w:t>McConnell</w:t>
      </w:r>
      <w:r w:rsidRPr="003E618B">
        <w:rPr>
          <w:sz w:val="16"/>
        </w:rPr>
        <w:t xml:space="preserve"> took to the floor to </w:t>
      </w:r>
      <w:r w:rsidRPr="00F1463B">
        <w:rPr>
          <w:rStyle w:val="StyleUnderline"/>
          <w:highlight w:val="cyan"/>
        </w:rPr>
        <w:t>call the Biden administration’s defense budget</w:t>
      </w:r>
      <w:r w:rsidRPr="003E618B">
        <w:rPr>
          <w:sz w:val="16"/>
        </w:rPr>
        <w:t>, whose levels the bipartisan debt deal matched, “</w:t>
      </w:r>
      <w:r w:rsidRPr="007E5A44">
        <w:rPr>
          <w:rStyle w:val="StyleUnderline"/>
        </w:rPr>
        <w:t xml:space="preserve">simply </w:t>
      </w:r>
      <w:r w:rsidRPr="00F1463B">
        <w:rPr>
          <w:rStyle w:val="StyleUnderline"/>
          <w:highlight w:val="cyan"/>
        </w:rPr>
        <w:t>insufficient</w:t>
      </w:r>
      <w:r w:rsidRPr="007E5A44">
        <w:rPr>
          <w:rStyle w:val="StyleUnderline"/>
        </w:rPr>
        <w:t xml:space="preserve"> given the major challenges that our nation faces.”</w:t>
      </w:r>
      <w:r w:rsidRPr="003E618B">
        <w:rPr>
          <w:sz w:val="16"/>
        </w:rPr>
        <w:t xml:space="preserve"> He cited “</w:t>
      </w:r>
      <w:r w:rsidRPr="00F1463B">
        <w:rPr>
          <w:rStyle w:val="StyleUnderline"/>
          <w:highlight w:val="cyan"/>
        </w:rPr>
        <w:t xml:space="preserve">growing threats from China, Russia, Iran, North Korea, and terrorists </w:t>
      </w:r>
      <w:r w:rsidRPr="00F1463B">
        <w:rPr>
          <w:rStyle w:val="StyleUnderline"/>
        </w:rPr>
        <w:t>emboldened</w:t>
      </w:r>
      <w:r w:rsidRPr="007E5A44">
        <w:rPr>
          <w:rStyle w:val="StyleUnderline"/>
        </w:rPr>
        <w:t xml:space="preserve"> by America’s retreat from Afghanistan.”</w:t>
      </w:r>
    </w:p>
    <w:p w14:paraId="4414E254" w14:textId="737AF581" w:rsidR="007E5A44" w:rsidRPr="003E618B" w:rsidRDefault="007E5A44" w:rsidP="007E5A44">
      <w:pPr>
        <w:rPr>
          <w:sz w:val="16"/>
        </w:rPr>
      </w:pPr>
      <w:r w:rsidRPr="003E618B">
        <w:rPr>
          <w:sz w:val="16"/>
        </w:rPr>
        <w:t xml:space="preserve">That </w:t>
      </w:r>
      <w:r w:rsidRPr="00F0536F">
        <w:rPr>
          <w:rStyle w:val="StyleUnderline"/>
          <w:highlight w:val="cyan"/>
        </w:rPr>
        <w:t>puts the Senate GOP leader in line with hawks</w:t>
      </w:r>
      <w:r w:rsidRPr="007E5A44">
        <w:rPr>
          <w:rStyle w:val="StyleUnderline"/>
        </w:rPr>
        <w:t xml:space="preserve"> vowing to </w:t>
      </w:r>
      <w:r w:rsidRPr="00F0536F">
        <w:rPr>
          <w:rStyle w:val="StyleUnderline"/>
          <w:highlight w:val="cyan"/>
        </w:rPr>
        <w:t>push for</w:t>
      </w:r>
      <w:r w:rsidRPr="003E618B">
        <w:rPr>
          <w:sz w:val="16"/>
        </w:rPr>
        <w:t xml:space="preserve"> a </w:t>
      </w:r>
      <w:r w:rsidRPr="00F0536F">
        <w:rPr>
          <w:rStyle w:val="StyleUnderline"/>
          <w:highlight w:val="cyan"/>
        </w:rPr>
        <w:t>fresh defense spending</w:t>
      </w:r>
      <w:r w:rsidRPr="003E618B">
        <w:rPr>
          <w:sz w:val="16"/>
        </w:rPr>
        <w:t xml:space="preserve"> bill </w:t>
      </w:r>
      <w:r w:rsidRPr="00F0536F">
        <w:rPr>
          <w:rStyle w:val="StyleUnderline"/>
          <w:highlight w:val="cyan"/>
        </w:rPr>
        <w:t>to pad the Pentagon’s coffers</w:t>
      </w:r>
      <w:r w:rsidRPr="003E618B">
        <w:rPr>
          <w:sz w:val="16"/>
        </w:rPr>
        <w:t xml:space="preserve">, which they say got short shrift in the Biden-McCarthy deal plan to the detriment of U.S. national security. It’s a significant bit of daylight between McConnell and McCarthy — and </w:t>
      </w:r>
      <w:r w:rsidRPr="007E5A44">
        <w:rPr>
          <w:rStyle w:val="StyleUnderline"/>
        </w:rPr>
        <w:t>a sign of intra-GOP tension</w:t>
      </w:r>
      <w:r w:rsidRPr="003E618B">
        <w:rPr>
          <w:sz w:val="16"/>
        </w:rPr>
        <w:t xml:space="preserve"> to come over whether to approve new help for Ukraine in its war against Russia.</w:t>
      </w:r>
    </w:p>
    <w:p w14:paraId="3873C881" w14:textId="4F2942F5" w:rsidR="007E5A44" w:rsidRPr="003E618B" w:rsidRDefault="007E5A44" w:rsidP="007E5A44">
      <w:pPr>
        <w:rPr>
          <w:sz w:val="16"/>
          <w:szCs w:val="16"/>
        </w:rPr>
      </w:pPr>
      <w:r w:rsidRPr="003E618B">
        <w:rPr>
          <w:sz w:val="16"/>
          <w:szCs w:val="16"/>
        </w:rPr>
        <w:t>Most Republicans were loath to discuss the split publicly. But not Sen. Lindsey Graham (R-S.C.), the lead advocate for an extra defense spending infusion.</w:t>
      </w:r>
    </w:p>
    <w:p w14:paraId="43397DAF" w14:textId="7CFA9CD3" w:rsidR="007E5A44" w:rsidRPr="003E618B" w:rsidRDefault="007E5A44" w:rsidP="007E5A44">
      <w:pPr>
        <w:rPr>
          <w:sz w:val="16"/>
        </w:rPr>
      </w:pPr>
      <w:r w:rsidRPr="003E618B">
        <w:rPr>
          <w:sz w:val="16"/>
        </w:rPr>
        <w:t xml:space="preserve">“The speaker will never convince me that </w:t>
      </w:r>
      <w:r w:rsidRPr="00F1463B">
        <w:rPr>
          <w:rStyle w:val="StyleUnderline"/>
        </w:rPr>
        <w:t xml:space="preserve">2 percent below actual inflation </w:t>
      </w:r>
      <w:r w:rsidRPr="003E618B">
        <w:rPr>
          <w:sz w:val="16"/>
        </w:rPr>
        <w:t>is fully</w:t>
      </w:r>
      <w:r w:rsidRPr="00F1463B">
        <w:rPr>
          <w:rStyle w:val="StyleUnderline"/>
        </w:rPr>
        <w:t xml:space="preserve"> funding the Defense Departmen</w:t>
      </w:r>
      <w:r w:rsidRPr="003E618B">
        <w:rPr>
          <w:sz w:val="16"/>
        </w:rPr>
        <w:t xml:space="preserve">t,” Graham said in a statement. “That </w:t>
      </w:r>
      <w:r w:rsidRPr="00F1463B">
        <w:rPr>
          <w:rStyle w:val="StyleUnderline"/>
        </w:rPr>
        <w:t>cannot be the position of the Republican Party</w:t>
      </w:r>
      <w:r w:rsidRPr="003E618B">
        <w:rPr>
          <w:sz w:val="16"/>
        </w:rPr>
        <w:t xml:space="preserve"> without some context here.”</w:t>
      </w:r>
    </w:p>
    <w:p w14:paraId="3EE09EF6" w14:textId="355F331A" w:rsidR="007E5A44" w:rsidRPr="003E618B" w:rsidRDefault="007E5A44" w:rsidP="007E5A44">
      <w:pPr>
        <w:rPr>
          <w:sz w:val="16"/>
          <w:szCs w:val="16"/>
        </w:rPr>
      </w:pPr>
      <w:r w:rsidRPr="003E618B">
        <w:rPr>
          <w:sz w:val="16"/>
          <w:szCs w:val="16"/>
        </w:rPr>
        <w:t>And some Democrats were blunt about the McConnell-McCarthy divide.</w:t>
      </w:r>
    </w:p>
    <w:p w14:paraId="6FC0E969" w14:textId="20384E3B" w:rsidR="007E5A44" w:rsidRPr="00F1463B" w:rsidRDefault="007E5A44" w:rsidP="007E5A44">
      <w:pPr>
        <w:rPr>
          <w:rStyle w:val="StyleUnderline"/>
        </w:rPr>
      </w:pPr>
      <w:r w:rsidRPr="003E618B">
        <w:rPr>
          <w:sz w:val="16"/>
        </w:rPr>
        <w:t>“</w:t>
      </w:r>
      <w:r w:rsidRPr="00F1463B">
        <w:rPr>
          <w:rStyle w:val="StyleUnderline"/>
        </w:rPr>
        <w:t xml:space="preserve">There’s </w:t>
      </w:r>
      <w:r w:rsidRPr="00F0536F">
        <w:rPr>
          <w:rStyle w:val="StyleUnderline"/>
          <w:highlight w:val="cyan"/>
        </w:rPr>
        <w:t>a conflict in the messages</w:t>
      </w:r>
      <w:r w:rsidRPr="00F1463B">
        <w:rPr>
          <w:rStyle w:val="StyleUnderline"/>
        </w:rPr>
        <w:t xml:space="preserve"> coming from the two Republican leaders</w:t>
      </w:r>
      <w:r w:rsidRPr="003E618B">
        <w:rPr>
          <w:sz w:val="16"/>
        </w:rPr>
        <w:t xml:space="preserve">,” </w:t>
      </w:r>
      <w:r w:rsidRPr="00F0536F">
        <w:rPr>
          <w:rStyle w:val="StyleUnderline"/>
        </w:rPr>
        <w:t xml:space="preserve">Senate </w:t>
      </w:r>
      <w:r w:rsidRPr="00F0536F">
        <w:rPr>
          <w:rStyle w:val="StyleUnderline"/>
          <w:highlight w:val="cyan"/>
        </w:rPr>
        <w:t xml:space="preserve">Majority Whip </w:t>
      </w:r>
      <w:r w:rsidRPr="00F0536F">
        <w:rPr>
          <w:rStyle w:val="StyleUnderline"/>
        </w:rPr>
        <w:t xml:space="preserve">Dick </w:t>
      </w:r>
      <w:r w:rsidRPr="00F0536F">
        <w:rPr>
          <w:rStyle w:val="StyleUnderline"/>
          <w:highlight w:val="cyan"/>
        </w:rPr>
        <w:t>Durbin</w:t>
      </w:r>
      <w:r w:rsidRPr="003E618B">
        <w:rPr>
          <w:sz w:val="16"/>
        </w:rPr>
        <w:t xml:space="preserve"> told reporters, </w:t>
      </w:r>
      <w:r w:rsidRPr="00F0536F">
        <w:rPr>
          <w:rStyle w:val="StyleUnderline"/>
          <w:highlight w:val="cyan"/>
        </w:rPr>
        <w:t>making clear that he would back a defense supplemental bill.</w:t>
      </w:r>
    </w:p>
    <w:p w14:paraId="36F1C77B" w14:textId="2B1DE27C" w:rsidR="007E5A44" w:rsidRPr="003E618B" w:rsidRDefault="007E5A44" w:rsidP="007E5A44">
      <w:pPr>
        <w:rPr>
          <w:sz w:val="16"/>
          <w:szCs w:val="16"/>
        </w:rPr>
      </w:pPr>
      <w:r w:rsidRPr="003E618B">
        <w:rPr>
          <w:sz w:val="16"/>
          <w:szCs w:val="16"/>
        </w:rPr>
        <w:t>McConnell’s remarks came one day after McCarthy indicated defense spending should stick to the deal he reached with the White House that capped it at the administration’s request of $886 billion.</w:t>
      </w:r>
    </w:p>
    <w:p w14:paraId="747E89B4" w14:textId="77777777" w:rsidR="007E5A44" w:rsidRPr="00F1463B" w:rsidRDefault="007E5A44" w:rsidP="007E5A44">
      <w:pPr>
        <w:rPr>
          <w:rStyle w:val="Emphasis"/>
        </w:rPr>
      </w:pPr>
      <w:r w:rsidRPr="003E618B">
        <w:rPr>
          <w:sz w:val="16"/>
        </w:rPr>
        <w:t xml:space="preserve">“Why do you move to a supplemental when we just passed” the debt accord, </w:t>
      </w:r>
      <w:r w:rsidRPr="00F0536F">
        <w:rPr>
          <w:rStyle w:val="StyleUnderline"/>
          <w:highlight w:val="cyan"/>
        </w:rPr>
        <w:t>McCarthy said</w:t>
      </w:r>
      <w:r w:rsidRPr="003E618B">
        <w:rPr>
          <w:sz w:val="16"/>
        </w:rPr>
        <w:t xml:space="preserve"> Monday night. “</w:t>
      </w:r>
      <w:r w:rsidRPr="00F1463B">
        <w:rPr>
          <w:rStyle w:val="StyleUnderline"/>
        </w:rPr>
        <w:t xml:space="preserve">If the idea of </w:t>
      </w:r>
      <w:r w:rsidRPr="00F0536F">
        <w:rPr>
          <w:rStyle w:val="StyleUnderline"/>
          <w:highlight w:val="cyan"/>
        </w:rPr>
        <w:t xml:space="preserve">the supplemental </w:t>
      </w:r>
      <w:r w:rsidRPr="00F0536F">
        <w:rPr>
          <w:rStyle w:val="StyleUnderline"/>
        </w:rPr>
        <w:t>is</w:t>
      </w:r>
      <w:r w:rsidRPr="00F1463B">
        <w:rPr>
          <w:rStyle w:val="StyleUnderline"/>
        </w:rPr>
        <w:t xml:space="preserve"> to go around the agreement</w:t>
      </w:r>
      <w:r w:rsidRPr="003E618B">
        <w:rPr>
          <w:sz w:val="16"/>
        </w:rPr>
        <w:t xml:space="preserve"> we just came to, I think </w:t>
      </w:r>
      <w:r w:rsidRPr="00F0536F">
        <w:rPr>
          <w:rStyle w:val="Emphasis"/>
        </w:rPr>
        <w:t xml:space="preserve">we’ve </w:t>
      </w:r>
      <w:r w:rsidRPr="00F0536F">
        <w:rPr>
          <w:rStyle w:val="Emphasis"/>
          <w:highlight w:val="cyan"/>
        </w:rPr>
        <w:t>got to walk through appropriations.”</w:t>
      </w:r>
    </w:p>
    <w:p w14:paraId="6CED0F04" w14:textId="0994B6E8" w:rsidR="007E5A44" w:rsidRPr="00F1463B" w:rsidRDefault="007E5A44" w:rsidP="007E5A44">
      <w:pPr>
        <w:rPr>
          <w:sz w:val="16"/>
          <w:szCs w:val="16"/>
        </w:rPr>
      </w:pPr>
      <w:r w:rsidRPr="00F1463B">
        <w:rPr>
          <w:sz w:val="16"/>
          <w:szCs w:val="16"/>
        </w:rPr>
        <w:t>It’s unclear if the speaker will budge in the coming months. If he doesn’t, Republicans who had supported the debt limit deal despite the defense caps may have no space to alter it.</w:t>
      </w:r>
    </w:p>
    <w:p w14:paraId="2F73559B" w14:textId="2939A8B7" w:rsidR="007E5A44" w:rsidRPr="00F1463B" w:rsidRDefault="007E5A44" w:rsidP="007E5A44">
      <w:pPr>
        <w:rPr>
          <w:sz w:val="16"/>
          <w:szCs w:val="16"/>
        </w:rPr>
      </w:pPr>
      <w:r w:rsidRPr="00F1463B">
        <w:rPr>
          <w:sz w:val="16"/>
          <w:szCs w:val="16"/>
        </w:rPr>
        <w:t>While few Senate Republicans criticized McCarthy’s position directly, acknowledging the challenge of his tiny majority, they seemed unruffled by the likelihood that their push for more Ukraine support might stall in the House.</w:t>
      </w:r>
    </w:p>
    <w:p w14:paraId="23B9ACE3" w14:textId="240A446E" w:rsidR="007E5A44" w:rsidRPr="00F1463B" w:rsidRDefault="007E5A44" w:rsidP="007E5A44">
      <w:pPr>
        <w:rPr>
          <w:sz w:val="16"/>
          <w:szCs w:val="16"/>
        </w:rPr>
      </w:pPr>
      <w:r w:rsidRPr="00F1463B">
        <w:rPr>
          <w:sz w:val="16"/>
          <w:szCs w:val="16"/>
        </w:rPr>
        <w:t>“Guess we’ll find out soon enough, probably,” if the House will go along, said South Dakota Sen. John Thune, the chamber’s No. 2 Republican.</w:t>
      </w:r>
    </w:p>
    <w:p w14:paraId="5EEF3808" w14:textId="38F00288" w:rsidR="007E5A44" w:rsidRPr="003E618B" w:rsidRDefault="007E5A44" w:rsidP="007E5A44">
      <w:pPr>
        <w:rPr>
          <w:sz w:val="16"/>
        </w:rPr>
      </w:pPr>
      <w:r w:rsidRPr="003E618B">
        <w:rPr>
          <w:sz w:val="16"/>
        </w:rPr>
        <w:t xml:space="preserve">Sen. John Cornyn (R-Texas) said talk of a defense supplemental was “maybe a little premature” and that he understood McCarthy’s “sensitivity to [conservatives since] he just cut a deal. </w:t>
      </w:r>
      <w:r w:rsidRPr="00F0536F">
        <w:rPr>
          <w:rStyle w:val="StyleUnderline"/>
          <w:highlight w:val="cyan"/>
        </w:rPr>
        <w:t>Among Senate Republicans</w:t>
      </w:r>
      <w:r w:rsidRPr="003E618B">
        <w:rPr>
          <w:sz w:val="16"/>
        </w:rPr>
        <w:t xml:space="preserve"> “there’s some divergence” on the topic, Cornyn added, “but I’d say </w:t>
      </w:r>
      <w:r w:rsidRPr="00F0536F">
        <w:rPr>
          <w:rStyle w:val="StyleUnderline"/>
          <w:highlight w:val="cyan"/>
        </w:rPr>
        <w:t>the majorit</w:t>
      </w:r>
      <w:r w:rsidRPr="003E618B">
        <w:rPr>
          <w:sz w:val="16"/>
          <w:highlight w:val="cyan"/>
        </w:rPr>
        <w:t>y</w:t>
      </w:r>
      <w:r w:rsidRPr="003E618B">
        <w:rPr>
          <w:sz w:val="16"/>
        </w:rPr>
        <w:t xml:space="preserve"> certainly support what we’re doing in Ukraine and </w:t>
      </w:r>
      <w:r w:rsidRPr="00F0536F">
        <w:rPr>
          <w:rStyle w:val="StyleUnderline"/>
          <w:highlight w:val="cyan"/>
        </w:rPr>
        <w:t xml:space="preserve">understand the need for </w:t>
      </w:r>
      <w:r w:rsidRPr="00F0536F">
        <w:rPr>
          <w:rStyle w:val="StyleUnderline"/>
        </w:rPr>
        <w:t xml:space="preserve">a strong </w:t>
      </w:r>
      <w:r w:rsidRPr="00F0536F">
        <w:rPr>
          <w:rStyle w:val="StyleUnderline"/>
          <w:highlight w:val="cyan"/>
        </w:rPr>
        <w:t>defense</w:t>
      </w:r>
      <w:r w:rsidRPr="003E618B">
        <w:rPr>
          <w:sz w:val="16"/>
        </w:rPr>
        <w:t>.”</w:t>
      </w:r>
    </w:p>
    <w:p w14:paraId="760B2477" w14:textId="6A9DFBB0" w:rsidR="007E5A44" w:rsidRPr="00F1463B" w:rsidRDefault="007E5A44" w:rsidP="007E5A44">
      <w:pPr>
        <w:rPr>
          <w:rStyle w:val="StyleUnderline"/>
        </w:rPr>
      </w:pPr>
      <w:r w:rsidRPr="00F1463B">
        <w:rPr>
          <w:rStyle w:val="StyleUnderline"/>
        </w:rPr>
        <w:t>Defense hawks in the House who want to use a supplemental</w:t>
      </w:r>
      <w:r w:rsidRPr="003E618B">
        <w:rPr>
          <w:sz w:val="16"/>
        </w:rPr>
        <w:t xml:space="preserve"> to pad the Pentagon </w:t>
      </w:r>
      <w:r w:rsidRPr="00F1463B">
        <w:rPr>
          <w:rStyle w:val="StyleUnderline"/>
        </w:rPr>
        <w:t xml:space="preserve">will have a tough task getting past </w:t>
      </w:r>
      <w:r w:rsidRPr="00F0536F">
        <w:rPr>
          <w:rStyle w:val="StyleUnderline"/>
          <w:highlight w:val="cyan"/>
        </w:rPr>
        <w:t>McCarthy</w:t>
      </w:r>
      <w:r w:rsidRPr="00F1463B">
        <w:rPr>
          <w:rStyle w:val="StyleUnderline"/>
        </w:rPr>
        <w:t xml:space="preserve">, who’s </w:t>
      </w:r>
      <w:r w:rsidRPr="00F0536F">
        <w:rPr>
          <w:rStyle w:val="StyleUnderline"/>
          <w:highlight w:val="cyan"/>
        </w:rPr>
        <w:t>under pressure from his right flank to gut spending</w:t>
      </w:r>
      <w:r w:rsidRPr="00F1463B">
        <w:rPr>
          <w:rStyle w:val="StyleUnderline"/>
        </w:rPr>
        <w:t>. A push to hike only defense money could also run aground if Democrats seek more domestic funding in exchange for their votes, which would likely be needed.</w:t>
      </w:r>
    </w:p>
    <w:p w14:paraId="4CC95E81" w14:textId="49CD7870" w:rsidR="007E5A44" w:rsidRPr="00F1463B" w:rsidRDefault="007E5A44" w:rsidP="007E5A44">
      <w:pPr>
        <w:rPr>
          <w:sz w:val="16"/>
          <w:szCs w:val="16"/>
        </w:rPr>
      </w:pPr>
      <w:r w:rsidRPr="00F1463B">
        <w:rPr>
          <w:sz w:val="16"/>
          <w:szCs w:val="16"/>
        </w:rPr>
        <w:t>Some House conservatives, meanwhile, hailed McCarthy’s comments and vowed to steadfastly fight more Ukraine war funding. Asked if there was any chance additional aid to Ukraine could pass this Congress, firebrand Rep. Marjorie Taylor Greene (R-Ga.) said: “Hell no.”</w:t>
      </w:r>
    </w:p>
    <w:p w14:paraId="5158C424" w14:textId="6A9230EF" w:rsidR="007E5A44" w:rsidRPr="00F1463B" w:rsidRDefault="007E5A44" w:rsidP="007E5A44">
      <w:pPr>
        <w:rPr>
          <w:sz w:val="16"/>
          <w:szCs w:val="16"/>
        </w:rPr>
      </w:pPr>
      <w:r w:rsidRPr="00F1463B">
        <w:rPr>
          <w:sz w:val="16"/>
          <w:szCs w:val="16"/>
        </w:rPr>
        <w:t>She added: “I will not vote for it and I will whip people against it.”</w:t>
      </w:r>
    </w:p>
    <w:p w14:paraId="4C477210" w14:textId="056C2F46" w:rsidR="007E5A44" w:rsidRPr="00F1463B" w:rsidRDefault="007E5A44" w:rsidP="007E5A44">
      <w:pPr>
        <w:rPr>
          <w:sz w:val="16"/>
          <w:szCs w:val="16"/>
        </w:rPr>
      </w:pPr>
      <w:r w:rsidRPr="00F1463B">
        <w:rPr>
          <w:sz w:val="16"/>
          <w:szCs w:val="16"/>
        </w:rPr>
        <w:t>Rep. Nancy Mace (R-S.C.), who also opposes extra Pentagon spending, said she wants a strong defense but she’s convinced it can be achieved for less money.</w:t>
      </w:r>
    </w:p>
    <w:p w14:paraId="67B8F5E5" w14:textId="0F822E72" w:rsidR="007E5A44" w:rsidRPr="00F1463B" w:rsidRDefault="007E5A44" w:rsidP="007E5A44">
      <w:pPr>
        <w:rPr>
          <w:sz w:val="16"/>
          <w:szCs w:val="16"/>
        </w:rPr>
      </w:pPr>
      <w:r w:rsidRPr="00F1463B">
        <w:rPr>
          <w:sz w:val="16"/>
          <w:szCs w:val="16"/>
        </w:rPr>
        <w:t>“I very much want us to be the strongest military in the world. If we’re not going to increase spending any more than it is, how do we be more efficient, and be more nimble? That’s what we’ve got to do.” Mace said.</w:t>
      </w:r>
    </w:p>
    <w:p w14:paraId="1E55A59F" w14:textId="103C7860" w:rsidR="007E5A44" w:rsidRPr="00F1463B" w:rsidRDefault="007E5A44" w:rsidP="007E5A44">
      <w:pPr>
        <w:rPr>
          <w:rStyle w:val="StyleUnderline"/>
        </w:rPr>
      </w:pPr>
      <w:r w:rsidRPr="00F1463B">
        <w:rPr>
          <w:sz w:val="16"/>
        </w:rPr>
        <w:t xml:space="preserve">Republicans are not alone in splitting on the matter. Some progressive Democrats are weary </w:t>
      </w:r>
      <w:r w:rsidRPr="00F1463B">
        <w:rPr>
          <w:rStyle w:val="StyleUnderline"/>
        </w:rPr>
        <w:t>of additional Pentagon spending</w:t>
      </w:r>
      <w:r w:rsidRPr="00F1463B">
        <w:rPr>
          <w:sz w:val="16"/>
        </w:rPr>
        <w:t xml:space="preserve">, while Democratic backers of Ukraine aid </w:t>
      </w:r>
      <w:r w:rsidRPr="00F1463B">
        <w:rPr>
          <w:rStyle w:val="StyleUnderline"/>
        </w:rPr>
        <w:t xml:space="preserve">said </w:t>
      </w:r>
      <w:r w:rsidRPr="00F1463B">
        <w:rPr>
          <w:rStyle w:val="StyleUnderline"/>
          <w:highlight w:val="cyan"/>
        </w:rPr>
        <w:t>it will</w:t>
      </w:r>
      <w:r w:rsidRPr="00F1463B">
        <w:rPr>
          <w:rStyle w:val="StyleUnderline"/>
        </w:rPr>
        <w:t xml:space="preserve"> ultimately </w:t>
      </w:r>
      <w:r w:rsidRPr="00F1463B">
        <w:rPr>
          <w:rStyle w:val="StyleUnderline"/>
          <w:highlight w:val="cyan"/>
        </w:rPr>
        <w:t xml:space="preserve">be </w:t>
      </w:r>
      <w:r w:rsidRPr="00F1463B">
        <w:rPr>
          <w:rStyle w:val="Emphasis"/>
          <w:highlight w:val="cyan"/>
        </w:rPr>
        <w:t>up to McCarthy</w:t>
      </w:r>
      <w:r w:rsidRPr="00F1463B">
        <w:rPr>
          <w:rStyle w:val="StyleUnderline"/>
          <w:highlight w:val="cyan"/>
        </w:rPr>
        <w:t xml:space="preserve"> to round up sufficient support.</w:t>
      </w:r>
    </w:p>
    <w:p w14:paraId="0F11F8AF" w14:textId="313B5F13" w:rsidR="007E5A44" w:rsidRPr="00293AD0" w:rsidRDefault="007E5A44" w:rsidP="007E5A44">
      <w:pPr>
        <w:rPr>
          <w:sz w:val="16"/>
          <w:szCs w:val="16"/>
        </w:rPr>
      </w:pPr>
      <w:r w:rsidRPr="00293AD0">
        <w:rPr>
          <w:sz w:val="16"/>
          <w:szCs w:val="16"/>
        </w:rPr>
        <w:t>The legislation to avert a debt default cleared last week after senators extracted a pledge from Majority Leader Chuck Schumer and McConnell that the agreement wouldn’t limit the Senate’s ability to spend emergency funds on responses to China, Russia and Iran — or non-defense needs.</w:t>
      </w:r>
    </w:p>
    <w:p w14:paraId="5FA60020" w14:textId="4DBB2DCC" w:rsidR="007E5A44" w:rsidRPr="00293AD0" w:rsidRDefault="007E5A44" w:rsidP="007E5A44">
      <w:pPr>
        <w:rPr>
          <w:sz w:val="16"/>
        </w:rPr>
      </w:pPr>
      <w:r w:rsidRPr="00293AD0">
        <w:rPr>
          <w:rStyle w:val="StyleUnderline"/>
        </w:rPr>
        <w:t xml:space="preserve">That vow could easily apply to a bill giving more assistance to Ukraine, which could run short of aid </w:t>
      </w:r>
      <w:r w:rsidRPr="00293AD0">
        <w:rPr>
          <w:sz w:val="16"/>
        </w:rPr>
        <w:t>over the next few months.</w:t>
      </w:r>
    </w:p>
    <w:p w14:paraId="3B8E7C06" w14:textId="10F173B4" w:rsidR="007E5A44" w:rsidRPr="00293AD0" w:rsidRDefault="007E5A44" w:rsidP="007E5A44">
      <w:pPr>
        <w:rPr>
          <w:sz w:val="16"/>
        </w:rPr>
      </w:pPr>
      <w:r w:rsidRPr="00293AD0">
        <w:rPr>
          <w:sz w:val="16"/>
        </w:rPr>
        <w:t xml:space="preserve">But </w:t>
      </w:r>
      <w:r w:rsidRPr="00293AD0">
        <w:rPr>
          <w:rStyle w:val="StyleUnderline"/>
        </w:rPr>
        <w:t xml:space="preserve">any end-run around the defense caps must get past McCarthy, </w:t>
      </w:r>
      <w:r w:rsidRPr="00293AD0">
        <w:rPr>
          <w:rStyle w:val="StyleUnderline"/>
          <w:highlight w:val="cyan"/>
        </w:rPr>
        <w:t xml:space="preserve">who’s facing threats from hard-right members to oust him if he </w:t>
      </w:r>
      <w:r w:rsidRPr="003E618B">
        <w:rPr>
          <w:rStyle w:val="Emphasis"/>
          <w:highlight w:val="cyan"/>
        </w:rPr>
        <w:t>doesn’t</w:t>
      </w:r>
      <w:r w:rsidRPr="00293AD0">
        <w:rPr>
          <w:rStyle w:val="StyleUnderline"/>
          <w:highlight w:val="cyan"/>
        </w:rPr>
        <w:t xml:space="preserve"> keep </w:t>
      </w:r>
      <w:r w:rsidRPr="003E618B">
        <w:rPr>
          <w:rStyle w:val="Emphasis"/>
          <w:highlight w:val="cyan"/>
        </w:rPr>
        <w:t>slashing spending</w:t>
      </w:r>
      <w:r w:rsidRPr="00293AD0">
        <w:rPr>
          <w:rStyle w:val="StyleUnderline"/>
        </w:rPr>
        <w:t xml:space="preserve">. </w:t>
      </w:r>
      <w:r w:rsidRPr="00293AD0">
        <w:rPr>
          <w:sz w:val="16"/>
        </w:rPr>
        <w:t>It’s rare to see a Republican speaker has come out publicly against a defense spending increase.</w:t>
      </w:r>
    </w:p>
    <w:p w14:paraId="736D5CAC" w14:textId="19F089E6" w:rsidR="007E5A44" w:rsidRPr="00293AD0" w:rsidRDefault="007E5A44" w:rsidP="007E5A44">
      <w:pPr>
        <w:rPr>
          <w:sz w:val="16"/>
          <w:szCs w:val="16"/>
        </w:rPr>
      </w:pPr>
      <w:r w:rsidRPr="00293AD0">
        <w:rPr>
          <w:sz w:val="16"/>
          <w:szCs w:val="16"/>
        </w:rPr>
        <w:t>“Only the speaker can explain to you how serious he is about stopping some kind of a supplemental” for defense, said Rep. Steve Womack (R-Ark.), a senior appropriator.</w:t>
      </w:r>
    </w:p>
    <w:p w14:paraId="3B8CDA22" w14:textId="3BE6F74D" w:rsidR="007E5A44" w:rsidRDefault="007E5A44" w:rsidP="007E5A44">
      <w:r w:rsidRPr="00293AD0">
        <w:rPr>
          <w:sz w:val="16"/>
          <w:szCs w:val="16"/>
        </w:rPr>
        <w:t>“There’s a number of people in the conference that support funding Ukraine and continue to support funding Ukraine,” he added</w:t>
      </w:r>
      <w:r>
        <w:t>.</w:t>
      </w:r>
    </w:p>
    <w:p w14:paraId="7E5EE55C" w14:textId="26AA0809" w:rsidR="007E5A44" w:rsidRPr="00293AD0" w:rsidRDefault="007E5A44" w:rsidP="007E5A44">
      <w:pPr>
        <w:rPr>
          <w:sz w:val="16"/>
        </w:rPr>
      </w:pPr>
      <w:r w:rsidRPr="00293AD0">
        <w:rPr>
          <w:sz w:val="16"/>
        </w:rPr>
        <w:t xml:space="preserve">The debt deal quashed plans by the House Armed Services Committee to endorse </w:t>
      </w:r>
      <w:r w:rsidRPr="00293AD0">
        <w:rPr>
          <w:rStyle w:val="StyleUnderline"/>
        </w:rPr>
        <w:t>a bipartisan hike to Biden’s Pentagon budget</w:t>
      </w:r>
      <w:r w:rsidRPr="00293AD0">
        <w:rPr>
          <w:sz w:val="16"/>
        </w:rPr>
        <w:t xml:space="preserve"> for a third year in a row. The panel now plans to use the new, lower cap as it considers its annual Pentagon policy bill this month.</w:t>
      </w:r>
    </w:p>
    <w:p w14:paraId="0DA51C31" w14:textId="64030A8C" w:rsidR="007E5A44" w:rsidRPr="00293AD0" w:rsidRDefault="007E5A44" w:rsidP="007E5A44">
      <w:pPr>
        <w:rPr>
          <w:sz w:val="16"/>
        </w:rPr>
      </w:pPr>
      <w:r w:rsidRPr="00293AD0">
        <w:rPr>
          <w:sz w:val="16"/>
        </w:rPr>
        <w:t xml:space="preserve">That </w:t>
      </w:r>
      <w:r w:rsidRPr="00293AD0">
        <w:rPr>
          <w:rStyle w:val="StyleUnderline"/>
        </w:rPr>
        <w:t>doesn’t mean House Republicans are giving up on a supplemental</w:t>
      </w:r>
      <w:r w:rsidRPr="00293AD0">
        <w:rPr>
          <w:sz w:val="16"/>
        </w:rPr>
        <w:t>, though. Armed Services Chair Mike Rogers (R-Ala.) is making the case for extra spending aimed at China, beyond what the debt deal allows.</w:t>
      </w:r>
    </w:p>
    <w:p w14:paraId="6CA68113" w14:textId="63B88F6C" w:rsidR="007E5A44" w:rsidRPr="00293AD0" w:rsidRDefault="007E5A44" w:rsidP="007E5A44">
      <w:pPr>
        <w:rPr>
          <w:sz w:val="16"/>
        </w:rPr>
      </w:pPr>
      <w:r w:rsidRPr="00293AD0">
        <w:rPr>
          <w:sz w:val="16"/>
        </w:rPr>
        <w:t xml:space="preserve">“It is premature to be talking about a supplemental right now,” Rogers said. “But </w:t>
      </w:r>
      <w:r w:rsidRPr="00293AD0">
        <w:rPr>
          <w:rStyle w:val="StyleUnderline"/>
        </w:rPr>
        <w:t>we will need a supplemental later this year</w:t>
      </w:r>
      <w:r w:rsidRPr="00293AD0">
        <w:rPr>
          <w:sz w:val="16"/>
        </w:rPr>
        <w:t>, for China specifically.”</w:t>
      </w:r>
    </w:p>
    <w:p w14:paraId="406F101E" w14:textId="3A631806" w:rsidR="007E5A44" w:rsidRPr="00293AD0" w:rsidRDefault="007E5A44" w:rsidP="007E5A44">
      <w:pPr>
        <w:rPr>
          <w:sz w:val="16"/>
          <w:szCs w:val="16"/>
        </w:rPr>
      </w:pPr>
      <w:r w:rsidRPr="00293AD0">
        <w:rPr>
          <w:sz w:val="16"/>
          <w:szCs w:val="16"/>
        </w:rPr>
        <w:t>Rogers added that he doesn’t see his approach as contradicting what McCarthy said.</w:t>
      </w:r>
    </w:p>
    <w:p w14:paraId="4952E0F3" w14:textId="44E4DB9A" w:rsidR="007E5A44" w:rsidRPr="00293AD0" w:rsidRDefault="007E5A44" w:rsidP="007E5A44">
      <w:pPr>
        <w:rPr>
          <w:sz w:val="16"/>
          <w:szCs w:val="16"/>
        </w:rPr>
      </w:pPr>
      <w:r w:rsidRPr="00293AD0">
        <w:rPr>
          <w:sz w:val="16"/>
          <w:szCs w:val="16"/>
        </w:rPr>
        <w:t>On Monday, the speaker stressed the need to find “efficiency and savings” in the Defense Department, citing its inability to pass an audit and the slow pace of acquisitions. “There’s a lot of places for reform where we can have a lot of savings,” he said.</w:t>
      </w:r>
    </w:p>
    <w:p w14:paraId="2EABD71F" w14:textId="5AC42139" w:rsidR="007E5A44" w:rsidRPr="00293AD0" w:rsidRDefault="007E5A44" w:rsidP="007E5A44">
      <w:pPr>
        <w:rPr>
          <w:sz w:val="16"/>
          <w:szCs w:val="16"/>
        </w:rPr>
      </w:pPr>
      <w:r w:rsidRPr="00293AD0">
        <w:rPr>
          <w:sz w:val="16"/>
          <w:szCs w:val="16"/>
        </w:rPr>
        <w:t>He defended the deal’s defense level as a “sweet spot” that reflects a 3 percent increase over this year’s national defense budget when, McCarthy noted, some House Republicans wanted deeper cuts.</w:t>
      </w:r>
    </w:p>
    <w:p w14:paraId="73DE7545" w14:textId="269C71BD" w:rsidR="007E5A44" w:rsidRPr="00293AD0" w:rsidRDefault="007E5A44" w:rsidP="007E5A44">
      <w:pPr>
        <w:rPr>
          <w:rStyle w:val="StyleUnderline"/>
        </w:rPr>
      </w:pPr>
      <w:r w:rsidRPr="00293AD0">
        <w:rPr>
          <w:sz w:val="16"/>
        </w:rPr>
        <w:t xml:space="preserve">The </w:t>
      </w:r>
      <w:r w:rsidRPr="00293AD0">
        <w:rPr>
          <w:rStyle w:val="StyleUnderline"/>
        </w:rPr>
        <w:t>political dynamics could change</w:t>
      </w:r>
      <w:r w:rsidRPr="00293AD0">
        <w:rPr>
          <w:sz w:val="16"/>
        </w:rPr>
        <w:t xml:space="preserve">, however, </w:t>
      </w:r>
      <w:r w:rsidRPr="00293AD0">
        <w:rPr>
          <w:rStyle w:val="StyleUnderline"/>
        </w:rPr>
        <w:t>with defense hawks pointing to the continued need to arm Ukraine and position the military to deter China in the Pacific.</w:t>
      </w:r>
    </w:p>
    <w:p w14:paraId="6B051B1F" w14:textId="117A946A" w:rsidR="007E5A44" w:rsidRPr="00293AD0" w:rsidRDefault="007E5A44" w:rsidP="007E5A44">
      <w:pPr>
        <w:rPr>
          <w:sz w:val="16"/>
          <w:szCs w:val="16"/>
        </w:rPr>
      </w:pPr>
      <w:r w:rsidRPr="00293AD0">
        <w:rPr>
          <w:sz w:val="16"/>
          <w:szCs w:val="16"/>
        </w:rPr>
        <w:t>“It sucks. We’ve got divided government. Nobody gets 100 percent of what they want,” Rep. Mike Gallagher (R-Wis.) said of the pact. “The deal’s less than a week old. So I think all this talk of supplementals and this and that is premature and wild speculation.”</w:t>
      </w:r>
    </w:p>
    <w:p w14:paraId="7CC38FC2" w14:textId="65308566" w:rsidR="007E5A44" w:rsidRPr="00293AD0" w:rsidRDefault="007E5A44" w:rsidP="007E5A44">
      <w:pPr>
        <w:rPr>
          <w:rStyle w:val="StyleUnderline"/>
        </w:rPr>
      </w:pPr>
      <w:r w:rsidRPr="00293AD0">
        <w:rPr>
          <w:sz w:val="16"/>
        </w:rPr>
        <w:t xml:space="preserve">Still, some </w:t>
      </w:r>
      <w:r w:rsidRPr="00293AD0">
        <w:rPr>
          <w:rStyle w:val="StyleUnderline"/>
        </w:rPr>
        <w:t>House GOP backers</w:t>
      </w:r>
      <w:r w:rsidRPr="00293AD0">
        <w:rPr>
          <w:sz w:val="16"/>
        </w:rPr>
        <w:t xml:space="preserve"> of additional Ukraine aid are </w:t>
      </w:r>
      <w:r w:rsidRPr="00293AD0">
        <w:rPr>
          <w:rStyle w:val="StyleUnderline"/>
        </w:rPr>
        <w:t>ready for</w:t>
      </w:r>
      <w:r w:rsidRPr="00293AD0">
        <w:rPr>
          <w:sz w:val="16"/>
        </w:rPr>
        <w:t xml:space="preserve"> the sort of </w:t>
      </w:r>
      <w:r w:rsidRPr="00293AD0">
        <w:rPr>
          <w:rStyle w:val="StyleUnderline"/>
        </w:rPr>
        <w:t>heated discussion with McCarthy’s right flank that a Senate-backed defense spending push might spark.</w:t>
      </w:r>
    </w:p>
    <w:p w14:paraId="3CF23023" w14:textId="7AE2ADBF" w:rsidR="007E5A44" w:rsidRPr="00293AD0" w:rsidRDefault="007E5A44" w:rsidP="007E5A44">
      <w:pPr>
        <w:rPr>
          <w:sz w:val="16"/>
          <w:szCs w:val="16"/>
        </w:rPr>
      </w:pPr>
      <w:r w:rsidRPr="00293AD0">
        <w:rPr>
          <w:sz w:val="16"/>
          <w:szCs w:val="16"/>
        </w:rPr>
        <w:t>“The people who are against doing [more aid] are wrong because that means they’re for Russia winning and anyone who denies that fact is just being naive,” said Rep. Dan Crenshaw (R-Texas).</w:t>
      </w:r>
    </w:p>
    <w:p w14:paraId="322D80C3" w14:textId="77777777" w:rsidR="007E5A44" w:rsidRPr="00293AD0" w:rsidRDefault="007E5A44" w:rsidP="007E5A44">
      <w:pPr>
        <w:rPr>
          <w:sz w:val="16"/>
        </w:rPr>
      </w:pPr>
      <w:r w:rsidRPr="00293AD0">
        <w:rPr>
          <w:sz w:val="16"/>
        </w:rPr>
        <w:t>“It’s very, very frustrating,” Crenshaw added. “</w:t>
      </w:r>
      <w:r w:rsidRPr="00293AD0">
        <w:rPr>
          <w:rStyle w:val="StyleUnderline"/>
        </w:rPr>
        <w:t>We’re going to have that debate and the speaker should let us have that debate.</w:t>
      </w:r>
      <w:r w:rsidRPr="00293AD0">
        <w:rPr>
          <w:sz w:val="16"/>
        </w:rPr>
        <w:t>”</w:t>
      </w:r>
    </w:p>
    <w:p w14:paraId="6740B602" w14:textId="77777777" w:rsidR="007E5A44" w:rsidRDefault="007E5A44" w:rsidP="00BE50A7"/>
    <w:p w14:paraId="5B553624" w14:textId="77777777" w:rsidR="00293AD0" w:rsidRPr="00F1463B" w:rsidRDefault="00293AD0" w:rsidP="00293AD0">
      <w:pPr>
        <w:pStyle w:val="Heading4"/>
      </w:pPr>
      <w:r>
        <w:t>McCarthy’s fine with a supplemental for Defense Budgets – but only as part of the normal Appropriations Process, means spending bill by January 1</w:t>
      </w:r>
      <w:r w:rsidRPr="00F1463B">
        <w:rPr>
          <w:vertAlign w:val="superscript"/>
        </w:rPr>
        <w:t>st</w:t>
      </w:r>
      <w:r>
        <w:t xml:space="preserve"> is </w:t>
      </w:r>
      <w:r>
        <w:rPr>
          <w:u w:val="single"/>
        </w:rPr>
        <w:t>key</w:t>
      </w:r>
    </w:p>
    <w:p w14:paraId="6F0AE2FC" w14:textId="77777777" w:rsidR="00293AD0" w:rsidRDefault="00293AD0" w:rsidP="00293AD0">
      <w:proofErr w:type="spellStart"/>
      <w:r>
        <w:rPr>
          <w:b/>
          <w:bCs/>
          <w:sz w:val="24"/>
        </w:rPr>
        <w:t>Donelly</w:t>
      </w:r>
      <w:proofErr w:type="spellEnd"/>
      <w:r>
        <w:rPr>
          <w:b/>
          <w:bCs/>
          <w:sz w:val="24"/>
        </w:rPr>
        <w:t xml:space="preserve"> </w:t>
      </w:r>
      <w:r w:rsidRPr="002E3D74">
        <w:rPr>
          <w:b/>
          <w:bCs/>
          <w:sz w:val="24"/>
        </w:rPr>
        <w:t>6-28</w:t>
      </w:r>
      <w:r>
        <w:t xml:space="preserve"> </w:t>
      </w:r>
      <w:r w:rsidRPr="00C25D37">
        <w:t>(John M.</w:t>
      </w:r>
      <w:r>
        <w:t xml:space="preserve"> </w:t>
      </w:r>
      <w:proofErr w:type="spellStart"/>
      <w:r>
        <w:t>Donelly</w:t>
      </w:r>
      <w:proofErr w:type="spellEnd"/>
      <w:r w:rsidRPr="00C25D37">
        <w:t xml:space="preserve">, 6-28-2023, "Analysis: Uncertainty clouds defense spending forecast," Roll Call, https://rollcall.com/2023/06/28/analysis-uncertainty-clouds-defense-spending-forecast/, </w:t>
      </w:r>
      <w:r w:rsidRPr="00C814D7">
        <w:t>John M. Donnelly is a senior writer for CQ Roll Call who specializes in defense</w:t>
      </w:r>
      <w:r>
        <w:t>.</w:t>
      </w:r>
      <w:r w:rsidRPr="00C814D7">
        <w:t xml:space="preserve"> </w:t>
      </w:r>
      <w:r w:rsidRPr="00C25D37">
        <w:t>accessed 6-29-2023)//</w:t>
      </w:r>
      <w:proofErr w:type="spellStart"/>
      <w:r w:rsidRPr="00C25D37">
        <w:t>Prozes</w:t>
      </w:r>
      <w:proofErr w:type="spellEnd"/>
    </w:p>
    <w:p w14:paraId="0FB2CA92" w14:textId="77777777" w:rsidR="00293AD0" w:rsidRPr="00657B38" w:rsidRDefault="00293AD0" w:rsidP="00293AD0">
      <w:pPr>
        <w:rPr>
          <w:sz w:val="16"/>
        </w:rPr>
      </w:pPr>
      <w:r w:rsidRPr="00657B38">
        <w:rPr>
          <w:sz w:val="16"/>
        </w:rPr>
        <w:t xml:space="preserve">Even with a budget deal firmly set in law, </w:t>
      </w:r>
      <w:r w:rsidRPr="00657B38">
        <w:rPr>
          <w:rStyle w:val="StyleUnderline"/>
        </w:rPr>
        <w:t xml:space="preserve">the size and characteristics of </w:t>
      </w:r>
      <w:r w:rsidRPr="00347740">
        <w:rPr>
          <w:rStyle w:val="StyleUnderline"/>
          <w:highlight w:val="cyan"/>
        </w:rPr>
        <w:t>the</w:t>
      </w:r>
      <w:r w:rsidRPr="00657B38">
        <w:rPr>
          <w:rStyle w:val="StyleUnderline"/>
        </w:rPr>
        <w:t xml:space="preserve"> fiscal </w:t>
      </w:r>
      <w:r w:rsidRPr="00347740">
        <w:rPr>
          <w:rStyle w:val="StyleUnderline"/>
          <w:highlight w:val="cyan"/>
        </w:rPr>
        <w:t>2024</w:t>
      </w:r>
      <w:r w:rsidRPr="00657B38">
        <w:rPr>
          <w:rStyle w:val="StyleUnderline"/>
        </w:rPr>
        <w:t xml:space="preserve"> defense </w:t>
      </w:r>
      <w:r w:rsidRPr="00347740">
        <w:rPr>
          <w:rStyle w:val="StyleUnderline"/>
          <w:highlight w:val="cyan"/>
        </w:rPr>
        <w:t>budget remain</w:t>
      </w:r>
      <w:r w:rsidRPr="00657B38">
        <w:rPr>
          <w:sz w:val="16"/>
        </w:rPr>
        <w:t xml:space="preserve"> even more </w:t>
      </w:r>
      <w:r w:rsidRPr="00347740">
        <w:rPr>
          <w:rStyle w:val="StyleUnderline"/>
          <w:highlight w:val="cyan"/>
        </w:rPr>
        <w:t>in flux</w:t>
      </w:r>
      <w:r w:rsidRPr="00347740">
        <w:rPr>
          <w:sz w:val="16"/>
          <w:highlight w:val="cyan"/>
        </w:rPr>
        <w:t xml:space="preserve"> </w:t>
      </w:r>
      <w:r w:rsidRPr="00347740">
        <w:rPr>
          <w:sz w:val="16"/>
        </w:rPr>
        <w:t>than</w:t>
      </w:r>
      <w:r w:rsidRPr="00657B38">
        <w:rPr>
          <w:sz w:val="16"/>
        </w:rPr>
        <w:t xml:space="preserve"> defense bills usually are this time of year. </w:t>
      </w:r>
    </w:p>
    <w:p w14:paraId="5912019A" w14:textId="77777777" w:rsidR="00293AD0" w:rsidRPr="00C814D7" w:rsidRDefault="00293AD0" w:rsidP="00293AD0">
      <w:pPr>
        <w:rPr>
          <w:sz w:val="16"/>
        </w:rPr>
      </w:pPr>
      <w:r w:rsidRPr="00657B38">
        <w:rPr>
          <w:rStyle w:val="StyleUnderline"/>
        </w:rPr>
        <w:t>A number of factors now in play could drive defense spending far above — or</w:t>
      </w:r>
      <w:r w:rsidRPr="00C814D7">
        <w:rPr>
          <w:sz w:val="16"/>
        </w:rPr>
        <w:t xml:space="preserve"> far </w:t>
      </w:r>
      <w:r w:rsidRPr="00657B38">
        <w:rPr>
          <w:rStyle w:val="StyleUnderline"/>
        </w:rPr>
        <w:t>below — the budget caps</w:t>
      </w:r>
      <w:r w:rsidRPr="00C814D7">
        <w:rPr>
          <w:sz w:val="16"/>
        </w:rPr>
        <w:t xml:space="preserve"> set in a law enacted earlier this month under pressure of a looming debt default.</w:t>
      </w:r>
    </w:p>
    <w:p w14:paraId="22D4647D" w14:textId="77777777" w:rsidR="00293AD0" w:rsidRPr="00C814D7" w:rsidRDefault="00293AD0" w:rsidP="00293AD0">
      <w:pPr>
        <w:rPr>
          <w:sz w:val="16"/>
          <w:szCs w:val="16"/>
        </w:rPr>
      </w:pPr>
      <w:r w:rsidRPr="00C814D7">
        <w:rPr>
          <w:sz w:val="16"/>
          <w:szCs w:val="16"/>
        </w:rPr>
        <w:t>Congress never knows in summer exactly how much will be spent on defense — or for what — in the fiscal year that starts each October. But more clarity might have been expected at this year’s midpoint, because of the new budget law’s caps on discretionary defense and nondefense appropriations in fiscal years 2024 and 2025, which permit modest growth in spending for both categories.</w:t>
      </w:r>
    </w:p>
    <w:p w14:paraId="491FC655" w14:textId="77777777" w:rsidR="00293AD0" w:rsidRPr="00657B38" w:rsidRDefault="00293AD0" w:rsidP="00293AD0">
      <w:pPr>
        <w:rPr>
          <w:rStyle w:val="StyleUnderline"/>
        </w:rPr>
      </w:pPr>
      <w:r w:rsidRPr="00C814D7">
        <w:rPr>
          <w:sz w:val="16"/>
        </w:rPr>
        <w:t xml:space="preserve">Instead, </w:t>
      </w:r>
      <w:r w:rsidRPr="00657B38">
        <w:rPr>
          <w:rStyle w:val="StyleUnderline"/>
        </w:rPr>
        <w:t xml:space="preserve">uncertainty reigns. </w:t>
      </w:r>
    </w:p>
    <w:p w14:paraId="63088A30" w14:textId="77777777" w:rsidR="00293AD0" w:rsidRPr="00657B38" w:rsidRDefault="00293AD0" w:rsidP="00293AD0">
      <w:pPr>
        <w:rPr>
          <w:rStyle w:val="StyleUnderline"/>
        </w:rPr>
      </w:pPr>
      <w:r w:rsidRPr="00C814D7">
        <w:rPr>
          <w:sz w:val="16"/>
        </w:rPr>
        <w:t xml:space="preserve">First, </w:t>
      </w:r>
      <w:r w:rsidRPr="00657B38">
        <w:rPr>
          <w:rStyle w:val="StyleUnderline"/>
        </w:rPr>
        <w:t xml:space="preserve">the law does not limit emergency spending, and a measure or measures appropriating such money, </w:t>
      </w:r>
      <w:r w:rsidRPr="00C814D7">
        <w:rPr>
          <w:sz w:val="16"/>
        </w:rPr>
        <w:t xml:space="preserve">mainly but not only for Ukraine, is distinctly possible. If that happens, </w:t>
      </w:r>
      <w:r w:rsidRPr="00657B38">
        <w:rPr>
          <w:rStyle w:val="StyleUnderline"/>
        </w:rPr>
        <w:t xml:space="preserve">the </w:t>
      </w:r>
      <w:r w:rsidRPr="00347740">
        <w:rPr>
          <w:rStyle w:val="StyleUnderline"/>
        </w:rPr>
        <w:t xml:space="preserve">defense budget would </w:t>
      </w:r>
      <w:r w:rsidRPr="00347740">
        <w:rPr>
          <w:rStyle w:val="Emphasis"/>
        </w:rPr>
        <w:t>rise above</w:t>
      </w:r>
      <w:r w:rsidRPr="00657B38">
        <w:rPr>
          <w:rStyle w:val="StyleUnderline"/>
        </w:rPr>
        <w:t xml:space="preserve"> the </w:t>
      </w:r>
      <w:r w:rsidRPr="00347740">
        <w:rPr>
          <w:rStyle w:val="StyleUnderline"/>
        </w:rPr>
        <w:t>law’s prescribed levels</w:t>
      </w:r>
      <w:r w:rsidRPr="00C814D7">
        <w:rPr>
          <w:sz w:val="16"/>
        </w:rPr>
        <w:t xml:space="preserve"> — maybe </w:t>
      </w:r>
      <w:r w:rsidRPr="00657B38">
        <w:rPr>
          <w:rStyle w:val="StyleUnderline"/>
        </w:rPr>
        <w:t xml:space="preserve">by a lot — though key House Republicans are </w:t>
      </w:r>
      <w:r w:rsidRPr="00657B38">
        <w:rPr>
          <w:rStyle w:val="Emphasis"/>
        </w:rPr>
        <w:t>resisting</w:t>
      </w:r>
      <w:r w:rsidRPr="00657B38">
        <w:rPr>
          <w:rStyle w:val="StyleUnderline"/>
        </w:rPr>
        <w:t xml:space="preserve"> that.</w:t>
      </w:r>
    </w:p>
    <w:p w14:paraId="59AA2F13" w14:textId="77777777" w:rsidR="00293AD0" w:rsidRPr="00C814D7" w:rsidRDefault="00293AD0" w:rsidP="00293AD0">
      <w:pPr>
        <w:rPr>
          <w:sz w:val="16"/>
        </w:rPr>
      </w:pPr>
      <w:r w:rsidRPr="00657B38">
        <w:rPr>
          <w:rStyle w:val="StyleUnderline"/>
        </w:rPr>
        <w:t>Inflation</w:t>
      </w:r>
      <w:r w:rsidRPr="00C814D7">
        <w:rPr>
          <w:sz w:val="16"/>
        </w:rPr>
        <w:t xml:space="preserve">, meanwhile, </w:t>
      </w:r>
      <w:r w:rsidRPr="00657B38">
        <w:rPr>
          <w:rStyle w:val="StyleUnderline"/>
        </w:rPr>
        <w:t>will have an enormous bearing</w:t>
      </w:r>
      <w:r w:rsidRPr="00C814D7">
        <w:rPr>
          <w:sz w:val="16"/>
        </w:rPr>
        <w:t xml:space="preserve"> on how much of a real increase the Pentagon will receive or not. Yet no one knows what inflation will be in the fiscal year that does not even begin for three months. </w:t>
      </w:r>
    </w:p>
    <w:p w14:paraId="70DCCB5C" w14:textId="77777777" w:rsidR="00293AD0" w:rsidRPr="00657B38" w:rsidRDefault="00293AD0" w:rsidP="00293AD0">
      <w:pPr>
        <w:rPr>
          <w:rStyle w:val="StyleUnderline"/>
        </w:rPr>
      </w:pPr>
      <w:r w:rsidRPr="00657B38">
        <w:rPr>
          <w:rStyle w:val="StyleUnderline"/>
        </w:rPr>
        <w:t xml:space="preserve">Defense spending could </w:t>
      </w:r>
      <w:r w:rsidRPr="00C814D7">
        <w:rPr>
          <w:sz w:val="16"/>
        </w:rPr>
        <w:t xml:space="preserve">also </w:t>
      </w:r>
      <w:r w:rsidRPr="00657B38">
        <w:rPr>
          <w:rStyle w:val="StyleUnderline"/>
        </w:rPr>
        <w:t>go way down</w:t>
      </w:r>
      <w:r w:rsidRPr="00C814D7">
        <w:rPr>
          <w:sz w:val="16"/>
        </w:rPr>
        <w:t xml:space="preserve"> under another scenario. Under the June budget law, </w:t>
      </w:r>
      <w:r w:rsidRPr="00347740">
        <w:rPr>
          <w:rStyle w:val="StyleUnderline"/>
          <w:highlight w:val="cyan"/>
        </w:rPr>
        <w:t>if all 12 appropriations bills are not enacted by Jan. 1</w:t>
      </w:r>
      <w:r w:rsidRPr="00657B38">
        <w:rPr>
          <w:rStyle w:val="StyleUnderline"/>
        </w:rPr>
        <w:t>,</w:t>
      </w:r>
      <w:r w:rsidRPr="00C814D7">
        <w:rPr>
          <w:sz w:val="16"/>
        </w:rPr>
        <w:t xml:space="preserve"> 2024, then </w:t>
      </w:r>
      <w:r w:rsidRPr="00347740">
        <w:rPr>
          <w:rStyle w:val="StyleUnderline"/>
          <w:highlight w:val="cyan"/>
        </w:rPr>
        <w:t>defense and nondefense spending caps would be cut</w:t>
      </w:r>
      <w:r w:rsidRPr="00C814D7">
        <w:rPr>
          <w:sz w:val="16"/>
        </w:rPr>
        <w:t xml:space="preserve"> in fiscal 2024 </w:t>
      </w:r>
      <w:r w:rsidRPr="00347740">
        <w:rPr>
          <w:rStyle w:val="StyleUnderline"/>
          <w:highlight w:val="cyan"/>
        </w:rPr>
        <w:t>to 1 percent below</w:t>
      </w:r>
      <w:r w:rsidRPr="00657B38">
        <w:rPr>
          <w:rStyle w:val="StyleUnderline"/>
        </w:rPr>
        <w:t xml:space="preserve"> the fiscal </w:t>
      </w:r>
      <w:r w:rsidRPr="00347740">
        <w:rPr>
          <w:rStyle w:val="StyleUnderline"/>
          <w:highlight w:val="cyan"/>
        </w:rPr>
        <w:t>2023</w:t>
      </w:r>
      <w:r w:rsidRPr="00657B38">
        <w:rPr>
          <w:rStyle w:val="StyleUnderline"/>
        </w:rPr>
        <w:t xml:space="preserve"> levels</w:t>
      </w:r>
      <w:r w:rsidRPr="00C814D7">
        <w:rPr>
          <w:sz w:val="16"/>
        </w:rPr>
        <w:t xml:space="preserve"> — </w:t>
      </w:r>
      <w:r w:rsidRPr="00657B38">
        <w:rPr>
          <w:rStyle w:val="StyleUnderline"/>
        </w:rPr>
        <w:t>a</w:t>
      </w:r>
      <w:r w:rsidRPr="00C814D7">
        <w:rPr>
          <w:sz w:val="16"/>
        </w:rPr>
        <w:t xml:space="preserve"> potential </w:t>
      </w:r>
      <w:r w:rsidRPr="00657B38">
        <w:rPr>
          <w:rStyle w:val="StyleUnderline"/>
        </w:rPr>
        <w:t>multibillion-dollar retrenchment for defense and nondefense programs alike.</w:t>
      </w:r>
    </w:p>
    <w:p w14:paraId="617271FE" w14:textId="77777777" w:rsidR="00293AD0" w:rsidRPr="00C814D7" w:rsidRDefault="00293AD0" w:rsidP="00293AD0">
      <w:pPr>
        <w:rPr>
          <w:sz w:val="16"/>
        </w:rPr>
      </w:pPr>
      <w:r w:rsidRPr="00C814D7">
        <w:rPr>
          <w:sz w:val="16"/>
        </w:rPr>
        <w:t xml:space="preserve">Arkansas </w:t>
      </w:r>
      <w:r w:rsidRPr="00424360">
        <w:rPr>
          <w:rStyle w:val="StyleUnderline"/>
        </w:rPr>
        <w:t>Republican</w:t>
      </w:r>
      <w:r w:rsidRPr="00C814D7">
        <w:rPr>
          <w:sz w:val="16"/>
        </w:rPr>
        <w:t xml:space="preserve"> Steve </w:t>
      </w:r>
      <w:r w:rsidRPr="00424360">
        <w:rPr>
          <w:rStyle w:val="StyleUnderline"/>
        </w:rPr>
        <w:t>Womack</w:t>
      </w:r>
      <w:r w:rsidRPr="00C814D7">
        <w:rPr>
          <w:sz w:val="16"/>
        </w:rPr>
        <w:t xml:space="preserve"> warned his </w:t>
      </w:r>
      <w:r w:rsidRPr="00424360">
        <w:rPr>
          <w:rStyle w:val="StyleUnderline"/>
        </w:rPr>
        <w:t xml:space="preserve">fellow House appropriators about this possibility </w:t>
      </w:r>
      <w:r w:rsidRPr="00C814D7">
        <w:rPr>
          <w:sz w:val="16"/>
        </w:rPr>
        <w:t xml:space="preserve">at the full committee’s June 22 markup of the draft Defense bill for fiscal 2024, which covers $826.4 billion of the national defense money total. </w:t>
      </w:r>
    </w:p>
    <w:p w14:paraId="7E8C1AED" w14:textId="77777777" w:rsidR="00293AD0" w:rsidRPr="00FA7168" w:rsidRDefault="00293AD0" w:rsidP="00293AD0">
      <w:pPr>
        <w:rPr>
          <w:sz w:val="16"/>
        </w:rPr>
      </w:pPr>
      <w:r w:rsidRPr="00FA7168">
        <w:rPr>
          <w:sz w:val="16"/>
        </w:rPr>
        <w:t>“If we believe that this was an important bill, and it is,” Womack said, “</w:t>
      </w:r>
      <w:r w:rsidRPr="00424360">
        <w:rPr>
          <w:rStyle w:val="StyleUnderline"/>
        </w:rPr>
        <w:t xml:space="preserve">we </w:t>
      </w:r>
      <w:r w:rsidRPr="00347740">
        <w:rPr>
          <w:rStyle w:val="StyleUnderline"/>
          <w:highlight w:val="cyan"/>
        </w:rPr>
        <w:t>need to put emphasis on the other 11</w:t>
      </w:r>
      <w:r w:rsidRPr="00424360">
        <w:rPr>
          <w:rStyle w:val="StyleUnderline"/>
        </w:rPr>
        <w:t xml:space="preserve"> as well, </w:t>
      </w:r>
      <w:r w:rsidRPr="00347740">
        <w:rPr>
          <w:rStyle w:val="StyleUnderline"/>
          <w:highlight w:val="cyan"/>
        </w:rPr>
        <w:t>because it all gets undone if we can't get our work accomplished</w:t>
      </w:r>
      <w:r w:rsidRPr="00424360">
        <w:rPr>
          <w:rStyle w:val="StyleUnderline"/>
        </w:rPr>
        <w:t>.”</w:t>
      </w:r>
    </w:p>
    <w:p w14:paraId="5FF1E763" w14:textId="77777777" w:rsidR="00293AD0" w:rsidRPr="00424360" w:rsidRDefault="00293AD0" w:rsidP="00293AD0">
      <w:pPr>
        <w:rPr>
          <w:rStyle w:val="StyleUnderline"/>
        </w:rPr>
      </w:pPr>
      <w:r w:rsidRPr="00FA7168">
        <w:rPr>
          <w:sz w:val="16"/>
        </w:rPr>
        <w:t>In</w:t>
      </w:r>
      <w:r w:rsidRPr="00424360">
        <w:rPr>
          <w:rStyle w:val="StyleUnderline"/>
        </w:rPr>
        <w:t xml:space="preserve"> addition to uncertainty over the total </w:t>
      </w:r>
      <w:r w:rsidRPr="00FA7168">
        <w:rPr>
          <w:sz w:val="16"/>
        </w:rPr>
        <w:t xml:space="preserve">amount of appropriations — </w:t>
      </w:r>
      <w:r w:rsidRPr="00347740">
        <w:rPr>
          <w:rStyle w:val="StyleUnderline"/>
          <w:highlight w:val="cyan"/>
        </w:rPr>
        <w:t>the</w:t>
      </w:r>
      <w:r w:rsidRPr="00FA7168">
        <w:rPr>
          <w:sz w:val="16"/>
        </w:rPr>
        <w:t xml:space="preserve"> so-called </w:t>
      </w:r>
      <w:r w:rsidRPr="00347740">
        <w:rPr>
          <w:rStyle w:val="StyleUnderline"/>
          <w:highlight w:val="cyan"/>
        </w:rPr>
        <w:t>topline</w:t>
      </w:r>
      <w:r w:rsidRPr="00FA7168">
        <w:rPr>
          <w:sz w:val="16"/>
        </w:rPr>
        <w:t xml:space="preserve"> — </w:t>
      </w:r>
      <w:r w:rsidRPr="00424360">
        <w:rPr>
          <w:rStyle w:val="StyleUnderline"/>
        </w:rPr>
        <w:t xml:space="preserve">how it is </w:t>
      </w:r>
      <w:r w:rsidRPr="00347740">
        <w:rPr>
          <w:rStyle w:val="StyleUnderline"/>
        </w:rPr>
        <w:t>allocated</w:t>
      </w:r>
      <w:r w:rsidRPr="00424360">
        <w:rPr>
          <w:rStyle w:val="StyleUnderline"/>
        </w:rPr>
        <w:t xml:space="preserve"> </w:t>
      </w:r>
      <w:r w:rsidRPr="00347740">
        <w:rPr>
          <w:rStyle w:val="StyleUnderline"/>
          <w:highlight w:val="cyan"/>
        </w:rPr>
        <w:t>is</w:t>
      </w:r>
      <w:r w:rsidRPr="00424360">
        <w:rPr>
          <w:rStyle w:val="StyleUnderline"/>
        </w:rPr>
        <w:t xml:space="preserve"> </w:t>
      </w:r>
      <w:r w:rsidRPr="00FA7168">
        <w:rPr>
          <w:sz w:val="16"/>
        </w:rPr>
        <w:t>still</w:t>
      </w:r>
      <w:r w:rsidRPr="00424360">
        <w:rPr>
          <w:rStyle w:val="StyleUnderline"/>
        </w:rPr>
        <w:t xml:space="preserve"> up </w:t>
      </w:r>
      <w:r w:rsidRPr="00347740">
        <w:rPr>
          <w:rStyle w:val="StyleUnderline"/>
          <w:highlight w:val="cyan"/>
        </w:rPr>
        <w:t>in the air</w:t>
      </w:r>
      <w:r w:rsidRPr="00424360">
        <w:rPr>
          <w:rStyle w:val="StyleUnderline"/>
        </w:rPr>
        <w:t xml:space="preserve">. </w:t>
      </w:r>
    </w:p>
    <w:p w14:paraId="5E46B361" w14:textId="77777777" w:rsidR="00293AD0" w:rsidRPr="00FA7168" w:rsidRDefault="00293AD0" w:rsidP="00293AD0">
      <w:pPr>
        <w:rPr>
          <w:sz w:val="16"/>
        </w:rPr>
      </w:pPr>
      <w:r w:rsidRPr="00424360">
        <w:rPr>
          <w:rStyle w:val="StyleUnderline"/>
        </w:rPr>
        <w:t xml:space="preserve">The </w:t>
      </w:r>
      <w:r w:rsidRPr="00347740">
        <w:rPr>
          <w:rStyle w:val="StyleUnderline"/>
        </w:rPr>
        <w:t>Armed Services panels and Defense appropriators</w:t>
      </w:r>
      <w:r w:rsidRPr="00424360">
        <w:rPr>
          <w:rStyle w:val="StyleUnderline"/>
        </w:rPr>
        <w:t xml:space="preserve"> agree on most things. But the </w:t>
      </w:r>
      <w:r w:rsidRPr="00347740">
        <w:rPr>
          <w:rStyle w:val="StyleUnderline"/>
          <w:highlight w:val="cyan"/>
        </w:rPr>
        <w:t>House</w:t>
      </w:r>
      <w:r w:rsidRPr="00424360">
        <w:rPr>
          <w:rStyle w:val="StyleUnderline"/>
        </w:rPr>
        <w:t xml:space="preserve"> Appropriations </w:t>
      </w:r>
      <w:r w:rsidRPr="00347740">
        <w:rPr>
          <w:rStyle w:val="StyleUnderline"/>
          <w:highlight w:val="cyan"/>
        </w:rPr>
        <w:t>Committee’s</w:t>
      </w:r>
      <w:r w:rsidRPr="00424360">
        <w:rPr>
          <w:rStyle w:val="StyleUnderline"/>
        </w:rPr>
        <w:t xml:space="preserve"> Defense money </w:t>
      </w:r>
      <w:r w:rsidRPr="00347740">
        <w:rPr>
          <w:rStyle w:val="StyleUnderline"/>
          <w:highlight w:val="cyan"/>
        </w:rPr>
        <w:t>bill</w:t>
      </w:r>
      <w:r w:rsidRPr="00424360">
        <w:rPr>
          <w:rStyle w:val="StyleUnderline"/>
        </w:rPr>
        <w:t xml:space="preserve">, which the panel teed up for floor consideration in a vote last week, proposes spending additions and subtractions worth billions of dollars that may or may not be supported by Senate appropriators, who have yet to mark up their bill </w:t>
      </w:r>
      <w:r w:rsidRPr="00FA7168">
        <w:rPr>
          <w:sz w:val="16"/>
        </w:rPr>
        <w:t xml:space="preserve">or even schedule it. </w:t>
      </w:r>
    </w:p>
    <w:p w14:paraId="595C7816" w14:textId="77777777" w:rsidR="00293AD0" w:rsidRPr="00424360" w:rsidRDefault="00293AD0" w:rsidP="00293AD0">
      <w:pPr>
        <w:rPr>
          <w:rStyle w:val="StyleUnderline"/>
        </w:rPr>
      </w:pPr>
      <w:r w:rsidRPr="00424360">
        <w:rPr>
          <w:rStyle w:val="StyleUnderline"/>
        </w:rPr>
        <w:t>A new 'sequester?'</w:t>
      </w:r>
    </w:p>
    <w:p w14:paraId="4B77DAC1" w14:textId="77777777" w:rsidR="00293AD0" w:rsidRPr="00347740" w:rsidRDefault="00293AD0" w:rsidP="00293AD0">
      <w:pPr>
        <w:rPr>
          <w:sz w:val="16"/>
          <w:szCs w:val="16"/>
        </w:rPr>
      </w:pPr>
      <w:r w:rsidRPr="00347740">
        <w:rPr>
          <w:sz w:val="16"/>
          <w:szCs w:val="16"/>
        </w:rPr>
        <w:t>Under the June budget agreement, total discretionary national defense spending, excluding emergency money, at the Pentagon and the Energy Department’s National Nuclear Security Administration would rise from $858.6 billion in the current fiscal year to $886.3 billion in fiscal 2024 and then $895 billion in fiscal 2025.</w:t>
      </w:r>
    </w:p>
    <w:p w14:paraId="500FF421" w14:textId="77777777" w:rsidR="00293AD0" w:rsidRPr="00FA7168" w:rsidRDefault="00293AD0" w:rsidP="00293AD0">
      <w:pPr>
        <w:rPr>
          <w:sz w:val="16"/>
        </w:rPr>
      </w:pPr>
      <w:r w:rsidRPr="00424360">
        <w:rPr>
          <w:rStyle w:val="StyleUnderline"/>
        </w:rPr>
        <w:t xml:space="preserve">From fiscal years 2023 to 2024, that would be just over </w:t>
      </w:r>
      <w:r w:rsidRPr="00347740">
        <w:rPr>
          <w:rStyle w:val="StyleUnderline"/>
          <w:highlight w:val="cyan"/>
        </w:rPr>
        <w:t>a 3 percent increase</w:t>
      </w:r>
      <w:r w:rsidRPr="00424360">
        <w:rPr>
          <w:rStyle w:val="StyleUnderline"/>
        </w:rPr>
        <w:t xml:space="preserve"> before inflation's effects are considered</w:t>
      </w:r>
      <w:r w:rsidRPr="00FA7168">
        <w:rPr>
          <w:sz w:val="16"/>
        </w:rPr>
        <w:t>, so it may turn out to be an actual cut from the fiscal 2023 level, though that was among the largest sums appropriated for defense since World War II, even after adjusting for inflation.</w:t>
      </w:r>
    </w:p>
    <w:p w14:paraId="0F1583E9" w14:textId="77777777" w:rsidR="00293AD0" w:rsidRPr="00424360" w:rsidRDefault="00293AD0" w:rsidP="00293AD0">
      <w:pPr>
        <w:rPr>
          <w:rStyle w:val="StyleUnderline"/>
        </w:rPr>
      </w:pPr>
      <w:r w:rsidRPr="00424360">
        <w:rPr>
          <w:rStyle w:val="StyleUnderline"/>
        </w:rPr>
        <w:t>A much more challenging scenario for defense (and nondefense) budgets would occur if all 12 appropriations bills are not enacted by Jan. 1</w:t>
      </w:r>
      <w:r w:rsidRPr="00FA7168">
        <w:rPr>
          <w:sz w:val="16"/>
        </w:rPr>
        <w:t xml:space="preserve">. In that instance, for defense accounts, </w:t>
      </w:r>
      <w:r w:rsidRPr="00347740">
        <w:rPr>
          <w:rStyle w:val="StyleUnderline"/>
          <w:highlight w:val="cyan"/>
        </w:rPr>
        <w:t>the</w:t>
      </w:r>
      <w:r w:rsidRPr="00424360">
        <w:rPr>
          <w:rStyle w:val="StyleUnderline"/>
        </w:rPr>
        <w:t xml:space="preserve"> resulting </w:t>
      </w:r>
      <w:r w:rsidRPr="00347740">
        <w:rPr>
          <w:rStyle w:val="StyleUnderline"/>
          <w:highlight w:val="cyan"/>
        </w:rPr>
        <w:t>1 percent cut</w:t>
      </w:r>
      <w:r w:rsidRPr="00424360">
        <w:rPr>
          <w:rStyle w:val="StyleUnderline"/>
        </w:rPr>
        <w:t xml:space="preserve"> in fiscal 2024 </w:t>
      </w:r>
      <w:r w:rsidRPr="00347740">
        <w:rPr>
          <w:rStyle w:val="StyleUnderline"/>
          <w:highlight w:val="cyan"/>
        </w:rPr>
        <w:t>would slash the</w:t>
      </w:r>
      <w:r w:rsidRPr="00424360">
        <w:rPr>
          <w:rStyle w:val="StyleUnderline"/>
        </w:rPr>
        <w:t xml:space="preserve"> defense </w:t>
      </w:r>
      <w:r w:rsidRPr="00347740">
        <w:rPr>
          <w:rStyle w:val="StyleUnderline"/>
          <w:highlight w:val="cyan"/>
        </w:rPr>
        <w:t xml:space="preserve">total </w:t>
      </w:r>
      <w:r w:rsidRPr="00347740">
        <w:rPr>
          <w:rStyle w:val="StyleUnderline"/>
        </w:rPr>
        <w:t>by</w:t>
      </w:r>
      <w:r w:rsidRPr="00424360">
        <w:rPr>
          <w:rStyle w:val="StyleUnderline"/>
        </w:rPr>
        <w:t xml:space="preserve"> </w:t>
      </w:r>
      <w:r w:rsidRPr="00347740">
        <w:rPr>
          <w:sz w:val="16"/>
          <w:szCs w:val="16"/>
        </w:rPr>
        <w:t>almost $9 billion compared to the fiscal 2023 level</w:t>
      </w:r>
      <w:r w:rsidRPr="00424360">
        <w:rPr>
          <w:rStyle w:val="StyleUnderline"/>
        </w:rPr>
        <w:t>.</w:t>
      </w:r>
    </w:p>
    <w:p w14:paraId="47724707" w14:textId="77777777" w:rsidR="00293AD0" w:rsidRPr="00424360" w:rsidRDefault="00293AD0" w:rsidP="00293AD0">
      <w:pPr>
        <w:rPr>
          <w:rStyle w:val="StyleUnderline"/>
        </w:rPr>
      </w:pPr>
      <w:r w:rsidRPr="00424360">
        <w:rPr>
          <w:rStyle w:val="StyleUnderline"/>
        </w:rPr>
        <w:t xml:space="preserve">This 1 percent cut would be even more serious when compared to the fiscal 2024 total prescribed in the budget deal. </w:t>
      </w:r>
      <w:r w:rsidRPr="00FA7168">
        <w:rPr>
          <w:sz w:val="16"/>
        </w:rPr>
        <w:t>Using that as a comparison, a</w:t>
      </w:r>
      <w:r w:rsidRPr="00424360">
        <w:rPr>
          <w:rStyle w:val="StyleUnderline"/>
        </w:rPr>
        <w:t xml:space="preserve"> 1 percent cut would </w:t>
      </w:r>
      <w:r w:rsidRPr="00347740">
        <w:rPr>
          <w:rStyle w:val="StyleUnderline"/>
          <w:highlight w:val="cyan"/>
        </w:rPr>
        <w:t>make defense budgets fall</w:t>
      </w:r>
      <w:r w:rsidRPr="00424360">
        <w:rPr>
          <w:rStyle w:val="StyleUnderline"/>
        </w:rPr>
        <w:t xml:space="preserve"> fully </w:t>
      </w:r>
      <w:r w:rsidRPr="00347740">
        <w:rPr>
          <w:rStyle w:val="StyleUnderline"/>
          <w:highlight w:val="cyan"/>
        </w:rPr>
        <w:t>$36.3 billion short</w:t>
      </w:r>
      <w:r w:rsidRPr="00424360">
        <w:rPr>
          <w:rStyle w:val="StyleUnderline"/>
        </w:rPr>
        <w:t xml:space="preserve"> of what the recent agreement outlined for fiscal 2024.</w:t>
      </w:r>
    </w:p>
    <w:p w14:paraId="061BB907" w14:textId="77777777" w:rsidR="00293AD0" w:rsidRPr="00FA7168" w:rsidRDefault="00293AD0" w:rsidP="00293AD0">
      <w:pPr>
        <w:rPr>
          <w:sz w:val="16"/>
        </w:rPr>
      </w:pPr>
      <w:r w:rsidRPr="00424360">
        <w:rPr>
          <w:rStyle w:val="StyleUnderline"/>
        </w:rPr>
        <w:t>The 1 percent cut is not a far-fetched prospect</w:t>
      </w:r>
      <w:r w:rsidRPr="00FA7168">
        <w:rPr>
          <w:sz w:val="16"/>
        </w:rPr>
        <w:t xml:space="preserve">. Congress has not enacted all its funding bills on time for years. </w:t>
      </w:r>
    </w:p>
    <w:p w14:paraId="70960114" w14:textId="77777777" w:rsidR="00293AD0" w:rsidRPr="00FA7168" w:rsidRDefault="00293AD0" w:rsidP="00293AD0">
      <w:pPr>
        <w:rPr>
          <w:sz w:val="16"/>
        </w:rPr>
      </w:pPr>
      <w:r w:rsidRPr="00FA7168">
        <w:rPr>
          <w:sz w:val="16"/>
        </w:rPr>
        <w:t xml:space="preserve">And this year could be harder than usual to reach agreement. </w:t>
      </w:r>
      <w:r w:rsidRPr="00424360">
        <w:rPr>
          <w:rStyle w:val="StyleUnderline"/>
        </w:rPr>
        <w:t>House Republicans' proposed cuts to nondefense programs and</w:t>
      </w:r>
      <w:r w:rsidRPr="00FA7168">
        <w:rPr>
          <w:sz w:val="16"/>
        </w:rPr>
        <w:t xml:space="preserve"> a number of </w:t>
      </w:r>
      <w:r w:rsidRPr="00424360">
        <w:rPr>
          <w:rStyle w:val="StyleUnderline"/>
        </w:rPr>
        <w:t>partisan policy provisions</w:t>
      </w:r>
      <w:r w:rsidRPr="00FA7168">
        <w:rPr>
          <w:sz w:val="16"/>
        </w:rPr>
        <w:t xml:space="preserve"> in that chamber's spending bills — not to mention the polarized political climate at large — could </w:t>
      </w:r>
      <w:r w:rsidRPr="00424360">
        <w:rPr>
          <w:rStyle w:val="StyleUnderline"/>
        </w:rPr>
        <w:t>trigger spats and delays.</w:t>
      </w:r>
    </w:p>
    <w:p w14:paraId="45B45DAB" w14:textId="77777777" w:rsidR="00293AD0" w:rsidRPr="00FA7168" w:rsidRDefault="00293AD0" w:rsidP="00293AD0">
      <w:pPr>
        <w:rPr>
          <w:sz w:val="16"/>
        </w:rPr>
      </w:pPr>
      <w:r w:rsidRPr="00FA7168">
        <w:rPr>
          <w:sz w:val="16"/>
        </w:rPr>
        <w:t xml:space="preserve">Womack told his fellow appropriators that </w:t>
      </w:r>
      <w:r w:rsidRPr="00424360">
        <w:rPr>
          <w:rStyle w:val="StyleUnderline"/>
        </w:rPr>
        <w:t xml:space="preserve">the 1 percent reduction </w:t>
      </w:r>
      <w:r w:rsidRPr="00347740">
        <w:rPr>
          <w:rStyle w:val="StyleUnderline"/>
          <w:highlight w:val="cyan"/>
        </w:rPr>
        <w:t>would be “unacceptable</w:t>
      </w:r>
      <w:r w:rsidRPr="00424360">
        <w:rPr>
          <w:rStyle w:val="StyleUnderline"/>
        </w:rPr>
        <w:t xml:space="preserve">, given the security issues that are going on around this world.” </w:t>
      </w:r>
    </w:p>
    <w:p w14:paraId="337A3746" w14:textId="77777777" w:rsidR="00293AD0" w:rsidRPr="00424360" w:rsidRDefault="00293AD0" w:rsidP="00293AD0">
      <w:pPr>
        <w:rPr>
          <w:rStyle w:val="StyleUnderline"/>
        </w:rPr>
      </w:pPr>
      <w:r w:rsidRPr="00FA7168">
        <w:rPr>
          <w:sz w:val="16"/>
        </w:rPr>
        <w:t xml:space="preserve">He </w:t>
      </w:r>
      <w:r w:rsidRPr="00424360">
        <w:rPr>
          <w:rStyle w:val="StyleUnderline"/>
        </w:rPr>
        <w:t xml:space="preserve">urged his colleagues in both parties to compromise to avoid that scenario. </w:t>
      </w:r>
    </w:p>
    <w:p w14:paraId="72A73D36" w14:textId="77777777" w:rsidR="00293AD0" w:rsidRPr="00424360" w:rsidRDefault="00293AD0" w:rsidP="00293AD0">
      <w:pPr>
        <w:rPr>
          <w:rStyle w:val="StyleUnderline"/>
        </w:rPr>
      </w:pPr>
      <w:r w:rsidRPr="00FA7168">
        <w:rPr>
          <w:sz w:val="16"/>
        </w:rPr>
        <w:t xml:space="preserve">“So I hope that </w:t>
      </w:r>
      <w:r w:rsidRPr="00424360">
        <w:rPr>
          <w:rStyle w:val="StyleUnderline"/>
        </w:rPr>
        <w:t>everybody will kind of lock arms</w:t>
      </w:r>
      <w:r w:rsidRPr="00FA7168">
        <w:rPr>
          <w:sz w:val="16"/>
        </w:rPr>
        <w:t xml:space="preserve">,” he said. “We're going to have some divisions in here, and </w:t>
      </w:r>
      <w:r w:rsidRPr="00424360">
        <w:rPr>
          <w:rStyle w:val="StyleUnderline"/>
        </w:rPr>
        <w:t>we're going to have to negotiate</w:t>
      </w:r>
      <w:r w:rsidRPr="00FA7168">
        <w:rPr>
          <w:sz w:val="16"/>
        </w:rPr>
        <w:t xml:space="preserve">, and </w:t>
      </w:r>
      <w:r w:rsidRPr="00424360">
        <w:rPr>
          <w:rStyle w:val="StyleUnderline"/>
        </w:rPr>
        <w:t>both sides are probably going to have to give up a little bit in order to get where we need to go.”</w:t>
      </w:r>
    </w:p>
    <w:p w14:paraId="14E43715" w14:textId="77777777" w:rsidR="00293AD0" w:rsidRPr="00C25D37" w:rsidRDefault="00293AD0" w:rsidP="00293AD0">
      <w:r w:rsidRPr="00C25D37">
        <w:t>Supplemental surge?</w:t>
      </w:r>
    </w:p>
    <w:p w14:paraId="1221DADA" w14:textId="77777777" w:rsidR="00293AD0" w:rsidRPr="00FA7168" w:rsidRDefault="00293AD0" w:rsidP="00293AD0">
      <w:pPr>
        <w:rPr>
          <w:sz w:val="16"/>
        </w:rPr>
      </w:pPr>
      <w:r w:rsidRPr="00424360">
        <w:rPr>
          <w:rStyle w:val="StyleUnderline"/>
        </w:rPr>
        <w:t xml:space="preserve">The budget deal </w:t>
      </w:r>
      <w:r w:rsidRPr="00FA7168">
        <w:rPr>
          <w:sz w:val="16"/>
        </w:rPr>
        <w:t xml:space="preserve">covers so-called base budgets, but </w:t>
      </w:r>
      <w:r w:rsidRPr="00424360">
        <w:rPr>
          <w:rStyle w:val="StyleUnderline"/>
        </w:rPr>
        <w:t>allows for the possibility of emergency spending</w:t>
      </w:r>
      <w:r w:rsidRPr="00FA7168">
        <w:rPr>
          <w:sz w:val="16"/>
        </w:rPr>
        <w:t>. That creates the prospect of defense spending going up even higher in fiscal 2024 than the budget framework prescribes.</w:t>
      </w:r>
    </w:p>
    <w:p w14:paraId="37D595D8" w14:textId="77777777" w:rsidR="00293AD0" w:rsidRPr="00FA7168" w:rsidRDefault="00293AD0" w:rsidP="00293AD0">
      <w:pPr>
        <w:rPr>
          <w:sz w:val="16"/>
          <w:szCs w:val="16"/>
        </w:rPr>
      </w:pPr>
      <w:r w:rsidRPr="00FA7168">
        <w:rPr>
          <w:sz w:val="16"/>
          <w:szCs w:val="16"/>
        </w:rPr>
        <w:t>The Senate Armed Services Committee’s draft National Defense Authorization Act, which the panel approved last week, hews to the $886.3 billion total set in the budget deal, as does the House’s newly minted version.</w:t>
      </w:r>
    </w:p>
    <w:p w14:paraId="17E23F3C" w14:textId="77777777" w:rsidR="00293AD0" w:rsidRPr="00FA7168" w:rsidRDefault="00293AD0" w:rsidP="00293AD0">
      <w:pPr>
        <w:rPr>
          <w:sz w:val="16"/>
        </w:rPr>
      </w:pPr>
      <w:r w:rsidRPr="00FA7168">
        <w:rPr>
          <w:sz w:val="16"/>
        </w:rPr>
        <w:t xml:space="preserve">However, the </w:t>
      </w:r>
      <w:r w:rsidRPr="00C814D7">
        <w:rPr>
          <w:rStyle w:val="StyleUnderline"/>
        </w:rPr>
        <w:t>Senate Armed Services Committee approved an amendment to its bill calling for more defense spending than the budget deal prescribes</w:t>
      </w:r>
      <w:r w:rsidRPr="00FA7168">
        <w:rPr>
          <w:sz w:val="16"/>
        </w:rPr>
        <w:t>.</w:t>
      </w:r>
    </w:p>
    <w:p w14:paraId="5DA0AA60" w14:textId="77777777" w:rsidR="00293AD0" w:rsidRPr="00FA7168" w:rsidRDefault="00293AD0" w:rsidP="00293AD0">
      <w:pPr>
        <w:rPr>
          <w:sz w:val="16"/>
        </w:rPr>
      </w:pPr>
      <w:r w:rsidRPr="00FA7168">
        <w:rPr>
          <w:sz w:val="16"/>
        </w:rPr>
        <w:t>The panel’s “sense of the Senate” language, while not binding on the Biden administration, says “</w:t>
      </w:r>
      <w:r w:rsidRPr="00C814D7">
        <w:rPr>
          <w:rStyle w:val="StyleUnderline"/>
        </w:rPr>
        <w:t>there are growing national security concerns that require additional funds beyond the defense spending limit and urges the President to send emergency supplemental funding requests to address those concerns, to include continued support for Ukraine, additional munitions production, and additional naval vessels and combat vehicles</w:t>
      </w:r>
      <w:r w:rsidRPr="00FA7168">
        <w:rPr>
          <w:sz w:val="16"/>
        </w:rPr>
        <w:t xml:space="preserve">,” according to a committee summary. </w:t>
      </w:r>
    </w:p>
    <w:p w14:paraId="77B50CF3" w14:textId="77777777" w:rsidR="00293AD0" w:rsidRPr="00FA7168" w:rsidRDefault="00293AD0" w:rsidP="00293AD0">
      <w:pPr>
        <w:rPr>
          <w:sz w:val="16"/>
          <w:szCs w:val="16"/>
        </w:rPr>
      </w:pPr>
      <w:r w:rsidRPr="00FA7168">
        <w:rPr>
          <w:sz w:val="16"/>
          <w:szCs w:val="16"/>
        </w:rPr>
        <w:t xml:space="preserve">Such an emergency spending increase would affect either the fiscal 2023 budget or the fiscal 2024 total, depending on when it would be enacted. </w:t>
      </w:r>
    </w:p>
    <w:p w14:paraId="77BEAB94" w14:textId="77777777" w:rsidR="00293AD0" w:rsidRPr="00FA7168" w:rsidRDefault="00293AD0" w:rsidP="00293AD0">
      <w:pPr>
        <w:rPr>
          <w:sz w:val="16"/>
          <w:szCs w:val="16"/>
        </w:rPr>
      </w:pPr>
      <w:r w:rsidRPr="00FA7168">
        <w:rPr>
          <w:sz w:val="16"/>
          <w:szCs w:val="16"/>
        </w:rPr>
        <w:t>Congress has already allocated more than $35 billion for the Defense Department alone in fiscal 2023 to support Ukraine, part of an overall appropriations total surpassing $100 billion since Russia's February 2022 invasion.</w:t>
      </w:r>
    </w:p>
    <w:p w14:paraId="68C93CC8" w14:textId="77777777" w:rsidR="00293AD0" w:rsidRPr="00FA7168" w:rsidRDefault="00293AD0" w:rsidP="00293AD0">
      <w:pPr>
        <w:rPr>
          <w:sz w:val="16"/>
        </w:rPr>
      </w:pPr>
      <w:r w:rsidRPr="00C814D7">
        <w:rPr>
          <w:rStyle w:val="StyleUnderline"/>
        </w:rPr>
        <w:t xml:space="preserve">Leaders of the defense oversight panels in both chambers want such a supplemental, </w:t>
      </w:r>
      <w:r w:rsidRPr="00FA7168">
        <w:rPr>
          <w:sz w:val="16"/>
        </w:rPr>
        <w:t xml:space="preserve">and the </w:t>
      </w:r>
      <w:r w:rsidRPr="00C814D7">
        <w:rPr>
          <w:rStyle w:val="StyleUnderline"/>
        </w:rPr>
        <w:t>party leaders in the Senate issued an unusual joint statement</w:t>
      </w:r>
      <w:r w:rsidRPr="00FA7168">
        <w:rPr>
          <w:sz w:val="16"/>
        </w:rPr>
        <w:t xml:space="preserve"> earlier this month </w:t>
      </w:r>
      <w:r w:rsidRPr="00C814D7">
        <w:rPr>
          <w:rStyle w:val="StyleUnderline"/>
        </w:rPr>
        <w:t>endorsing one</w:t>
      </w:r>
      <w:r w:rsidRPr="00FA7168">
        <w:rPr>
          <w:sz w:val="16"/>
        </w:rPr>
        <w:t xml:space="preserve"> too.</w:t>
      </w:r>
    </w:p>
    <w:p w14:paraId="0B2DB3C7" w14:textId="77777777" w:rsidR="00293AD0" w:rsidRPr="00C814D7" w:rsidRDefault="00293AD0" w:rsidP="00293AD0">
      <w:pPr>
        <w:rPr>
          <w:rStyle w:val="StyleUnderline"/>
        </w:rPr>
      </w:pPr>
      <w:r w:rsidRPr="00C814D7">
        <w:rPr>
          <w:rStyle w:val="StyleUnderline"/>
        </w:rPr>
        <w:t>By contrast</w:t>
      </w:r>
      <w:r w:rsidRPr="00FA7168">
        <w:rPr>
          <w:sz w:val="16"/>
        </w:rPr>
        <w:t xml:space="preserve">, House members </w:t>
      </w:r>
      <w:r w:rsidRPr="00347740">
        <w:rPr>
          <w:sz w:val="16"/>
        </w:rPr>
        <w:t xml:space="preserve">in </w:t>
      </w:r>
      <w:r w:rsidRPr="00347740">
        <w:rPr>
          <w:rStyle w:val="StyleUnderline"/>
        </w:rPr>
        <w:t>the Freedom Caucus</w:t>
      </w:r>
      <w:r w:rsidRPr="00347740">
        <w:rPr>
          <w:sz w:val="16"/>
        </w:rPr>
        <w:t xml:space="preserve"> and others </w:t>
      </w:r>
      <w:r w:rsidRPr="00347740">
        <w:rPr>
          <w:rStyle w:val="StyleUnderline"/>
        </w:rPr>
        <w:t>oppose such a supplemental. Speaker</w:t>
      </w:r>
      <w:r w:rsidRPr="00347740">
        <w:rPr>
          <w:sz w:val="16"/>
        </w:rPr>
        <w:t xml:space="preserve"> Kevin </w:t>
      </w:r>
      <w:r w:rsidRPr="00347740">
        <w:rPr>
          <w:rStyle w:val="StyleUnderline"/>
        </w:rPr>
        <w:t>McCarthy</w:t>
      </w:r>
      <w:r w:rsidRPr="00347740">
        <w:rPr>
          <w:sz w:val="16"/>
        </w:rPr>
        <w:t>, R-Calif., ap</w:t>
      </w:r>
      <w:r w:rsidRPr="00347740">
        <w:rPr>
          <w:rStyle w:val="StyleUnderline"/>
        </w:rPr>
        <w:t>peared to oppose it too in an interview</w:t>
      </w:r>
      <w:r w:rsidRPr="00347740">
        <w:rPr>
          <w:sz w:val="16"/>
        </w:rPr>
        <w:t xml:space="preserve"> earlier this month with Punchbowl News </w:t>
      </w:r>
      <w:r w:rsidRPr="00347740">
        <w:rPr>
          <w:rStyle w:val="StyleUnderline"/>
        </w:rPr>
        <w:t>in which he said a defense supplemental is “not going anywhere.”</w:t>
      </w:r>
    </w:p>
    <w:p w14:paraId="73569B14" w14:textId="77777777" w:rsidR="00293AD0" w:rsidRPr="00347740" w:rsidRDefault="00293AD0" w:rsidP="00293AD0">
      <w:pPr>
        <w:rPr>
          <w:rStyle w:val="Emphasis"/>
        </w:rPr>
      </w:pPr>
      <w:r w:rsidRPr="00347740">
        <w:t>D</w:t>
      </w:r>
      <w:r w:rsidRPr="00347740">
        <w:rPr>
          <w:rStyle w:val="StyleUnderline"/>
        </w:rPr>
        <w:t>espite the</w:t>
      </w:r>
      <w:r w:rsidRPr="00C814D7">
        <w:rPr>
          <w:rStyle w:val="StyleUnderline"/>
        </w:rPr>
        <w:t xml:space="preserve"> definitive sound of that </w:t>
      </w:r>
      <w:r w:rsidRPr="00347740">
        <w:rPr>
          <w:rStyle w:val="StyleUnderline"/>
        </w:rPr>
        <w:t>statement</w:t>
      </w:r>
      <w:r w:rsidRPr="00C814D7">
        <w:rPr>
          <w:rStyle w:val="StyleUnderline"/>
          <w:highlight w:val="cyan"/>
        </w:rPr>
        <w:t xml:space="preserve">, McCarthy </w:t>
      </w:r>
      <w:r w:rsidRPr="00347740">
        <w:rPr>
          <w:rStyle w:val="StyleUnderline"/>
        </w:rPr>
        <w:t>appeared</w:t>
      </w:r>
      <w:r w:rsidRPr="00C814D7">
        <w:rPr>
          <w:rStyle w:val="StyleUnderline"/>
        </w:rPr>
        <w:t xml:space="preserve"> to </w:t>
      </w:r>
      <w:r w:rsidRPr="00C814D7">
        <w:rPr>
          <w:rStyle w:val="StyleUnderline"/>
          <w:highlight w:val="cyan"/>
        </w:rPr>
        <w:t>allow</w:t>
      </w:r>
      <w:r w:rsidRPr="00C814D7">
        <w:rPr>
          <w:rStyle w:val="StyleUnderline"/>
        </w:rPr>
        <w:t xml:space="preserve"> for the possibility of </w:t>
      </w:r>
      <w:r w:rsidRPr="00C814D7">
        <w:rPr>
          <w:rStyle w:val="StyleUnderline"/>
          <w:highlight w:val="cyan"/>
        </w:rPr>
        <w:t xml:space="preserve">enacting emergency defense money </w:t>
      </w:r>
      <w:r w:rsidRPr="00347740">
        <w:rPr>
          <w:rStyle w:val="Emphasis"/>
          <w:highlight w:val="cyan"/>
        </w:rPr>
        <w:t>if it is part of regular appropriations bills.</w:t>
      </w:r>
      <w:r w:rsidRPr="00347740">
        <w:rPr>
          <w:rStyle w:val="Emphasis"/>
        </w:rPr>
        <w:t xml:space="preserve"> </w:t>
      </w:r>
    </w:p>
    <w:p w14:paraId="5C883A89" w14:textId="77777777" w:rsidR="00293AD0" w:rsidRPr="00FA7168" w:rsidRDefault="00293AD0" w:rsidP="00293AD0">
      <w:pPr>
        <w:rPr>
          <w:sz w:val="16"/>
        </w:rPr>
      </w:pPr>
      <w:r w:rsidRPr="00FA7168">
        <w:rPr>
          <w:sz w:val="16"/>
        </w:rPr>
        <w:t>“</w:t>
      </w:r>
      <w:r w:rsidRPr="00C814D7">
        <w:rPr>
          <w:rStyle w:val="StyleUnderline"/>
        </w:rPr>
        <w:t>We will go through the appropriations process and we will do the numbers that we just agreed to</w:t>
      </w:r>
      <w:r w:rsidRPr="00FA7168">
        <w:rPr>
          <w:sz w:val="16"/>
        </w:rPr>
        <w:t>,” he said, referring to the debt limit deal.</w:t>
      </w:r>
    </w:p>
    <w:p w14:paraId="713A85BD" w14:textId="77777777" w:rsidR="00293AD0" w:rsidRPr="00C25D37" w:rsidRDefault="00293AD0" w:rsidP="00293AD0">
      <w:r w:rsidRPr="00C25D37">
        <w:t>What they agreed to in that arrangement was caps on only nonemergency spending, as Schumer and McConnell noted in their statement.</w:t>
      </w:r>
    </w:p>
    <w:p w14:paraId="6D299A0B" w14:textId="77777777" w:rsidR="00293AD0" w:rsidRPr="00C814D7" w:rsidRDefault="00293AD0" w:rsidP="00293AD0">
      <w:pPr>
        <w:rPr>
          <w:rStyle w:val="StyleUnderline"/>
        </w:rPr>
      </w:pPr>
      <w:r w:rsidRPr="00C25D37">
        <w:t>“</w:t>
      </w:r>
      <w:r w:rsidRPr="00C814D7">
        <w:rPr>
          <w:rStyle w:val="StyleUnderline"/>
          <w:highlight w:val="cyan"/>
        </w:rPr>
        <w:t>This debt</w:t>
      </w:r>
      <w:r w:rsidRPr="00C814D7">
        <w:rPr>
          <w:rStyle w:val="StyleUnderline"/>
        </w:rPr>
        <w:t xml:space="preserve"> ceiling </w:t>
      </w:r>
      <w:r w:rsidRPr="00C814D7">
        <w:rPr>
          <w:rStyle w:val="StyleUnderline"/>
          <w:highlight w:val="cyan"/>
        </w:rPr>
        <w:t>deal does nothing to limit the</w:t>
      </w:r>
      <w:r w:rsidRPr="00C814D7">
        <w:rPr>
          <w:rStyle w:val="StyleUnderline"/>
        </w:rPr>
        <w:t xml:space="preserve"> Senate’s </w:t>
      </w:r>
      <w:r w:rsidRPr="00C814D7">
        <w:rPr>
          <w:rStyle w:val="StyleUnderline"/>
          <w:highlight w:val="cyan"/>
        </w:rPr>
        <w:t xml:space="preserve">ability to appropriate emergency supplemental funds to </w:t>
      </w:r>
      <w:r w:rsidRPr="00347740">
        <w:rPr>
          <w:rStyle w:val="StyleUnderline"/>
        </w:rPr>
        <w:t xml:space="preserve">ensure </w:t>
      </w:r>
      <w:r w:rsidRPr="00347740">
        <w:rPr>
          <w:rStyle w:val="StyleUnderline"/>
          <w:highlight w:val="cyan"/>
        </w:rPr>
        <w:t xml:space="preserve">our military </w:t>
      </w:r>
      <w:r w:rsidRPr="00347740">
        <w:rPr>
          <w:rStyle w:val="StyleUnderline"/>
        </w:rPr>
        <w:t>capabilities are sufficient</w:t>
      </w:r>
      <w:r w:rsidRPr="00C814D7">
        <w:rPr>
          <w:rStyle w:val="StyleUnderline"/>
        </w:rPr>
        <w:t>,” the Senate leaders said.</w:t>
      </w:r>
    </w:p>
    <w:p w14:paraId="700797E5" w14:textId="77777777" w:rsidR="00293AD0" w:rsidRPr="00C25D37" w:rsidRDefault="00293AD0" w:rsidP="00293AD0">
      <w:r w:rsidRPr="00C25D37">
        <w:t>House cuts on table</w:t>
      </w:r>
    </w:p>
    <w:p w14:paraId="6E5B2ECA" w14:textId="77777777" w:rsidR="00293AD0" w:rsidRPr="00C814D7" w:rsidRDefault="00293AD0" w:rsidP="00293AD0">
      <w:pPr>
        <w:rPr>
          <w:rStyle w:val="StyleUnderline"/>
        </w:rPr>
      </w:pPr>
      <w:r w:rsidRPr="00C814D7">
        <w:rPr>
          <w:rStyle w:val="StyleUnderline"/>
        </w:rPr>
        <w:t>Even if the total amount for defense were somehow set at this point in the calendar, major unresolved funding questions loom.</w:t>
      </w:r>
    </w:p>
    <w:p w14:paraId="3B1EEC4D" w14:textId="77777777" w:rsidR="00293AD0" w:rsidRPr="00FA7168" w:rsidRDefault="00293AD0" w:rsidP="00293AD0">
      <w:pPr>
        <w:rPr>
          <w:sz w:val="16"/>
        </w:rPr>
      </w:pPr>
      <w:r w:rsidRPr="00C814D7">
        <w:rPr>
          <w:rStyle w:val="StyleUnderline"/>
        </w:rPr>
        <w:t xml:space="preserve">The House </w:t>
      </w:r>
      <w:r w:rsidRPr="00FA7168">
        <w:rPr>
          <w:sz w:val="16"/>
        </w:rPr>
        <w:t xml:space="preserve">Appropriations </w:t>
      </w:r>
      <w:r w:rsidRPr="00C814D7">
        <w:rPr>
          <w:rStyle w:val="StyleUnderline"/>
        </w:rPr>
        <w:t>Committee’s fiscal 2024 Defense money measure made several multibillion-dollar proposals</w:t>
      </w:r>
      <w:r w:rsidRPr="00FA7168">
        <w:rPr>
          <w:sz w:val="16"/>
        </w:rPr>
        <w:t>, both as a result of what the panel included in addition to the budget request and what it denied from the request.</w:t>
      </w:r>
    </w:p>
    <w:p w14:paraId="2C5C159F" w14:textId="77777777" w:rsidR="00293AD0" w:rsidRPr="00FA7168" w:rsidRDefault="00293AD0" w:rsidP="00293AD0">
      <w:pPr>
        <w:rPr>
          <w:sz w:val="16"/>
          <w:szCs w:val="16"/>
        </w:rPr>
      </w:pPr>
      <w:r w:rsidRPr="00FA7168">
        <w:rPr>
          <w:sz w:val="16"/>
          <w:szCs w:val="16"/>
        </w:rPr>
        <w:t xml:space="preserve">Senate appropriators are likely to completely or partially disagree with at least a few of these proposals. </w:t>
      </w:r>
    </w:p>
    <w:p w14:paraId="63B651D2" w14:textId="77777777" w:rsidR="00293AD0" w:rsidRPr="00FA7168" w:rsidRDefault="00293AD0" w:rsidP="00293AD0">
      <w:pPr>
        <w:rPr>
          <w:sz w:val="16"/>
          <w:szCs w:val="16"/>
        </w:rPr>
      </w:pPr>
      <w:r w:rsidRPr="00FA7168">
        <w:rPr>
          <w:sz w:val="16"/>
          <w:szCs w:val="16"/>
        </w:rPr>
        <w:t xml:space="preserve">First, consider a few top-dollar programs the House panel either didn’t fund or cut from the request. </w:t>
      </w:r>
    </w:p>
    <w:p w14:paraId="646DD60E" w14:textId="77777777" w:rsidR="00293AD0" w:rsidRPr="00FA7168" w:rsidRDefault="00293AD0" w:rsidP="00293AD0">
      <w:pPr>
        <w:rPr>
          <w:sz w:val="16"/>
          <w:szCs w:val="16"/>
        </w:rPr>
      </w:pPr>
      <w:r w:rsidRPr="00FA7168">
        <w:rPr>
          <w:sz w:val="16"/>
          <w:szCs w:val="16"/>
        </w:rPr>
        <w:t xml:space="preserve">House appropriators chose not to provide more money to keep building LPD 33, an amphibious transport dock ship that was not in the budget request but that the Marine Corps craves and the House and Senate NDAAs both approve. The Marine Corps commandant would like $1.7 billion for the ship in fiscal 2024. </w:t>
      </w:r>
    </w:p>
    <w:p w14:paraId="64B9BF16" w14:textId="77777777" w:rsidR="00293AD0" w:rsidRPr="00C814D7" w:rsidRDefault="00293AD0" w:rsidP="00293AD0">
      <w:pPr>
        <w:rPr>
          <w:rStyle w:val="StyleUnderline"/>
        </w:rPr>
      </w:pPr>
      <w:r w:rsidRPr="00C814D7">
        <w:rPr>
          <w:rStyle w:val="StyleUnderline"/>
        </w:rPr>
        <w:t>Senate appropriators — especially Susan Collins</w:t>
      </w:r>
      <w:r w:rsidRPr="00FA7168">
        <w:rPr>
          <w:sz w:val="16"/>
        </w:rPr>
        <w:t xml:space="preserve"> of Maine, the top Republican on the committee </w:t>
      </w:r>
      <w:r w:rsidRPr="00C814D7">
        <w:rPr>
          <w:rStyle w:val="StyleUnderline"/>
        </w:rPr>
        <w:t xml:space="preserve">— are keen to boost Navy ship procurements, including for so-called amphibs. </w:t>
      </w:r>
    </w:p>
    <w:p w14:paraId="44E48D54" w14:textId="77777777" w:rsidR="00293AD0" w:rsidRPr="00FA7168" w:rsidRDefault="00293AD0" w:rsidP="00293AD0">
      <w:pPr>
        <w:rPr>
          <w:sz w:val="16"/>
          <w:szCs w:val="16"/>
        </w:rPr>
      </w:pPr>
      <w:r w:rsidRPr="00FA7168">
        <w:rPr>
          <w:sz w:val="16"/>
          <w:szCs w:val="16"/>
        </w:rPr>
        <w:t xml:space="preserve">More broadly, the House committee denied $4 billion of the overall procurement request and moved the money elsewhere in the bill. For example, they nixed a request for fully $1.9 billion that the Pentagon wanted to set aside for bulk buys of components under multiyear munitions procurements. </w:t>
      </w:r>
    </w:p>
    <w:p w14:paraId="0F0E9D4B" w14:textId="77777777" w:rsidR="00293AD0" w:rsidRPr="00FA7168" w:rsidRDefault="00293AD0" w:rsidP="00293AD0">
      <w:pPr>
        <w:rPr>
          <w:sz w:val="16"/>
          <w:szCs w:val="16"/>
        </w:rPr>
      </w:pPr>
      <w:r w:rsidRPr="00FA7168">
        <w:rPr>
          <w:sz w:val="16"/>
          <w:szCs w:val="16"/>
        </w:rPr>
        <w:t xml:space="preserve">House appropriators also proposed reducing Defense Department civilian payroll accounts by $1 billion. </w:t>
      </w:r>
    </w:p>
    <w:p w14:paraId="3EB50E8D" w14:textId="77777777" w:rsidR="00293AD0" w:rsidRPr="00FA7168" w:rsidRDefault="00293AD0" w:rsidP="00293AD0">
      <w:pPr>
        <w:rPr>
          <w:sz w:val="16"/>
          <w:szCs w:val="16"/>
        </w:rPr>
      </w:pPr>
      <w:r w:rsidRPr="00FA7168">
        <w:rPr>
          <w:sz w:val="16"/>
          <w:szCs w:val="16"/>
        </w:rPr>
        <w:t>The House bill would also claw back $805 million in previously appropriated funds for a variety of programs. Senate appropriators will draw up their own list of these so-called rescissions.</w:t>
      </w:r>
    </w:p>
    <w:p w14:paraId="42FC1BED" w14:textId="77777777" w:rsidR="00293AD0" w:rsidRPr="00FA7168" w:rsidRDefault="00293AD0" w:rsidP="00293AD0">
      <w:pPr>
        <w:rPr>
          <w:sz w:val="16"/>
          <w:szCs w:val="16"/>
        </w:rPr>
      </w:pPr>
      <w:r w:rsidRPr="00FA7168">
        <w:rPr>
          <w:sz w:val="16"/>
          <w:szCs w:val="16"/>
        </w:rPr>
        <w:t xml:space="preserve">Senate appropriators may also not go along with a proposed $715 million cut in climate programs. </w:t>
      </w:r>
    </w:p>
    <w:p w14:paraId="5CC831BB" w14:textId="77777777" w:rsidR="00293AD0" w:rsidRPr="00FA7168" w:rsidRDefault="00293AD0" w:rsidP="00293AD0">
      <w:pPr>
        <w:rPr>
          <w:sz w:val="16"/>
          <w:szCs w:val="16"/>
        </w:rPr>
      </w:pPr>
      <w:r w:rsidRPr="00FA7168">
        <w:rPr>
          <w:sz w:val="16"/>
          <w:szCs w:val="16"/>
        </w:rPr>
        <w:t>Culture wars</w:t>
      </w:r>
    </w:p>
    <w:p w14:paraId="0728BC96" w14:textId="77777777" w:rsidR="00293AD0" w:rsidRPr="00FA7168" w:rsidRDefault="00293AD0" w:rsidP="00293AD0">
      <w:pPr>
        <w:rPr>
          <w:sz w:val="16"/>
        </w:rPr>
      </w:pPr>
      <w:r w:rsidRPr="00FA7168">
        <w:rPr>
          <w:sz w:val="16"/>
        </w:rPr>
        <w:t xml:space="preserve">Meanwhile, </w:t>
      </w:r>
      <w:r w:rsidRPr="00C814D7">
        <w:rPr>
          <w:rStyle w:val="StyleUnderline"/>
        </w:rPr>
        <w:t>House appropriators added money</w:t>
      </w:r>
      <w:r w:rsidRPr="00FA7168">
        <w:rPr>
          <w:sz w:val="16"/>
        </w:rPr>
        <w:t xml:space="preserve"> for a number of programs that their Senate colleagues may or may not agree with. </w:t>
      </w:r>
    </w:p>
    <w:p w14:paraId="40D77E50" w14:textId="77777777" w:rsidR="00293AD0" w:rsidRPr="00FA7168" w:rsidRDefault="00293AD0" w:rsidP="00293AD0">
      <w:pPr>
        <w:rPr>
          <w:sz w:val="16"/>
        </w:rPr>
      </w:pPr>
      <w:r w:rsidRPr="00347740">
        <w:rPr>
          <w:rStyle w:val="StyleUnderline"/>
          <w:highlight w:val="cyan"/>
        </w:rPr>
        <w:t xml:space="preserve">The House </w:t>
      </w:r>
      <w:r w:rsidRPr="00347740">
        <w:rPr>
          <w:rStyle w:val="StyleUnderline"/>
        </w:rPr>
        <w:t xml:space="preserve">Defense spending </w:t>
      </w:r>
      <w:r w:rsidRPr="00347740">
        <w:rPr>
          <w:rStyle w:val="StyleUnderline"/>
          <w:highlight w:val="cyan"/>
        </w:rPr>
        <w:t>bill would</w:t>
      </w:r>
      <w:r w:rsidRPr="00FA7168">
        <w:rPr>
          <w:sz w:val="16"/>
        </w:rPr>
        <w:t xml:space="preserve"> funnel fully $800 million into raises averaging 30 percent for junior enlisted military personnel next year. That boost would come in addition to the 5.2 percent across-the-board raise that the president requested for all uniformed personnel and civilians. </w:t>
      </w:r>
    </w:p>
    <w:p w14:paraId="2615A944" w14:textId="77777777" w:rsidR="00293AD0" w:rsidRPr="00C814D7" w:rsidRDefault="00293AD0" w:rsidP="00293AD0">
      <w:pPr>
        <w:rPr>
          <w:rStyle w:val="StyleUnderline"/>
        </w:rPr>
      </w:pPr>
      <w:r w:rsidRPr="00FA7168">
        <w:rPr>
          <w:sz w:val="16"/>
        </w:rPr>
        <w:t xml:space="preserve">And they would </w:t>
      </w:r>
      <w:r w:rsidRPr="00347740">
        <w:rPr>
          <w:rStyle w:val="StyleUnderline"/>
          <w:highlight w:val="cyan"/>
        </w:rPr>
        <w:t>create a $1 billion “hedge” fund to</w:t>
      </w:r>
      <w:r w:rsidRPr="00C814D7">
        <w:rPr>
          <w:rStyle w:val="StyleUnderline"/>
        </w:rPr>
        <w:t xml:space="preserve"> help </w:t>
      </w:r>
      <w:r w:rsidRPr="00347740">
        <w:rPr>
          <w:rStyle w:val="StyleUnderline"/>
          <w:highlight w:val="cyan"/>
        </w:rPr>
        <w:t>incubate cutting-edge military systems.</w:t>
      </w:r>
    </w:p>
    <w:p w14:paraId="280B6641" w14:textId="77777777" w:rsidR="00293AD0" w:rsidRPr="00FA7168" w:rsidRDefault="00293AD0" w:rsidP="00293AD0">
      <w:pPr>
        <w:rPr>
          <w:sz w:val="16"/>
        </w:rPr>
      </w:pPr>
      <w:r w:rsidRPr="00FA7168">
        <w:rPr>
          <w:sz w:val="16"/>
        </w:rPr>
        <w:t xml:space="preserve">“A hedge in this sense will </w:t>
      </w:r>
      <w:r w:rsidRPr="00C814D7">
        <w:rPr>
          <w:rStyle w:val="StyleUnderline"/>
        </w:rPr>
        <w:t>resource organizations capable of developing non-traditional solutions</w:t>
      </w:r>
      <w:r w:rsidRPr="00FA7168">
        <w:rPr>
          <w:sz w:val="16"/>
        </w:rPr>
        <w:t xml:space="preserve"> from non-traditional sources by intentionally taking calculated risks to incentivize positive, deliberate, accelerated change,” the committee’s report said. </w:t>
      </w:r>
    </w:p>
    <w:p w14:paraId="585E8934" w14:textId="77777777" w:rsidR="00293AD0" w:rsidRPr="00FA7168" w:rsidRDefault="00293AD0" w:rsidP="00293AD0">
      <w:pPr>
        <w:rPr>
          <w:sz w:val="16"/>
          <w:szCs w:val="16"/>
        </w:rPr>
      </w:pPr>
      <w:r w:rsidRPr="00FA7168">
        <w:rPr>
          <w:sz w:val="16"/>
          <w:szCs w:val="16"/>
        </w:rPr>
        <w:t xml:space="preserve">On top of those possible flashpoints, the House bill’s so-called culture war provisions — on abortion, LGBTQ issues, diversity and counterextremism programs and more — may also run afoul of the Senate. </w:t>
      </w:r>
    </w:p>
    <w:p w14:paraId="3DC27592" w14:textId="77777777" w:rsidR="00293AD0" w:rsidRPr="00FA7168" w:rsidRDefault="00293AD0" w:rsidP="00293AD0">
      <w:pPr>
        <w:rPr>
          <w:sz w:val="16"/>
          <w:szCs w:val="16"/>
        </w:rPr>
      </w:pPr>
      <w:r w:rsidRPr="00FA7168">
        <w:rPr>
          <w:sz w:val="16"/>
          <w:szCs w:val="16"/>
        </w:rPr>
        <w:t>And heated debate over these policies could gridlock the entire appropriations process.</w:t>
      </w:r>
    </w:p>
    <w:p w14:paraId="0507DCDC" w14:textId="77777777" w:rsidR="007E5A44" w:rsidRDefault="007E5A44" w:rsidP="00BE50A7"/>
    <w:p w14:paraId="6689019F" w14:textId="3749DF0C" w:rsidR="007F3339" w:rsidRDefault="007F3339" w:rsidP="007F3339">
      <w:pPr>
        <w:pStyle w:val="Heading3"/>
      </w:pPr>
      <w:r>
        <w:t>1NR-</w:t>
      </w:r>
      <w:r w:rsidR="00087BE2">
        <w:t>-</w:t>
      </w:r>
      <w:r>
        <w:t>-I/L-</w:t>
      </w:r>
      <w:r w:rsidR="00087BE2">
        <w:t>-</w:t>
      </w:r>
      <w:r>
        <w:t>-AT: Republicans want Defense Hikes</w:t>
      </w:r>
    </w:p>
    <w:p w14:paraId="31101564" w14:textId="77777777" w:rsidR="007F3339" w:rsidRDefault="007F3339" w:rsidP="007F3339"/>
    <w:p w14:paraId="511174FE" w14:textId="77777777" w:rsidR="007F3339" w:rsidRPr="00162BAD" w:rsidRDefault="007F3339" w:rsidP="007F3339">
      <w:pPr>
        <w:pStyle w:val="Heading4"/>
      </w:pPr>
      <w:r>
        <w:t xml:space="preserve">A. The I/L is about the spending bill </w:t>
      </w:r>
      <w:r>
        <w:rPr>
          <w:i/>
        </w:rPr>
        <w:t xml:space="preserve">failing, </w:t>
      </w:r>
      <w:r>
        <w:t xml:space="preserve">R’s can’t make a carveout for Defense, it’s </w:t>
      </w:r>
      <w:r w:rsidRPr="00162BAD">
        <w:rPr>
          <w:i/>
          <w:u w:val="single"/>
        </w:rPr>
        <w:t>automatic</w:t>
      </w:r>
      <w:r>
        <w:t xml:space="preserve"> and </w:t>
      </w:r>
      <w:r w:rsidRPr="00162BAD">
        <w:rPr>
          <w:i/>
          <w:u w:val="single"/>
        </w:rPr>
        <w:t>across the board</w:t>
      </w:r>
      <w:r>
        <w:rPr>
          <w:i/>
          <w:u w:val="single"/>
        </w:rPr>
        <w:t xml:space="preserve">, </w:t>
      </w:r>
      <w:r w:rsidRPr="00162BAD">
        <w:t xml:space="preserve">that’s </w:t>
      </w:r>
      <w:r>
        <w:t>1NC Emma.</w:t>
      </w:r>
    </w:p>
    <w:p w14:paraId="25C2220C" w14:textId="77777777" w:rsidR="007F3339" w:rsidRDefault="007F3339" w:rsidP="007F3339"/>
    <w:p w14:paraId="23A0DDCF" w14:textId="77777777" w:rsidR="007F3339" w:rsidRDefault="007F3339" w:rsidP="007F3339">
      <w:pPr>
        <w:pStyle w:val="Heading4"/>
      </w:pPr>
      <w:r>
        <w:t xml:space="preserve">B. The Freedom Caucus is comfortable with Defense Cuts </w:t>
      </w:r>
    </w:p>
    <w:p w14:paraId="6D6A118F" w14:textId="77777777" w:rsidR="007F3339" w:rsidRPr="007730CD" w:rsidRDefault="007F3339" w:rsidP="007F3339">
      <w:proofErr w:type="spellStart"/>
      <w:r w:rsidRPr="007730CD">
        <w:rPr>
          <w:b/>
          <w:bCs/>
          <w:sz w:val="24"/>
        </w:rPr>
        <w:t>Greve</w:t>
      </w:r>
      <w:proofErr w:type="spellEnd"/>
      <w:r w:rsidRPr="007730CD">
        <w:rPr>
          <w:b/>
          <w:bCs/>
          <w:sz w:val="24"/>
        </w:rPr>
        <w:t xml:space="preserve"> 1-23</w:t>
      </w:r>
      <w:r>
        <w:t xml:space="preserve"> </w:t>
      </w:r>
      <w:r w:rsidRPr="000850D4">
        <w:t>(</w:t>
      </w:r>
      <w:r>
        <w:t xml:space="preserve">Joan </w:t>
      </w:r>
      <w:proofErr w:type="spellStart"/>
      <w:r>
        <w:t>Greve</w:t>
      </w:r>
      <w:proofErr w:type="spellEnd"/>
      <w:r w:rsidRPr="000850D4">
        <w:t xml:space="preserve">, 1-23-2023, "How the US far right and progressives ended up agreeing on military spending cuts," </w:t>
      </w:r>
      <w:r>
        <w:t xml:space="preserve">The </w:t>
      </w:r>
      <w:r w:rsidRPr="000850D4">
        <w:t xml:space="preserve">Guardian, </w:t>
      </w:r>
      <w:r w:rsidRPr="007730CD">
        <w:t xml:space="preserve">Joan E </w:t>
      </w:r>
      <w:proofErr w:type="spellStart"/>
      <w:r w:rsidRPr="007730CD">
        <w:t>Greve</w:t>
      </w:r>
      <w:proofErr w:type="spellEnd"/>
      <w:r w:rsidRPr="007730CD">
        <w:t xml:space="preserve"> is a senior political reporter for Guardian US, based in Washington. </w:t>
      </w:r>
      <w:r w:rsidRPr="000850D4">
        <w:t>https://www.theguardian.com/us-news/2023/jan/23/defense-spending-cuts-military-budget-congress-far-right-progressives, accessed 6-28-2023)//</w:t>
      </w:r>
      <w:proofErr w:type="spellStart"/>
      <w:r w:rsidRPr="000850D4">
        <w:t>Prozes</w:t>
      </w:r>
      <w:proofErr w:type="spellEnd"/>
    </w:p>
    <w:p w14:paraId="1930801B" w14:textId="77777777" w:rsidR="007F3339" w:rsidRPr="00156A96" w:rsidRDefault="007F3339" w:rsidP="007F3339">
      <w:pPr>
        <w:rPr>
          <w:rStyle w:val="StyleUnderline"/>
          <w:sz w:val="18"/>
          <w:szCs w:val="18"/>
        </w:rPr>
      </w:pPr>
      <w:r w:rsidRPr="00156A96">
        <w:rPr>
          <w:rStyle w:val="StyleUnderline"/>
          <w:sz w:val="18"/>
          <w:szCs w:val="18"/>
        </w:rPr>
        <w:t xml:space="preserve">Progressives have recently found themselves in an unfamiliar position: in agreement with members of the hard-right </w:t>
      </w:r>
      <w:r w:rsidRPr="00F1463B">
        <w:rPr>
          <w:rStyle w:val="StyleUnderline"/>
          <w:highlight w:val="cyan"/>
        </w:rPr>
        <w:t>House Freedom Caucus.</w:t>
      </w:r>
    </w:p>
    <w:p w14:paraId="74AF4786" w14:textId="77777777" w:rsidR="007F3339" w:rsidRPr="00156A96" w:rsidRDefault="007F3339" w:rsidP="007F3339">
      <w:pPr>
        <w:rPr>
          <w:rStyle w:val="StyleUnderline"/>
          <w:sz w:val="18"/>
          <w:szCs w:val="18"/>
        </w:rPr>
      </w:pPr>
      <w:r w:rsidRPr="00156A96">
        <w:rPr>
          <w:sz w:val="18"/>
          <w:szCs w:val="18"/>
        </w:rPr>
        <w:t xml:space="preserve">Some of the latter </w:t>
      </w:r>
      <w:r w:rsidRPr="00156A96">
        <w:rPr>
          <w:rStyle w:val="StyleUnderline"/>
          <w:sz w:val="18"/>
          <w:szCs w:val="18"/>
        </w:rPr>
        <w:t xml:space="preserve">caucus’s members have recently </w:t>
      </w:r>
      <w:r w:rsidRPr="00F1463B">
        <w:rPr>
          <w:rStyle w:val="StyleUnderline"/>
          <w:highlight w:val="cyan"/>
        </w:rPr>
        <w:t>called for re-examining</w:t>
      </w:r>
      <w:r w:rsidRPr="00156A96">
        <w:rPr>
          <w:rStyle w:val="StyleUnderline"/>
          <w:sz w:val="18"/>
          <w:szCs w:val="18"/>
        </w:rPr>
        <w:t xml:space="preserve"> the amount of </w:t>
      </w:r>
      <w:r w:rsidRPr="00F1463B">
        <w:rPr>
          <w:rStyle w:val="StyleUnderline"/>
          <w:highlight w:val="cyan"/>
        </w:rPr>
        <w:t>money spent by the US</w:t>
      </w:r>
      <w:r w:rsidRPr="00F1463B">
        <w:rPr>
          <w:rStyle w:val="StyleUnderline"/>
          <w:sz w:val="18"/>
          <w:szCs w:val="18"/>
          <w:highlight w:val="cyan"/>
        </w:rPr>
        <w:t xml:space="preserve"> </w:t>
      </w:r>
      <w:r w:rsidRPr="00F1463B">
        <w:rPr>
          <w:rStyle w:val="StyleUnderline"/>
          <w:highlight w:val="cyan"/>
        </w:rPr>
        <w:t>military</w:t>
      </w:r>
      <w:r w:rsidRPr="00156A96">
        <w:rPr>
          <w:rStyle w:val="StyleUnderline"/>
          <w:sz w:val="18"/>
          <w:szCs w:val="18"/>
        </w:rPr>
        <w:t>, echoing demands that progressives have issued for years. Although progressives are clear-eyed about their ideological differences with “</w:t>
      </w:r>
      <w:r w:rsidRPr="00F1463B">
        <w:rPr>
          <w:rStyle w:val="StyleUnderline"/>
          <w:highlight w:val="cyan"/>
        </w:rPr>
        <w:t>America first” Republicans</w:t>
      </w:r>
      <w:r w:rsidRPr="00156A96">
        <w:rPr>
          <w:rStyle w:val="StyleUnderline"/>
          <w:sz w:val="18"/>
          <w:szCs w:val="18"/>
        </w:rPr>
        <w:t xml:space="preserve"> on foreign policy, they </w:t>
      </w:r>
      <w:r w:rsidRPr="00F1463B">
        <w:rPr>
          <w:rStyle w:val="StyleUnderline"/>
          <w:highlight w:val="cyan"/>
        </w:rPr>
        <w:t xml:space="preserve">encourage </w:t>
      </w:r>
      <w:r w:rsidRPr="00F1463B">
        <w:rPr>
          <w:rStyle w:val="StyleUnderline"/>
        </w:rPr>
        <w:t xml:space="preserve">a renewed </w:t>
      </w:r>
      <w:r w:rsidRPr="00F1463B">
        <w:rPr>
          <w:rStyle w:val="StyleUnderline"/>
          <w:highlight w:val="cyan"/>
        </w:rPr>
        <w:t>debate over the Pentagon’s budget.</w:t>
      </w:r>
    </w:p>
    <w:p w14:paraId="0357D6F8" w14:textId="77777777" w:rsidR="007F3339" w:rsidRPr="00156A96" w:rsidRDefault="007F3339" w:rsidP="007F3339">
      <w:pPr>
        <w:rPr>
          <w:sz w:val="18"/>
          <w:szCs w:val="18"/>
        </w:rPr>
      </w:pPr>
      <w:r w:rsidRPr="00156A96">
        <w:rPr>
          <w:sz w:val="18"/>
          <w:szCs w:val="18"/>
        </w:rPr>
        <w:t xml:space="preserve">“The idea that effective American foreign policy requires this [level of spending], I think, is not only wrong,” said Matt </w:t>
      </w:r>
      <w:proofErr w:type="spellStart"/>
      <w:r w:rsidRPr="00156A96">
        <w:rPr>
          <w:sz w:val="18"/>
          <w:szCs w:val="18"/>
        </w:rPr>
        <w:t>Duss</w:t>
      </w:r>
      <w:proofErr w:type="spellEnd"/>
      <w:r w:rsidRPr="00156A96">
        <w:rPr>
          <w:sz w:val="18"/>
          <w:szCs w:val="18"/>
        </w:rPr>
        <w:t>, a former foreign policy adviser to progressive senator Bernie Sanders, “it’s just absurd and unsustainable.” The Freedom Caucus reportedly pushed for spending cuts as part of their negotiations with Kevin McCarthy, who offered concessions to fellow Republicans to secure the House speakership earlier this month. One of those concessions involved a promise to cap fiscal year 2024 discretionary spending at fiscal year 2022 levels, after Republicans expressed outrage over the $1.76tn omnibus funding bill that Joe Biden signed into law last month.</w:t>
      </w:r>
    </w:p>
    <w:p w14:paraId="5BDEA229" w14:textId="77777777" w:rsidR="007F3339" w:rsidRPr="00156A96" w:rsidRDefault="007F3339" w:rsidP="007F3339">
      <w:pPr>
        <w:rPr>
          <w:rStyle w:val="StyleUnderline"/>
          <w:sz w:val="18"/>
          <w:szCs w:val="18"/>
        </w:rPr>
      </w:pPr>
      <w:r w:rsidRPr="00F1463B">
        <w:rPr>
          <w:rStyle w:val="StyleUnderline"/>
          <w:highlight w:val="cyan"/>
        </w:rPr>
        <w:t>If such</w:t>
      </w:r>
      <w:r w:rsidRPr="00F1463B">
        <w:rPr>
          <w:rStyle w:val="StyleUnderline"/>
        </w:rPr>
        <w:t xml:space="preserve"> a fiscal </w:t>
      </w:r>
      <w:r w:rsidRPr="00F1463B">
        <w:rPr>
          <w:rStyle w:val="StyleUnderline"/>
          <w:highlight w:val="cyan"/>
        </w:rPr>
        <w:t>policy were</w:t>
      </w:r>
      <w:r w:rsidRPr="00156A96">
        <w:rPr>
          <w:rStyle w:val="StyleUnderline"/>
          <w:sz w:val="18"/>
          <w:szCs w:val="18"/>
        </w:rPr>
        <w:t xml:space="preserve"> evenly </w:t>
      </w:r>
      <w:r w:rsidRPr="00F1463B">
        <w:rPr>
          <w:rStyle w:val="StyleUnderline"/>
          <w:highlight w:val="cyan"/>
        </w:rPr>
        <w:t>applied</w:t>
      </w:r>
      <w:r w:rsidRPr="00156A96">
        <w:rPr>
          <w:rStyle w:val="StyleUnderline"/>
          <w:sz w:val="18"/>
          <w:szCs w:val="18"/>
        </w:rPr>
        <w:t xml:space="preserve"> to all federal agencies, </w:t>
      </w:r>
      <w:r w:rsidRPr="00F1463B">
        <w:rPr>
          <w:rStyle w:val="StyleUnderline"/>
          <w:highlight w:val="cyan"/>
        </w:rPr>
        <w:t>the</w:t>
      </w:r>
      <w:r w:rsidRPr="00F1463B">
        <w:rPr>
          <w:rStyle w:val="StyleUnderline"/>
          <w:sz w:val="18"/>
          <w:szCs w:val="18"/>
          <w:highlight w:val="cyan"/>
        </w:rPr>
        <w:t xml:space="preserve"> </w:t>
      </w:r>
      <w:r w:rsidRPr="00F1463B">
        <w:rPr>
          <w:rStyle w:val="StyleUnderline"/>
          <w:highlight w:val="cyan"/>
        </w:rPr>
        <w:t>d</w:t>
      </w:r>
      <w:r w:rsidRPr="00156A96">
        <w:rPr>
          <w:rStyle w:val="StyleUnderline"/>
          <w:sz w:val="18"/>
          <w:szCs w:val="18"/>
        </w:rPr>
        <w:t xml:space="preserve">epartment </w:t>
      </w:r>
      <w:r w:rsidRPr="00F1463B">
        <w:rPr>
          <w:rStyle w:val="StyleUnderline"/>
          <w:highlight w:val="cyan"/>
        </w:rPr>
        <w:t>o</w:t>
      </w:r>
      <w:r w:rsidRPr="00156A96">
        <w:rPr>
          <w:rStyle w:val="StyleUnderline"/>
          <w:sz w:val="18"/>
          <w:szCs w:val="18"/>
        </w:rPr>
        <w:t xml:space="preserve">f </w:t>
      </w:r>
      <w:r w:rsidRPr="00F1463B">
        <w:rPr>
          <w:rStyle w:val="StyleUnderline"/>
          <w:highlight w:val="cyan"/>
        </w:rPr>
        <w:t>d</w:t>
      </w:r>
      <w:r w:rsidRPr="00156A96">
        <w:rPr>
          <w:rStyle w:val="StyleUnderline"/>
          <w:sz w:val="18"/>
          <w:szCs w:val="18"/>
        </w:rPr>
        <w:t xml:space="preserve">efense </w:t>
      </w:r>
      <w:r w:rsidRPr="00F1463B">
        <w:rPr>
          <w:rStyle w:val="StyleUnderline"/>
          <w:highlight w:val="cyan"/>
        </w:rPr>
        <w:t>would see its budget</w:t>
      </w:r>
      <w:r w:rsidRPr="00F1463B">
        <w:rPr>
          <w:rStyle w:val="StyleUnderline"/>
          <w:sz w:val="18"/>
          <w:szCs w:val="18"/>
          <w:highlight w:val="cyan"/>
        </w:rPr>
        <w:t xml:space="preserve"> </w:t>
      </w:r>
      <w:r w:rsidRPr="00F1463B">
        <w:rPr>
          <w:rStyle w:val="StyleUnderline"/>
          <w:highlight w:val="cyan"/>
        </w:rPr>
        <w:t>cut by $75bn</w:t>
      </w:r>
      <w:r w:rsidRPr="00156A96">
        <w:rPr>
          <w:rStyle w:val="StyleUnderline"/>
          <w:sz w:val="18"/>
          <w:szCs w:val="18"/>
        </w:rPr>
        <w:t xml:space="preserve"> compared with this fiscal year.</w:t>
      </w:r>
    </w:p>
    <w:p w14:paraId="06FFF656" w14:textId="77777777" w:rsidR="007F3339" w:rsidRPr="00F1463B" w:rsidRDefault="007F3339" w:rsidP="007F3339">
      <w:pPr>
        <w:rPr>
          <w:sz w:val="16"/>
          <w:szCs w:val="18"/>
        </w:rPr>
      </w:pPr>
      <w:r w:rsidRPr="00F1463B">
        <w:rPr>
          <w:sz w:val="16"/>
          <w:szCs w:val="18"/>
        </w:rPr>
        <w:t xml:space="preserve">That </w:t>
      </w:r>
      <w:r w:rsidRPr="00F1463B">
        <w:rPr>
          <w:rStyle w:val="StyleUnderline"/>
          <w:highlight w:val="cyan"/>
        </w:rPr>
        <w:t>possibility has</w:t>
      </w:r>
      <w:r w:rsidRPr="00156A96">
        <w:rPr>
          <w:rStyle w:val="StyleUnderline"/>
          <w:sz w:val="18"/>
          <w:szCs w:val="18"/>
        </w:rPr>
        <w:t xml:space="preserve"> simultaneously </w:t>
      </w:r>
      <w:r w:rsidRPr="00F1463B">
        <w:rPr>
          <w:rStyle w:val="StyleUnderline"/>
          <w:highlight w:val="cyan"/>
        </w:rPr>
        <w:t>sowed division among</w:t>
      </w:r>
      <w:r w:rsidRPr="00156A96">
        <w:rPr>
          <w:rStyle w:val="StyleUnderline"/>
          <w:sz w:val="18"/>
          <w:szCs w:val="18"/>
        </w:rPr>
        <w:t xml:space="preserve"> House </w:t>
      </w:r>
      <w:r w:rsidRPr="00F1463B">
        <w:rPr>
          <w:rStyle w:val="StyleUnderline"/>
          <w:highlight w:val="cyan"/>
        </w:rPr>
        <w:t>Republicans</w:t>
      </w:r>
      <w:r w:rsidRPr="00156A96">
        <w:rPr>
          <w:rStyle w:val="StyleUnderline"/>
          <w:sz w:val="18"/>
          <w:szCs w:val="18"/>
        </w:rPr>
        <w:t xml:space="preserve"> and attracted the interest of progressives. They hope the latest dust-up over the Pentagon’s budget will spark what they consider to be an overdue conversation over US defense spending</w:t>
      </w:r>
      <w:r w:rsidRPr="00F1463B">
        <w:rPr>
          <w:sz w:val="16"/>
          <w:szCs w:val="18"/>
        </w:rPr>
        <w:t xml:space="preserve">, which will hit a record </w:t>
      </w:r>
      <w:proofErr w:type="spellStart"/>
      <w:r w:rsidRPr="00F1463B">
        <w:rPr>
          <w:sz w:val="16"/>
          <w:szCs w:val="18"/>
        </w:rPr>
        <w:t>highof</w:t>
      </w:r>
      <w:proofErr w:type="spellEnd"/>
      <w:r w:rsidRPr="00F1463B">
        <w:rPr>
          <w:sz w:val="16"/>
          <w:szCs w:val="18"/>
        </w:rPr>
        <w:t xml:space="preserve"> $858bn this fiscal year.</w:t>
      </w:r>
    </w:p>
    <w:p w14:paraId="2499E2E3" w14:textId="77777777" w:rsidR="007F3339" w:rsidRPr="00F1463B" w:rsidRDefault="007F3339" w:rsidP="007F3339">
      <w:pPr>
        <w:rPr>
          <w:sz w:val="16"/>
          <w:szCs w:val="18"/>
        </w:rPr>
      </w:pPr>
      <w:r w:rsidRPr="00F1463B">
        <w:rPr>
          <w:rStyle w:val="StyleUnderline"/>
          <w:sz w:val="18"/>
          <w:szCs w:val="18"/>
        </w:rPr>
        <w:t xml:space="preserve">Among House Republicans, the </w:t>
      </w:r>
      <w:r w:rsidRPr="00F1463B">
        <w:rPr>
          <w:rStyle w:val="StyleUnderline"/>
        </w:rPr>
        <w:t>proposal to cut</w:t>
      </w:r>
      <w:r w:rsidRPr="00F1463B">
        <w:rPr>
          <w:rStyle w:val="StyleUnderline"/>
          <w:sz w:val="18"/>
          <w:szCs w:val="18"/>
        </w:rPr>
        <w:t xml:space="preserve"> the </w:t>
      </w:r>
      <w:r w:rsidRPr="00F1463B">
        <w:rPr>
          <w:rStyle w:val="StyleUnderline"/>
        </w:rPr>
        <w:t xml:space="preserve">Pentagon’s budget </w:t>
      </w:r>
      <w:r w:rsidRPr="00F1463B">
        <w:rPr>
          <w:rStyle w:val="StyleUnderline"/>
          <w:highlight w:val="cyan"/>
        </w:rPr>
        <w:t>has won</w:t>
      </w:r>
      <w:r w:rsidRPr="00156A96">
        <w:rPr>
          <w:rStyle w:val="StyleUnderline"/>
          <w:sz w:val="18"/>
          <w:szCs w:val="18"/>
        </w:rPr>
        <w:t xml:space="preserve"> some </w:t>
      </w:r>
      <w:r w:rsidRPr="00F1463B">
        <w:rPr>
          <w:rStyle w:val="StyleUnderline"/>
          <w:highlight w:val="cyan"/>
        </w:rPr>
        <w:t>support from far-right</w:t>
      </w:r>
      <w:r w:rsidRPr="00F1463B">
        <w:rPr>
          <w:rStyle w:val="StyleUnderline"/>
          <w:sz w:val="18"/>
          <w:szCs w:val="18"/>
          <w:highlight w:val="cyan"/>
        </w:rPr>
        <w:t xml:space="preserve"> </w:t>
      </w:r>
      <w:r w:rsidRPr="00F1463B">
        <w:rPr>
          <w:rStyle w:val="StyleUnderline"/>
          <w:highlight w:val="cyan"/>
        </w:rPr>
        <w:t>members</w:t>
      </w:r>
      <w:r w:rsidRPr="00156A96">
        <w:rPr>
          <w:rStyle w:val="StyleUnderline"/>
          <w:sz w:val="18"/>
          <w:szCs w:val="18"/>
        </w:rPr>
        <w:t xml:space="preserve"> who have embraced Donald Trump’s “America first” approach to foreign policy</w:t>
      </w:r>
      <w:r w:rsidRPr="00F1463B">
        <w:rPr>
          <w:sz w:val="16"/>
          <w:szCs w:val="18"/>
        </w:rPr>
        <w:t xml:space="preserve">. Speaking to Fox News this month, Congressman Matt </w:t>
      </w:r>
      <w:proofErr w:type="spellStart"/>
      <w:r w:rsidRPr="00F1463B">
        <w:rPr>
          <w:sz w:val="16"/>
          <w:szCs w:val="18"/>
        </w:rPr>
        <w:t>Gaetz</w:t>
      </w:r>
      <w:proofErr w:type="spellEnd"/>
      <w:r w:rsidRPr="00F1463B">
        <w:rPr>
          <w:sz w:val="16"/>
          <w:szCs w:val="18"/>
        </w:rPr>
        <w:t>, one of the Republican holdouts in the speakership battle, partly blamed the Pentagon’s large budget on America’s financial assistance to Ukraine amid its war against Russia.</w:t>
      </w:r>
    </w:p>
    <w:p w14:paraId="3EA1E74C" w14:textId="77777777" w:rsidR="007F3339" w:rsidRPr="00156A96" w:rsidRDefault="007F3339" w:rsidP="007F3339">
      <w:pPr>
        <w:rPr>
          <w:sz w:val="18"/>
          <w:szCs w:val="18"/>
        </w:rPr>
      </w:pPr>
      <w:r w:rsidRPr="00156A96">
        <w:rPr>
          <w:sz w:val="18"/>
          <w:szCs w:val="18"/>
        </w:rPr>
        <w:t xml:space="preserve">“We can defend this country and project power more efficiently and more effectively than we do,” </w:t>
      </w:r>
      <w:proofErr w:type="spellStart"/>
      <w:r w:rsidRPr="00156A96">
        <w:rPr>
          <w:sz w:val="18"/>
          <w:szCs w:val="18"/>
        </w:rPr>
        <w:t>Gaetz</w:t>
      </w:r>
      <w:proofErr w:type="spellEnd"/>
      <w:r w:rsidRPr="00156A96">
        <w:rPr>
          <w:sz w:val="18"/>
          <w:szCs w:val="18"/>
        </w:rPr>
        <w:t xml:space="preserve"> said. “How about we start with Ukraine?”</w:t>
      </w:r>
    </w:p>
    <w:p w14:paraId="6433175D" w14:textId="77777777" w:rsidR="007F3339" w:rsidRPr="00156A96" w:rsidRDefault="007F3339" w:rsidP="007F3339">
      <w:pPr>
        <w:rPr>
          <w:sz w:val="18"/>
          <w:szCs w:val="18"/>
        </w:rPr>
      </w:pPr>
      <w:r w:rsidRPr="00156A96">
        <w:rPr>
          <w:sz w:val="18"/>
          <w:szCs w:val="18"/>
        </w:rPr>
        <w:t>McCarthy himself previously promised that Republicans would not provide a “blank check” to Ukraine if they won back the House. But aid to Ukraine has continued to win bipartisan support in Congress.</w:t>
      </w:r>
    </w:p>
    <w:p w14:paraId="171432F0" w14:textId="77777777" w:rsidR="007F3339" w:rsidRPr="00156A96" w:rsidRDefault="007F3339" w:rsidP="007F3339">
      <w:pPr>
        <w:rPr>
          <w:sz w:val="18"/>
          <w:szCs w:val="18"/>
        </w:rPr>
      </w:pPr>
      <w:r w:rsidRPr="00156A96">
        <w:rPr>
          <w:sz w:val="18"/>
          <w:szCs w:val="18"/>
        </w:rPr>
        <w:t>“I do not see that money getting taken away from us,” Biden’s national security adviser, Jake Sullivan, said earlier this month. “It is there. It is rock solid through nearly all or all of 2023.”</w:t>
      </w:r>
    </w:p>
    <w:p w14:paraId="7CF2E718" w14:textId="77777777" w:rsidR="007F3339" w:rsidRPr="00F1463B" w:rsidRDefault="007F3339" w:rsidP="007F3339">
      <w:pPr>
        <w:rPr>
          <w:sz w:val="16"/>
          <w:szCs w:val="18"/>
        </w:rPr>
      </w:pPr>
      <w:r w:rsidRPr="00F1463B">
        <w:rPr>
          <w:rStyle w:val="StyleUnderline"/>
        </w:rPr>
        <w:t xml:space="preserve">McCarthy has </w:t>
      </w:r>
      <w:r w:rsidRPr="00F1463B">
        <w:rPr>
          <w:rStyle w:val="StyleUnderline"/>
          <w:highlight w:val="cyan"/>
        </w:rPr>
        <w:t>expressed openness to examining</w:t>
      </w:r>
      <w:r w:rsidRPr="00F1463B">
        <w:rPr>
          <w:rStyle w:val="StyleUnderline"/>
        </w:rPr>
        <w:t xml:space="preserve"> the </w:t>
      </w:r>
      <w:r w:rsidRPr="00F1463B">
        <w:rPr>
          <w:rStyle w:val="StyleUnderline"/>
          <w:highlight w:val="cyan"/>
        </w:rPr>
        <w:t>Pentagon’s budget, but</w:t>
      </w:r>
      <w:r w:rsidRPr="00F1463B">
        <w:rPr>
          <w:rStyle w:val="StyleUnderline"/>
        </w:rPr>
        <w:t xml:space="preserve"> the proposal </w:t>
      </w:r>
      <w:r w:rsidRPr="00F1463B">
        <w:rPr>
          <w:rStyle w:val="StyleUnderline"/>
          <w:highlight w:val="cyan"/>
        </w:rPr>
        <w:t>has stoked outrage among</w:t>
      </w:r>
      <w:r w:rsidRPr="00F1463B">
        <w:rPr>
          <w:rStyle w:val="StyleUnderline"/>
        </w:rPr>
        <w:t xml:space="preserve"> many of </w:t>
      </w:r>
      <w:r w:rsidRPr="00F1463B">
        <w:rPr>
          <w:rStyle w:val="StyleUnderline"/>
          <w:highlight w:val="cyan"/>
        </w:rPr>
        <w:t>the</w:t>
      </w:r>
      <w:r w:rsidRPr="00F1463B">
        <w:rPr>
          <w:rStyle w:val="StyleUnderline"/>
        </w:rPr>
        <w:t xml:space="preserve"> more </w:t>
      </w:r>
      <w:r w:rsidRPr="00F1463B">
        <w:rPr>
          <w:rStyle w:val="StyleUnderline"/>
          <w:highlight w:val="cyan"/>
        </w:rPr>
        <w:t>hawkish members of his conference</w:t>
      </w:r>
      <w:r w:rsidRPr="00F1463B">
        <w:rPr>
          <w:sz w:val="16"/>
          <w:szCs w:val="18"/>
        </w:rPr>
        <w:t>. Republican congressman Tony Gonzales of Texas cited the potential cuts to explain his opposition to the House rules package, saying he thought the proposal was a “horrible idea”.</w:t>
      </w:r>
    </w:p>
    <w:p w14:paraId="0D986F9E" w14:textId="77777777" w:rsidR="007F3339" w:rsidRPr="00156A96" w:rsidRDefault="007F3339" w:rsidP="007F3339">
      <w:pPr>
        <w:rPr>
          <w:sz w:val="18"/>
          <w:szCs w:val="18"/>
        </w:rPr>
      </w:pPr>
      <w:r w:rsidRPr="00156A96">
        <w:rPr>
          <w:sz w:val="18"/>
          <w:szCs w:val="18"/>
        </w:rPr>
        <w:t>“How am I going to look at our allies in the eye and say, I need you to increase your defense budget, but yet America is going to decrease ours?” Gonzales told CBS News.</w:t>
      </w:r>
    </w:p>
    <w:p w14:paraId="2BFEC974" w14:textId="77777777" w:rsidR="007F3339" w:rsidRPr="00F1463B" w:rsidRDefault="007F3339" w:rsidP="007F3339">
      <w:pPr>
        <w:rPr>
          <w:sz w:val="16"/>
          <w:szCs w:val="18"/>
        </w:rPr>
      </w:pPr>
      <w:r w:rsidRPr="00F1463B">
        <w:rPr>
          <w:sz w:val="16"/>
          <w:szCs w:val="18"/>
        </w:rPr>
        <w:t xml:space="preserve">While a number of House </w:t>
      </w:r>
      <w:r w:rsidRPr="00F1463B">
        <w:rPr>
          <w:rStyle w:val="StyleUnderline"/>
          <w:highlight w:val="cyan"/>
        </w:rPr>
        <w:t xml:space="preserve">Democrats have joined Gonzales in rejecting the idea of defense </w:t>
      </w:r>
      <w:r w:rsidRPr="00F1463B">
        <w:rPr>
          <w:rStyle w:val="StyleUnderline"/>
        </w:rPr>
        <w:t xml:space="preserve">spending </w:t>
      </w:r>
      <w:r w:rsidRPr="00F1463B">
        <w:rPr>
          <w:rStyle w:val="StyleUnderline"/>
          <w:highlight w:val="cyan"/>
        </w:rPr>
        <w:t>cuts</w:t>
      </w:r>
      <w:r w:rsidRPr="00F1463B">
        <w:rPr>
          <w:sz w:val="16"/>
          <w:szCs w:val="18"/>
        </w:rPr>
        <w:t>, the idea of reconsidering the Pentagon’s budget has long held sway with progressives. When Biden called for an increase in funding for the defense department last year, leaders of the Congressional Progressive Caucus attacked the proposal as “simply unacceptable”. Progressive activists and their congressional allies note that the US military has a larger budget than the next nine largest militaries combined and urged lawmakers to reallocate some of that funding to other needs, such as healthcare or education.</w:t>
      </w:r>
    </w:p>
    <w:p w14:paraId="7B64D695" w14:textId="77777777" w:rsidR="007F3339" w:rsidRDefault="007F3339" w:rsidP="002F1079"/>
    <w:p w14:paraId="5967A7FB" w14:textId="299AA799" w:rsidR="007765BA" w:rsidRDefault="007765BA" w:rsidP="007765BA">
      <w:pPr>
        <w:pStyle w:val="Heading3"/>
      </w:pPr>
      <w:r>
        <w:t>1NR</w:t>
      </w:r>
      <w:r w:rsidR="00087BE2">
        <w:t>---I/L---</w:t>
      </w:r>
      <w:r>
        <w:t>AT: Bill accounts for plan</w:t>
      </w:r>
    </w:p>
    <w:p w14:paraId="225EA9A0" w14:textId="0126CA3C" w:rsidR="007765BA" w:rsidRDefault="007765BA" w:rsidP="007765BA">
      <w:r>
        <w:t xml:space="preserve"> </w:t>
      </w:r>
    </w:p>
    <w:p w14:paraId="5C43E2DE" w14:textId="4D649E41" w:rsidR="007765BA" w:rsidRDefault="007765BA" w:rsidP="007765BA">
      <w:pPr>
        <w:pStyle w:val="Heading4"/>
      </w:pPr>
      <w:r>
        <w:t>It’s mathematically impossible – the government gets $910 billion in FY 2022 non-defense discretionary spending—to balance with the plan the budget would have to eliminate basically the entire government.</w:t>
      </w:r>
    </w:p>
    <w:p w14:paraId="1061F94A" w14:textId="166C2666" w:rsidR="007765BA" w:rsidRDefault="007765BA" w:rsidP="007765BA">
      <w:r w:rsidRPr="007765BA">
        <w:rPr>
          <w:b/>
          <w:bCs/>
          <w:sz w:val="24"/>
        </w:rPr>
        <w:t>CBO 23</w:t>
      </w:r>
      <w:r>
        <w:t xml:space="preserve"> </w:t>
      </w:r>
      <w:r w:rsidRPr="007765BA">
        <w:t>(</w:t>
      </w:r>
      <w:r>
        <w:t>Congressional Budget Office</w:t>
      </w:r>
      <w:r w:rsidRPr="007765BA">
        <w:t xml:space="preserve">, 3-28-2023, "Discretionary Spending in Fiscal Year 2022: An Infographic," </w:t>
      </w:r>
      <w:r>
        <w:t>Nonpartisan analysis for the US Supreme Court</w:t>
      </w:r>
      <w:r w:rsidRPr="007765BA">
        <w:t>, https://www.cbo.gov/publication/58890, accessed 7-1-2023)//</w:t>
      </w:r>
      <w:proofErr w:type="spellStart"/>
      <w:r w:rsidRPr="007765BA">
        <w:t>Prozes</w:t>
      </w:r>
      <w:proofErr w:type="spellEnd"/>
    </w:p>
    <w:p w14:paraId="72B06746" w14:textId="77777777" w:rsidR="007765BA" w:rsidRDefault="007765BA" w:rsidP="007765BA"/>
    <w:p w14:paraId="5F3C6F9E" w14:textId="2C92D9CA" w:rsidR="007765BA" w:rsidRPr="007765BA" w:rsidRDefault="007765BA" w:rsidP="007765BA">
      <w:r>
        <w:fldChar w:fldCharType="begin"/>
      </w:r>
      <w:r>
        <w:instrText xml:space="preserve"> INCLUDEPICTURE "https://www.cbo.gov/sites/default/files/2023-03/58890-Discretionary.png" \* MERGEFORMATINET </w:instrText>
      </w:r>
      <w:r>
        <w:fldChar w:fldCharType="separate"/>
      </w:r>
      <w:r>
        <w:rPr>
          <w:noProof/>
        </w:rPr>
        <w:drawing>
          <wp:inline distT="0" distB="0" distL="0" distR="0" wp14:anchorId="18B9E89C" wp14:editId="2F1D746D">
            <wp:extent cx="2336006" cy="4048760"/>
            <wp:effectExtent l="0" t="0" r="1270" b="2540"/>
            <wp:docPr id="191032678" name="Picture 2" descr="A picture containing text, font,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2678" name="Picture 2" descr="A picture containing text, font, diagram, design&#10;&#10;Description automatically generated"/>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337470" cy="4051298"/>
                    </a:xfrm>
                    <a:prstGeom prst="rect">
                      <a:avLst/>
                    </a:prstGeom>
                    <a:noFill/>
                    <a:ln>
                      <a:noFill/>
                    </a:ln>
                  </pic:spPr>
                </pic:pic>
              </a:graphicData>
            </a:graphic>
          </wp:inline>
        </w:drawing>
      </w:r>
      <w:r>
        <w:fldChar w:fldCharType="end"/>
      </w:r>
    </w:p>
    <w:p w14:paraId="511EB0E5" w14:textId="20408891" w:rsidR="00802873" w:rsidRPr="008C3464" w:rsidRDefault="00087BE2" w:rsidP="00802873">
      <w:pPr>
        <w:pStyle w:val="Heading3"/>
      </w:pPr>
      <w:r>
        <w:t>1NR---</w:t>
      </w:r>
      <w:r w:rsidR="00802873" w:rsidRPr="008C3464">
        <w:t>I/L---Shutdown</w:t>
      </w:r>
    </w:p>
    <w:p w14:paraId="6329C07F" w14:textId="77777777" w:rsidR="000E4294" w:rsidRDefault="000E4294" w:rsidP="000E4294"/>
    <w:p w14:paraId="51BAFAEE" w14:textId="77777777" w:rsidR="003549C2" w:rsidRDefault="003549C2" w:rsidP="003549C2">
      <w:pPr>
        <w:pStyle w:val="Heading4"/>
      </w:pPr>
      <w:r>
        <w:t>Plan causes the GOP to drive us to a gov shutdown</w:t>
      </w:r>
    </w:p>
    <w:p w14:paraId="0D395302" w14:textId="77777777" w:rsidR="003549C2" w:rsidRPr="00A96354" w:rsidRDefault="003549C2" w:rsidP="003549C2">
      <w:pPr>
        <w:rPr>
          <w:rFonts w:ascii="Times New Roman" w:eastAsia="Times New Roman" w:hAnsi="Times New Roman" w:cs="Times New Roman"/>
          <w:sz w:val="24"/>
        </w:rPr>
      </w:pPr>
      <w:r w:rsidRPr="00A96354">
        <w:t>John T</w:t>
      </w:r>
      <w:r>
        <w:t xml:space="preserve"> </w:t>
      </w:r>
      <w:r w:rsidRPr="00A96354">
        <w:rPr>
          <w:rStyle w:val="Style13ptBold"/>
        </w:rPr>
        <w:t>Bennett</w:t>
      </w:r>
      <w:r w:rsidRPr="00A96354">
        <w:t>,</w:t>
      </w:r>
      <w:r>
        <w:t xml:space="preserve"> </w:t>
      </w:r>
      <w:r w:rsidRPr="00A96354">
        <w:rPr>
          <w:rStyle w:val="Style13ptBold"/>
        </w:rPr>
        <w:t>23</w:t>
      </w:r>
      <w:r>
        <w:t>,</w:t>
      </w:r>
      <w:r w:rsidRPr="00A96354">
        <w:t xml:space="preserve"> 6-15-2023, Editor-at-Large for CQ Roll Call, "</w:t>
      </w:r>
      <w:r w:rsidRPr="00A96354">
        <w:rPr>
          <w:rStyle w:val="Emphasis"/>
        </w:rPr>
        <w:t>Jeffries: GOP ‘driving us toward a government shutdown</w:t>
      </w:r>
      <w:r w:rsidRPr="00A96354">
        <w:t xml:space="preserve">’," Roll Call, https://rollcall.com/2023/06/15/jeffries-gop-driving-us-toward-a-government-shutdown/ /// </w:t>
      </w:r>
      <w:proofErr w:type="spellStart"/>
      <w:r w:rsidRPr="00A96354">
        <w:t>KirK</w:t>
      </w:r>
      <w:proofErr w:type="spellEnd"/>
    </w:p>
    <w:p w14:paraId="6B321F55" w14:textId="77777777" w:rsidR="003549C2" w:rsidRPr="00C1729D" w:rsidRDefault="003549C2" w:rsidP="003549C2">
      <w:pPr>
        <w:rPr>
          <w:rStyle w:val="StyleUnderline"/>
        </w:rPr>
      </w:pPr>
      <w:r w:rsidRPr="00A96354">
        <w:t>The top House Democrat on Thursday warned some Republicans are “</w:t>
      </w:r>
      <w:r w:rsidRPr="002F1079">
        <w:rPr>
          <w:rStyle w:val="Emphasis"/>
        </w:rPr>
        <w:t>driving us toward a government shutdown</w:t>
      </w:r>
      <w:r w:rsidRPr="00A96354">
        <w:rPr>
          <w:rStyle w:val="StyleUnderline"/>
        </w:rPr>
        <w:t>” and called the majority’s most conservative bloc “</w:t>
      </w:r>
      <w:r w:rsidRPr="00A96354">
        <w:rPr>
          <w:rStyle w:val="Emphasis"/>
        </w:rPr>
        <w:t>irresponsible individuals</w:t>
      </w:r>
      <w:r w:rsidRPr="00A96354">
        <w:t>.”</w:t>
      </w:r>
      <w:r>
        <w:t xml:space="preserve"> </w:t>
      </w:r>
      <w:r w:rsidRPr="00A96354">
        <w:t xml:space="preserve">Some House Freedom Caucus members and their far-right allies </w:t>
      </w:r>
      <w:r w:rsidRPr="00A96354">
        <w:rPr>
          <w:rStyle w:val="StyleUnderline"/>
        </w:rPr>
        <w:t>last week shut down the chamber floor after opposing a rule for several bills they supported over frustrations about the debt and spending deal Speaker</w:t>
      </w:r>
      <w:r>
        <w:rPr>
          <w:rStyle w:val="StyleUnderline"/>
        </w:rPr>
        <w:t xml:space="preserve"> </w:t>
      </w:r>
      <w:hyperlink r:id="rId119" w:tgtFrame="_blank" w:tooltip="Click to view member info in a new window" w:history="1">
        <w:r w:rsidRPr="00A96354">
          <w:rPr>
            <w:rStyle w:val="StyleUnderline"/>
          </w:rPr>
          <w:t>Kevin McCarthy</w:t>
        </w:r>
      </w:hyperlink>
      <w:r w:rsidRPr="00A96354">
        <w:rPr>
          <w:rStyle w:val="StyleUnderline"/>
        </w:rPr>
        <w:t>, R-Calif., reached with President Joe Biden. The 11 rebels relented Monday evening, but not before the speaker agreed to craft most fiscal 2024 appropriations bills at fiscal 2022 spending levels.</w:t>
      </w:r>
      <w:r>
        <w:rPr>
          <w:rStyle w:val="StyleUnderline"/>
        </w:rPr>
        <w:t xml:space="preserve"> </w:t>
      </w:r>
      <w:r w:rsidRPr="00A96354">
        <w:t>Senate appropriators intend to write their versions of the same bills to spending caps set by the McCarthy-Biden deal at fiscal 2023 levels. The possibility that conservatives would move to boot McCarthy from the speakership if he seeks to send Biden bills that spend more than 2022 toplines is</w:t>
      </w:r>
      <w:r>
        <w:t xml:space="preserve"> </w:t>
      </w:r>
      <w:hyperlink r:id="rId120" w:history="1">
        <w:r w:rsidRPr="00A96354">
          <w:rPr>
            <w:rStyle w:val="Hyperlink"/>
          </w:rPr>
          <w:t>prompting government shutdown fears</w:t>
        </w:r>
      </w:hyperlink>
      <w:r w:rsidRPr="00A96354">
        <w:t>.</w:t>
      </w:r>
      <w:r>
        <w:t xml:space="preserve"> </w:t>
      </w:r>
      <w:r w:rsidRPr="00A96354">
        <w:t>“We're going to see how the Appropriations Committee ends in terms of its process and it's our view that a resolution was reached and was voted on in a bipartisan way,” Minority Leader</w:t>
      </w:r>
      <w:r>
        <w:t xml:space="preserve"> </w:t>
      </w:r>
      <w:hyperlink r:id="rId121" w:tgtFrame="_blank" w:tooltip="Click to view member info in a new window" w:history="1">
        <w:r w:rsidRPr="00A96354">
          <w:rPr>
            <w:rStyle w:val="Hyperlink"/>
          </w:rPr>
          <w:t>Hakeem Jeffries</w:t>
        </w:r>
      </w:hyperlink>
      <w:r>
        <w:t xml:space="preserve"> </w:t>
      </w:r>
      <w:r w:rsidRPr="00A96354">
        <w:t>said of the McCarthy-Biden debt and spending package.</w:t>
      </w:r>
      <w:r>
        <w:t xml:space="preserve"> </w:t>
      </w:r>
      <w:r w:rsidRPr="00A96354">
        <w:t>“And at the end of the day, any spending agreement that is arrived at by the end of the year has to be consistent with the resolution of the default process — otherwise, what was it all for?” said Jeffries, his voice rising. “Why did we try avoiding a default to make sure that America pays its bills with a topline spending agreement? What was it all for? Because now all we're engaging in is right-wing theater designed to jam extreme, painful cuts down the throats of the American people. And Democrats will not let it happen.”</w:t>
      </w:r>
      <w:r>
        <w:t xml:space="preserve"> </w:t>
      </w:r>
      <w:r w:rsidRPr="00A96354">
        <w:t xml:space="preserve">But the conservative bloc, and other House Republicans, see a major federal spending addiction. </w:t>
      </w:r>
      <w:r w:rsidRPr="00A96354">
        <w:rPr>
          <w:rStyle w:val="StyleUnderline"/>
        </w:rPr>
        <w:t xml:space="preserve">Some House GOP members who expressed frustrations with the rebels also said this week that McCarthy should have pressed Biden harder to ensure their compromise package actually cut spending, rather than mostly holding it stable. Rep. </w:t>
      </w:r>
      <w:hyperlink r:id="rId122" w:tgtFrame="_blank" w:tooltip="Click to view member info in a new window" w:history="1">
        <w:r w:rsidRPr="00A96354">
          <w:rPr>
            <w:rStyle w:val="StyleUnderline"/>
          </w:rPr>
          <w:t>Nancy Mace</w:t>
        </w:r>
      </w:hyperlink>
      <w:r w:rsidRPr="00A96354">
        <w:rPr>
          <w:rStyle w:val="StyleUnderline"/>
        </w:rPr>
        <w:t xml:space="preserve"> said Tuesday the deal the speaker cut with the president was “a bunch of bulls**t.” “I mean, seriously … if you say you're going to make a cut, then make them put that in writing,” the South Carolina Republican said in a brief interview.</w:t>
      </w:r>
      <w:r w:rsidRPr="00A96354">
        <w:t xml:space="preserve"> “And this bill was not a cut. And so what I think is, if I'm correct, they'll go through the appropriations process, and then in the Senate, and it’ll come back and it won’t be what we said it was going to be. … </w:t>
      </w:r>
      <w:r w:rsidRPr="00A96354">
        <w:rPr>
          <w:rStyle w:val="StyleUnderline"/>
        </w:rPr>
        <w:t>It certainly creates a problem.</w:t>
      </w:r>
      <w:r w:rsidRPr="00A96354">
        <w:t>”</w:t>
      </w:r>
      <w:r>
        <w:t xml:space="preserve"> </w:t>
      </w:r>
      <w:r w:rsidRPr="00A96354">
        <w:t>Jeffries looks at some Republicans and sees members for whom “</w:t>
      </w:r>
      <w:r w:rsidRPr="002F1079">
        <w:rPr>
          <w:rStyle w:val="Emphasis"/>
        </w:rPr>
        <w:t>shutting down the government is in their DNA</w:t>
      </w:r>
      <w:r w:rsidRPr="00A96354">
        <w:rPr>
          <w:rStyle w:val="Emphasis"/>
        </w:rPr>
        <w:t>,</w:t>
      </w:r>
      <w:r w:rsidRPr="00A96354">
        <w:rPr>
          <w:rStyle w:val="StyleUnderline"/>
        </w:rPr>
        <w:t>” he said Thursday, calling them “irresponsible individuals.”</w:t>
      </w:r>
      <w:r>
        <w:t xml:space="preserve"> </w:t>
      </w:r>
      <w:r w:rsidRPr="00A96354">
        <w:t>“They don't care about government. And so what we see right now, taking place in the appropriations process</w:t>
      </w:r>
      <w:r w:rsidRPr="00C1729D">
        <w:rPr>
          <w:rStyle w:val="StyleUnderline"/>
        </w:rPr>
        <w:t>, is perhaps an effort by some</w:t>
      </w:r>
      <w:r w:rsidRPr="00C1729D">
        <w:rPr>
          <w:rStyle w:val="Emphasis"/>
        </w:rPr>
        <w:t xml:space="preserve"> extreme MAGA Republicans to drive us toward a government shutdown,</w:t>
      </w:r>
      <w:r w:rsidRPr="00A96354">
        <w:t>” Jeffries told reporters. “And that's a shame.”</w:t>
      </w:r>
      <w:r>
        <w:t xml:space="preserve"> </w:t>
      </w:r>
      <w:r w:rsidRPr="00A96354">
        <w:t>When some of the conservative rebels</w:t>
      </w:r>
      <w:r>
        <w:t xml:space="preserve"> </w:t>
      </w:r>
      <w:hyperlink r:id="rId123" w:history="1">
        <w:r w:rsidRPr="00A96354">
          <w:rPr>
            <w:rStyle w:val="Hyperlink"/>
          </w:rPr>
          <w:t>emerged from the kind of backroom meeting</w:t>
        </w:r>
      </w:hyperlink>
      <w:r>
        <w:t xml:space="preserve"> </w:t>
      </w:r>
      <w:r w:rsidRPr="00A96354">
        <w:t>on Monday evening with McCarthy, they were asked about prospects the appropriations process would cater to their demands of fiscal 2022 levels. “</w:t>
      </w:r>
      <w:r w:rsidRPr="00C1729D">
        <w:rPr>
          <w:rStyle w:val="StyleUnderline"/>
        </w:rPr>
        <w:t xml:space="preserve">It better,” Rep. </w:t>
      </w:r>
      <w:hyperlink r:id="rId124" w:tgtFrame="_blank" w:tooltip="Click to view member info in a new window" w:history="1">
        <w:r w:rsidRPr="00C1729D">
          <w:rPr>
            <w:rStyle w:val="StyleUnderline"/>
          </w:rPr>
          <w:t xml:space="preserve">Matt </w:t>
        </w:r>
        <w:proofErr w:type="spellStart"/>
        <w:r w:rsidRPr="00C1729D">
          <w:rPr>
            <w:rStyle w:val="StyleUnderline"/>
          </w:rPr>
          <w:t>Gaetz</w:t>
        </w:r>
        <w:proofErr w:type="spellEnd"/>
      </w:hyperlink>
      <w:r w:rsidRPr="00C1729D">
        <w:rPr>
          <w:rStyle w:val="StyleUnderline"/>
        </w:rPr>
        <w:t xml:space="preserve"> of Florida shot back.</w:t>
      </w:r>
      <w:r>
        <w:t xml:space="preserve"> </w:t>
      </w:r>
      <w:r w:rsidRPr="00A96354">
        <w:t>Jeffries' Thursday press conference came after the release of a budget plan from a larger GOP faction that would, among other things,</w:t>
      </w:r>
      <w:r>
        <w:t xml:space="preserve"> </w:t>
      </w:r>
      <w:hyperlink r:id="rId125" w:history="1">
        <w:r w:rsidRPr="00A96354">
          <w:rPr>
            <w:rStyle w:val="Hyperlink"/>
          </w:rPr>
          <w:t>gradually raise the age</w:t>
        </w:r>
      </w:hyperlink>
      <w:r>
        <w:t xml:space="preserve"> </w:t>
      </w:r>
      <w:r w:rsidRPr="00A96354">
        <w:t xml:space="preserve">at which future retirees could claim full Social Security benefits from 67 to 69. House Appropriations </w:t>
      </w:r>
      <w:r w:rsidRPr="00C1729D">
        <w:rPr>
          <w:rStyle w:val="StyleUnderline"/>
        </w:rPr>
        <w:t xml:space="preserve">Democrats this week also blasted their GOP colleagues for keeping a </w:t>
      </w:r>
      <w:hyperlink r:id="rId126" w:history="1">
        <w:r w:rsidRPr="00C1729D">
          <w:rPr>
            <w:rStyle w:val="StyleUnderline"/>
          </w:rPr>
          <w:t>bigger slice</w:t>
        </w:r>
      </w:hyperlink>
      <w:r w:rsidRPr="00C1729D">
        <w:rPr>
          <w:rStyle w:val="StyleUnderline"/>
        </w:rPr>
        <w:t xml:space="preserve"> of the fiscal 2024 earmark funding pie.</w:t>
      </w:r>
      <w:r>
        <w:t xml:space="preserve"> </w:t>
      </w:r>
      <w:r w:rsidRPr="00A96354">
        <w:t>And Jeffries was joined by Senate Majority Leader</w:t>
      </w:r>
      <w:r>
        <w:t xml:space="preserve"> </w:t>
      </w:r>
      <w:hyperlink r:id="rId127" w:tgtFrame="_blank" w:tooltip="Click to view member info in a new window" w:history="1">
        <w:r w:rsidRPr="00A96354">
          <w:rPr>
            <w:rStyle w:val="Hyperlink"/>
          </w:rPr>
          <w:t>Charles E. Schumer</w:t>
        </w:r>
      </w:hyperlink>
      <w:r w:rsidRPr="00A96354">
        <w:t>, D-N.Y., in criticizing a</w:t>
      </w:r>
      <w:r>
        <w:t xml:space="preserve"> </w:t>
      </w:r>
      <w:hyperlink r:id="rId128" w:history="1">
        <w:r w:rsidRPr="00A96354">
          <w:rPr>
            <w:rStyle w:val="Hyperlink"/>
          </w:rPr>
          <w:t>tax package</w:t>
        </w:r>
      </w:hyperlink>
      <w:r>
        <w:t xml:space="preserve"> </w:t>
      </w:r>
      <w:r w:rsidRPr="00A96354">
        <w:t>the Ways and Means Committee advanced this week on party-line votes.</w:t>
      </w:r>
      <w:r>
        <w:t xml:space="preserve"> </w:t>
      </w:r>
      <w:r w:rsidRPr="00A96354">
        <w:t xml:space="preserve">Deriding the </w:t>
      </w:r>
      <w:r w:rsidRPr="00C1729D">
        <w:rPr>
          <w:rStyle w:val="Emphasis"/>
        </w:rPr>
        <w:t>“GOP tax scam, part two</w:t>
      </w:r>
      <w:r w:rsidRPr="00A96354">
        <w:t xml:space="preserve">,” the top House Democrat described the package as </w:t>
      </w:r>
      <w:r w:rsidRPr="00C1729D">
        <w:rPr>
          <w:rStyle w:val="StyleUnderline"/>
        </w:rPr>
        <w:t>“legislation that will benefit billionaires and wealthy corporations, and continue this pattern of Republicans engaging in public policy that is designed to give major giveaways to those who are already not paying their fair share.”</w:t>
      </w:r>
      <w:r>
        <w:t xml:space="preserve"> </w:t>
      </w:r>
      <w:r w:rsidRPr="00A96354">
        <w:t>“There's no pathway toward finding common ground,” he said, dousing any potential for a bipartisan compromise, especially since the Ways and Means measures would have to clear the Democratic-run Senate and get Biden’s signature.</w:t>
      </w:r>
      <w:r>
        <w:t xml:space="preserve"> </w:t>
      </w:r>
      <w:r w:rsidRPr="00A96354">
        <w:t>The GOP-controlled committee’s bills would, among other things, raise the standard deduction, bring back tax breaks for corporations and nix tax credits for electric vehicles and other clean-energy items that Democrats enacted last Congress. The panel also is proposing to extend key parts of the 2017 tax overhaul that was enacted with no Democratic support and signed by President Donald Trump.</w:t>
      </w:r>
      <w:r>
        <w:t xml:space="preserve"> </w:t>
      </w:r>
      <w:r w:rsidRPr="00A96354">
        <w:t>Schumer on Thursday pointed to a White House</w:t>
      </w:r>
      <w:r>
        <w:t xml:space="preserve"> </w:t>
      </w:r>
      <w:hyperlink r:id="rId129" w:history="1">
        <w:r w:rsidRPr="00A96354">
          <w:rPr>
            <w:rStyle w:val="Hyperlink"/>
          </w:rPr>
          <w:t>roundtable</w:t>
        </w:r>
      </w:hyperlink>
      <w:r>
        <w:t xml:space="preserve"> </w:t>
      </w:r>
      <w:r w:rsidRPr="00A96354">
        <w:t>focused on eliminating so-called junk fees consumers pay as evidence of his party’s priorities. He contrasted that to Republicans “</w:t>
      </w:r>
      <w:r w:rsidRPr="00C1729D">
        <w:rPr>
          <w:rStyle w:val="StyleUnderline"/>
        </w:rPr>
        <w:t>cutting taxes for the very largest billion-dollar corporations,” adding: “Democrats want to focus on things ordinary families have to deal with every single day.”</w:t>
      </w:r>
    </w:p>
    <w:p w14:paraId="35C495FE" w14:textId="77777777" w:rsidR="003549C2" w:rsidRDefault="003549C2" w:rsidP="000E4294"/>
    <w:p w14:paraId="7DFDF566" w14:textId="0956D4AE" w:rsidR="00802873" w:rsidRPr="008C3464" w:rsidRDefault="00802873" w:rsidP="00802873">
      <w:pPr>
        <w:pStyle w:val="Heading4"/>
      </w:pPr>
      <w:r w:rsidRPr="008C3464">
        <w:t xml:space="preserve">Appropriation disagreements cause </w:t>
      </w:r>
      <w:r w:rsidRPr="008C3464">
        <w:rPr>
          <w:u w:val="single"/>
        </w:rPr>
        <w:t>prolonged</w:t>
      </w:r>
      <w:r w:rsidRPr="008C3464">
        <w:t xml:space="preserve"> shutdown</w:t>
      </w:r>
    </w:p>
    <w:p w14:paraId="12BC4C22" w14:textId="77777777" w:rsidR="00802873" w:rsidRPr="008C3464" w:rsidRDefault="00802873" w:rsidP="00802873">
      <w:r w:rsidRPr="008C3464">
        <w:rPr>
          <w:rStyle w:val="Style13ptBold"/>
        </w:rPr>
        <w:t>Prokop 1/6</w:t>
      </w:r>
      <w:r w:rsidRPr="008C3464">
        <w:t xml:space="preserve"> [Andrew; 1/6/2023; senior politics correspondent at Vox; “What Kevin McCarthy’s concessions to right-wingers would mean for a functioning Congress”; Vox; </w:t>
      </w:r>
      <w:hyperlink r:id="rId130" w:history="1">
        <w:r w:rsidRPr="008C3464">
          <w:rPr>
            <w:rStyle w:val="Hyperlink"/>
          </w:rPr>
          <w:t>https://www.vox.com/policy-and-politics/2023/1/5/23540554/kevin-mccarthy-speaker-offer-republicans-concessions</w:t>
        </w:r>
      </w:hyperlink>
      <w:r w:rsidRPr="008C3464">
        <w:t>; accessed 8/23/2023; Lowell-EL]</w:t>
      </w:r>
    </w:p>
    <w:p w14:paraId="5CC1746A" w14:textId="77777777" w:rsidR="00802873" w:rsidRPr="008C3464" w:rsidRDefault="00802873" w:rsidP="00802873">
      <w:pPr>
        <w:rPr>
          <w:sz w:val="16"/>
        </w:rPr>
      </w:pPr>
      <w:r w:rsidRPr="008C3464">
        <w:rPr>
          <w:highlight w:val="cyan"/>
          <w:u w:val="single"/>
        </w:rPr>
        <w:t>Congress funds the fed</w:t>
      </w:r>
      <w:r w:rsidRPr="008C3464">
        <w:rPr>
          <w:u w:val="single"/>
        </w:rPr>
        <w:t xml:space="preserve">eral government </w:t>
      </w:r>
      <w:r w:rsidRPr="008C3464">
        <w:rPr>
          <w:highlight w:val="cyan"/>
          <w:u w:val="single"/>
        </w:rPr>
        <w:t>by passing appropriations bills</w:t>
      </w:r>
      <w:r w:rsidRPr="008C3464">
        <w:rPr>
          <w:u w:val="single"/>
        </w:rPr>
        <w:t xml:space="preserve">, and </w:t>
      </w:r>
      <w:r w:rsidRPr="008C3464">
        <w:rPr>
          <w:b/>
          <w:bCs/>
          <w:highlight w:val="cyan"/>
          <w:u w:val="single"/>
        </w:rPr>
        <w:t>if they’re not passed on time, the government shuts down.</w:t>
      </w:r>
      <w:r w:rsidRPr="008C3464">
        <w:rPr>
          <w:sz w:val="16"/>
        </w:rPr>
        <w:t xml:space="preserve"> In theory, there should be 12 separate appropriations bills crafted to cover different departments of the government and voted on separately. But the most common recent practice under both parties has been for Congress to instead run up to the deadline, extend the deadline once or more via a “</w:t>
      </w:r>
      <w:hyperlink r:id="rId131" w:history="1">
        <w:r w:rsidRPr="008C3464">
          <w:rPr>
            <w:rStyle w:val="Hyperlink"/>
            <w:sz w:val="16"/>
          </w:rPr>
          <w:t>continuing resolution</w:t>
        </w:r>
      </w:hyperlink>
      <w:r w:rsidRPr="008C3464">
        <w:rPr>
          <w:sz w:val="16"/>
        </w:rPr>
        <w:t>” keeping the government open at status quo funding levels, and then pass one massive “omnibus” bill funding everything (as </w:t>
      </w:r>
      <w:hyperlink r:id="rId132" w:history="1">
        <w:r w:rsidRPr="008C3464">
          <w:rPr>
            <w:rStyle w:val="Hyperlink"/>
            <w:sz w:val="16"/>
          </w:rPr>
          <w:t>just happened last month</w:t>
        </w:r>
      </w:hyperlink>
      <w:r w:rsidRPr="008C3464">
        <w:rPr>
          <w:sz w:val="16"/>
        </w:rPr>
        <w:t>).</w:t>
      </w:r>
    </w:p>
    <w:p w14:paraId="049BEBF7" w14:textId="77777777" w:rsidR="00802873" w:rsidRPr="008C3464" w:rsidRDefault="00802873" w:rsidP="00802873">
      <w:pPr>
        <w:rPr>
          <w:sz w:val="16"/>
        </w:rPr>
      </w:pPr>
      <w:r w:rsidRPr="008C3464">
        <w:rPr>
          <w:highlight w:val="cyan"/>
          <w:u w:val="single"/>
        </w:rPr>
        <w:t>Conservatives</w:t>
      </w:r>
      <w:r w:rsidRPr="008C3464">
        <w:rPr>
          <w:u w:val="single"/>
        </w:rPr>
        <w:t xml:space="preserve"> who </w:t>
      </w:r>
      <w:r w:rsidRPr="008C3464">
        <w:rPr>
          <w:highlight w:val="cyan"/>
          <w:u w:val="single"/>
        </w:rPr>
        <w:t>want bigger cuts</w:t>
      </w:r>
      <w:r w:rsidRPr="008C3464">
        <w:rPr>
          <w:sz w:val="16"/>
        </w:rPr>
        <w:t xml:space="preserve"> to government spending have long griped about how much they hate the omnibus process, and, per </w:t>
      </w:r>
      <w:hyperlink r:id="rId133" w:history="1">
        <w:r w:rsidRPr="008C3464">
          <w:rPr>
            <w:rStyle w:val="Hyperlink"/>
            <w:sz w:val="16"/>
          </w:rPr>
          <w:t>Politico Playbook</w:t>
        </w:r>
      </w:hyperlink>
      <w:r w:rsidRPr="008C3464">
        <w:rPr>
          <w:sz w:val="16"/>
        </w:rPr>
        <w:t>, here’s what they might win from McCarthy:</w:t>
      </w:r>
    </w:p>
    <w:p w14:paraId="6CB813F5" w14:textId="77777777" w:rsidR="00802873" w:rsidRPr="008C3464" w:rsidRDefault="00802873" w:rsidP="00802873">
      <w:pPr>
        <w:rPr>
          <w:sz w:val="16"/>
        </w:rPr>
      </w:pPr>
      <w:r w:rsidRPr="008C3464">
        <w:rPr>
          <w:sz w:val="16"/>
        </w:rPr>
        <w:t xml:space="preserve">The brewing deal includes a </w:t>
      </w:r>
      <w:r w:rsidRPr="008C3464">
        <w:rPr>
          <w:highlight w:val="cyan"/>
          <w:u w:val="single"/>
        </w:rPr>
        <w:t>promise for standalone</w:t>
      </w:r>
      <w:r w:rsidRPr="008C3464">
        <w:rPr>
          <w:u w:val="single"/>
        </w:rPr>
        <w:t xml:space="preserve"> </w:t>
      </w:r>
      <w:r w:rsidRPr="008C3464">
        <w:rPr>
          <w:highlight w:val="cyan"/>
          <w:u w:val="single"/>
        </w:rPr>
        <w:t>votes</w:t>
      </w:r>
      <w:r w:rsidRPr="008C3464">
        <w:rPr>
          <w:u w:val="single"/>
        </w:rPr>
        <w:t xml:space="preserve"> on each of the 12 yearly appropriations bills</w:t>
      </w:r>
      <w:r w:rsidRPr="008C3464">
        <w:rPr>
          <w:sz w:val="16"/>
        </w:rPr>
        <w:t xml:space="preserve">, which would be </w:t>
      </w:r>
      <w:r w:rsidRPr="008C3464">
        <w:rPr>
          <w:u w:val="single"/>
        </w:rPr>
        <w:t>considered</w:t>
      </w:r>
      <w:r w:rsidRPr="008C3464">
        <w:rPr>
          <w:sz w:val="16"/>
        </w:rPr>
        <w:t xml:space="preserve"> under what is known as </w:t>
      </w:r>
      <w:r w:rsidRPr="008C3464">
        <w:rPr>
          <w:u w:val="single"/>
        </w:rPr>
        <w:t>an “open rule,”</w:t>
      </w:r>
      <w:r w:rsidRPr="008C3464">
        <w:rPr>
          <w:sz w:val="16"/>
        </w:rPr>
        <w:t xml:space="preserve"> allowing floor amendments to be offered by any lawmaker.</w:t>
      </w:r>
    </w:p>
    <w:p w14:paraId="6CE284CE" w14:textId="77777777" w:rsidR="00802873" w:rsidRPr="008C3464" w:rsidRDefault="00802873" w:rsidP="00802873">
      <w:pPr>
        <w:rPr>
          <w:b/>
          <w:bCs/>
          <w:u w:val="single"/>
        </w:rPr>
      </w:pPr>
      <w:r w:rsidRPr="008C3464">
        <w:rPr>
          <w:sz w:val="16"/>
        </w:rPr>
        <w:t xml:space="preserve">In theory, this would be a </w:t>
      </w:r>
      <w:r w:rsidRPr="008C3464">
        <w:rPr>
          <w:u w:val="single"/>
        </w:rPr>
        <w:t xml:space="preserve">big deal and </w:t>
      </w:r>
      <w:r w:rsidRPr="008C3464">
        <w:rPr>
          <w:highlight w:val="cyan"/>
          <w:u w:val="single"/>
        </w:rPr>
        <w:t>a dramatic change to how Congress</w:t>
      </w:r>
      <w:r w:rsidRPr="008C3464">
        <w:rPr>
          <w:u w:val="single"/>
        </w:rPr>
        <w:t xml:space="preserve"> has recently </w:t>
      </w:r>
      <w:r w:rsidRPr="008C3464">
        <w:rPr>
          <w:highlight w:val="cyan"/>
          <w:u w:val="single"/>
        </w:rPr>
        <w:t>worked</w:t>
      </w:r>
      <w:r w:rsidRPr="008C3464">
        <w:rPr>
          <w:sz w:val="16"/>
        </w:rPr>
        <w:t xml:space="preserve">. In practice, the </w:t>
      </w:r>
      <w:r w:rsidRPr="008C3464">
        <w:rPr>
          <w:b/>
          <w:bCs/>
          <w:highlight w:val="cyan"/>
          <w:u w:val="single"/>
        </w:rPr>
        <w:t>main effect would</w:t>
      </w:r>
      <w:r w:rsidRPr="008C3464">
        <w:rPr>
          <w:b/>
          <w:bCs/>
          <w:u w:val="single"/>
        </w:rPr>
        <w:t xml:space="preserve"> probably </w:t>
      </w:r>
      <w:r w:rsidRPr="008C3464">
        <w:rPr>
          <w:b/>
          <w:bCs/>
          <w:highlight w:val="cyan"/>
          <w:u w:val="single"/>
        </w:rPr>
        <w:t>be</w:t>
      </w:r>
      <w:r w:rsidRPr="008C3464">
        <w:rPr>
          <w:b/>
          <w:bCs/>
          <w:u w:val="single"/>
        </w:rPr>
        <w:t xml:space="preserve"> to make a </w:t>
      </w:r>
      <w:r w:rsidRPr="008C3464">
        <w:rPr>
          <w:b/>
          <w:bCs/>
          <w:sz w:val="36"/>
          <w:szCs w:val="36"/>
          <w:highlight w:val="cyan"/>
          <w:u w:val="single"/>
        </w:rPr>
        <w:t>prolonged government shutdown</w:t>
      </w:r>
      <w:r w:rsidRPr="008C3464">
        <w:rPr>
          <w:b/>
          <w:bCs/>
          <w:u w:val="single"/>
        </w:rPr>
        <w:t xml:space="preserve"> </w:t>
      </w:r>
      <w:r w:rsidRPr="008C3464">
        <w:rPr>
          <w:b/>
          <w:bCs/>
          <w:highlight w:val="cyan"/>
          <w:u w:val="single"/>
        </w:rPr>
        <w:t>or</w:t>
      </w:r>
      <w:r w:rsidRPr="008C3464">
        <w:rPr>
          <w:b/>
          <w:bCs/>
          <w:u w:val="single"/>
        </w:rPr>
        <w:t xml:space="preserve"> at least a series of </w:t>
      </w:r>
      <w:r w:rsidRPr="008C3464">
        <w:rPr>
          <w:b/>
          <w:bCs/>
          <w:highlight w:val="cyan"/>
          <w:u w:val="single"/>
        </w:rPr>
        <w:t>continuing resolutions</w:t>
      </w:r>
      <w:r w:rsidRPr="008C3464">
        <w:rPr>
          <w:b/>
          <w:bCs/>
          <w:u w:val="single"/>
        </w:rPr>
        <w:t xml:space="preserve"> preserving the status quo more likely.</w:t>
      </w:r>
    </w:p>
    <w:p w14:paraId="490DB4C4" w14:textId="77777777" w:rsidR="00802873" w:rsidRPr="008C3464" w:rsidRDefault="00802873" w:rsidP="00802873">
      <w:pPr>
        <w:rPr>
          <w:sz w:val="16"/>
        </w:rPr>
      </w:pPr>
      <w:r w:rsidRPr="008C3464">
        <w:rPr>
          <w:sz w:val="16"/>
        </w:rPr>
        <w:t xml:space="preserve">Putting together and </w:t>
      </w:r>
      <w:r w:rsidRPr="008C3464">
        <w:rPr>
          <w:highlight w:val="cyan"/>
          <w:u w:val="single"/>
        </w:rPr>
        <w:t>passing 12 appropriations bills</w:t>
      </w:r>
      <w:r w:rsidRPr="008C3464">
        <w:rPr>
          <w:u w:val="single"/>
        </w:rPr>
        <w:t xml:space="preserve"> through the House </w:t>
      </w:r>
      <w:r w:rsidRPr="008C3464">
        <w:rPr>
          <w:highlight w:val="cyan"/>
          <w:u w:val="single"/>
        </w:rPr>
        <w:t>would be</w:t>
      </w:r>
      <w:r w:rsidRPr="008C3464">
        <w:rPr>
          <w:u w:val="single"/>
        </w:rPr>
        <w:t xml:space="preserve"> quite difficult and </w:t>
      </w:r>
      <w:r w:rsidRPr="008C3464">
        <w:rPr>
          <w:highlight w:val="cyan"/>
          <w:u w:val="single"/>
        </w:rPr>
        <w:t>time-consuming</w:t>
      </w:r>
      <w:r w:rsidRPr="008C3464">
        <w:rPr>
          <w:u w:val="single"/>
        </w:rPr>
        <w:t xml:space="preserve"> under the best of circumstances.</w:t>
      </w:r>
      <w:r w:rsidRPr="008C3464">
        <w:rPr>
          <w:sz w:val="16"/>
        </w:rPr>
        <w:t xml:space="preserve"> If the goal is to get 218 of 222 Republicans to agree on government funding bills, that would be even more difficult. If it’s even possible to come up with such bills, they’d surely be quite conservative. And more amendments make things more chaotic. But then an agreement would have to be reached with the Democrat-controlled Senate as well before anything could be sent to President Biden’s desk for his signature. And remember, all this has to be done by September 30 or else a government shutdown ensues.</w:t>
      </w:r>
    </w:p>
    <w:p w14:paraId="2DDCACA1" w14:textId="77777777" w:rsidR="00802873" w:rsidRPr="008C3464" w:rsidRDefault="00802873" w:rsidP="00802873">
      <w:pPr>
        <w:rPr>
          <w:b/>
          <w:bCs/>
          <w:u w:val="single"/>
        </w:rPr>
      </w:pPr>
      <w:r w:rsidRPr="008C3464">
        <w:rPr>
          <w:sz w:val="16"/>
        </w:rPr>
        <w:t xml:space="preserve">So what happens when that deadline looms and the work isn’t done? A continuing resolution has been the typical answer, preserving the status quo while work and negotiations continue. </w:t>
      </w:r>
      <w:r w:rsidRPr="008C3464">
        <w:rPr>
          <w:b/>
          <w:bCs/>
          <w:u w:val="single"/>
        </w:rPr>
        <w:t xml:space="preserve">But </w:t>
      </w:r>
      <w:r w:rsidRPr="008C3464">
        <w:rPr>
          <w:b/>
          <w:bCs/>
          <w:highlight w:val="cyan"/>
          <w:u w:val="single"/>
        </w:rPr>
        <w:t>House conservatives might</w:t>
      </w:r>
      <w:r w:rsidRPr="008C3464">
        <w:rPr>
          <w:b/>
          <w:bCs/>
          <w:u w:val="single"/>
        </w:rPr>
        <w:t xml:space="preserve"> not go for that and might </w:t>
      </w:r>
      <w:r w:rsidRPr="008C3464">
        <w:rPr>
          <w:b/>
          <w:bCs/>
          <w:highlight w:val="cyan"/>
          <w:u w:val="single"/>
        </w:rPr>
        <w:t>prefer a shutdown fight</w:t>
      </w:r>
      <w:r w:rsidRPr="008C3464">
        <w:rPr>
          <w:b/>
          <w:bCs/>
          <w:u w:val="single"/>
        </w:rPr>
        <w:t xml:space="preserve"> instead.</w:t>
      </w:r>
    </w:p>
    <w:p w14:paraId="772D0ACA" w14:textId="77777777" w:rsidR="002F6EC4" w:rsidRPr="008C3464" w:rsidRDefault="002F6EC4" w:rsidP="00802873">
      <w:pPr>
        <w:rPr>
          <w:b/>
          <w:bCs/>
          <w:u w:val="single"/>
        </w:rPr>
      </w:pPr>
    </w:p>
    <w:p w14:paraId="1ED4307A" w14:textId="77777777" w:rsidR="002F6EC4" w:rsidRPr="008C3464" w:rsidRDefault="002F6EC4" w:rsidP="002F6EC4">
      <w:pPr>
        <w:pStyle w:val="Heading4"/>
      </w:pPr>
      <w:r w:rsidRPr="008C3464">
        <w:t xml:space="preserve">Further tensions between parties will cause a </w:t>
      </w:r>
      <w:r w:rsidRPr="008C3464">
        <w:rPr>
          <w:u w:val="single"/>
        </w:rPr>
        <w:t>government shutdown</w:t>
      </w:r>
      <w:r w:rsidRPr="008C3464">
        <w:t xml:space="preserve"> – that deals a heavy blow to the </w:t>
      </w:r>
      <w:r w:rsidRPr="008C3464">
        <w:rPr>
          <w:u w:val="single"/>
        </w:rPr>
        <w:t>broader economy</w:t>
      </w:r>
      <w:r w:rsidRPr="008C3464">
        <w:t xml:space="preserve"> </w:t>
      </w:r>
    </w:p>
    <w:p w14:paraId="4D5476E3" w14:textId="29D2B818" w:rsidR="002F6EC4" w:rsidRPr="008C3464" w:rsidRDefault="002F6EC4" w:rsidP="002F6EC4">
      <w:r w:rsidRPr="008C3464">
        <w:t xml:space="preserve">Ben </w:t>
      </w:r>
      <w:proofErr w:type="spellStart"/>
      <w:r w:rsidRPr="008C3464">
        <w:rPr>
          <w:rStyle w:val="Style13ptBold"/>
        </w:rPr>
        <w:t>Werschkul</w:t>
      </w:r>
      <w:proofErr w:type="spellEnd"/>
      <w:r w:rsidRPr="008C3464">
        <w:rPr>
          <w:rStyle w:val="Style13ptBold"/>
        </w:rPr>
        <w:t xml:space="preserve"> 6-17-23</w:t>
      </w:r>
      <w:r w:rsidRPr="008C3464">
        <w:t xml:space="preserve"> (Washington </w:t>
      </w:r>
      <w:proofErr w:type="spellStart"/>
      <w:r w:rsidRPr="008C3464">
        <w:t>Correspondant</w:t>
      </w:r>
      <w:proofErr w:type="spellEnd"/>
      <w:r w:rsidRPr="008C3464">
        <w:t xml:space="preserve"> for Yahoo Finance covering economic policy and the intersection of financial issues and the nation's capital. He has covered Washington for over 20, working previously at The New York Times and CNN. “Why the chances of a government shutdown this fall are already on the rise”, https://finance.yahoo.com/news/why-the-chances-of-a-government-shutdown-this-fall-are-already-on-the-rise-114911947.html?guce_referrer=aHR0cHM6Ly93d3cuZ29vZ2xlLmNvbS8&amp;guce_referrer_sig=AQAAAAtZp9-eUNwgcQ6lz4Gl1Ad_IY2jUAtBTvAFkAA1hEH5eozjM_mRfv7G1ZS89dMwoC0mb4eC_Hlez52iSCoFsP-QXjoHUN8ZPTqOV4fvwNnTuF_PowqipopM0bvgV5uz_bPmo7QwOPDrP9QUlckqmKnWfOmDXv-JVJyFJLSoFQnO&amp;guccounter=2)</w:t>
      </w:r>
      <w:r w:rsidR="007E5A44">
        <w:t>//AC</w:t>
      </w:r>
    </w:p>
    <w:p w14:paraId="3C61AFA4" w14:textId="77777777" w:rsidR="002F6EC4" w:rsidRPr="008C3464" w:rsidRDefault="002F6EC4" w:rsidP="002F6EC4">
      <w:pPr>
        <w:rPr>
          <w:u w:val="single"/>
        </w:rPr>
      </w:pPr>
      <w:r w:rsidRPr="008C3464">
        <w:rPr>
          <w:sz w:val="16"/>
        </w:rPr>
        <w:t xml:space="preserve">If anyone thought that the recent debt ceiling deal would mean any sort of reprieve from government spending brinkmanship, a deal cut this week by Kevin McCarthy has disabused those hopes. </w:t>
      </w:r>
      <w:r w:rsidRPr="008C3464">
        <w:rPr>
          <w:rStyle w:val="StyleUnderline"/>
        </w:rPr>
        <w:t>To try and move past a rebellion among his most conservative members, McCarthy agreed to a plan whereby the House will propose additional spending cuts in the months ahead during budget talks.</w:t>
      </w:r>
      <w:r w:rsidRPr="008C3464">
        <w:rPr>
          <w:sz w:val="16"/>
        </w:rPr>
        <w:t xml:space="preserve"> These cuts would be in addition to those agreed upon in the debt-ceiling deal Congress approved earlier this month. The move all but guarantees that partisan spending fights will continue to be Capitol Hill’s main output in 2023, with Democrats immediately rejecting the idea and pledging to block it. </w:t>
      </w:r>
      <w:r w:rsidRPr="008C3464">
        <w:rPr>
          <w:rStyle w:val="StyleUnderline"/>
        </w:rPr>
        <w:t xml:space="preserve">The months of fighting to come could have a host of consequences for a still fragile US economy </w:t>
      </w:r>
      <w:r w:rsidRPr="008C3464">
        <w:rPr>
          <w:sz w:val="16"/>
        </w:rPr>
        <w:t xml:space="preserve">even though a government default is now off the table until 2025. </w:t>
      </w:r>
      <w:r w:rsidRPr="008C3464">
        <w:rPr>
          <w:rStyle w:val="StyleUnderline"/>
        </w:rPr>
        <w:t xml:space="preserve">The chaos could be destabilizing to markets; both a possible government shutdown and mandatory spending cuts are waiting at the end of the road if the gridlock continues into the fall and winter. </w:t>
      </w:r>
      <w:r w:rsidRPr="008C3464">
        <w:rPr>
          <w:sz w:val="16"/>
        </w:rPr>
        <w:t xml:space="preserve">During a tense hearing this week, Rep. Rosa DeLauro (D-CT) said the recently enacted debt ceiling deal provided "a path to funding the United States government on time” and with minimal drama. But she quickly added that the path appears to be gone now, saying if McCarthy persists and "we disregard the law of the land, we all but guarantee a shutdown in October." Here are some of the major milestones to watch in the months ahead and </w:t>
      </w:r>
      <w:r w:rsidRPr="008C3464">
        <w:rPr>
          <w:rStyle w:val="StyleUnderline"/>
        </w:rPr>
        <w:t>some of the possible risks to the economy.</w:t>
      </w:r>
      <w:r w:rsidRPr="008C3464">
        <w:rPr>
          <w:sz w:val="16"/>
        </w:rPr>
        <w:t xml:space="preserve"> Phase 1: </w:t>
      </w:r>
      <w:r w:rsidRPr="008C3464">
        <w:rPr>
          <w:rStyle w:val="StyleUnderline"/>
        </w:rPr>
        <w:t>A messy appropriations process this summer</w:t>
      </w:r>
      <w:r w:rsidRPr="008C3464">
        <w:rPr>
          <w:sz w:val="16"/>
        </w:rPr>
        <w:t xml:space="preserve"> Much of the early focus will be on the House Appropriations Committee, led by Chairwoman Kay Granger (R-TX). Her committee will be charged with passing 12 different bills in the months ahead to set spending across an array of government operations like agriculture, education, homeland security and many more. </w:t>
      </w:r>
      <w:r w:rsidRPr="008C3464">
        <w:rPr>
          <w:rStyle w:val="StyleUnderline"/>
        </w:rPr>
        <w:t>This process - which was agreed to as part of the debt ceiling deal - is the key first step in the overall budget talks.</w:t>
      </w:r>
      <w:r w:rsidRPr="008C3464">
        <w:rPr>
          <w:sz w:val="16"/>
        </w:rPr>
        <w:t xml:space="preserve"> The issue is that McCarthy’s agreement means those House bills are now set to be considered at a lower level based on fiscal year 2022 spending. </w:t>
      </w:r>
      <w:r w:rsidRPr="008C3464">
        <w:rPr>
          <w:rStyle w:val="StyleUnderline"/>
        </w:rPr>
        <w:t>The result is that House Republicans are now looking for about $120 billion in additional cuts to government programs beyond those that were agreed to in the debt ceiling deal</w:t>
      </w:r>
      <w:r w:rsidRPr="008C3464">
        <w:rPr>
          <w:sz w:val="16"/>
        </w:rPr>
        <w:t xml:space="preserve">. Granger has said the Republican move is entirely legitimate and that the debt ceiling deal simply set “a ceiling, not a floor” on spending levels as Democrats on the panel like DeLauro have howled in protest. The Senate Appropriations Committee is led by Sen. Patty Murray (D-WA). It and the House committee will proceed in parallel hearings this summer to put forth their own proposals at spending levels agreed to in the deal, setting up for a clash in the fall as both sides try to iron out the differences. "The financial markets will have to watch this one," wrote Greg Valliere, the chief U.S. Policy Strategist at AGF Investments, in a note to clients this week of the drama to come. For his part, Speaker McCarthy has brushed aside the chances of permanent gridlock, telling reporters this week "you’ve got to be more positive." Phase 2: </w:t>
      </w:r>
      <w:r w:rsidRPr="008C3464">
        <w:rPr>
          <w:rStyle w:val="Emphasis"/>
        </w:rPr>
        <w:t>A possible government shutdown in the fall</w:t>
      </w:r>
      <w:r w:rsidRPr="008C3464">
        <w:rPr>
          <w:sz w:val="16"/>
        </w:rPr>
        <w:t xml:space="preserve"> The issue for plenty of observers is </w:t>
      </w:r>
      <w:r w:rsidRPr="008C3464">
        <w:rPr>
          <w:rStyle w:val="StyleUnderline"/>
        </w:rPr>
        <w:t>a possible government shutdown that could come on Oct. 1 without a bipartisan agreement.</w:t>
      </w:r>
      <w:r w:rsidRPr="008C3464">
        <w:rPr>
          <w:sz w:val="16"/>
        </w:rPr>
        <w:t xml:space="preserve"> If the differences in approach between the House and Senate persist,</w:t>
      </w:r>
      <w:r w:rsidRPr="008C3464">
        <w:rPr>
          <w:rStyle w:val="StyleUnderline"/>
        </w:rPr>
        <w:t xml:space="preserve"> the government could be faced with once again closing non-essential services this fall. "Shutdowns often pressure </w:t>
      </w:r>
      <w:r w:rsidRPr="008C3464">
        <w:rPr>
          <w:rStyle w:val="Emphasis"/>
        </w:rPr>
        <w:t>equity markets</w:t>
      </w:r>
      <w:r w:rsidRPr="008C3464">
        <w:rPr>
          <w:rStyle w:val="StyleUnderline"/>
        </w:rPr>
        <w:t>,</w:t>
      </w:r>
      <w:r w:rsidRPr="008C3464">
        <w:rPr>
          <w:sz w:val="16"/>
        </w:rPr>
        <w:t xml:space="preserve"> but only temporarily, as markets typically recover as soon as Washington emits signals of a deal to reopen the government," notes Brian Gardner, Stifel Chief Washington Policy Strategist, in his own note this week. </w:t>
      </w:r>
      <w:r w:rsidRPr="008C3464">
        <w:rPr>
          <w:rStyle w:val="Emphasis"/>
        </w:rPr>
        <w:t>The political risk</w:t>
      </w:r>
      <w:r w:rsidRPr="008C3464">
        <w:rPr>
          <w:rStyle w:val="StyleUnderline"/>
        </w:rPr>
        <w:t xml:space="preserve"> here, however, "is not currently priced into the markets" and could become much more front and center to investors and the economy in the fall</w:t>
      </w:r>
      <w:r w:rsidRPr="008C3464">
        <w:rPr>
          <w:sz w:val="16"/>
        </w:rPr>
        <w:t xml:space="preserve"> if there are no signs of compromise on the horizon, he added. In addition to a shutdown itself, </w:t>
      </w:r>
      <w:r w:rsidRPr="008C3464">
        <w:rPr>
          <w:rStyle w:val="StyleUnderline"/>
        </w:rPr>
        <w:t>there are an array of fiscal deadlines in the coming months and other important items on Congress’s do list - from reauthorizing the FAA to the farm bill</w:t>
      </w:r>
      <w:r w:rsidRPr="008C3464">
        <w:rPr>
          <w:sz w:val="16"/>
        </w:rPr>
        <w:t xml:space="preserve"> - </w:t>
      </w:r>
      <w:r w:rsidRPr="008C3464">
        <w:rPr>
          <w:rStyle w:val="StyleUnderline"/>
        </w:rPr>
        <w:t xml:space="preserve">that could get </w:t>
      </w:r>
      <w:r w:rsidRPr="008C3464">
        <w:rPr>
          <w:rStyle w:val="Emphasis"/>
        </w:rPr>
        <w:t>bottled up in a budget standoff</w:t>
      </w:r>
      <w:r w:rsidRPr="008C3464">
        <w:rPr>
          <w:rStyle w:val="StyleUnderline"/>
        </w:rPr>
        <w:t xml:space="preserve">. </w:t>
      </w:r>
      <w:r w:rsidRPr="008C3464">
        <w:rPr>
          <w:rStyle w:val="Emphasis"/>
        </w:rPr>
        <w:t>That chaos could spill into the broader economy.</w:t>
      </w:r>
    </w:p>
    <w:p w14:paraId="0A9C03DE" w14:textId="77777777" w:rsidR="002F6EC4" w:rsidRPr="008C3464" w:rsidRDefault="002F6EC4" w:rsidP="002F6EC4"/>
    <w:p w14:paraId="1E4D1499" w14:textId="77777777" w:rsidR="002F6EC4" w:rsidRPr="008C3464" w:rsidRDefault="002F6EC4" w:rsidP="002F6EC4">
      <w:pPr>
        <w:pStyle w:val="Heading4"/>
      </w:pPr>
      <w:r w:rsidRPr="008C3464">
        <w:t>Government shutdown weakens cybersecurity, allowing hackers to access classified information and acting as a signal for other nations to attack</w:t>
      </w:r>
    </w:p>
    <w:p w14:paraId="0E1BE6DC" w14:textId="7000595C" w:rsidR="002F6EC4" w:rsidRPr="008C3464" w:rsidRDefault="002F6EC4" w:rsidP="002F6EC4">
      <w:r w:rsidRPr="008C3464">
        <w:t xml:space="preserve">Laura </w:t>
      </w:r>
      <w:r w:rsidRPr="008C3464">
        <w:rPr>
          <w:rStyle w:val="Style13ptBold"/>
        </w:rPr>
        <w:t>Sydell 19</w:t>
      </w:r>
      <w:r w:rsidRPr="008C3464">
        <w:t xml:space="preserve"> (Reporter for Digital Culture on NPR, “Shutdown Makes Government Websites More Vulnerable To Hackers, Experts Say”, 1/20/19, https://www.npr.org/sections/thetwo-way/2019/01/20/686624330/shutdown-makes-government-websites-more-vulnerable-to-hackers-experts-say#:~:text=Shutdown%20Raises%20Cybersecurity%20Fears%20For%20Government%20Websites%20The%20longer%20the,long%20after%20the%20government%20reopens.</w:t>
      </w:r>
      <w:r w:rsidR="007E5A44">
        <w:t>)//AC</w:t>
      </w:r>
    </w:p>
    <w:p w14:paraId="5F743F04" w14:textId="77777777" w:rsidR="002F6EC4" w:rsidRPr="008C3464" w:rsidRDefault="002F6EC4" w:rsidP="002F6EC4">
      <w:pPr>
        <w:rPr>
          <w:u w:val="single"/>
        </w:rPr>
      </w:pPr>
      <w:r w:rsidRPr="008C3464">
        <w:rPr>
          <w:sz w:val="16"/>
        </w:rPr>
        <w:t xml:space="preserve">Several parts of the federal government have been shut down for about a month now, and </w:t>
      </w:r>
      <w:r w:rsidRPr="008C3464">
        <w:rPr>
          <w:rStyle w:val="StyleUnderline"/>
        </w:rPr>
        <w:t>cybersecurity professionals say government websites are becoming more vulnerable to security breaches each day the shutdown lasts.</w:t>
      </w:r>
    </w:p>
    <w:p w14:paraId="09A26608" w14:textId="77777777" w:rsidR="002F6EC4" w:rsidRPr="008C3464" w:rsidRDefault="002F6EC4" w:rsidP="002F6EC4">
      <w:pPr>
        <w:rPr>
          <w:sz w:val="16"/>
        </w:rPr>
      </w:pPr>
      <w:r w:rsidRPr="008C3464">
        <w:rPr>
          <w:sz w:val="16"/>
        </w:rPr>
        <w:t xml:space="preserve">Visitors to </w:t>
      </w:r>
      <w:r w:rsidRPr="008C3464">
        <w:rPr>
          <w:rStyle w:val="StyleUnderline"/>
        </w:rPr>
        <w:t>manufacturing.gov</w:t>
      </w:r>
      <w:r w:rsidRPr="008C3464">
        <w:rPr>
          <w:sz w:val="16"/>
        </w:rPr>
        <w:t xml:space="preserve">, for instance, are finding that the site </w:t>
      </w:r>
      <w:r w:rsidRPr="008C3464">
        <w:rPr>
          <w:rStyle w:val="StyleUnderline"/>
        </w:rPr>
        <w:t>has become unusable</w:t>
      </w:r>
      <w:r w:rsidRPr="008C3464">
        <w:rPr>
          <w:sz w:val="16"/>
        </w:rPr>
        <w:t xml:space="preserve"> — its </w:t>
      </w:r>
      <w:r w:rsidRPr="008C3464">
        <w:rPr>
          <w:rStyle w:val="StyleUnderline"/>
        </w:rPr>
        <w:t>information</w:t>
      </w:r>
      <w:r w:rsidRPr="008C3464">
        <w:rPr>
          <w:sz w:val="16"/>
        </w:rPr>
        <w:t xml:space="preserve"> about the manufacturing sector </w:t>
      </w:r>
      <w:r w:rsidRPr="008C3464">
        <w:rPr>
          <w:rStyle w:val="StyleUnderline"/>
        </w:rPr>
        <w:t>is no longer accessible</w:t>
      </w:r>
      <w:r w:rsidRPr="008C3464">
        <w:rPr>
          <w:sz w:val="16"/>
        </w:rPr>
        <w:t>. Instead, it features this message at the top of the homepage:</w:t>
      </w:r>
    </w:p>
    <w:p w14:paraId="3630F1C3" w14:textId="77777777" w:rsidR="002F6EC4" w:rsidRPr="008C3464" w:rsidRDefault="002F6EC4" w:rsidP="002F6EC4">
      <w:pPr>
        <w:rPr>
          <w:sz w:val="16"/>
          <w:szCs w:val="16"/>
        </w:rPr>
      </w:pPr>
      <w:r w:rsidRPr="008C3464">
        <w:rPr>
          <w:sz w:val="16"/>
          <w:szCs w:val="16"/>
        </w:rPr>
        <w:t>NOTICE: Due to a lapse in appropriations, Manufacturing.gov and all associated online activities will be unavailable until further notice.</w:t>
      </w:r>
    </w:p>
    <w:p w14:paraId="0EB789CE" w14:textId="77777777" w:rsidR="002F6EC4" w:rsidRPr="008C3464" w:rsidRDefault="002F6EC4" w:rsidP="002F6EC4">
      <w:pPr>
        <w:rPr>
          <w:sz w:val="16"/>
        </w:rPr>
      </w:pPr>
      <w:r w:rsidRPr="008C3464">
        <w:rPr>
          <w:sz w:val="16"/>
        </w:rPr>
        <w:t xml:space="preserve">Security certificates help keep websites secure, but last week the British security firm </w:t>
      </w:r>
      <w:proofErr w:type="spellStart"/>
      <w:r w:rsidRPr="008C3464">
        <w:rPr>
          <w:sz w:val="16"/>
        </w:rPr>
        <w:t>Netcraft</w:t>
      </w:r>
      <w:proofErr w:type="spellEnd"/>
      <w:r w:rsidRPr="008C3464">
        <w:rPr>
          <w:sz w:val="16"/>
        </w:rPr>
        <w:t xml:space="preserve"> reported that more than </w:t>
      </w:r>
      <w:r w:rsidRPr="008C3464">
        <w:rPr>
          <w:rStyle w:val="StyleUnderline"/>
        </w:rPr>
        <w:t>130 certificates used by U.S. government websites had expired</w:t>
      </w:r>
      <w:r w:rsidRPr="008C3464">
        <w:rPr>
          <w:sz w:val="16"/>
        </w:rPr>
        <w:t>.</w:t>
      </w:r>
    </w:p>
    <w:p w14:paraId="322E4DA6" w14:textId="77777777" w:rsidR="002F6EC4" w:rsidRPr="008C3464" w:rsidRDefault="002F6EC4" w:rsidP="002F6EC4">
      <w:pPr>
        <w:rPr>
          <w:sz w:val="16"/>
          <w:szCs w:val="16"/>
        </w:rPr>
      </w:pPr>
      <w:r w:rsidRPr="008C3464">
        <w:rPr>
          <w:sz w:val="16"/>
          <w:szCs w:val="16"/>
        </w:rPr>
        <w:t>These certificates make sure users know "this is really the government resource that I'm trying to access and not some bad guy," explains Dan Kaminsky, the chief scientist at the security firm White Ops.</w:t>
      </w:r>
    </w:p>
    <w:p w14:paraId="35659A6B" w14:textId="77777777" w:rsidR="002F6EC4" w:rsidRPr="008C3464" w:rsidRDefault="002F6EC4" w:rsidP="002F6EC4">
      <w:pPr>
        <w:rPr>
          <w:u w:val="single"/>
        </w:rPr>
      </w:pPr>
      <w:r w:rsidRPr="008C3464">
        <w:rPr>
          <w:sz w:val="16"/>
        </w:rPr>
        <w:t xml:space="preserve">The </w:t>
      </w:r>
      <w:r w:rsidRPr="008C3464">
        <w:rPr>
          <w:rStyle w:val="StyleUnderline"/>
        </w:rPr>
        <w:t>lack of a certificate makes it easier for a bad actor to trick you into going to a fake site</w:t>
      </w:r>
      <w:r w:rsidRPr="008C3464">
        <w:rPr>
          <w:sz w:val="16"/>
        </w:rPr>
        <w:t>. Even though there's a warning when you click on a site without an updated certificate, Kaminsky says, "</w:t>
      </w:r>
      <w:r w:rsidRPr="008C3464">
        <w:rPr>
          <w:rStyle w:val="StyleUnderline"/>
        </w:rPr>
        <w:t>people might get used to ignoring the browser warnings</w:t>
      </w:r>
      <w:r w:rsidRPr="008C3464">
        <w:rPr>
          <w:sz w:val="16"/>
        </w:rPr>
        <w:t>" because of the shutdown. "</w:t>
      </w:r>
      <w:r w:rsidRPr="008C3464">
        <w:rPr>
          <w:rStyle w:val="StyleUnderline"/>
        </w:rPr>
        <w:t>Then you think you're really walking into this site and you're really not."</w:t>
      </w:r>
    </w:p>
    <w:p w14:paraId="15E1CECB" w14:textId="77777777" w:rsidR="002F6EC4" w:rsidRPr="008C3464" w:rsidRDefault="002F6EC4" w:rsidP="002F6EC4">
      <w:pPr>
        <w:rPr>
          <w:sz w:val="16"/>
        </w:rPr>
      </w:pPr>
      <w:r w:rsidRPr="008C3464">
        <w:rPr>
          <w:sz w:val="16"/>
        </w:rPr>
        <w:t xml:space="preserve">He offers a worst-case scenario: </w:t>
      </w:r>
      <w:r w:rsidRPr="008C3464">
        <w:rPr>
          <w:rStyle w:val="StyleUnderline"/>
        </w:rPr>
        <w:t xml:space="preserve">Imagine if the security certificate was down for the Social Security Administration website and a bad actor set up a fake site. Someone could go to the bogus site, enter their password, and give the </w:t>
      </w:r>
      <w:r w:rsidRPr="008C3464">
        <w:rPr>
          <w:rStyle w:val="Emphasis"/>
        </w:rPr>
        <w:t>hackers access to personal information</w:t>
      </w:r>
      <w:r w:rsidRPr="008C3464">
        <w:rPr>
          <w:rStyle w:val="StyleUnderline"/>
        </w:rPr>
        <w:t>.</w:t>
      </w:r>
    </w:p>
    <w:p w14:paraId="12C70602" w14:textId="77777777" w:rsidR="002F6EC4" w:rsidRPr="008C3464" w:rsidRDefault="002F6EC4" w:rsidP="002F6EC4">
      <w:pPr>
        <w:rPr>
          <w:sz w:val="16"/>
        </w:rPr>
      </w:pPr>
      <w:r w:rsidRPr="008C3464">
        <w:rPr>
          <w:sz w:val="16"/>
        </w:rPr>
        <w:t xml:space="preserve">The </w:t>
      </w:r>
      <w:r w:rsidRPr="008C3464">
        <w:rPr>
          <w:rStyle w:val="StyleUnderline"/>
        </w:rPr>
        <w:t>shutdown also means there are fewer IT staff</w:t>
      </w:r>
      <w:r w:rsidRPr="008C3464">
        <w:rPr>
          <w:sz w:val="16"/>
        </w:rPr>
        <w:t xml:space="preserve"> on hand. For instance, around 2,000 employees — down from the usual 3,500 — are working at the Cybersecurity and Infrastructure Security Agency, one of the agencies leading the nation's </w:t>
      </w:r>
      <w:proofErr w:type="spellStart"/>
      <w:r w:rsidRPr="008C3464">
        <w:rPr>
          <w:sz w:val="16"/>
        </w:rPr>
        <w:t>cyberdefenses</w:t>
      </w:r>
      <w:proofErr w:type="spellEnd"/>
      <w:r w:rsidRPr="008C3464">
        <w:rPr>
          <w:sz w:val="16"/>
        </w:rPr>
        <w:t>, according to the White House Office of Management and Budget's contingency plans.</w:t>
      </w:r>
    </w:p>
    <w:p w14:paraId="783E4068" w14:textId="77777777" w:rsidR="002F6EC4" w:rsidRPr="008C3464" w:rsidRDefault="002F6EC4" w:rsidP="002F6EC4">
      <w:pPr>
        <w:rPr>
          <w:sz w:val="16"/>
        </w:rPr>
      </w:pPr>
      <w:r w:rsidRPr="008C3464">
        <w:rPr>
          <w:sz w:val="16"/>
        </w:rPr>
        <w:t xml:space="preserve">Rob Ragan, a partner in the cybersecurity firm Bishop Fox, says that means </w:t>
      </w:r>
      <w:r w:rsidRPr="008C3464">
        <w:rPr>
          <w:rStyle w:val="StyleUnderline"/>
        </w:rPr>
        <w:t>a lot of important tasks may not be done, such as updating software with the latest security patches</w:t>
      </w:r>
      <w:r w:rsidRPr="008C3464">
        <w:rPr>
          <w:sz w:val="16"/>
        </w:rPr>
        <w:t>.</w:t>
      </w:r>
    </w:p>
    <w:p w14:paraId="0739D324" w14:textId="77777777" w:rsidR="002F6EC4" w:rsidRPr="008C3464" w:rsidRDefault="002F6EC4" w:rsidP="002F6EC4">
      <w:pPr>
        <w:rPr>
          <w:u w:val="single"/>
        </w:rPr>
      </w:pPr>
      <w:r w:rsidRPr="008C3464">
        <w:rPr>
          <w:sz w:val="16"/>
        </w:rPr>
        <w:t>"</w:t>
      </w:r>
      <w:r w:rsidRPr="008C3464">
        <w:rPr>
          <w:rStyle w:val="StyleUnderline"/>
        </w:rPr>
        <w:t>You end up getting buried in a really big backlog of issues that you may never dig yourself out of</w:t>
      </w:r>
      <w:r w:rsidRPr="008C3464">
        <w:rPr>
          <w:sz w:val="16"/>
        </w:rPr>
        <w:t xml:space="preserve">," he says. "And, at that point, </w:t>
      </w:r>
      <w:r w:rsidRPr="008C3464">
        <w:rPr>
          <w:rStyle w:val="StyleUnderline"/>
        </w:rPr>
        <w:t>one of those issues may have been an indicator of a compromise or a breach that may go unnoticed for months or years to come."</w:t>
      </w:r>
    </w:p>
    <w:p w14:paraId="5065BB35" w14:textId="77777777" w:rsidR="002F6EC4" w:rsidRPr="008C3464" w:rsidRDefault="002F6EC4" w:rsidP="002F6EC4">
      <w:pPr>
        <w:rPr>
          <w:rStyle w:val="Emphasis"/>
        </w:rPr>
      </w:pPr>
      <w:r w:rsidRPr="008C3464">
        <w:rPr>
          <w:rStyle w:val="StyleUnderline"/>
        </w:rPr>
        <w:t xml:space="preserve">Security researchers worry that the shutdown is like putting a red blanket in front of a bull. Nations like </w:t>
      </w:r>
      <w:r w:rsidRPr="008C3464">
        <w:rPr>
          <w:rStyle w:val="Emphasis"/>
        </w:rPr>
        <w:t>Russia, China and Iran</w:t>
      </w:r>
      <w:r w:rsidRPr="008C3464">
        <w:rPr>
          <w:rStyle w:val="StyleUnderline"/>
        </w:rPr>
        <w:t xml:space="preserve"> could see it as a </w:t>
      </w:r>
      <w:r w:rsidRPr="008C3464">
        <w:rPr>
          <w:rStyle w:val="Emphasis"/>
        </w:rPr>
        <w:t>signal to charge ahead</w:t>
      </w:r>
      <w:r w:rsidRPr="008C3464">
        <w:rPr>
          <w:rStyle w:val="StyleUnderline"/>
        </w:rPr>
        <w:t xml:space="preserve">. </w:t>
      </w:r>
      <w:r w:rsidRPr="008C3464">
        <w:rPr>
          <w:sz w:val="16"/>
        </w:rPr>
        <w:t>Meanwhile, Ragan says</w:t>
      </w:r>
      <w:r w:rsidRPr="008C3464">
        <w:rPr>
          <w:rStyle w:val="StyleUnderline"/>
        </w:rPr>
        <w:t xml:space="preserve">, think about the amount of </w:t>
      </w:r>
      <w:r w:rsidRPr="008C3464">
        <w:rPr>
          <w:rStyle w:val="Emphasis"/>
        </w:rPr>
        <w:t>information</w:t>
      </w:r>
      <w:r w:rsidRPr="008C3464">
        <w:rPr>
          <w:rStyle w:val="StyleUnderline"/>
        </w:rPr>
        <w:t xml:space="preserve"> </w:t>
      </w:r>
      <w:r w:rsidRPr="008C3464">
        <w:rPr>
          <w:rStyle w:val="Emphasis"/>
        </w:rPr>
        <w:t>on</w:t>
      </w:r>
      <w:r w:rsidRPr="008C3464">
        <w:rPr>
          <w:rStyle w:val="StyleUnderline"/>
        </w:rPr>
        <w:t xml:space="preserve"> </w:t>
      </w:r>
      <w:r w:rsidRPr="008C3464">
        <w:rPr>
          <w:rStyle w:val="Emphasis"/>
        </w:rPr>
        <w:t>government websites that's personal and even classified.</w:t>
      </w:r>
    </w:p>
    <w:p w14:paraId="2B0CA2F4" w14:textId="77777777" w:rsidR="002F6EC4" w:rsidRPr="008C3464" w:rsidRDefault="002F6EC4" w:rsidP="00802873">
      <w:pPr>
        <w:rPr>
          <w:b/>
          <w:bCs/>
          <w:u w:val="single"/>
        </w:rPr>
      </w:pPr>
    </w:p>
    <w:p w14:paraId="6FE04798" w14:textId="740F9062" w:rsidR="00BE50A7" w:rsidRPr="008C3464" w:rsidRDefault="00087BE2" w:rsidP="00BE50A7">
      <w:pPr>
        <w:pStyle w:val="Heading3"/>
      </w:pPr>
      <w:r>
        <w:t>1NR---</w:t>
      </w:r>
      <w:r w:rsidR="00BE50A7" w:rsidRPr="008C3464">
        <w:t>I/L---Continuing Resolution</w:t>
      </w:r>
    </w:p>
    <w:p w14:paraId="2AB65591" w14:textId="77777777" w:rsidR="00BE50A7" w:rsidRPr="008C3464" w:rsidRDefault="00BE50A7" w:rsidP="00BE50A7"/>
    <w:p w14:paraId="52D59176" w14:textId="77777777" w:rsidR="00BE50A7" w:rsidRPr="008C3464" w:rsidRDefault="00BE50A7" w:rsidP="00BE50A7">
      <w:pPr>
        <w:pStyle w:val="Heading4"/>
      </w:pPr>
      <w:r w:rsidRPr="008C3464">
        <w:t>A CR can alter funds across the board risking a shutdown without final appropriations.</w:t>
      </w:r>
    </w:p>
    <w:p w14:paraId="663A3DA6" w14:textId="77777777" w:rsidR="00BE50A7" w:rsidRPr="008C3464" w:rsidRDefault="00BE50A7" w:rsidP="00BE50A7">
      <w:r w:rsidRPr="008C3464">
        <w:rPr>
          <w:rStyle w:val="Style13ptBold"/>
        </w:rPr>
        <w:t>U.S.</w:t>
      </w:r>
      <w:r w:rsidRPr="008C3464">
        <w:t xml:space="preserve"> </w:t>
      </w:r>
      <w:r w:rsidRPr="008C3464">
        <w:rPr>
          <w:rStyle w:val="Style13ptBold"/>
        </w:rPr>
        <w:t>G</w:t>
      </w:r>
      <w:r w:rsidRPr="008C3464">
        <w:t xml:space="preserve">overnment </w:t>
      </w:r>
      <w:r w:rsidRPr="008C3464">
        <w:rPr>
          <w:rStyle w:val="Style13ptBold"/>
        </w:rPr>
        <w:t>A</w:t>
      </w:r>
      <w:r w:rsidRPr="008C3464">
        <w:t xml:space="preserve">ccountability </w:t>
      </w:r>
      <w:r w:rsidRPr="008C3464">
        <w:rPr>
          <w:rStyle w:val="Style13ptBold"/>
        </w:rPr>
        <w:t>O</w:t>
      </w:r>
      <w:r w:rsidRPr="008C3464">
        <w:t xml:space="preserve">ffice </w:t>
      </w:r>
      <w:r w:rsidRPr="008C3464">
        <w:rPr>
          <w:rStyle w:val="Style13ptBold"/>
        </w:rPr>
        <w:t>22</w:t>
      </w:r>
      <w:r w:rsidRPr="008C3464">
        <w:t xml:space="preserve">, 11-3-2022, The U.S. GAO is a government agency that provides services for the United States Congress as the supreme audit institution of the USFG, Is a Continuing Resolution and How Does It Impact Government Operations?, https://www.gao.gov/blog/what-continuing-resolution-and-how-does-it-impact-government-operations, </w:t>
      </w:r>
      <w:proofErr w:type="spellStart"/>
      <w:r w:rsidRPr="008C3464">
        <w:t>HKeef</w:t>
      </w:r>
      <w:proofErr w:type="spellEnd"/>
    </w:p>
    <w:p w14:paraId="635BE4B7" w14:textId="77777777" w:rsidR="00BE50A7" w:rsidRPr="008C3464" w:rsidRDefault="00BE50A7" w:rsidP="00BE50A7">
      <w:pPr>
        <w:rPr>
          <w:sz w:val="16"/>
        </w:rPr>
      </w:pPr>
      <w:r w:rsidRPr="008C3464">
        <w:rPr>
          <w:sz w:val="16"/>
        </w:rPr>
        <w:t>No matter what comes of the election next week, the current Congress will have a lot on its plate, including a continuing resolution that expires December 16.</w:t>
      </w:r>
    </w:p>
    <w:p w14:paraId="57623165" w14:textId="77777777" w:rsidR="00BE50A7" w:rsidRPr="008C3464" w:rsidRDefault="00BE50A7" w:rsidP="00BE50A7">
      <w:pPr>
        <w:rPr>
          <w:sz w:val="16"/>
        </w:rPr>
      </w:pPr>
      <w:r w:rsidRPr="008C3464">
        <w:rPr>
          <w:sz w:val="16"/>
        </w:rPr>
        <w:t xml:space="preserve">But what exactly is a continuing resolution? Continuing resolutions are temporary spending bills that allow federal government operations to continue when final appropriations have not been approved by Congress and the President. </w:t>
      </w:r>
      <w:r w:rsidRPr="008C3464">
        <w:rPr>
          <w:rStyle w:val="StyleUnderline"/>
          <w:highlight w:val="cyan"/>
        </w:rPr>
        <w:t>Without final appropriations</w:t>
      </w:r>
      <w:r w:rsidRPr="008C3464">
        <w:rPr>
          <w:sz w:val="16"/>
        </w:rPr>
        <w:t xml:space="preserve"> or a continuing resolution (CR), </w:t>
      </w:r>
      <w:r w:rsidRPr="008C3464">
        <w:rPr>
          <w:rStyle w:val="StyleUnderline"/>
          <w:highlight w:val="cyan"/>
        </w:rPr>
        <w:t>there could be</w:t>
      </w:r>
      <w:r w:rsidRPr="008C3464">
        <w:rPr>
          <w:rStyle w:val="StyleUnderline"/>
        </w:rPr>
        <w:t xml:space="preserve"> a lapse in funding that results in </w:t>
      </w:r>
      <w:r w:rsidRPr="008C3464">
        <w:rPr>
          <w:rStyle w:val="StyleUnderline"/>
          <w:highlight w:val="cyan"/>
        </w:rPr>
        <w:t xml:space="preserve">a </w:t>
      </w:r>
      <w:r w:rsidRPr="008C3464">
        <w:rPr>
          <w:rStyle w:val="Emphasis"/>
          <w:highlight w:val="cyan"/>
        </w:rPr>
        <w:t>government shutdown</w:t>
      </w:r>
      <w:r w:rsidRPr="008C3464">
        <w:rPr>
          <w:rStyle w:val="StyleUnderline"/>
        </w:rPr>
        <w:t>.</w:t>
      </w:r>
    </w:p>
    <w:p w14:paraId="6D0DE5A0" w14:textId="77777777" w:rsidR="00BE50A7" w:rsidRPr="008C3464" w:rsidRDefault="00BE50A7" w:rsidP="00BE50A7">
      <w:pPr>
        <w:rPr>
          <w:sz w:val="16"/>
        </w:rPr>
      </w:pPr>
      <w:r w:rsidRPr="008C3464">
        <w:rPr>
          <w:sz w:val="16"/>
        </w:rPr>
        <w:t xml:space="preserve">Today’s </w:t>
      </w:r>
      <w:proofErr w:type="spellStart"/>
      <w:r w:rsidRPr="008C3464">
        <w:rPr>
          <w:sz w:val="16"/>
        </w:rPr>
        <w:t>WatchBlog</w:t>
      </w:r>
      <w:proofErr w:type="spellEnd"/>
      <w:r w:rsidRPr="008C3464">
        <w:rPr>
          <w:sz w:val="16"/>
        </w:rPr>
        <w:t xml:space="preserve"> post looks at how CRs have been used since 2010, and our work on the impacts CRs have on federal operations.</w:t>
      </w:r>
    </w:p>
    <w:p w14:paraId="492F2795" w14:textId="77777777" w:rsidR="00BE50A7" w:rsidRPr="008C3464" w:rsidRDefault="00BE50A7" w:rsidP="00BE50A7">
      <w:pPr>
        <w:rPr>
          <w:sz w:val="16"/>
        </w:rPr>
      </w:pPr>
      <w:r w:rsidRPr="008C3464">
        <w:rPr>
          <w:sz w:val="16"/>
        </w:rPr>
        <w:t>How is a CR different from a budget?</w:t>
      </w:r>
    </w:p>
    <w:p w14:paraId="310E4DBB" w14:textId="77777777" w:rsidR="00BE50A7" w:rsidRPr="008C3464" w:rsidRDefault="00BE50A7" w:rsidP="00BE50A7">
      <w:pPr>
        <w:rPr>
          <w:sz w:val="16"/>
        </w:rPr>
      </w:pPr>
      <w:r w:rsidRPr="008C3464">
        <w:rPr>
          <w:sz w:val="16"/>
        </w:rPr>
        <w:t>The federal budget is a proposal by the President outlining spending goals and priorities during a given year. Congress debates this funding, and then votes to appropriate funding. However, Congress has only completed this process before the beginning of the fiscal year 3 times in the last 47 years, most recently for FY1997.</w:t>
      </w:r>
    </w:p>
    <w:p w14:paraId="0CC8C72B" w14:textId="77777777" w:rsidR="00BE50A7" w:rsidRPr="008C3464" w:rsidRDefault="00BE50A7" w:rsidP="00BE50A7">
      <w:pPr>
        <w:rPr>
          <w:sz w:val="16"/>
        </w:rPr>
      </w:pPr>
      <w:r w:rsidRPr="008C3464">
        <w:rPr>
          <w:sz w:val="16"/>
        </w:rPr>
        <w:t xml:space="preserve">CRs generally continue the level of funding from the prior year’s appropriations or the previously approved CR from the current year. Full-year CRs provide appropriations for the remainder of the fiscal year and are functionally similar to final appropriations. </w:t>
      </w:r>
      <w:r w:rsidRPr="008C3464">
        <w:rPr>
          <w:rStyle w:val="StyleUnderline"/>
          <w:highlight w:val="cyan"/>
        </w:rPr>
        <w:t>A CR can include changes from the prior</w:t>
      </w:r>
      <w:r w:rsidRPr="008C3464">
        <w:rPr>
          <w:rStyle w:val="StyleUnderline"/>
        </w:rPr>
        <w:t xml:space="preserve"> year’s </w:t>
      </w:r>
      <w:r w:rsidRPr="008C3464">
        <w:rPr>
          <w:rStyle w:val="StyleUnderline"/>
          <w:highlight w:val="cyan"/>
        </w:rPr>
        <w:t>budget that could</w:t>
      </w:r>
      <w:r w:rsidRPr="008C3464">
        <w:rPr>
          <w:rStyle w:val="StyleUnderline"/>
        </w:rPr>
        <w:t xml:space="preserve"> (1) </w:t>
      </w:r>
      <w:r w:rsidRPr="008C3464">
        <w:rPr>
          <w:rStyle w:val="Emphasis"/>
          <w:highlight w:val="cyan"/>
        </w:rPr>
        <w:t>alter</w:t>
      </w:r>
      <w:r w:rsidRPr="008C3464">
        <w:rPr>
          <w:rStyle w:val="Emphasis"/>
        </w:rPr>
        <w:t xml:space="preserve"> the rate at which </w:t>
      </w:r>
      <w:r w:rsidRPr="008C3464">
        <w:rPr>
          <w:rStyle w:val="Emphasis"/>
          <w:highlight w:val="cyan"/>
        </w:rPr>
        <w:t>funds</w:t>
      </w:r>
      <w:r w:rsidRPr="008C3464">
        <w:rPr>
          <w:rStyle w:val="StyleUnderline"/>
        </w:rPr>
        <w:t xml:space="preserve"> are utilized</w:t>
      </w:r>
      <w:r w:rsidRPr="008C3464">
        <w:rPr>
          <w:sz w:val="16"/>
        </w:rPr>
        <w:t>, (2) extend an expiring program authority, or (3) provide a specific dollar amount of funding to a program during the CR.</w:t>
      </w:r>
    </w:p>
    <w:p w14:paraId="0D8D73FF" w14:textId="77777777" w:rsidR="00BE50A7" w:rsidRPr="008C3464" w:rsidRDefault="00BE50A7" w:rsidP="00BE50A7">
      <w:pPr>
        <w:rPr>
          <w:sz w:val="16"/>
        </w:rPr>
      </w:pPr>
      <w:r w:rsidRPr="008C3464">
        <w:rPr>
          <w:sz w:val="16"/>
        </w:rPr>
        <w:t>How often does Congress pass a CR and why?</w:t>
      </w:r>
    </w:p>
    <w:p w14:paraId="06A7BA08" w14:textId="77777777" w:rsidR="00BE50A7" w:rsidRPr="008C3464" w:rsidRDefault="00BE50A7" w:rsidP="00BE50A7">
      <w:pPr>
        <w:rPr>
          <w:sz w:val="16"/>
        </w:rPr>
      </w:pPr>
      <w:r w:rsidRPr="008C3464">
        <w:rPr>
          <w:sz w:val="16"/>
        </w:rPr>
        <w:t xml:space="preserve">A CR is needed any time that Congress and the President do not reach agreement on the spending levels and enact regular appropriations by the start of the federal fiscal year in October. Our recent report looked at when CRs were used and for what duration. There have been 47 CRs between FY 2010-2022. These ranged from 1 to 176 days (just under 6 months). </w:t>
      </w:r>
      <w:r w:rsidRPr="008C3464">
        <w:rPr>
          <w:rStyle w:val="StyleUnderline"/>
        </w:rPr>
        <w:t>And on three occasions—</w:t>
      </w:r>
      <w:r w:rsidRPr="008C3464">
        <w:rPr>
          <w:rStyle w:val="StyleUnderline"/>
          <w:highlight w:val="cyan"/>
        </w:rPr>
        <w:t>in FYs 2014, 2018, and 2019</w:t>
      </w:r>
      <w:r w:rsidRPr="008C3464">
        <w:rPr>
          <w:rStyle w:val="StyleUnderline"/>
        </w:rPr>
        <w:t>—</w:t>
      </w:r>
      <w:r w:rsidRPr="008C3464">
        <w:rPr>
          <w:rStyle w:val="StyleUnderline"/>
          <w:highlight w:val="cyan"/>
        </w:rPr>
        <w:t>no CR was approved</w:t>
      </w:r>
      <w:r w:rsidRPr="008C3464">
        <w:rPr>
          <w:rStyle w:val="StyleUnderline"/>
        </w:rPr>
        <w:t xml:space="preserve">, </w:t>
      </w:r>
      <w:r w:rsidRPr="008C3464">
        <w:rPr>
          <w:rStyle w:val="StyleUnderline"/>
          <w:highlight w:val="cyan"/>
        </w:rPr>
        <w:t>resulting in a shutdown</w:t>
      </w:r>
      <w:r w:rsidRPr="008C3464">
        <w:rPr>
          <w:rStyle w:val="StyleUnderline"/>
        </w:rPr>
        <w:t>.</w:t>
      </w:r>
      <w:r w:rsidRPr="008C3464">
        <w:rPr>
          <w:sz w:val="16"/>
        </w:rPr>
        <w:t xml:space="preserve"> As previously stated, the federal government is currently under a CR for FY 2023 that expires December 16.</w:t>
      </w:r>
    </w:p>
    <w:p w14:paraId="6B9887D1" w14:textId="77777777" w:rsidR="00BE50A7" w:rsidRPr="008C3464" w:rsidRDefault="00BE50A7" w:rsidP="00BE50A7">
      <w:pPr>
        <w:rPr>
          <w:sz w:val="16"/>
        </w:rPr>
      </w:pPr>
      <w:r w:rsidRPr="008C3464">
        <w:rPr>
          <w:sz w:val="16"/>
        </w:rPr>
        <w:t>Duration and Number of CRs and Lapses in Appropriations, FYs 2010-2022</w:t>
      </w:r>
    </w:p>
    <w:p w14:paraId="559F3EA2" w14:textId="77777777" w:rsidR="00BE50A7" w:rsidRPr="008C3464" w:rsidRDefault="00BE50A7" w:rsidP="00BE50A7">
      <w:pPr>
        <w:rPr>
          <w:sz w:val="16"/>
        </w:rPr>
      </w:pPr>
      <w:r w:rsidRPr="008C3464">
        <w:rPr>
          <w:sz w:val="16"/>
        </w:rPr>
        <w:t>What does this mean for federal agencies and the services they provide?</w:t>
      </w:r>
    </w:p>
    <w:p w14:paraId="5932A14B" w14:textId="77777777" w:rsidR="00BE50A7" w:rsidRPr="008C3464" w:rsidRDefault="00BE50A7" w:rsidP="00BE50A7">
      <w:pPr>
        <w:rPr>
          <w:sz w:val="16"/>
        </w:rPr>
      </w:pPr>
      <w:r w:rsidRPr="008C3464">
        <w:rPr>
          <w:sz w:val="16"/>
        </w:rPr>
        <w:t>Continuing resolutions are common. They keep our government running until the CR expires or when final appropriations are enacted, whichever comes first. But they do so at a cost.</w:t>
      </w:r>
    </w:p>
    <w:p w14:paraId="0662AF4A" w14:textId="77777777" w:rsidR="00BE50A7" w:rsidRPr="008C3464" w:rsidRDefault="00BE50A7" w:rsidP="00BE50A7">
      <w:pPr>
        <w:rPr>
          <w:sz w:val="16"/>
        </w:rPr>
      </w:pPr>
      <w:r w:rsidRPr="008C3464">
        <w:rPr>
          <w:sz w:val="16"/>
        </w:rPr>
        <w:t xml:space="preserve">In a July report, we looked at how three federal departments were impacted by CRs. </w:t>
      </w:r>
      <w:r w:rsidRPr="008C3464">
        <w:rPr>
          <w:rStyle w:val="StyleUnderline"/>
        </w:rPr>
        <w:t>Officials from the Departments of Health and Human Services (</w:t>
      </w:r>
      <w:r w:rsidRPr="008C3464">
        <w:rPr>
          <w:rStyle w:val="StyleUnderline"/>
          <w:highlight w:val="cyan"/>
        </w:rPr>
        <w:t>HHS</w:t>
      </w:r>
      <w:r w:rsidRPr="008C3464">
        <w:rPr>
          <w:rStyle w:val="StyleUnderline"/>
        </w:rPr>
        <w:t>), Agriculture (</w:t>
      </w:r>
      <w:r w:rsidRPr="008C3464">
        <w:rPr>
          <w:rStyle w:val="StyleUnderline"/>
          <w:highlight w:val="cyan"/>
        </w:rPr>
        <w:t>USDA</w:t>
      </w:r>
      <w:r w:rsidRPr="008C3464">
        <w:rPr>
          <w:rStyle w:val="StyleUnderline"/>
        </w:rPr>
        <w:t xml:space="preserve">), </w:t>
      </w:r>
      <w:r w:rsidRPr="008C3464">
        <w:rPr>
          <w:rStyle w:val="StyleUnderline"/>
          <w:highlight w:val="cyan"/>
        </w:rPr>
        <w:t>and Education told</w:t>
      </w:r>
      <w:r w:rsidRPr="008C3464">
        <w:rPr>
          <w:rStyle w:val="StyleUnderline"/>
        </w:rPr>
        <w:t xml:space="preserve"> us </w:t>
      </w:r>
      <w:r w:rsidRPr="008C3464">
        <w:rPr>
          <w:rStyle w:val="StyleUnderline"/>
          <w:highlight w:val="cyan"/>
        </w:rPr>
        <w:t>that CRs have resulted in</w:t>
      </w:r>
      <w:r w:rsidRPr="008C3464">
        <w:rPr>
          <w:rStyle w:val="StyleUnderline"/>
        </w:rPr>
        <w:t xml:space="preserve"> </w:t>
      </w:r>
      <w:r w:rsidRPr="008C3464">
        <w:rPr>
          <w:rStyle w:val="Emphasis"/>
        </w:rPr>
        <w:t xml:space="preserve">administrative </w:t>
      </w:r>
      <w:r w:rsidRPr="008C3464">
        <w:rPr>
          <w:rStyle w:val="Emphasis"/>
          <w:highlight w:val="cyan"/>
        </w:rPr>
        <w:t>inefficiencies</w:t>
      </w:r>
      <w:r w:rsidRPr="008C3464">
        <w:rPr>
          <w:rStyle w:val="StyleUnderline"/>
        </w:rPr>
        <w:t xml:space="preserve"> and </w:t>
      </w:r>
      <w:r w:rsidRPr="008C3464">
        <w:rPr>
          <w:rStyle w:val="Emphasis"/>
          <w:highlight w:val="cyan"/>
        </w:rPr>
        <w:t>limited management options</w:t>
      </w:r>
      <w:r w:rsidRPr="008C3464">
        <w:rPr>
          <w:rStyle w:val="StyleUnderline"/>
        </w:rPr>
        <w:t xml:space="preserve"> in areas such as </w:t>
      </w:r>
      <w:r w:rsidRPr="008C3464">
        <w:rPr>
          <w:rStyle w:val="Emphasis"/>
        </w:rPr>
        <w:t xml:space="preserve">hiring </w:t>
      </w:r>
      <w:r w:rsidRPr="008C3464">
        <w:rPr>
          <w:rStyle w:val="Emphasis"/>
          <w:highlight w:val="cyan"/>
        </w:rPr>
        <w:t>and travel</w:t>
      </w:r>
      <w:r w:rsidRPr="008C3464">
        <w:rPr>
          <w:rStyle w:val="StyleUnderline"/>
        </w:rPr>
        <w:t xml:space="preserve"> for their agencies. </w:t>
      </w:r>
      <w:r w:rsidRPr="008C3464">
        <w:rPr>
          <w:sz w:val="16"/>
        </w:rPr>
        <w:t>For example:</w:t>
      </w:r>
    </w:p>
    <w:p w14:paraId="12EB52B9" w14:textId="77777777" w:rsidR="00BE50A7" w:rsidRPr="008C3464" w:rsidRDefault="00BE50A7" w:rsidP="00BE50A7">
      <w:pPr>
        <w:rPr>
          <w:sz w:val="16"/>
        </w:rPr>
      </w:pPr>
      <w:r w:rsidRPr="008C3464">
        <w:rPr>
          <w:sz w:val="16"/>
        </w:rPr>
        <w:t xml:space="preserve">HHS officials told us that each time a CR is about to expire without another CR or final appropriation in place, </w:t>
      </w:r>
      <w:r w:rsidRPr="008C3464">
        <w:rPr>
          <w:rStyle w:val="StyleUnderline"/>
        </w:rPr>
        <w:t xml:space="preserve">financial and </w:t>
      </w:r>
      <w:r w:rsidRPr="008C3464">
        <w:rPr>
          <w:rStyle w:val="StyleUnderline"/>
          <w:highlight w:val="cyan"/>
        </w:rPr>
        <w:t>h</w:t>
      </w:r>
      <w:r w:rsidRPr="008C3464">
        <w:rPr>
          <w:rStyle w:val="StyleUnderline"/>
        </w:rPr>
        <w:t xml:space="preserve">uman </w:t>
      </w:r>
      <w:r w:rsidRPr="008C3464">
        <w:rPr>
          <w:rStyle w:val="StyleUnderline"/>
          <w:highlight w:val="cyan"/>
        </w:rPr>
        <w:t>r</w:t>
      </w:r>
      <w:r w:rsidRPr="008C3464">
        <w:rPr>
          <w:rStyle w:val="StyleUnderline"/>
        </w:rPr>
        <w:t xml:space="preserve">esources staff </w:t>
      </w:r>
      <w:r w:rsidRPr="008C3464">
        <w:rPr>
          <w:rStyle w:val="StyleUnderline"/>
          <w:highlight w:val="cyan"/>
        </w:rPr>
        <w:t>must spend time</w:t>
      </w:r>
      <w:r w:rsidRPr="008C3464">
        <w:rPr>
          <w:rStyle w:val="StyleUnderline"/>
        </w:rPr>
        <w:t xml:space="preserve"> </w:t>
      </w:r>
      <w:r w:rsidRPr="008C3464">
        <w:rPr>
          <w:rStyle w:val="Emphasis"/>
        </w:rPr>
        <w:t xml:space="preserve">planning and </w:t>
      </w:r>
      <w:r w:rsidRPr="008C3464">
        <w:rPr>
          <w:rStyle w:val="Emphasis"/>
          <w:highlight w:val="cyan"/>
        </w:rPr>
        <w:t>preparing</w:t>
      </w:r>
      <w:r w:rsidRPr="008C3464">
        <w:rPr>
          <w:rStyle w:val="StyleUnderline"/>
          <w:highlight w:val="cyan"/>
        </w:rPr>
        <w:t xml:space="preserve"> for a</w:t>
      </w:r>
      <w:r w:rsidRPr="008C3464">
        <w:rPr>
          <w:rStyle w:val="StyleUnderline"/>
        </w:rPr>
        <w:t xml:space="preserve"> potential </w:t>
      </w:r>
      <w:r w:rsidRPr="008C3464">
        <w:rPr>
          <w:rStyle w:val="StyleUnderline"/>
          <w:highlight w:val="cyan"/>
        </w:rPr>
        <w:t>shutdown rather than focusing on their</w:t>
      </w:r>
      <w:r w:rsidRPr="008C3464">
        <w:rPr>
          <w:rStyle w:val="StyleUnderline"/>
        </w:rPr>
        <w:t xml:space="preserve"> regular </w:t>
      </w:r>
      <w:r w:rsidRPr="008C3464">
        <w:rPr>
          <w:rStyle w:val="StyleUnderline"/>
          <w:highlight w:val="cyan"/>
        </w:rPr>
        <w:t>responsibilities.</w:t>
      </w:r>
    </w:p>
    <w:p w14:paraId="68D13675" w14:textId="77777777" w:rsidR="00BE50A7" w:rsidRPr="008C3464" w:rsidRDefault="00BE50A7" w:rsidP="00BE50A7">
      <w:pPr>
        <w:rPr>
          <w:sz w:val="16"/>
        </w:rPr>
      </w:pPr>
      <w:r w:rsidRPr="008C3464">
        <w:rPr>
          <w:sz w:val="16"/>
        </w:rPr>
        <w:t xml:space="preserve">USDA officials said that CRs can slowdown or stop hiring activities. </w:t>
      </w:r>
      <w:r w:rsidRPr="008C3464">
        <w:rPr>
          <w:rStyle w:val="StyleUnderline"/>
        </w:rPr>
        <w:t xml:space="preserve">This can also mean that </w:t>
      </w:r>
      <w:r w:rsidRPr="008C3464">
        <w:rPr>
          <w:rStyle w:val="StyleUnderline"/>
          <w:highlight w:val="cyan"/>
        </w:rPr>
        <w:t>the department may not extend new hire offers</w:t>
      </w:r>
      <w:r w:rsidRPr="008C3464">
        <w:rPr>
          <w:rStyle w:val="StyleUnderline"/>
        </w:rPr>
        <w:t xml:space="preserve"> during a CR</w:t>
      </w:r>
      <w:r w:rsidRPr="008C3464">
        <w:rPr>
          <w:sz w:val="16"/>
        </w:rPr>
        <w:t>. USDA officials also reported impacts to their training efforts.</w:t>
      </w:r>
    </w:p>
    <w:p w14:paraId="3D2309A2" w14:textId="77777777" w:rsidR="00BE50A7" w:rsidRPr="008C3464" w:rsidRDefault="00BE50A7" w:rsidP="00BE50A7">
      <w:pPr>
        <w:rPr>
          <w:sz w:val="16"/>
        </w:rPr>
      </w:pPr>
      <w:r w:rsidRPr="008C3464">
        <w:rPr>
          <w:sz w:val="16"/>
        </w:rPr>
        <w:t>Education officials told us that travel funds may be inaccessible during a CR, limiting their staff’s ability to conduct on-site program monitoring during the grant-making process. Education officials also told us that uncertainty around funding limited their ability to plan for the amount of funding grant recipients may receive. This may have disrupted or discontinued some education-related community activities.</w:t>
      </w:r>
    </w:p>
    <w:p w14:paraId="0435719C" w14:textId="77777777" w:rsidR="00BE50A7" w:rsidRPr="008C3464" w:rsidRDefault="00BE50A7" w:rsidP="00BE50A7">
      <w:pPr>
        <w:rPr>
          <w:sz w:val="16"/>
        </w:rPr>
      </w:pPr>
      <w:r w:rsidRPr="008C3464">
        <w:rPr>
          <w:sz w:val="16"/>
        </w:rPr>
        <w:t>How have agencies adapted?</w:t>
      </w:r>
    </w:p>
    <w:p w14:paraId="1154146A" w14:textId="77777777" w:rsidR="00BE50A7" w:rsidRPr="008C3464" w:rsidRDefault="00BE50A7" w:rsidP="00BE50A7">
      <w:pPr>
        <w:rPr>
          <w:sz w:val="16"/>
        </w:rPr>
      </w:pPr>
      <w:r w:rsidRPr="008C3464">
        <w:rPr>
          <w:sz w:val="16"/>
        </w:rPr>
        <w:t>Education officials told us that during the CR period, they continue to announce grant opportunities, but also include language that notes that the actual level of funding depends on final congressional action. This helps Education avoid setting program-specific funding limits. It also allows the department’s budget staff to meet the needs of individual programs by reducing some programs’ funds to cover the needs of other programs.</w:t>
      </w:r>
    </w:p>
    <w:p w14:paraId="619FD676" w14:textId="77777777" w:rsidR="00BE50A7" w:rsidRPr="008C3464" w:rsidRDefault="00BE50A7" w:rsidP="00BE50A7">
      <w:pPr>
        <w:rPr>
          <w:sz w:val="16"/>
        </w:rPr>
      </w:pPr>
      <w:r w:rsidRPr="008C3464">
        <w:rPr>
          <w:sz w:val="16"/>
        </w:rPr>
        <w:t>The three departments’ officials also said they look for funding flexibilities beyond the annual appropriation process, which has helped them manage the effects of CRs. For example, HHS officials said their unaccompanied children and refugee programs are two of the few programs within the department that have multi-year appropriations.</w:t>
      </w:r>
    </w:p>
    <w:p w14:paraId="4BF3504C" w14:textId="77777777" w:rsidR="00BE50A7" w:rsidRPr="008C3464" w:rsidRDefault="00BE50A7" w:rsidP="00BE50A7">
      <w:pPr>
        <w:rPr>
          <w:sz w:val="16"/>
        </w:rPr>
      </w:pPr>
      <w:r w:rsidRPr="008C3464">
        <w:rPr>
          <w:sz w:val="16"/>
        </w:rPr>
        <w:t>Learn more about continuing resolutions and their potential effects on agencies and their programs by checking out our recent report.</w:t>
      </w:r>
    </w:p>
    <w:p w14:paraId="03CE91C2" w14:textId="77777777" w:rsidR="002F6EC4" w:rsidRPr="008C3464" w:rsidRDefault="002F6EC4" w:rsidP="00802873">
      <w:pPr>
        <w:rPr>
          <w:b/>
          <w:bCs/>
          <w:u w:val="single"/>
        </w:rPr>
      </w:pPr>
    </w:p>
    <w:p w14:paraId="37E69913" w14:textId="3A0DF265" w:rsidR="005D6386" w:rsidRPr="008C3464" w:rsidRDefault="00087BE2" w:rsidP="0007212E">
      <w:pPr>
        <w:pStyle w:val="Heading3"/>
      </w:pPr>
      <w:r>
        <w:t>1NR---</w:t>
      </w:r>
      <w:r w:rsidR="0007212E" w:rsidRPr="008C3464">
        <w:t>I/L---Scalise Energy</w:t>
      </w:r>
    </w:p>
    <w:p w14:paraId="778ADE89" w14:textId="77777777" w:rsidR="0007212E" w:rsidRPr="008C3464" w:rsidRDefault="0007212E" w:rsidP="0007212E"/>
    <w:p w14:paraId="310B5F7C" w14:textId="77777777" w:rsidR="0007212E" w:rsidRPr="008C3464" w:rsidRDefault="0007212E" w:rsidP="0007212E">
      <w:pPr>
        <w:pStyle w:val="Heading4"/>
      </w:pPr>
      <w:r w:rsidRPr="008C3464">
        <w:rPr>
          <w:u w:val="single"/>
        </w:rPr>
        <w:t>Scalise</w:t>
      </w:r>
      <w:r w:rsidRPr="008C3464">
        <w:t xml:space="preserve"> would be McCarthy’s </w:t>
      </w:r>
      <w:r w:rsidRPr="008C3464">
        <w:rPr>
          <w:u w:val="single"/>
        </w:rPr>
        <w:t>replacement</w:t>
      </w:r>
      <w:r w:rsidRPr="008C3464">
        <w:t xml:space="preserve"> – strong backing from the Freedom Caucus and deregulation on oil destroys climate reform and </w:t>
      </w:r>
      <w:r w:rsidRPr="008C3464">
        <w:rPr>
          <w:u w:val="single"/>
        </w:rPr>
        <w:t>turns case</w:t>
      </w:r>
      <w:r w:rsidRPr="008C3464">
        <w:t>.</w:t>
      </w:r>
    </w:p>
    <w:p w14:paraId="1C5AE407" w14:textId="77777777" w:rsidR="0007212E" w:rsidRPr="008C3464" w:rsidRDefault="0007212E" w:rsidP="0007212E">
      <w:pPr>
        <w:rPr>
          <w:sz w:val="16"/>
        </w:rPr>
      </w:pPr>
      <w:r w:rsidRPr="008C3464">
        <w:rPr>
          <w:rStyle w:val="Style13ptBold"/>
        </w:rPr>
        <w:t xml:space="preserve">Dillon 23 </w:t>
      </w:r>
      <w:r w:rsidRPr="008C3464">
        <w:rPr>
          <w:sz w:val="16"/>
        </w:rPr>
        <w:t>[Jeremy Dillon; Energy Reporter at E&amp;E News ; 1-6-2023; What McCarthy alternatives mean for energy, climate policy; E&amp;E News; https://www.eenews.net/articles/what-mccarthy-alternatives-mean-for-energy-climate-policy/; 6-23-2023; AA]</w:t>
      </w:r>
    </w:p>
    <w:p w14:paraId="65EA9B0F" w14:textId="77777777" w:rsidR="0007212E" w:rsidRPr="008C3464" w:rsidRDefault="0007212E" w:rsidP="0007212E">
      <w:pPr>
        <w:rPr>
          <w:sz w:val="16"/>
        </w:rPr>
      </w:pPr>
      <w:r w:rsidRPr="008C3464">
        <w:rPr>
          <w:sz w:val="16"/>
        </w:rPr>
        <w:t xml:space="preserve">If the </w:t>
      </w:r>
      <w:r w:rsidRPr="008C3464">
        <w:rPr>
          <w:rStyle w:val="StyleUnderline"/>
          <w:highlight w:val="cyan"/>
        </w:rPr>
        <w:t>next speaker</w:t>
      </w:r>
      <w:r w:rsidRPr="008C3464">
        <w:rPr>
          <w:sz w:val="16"/>
        </w:rPr>
        <w:t xml:space="preserve"> comes from the leadership ranks, the obvious choice </w:t>
      </w:r>
      <w:r w:rsidRPr="008C3464">
        <w:rPr>
          <w:rStyle w:val="StyleUnderline"/>
          <w:highlight w:val="cyan"/>
        </w:rPr>
        <w:t>is</w:t>
      </w:r>
      <w:r w:rsidRPr="008C3464">
        <w:rPr>
          <w:sz w:val="16"/>
        </w:rPr>
        <w:t xml:space="preserve"> the </w:t>
      </w:r>
      <w:r w:rsidRPr="008C3464">
        <w:rPr>
          <w:rStyle w:val="StyleUnderline"/>
        </w:rPr>
        <w:t>current No. 2 House Republican</w:t>
      </w:r>
      <w:r w:rsidRPr="008C3464">
        <w:rPr>
          <w:sz w:val="16"/>
        </w:rPr>
        <w:t xml:space="preserve">, incoming Majority Leader </w:t>
      </w:r>
      <w:r w:rsidRPr="008C3464">
        <w:rPr>
          <w:rStyle w:val="StyleUnderline"/>
        </w:rPr>
        <w:t xml:space="preserve">Steve </w:t>
      </w:r>
      <w:r w:rsidRPr="008C3464">
        <w:rPr>
          <w:rStyle w:val="Emphasis"/>
          <w:highlight w:val="cyan"/>
        </w:rPr>
        <w:t>Scalise</w:t>
      </w:r>
      <w:r w:rsidRPr="008C3464">
        <w:rPr>
          <w:sz w:val="16"/>
        </w:rPr>
        <w:t xml:space="preserve"> of Louisiana. Scalise was first elected to leadership in 2014, when he ran for majority whip and prevailed on the first ballot against two opponents, neither of whom is still in Congress. He </w:t>
      </w:r>
      <w:r w:rsidRPr="008C3464">
        <w:rPr>
          <w:rStyle w:val="StyleUnderline"/>
        </w:rPr>
        <w:t xml:space="preserve">leveraged his coalition of </w:t>
      </w:r>
      <w:r w:rsidRPr="008C3464">
        <w:rPr>
          <w:rStyle w:val="StyleUnderline"/>
          <w:highlight w:val="cyan"/>
        </w:rPr>
        <w:t>support from members of</w:t>
      </w:r>
      <w:r w:rsidRPr="008C3464">
        <w:rPr>
          <w:sz w:val="16"/>
        </w:rPr>
        <w:t xml:space="preserve"> the Republican Study Committee, which predated </w:t>
      </w:r>
      <w:r w:rsidRPr="008C3464">
        <w:rPr>
          <w:rStyle w:val="StyleUnderline"/>
        </w:rPr>
        <w:t xml:space="preserve">the hardline </w:t>
      </w:r>
      <w:r w:rsidRPr="008C3464">
        <w:rPr>
          <w:rStyle w:val="Emphasis"/>
          <w:highlight w:val="cyan"/>
        </w:rPr>
        <w:t>Freedom Caucus</w:t>
      </w:r>
      <w:r w:rsidRPr="008C3464">
        <w:rPr>
          <w:sz w:val="16"/>
        </w:rPr>
        <w:t xml:space="preserve"> as the largest contingent of conservative Republicans on Capitol Hill. Scalise was, at that time, the RSC chair. A </w:t>
      </w:r>
      <w:r w:rsidRPr="008C3464">
        <w:rPr>
          <w:rStyle w:val="StyleUnderline"/>
          <w:highlight w:val="cyan"/>
        </w:rPr>
        <w:t>Scalise speakership</w:t>
      </w:r>
      <w:r w:rsidRPr="008C3464">
        <w:rPr>
          <w:rStyle w:val="StyleUnderline"/>
        </w:rPr>
        <w:t xml:space="preserve"> </w:t>
      </w:r>
      <w:r w:rsidRPr="008C3464">
        <w:rPr>
          <w:sz w:val="16"/>
        </w:rPr>
        <w:t xml:space="preserve">could </w:t>
      </w:r>
      <w:r w:rsidRPr="008C3464">
        <w:rPr>
          <w:rStyle w:val="StyleUnderline"/>
          <w:highlight w:val="cyan"/>
        </w:rPr>
        <w:t xml:space="preserve">give </w:t>
      </w:r>
      <w:r w:rsidRPr="008C3464">
        <w:rPr>
          <w:rStyle w:val="Emphasis"/>
          <w:highlight w:val="cyan"/>
        </w:rPr>
        <w:t>energy</w:t>
      </w:r>
      <w:r w:rsidRPr="008C3464">
        <w:rPr>
          <w:rStyle w:val="StyleUnderline"/>
        </w:rPr>
        <w:t xml:space="preserve"> issues </w:t>
      </w:r>
      <w:r w:rsidRPr="008C3464">
        <w:rPr>
          <w:rStyle w:val="StyleUnderline"/>
          <w:highlight w:val="cyan"/>
        </w:rPr>
        <w:t>a</w:t>
      </w:r>
      <w:r w:rsidRPr="008C3464">
        <w:rPr>
          <w:rStyle w:val="StyleUnderline"/>
        </w:rPr>
        <w:t xml:space="preserve"> major </w:t>
      </w:r>
      <w:r w:rsidRPr="008C3464">
        <w:rPr>
          <w:rStyle w:val="Emphasis"/>
          <w:highlight w:val="cyan"/>
        </w:rPr>
        <w:t>platform</w:t>
      </w:r>
      <w:r w:rsidRPr="008C3464">
        <w:rPr>
          <w:sz w:val="16"/>
        </w:rPr>
        <w:t xml:space="preserve">. He has, until this point, maintained his membership of the Energy and Commerce Committee. In 2019, he </w:t>
      </w:r>
      <w:r w:rsidRPr="008C3464">
        <w:rPr>
          <w:rStyle w:val="StyleUnderline"/>
        </w:rPr>
        <w:t>re-launched</w:t>
      </w:r>
      <w:r w:rsidRPr="008C3464">
        <w:rPr>
          <w:sz w:val="16"/>
        </w:rPr>
        <w:t xml:space="preserve"> a lapsed </w:t>
      </w:r>
      <w:r w:rsidRPr="008C3464">
        <w:rPr>
          <w:rStyle w:val="StyleUnderline"/>
        </w:rPr>
        <w:t>House Energy Action Team</w:t>
      </w:r>
      <w:r w:rsidRPr="008C3464">
        <w:rPr>
          <w:sz w:val="16"/>
        </w:rPr>
        <w:t xml:space="preserve"> — a messaging apparatus </w:t>
      </w:r>
      <w:r w:rsidRPr="008C3464">
        <w:rPr>
          <w:rStyle w:val="StyleUnderline"/>
          <w:highlight w:val="cyan"/>
        </w:rPr>
        <w:t>for</w:t>
      </w:r>
      <w:r w:rsidRPr="008C3464">
        <w:rPr>
          <w:sz w:val="16"/>
        </w:rPr>
        <w:t xml:space="preserve"> the </w:t>
      </w:r>
      <w:r w:rsidRPr="008C3464">
        <w:rPr>
          <w:rStyle w:val="StyleUnderline"/>
          <w:highlight w:val="cyan"/>
        </w:rPr>
        <w:t>Republican</w:t>
      </w:r>
      <w:r w:rsidRPr="008C3464">
        <w:rPr>
          <w:sz w:val="16"/>
        </w:rPr>
        <w:t xml:space="preserve"> Conference </w:t>
      </w:r>
      <w:r w:rsidRPr="008C3464">
        <w:rPr>
          <w:rStyle w:val="StyleUnderline"/>
          <w:highlight w:val="cyan"/>
        </w:rPr>
        <w:t>to</w:t>
      </w:r>
      <w:r w:rsidRPr="008C3464">
        <w:rPr>
          <w:sz w:val="16"/>
        </w:rPr>
        <w:t xml:space="preserve"> communicate its work on energy issues and </w:t>
      </w:r>
      <w:r w:rsidRPr="008C3464">
        <w:rPr>
          <w:rStyle w:val="StyleUnderline"/>
          <w:highlight w:val="cyan"/>
        </w:rPr>
        <w:t>combat</w:t>
      </w:r>
      <w:r w:rsidRPr="008C3464">
        <w:rPr>
          <w:sz w:val="16"/>
        </w:rPr>
        <w:t xml:space="preserve"> the </w:t>
      </w:r>
      <w:r w:rsidRPr="008C3464">
        <w:rPr>
          <w:rStyle w:val="Emphasis"/>
          <w:highlight w:val="cyan"/>
        </w:rPr>
        <w:t>climate policies</w:t>
      </w:r>
      <w:r w:rsidRPr="008C3464">
        <w:rPr>
          <w:rStyle w:val="StyleUnderline"/>
        </w:rPr>
        <w:t xml:space="preserve"> </w:t>
      </w:r>
      <w:r w:rsidRPr="008C3464">
        <w:rPr>
          <w:sz w:val="16"/>
        </w:rPr>
        <w:t xml:space="preserve">championed on the other side of the aisle. Most notably, however, the Louisianan approaches </w:t>
      </w:r>
      <w:r w:rsidRPr="008C3464">
        <w:rPr>
          <w:rStyle w:val="StyleUnderline"/>
        </w:rPr>
        <w:t xml:space="preserve">energy policy as a </w:t>
      </w:r>
      <w:r w:rsidRPr="008C3464">
        <w:rPr>
          <w:rStyle w:val="StyleUnderline"/>
          <w:highlight w:val="cyan"/>
        </w:rPr>
        <w:t>fierce advocate for</w:t>
      </w:r>
      <w:r w:rsidRPr="008C3464">
        <w:rPr>
          <w:sz w:val="16"/>
        </w:rPr>
        <w:t xml:space="preserve"> his home state’s ties to the </w:t>
      </w:r>
      <w:r w:rsidRPr="008C3464">
        <w:rPr>
          <w:rStyle w:val="Emphasis"/>
          <w:highlight w:val="cyan"/>
        </w:rPr>
        <w:t>oil and gas</w:t>
      </w:r>
      <w:r w:rsidRPr="008C3464">
        <w:rPr>
          <w:rStyle w:val="StyleUnderline"/>
        </w:rPr>
        <w:t xml:space="preserve"> industry</w:t>
      </w:r>
      <w:r w:rsidRPr="008C3464">
        <w:rPr>
          <w:sz w:val="16"/>
        </w:rPr>
        <w:t xml:space="preserve">. Each year, Scalise hosts members from both parties for an “offshore energy tour,” where lawmakers are invited to tour an oil rig off the Gulf of Mexico. And in 2020, </w:t>
      </w:r>
      <w:r w:rsidRPr="008C3464">
        <w:rPr>
          <w:rStyle w:val="StyleUnderline"/>
          <w:highlight w:val="cyan"/>
        </w:rPr>
        <w:t>he opposed</w:t>
      </w:r>
      <w:r w:rsidRPr="008C3464">
        <w:rPr>
          <w:sz w:val="16"/>
        </w:rPr>
        <w:t xml:space="preserve"> the Great American Outdoors Act, a landmark conservation bill, in protest against the legislation’s continued </w:t>
      </w:r>
      <w:r w:rsidRPr="008C3464">
        <w:rPr>
          <w:rStyle w:val="Emphasis"/>
          <w:highlight w:val="cyan"/>
        </w:rPr>
        <w:t>cap</w:t>
      </w:r>
      <w:r w:rsidRPr="008C3464">
        <w:rPr>
          <w:rStyle w:val="StyleUnderline"/>
          <w:highlight w:val="cyan"/>
        </w:rPr>
        <w:t xml:space="preserve"> on</w:t>
      </w:r>
      <w:r w:rsidRPr="008C3464">
        <w:rPr>
          <w:sz w:val="16"/>
        </w:rPr>
        <w:t xml:space="preserve"> how much revenue Gulf states can receive from </w:t>
      </w:r>
      <w:r w:rsidRPr="008C3464">
        <w:rPr>
          <w:rStyle w:val="Emphasis"/>
          <w:highlight w:val="cyan"/>
        </w:rPr>
        <w:t>offshore oil</w:t>
      </w:r>
      <w:r w:rsidRPr="008C3464">
        <w:rPr>
          <w:rStyle w:val="StyleUnderline"/>
        </w:rPr>
        <w:t xml:space="preserve"> and gas</w:t>
      </w:r>
      <w:r w:rsidRPr="008C3464">
        <w:rPr>
          <w:sz w:val="16"/>
        </w:rPr>
        <w:t xml:space="preserve"> </w:t>
      </w:r>
      <w:r w:rsidRPr="008C3464">
        <w:rPr>
          <w:rStyle w:val="Emphasis"/>
          <w:highlight w:val="cyan"/>
        </w:rPr>
        <w:t>drilling</w:t>
      </w:r>
      <w:r w:rsidRPr="008C3464">
        <w:rPr>
          <w:sz w:val="16"/>
        </w:rPr>
        <w:t xml:space="preserve"> leases. This revenue pays for the Land and Water Conservation Fund, which the Great American Outdoors Act permanently reauthorized.</w:t>
      </w:r>
    </w:p>
    <w:p w14:paraId="733EC7E0" w14:textId="77777777" w:rsidR="0007212E" w:rsidRPr="008C3464" w:rsidRDefault="0007212E" w:rsidP="0007212E"/>
    <w:p w14:paraId="3B4E9B20" w14:textId="77777777" w:rsidR="0007212E" w:rsidRPr="008C3464" w:rsidRDefault="0007212E" w:rsidP="0007212E">
      <w:pPr>
        <w:pStyle w:val="Heading4"/>
        <w:spacing w:before="30" w:line="278" w:lineRule="atLeast"/>
        <w:rPr>
          <w:rFonts w:cs="Calibri"/>
          <w:color w:val="000000"/>
        </w:rPr>
      </w:pPr>
      <w:r w:rsidRPr="008C3464">
        <w:rPr>
          <w:rFonts w:cs="Calibri"/>
          <w:color w:val="000000"/>
        </w:rPr>
        <w:t>Offshore drilling is disastrous for marine biodiversity – oil spills have adverse effects on ecosystems that are necessary to combat climate change</w:t>
      </w:r>
    </w:p>
    <w:p w14:paraId="51A1F5F6" w14:textId="77777777" w:rsidR="0007212E" w:rsidRPr="008C3464" w:rsidRDefault="0007212E" w:rsidP="0007212E">
      <w:pPr>
        <w:spacing w:after="120" w:line="235" w:lineRule="atLeast"/>
        <w:rPr>
          <w:color w:val="000000"/>
        </w:rPr>
      </w:pPr>
      <w:proofErr w:type="spellStart"/>
      <w:r w:rsidRPr="008C3464">
        <w:rPr>
          <w:b/>
          <w:bCs/>
          <w:color w:val="000000"/>
          <w:sz w:val="26"/>
          <w:szCs w:val="26"/>
        </w:rPr>
        <w:t>Savitz</w:t>
      </w:r>
      <w:proofErr w:type="spellEnd"/>
      <w:r w:rsidRPr="008C3464">
        <w:rPr>
          <w:color w:val="000000"/>
        </w:rPr>
        <w:t> </w:t>
      </w:r>
      <w:r w:rsidRPr="008C3464">
        <w:rPr>
          <w:b/>
          <w:bCs/>
          <w:color w:val="000000"/>
          <w:sz w:val="26"/>
          <w:szCs w:val="26"/>
        </w:rPr>
        <w:t>’21</w:t>
      </w:r>
      <w:r w:rsidRPr="008C3464">
        <w:rPr>
          <w:color w:val="000000"/>
        </w:rPr>
        <w:t xml:space="preserve">; [Jacqueline </w:t>
      </w:r>
      <w:proofErr w:type="spellStart"/>
      <w:r w:rsidRPr="008C3464">
        <w:rPr>
          <w:color w:val="000000"/>
        </w:rPr>
        <w:t>Savitz</w:t>
      </w:r>
      <w:proofErr w:type="spellEnd"/>
      <w:r w:rsidRPr="008C3464">
        <w:rPr>
          <w:color w:val="000000"/>
        </w:rPr>
        <w:t xml:space="preserve">; Chief Policy Officer at Oceana, the largest international organization dedicated solely to ocean conservation; </w:t>
      </w:r>
      <w:proofErr w:type="spellStart"/>
      <w:r w:rsidRPr="008C3464">
        <w:rPr>
          <w:color w:val="000000"/>
        </w:rPr>
        <w:t>Savitz</w:t>
      </w:r>
      <w:proofErr w:type="spellEnd"/>
      <w:r w:rsidRPr="008C3464">
        <w:rPr>
          <w:color w:val="000000"/>
        </w:rPr>
        <w:t xml:space="preserve"> earned her master’s degree in environmental science with an emphasis in toxicology from the University of Maryland, Chesapeake Biological Laboratory, where her work focused on the effects of contaminants on aquatic life. She earned her bachelor’s degree in marine science and biology from the University of Miami in Florida. 2/2/21; “A pause on offshore drilling is a good first step. Let’s make it permanent.”; USA Today, ; accessed: 7/12/21; YS - Logos]</w:t>
      </w:r>
    </w:p>
    <w:p w14:paraId="4D65C851" w14:textId="77777777" w:rsidR="0007212E" w:rsidRPr="008C3464" w:rsidRDefault="0007212E" w:rsidP="0007212E">
      <w:pPr>
        <w:spacing w:line="235" w:lineRule="atLeast"/>
        <w:rPr>
          <w:color w:val="000000"/>
        </w:rPr>
      </w:pPr>
      <w:r w:rsidRPr="008C3464">
        <w:rPr>
          <w:color w:val="000000"/>
        </w:rPr>
        <w:t>President Joe </w:t>
      </w:r>
      <w:r w:rsidRPr="008C3464">
        <w:rPr>
          <w:color w:val="000000"/>
          <w:u w:val="single"/>
        </w:rPr>
        <w:t>Biden</w:t>
      </w:r>
      <w:r w:rsidRPr="008C3464">
        <w:rPr>
          <w:color w:val="000000"/>
        </w:rPr>
        <w:t> </w:t>
      </w:r>
      <w:r w:rsidRPr="008C3464">
        <w:rPr>
          <w:color w:val="000000"/>
          <w:u w:val="single"/>
        </w:rPr>
        <w:t>hit the ground sprinting</w:t>
      </w:r>
      <w:r w:rsidRPr="008C3464">
        <w:rPr>
          <w:color w:val="000000"/>
        </w:rPr>
        <w:t> on his first day of office. On day one he rejoined the Paris Agreement, and now </w:t>
      </w:r>
      <w:r w:rsidRPr="008C3464">
        <w:rPr>
          <w:color w:val="000000"/>
          <w:u w:val="single"/>
        </w:rPr>
        <w:t>he has announced</w:t>
      </w:r>
      <w:r w:rsidRPr="008C3464">
        <w:rPr>
          <w:color w:val="000000"/>
        </w:rPr>
        <w:t> </w:t>
      </w:r>
      <w:r w:rsidRPr="008C3464">
        <w:rPr>
          <w:color w:val="000000"/>
          <w:u w:val="single"/>
        </w:rPr>
        <w:t>a pause on offshore oil and gas leasing.</w:t>
      </w:r>
      <w:r w:rsidRPr="008C3464">
        <w:rPr>
          <w:color w:val="000000"/>
        </w:rPr>
        <w:t> It’s exciting to hear the president’s plan to </w:t>
      </w:r>
      <w:r w:rsidRPr="008C3464">
        <w:rPr>
          <w:color w:val="000000"/>
          <w:u w:val="single"/>
        </w:rPr>
        <w:t>return</w:t>
      </w:r>
      <w:r w:rsidRPr="008C3464">
        <w:rPr>
          <w:color w:val="000000"/>
        </w:rPr>
        <w:t> </w:t>
      </w:r>
      <w:r w:rsidRPr="008C3464">
        <w:rPr>
          <w:color w:val="000000"/>
          <w:u w:val="single"/>
        </w:rPr>
        <w:t>science to policy decision-making</w:t>
      </w:r>
      <w:r w:rsidRPr="008C3464">
        <w:rPr>
          <w:color w:val="000000"/>
        </w:rPr>
        <w:t>, even advancing his science adviser to a cabinet-level position. These encouraging moves will certainly translate to </w:t>
      </w:r>
      <w:r w:rsidRPr="008C3464">
        <w:rPr>
          <w:color w:val="000000"/>
          <w:u w:val="single"/>
        </w:rPr>
        <w:t>more effective action on climate.</w:t>
      </w:r>
    </w:p>
    <w:p w14:paraId="54C29F1F" w14:textId="77777777" w:rsidR="0007212E" w:rsidRPr="008C3464" w:rsidRDefault="0007212E" w:rsidP="0007212E">
      <w:pPr>
        <w:spacing w:line="235" w:lineRule="atLeast"/>
        <w:rPr>
          <w:color w:val="000000"/>
        </w:rPr>
      </w:pPr>
      <w:r w:rsidRPr="008C3464">
        <w:rPr>
          <w:color w:val="000000"/>
          <w:u w:val="single"/>
          <w:shd w:val="clear" w:color="auto" w:fill="00FFFF"/>
        </w:rPr>
        <w:t>Oil and gas are</w:t>
      </w:r>
      <w:r w:rsidRPr="008C3464">
        <w:rPr>
          <w:color w:val="000000"/>
        </w:rPr>
        <w:t> </w:t>
      </w:r>
      <w:r w:rsidRPr="008C3464">
        <w:rPr>
          <w:color w:val="000000"/>
          <w:u w:val="single"/>
          <w:shd w:val="clear" w:color="auto" w:fill="00FFFF"/>
        </w:rPr>
        <w:t>killing us.</w:t>
      </w:r>
      <w:r w:rsidRPr="008C3464">
        <w:rPr>
          <w:color w:val="000000"/>
        </w:rPr>
        <w:t> </w:t>
      </w:r>
      <w:r w:rsidRPr="008C3464">
        <w:rPr>
          <w:color w:val="000000"/>
          <w:u w:val="single"/>
        </w:rPr>
        <w:t>Burning</w:t>
      </w:r>
      <w:r w:rsidRPr="008C3464">
        <w:rPr>
          <w:color w:val="000000"/>
        </w:rPr>
        <w:t> </w:t>
      </w:r>
      <w:r w:rsidRPr="008C3464">
        <w:rPr>
          <w:color w:val="000000"/>
          <w:u w:val="single"/>
          <w:shd w:val="clear" w:color="auto" w:fill="00FFFF"/>
        </w:rPr>
        <w:t>fossil fuels is</w:t>
      </w:r>
      <w:r w:rsidRPr="008C3464">
        <w:rPr>
          <w:color w:val="000000"/>
        </w:rPr>
        <w:t> </w:t>
      </w:r>
      <w:r w:rsidRPr="008C3464">
        <w:rPr>
          <w:color w:val="000000"/>
          <w:u w:val="single"/>
          <w:shd w:val="clear" w:color="auto" w:fill="00FFFF"/>
        </w:rPr>
        <w:t>driving climate change</w:t>
      </w:r>
      <w:r w:rsidRPr="008C3464">
        <w:rPr>
          <w:color w:val="000000"/>
          <w:u w:val="single"/>
        </w:rPr>
        <w:t>, which is</w:t>
      </w:r>
      <w:r w:rsidRPr="008C3464">
        <w:rPr>
          <w:color w:val="000000"/>
        </w:rPr>
        <w:t> </w:t>
      </w:r>
      <w:r w:rsidRPr="008C3464">
        <w:rPr>
          <w:color w:val="000000"/>
          <w:u w:val="single"/>
          <w:shd w:val="clear" w:color="auto" w:fill="00FFFF"/>
        </w:rPr>
        <w:t>causing</w:t>
      </w:r>
      <w:r w:rsidRPr="008C3464">
        <w:rPr>
          <w:color w:val="000000"/>
        </w:rPr>
        <w:t> </w:t>
      </w:r>
      <w:r w:rsidRPr="008C3464">
        <w:rPr>
          <w:color w:val="000000"/>
          <w:u w:val="single"/>
        </w:rPr>
        <w:t>a</w:t>
      </w:r>
      <w:r w:rsidRPr="008C3464">
        <w:rPr>
          <w:color w:val="000000"/>
        </w:rPr>
        <w:t> </w:t>
      </w:r>
      <w:r w:rsidRPr="008C3464">
        <w:rPr>
          <w:color w:val="000000"/>
          <w:u w:val="single"/>
        </w:rPr>
        <w:t>wave of</w:t>
      </w:r>
      <w:r w:rsidRPr="008C3464">
        <w:rPr>
          <w:color w:val="000000"/>
        </w:rPr>
        <w:t> </w:t>
      </w:r>
      <w:r w:rsidRPr="008C3464">
        <w:rPr>
          <w:color w:val="000000"/>
          <w:u w:val="single"/>
          <w:shd w:val="clear" w:color="auto" w:fill="00FFFF"/>
        </w:rPr>
        <w:t>extinction and disasters</w:t>
      </w:r>
      <w:r w:rsidRPr="008C3464">
        <w:rPr>
          <w:color w:val="000000"/>
        </w:rPr>
        <w:t> </w:t>
      </w:r>
      <w:r w:rsidRPr="008C3464">
        <w:rPr>
          <w:color w:val="000000"/>
          <w:u w:val="single"/>
          <w:shd w:val="clear" w:color="auto" w:fill="00FFFF"/>
        </w:rPr>
        <w:t>that</w:t>
      </w:r>
      <w:r w:rsidRPr="008C3464">
        <w:rPr>
          <w:color w:val="000000"/>
        </w:rPr>
        <w:t> </w:t>
      </w:r>
      <w:r w:rsidRPr="008C3464">
        <w:rPr>
          <w:color w:val="000000"/>
          <w:u w:val="single"/>
          <w:shd w:val="clear" w:color="auto" w:fill="00FFFF"/>
        </w:rPr>
        <w:t>devastate</w:t>
      </w:r>
      <w:r w:rsidRPr="008C3464">
        <w:rPr>
          <w:color w:val="000000"/>
        </w:rPr>
        <w:t> </w:t>
      </w:r>
      <w:r w:rsidRPr="008C3464">
        <w:rPr>
          <w:color w:val="000000"/>
          <w:u w:val="single"/>
        </w:rPr>
        <w:t>property</w:t>
      </w:r>
      <w:r w:rsidRPr="008C3464">
        <w:rPr>
          <w:color w:val="000000"/>
        </w:rPr>
        <w:t> </w:t>
      </w:r>
      <w:r w:rsidRPr="008C3464">
        <w:rPr>
          <w:color w:val="000000"/>
          <w:u w:val="single"/>
        </w:rPr>
        <w:t>and</w:t>
      </w:r>
      <w:r w:rsidRPr="008C3464">
        <w:rPr>
          <w:color w:val="000000"/>
        </w:rPr>
        <w:t> </w:t>
      </w:r>
      <w:r w:rsidRPr="008C3464">
        <w:rPr>
          <w:color w:val="000000"/>
          <w:u w:val="single"/>
          <w:shd w:val="clear" w:color="auto" w:fill="00FFFF"/>
        </w:rPr>
        <w:t>the environment</w:t>
      </w:r>
      <w:r w:rsidRPr="008C3464">
        <w:rPr>
          <w:color w:val="000000"/>
          <w:u w:val="single"/>
        </w:rPr>
        <w:t>, and</w:t>
      </w:r>
      <w:r w:rsidRPr="008C3464">
        <w:rPr>
          <w:color w:val="000000"/>
        </w:rPr>
        <w:t> </w:t>
      </w:r>
      <w:r w:rsidRPr="008C3464">
        <w:rPr>
          <w:color w:val="000000"/>
          <w:u w:val="single"/>
          <w:shd w:val="clear" w:color="auto" w:fill="00FFFF"/>
        </w:rPr>
        <w:t>cost</w:t>
      </w:r>
      <w:r w:rsidRPr="008C3464">
        <w:rPr>
          <w:color w:val="000000"/>
        </w:rPr>
        <w:t> </w:t>
      </w:r>
      <w:r w:rsidRPr="008C3464">
        <w:rPr>
          <w:color w:val="000000"/>
          <w:u w:val="single"/>
        </w:rPr>
        <w:t>human</w:t>
      </w:r>
      <w:r w:rsidRPr="008C3464">
        <w:rPr>
          <w:color w:val="000000"/>
        </w:rPr>
        <w:t> </w:t>
      </w:r>
      <w:r w:rsidRPr="008C3464">
        <w:rPr>
          <w:color w:val="000000"/>
          <w:u w:val="single"/>
          <w:shd w:val="clear" w:color="auto" w:fill="00FFFF"/>
        </w:rPr>
        <w:t>lives</w:t>
      </w:r>
      <w:r w:rsidRPr="008C3464">
        <w:rPr>
          <w:color w:val="000000"/>
          <w:u w:val="single"/>
        </w:rPr>
        <w:t>.</w:t>
      </w:r>
      <w:r w:rsidRPr="008C3464">
        <w:rPr>
          <w:color w:val="000000"/>
        </w:rPr>
        <w:t> But President Biden has committed to aggressively address the climate crisis, which gives me great hope that we can work together to permanently protect our climate and coasts from offshore oil and gas.</w:t>
      </w:r>
    </w:p>
    <w:p w14:paraId="495F3DFB" w14:textId="77777777" w:rsidR="0007212E" w:rsidRPr="008C3464" w:rsidRDefault="0007212E" w:rsidP="0007212E">
      <w:pPr>
        <w:spacing w:line="235" w:lineRule="atLeast"/>
        <w:rPr>
          <w:color w:val="000000"/>
        </w:rPr>
      </w:pPr>
      <w:r w:rsidRPr="008C3464">
        <w:rPr>
          <w:color w:val="000000"/>
          <w:u w:val="single"/>
          <w:shd w:val="clear" w:color="auto" w:fill="00FFFF"/>
        </w:rPr>
        <w:t>Permanently ending</w:t>
      </w:r>
      <w:r w:rsidRPr="008C3464">
        <w:rPr>
          <w:color w:val="000000"/>
        </w:rPr>
        <w:t> </w:t>
      </w:r>
      <w:r w:rsidRPr="008C3464">
        <w:rPr>
          <w:color w:val="000000"/>
          <w:u w:val="single"/>
        </w:rPr>
        <w:t>new</w:t>
      </w:r>
      <w:r w:rsidRPr="008C3464">
        <w:rPr>
          <w:color w:val="000000"/>
        </w:rPr>
        <w:t> </w:t>
      </w:r>
      <w:r w:rsidRPr="008C3464">
        <w:rPr>
          <w:color w:val="000000"/>
          <w:u w:val="single"/>
          <w:shd w:val="clear" w:color="auto" w:fill="00FFFF"/>
        </w:rPr>
        <w:t>offshore</w:t>
      </w:r>
      <w:r w:rsidRPr="008C3464">
        <w:rPr>
          <w:color w:val="000000"/>
        </w:rPr>
        <w:t> </w:t>
      </w:r>
      <w:r w:rsidRPr="008C3464">
        <w:rPr>
          <w:color w:val="000000"/>
          <w:u w:val="single"/>
        </w:rPr>
        <w:t>oil and gas</w:t>
      </w:r>
      <w:r w:rsidRPr="008C3464">
        <w:rPr>
          <w:color w:val="000000"/>
        </w:rPr>
        <w:t> </w:t>
      </w:r>
      <w:r w:rsidRPr="008C3464">
        <w:rPr>
          <w:color w:val="000000"/>
          <w:u w:val="single"/>
          <w:shd w:val="clear" w:color="auto" w:fill="00FFFF"/>
        </w:rPr>
        <w:t>leasing</w:t>
      </w:r>
      <w:r w:rsidRPr="008C3464">
        <w:rPr>
          <w:color w:val="000000"/>
        </w:rPr>
        <w:t> </w:t>
      </w:r>
      <w:r w:rsidRPr="008C3464">
        <w:rPr>
          <w:color w:val="000000"/>
          <w:u w:val="single"/>
        </w:rPr>
        <w:t>in U.S. waters would</w:t>
      </w:r>
      <w:r w:rsidRPr="008C3464">
        <w:rPr>
          <w:color w:val="000000"/>
        </w:rPr>
        <w:t> </w:t>
      </w:r>
      <w:r w:rsidRPr="008C3464">
        <w:rPr>
          <w:color w:val="000000"/>
          <w:u w:val="single"/>
          <w:shd w:val="clear" w:color="auto" w:fill="00FFFF"/>
        </w:rPr>
        <w:t>prevent the release of a catastrophic</w:t>
      </w:r>
      <w:r w:rsidRPr="008C3464">
        <w:rPr>
          <w:color w:val="000000"/>
        </w:rPr>
        <w:t> </w:t>
      </w:r>
      <w:r w:rsidRPr="008C3464">
        <w:rPr>
          <w:color w:val="000000"/>
          <w:u w:val="single"/>
          <w:shd w:val="clear" w:color="auto" w:fill="00FFFF"/>
        </w:rPr>
        <w:t>amount of</w:t>
      </w:r>
      <w:r w:rsidRPr="008C3464">
        <w:rPr>
          <w:color w:val="000000"/>
        </w:rPr>
        <w:t> </w:t>
      </w:r>
      <w:r w:rsidRPr="008C3464">
        <w:rPr>
          <w:color w:val="000000"/>
          <w:u w:val="single"/>
        </w:rPr>
        <w:t>greenhouse gas</w:t>
      </w:r>
      <w:r w:rsidRPr="008C3464">
        <w:rPr>
          <w:color w:val="000000"/>
        </w:rPr>
        <w:t> </w:t>
      </w:r>
      <w:r w:rsidRPr="008C3464">
        <w:rPr>
          <w:color w:val="000000"/>
          <w:u w:val="single"/>
          <w:shd w:val="clear" w:color="auto" w:fill="00FFFF"/>
        </w:rPr>
        <w:t>emissions</w:t>
      </w:r>
      <w:r w:rsidRPr="008C3464">
        <w:rPr>
          <w:color w:val="000000"/>
          <w:u w:val="single"/>
        </w:rPr>
        <w:t>, which are</w:t>
      </w:r>
      <w:r w:rsidRPr="008C3464">
        <w:rPr>
          <w:color w:val="000000"/>
        </w:rPr>
        <w:t> </w:t>
      </w:r>
      <w:r w:rsidRPr="008C3464">
        <w:rPr>
          <w:color w:val="000000"/>
          <w:u w:val="single"/>
          <w:shd w:val="clear" w:color="auto" w:fill="00FFFF"/>
        </w:rPr>
        <w:t>driving</w:t>
      </w:r>
      <w:r w:rsidRPr="008C3464">
        <w:rPr>
          <w:color w:val="000000"/>
        </w:rPr>
        <w:t> </w:t>
      </w:r>
      <w:r w:rsidRPr="008C3464">
        <w:rPr>
          <w:color w:val="000000"/>
          <w:u w:val="single"/>
        </w:rPr>
        <w:t>ever larger and more</w:t>
      </w:r>
      <w:r w:rsidRPr="008C3464">
        <w:rPr>
          <w:color w:val="000000"/>
        </w:rPr>
        <w:t> </w:t>
      </w:r>
      <w:r w:rsidRPr="008C3464">
        <w:rPr>
          <w:color w:val="000000"/>
          <w:u w:val="single"/>
          <w:shd w:val="clear" w:color="auto" w:fill="00FFFF"/>
        </w:rPr>
        <w:t>intense</w:t>
      </w:r>
      <w:r w:rsidRPr="008C3464">
        <w:rPr>
          <w:color w:val="000000"/>
        </w:rPr>
        <w:t> </w:t>
      </w:r>
      <w:r w:rsidRPr="008C3464">
        <w:rPr>
          <w:color w:val="000000"/>
          <w:u w:val="single"/>
          <w:shd w:val="clear" w:color="auto" w:fill="00FFFF"/>
        </w:rPr>
        <w:t>wildfires, hurricanes and floods</w:t>
      </w:r>
      <w:r w:rsidRPr="008C3464">
        <w:rPr>
          <w:color w:val="000000"/>
        </w:rPr>
        <w:t>. A new report from Oceana estimates that permanent protection against offshore drilling would prevent 19 billion tons of greenhouse gas emissions and $720 billion in damages to people, property and the environment.</w:t>
      </w:r>
    </w:p>
    <w:p w14:paraId="65D9983A" w14:textId="77777777" w:rsidR="0007212E" w:rsidRPr="008C3464" w:rsidRDefault="0007212E" w:rsidP="0007212E">
      <w:pPr>
        <w:spacing w:line="235" w:lineRule="atLeast"/>
        <w:rPr>
          <w:color w:val="000000"/>
        </w:rPr>
      </w:pPr>
      <w:r w:rsidRPr="008C3464">
        <w:rPr>
          <w:color w:val="000000"/>
        </w:rPr>
        <w:t>Damage that results from offshore drilling</w:t>
      </w:r>
    </w:p>
    <w:p w14:paraId="67B1E54D" w14:textId="77777777" w:rsidR="0007212E" w:rsidRPr="008C3464" w:rsidRDefault="0007212E" w:rsidP="0007212E">
      <w:pPr>
        <w:spacing w:line="235" w:lineRule="atLeast"/>
        <w:rPr>
          <w:color w:val="000000"/>
        </w:rPr>
      </w:pPr>
      <w:r w:rsidRPr="008C3464">
        <w:rPr>
          <w:color w:val="000000"/>
        </w:rPr>
        <w:t>In addition to the climate impacts, </w:t>
      </w:r>
      <w:r w:rsidRPr="008C3464">
        <w:rPr>
          <w:color w:val="000000"/>
          <w:u w:val="single"/>
        </w:rPr>
        <w:t>offshore</w:t>
      </w:r>
      <w:r w:rsidRPr="008C3464">
        <w:rPr>
          <w:color w:val="000000"/>
        </w:rPr>
        <w:t> </w:t>
      </w:r>
      <w:r w:rsidRPr="008C3464">
        <w:rPr>
          <w:color w:val="000000"/>
          <w:u w:val="single"/>
          <w:shd w:val="clear" w:color="auto" w:fill="00FFFF"/>
        </w:rPr>
        <w:t>drilling</w:t>
      </w:r>
      <w:r w:rsidRPr="008C3464">
        <w:rPr>
          <w:color w:val="000000"/>
        </w:rPr>
        <w:t> </w:t>
      </w:r>
      <w:r w:rsidRPr="008C3464">
        <w:rPr>
          <w:color w:val="000000"/>
          <w:u w:val="single"/>
        </w:rPr>
        <w:t>also</w:t>
      </w:r>
      <w:r w:rsidRPr="008C3464">
        <w:rPr>
          <w:color w:val="000000"/>
        </w:rPr>
        <w:t> </w:t>
      </w:r>
      <w:r w:rsidRPr="008C3464">
        <w:rPr>
          <w:color w:val="000000"/>
          <w:u w:val="single"/>
          <w:shd w:val="clear" w:color="auto" w:fill="00FFFF"/>
        </w:rPr>
        <w:t>leads to</w:t>
      </w:r>
      <w:r w:rsidRPr="008C3464">
        <w:rPr>
          <w:color w:val="000000"/>
        </w:rPr>
        <w:t> </w:t>
      </w:r>
      <w:r w:rsidRPr="008C3464">
        <w:rPr>
          <w:color w:val="000000"/>
          <w:u w:val="single"/>
        </w:rPr>
        <w:t>oil</w:t>
      </w:r>
      <w:r w:rsidRPr="008C3464">
        <w:rPr>
          <w:color w:val="000000"/>
        </w:rPr>
        <w:t> </w:t>
      </w:r>
      <w:r w:rsidRPr="008C3464">
        <w:rPr>
          <w:color w:val="000000"/>
          <w:u w:val="single"/>
          <w:shd w:val="clear" w:color="auto" w:fill="00FFFF"/>
        </w:rPr>
        <w:t>spills</w:t>
      </w:r>
      <w:r w:rsidRPr="008C3464">
        <w:rPr>
          <w:color w:val="000000"/>
          <w:u w:val="single"/>
        </w:rPr>
        <w:t>.</w:t>
      </w:r>
      <w:r w:rsidRPr="008C3464">
        <w:rPr>
          <w:color w:val="000000"/>
        </w:rPr>
        <w:t> </w:t>
      </w:r>
      <w:r w:rsidRPr="008C3464">
        <w:rPr>
          <w:color w:val="000000"/>
          <w:u w:val="single"/>
        </w:rPr>
        <w:t>We saw what</w:t>
      </w:r>
      <w:r w:rsidRPr="008C3464">
        <w:rPr>
          <w:color w:val="000000"/>
        </w:rPr>
        <w:t> </w:t>
      </w:r>
      <w:r w:rsidRPr="008C3464">
        <w:rPr>
          <w:color w:val="000000"/>
          <w:u w:val="single"/>
        </w:rPr>
        <w:t>a spill can do to coastal economies when the BP Deepwater Horizon spewed hundreds of millions of gallons into the Gulf of Mexico in 2010.</w:t>
      </w:r>
      <w:r w:rsidRPr="008C3464">
        <w:rPr>
          <w:color w:val="000000"/>
        </w:rPr>
        <w:t> </w:t>
      </w:r>
      <w:r w:rsidRPr="008C3464">
        <w:rPr>
          <w:color w:val="000000"/>
          <w:u w:val="single"/>
        </w:rPr>
        <w:t>Today, the</w:t>
      </w:r>
      <w:r w:rsidRPr="008C3464">
        <w:rPr>
          <w:color w:val="000000"/>
        </w:rPr>
        <w:t> </w:t>
      </w:r>
      <w:r w:rsidRPr="008C3464">
        <w:rPr>
          <w:color w:val="000000"/>
          <w:u w:val="single"/>
          <w:shd w:val="clear" w:color="auto" w:fill="00FFFF"/>
        </w:rPr>
        <w:t>likelihood</w:t>
      </w:r>
      <w:r w:rsidRPr="008C3464">
        <w:rPr>
          <w:color w:val="000000"/>
        </w:rPr>
        <w:t> </w:t>
      </w:r>
      <w:r w:rsidRPr="008C3464">
        <w:rPr>
          <w:color w:val="000000"/>
          <w:u w:val="single"/>
          <w:shd w:val="clear" w:color="auto" w:fill="00FFFF"/>
        </w:rPr>
        <w:t>of</w:t>
      </w:r>
      <w:r w:rsidRPr="008C3464">
        <w:rPr>
          <w:color w:val="000000"/>
        </w:rPr>
        <w:t> </w:t>
      </w:r>
      <w:r w:rsidRPr="008C3464">
        <w:rPr>
          <w:color w:val="000000"/>
          <w:u w:val="single"/>
        </w:rPr>
        <w:t>another</w:t>
      </w:r>
      <w:r w:rsidRPr="008C3464">
        <w:rPr>
          <w:color w:val="000000"/>
        </w:rPr>
        <w:t> </w:t>
      </w:r>
      <w:r w:rsidRPr="008C3464">
        <w:rPr>
          <w:color w:val="000000"/>
          <w:u w:val="single"/>
        </w:rPr>
        <w:t>catastrophic</w:t>
      </w:r>
      <w:r w:rsidRPr="008C3464">
        <w:rPr>
          <w:color w:val="000000"/>
        </w:rPr>
        <w:t> </w:t>
      </w:r>
      <w:r w:rsidRPr="008C3464">
        <w:rPr>
          <w:color w:val="000000"/>
          <w:u w:val="single"/>
          <w:shd w:val="clear" w:color="auto" w:fill="00FFFF"/>
        </w:rPr>
        <w:t>spill</w:t>
      </w:r>
      <w:r w:rsidRPr="008C3464">
        <w:rPr>
          <w:color w:val="000000"/>
        </w:rPr>
        <w:t> </w:t>
      </w:r>
      <w:r w:rsidRPr="008C3464">
        <w:rPr>
          <w:color w:val="000000"/>
          <w:u w:val="single"/>
          <w:shd w:val="clear" w:color="auto" w:fill="00FFFF"/>
        </w:rPr>
        <w:t>is</w:t>
      </w:r>
      <w:r w:rsidRPr="008C3464">
        <w:rPr>
          <w:color w:val="000000"/>
        </w:rPr>
        <w:t> </w:t>
      </w:r>
      <w:r w:rsidRPr="008C3464">
        <w:rPr>
          <w:color w:val="000000"/>
          <w:u w:val="single"/>
        </w:rPr>
        <w:t>even</w:t>
      </w:r>
      <w:r w:rsidRPr="008C3464">
        <w:rPr>
          <w:color w:val="000000"/>
        </w:rPr>
        <w:t> </w:t>
      </w:r>
      <w:r w:rsidRPr="008C3464">
        <w:rPr>
          <w:color w:val="000000"/>
          <w:u w:val="single"/>
          <w:shd w:val="clear" w:color="auto" w:fill="00FFFF"/>
        </w:rPr>
        <w:t>greater</w:t>
      </w:r>
      <w:r w:rsidRPr="008C3464">
        <w:rPr>
          <w:color w:val="000000"/>
        </w:rPr>
        <w:t> </w:t>
      </w:r>
      <w:r w:rsidRPr="008C3464">
        <w:rPr>
          <w:color w:val="000000"/>
          <w:u w:val="single"/>
        </w:rPr>
        <w:t>than it was in 2010. Not only is</w:t>
      </w:r>
      <w:r w:rsidRPr="008C3464">
        <w:rPr>
          <w:color w:val="000000"/>
        </w:rPr>
        <w:t> </w:t>
      </w:r>
      <w:r w:rsidRPr="008C3464">
        <w:rPr>
          <w:color w:val="000000"/>
          <w:u w:val="single"/>
          <w:shd w:val="clear" w:color="auto" w:fill="00FFFF"/>
        </w:rPr>
        <w:t>the industry drilling in</w:t>
      </w:r>
      <w:r w:rsidRPr="008C3464">
        <w:rPr>
          <w:color w:val="000000"/>
        </w:rPr>
        <w:t> </w:t>
      </w:r>
      <w:r w:rsidRPr="008C3464">
        <w:rPr>
          <w:color w:val="000000"/>
          <w:u w:val="single"/>
          <w:shd w:val="clear" w:color="auto" w:fill="00FFFF"/>
        </w:rPr>
        <w:t>deeper waters,</w:t>
      </w:r>
      <w:r w:rsidRPr="008C3464">
        <w:rPr>
          <w:color w:val="000000"/>
        </w:rPr>
        <w:t> </w:t>
      </w:r>
      <w:r w:rsidRPr="008C3464">
        <w:rPr>
          <w:color w:val="000000"/>
          <w:u w:val="single"/>
        </w:rPr>
        <w:t>but the</w:t>
      </w:r>
      <w:r w:rsidRPr="008C3464">
        <w:rPr>
          <w:color w:val="000000"/>
        </w:rPr>
        <w:t> </w:t>
      </w:r>
      <w:r w:rsidRPr="008C3464">
        <w:rPr>
          <w:color w:val="000000"/>
          <w:u w:val="single"/>
          <w:shd w:val="clear" w:color="auto" w:fill="00FFFF"/>
        </w:rPr>
        <w:t>Trump administration</w:t>
      </w:r>
      <w:r w:rsidRPr="008C3464">
        <w:rPr>
          <w:color w:val="000000"/>
        </w:rPr>
        <w:t> </w:t>
      </w:r>
      <w:r w:rsidRPr="008C3464">
        <w:rPr>
          <w:color w:val="000000"/>
          <w:u w:val="single"/>
        </w:rPr>
        <w:t>also</w:t>
      </w:r>
      <w:r w:rsidRPr="008C3464">
        <w:rPr>
          <w:color w:val="000000"/>
        </w:rPr>
        <w:t> </w:t>
      </w:r>
      <w:r w:rsidRPr="008C3464">
        <w:rPr>
          <w:color w:val="000000"/>
          <w:u w:val="single"/>
          <w:shd w:val="clear" w:color="auto" w:fill="00FFFF"/>
        </w:rPr>
        <w:t>weakened</w:t>
      </w:r>
      <w:r w:rsidRPr="008C3464">
        <w:rPr>
          <w:color w:val="000000"/>
        </w:rPr>
        <w:t> </w:t>
      </w:r>
      <w:r w:rsidRPr="008C3464">
        <w:rPr>
          <w:color w:val="000000"/>
          <w:u w:val="single"/>
        </w:rPr>
        <w:t>the too-few</w:t>
      </w:r>
      <w:r w:rsidRPr="008C3464">
        <w:rPr>
          <w:color w:val="000000"/>
        </w:rPr>
        <w:t> </w:t>
      </w:r>
      <w:r w:rsidRPr="008C3464">
        <w:rPr>
          <w:color w:val="000000"/>
          <w:u w:val="single"/>
          <w:shd w:val="clear" w:color="auto" w:fill="00FFFF"/>
        </w:rPr>
        <w:t>safety rules</w:t>
      </w:r>
      <w:r w:rsidRPr="008C3464">
        <w:rPr>
          <w:color w:val="000000"/>
        </w:rPr>
        <w:t> put in place after the BP disaster.</w:t>
      </w:r>
    </w:p>
    <w:p w14:paraId="2EB69AF5" w14:textId="77777777" w:rsidR="0007212E" w:rsidRPr="008C3464" w:rsidRDefault="0007212E" w:rsidP="0007212E">
      <w:pPr>
        <w:spacing w:line="235" w:lineRule="atLeast"/>
        <w:rPr>
          <w:color w:val="000000"/>
        </w:rPr>
      </w:pPr>
      <w:r w:rsidRPr="008C3464">
        <w:rPr>
          <w:color w:val="000000"/>
        </w:rPr>
        <w:t>While protecting us from offshore oil and gas drilling, President Biden can also restore and strengthen the drilling safety rules that were weakened by former President Trump, ensuring that any existing drilling operations be subject to robust safety protocols, oversight and financial assurances. Combining this with movement toward clean energy, like environmentally responsible offshore wind, would set us up for success in the journey toward a renewable energy future.</w:t>
      </w:r>
    </w:p>
    <w:p w14:paraId="2E6376A2" w14:textId="77777777" w:rsidR="0007212E" w:rsidRPr="008C3464" w:rsidRDefault="0007212E" w:rsidP="0007212E">
      <w:pPr>
        <w:spacing w:line="235" w:lineRule="atLeast"/>
        <w:rPr>
          <w:color w:val="000000"/>
        </w:rPr>
      </w:pPr>
      <w:r w:rsidRPr="008C3464">
        <w:rPr>
          <w:color w:val="000000"/>
        </w:rPr>
        <w:t>These are big first steps, but even more will be needed. </w:t>
      </w:r>
      <w:r w:rsidRPr="008C3464">
        <w:rPr>
          <w:color w:val="000000"/>
          <w:u w:val="single"/>
          <w:shd w:val="clear" w:color="auto" w:fill="00FFFF"/>
        </w:rPr>
        <w:t>One</w:t>
      </w:r>
      <w:r w:rsidRPr="008C3464">
        <w:rPr>
          <w:color w:val="000000"/>
        </w:rPr>
        <w:t> </w:t>
      </w:r>
      <w:r w:rsidRPr="008C3464">
        <w:rPr>
          <w:color w:val="000000"/>
          <w:u w:val="single"/>
        </w:rPr>
        <w:t>of the most powerful</w:t>
      </w:r>
      <w:r w:rsidRPr="008C3464">
        <w:rPr>
          <w:color w:val="000000"/>
        </w:rPr>
        <w:t> </w:t>
      </w:r>
      <w:r w:rsidRPr="008C3464">
        <w:rPr>
          <w:color w:val="000000"/>
          <w:u w:val="single"/>
          <w:shd w:val="clear" w:color="auto" w:fill="00FFFF"/>
        </w:rPr>
        <w:t>tool</w:t>
      </w:r>
      <w:r w:rsidRPr="008C3464">
        <w:rPr>
          <w:color w:val="000000"/>
          <w:u w:val="single"/>
        </w:rPr>
        <w:t>s</w:t>
      </w:r>
      <w:r w:rsidRPr="008C3464">
        <w:rPr>
          <w:color w:val="000000"/>
        </w:rPr>
        <w:t> </w:t>
      </w:r>
      <w:r w:rsidRPr="008C3464">
        <w:rPr>
          <w:color w:val="000000"/>
          <w:u w:val="single"/>
        </w:rPr>
        <w:t>we have</w:t>
      </w:r>
      <w:r w:rsidRPr="008C3464">
        <w:rPr>
          <w:color w:val="000000"/>
        </w:rPr>
        <w:t> </w:t>
      </w:r>
      <w:r w:rsidRPr="008C3464">
        <w:rPr>
          <w:color w:val="000000"/>
          <w:u w:val="single"/>
          <w:shd w:val="clear" w:color="auto" w:fill="00FFFF"/>
        </w:rPr>
        <w:t>to</w:t>
      </w:r>
      <w:r w:rsidRPr="008C3464">
        <w:rPr>
          <w:color w:val="000000"/>
        </w:rPr>
        <w:t> </w:t>
      </w:r>
      <w:r w:rsidRPr="008C3464">
        <w:rPr>
          <w:color w:val="000000"/>
          <w:u w:val="single"/>
        </w:rPr>
        <w:t>help</w:t>
      </w:r>
      <w:r w:rsidRPr="008C3464">
        <w:rPr>
          <w:color w:val="000000"/>
        </w:rPr>
        <w:t> </w:t>
      </w:r>
      <w:r w:rsidRPr="008C3464">
        <w:rPr>
          <w:color w:val="000000"/>
          <w:u w:val="single"/>
          <w:shd w:val="clear" w:color="auto" w:fill="00FFFF"/>
        </w:rPr>
        <w:t>head off</w:t>
      </w:r>
      <w:r w:rsidRPr="008C3464">
        <w:rPr>
          <w:color w:val="000000"/>
        </w:rPr>
        <w:t> </w:t>
      </w:r>
      <w:r w:rsidRPr="008C3464">
        <w:rPr>
          <w:color w:val="000000"/>
          <w:u w:val="single"/>
        </w:rPr>
        <w:t>the worst effects of</w:t>
      </w:r>
      <w:r w:rsidRPr="008C3464">
        <w:rPr>
          <w:color w:val="000000"/>
        </w:rPr>
        <w:t> </w:t>
      </w:r>
      <w:r w:rsidRPr="008C3464">
        <w:rPr>
          <w:color w:val="000000"/>
          <w:u w:val="single"/>
        </w:rPr>
        <w:t>the</w:t>
      </w:r>
      <w:r w:rsidRPr="008C3464">
        <w:rPr>
          <w:color w:val="000000"/>
        </w:rPr>
        <w:t> </w:t>
      </w:r>
      <w:r w:rsidRPr="008C3464">
        <w:rPr>
          <w:color w:val="000000"/>
          <w:u w:val="single"/>
        </w:rPr>
        <w:t>unfolding</w:t>
      </w:r>
      <w:r w:rsidRPr="008C3464">
        <w:rPr>
          <w:color w:val="000000"/>
        </w:rPr>
        <w:t> </w:t>
      </w:r>
      <w:r w:rsidRPr="008C3464">
        <w:rPr>
          <w:color w:val="000000"/>
          <w:u w:val="single"/>
          <w:shd w:val="clear" w:color="auto" w:fill="00FFFF"/>
        </w:rPr>
        <w:t>climate catastrophe is a</w:t>
      </w:r>
      <w:r w:rsidRPr="008C3464">
        <w:rPr>
          <w:color w:val="000000"/>
        </w:rPr>
        <w:t> </w:t>
      </w:r>
      <w:r w:rsidRPr="008C3464">
        <w:rPr>
          <w:color w:val="000000"/>
          <w:u w:val="single"/>
          <w:shd w:val="clear" w:color="auto" w:fill="00FFFF"/>
        </w:rPr>
        <w:t>clean,</w:t>
      </w:r>
      <w:r w:rsidRPr="008C3464">
        <w:rPr>
          <w:color w:val="000000"/>
        </w:rPr>
        <w:t> </w:t>
      </w:r>
      <w:r w:rsidRPr="008C3464">
        <w:rPr>
          <w:color w:val="000000"/>
          <w:u w:val="single"/>
        </w:rPr>
        <w:t>diverse, and abundant</w:t>
      </w:r>
      <w:r w:rsidRPr="008C3464">
        <w:rPr>
          <w:color w:val="000000"/>
        </w:rPr>
        <w:t> </w:t>
      </w:r>
      <w:r w:rsidRPr="008C3464">
        <w:rPr>
          <w:color w:val="000000"/>
          <w:u w:val="single"/>
          <w:shd w:val="clear" w:color="auto" w:fill="00FFFF"/>
        </w:rPr>
        <w:t>ocean</w:t>
      </w:r>
      <w:r w:rsidRPr="008C3464">
        <w:rPr>
          <w:color w:val="000000"/>
          <w:u w:val="single"/>
        </w:rPr>
        <w:t>.</w:t>
      </w:r>
      <w:r w:rsidRPr="008C3464">
        <w:rPr>
          <w:color w:val="000000"/>
        </w:rPr>
        <w:t> </w:t>
      </w:r>
      <w:r w:rsidRPr="008C3464">
        <w:rPr>
          <w:color w:val="000000"/>
          <w:u w:val="single"/>
        </w:rPr>
        <w:t>In addition to</w:t>
      </w:r>
      <w:r w:rsidRPr="008C3464">
        <w:rPr>
          <w:color w:val="000000"/>
        </w:rPr>
        <w:t> </w:t>
      </w:r>
      <w:r w:rsidRPr="008C3464">
        <w:rPr>
          <w:color w:val="000000"/>
          <w:u w:val="single"/>
          <w:shd w:val="clear" w:color="auto" w:fill="00FFFF"/>
        </w:rPr>
        <w:t>permanent drilling protections</w:t>
      </w:r>
      <w:r w:rsidRPr="008C3464">
        <w:rPr>
          <w:color w:val="000000"/>
          <w:u w:val="single"/>
        </w:rPr>
        <w:t>,</w:t>
      </w:r>
      <w:r w:rsidRPr="008C3464">
        <w:rPr>
          <w:color w:val="000000"/>
        </w:rPr>
        <w:t> </w:t>
      </w:r>
      <w:r w:rsidRPr="008C3464">
        <w:rPr>
          <w:color w:val="000000"/>
          <w:u w:val="single"/>
        </w:rPr>
        <w:t>we will also need measures to protect habitat for ocean wildlife, and responsible, science-based</w:t>
      </w:r>
      <w:r w:rsidRPr="008C3464">
        <w:rPr>
          <w:color w:val="000000"/>
        </w:rPr>
        <w:t> </w:t>
      </w:r>
      <w:r w:rsidRPr="008C3464">
        <w:rPr>
          <w:color w:val="000000"/>
          <w:u w:val="single"/>
        </w:rPr>
        <w:t>management of our fisheries</w:t>
      </w:r>
      <w:r w:rsidRPr="008C3464">
        <w:rPr>
          <w:color w:val="000000"/>
        </w:rPr>
        <w:t> </w:t>
      </w:r>
      <w:r w:rsidRPr="008C3464">
        <w:rPr>
          <w:color w:val="000000"/>
          <w:u w:val="single"/>
        </w:rPr>
        <w:t>to restore them to their previous bounty.</w:t>
      </w:r>
      <w:r w:rsidRPr="008C3464">
        <w:rPr>
          <w:color w:val="000000"/>
        </w:rPr>
        <w:t> </w:t>
      </w:r>
      <w:r w:rsidRPr="008C3464">
        <w:rPr>
          <w:color w:val="000000"/>
          <w:u w:val="single"/>
        </w:rPr>
        <w:t>This</w:t>
      </w:r>
      <w:r w:rsidRPr="008C3464">
        <w:rPr>
          <w:color w:val="000000"/>
        </w:rPr>
        <w:t> </w:t>
      </w:r>
      <w:r w:rsidRPr="008C3464">
        <w:rPr>
          <w:color w:val="000000"/>
          <w:u w:val="single"/>
          <w:shd w:val="clear" w:color="auto" w:fill="00FFFF"/>
        </w:rPr>
        <w:t>will</w:t>
      </w:r>
      <w:r w:rsidRPr="008C3464">
        <w:rPr>
          <w:color w:val="000000"/>
        </w:rPr>
        <w:t> </w:t>
      </w:r>
      <w:r w:rsidRPr="008C3464">
        <w:rPr>
          <w:color w:val="000000"/>
          <w:u w:val="single"/>
        </w:rPr>
        <w:t>strengthen our</w:t>
      </w:r>
      <w:r w:rsidRPr="008C3464">
        <w:rPr>
          <w:color w:val="000000"/>
        </w:rPr>
        <w:t> </w:t>
      </w:r>
      <w:r w:rsidRPr="008C3464">
        <w:rPr>
          <w:color w:val="000000"/>
          <w:u w:val="single"/>
        </w:rPr>
        <w:t>economy</w:t>
      </w:r>
      <w:r w:rsidRPr="008C3464">
        <w:rPr>
          <w:color w:val="000000"/>
        </w:rPr>
        <w:t> </w:t>
      </w:r>
      <w:r w:rsidRPr="008C3464">
        <w:rPr>
          <w:color w:val="000000"/>
          <w:u w:val="single"/>
        </w:rPr>
        <w:t>and</w:t>
      </w:r>
      <w:r w:rsidRPr="008C3464">
        <w:rPr>
          <w:color w:val="000000"/>
        </w:rPr>
        <w:t> </w:t>
      </w:r>
      <w:r w:rsidRPr="008C3464">
        <w:rPr>
          <w:color w:val="000000"/>
          <w:u w:val="single"/>
          <w:shd w:val="clear" w:color="auto" w:fill="00FFFF"/>
        </w:rPr>
        <w:t>provide additional</w:t>
      </w:r>
      <w:r w:rsidRPr="008C3464">
        <w:rPr>
          <w:color w:val="000000"/>
        </w:rPr>
        <w:t> </w:t>
      </w:r>
      <w:r w:rsidRPr="008C3464">
        <w:rPr>
          <w:color w:val="000000"/>
          <w:u w:val="single"/>
          <w:shd w:val="clear" w:color="auto" w:fill="00FFFF"/>
        </w:rPr>
        <w:t>food security</w:t>
      </w:r>
      <w:r w:rsidRPr="008C3464">
        <w:rPr>
          <w:color w:val="000000"/>
          <w:u w:val="single"/>
        </w:rPr>
        <w:t>,</w:t>
      </w:r>
      <w:r w:rsidRPr="008C3464">
        <w:rPr>
          <w:color w:val="000000"/>
        </w:rPr>
        <w:t> </w:t>
      </w:r>
      <w:r w:rsidRPr="008C3464">
        <w:rPr>
          <w:color w:val="000000"/>
          <w:u w:val="single"/>
        </w:rPr>
        <w:t>compliments of a</w:t>
      </w:r>
      <w:r w:rsidRPr="008C3464">
        <w:rPr>
          <w:color w:val="000000"/>
        </w:rPr>
        <w:t> </w:t>
      </w:r>
      <w:r w:rsidRPr="008C3464">
        <w:rPr>
          <w:color w:val="000000"/>
          <w:u w:val="single"/>
        </w:rPr>
        <w:t>healthy ocean.</w:t>
      </w:r>
    </w:p>
    <w:p w14:paraId="38CADF39" w14:textId="77777777" w:rsidR="0007212E" w:rsidRPr="008C3464" w:rsidRDefault="0007212E" w:rsidP="0007212E">
      <w:pPr>
        <w:spacing w:line="235" w:lineRule="atLeast"/>
        <w:rPr>
          <w:color w:val="000000"/>
        </w:rPr>
      </w:pPr>
      <w:r w:rsidRPr="008C3464">
        <w:rPr>
          <w:color w:val="000000"/>
          <w:u w:val="single"/>
        </w:rPr>
        <w:t>A healthy ocean explodes with life — billions of</w:t>
      </w:r>
      <w:r w:rsidRPr="008C3464">
        <w:rPr>
          <w:color w:val="000000"/>
        </w:rPr>
        <w:t> </w:t>
      </w:r>
      <w:r w:rsidRPr="008C3464">
        <w:rPr>
          <w:color w:val="000000"/>
          <w:u w:val="single"/>
        </w:rPr>
        <w:t>carbon-based plants and</w:t>
      </w:r>
      <w:r w:rsidRPr="008C3464">
        <w:rPr>
          <w:color w:val="000000"/>
        </w:rPr>
        <w:t> </w:t>
      </w:r>
      <w:r w:rsidRPr="008C3464">
        <w:rPr>
          <w:color w:val="000000"/>
          <w:u w:val="single"/>
        </w:rPr>
        <w:t>animals</w:t>
      </w:r>
      <w:r w:rsidRPr="008C3464">
        <w:rPr>
          <w:color w:val="000000"/>
        </w:rPr>
        <w:t> </w:t>
      </w:r>
      <w:r w:rsidRPr="008C3464">
        <w:rPr>
          <w:color w:val="000000"/>
          <w:u w:val="single"/>
        </w:rPr>
        <w:t>cycle and store tons of carbon. And all</w:t>
      </w:r>
      <w:r w:rsidRPr="008C3464">
        <w:rPr>
          <w:color w:val="000000"/>
        </w:rPr>
        <w:t> </w:t>
      </w:r>
      <w:r w:rsidRPr="008C3464">
        <w:rPr>
          <w:color w:val="000000"/>
          <w:u w:val="single"/>
        </w:rPr>
        <w:t>that sea life can provide a nutritious source of</w:t>
      </w:r>
      <w:r w:rsidRPr="008C3464">
        <w:rPr>
          <w:color w:val="000000"/>
        </w:rPr>
        <w:t> </w:t>
      </w:r>
      <w:r w:rsidRPr="008C3464">
        <w:rPr>
          <w:color w:val="000000"/>
          <w:u w:val="single"/>
        </w:rPr>
        <w:t>protein</w:t>
      </w:r>
      <w:r w:rsidRPr="008C3464">
        <w:rPr>
          <w:color w:val="000000"/>
        </w:rPr>
        <w:t> </w:t>
      </w:r>
      <w:r w:rsidRPr="008C3464">
        <w:rPr>
          <w:color w:val="000000"/>
          <w:u w:val="single"/>
        </w:rPr>
        <w:t>that doesn’t require us to trade away arable land, healthy forests or fresh water. If we take care of our</w:t>
      </w:r>
      <w:r w:rsidRPr="008C3464">
        <w:rPr>
          <w:color w:val="000000"/>
        </w:rPr>
        <w:t> </w:t>
      </w:r>
      <w:r w:rsidRPr="008C3464">
        <w:rPr>
          <w:color w:val="000000"/>
          <w:u w:val="single"/>
        </w:rPr>
        <w:t>fisheries,</w:t>
      </w:r>
      <w:r w:rsidRPr="008C3464">
        <w:rPr>
          <w:color w:val="000000"/>
        </w:rPr>
        <w:t> </w:t>
      </w:r>
      <w:r w:rsidRPr="008C3464">
        <w:rPr>
          <w:color w:val="000000"/>
          <w:u w:val="single"/>
        </w:rPr>
        <w:t>our</w:t>
      </w:r>
      <w:r w:rsidRPr="008C3464">
        <w:rPr>
          <w:color w:val="000000"/>
        </w:rPr>
        <w:t> </w:t>
      </w:r>
      <w:r w:rsidRPr="008C3464">
        <w:rPr>
          <w:color w:val="000000"/>
          <w:u w:val="single"/>
          <w:shd w:val="clear" w:color="auto" w:fill="00FFFF"/>
        </w:rPr>
        <w:t>oceans</w:t>
      </w:r>
      <w:r w:rsidRPr="008C3464">
        <w:rPr>
          <w:color w:val="000000"/>
        </w:rPr>
        <w:t> </w:t>
      </w:r>
      <w:r w:rsidRPr="008C3464">
        <w:rPr>
          <w:color w:val="000000"/>
          <w:u w:val="single"/>
        </w:rPr>
        <w:t>could</w:t>
      </w:r>
      <w:r w:rsidRPr="008C3464">
        <w:rPr>
          <w:color w:val="000000"/>
        </w:rPr>
        <w:t> </w:t>
      </w:r>
      <w:r w:rsidRPr="008C3464">
        <w:rPr>
          <w:color w:val="000000"/>
          <w:u w:val="single"/>
        </w:rPr>
        <w:t>dramatically</w:t>
      </w:r>
      <w:r w:rsidRPr="008C3464">
        <w:rPr>
          <w:color w:val="000000"/>
        </w:rPr>
        <w:t> </w:t>
      </w:r>
      <w:r w:rsidRPr="008C3464">
        <w:rPr>
          <w:color w:val="000000"/>
          <w:u w:val="single"/>
          <w:shd w:val="clear" w:color="auto" w:fill="00FFFF"/>
        </w:rPr>
        <w:t>offset</w:t>
      </w:r>
      <w:r w:rsidRPr="008C3464">
        <w:rPr>
          <w:color w:val="000000"/>
        </w:rPr>
        <w:t> </w:t>
      </w:r>
      <w:r w:rsidRPr="008C3464">
        <w:rPr>
          <w:color w:val="000000"/>
          <w:u w:val="single"/>
        </w:rPr>
        <w:t>the</w:t>
      </w:r>
      <w:r w:rsidRPr="008C3464">
        <w:rPr>
          <w:color w:val="000000"/>
        </w:rPr>
        <w:t> </w:t>
      </w:r>
      <w:r w:rsidRPr="008C3464">
        <w:rPr>
          <w:color w:val="000000"/>
          <w:u w:val="single"/>
          <w:shd w:val="clear" w:color="auto" w:fill="00FFFF"/>
        </w:rPr>
        <w:t>contribution to the</w:t>
      </w:r>
      <w:r w:rsidRPr="008C3464">
        <w:rPr>
          <w:color w:val="000000"/>
        </w:rPr>
        <w:t> </w:t>
      </w:r>
      <w:r w:rsidRPr="008C3464">
        <w:rPr>
          <w:color w:val="000000"/>
          <w:u w:val="single"/>
          <w:shd w:val="clear" w:color="auto" w:fill="00FFFF"/>
        </w:rPr>
        <w:t>climate</w:t>
      </w:r>
      <w:r w:rsidRPr="008C3464">
        <w:rPr>
          <w:color w:val="000000"/>
        </w:rPr>
        <w:t> </w:t>
      </w:r>
      <w:r w:rsidRPr="008C3464">
        <w:rPr>
          <w:color w:val="000000"/>
          <w:u w:val="single"/>
        </w:rPr>
        <w:t>crisis</w:t>
      </w:r>
      <w:r w:rsidRPr="008C3464">
        <w:rPr>
          <w:color w:val="000000"/>
        </w:rPr>
        <w:t> </w:t>
      </w:r>
      <w:r w:rsidRPr="008C3464">
        <w:rPr>
          <w:color w:val="000000"/>
          <w:u w:val="single"/>
          <w:shd w:val="clear" w:color="auto" w:fill="00FFFF"/>
        </w:rPr>
        <w:t>that comes from land-based agriculture.</w:t>
      </w:r>
    </w:p>
    <w:p w14:paraId="59E2544A" w14:textId="77777777" w:rsidR="0007212E" w:rsidRPr="008C3464" w:rsidRDefault="0007212E" w:rsidP="0007212E">
      <w:pPr>
        <w:spacing w:line="235" w:lineRule="atLeast"/>
        <w:rPr>
          <w:color w:val="000000"/>
        </w:rPr>
      </w:pPr>
      <w:r w:rsidRPr="008C3464">
        <w:rPr>
          <w:color w:val="000000"/>
        </w:rPr>
        <w:t>An all-hands approach to climate change</w:t>
      </w:r>
    </w:p>
    <w:p w14:paraId="5AC878C4" w14:textId="77777777" w:rsidR="0007212E" w:rsidRPr="008C3464" w:rsidRDefault="0007212E" w:rsidP="0007212E">
      <w:pPr>
        <w:spacing w:line="235" w:lineRule="atLeast"/>
        <w:rPr>
          <w:color w:val="000000"/>
        </w:rPr>
      </w:pPr>
      <w:r w:rsidRPr="008C3464">
        <w:rPr>
          <w:color w:val="000000"/>
          <w:u w:val="single"/>
        </w:rPr>
        <w:t>Mitigating the</w:t>
      </w:r>
      <w:r w:rsidRPr="008C3464">
        <w:rPr>
          <w:color w:val="000000"/>
        </w:rPr>
        <w:t> </w:t>
      </w:r>
      <w:r w:rsidRPr="008C3464">
        <w:rPr>
          <w:color w:val="000000"/>
          <w:u w:val="single"/>
        </w:rPr>
        <w:t>climate disaster</w:t>
      </w:r>
      <w:r w:rsidRPr="008C3464">
        <w:rPr>
          <w:color w:val="000000"/>
        </w:rPr>
        <w:t> will take an all-hands, multisector approach. No one solution will solve this massive problem, but </w:t>
      </w:r>
      <w:r w:rsidRPr="008C3464">
        <w:rPr>
          <w:color w:val="000000"/>
          <w:u w:val="single"/>
        </w:rPr>
        <w:t>every tool is vital,</w:t>
      </w:r>
      <w:r w:rsidRPr="008C3464">
        <w:rPr>
          <w:color w:val="000000"/>
        </w:rPr>
        <w:t> </w:t>
      </w:r>
      <w:r w:rsidRPr="008C3464">
        <w:rPr>
          <w:color w:val="000000"/>
          <w:u w:val="single"/>
        </w:rPr>
        <w:t>and</w:t>
      </w:r>
      <w:r w:rsidRPr="008C3464">
        <w:rPr>
          <w:color w:val="000000"/>
        </w:rPr>
        <w:t> </w:t>
      </w:r>
      <w:r w:rsidRPr="008C3464">
        <w:rPr>
          <w:color w:val="000000"/>
          <w:u w:val="single"/>
        </w:rPr>
        <w:t>the</w:t>
      </w:r>
      <w:r w:rsidRPr="008C3464">
        <w:rPr>
          <w:color w:val="000000"/>
        </w:rPr>
        <w:t> </w:t>
      </w:r>
      <w:r w:rsidRPr="008C3464">
        <w:rPr>
          <w:color w:val="000000"/>
          <w:u w:val="single"/>
          <w:shd w:val="clear" w:color="auto" w:fill="00FFFF"/>
        </w:rPr>
        <w:t>oceans</w:t>
      </w:r>
      <w:r w:rsidRPr="008C3464">
        <w:rPr>
          <w:color w:val="000000"/>
        </w:rPr>
        <w:t> </w:t>
      </w:r>
      <w:r w:rsidRPr="008C3464">
        <w:rPr>
          <w:color w:val="000000"/>
          <w:u w:val="single"/>
          <w:shd w:val="clear" w:color="auto" w:fill="00FFFF"/>
        </w:rPr>
        <w:t>are</w:t>
      </w:r>
      <w:r w:rsidRPr="008C3464">
        <w:rPr>
          <w:color w:val="000000"/>
        </w:rPr>
        <w:t> </w:t>
      </w:r>
      <w:r w:rsidRPr="008C3464">
        <w:rPr>
          <w:color w:val="000000"/>
          <w:u w:val="single"/>
        </w:rPr>
        <w:t>perhaps</w:t>
      </w:r>
      <w:r w:rsidRPr="008C3464">
        <w:rPr>
          <w:color w:val="000000"/>
        </w:rPr>
        <w:t> </w:t>
      </w:r>
      <w:r w:rsidRPr="008C3464">
        <w:rPr>
          <w:color w:val="000000"/>
          <w:u w:val="single"/>
          <w:shd w:val="clear" w:color="auto" w:fill="00FFFF"/>
        </w:rPr>
        <w:t>more essential than any other</w:t>
      </w:r>
      <w:r w:rsidRPr="008C3464">
        <w:rPr>
          <w:color w:val="000000"/>
          <w:u w:val="single"/>
        </w:rPr>
        <w:t>.</w:t>
      </w:r>
    </w:p>
    <w:p w14:paraId="57CDE7E5" w14:textId="77777777" w:rsidR="0007212E" w:rsidRPr="008C3464" w:rsidRDefault="0007212E" w:rsidP="0007212E">
      <w:pPr>
        <w:spacing w:line="235" w:lineRule="atLeast"/>
        <w:rPr>
          <w:color w:val="000000"/>
        </w:rPr>
      </w:pPr>
      <w:r w:rsidRPr="008C3464">
        <w:rPr>
          <w:color w:val="000000"/>
          <w:u w:val="single"/>
        </w:rPr>
        <w:t>Offshore</w:t>
      </w:r>
      <w:r w:rsidRPr="008C3464">
        <w:rPr>
          <w:color w:val="000000"/>
        </w:rPr>
        <w:t> </w:t>
      </w:r>
      <w:r w:rsidRPr="008C3464">
        <w:rPr>
          <w:color w:val="000000"/>
          <w:u w:val="single"/>
          <w:shd w:val="clear" w:color="auto" w:fill="00FFFF"/>
        </w:rPr>
        <w:t>drilling fuels the</w:t>
      </w:r>
      <w:r w:rsidRPr="008C3464">
        <w:rPr>
          <w:color w:val="000000"/>
        </w:rPr>
        <w:t> </w:t>
      </w:r>
      <w:r w:rsidRPr="008C3464">
        <w:rPr>
          <w:color w:val="000000"/>
          <w:u w:val="single"/>
          <w:shd w:val="clear" w:color="auto" w:fill="00FFFF"/>
        </w:rPr>
        <w:t>climate</w:t>
      </w:r>
      <w:r w:rsidRPr="008C3464">
        <w:rPr>
          <w:color w:val="000000"/>
        </w:rPr>
        <w:t> </w:t>
      </w:r>
      <w:r w:rsidRPr="008C3464">
        <w:rPr>
          <w:color w:val="000000"/>
          <w:u w:val="single"/>
        </w:rPr>
        <w:t>crisis</w:t>
      </w:r>
      <w:r w:rsidRPr="008C3464">
        <w:rPr>
          <w:color w:val="000000"/>
        </w:rPr>
        <w:t> </w:t>
      </w:r>
      <w:r w:rsidRPr="008C3464">
        <w:rPr>
          <w:color w:val="000000"/>
          <w:u w:val="single"/>
          <w:shd w:val="clear" w:color="auto" w:fill="00FFFF"/>
        </w:rPr>
        <w:t>and threatens</w:t>
      </w:r>
      <w:r w:rsidRPr="008C3464">
        <w:rPr>
          <w:color w:val="000000"/>
        </w:rPr>
        <w:t> </w:t>
      </w:r>
      <w:r w:rsidRPr="008C3464">
        <w:rPr>
          <w:color w:val="000000"/>
          <w:u w:val="single"/>
        </w:rPr>
        <w:t>our</w:t>
      </w:r>
      <w:r w:rsidRPr="008C3464">
        <w:rPr>
          <w:color w:val="000000"/>
        </w:rPr>
        <w:t> </w:t>
      </w:r>
      <w:r w:rsidRPr="008C3464">
        <w:rPr>
          <w:color w:val="000000"/>
          <w:u w:val="single"/>
          <w:shd w:val="clear" w:color="auto" w:fill="00FFFF"/>
        </w:rPr>
        <w:t>lives</w:t>
      </w:r>
      <w:r w:rsidRPr="008C3464">
        <w:rPr>
          <w:color w:val="000000"/>
        </w:rPr>
        <w:t> </w:t>
      </w:r>
      <w:r w:rsidRPr="008C3464">
        <w:rPr>
          <w:color w:val="000000"/>
          <w:u w:val="single"/>
        </w:rPr>
        <w:t>and livelihoods.</w:t>
      </w:r>
      <w:r w:rsidRPr="008C3464">
        <w:rPr>
          <w:color w:val="000000"/>
        </w:rPr>
        <w:t> </w:t>
      </w:r>
      <w:r w:rsidRPr="008C3464">
        <w:rPr>
          <w:color w:val="000000"/>
          <w:u w:val="single"/>
          <w:shd w:val="clear" w:color="auto" w:fill="00FFFF"/>
        </w:rPr>
        <w:t>Ending</w:t>
      </w:r>
      <w:r w:rsidRPr="008C3464">
        <w:rPr>
          <w:color w:val="000000"/>
        </w:rPr>
        <w:t> </w:t>
      </w:r>
      <w:r w:rsidRPr="008C3464">
        <w:rPr>
          <w:color w:val="000000"/>
          <w:u w:val="single"/>
        </w:rPr>
        <w:t>offshore</w:t>
      </w:r>
      <w:r w:rsidRPr="008C3464">
        <w:rPr>
          <w:color w:val="000000"/>
        </w:rPr>
        <w:t> </w:t>
      </w:r>
      <w:r w:rsidRPr="008C3464">
        <w:rPr>
          <w:color w:val="000000"/>
          <w:u w:val="single"/>
          <w:shd w:val="clear" w:color="auto" w:fill="00FFFF"/>
        </w:rPr>
        <w:t>drilling</w:t>
      </w:r>
      <w:r w:rsidRPr="008C3464">
        <w:rPr>
          <w:color w:val="000000"/>
        </w:rPr>
        <w:t> </w:t>
      </w:r>
      <w:r w:rsidRPr="008C3464">
        <w:rPr>
          <w:color w:val="000000"/>
          <w:u w:val="single"/>
          <w:shd w:val="clear" w:color="auto" w:fill="00FFFF"/>
        </w:rPr>
        <w:t>permanently</w:t>
      </w:r>
      <w:r w:rsidRPr="008C3464">
        <w:rPr>
          <w:color w:val="000000"/>
        </w:rPr>
        <w:t> </w:t>
      </w:r>
      <w:r w:rsidRPr="008C3464">
        <w:rPr>
          <w:color w:val="000000"/>
          <w:u w:val="single"/>
        </w:rPr>
        <w:t>and shifting to</w:t>
      </w:r>
      <w:r w:rsidRPr="008C3464">
        <w:rPr>
          <w:color w:val="000000"/>
        </w:rPr>
        <w:t> </w:t>
      </w:r>
      <w:r w:rsidRPr="008C3464">
        <w:rPr>
          <w:color w:val="000000"/>
          <w:u w:val="single"/>
        </w:rPr>
        <w:t>clean energy</w:t>
      </w:r>
      <w:r w:rsidRPr="008C3464">
        <w:rPr>
          <w:color w:val="000000"/>
        </w:rPr>
        <w:t> </w:t>
      </w:r>
      <w:r w:rsidRPr="008C3464">
        <w:rPr>
          <w:color w:val="000000"/>
          <w:u w:val="single"/>
          <w:shd w:val="clear" w:color="auto" w:fill="00FFFF"/>
        </w:rPr>
        <w:t>would</w:t>
      </w:r>
      <w:r w:rsidRPr="008C3464">
        <w:rPr>
          <w:color w:val="000000"/>
        </w:rPr>
        <w:t> </w:t>
      </w:r>
      <w:r w:rsidRPr="008C3464">
        <w:rPr>
          <w:color w:val="000000"/>
          <w:u w:val="single"/>
        </w:rPr>
        <w:t>be good for our</w:t>
      </w:r>
      <w:r w:rsidRPr="008C3464">
        <w:rPr>
          <w:color w:val="000000"/>
        </w:rPr>
        <w:t> </w:t>
      </w:r>
      <w:r w:rsidRPr="008C3464">
        <w:rPr>
          <w:color w:val="000000"/>
          <w:u w:val="single"/>
        </w:rPr>
        <w:t>economy, improve the health of our</w:t>
      </w:r>
      <w:r w:rsidRPr="008C3464">
        <w:rPr>
          <w:color w:val="000000"/>
        </w:rPr>
        <w:t> </w:t>
      </w:r>
      <w:r w:rsidRPr="008C3464">
        <w:rPr>
          <w:color w:val="000000"/>
          <w:u w:val="single"/>
          <w:shd w:val="clear" w:color="auto" w:fill="00FFFF"/>
        </w:rPr>
        <w:t>ocean</w:t>
      </w:r>
      <w:r w:rsidRPr="008C3464">
        <w:rPr>
          <w:color w:val="000000"/>
        </w:rPr>
        <w:t> </w:t>
      </w:r>
      <w:r w:rsidRPr="008C3464">
        <w:rPr>
          <w:color w:val="000000"/>
          <w:u w:val="single"/>
          <w:shd w:val="clear" w:color="auto" w:fill="00FFFF"/>
        </w:rPr>
        <w:t>and</w:t>
      </w:r>
      <w:r w:rsidRPr="008C3464">
        <w:rPr>
          <w:color w:val="000000"/>
        </w:rPr>
        <w:t> </w:t>
      </w:r>
      <w:r w:rsidRPr="008C3464">
        <w:rPr>
          <w:color w:val="000000"/>
          <w:u w:val="single"/>
        </w:rPr>
        <w:t>bolster our</w:t>
      </w:r>
      <w:r w:rsidRPr="008C3464">
        <w:rPr>
          <w:color w:val="000000"/>
        </w:rPr>
        <w:t> </w:t>
      </w:r>
      <w:r w:rsidRPr="008C3464">
        <w:rPr>
          <w:color w:val="000000"/>
          <w:u w:val="single"/>
          <w:shd w:val="clear" w:color="auto" w:fill="00FFFF"/>
        </w:rPr>
        <w:t>fight against</w:t>
      </w:r>
      <w:r w:rsidRPr="008C3464">
        <w:rPr>
          <w:color w:val="000000"/>
        </w:rPr>
        <w:t> </w:t>
      </w:r>
      <w:r w:rsidRPr="008C3464">
        <w:rPr>
          <w:color w:val="000000"/>
          <w:u w:val="single"/>
          <w:shd w:val="clear" w:color="auto" w:fill="00FFFF"/>
        </w:rPr>
        <w:t>climate change</w:t>
      </w:r>
      <w:r w:rsidRPr="008C3464">
        <w:rPr>
          <w:color w:val="000000"/>
        </w:rPr>
        <w:t>. We owe it to future generations to reverse our assault on the natural world and restore its bounty.</w:t>
      </w:r>
    </w:p>
    <w:p w14:paraId="11461D3A" w14:textId="77777777" w:rsidR="0007212E" w:rsidRPr="008C3464" w:rsidRDefault="0007212E" w:rsidP="0007212E">
      <w:pPr>
        <w:spacing w:line="235" w:lineRule="atLeast"/>
        <w:rPr>
          <w:color w:val="000000"/>
        </w:rPr>
      </w:pPr>
      <w:r w:rsidRPr="008C3464">
        <w:rPr>
          <w:color w:val="000000"/>
        </w:rPr>
        <w:t>President Biden should be commended for starting strong right out of the gate. A pause is a great first step. But </w:t>
      </w:r>
      <w:r w:rsidRPr="008C3464">
        <w:rPr>
          <w:color w:val="000000"/>
          <w:u w:val="single"/>
        </w:rPr>
        <w:t>climate change is a threat to every American today and will still be a threat a year from now, and even 10 years from now.</w:t>
      </w:r>
      <w:r w:rsidRPr="008C3464">
        <w:rPr>
          <w:color w:val="000000"/>
        </w:rPr>
        <w:t> Hopefully, this is just the promising beginning of the end. Now is the time to stop the expansion of offshore drilling, forever.</w:t>
      </w:r>
    </w:p>
    <w:p w14:paraId="1AD86915" w14:textId="77777777" w:rsidR="00F455EE" w:rsidRPr="008C3464" w:rsidRDefault="00F455EE" w:rsidP="00802873"/>
    <w:p w14:paraId="7A4465CE" w14:textId="5FBCE999" w:rsidR="00F455EE" w:rsidRPr="008C3464" w:rsidRDefault="00087BE2" w:rsidP="00F455EE">
      <w:pPr>
        <w:pStyle w:val="Heading3"/>
      </w:pPr>
      <w:r>
        <w:t>1NR---</w:t>
      </w:r>
      <w:r w:rsidR="00F455EE" w:rsidRPr="008C3464">
        <w:t>I/L---McCarthy Controls the Floor</w:t>
      </w:r>
    </w:p>
    <w:p w14:paraId="0DF392BF" w14:textId="77777777" w:rsidR="005D6386" w:rsidRPr="008C3464" w:rsidRDefault="005D6386" w:rsidP="00802873"/>
    <w:p w14:paraId="24BB8515" w14:textId="21631FB2" w:rsidR="00F455EE" w:rsidRPr="008C3464" w:rsidRDefault="00F455EE" w:rsidP="00F455EE">
      <w:pPr>
        <w:pStyle w:val="Heading4"/>
      </w:pPr>
      <w:r w:rsidRPr="008C3464">
        <w:t>The Speaker controls the Floor – McCarthy will be responsible for passage</w:t>
      </w:r>
      <w:r w:rsidR="00137724" w:rsidRPr="008C3464">
        <w:t xml:space="preserve"> of the plan</w:t>
      </w:r>
    </w:p>
    <w:p w14:paraId="6243337D" w14:textId="04C8E851" w:rsidR="00F455EE" w:rsidRPr="008C3464" w:rsidRDefault="00F455EE" w:rsidP="00802873">
      <w:r w:rsidRPr="008C3464">
        <w:rPr>
          <w:b/>
          <w:bCs/>
          <w:sz w:val="24"/>
        </w:rPr>
        <w:t>Bailey 1-7</w:t>
      </w:r>
      <w:r w:rsidRPr="008C3464">
        <w:t xml:space="preserve"> (Kirk Bailey, 1-7-2023, "What Does the Speaker of the House Do?," </w:t>
      </w:r>
      <w:r w:rsidR="00137724" w:rsidRPr="008C3464">
        <w:t>For D</w:t>
      </w:r>
      <w:r w:rsidRPr="008C3464">
        <w:t xml:space="preserve">ummies, </w:t>
      </w:r>
      <w:r w:rsidR="00137724" w:rsidRPr="008C3464">
        <w:t xml:space="preserve">an extensive series of instructional reference books which are intended to present non-intimidating guides for readers new to the various topics covered. </w:t>
      </w:r>
      <w:r w:rsidRPr="008C3464">
        <w:t>https://www.dummies.com/article/academics-the-arts/political-science/what-is-the-role-of-the-speaker-of-the-house-177633/, accessed 6-27-2023)//</w:t>
      </w:r>
      <w:proofErr w:type="spellStart"/>
      <w:r w:rsidRPr="008C3464">
        <w:t>Prozes</w:t>
      </w:r>
      <w:proofErr w:type="spellEnd"/>
    </w:p>
    <w:p w14:paraId="1359D7C0" w14:textId="77777777" w:rsidR="00F455EE" w:rsidRPr="008C3464" w:rsidRDefault="00F455EE" w:rsidP="00F455EE">
      <w:pPr>
        <w:rPr>
          <w:sz w:val="16"/>
        </w:rPr>
      </w:pPr>
      <w:r w:rsidRPr="008C3464">
        <w:rPr>
          <w:rStyle w:val="StyleUnderline"/>
          <w:highlight w:val="cyan"/>
        </w:rPr>
        <w:t>The speaker</w:t>
      </w:r>
      <w:r w:rsidRPr="008C3464">
        <w:rPr>
          <w:sz w:val="16"/>
        </w:rPr>
        <w:t xml:space="preserve"> of the United States House of Representatives, commonly referred to as the speaker of the House (or simply, House speaker or the speaker), </w:t>
      </w:r>
      <w:r w:rsidRPr="008C3464">
        <w:rPr>
          <w:rStyle w:val="StyleUnderline"/>
          <w:highlight w:val="cyan"/>
        </w:rPr>
        <w:t>serves as the presiding officer of the House</w:t>
      </w:r>
      <w:r w:rsidRPr="008C3464">
        <w:rPr>
          <w:rStyle w:val="StyleUnderline"/>
        </w:rPr>
        <w:t xml:space="preserve"> </w:t>
      </w:r>
      <w:r w:rsidRPr="008C3464">
        <w:rPr>
          <w:sz w:val="16"/>
        </w:rPr>
        <w:t>of Representatives.</w:t>
      </w:r>
    </w:p>
    <w:p w14:paraId="0EA66F27" w14:textId="5D18BC4F" w:rsidR="00F455EE" w:rsidRPr="008C3464" w:rsidRDefault="00F455EE" w:rsidP="00F455EE">
      <w:pPr>
        <w:rPr>
          <w:sz w:val="16"/>
          <w:szCs w:val="16"/>
        </w:rPr>
      </w:pPr>
      <w:r w:rsidRPr="008C3464">
        <w:rPr>
          <w:sz w:val="16"/>
          <w:szCs w:val="16"/>
        </w:rPr>
        <w:t xml:space="preserve">The speaker fulfills several roles, including representing constituents as a member of Congress, </w:t>
      </w:r>
      <w:r w:rsidRPr="008C3464">
        <w:rPr>
          <w:rStyle w:val="StyleUnderline"/>
        </w:rPr>
        <w:t xml:space="preserve">acting as </w:t>
      </w:r>
      <w:r w:rsidRPr="008C3464">
        <w:rPr>
          <w:rStyle w:val="StyleUnderline"/>
          <w:highlight w:val="cyan"/>
        </w:rPr>
        <w:t>administrative head</w:t>
      </w:r>
      <w:r w:rsidRPr="008C3464">
        <w:rPr>
          <w:rStyle w:val="StyleUnderline"/>
        </w:rPr>
        <w:t xml:space="preserve"> of the House</w:t>
      </w:r>
      <w:r w:rsidRPr="008C3464">
        <w:rPr>
          <w:sz w:val="16"/>
          <w:szCs w:val="16"/>
        </w:rPr>
        <w:t>, and serving as leader of the majority political party in the House.</w:t>
      </w:r>
    </w:p>
    <w:p w14:paraId="62FBF36C" w14:textId="7BB4AB33" w:rsidR="00F455EE" w:rsidRPr="008C3464" w:rsidRDefault="00F455EE" w:rsidP="00F455EE">
      <w:pPr>
        <w:rPr>
          <w:sz w:val="12"/>
          <w:szCs w:val="12"/>
        </w:rPr>
      </w:pPr>
      <w:r w:rsidRPr="008C3464">
        <w:rPr>
          <w:sz w:val="12"/>
          <w:szCs w:val="12"/>
        </w:rPr>
        <w:t>If you’re wondering exactly what the speaker of the House does, see the full description of this political representative’s full responsibilities below.</w:t>
      </w:r>
    </w:p>
    <w:p w14:paraId="3F975432" w14:textId="69B91056" w:rsidR="00F455EE" w:rsidRPr="008C3464" w:rsidRDefault="00F455EE" w:rsidP="00F455EE">
      <w:pPr>
        <w:rPr>
          <w:sz w:val="12"/>
          <w:szCs w:val="12"/>
        </w:rPr>
      </w:pPr>
      <w:r w:rsidRPr="008C3464">
        <w:rPr>
          <w:sz w:val="12"/>
          <w:szCs w:val="12"/>
        </w:rPr>
        <w:t>The House speaker is second in the U.S. presidential line of succession after the vice president, but no speaker has ever acted as president. Kevin McCarthy (R-Calif.) is the current speaker of the House.</w:t>
      </w:r>
    </w:p>
    <w:p w14:paraId="2B85E705" w14:textId="77777777" w:rsidR="00F455EE" w:rsidRPr="008C3464" w:rsidRDefault="00F455EE" w:rsidP="00F455EE">
      <w:pPr>
        <w:rPr>
          <w:sz w:val="12"/>
          <w:szCs w:val="12"/>
        </w:rPr>
      </w:pPr>
      <w:r w:rsidRPr="008C3464">
        <w:rPr>
          <w:sz w:val="12"/>
          <w:szCs w:val="12"/>
        </w:rPr>
        <w:t>U.S. Capitol in Washington, D.C.</w:t>
      </w:r>
    </w:p>
    <w:p w14:paraId="4AFC7106" w14:textId="77777777" w:rsidR="00F455EE" w:rsidRPr="008C3464" w:rsidRDefault="00F455EE" w:rsidP="00F455EE">
      <w:pPr>
        <w:rPr>
          <w:sz w:val="12"/>
          <w:szCs w:val="12"/>
        </w:rPr>
      </w:pPr>
      <w:r w:rsidRPr="008C3464">
        <w:rPr>
          <w:sz w:val="12"/>
          <w:szCs w:val="12"/>
        </w:rPr>
        <w:t>How is the House speaker selected?</w:t>
      </w:r>
    </w:p>
    <w:p w14:paraId="5188D496" w14:textId="77777777" w:rsidR="00F455EE" w:rsidRPr="008C3464" w:rsidRDefault="00F455EE" w:rsidP="00F455EE">
      <w:pPr>
        <w:rPr>
          <w:sz w:val="12"/>
          <w:szCs w:val="12"/>
        </w:rPr>
      </w:pPr>
      <w:r w:rsidRPr="008C3464">
        <w:rPr>
          <w:sz w:val="12"/>
          <w:szCs w:val="12"/>
        </w:rPr>
        <w:t>The U.S. Constitution authorizes the House to choose its speaker, who is selected by roll call vote on the first day of every new Congress. Customarily, each party (Democrat and Republican) nominates a candidate and members normally vote for the candidate of their party.</w:t>
      </w:r>
    </w:p>
    <w:p w14:paraId="6B1CFDC1" w14:textId="3932B791" w:rsidR="00F455EE" w:rsidRPr="008C3464" w:rsidRDefault="00F455EE" w:rsidP="00F455EE">
      <w:pPr>
        <w:rPr>
          <w:sz w:val="12"/>
          <w:szCs w:val="12"/>
        </w:rPr>
      </w:pPr>
      <w:r w:rsidRPr="008C3464">
        <w:rPr>
          <w:sz w:val="12"/>
          <w:szCs w:val="12"/>
        </w:rPr>
        <w:t>Roll call votes are repeated until a candidate receives an absolute majority of all votes cast. The Constitution does not require the speaker to be a member of Congress, although all speakers have been members.</w:t>
      </w:r>
    </w:p>
    <w:p w14:paraId="7415AB1F" w14:textId="34C9B508" w:rsidR="00F455EE" w:rsidRPr="008C3464" w:rsidRDefault="00F455EE" w:rsidP="00F455EE">
      <w:pPr>
        <w:rPr>
          <w:sz w:val="12"/>
          <w:szCs w:val="12"/>
        </w:rPr>
      </w:pPr>
      <w:r w:rsidRPr="008C3464">
        <w:rPr>
          <w:sz w:val="12"/>
          <w:szCs w:val="12"/>
        </w:rPr>
        <w:t>The Office of the Clerk of the House of Representatives keeps a full list of speakers of the House from 1789 to the present.</w:t>
      </w:r>
    </w:p>
    <w:p w14:paraId="7E52B40D" w14:textId="77777777" w:rsidR="00F455EE" w:rsidRPr="008C3464" w:rsidRDefault="00F455EE" w:rsidP="00F455EE">
      <w:pPr>
        <w:rPr>
          <w:sz w:val="12"/>
          <w:szCs w:val="12"/>
        </w:rPr>
      </w:pPr>
      <w:r w:rsidRPr="008C3464">
        <w:rPr>
          <w:sz w:val="12"/>
          <w:szCs w:val="12"/>
        </w:rPr>
        <w:t>What does the speaker of the house do?</w:t>
      </w:r>
    </w:p>
    <w:p w14:paraId="45D2573A" w14:textId="77777777" w:rsidR="00F455EE" w:rsidRPr="008C3464" w:rsidRDefault="00F455EE" w:rsidP="00F455EE">
      <w:pPr>
        <w:rPr>
          <w:sz w:val="12"/>
          <w:szCs w:val="12"/>
        </w:rPr>
      </w:pPr>
      <w:r w:rsidRPr="008C3464">
        <w:rPr>
          <w:sz w:val="12"/>
          <w:szCs w:val="12"/>
        </w:rPr>
        <w:t>The speaker of the House exercises duties as a member of Congress, as presiding officer of the House of Representatives, and as leader of the majority political party in the House.</w:t>
      </w:r>
    </w:p>
    <w:p w14:paraId="27174D64" w14:textId="04651455" w:rsidR="00F455EE" w:rsidRPr="008C3464" w:rsidRDefault="00F455EE" w:rsidP="00F455EE">
      <w:pPr>
        <w:rPr>
          <w:sz w:val="12"/>
          <w:szCs w:val="12"/>
        </w:rPr>
      </w:pPr>
      <w:r w:rsidRPr="008C3464">
        <w:rPr>
          <w:sz w:val="12"/>
          <w:szCs w:val="12"/>
        </w:rPr>
        <w:t>These responsibilities include voting on legislation, administrative duties such as maintaining order within the House chamber, and other tasks such as appointing special committees.</w:t>
      </w:r>
    </w:p>
    <w:p w14:paraId="6BF64EDD" w14:textId="201FF0C9" w:rsidR="00F455EE" w:rsidRPr="008C3464" w:rsidRDefault="00F455EE" w:rsidP="00F455EE">
      <w:pPr>
        <w:rPr>
          <w:sz w:val="12"/>
          <w:szCs w:val="12"/>
        </w:rPr>
      </w:pPr>
      <w:r w:rsidRPr="008C3464">
        <w:rPr>
          <w:sz w:val="12"/>
          <w:szCs w:val="12"/>
        </w:rPr>
        <w:t>See a more in-depth description of each of these responsibilities below:</w:t>
      </w:r>
    </w:p>
    <w:p w14:paraId="633C5D68" w14:textId="77777777" w:rsidR="00F455EE" w:rsidRPr="008C3464" w:rsidRDefault="00F455EE" w:rsidP="00F455EE">
      <w:pPr>
        <w:rPr>
          <w:sz w:val="12"/>
          <w:szCs w:val="12"/>
        </w:rPr>
      </w:pPr>
      <w:r w:rsidRPr="008C3464">
        <w:rPr>
          <w:sz w:val="12"/>
          <w:szCs w:val="12"/>
        </w:rPr>
        <w:t>Member of Congress</w:t>
      </w:r>
    </w:p>
    <w:p w14:paraId="1DD858FE" w14:textId="77777777" w:rsidR="00F455EE" w:rsidRPr="008C3464" w:rsidRDefault="00F455EE" w:rsidP="00F455EE">
      <w:pPr>
        <w:rPr>
          <w:sz w:val="12"/>
          <w:szCs w:val="12"/>
        </w:rPr>
      </w:pPr>
      <w:r w:rsidRPr="008C3464">
        <w:rPr>
          <w:sz w:val="12"/>
          <w:szCs w:val="12"/>
        </w:rPr>
        <w:t>Foremost, the speaker represents voters in their congressional district. As a member of Congress, they advocate for constituents’ needs, votes on key legislation, conducts town halls and meetings in-district and otherwise serves voters in their home districts.</w:t>
      </w:r>
    </w:p>
    <w:p w14:paraId="0FDAC591" w14:textId="77777777" w:rsidR="00F455EE" w:rsidRPr="008C3464" w:rsidRDefault="00F455EE" w:rsidP="00F455EE">
      <w:pPr>
        <w:rPr>
          <w:sz w:val="12"/>
          <w:szCs w:val="12"/>
        </w:rPr>
      </w:pPr>
      <w:r w:rsidRPr="008C3464">
        <w:rPr>
          <w:sz w:val="12"/>
          <w:szCs w:val="12"/>
        </w:rPr>
        <w:t>Presiding officer of the House of Representatives</w:t>
      </w:r>
    </w:p>
    <w:p w14:paraId="56DA157B" w14:textId="77777777" w:rsidR="00F455EE" w:rsidRPr="008C3464" w:rsidRDefault="00F455EE" w:rsidP="00F455EE">
      <w:pPr>
        <w:rPr>
          <w:sz w:val="12"/>
          <w:szCs w:val="12"/>
        </w:rPr>
      </w:pPr>
      <w:r w:rsidRPr="008C3464">
        <w:rPr>
          <w:sz w:val="12"/>
          <w:szCs w:val="12"/>
        </w:rPr>
        <w:t>The speaker of the House's duties as presiding officer of the House, include administering the oath of office to members, calling the House to order, preserving order and decorum within the House chamber and galleries, recognizing members to speak on the House floor, and making rulings about House procedures.</w:t>
      </w:r>
    </w:p>
    <w:p w14:paraId="776DF0E9" w14:textId="4CBD9592" w:rsidR="00F455EE" w:rsidRPr="008C3464" w:rsidRDefault="00F455EE" w:rsidP="00F455EE">
      <w:pPr>
        <w:rPr>
          <w:sz w:val="12"/>
          <w:szCs w:val="12"/>
        </w:rPr>
      </w:pPr>
      <w:r w:rsidRPr="008C3464">
        <w:rPr>
          <w:sz w:val="12"/>
          <w:szCs w:val="12"/>
        </w:rPr>
        <w:t>The speaker usually delegates some of these administrative duties to other members of the majority party, such as acting as speaker pro tempore and leading House legislative sessions.</w:t>
      </w:r>
    </w:p>
    <w:p w14:paraId="15910280" w14:textId="0C20432C" w:rsidR="00F455EE" w:rsidRPr="008C3464" w:rsidRDefault="00F455EE" w:rsidP="00F455EE">
      <w:pPr>
        <w:rPr>
          <w:sz w:val="12"/>
          <w:szCs w:val="12"/>
        </w:rPr>
      </w:pPr>
      <w:r w:rsidRPr="008C3464">
        <w:rPr>
          <w:sz w:val="12"/>
          <w:szCs w:val="12"/>
        </w:rPr>
        <w:t>In addition, the speaker appoints members and chairpersons of regular committees, special or select committees, conference committees, and designates a majority of the Committee on Rules.</w:t>
      </w:r>
    </w:p>
    <w:p w14:paraId="2FD75115" w14:textId="7DD915A4" w:rsidR="00F455EE" w:rsidRPr="008C3464" w:rsidRDefault="00F455EE" w:rsidP="00F455EE">
      <w:pPr>
        <w:rPr>
          <w:sz w:val="16"/>
        </w:rPr>
      </w:pPr>
      <w:r w:rsidRPr="008C3464">
        <w:rPr>
          <w:rStyle w:val="StyleUnderline"/>
        </w:rPr>
        <w:t>The speaker</w:t>
      </w:r>
      <w:r w:rsidRPr="008C3464">
        <w:rPr>
          <w:sz w:val="16"/>
        </w:rPr>
        <w:t xml:space="preserve"> also </w:t>
      </w:r>
      <w:r w:rsidRPr="008C3464">
        <w:rPr>
          <w:rStyle w:val="StyleUnderline"/>
          <w:highlight w:val="cyan"/>
        </w:rPr>
        <w:t>determines</w:t>
      </w:r>
      <w:r w:rsidRPr="008C3464">
        <w:rPr>
          <w:sz w:val="16"/>
        </w:rPr>
        <w:t xml:space="preserve"> which legislation is assigned to each committee and </w:t>
      </w:r>
      <w:r w:rsidRPr="008C3464">
        <w:rPr>
          <w:rStyle w:val="Emphasis"/>
          <w:sz w:val="28"/>
          <w:szCs w:val="28"/>
          <w:highlight w:val="cyan"/>
        </w:rPr>
        <w:t>which legislation reaches the House floor</w:t>
      </w:r>
      <w:r w:rsidRPr="008C3464">
        <w:rPr>
          <w:rStyle w:val="Emphasis"/>
          <w:highlight w:val="cyan"/>
        </w:rPr>
        <w:t xml:space="preserve"> for a vote</w:t>
      </w:r>
      <w:r w:rsidRPr="008C3464">
        <w:rPr>
          <w:sz w:val="16"/>
        </w:rPr>
        <w:t>. Furthermore, the speaker determines</w:t>
      </w:r>
      <w:r w:rsidRPr="008C3464">
        <w:rPr>
          <w:rStyle w:val="StyleUnderline"/>
        </w:rPr>
        <w:t xml:space="preserve"> </w:t>
      </w:r>
      <w:r w:rsidRPr="008C3464">
        <w:rPr>
          <w:rStyle w:val="StyleUnderline"/>
          <w:highlight w:val="cyan"/>
        </w:rPr>
        <w:t>the</w:t>
      </w:r>
      <w:r w:rsidRPr="008C3464">
        <w:rPr>
          <w:rStyle w:val="StyleUnderline"/>
        </w:rPr>
        <w:t xml:space="preserve"> House </w:t>
      </w:r>
      <w:r w:rsidRPr="008C3464">
        <w:rPr>
          <w:rStyle w:val="StyleUnderline"/>
          <w:highlight w:val="cyan"/>
        </w:rPr>
        <w:t>legislative</w:t>
      </w:r>
      <w:r w:rsidRPr="008C3464">
        <w:rPr>
          <w:rStyle w:val="StyleUnderline"/>
        </w:rPr>
        <w:t xml:space="preserve"> </w:t>
      </w:r>
      <w:r w:rsidRPr="008C3464">
        <w:rPr>
          <w:rStyle w:val="StyleUnderline"/>
          <w:highlight w:val="cyan"/>
        </w:rPr>
        <w:t>agenda</w:t>
      </w:r>
      <w:r w:rsidRPr="008C3464">
        <w:rPr>
          <w:sz w:val="16"/>
        </w:rPr>
        <w:t>, in consultation with party leaders, committee chairpersons, the president, and the Senate.</w:t>
      </w:r>
    </w:p>
    <w:p w14:paraId="46228393" w14:textId="0F02F510" w:rsidR="00F455EE" w:rsidRPr="008C3464" w:rsidRDefault="00F455EE" w:rsidP="00F455EE">
      <w:pPr>
        <w:rPr>
          <w:sz w:val="16"/>
          <w:szCs w:val="16"/>
        </w:rPr>
      </w:pPr>
      <w:r w:rsidRPr="008C3464">
        <w:rPr>
          <w:sz w:val="16"/>
          <w:szCs w:val="16"/>
        </w:rPr>
        <w:t>As a member of Congress, the speaker may participate in debate and vote but, by tradition, only does so in exceptional circumstances, such as when their vote would be decisive or on matters of great importance, such as constitutional amendments or war resolutions. The speaker presides over all joint sessions with the Senate because these official gatherings are usually held in the House of Representatives.</w:t>
      </w:r>
    </w:p>
    <w:p w14:paraId="351E8248" w14:textId="77777777" w:rsidR="00F455EE" w:rsidRPr="008C3464" w:rsidRDefault="00F455EE" w:rsidP="00F455EE">
      <w:pPr>
        <w:rPr>
          <w:sz w:val="16"/>
          <w:szCs w:val="16"/>
        </w:rPr>
      </w:pPr>
      <w:r w:rsidRPr="008C3464">
        <w:rPr>
          <w:sz w:val="16"/>
          <w:szCs w:val="16"/>
        </w:rPr>
        <w:t>Leader of the majority party in the House of Representatives</w:t>
      </w:r>
    </w:p>
    <w:p w14:paraId="6E78E2DD" w14:textId="77777777" w:rsidR="00F455EE" w:rsidRPr="008C3464" w:rsidRDefault="00F455EE" w:rsidP="00F455EE">
      <w:pPr>
        <w:rPr>
          <w:rStyle w:val="StyleUnderline"/>
        </w:rPr>
      </w:pPr>
      <w:r w:rsidRPr="008C3464">
        <w:rPr>
          <w:sz w:val="16"/>
        </w:rPr>
        <w:t xml:space="preserve">By tradition, the speaker is the head of the majority party in the House. This means </w:t>
      </w:r>
      <w:r w:rsidRPr="008C3464">
        <w:rPr>
          <w:rStyle w:val="StyleUnderline"/>
          <w:highlight w:val="cyan"/>
        </w:rPr>
        <w:t xml:space="preserve">the speaker is </w:t>
      </w:r>
      <w:r w:rsidRPr="008C3464">
        <w:rPr>
          <w:rStyle w:val="Emphasis"/>
          <w:sz w:val="26"/>
          <w:szCs w:val="26"/>
          <w:highlight w:val="cyan"/>
        </w:rPr>
        <w:t>held responsible</w:t>
      </w:r>
      <w:r w:rsidRPr="008C3464">
        <w:rPr>
          <w:rStyle w:val="StyleUnderline"/>
          <w:highlight w:val="cyan"/>
        </w:rPr>
        <w:t xml:space="preserve"> for passing legislation</w:t>
      </w:r>
      <w:r w:rsidRPr="008C3464">
        <w:rPr>
          <w:sz w:val="16"/>
          <w:highlight w:val="cyan"/>
        </w:rPr>
        <w:t xml:space="preserve"> </w:t>
      </w:r>
      <w:r w:rsidRPr="008C3464">
        <w:rPr>
          <w:rStyle w:val="StyleUnderline"/>
          <w:highlight w:val="cyan"/>
        </w:rPr>
        <w:t>supported by the majority party</w:t>
      </w:r>
      <w:r w:rsidRPr="008C3464">
        <w:rPr>
          <w:rStyle w:val="StyleUnderline"/>
        </w:rPr>
        <w:t>.</w:t>
      </w:r>
      <w:r w:rsidRPr="008C3464">
        <w:rPr>
          <w:sz w:val="16"/>
        </w:rPr>
        <w:t xml:space="preserve"> The speaker usually has a less prominent role as party leader when the president belongs to the same party. In contrast, </w:t>
      </w:r>
      <w:r w:rsidRPr="008C3464">
        <w:rPr>
          <w:rStyle w:val="StyleUnderline"/>
        </w:rPr>
        <w:t>the speaker’s prominence and public role typically increases when they're from a different political party than the president.</w:t>
      </w:r>
    </w:p>
    <w:p w14:paraId="6AC2000E" w14:textId="36C7187B" w:rsidR="00F455EE" w:rsidRPr="008C3464" w:rsidRDefault="00F455EE" w:rsidP="00F455EE">
      <w:pPr>
        <w:rPr>
          <w:sz w:val="12"/>
          <w:szCs w:val="12"/>
        </w:rPr>
      </w:pPr>
      <w:r w:rsidRPr="008C3464">
        <w:rPr>
          <w:sz w:val="12"/>
          <w:szCs w:val="12"/>
        </w:rPr>
        <w:t>Famous examples include Speaker Tip O’Neill’s vocal opposition to President Ronald Reagan’s policies, Speaker Newt Gingrich’s bitter fights with President Bill Clinton over domestic spending, and Speaker Nancy Pelosi’s clashes with President George W. Bush over the Iraq War.</w:t>
      </w:r>
    </w:p>
    <w:p w14:paraId="2F8906A2" w14:textId="77777777" w:rsidR="00F455EE" w:rsidRPr="008C3464" w:rsidRDefault="00F455EE" w:rsidP="00F455EE">
      <w:pPr>
        <w:rPr>
          <w:sz w:val="12"/>
          <w:szCs w:val="12"/>
        </w:rPr>
      </w:pPr>
      <w:r w:rsidRPr="008C3464">
        <w:rPr>
          <w:sz w:val="12"/>
          <w:szCs w:val="12"/>
        </w:rPr>
        <w:t>Historical facts about the speaker of the House</w:t>
      </w:r>
    </w:p>
    <w:p w14:paraId="36D03DC2" w14:textId="77777777" w:rsidR="00F455EE" w:rsidRPr="008C3464" w:rsidRDefault="00F455EE" w:rsidP="00F455EE">
      <w:pPr>
        <w:rPr>
          <w:sz w:val="12"/>
          <w:szCs w:val="12"/>
        </w:rPr>
      </w:pPr>
      <w:r w:rsidRPr="008C3464">
        <w:rPr>
          <w:sz w:val="12"/>
          <w:szCs w:val="12"/>
        </w:rPr>
        <w:t>The speakership’s power reached a pinnacle during the term of Joseph Gurney Cannon (1903–1911), who exercised tight control over the legislative process. Cannon instituted the traditions of determining the agenda of the House, appointing the members of all committees, choosing committee chairmen, and determining which committees heard each bill.</w:t>
      </w:r>
    </w:p>
    <w:p w14:paraId="7A60878E" w14:textId="00401DE2" w:rsidR="00F455EE" w:rsidRPr="008C3464" w:rsidRDefault="00F455EE" w:rsidP="00F455EE">
      <w:pPr>
        <w:rPr>
          <w:sz w:val="12"/>
          <w:szCs w:val="12"/>
        </w:rPr>
      </w:pPr>
      <w:r w:rsidRPr="008C3464">
        <w:rPr>
          <w:sz w:val="12"/>
          <w:szCs w:val="12"/>
        </w:rPr>
        <w:t>In 1910, however, a revolt of House members stripped Speaker Cannon of most of his powers, particularly the ability to name committee members.</w:t>
      </w:r>
    </w:p>
    <w:p w14:paraId="1CB282C2" w14:textId="46DBFB2F" w:rsidR="00F455EE" w:rsidRPr="008C3464" w:rsidRDefault="00F455EE" w:rsidP="00F455EE">
      <w:pPr>
        <w:rPr>
          <w:sz w:val="12"/>
          <w:szCs w:val="12"/>
        </w:rPr>
      </w:pPr>
      <w:r w:rsidRPr="008C3464">
        <w:rPr>
          <w:sz w:val="12"/>
          <w:szCs w:val="12"/>
        </w:rPr>
        <w:t>In 1925, Speaker Nicholas Longworth (Ohio) restored most of the position's lost influence by expelling his opponents in the Republican party from the Republican caucus, stripping committee chairmen of seniority and appointing loyal supporters to committees.</w:t>
      </w:r>
    </w:p>
    <w:p w14:paraId="7D509EB7" w14:textId="5101A321" w:rsidR="00F455EE" w:rsidRPr="008C3464" w:rsidRDefault="00F455EE" w:rsidP="00F455EE">
      <w:pPr>
        <w:rPr>
          <w:sz w:val="12"/>
          <w:szCs w:val="12"/>
        </w:rPr>
      </w:pPr>
      <w:r w:rsidRPr="008C3464">
        <w:rPr>
          <w:sz w:val="12"/>
          <w:szCs w:val="12"/>
        </w:rPr>
        <w:t>Perhaps the most influential speaker in history was Sam Rayburn (Texas) who was the longest-serving speaker. Speaker Rayburn shaped many bills by working with House committees and ensured passage of several domestic and foreign assistance programs advocated by President Roosevelt and President Truman.</w:t>
      </w:r>
    </w:p>
    <w:p w14:paraId="40FED5B5" w14:textId="53391C5B" w:rsidR="00F455EE" w:rsidRPr="008C3464" w:rsidRDefault="00F455EE" w:rsidP="00F455EE">
      <w:pPr>
        <w:rPr>
          <w:sz w:val="12"/>
          <w:szCs w:val="12"/>
        </w:rPr>
      </w:pPr>
      <w:r w:rsidRPr="008C3464">
        <w:rPr>
          <w:sz w:val="12"/>
          <w:szCs w:val="12"/>
        </w:rPr>
        <w:t>As a sign of their influence, the House of Representatives’ office buildings in Washington D.C. are named for these three Speakers: Cannon, Longworth, and Rayburn. Here are few other historical facts about the Speaker of the House:</w:t>
      </w:r>
    </w:p>
    <w:p w14:paraId="7DAD6E1F" w14:textId="1F09BA34" w:rsidR="00F455EE" w:rsidRPr="008C3464" w:rsidRDefault="00F455EE" w:rsidP="00F455EE">
      <w:pPr>
        <w:rPr>
          <w:sz w:val="12"/>
          <w:szCs w:val="12"/>
        </w:rPr>
      </w:pPr>
      <w:r w:rsidRPr="008C3464">
        <w:rPr>
          <w:sz w:val="12"/>
          <w:szCs w:val="12"/>
        </w:rPr>
        <w:t>First speaker of the House: Frederick A.C. Muhlenberg (Pennsylvania), elected presiding officer on April 1, 1789.</w:t>
      </w:r>
    </w:p>
    <w:p w14:paraId="5686EB80" w14:textId="16A04F2A" w:rsidR="00F455EE" w:rsidRPr="008C3464" w:rsidRDefault="00F455EE" w:rsidP="00F455EE">
      <w:pPr>
        <w:rPr>
          <w:sz w:val="12"/>
          <w:szCs w:val="12"/>
        </w:rPr>
      </w:pPr>
      <w:r w:rsidRPr="008C3464">
        <w:rPr>
          <w:sz w:val="12"/>
          <w:szCs w:val="12"/>
        </w:rPr>
        <w:t>Total number of speakers: 53</w:t>
      </w:r>
    </w:p>
    <w:p w14:paraId="16EFF687" w14:textId="41D800B7" w:rsidR="00F455EE" w:rsidRPr="008C3464" w:rsidRDefault="00F455EE" w:rsidP="00F455EE">
      <w:pPr>
        <w:rPr>
          <w:sz w:val="12"/>
          <w:szCs w:val="12"/>
        </w:rPr>
      </w:pPr>
      <w:r w:rsidRPr="008C3464">
        <w:rPr>
          <w:sz w:val="12"/>
          <w:szCs w:val="12"/>
        </w:rPr>
        <w:t>Longest-serving speaker: Samuel Rayburn (Texas), served 17 years, 2 months, and 2 days over three terms as Speaker</w:t>
      </w:r>
    </w:p>
    <w:p w14:paraId="12C6EA12" w14:textId="7A0C3847" w:rsidR="00F455EE" w:rsidRPr="008C3464" w:rsidRDefault="00F455EE" w:rsidP="00F455EE">
      <w:pPr>
        <w:rPr>
          <w:sz w:val="12"/>
          <w:szCs w:val="12"/>
        </w:rPr>
      </w:pPr>
      <w:r w:rsidRPr="008C3464">
        <w:rPr>
          <w:sz w:val="12"/>
          <w:szCs w:val="12"/>
        </w:rPr>
        <w:t>First woman speaker: Nancy Pelosi (California); she served as speaker from 2007 to 2011 and again from 2019 to 2023</w:t>
      </w:r>
    </w:p>
    <w:p w14:paraId="6ABB9077" w14:textId="236BCFB6" w:rsidR="00F455EE" w:rsidRPr="008C3464" w:rsidRDefault="00F455EE" w:rsidP="00F455EE">
      <w:pPr>
        <w:rPr>
          <w:sz w:val="12"/>
          <w:szCs w:val="12"/>
        </w:rPr>
      </w:pPr>
      <w:r w:rsidRPr="008C3464">
        <w:rPr>
          <w:sz w:val="12"/>
          <w:szCs w:val="12"/>
        </w:rPr>
        <w:t>State with the most speakers: Massachusetts</w:t>
      </w:r>
    </w:p>
    <w:p w14:paraId="3AE85A05" w14:textId="75AA5AD7" w:rsidR="00F455EE" w:rsidRPr="008C3464" w:rsidRDefault="00F455EE" w:rsidP="00F455EE">
      <w:pPr>
        <w:rPr>
          <w:sz w:val="12"/>
          <w:szCs w:val="12"/>
        </w:rPr>
      </w:pPr>
      <w:r w:rsidRPr="008C3464">
        <w:rPr>
          <w:sz w:val="12"/>
          <w:szCs w:val="12"/>
        </w:rPr>
        <w:t>Only speaker to serve as President of the Unites States: James K. Polk (Tennessee), elected president after leaving the House</w:t>
      </w:r>
    </w:p>
    <w:p w14:paraId="64DB3BA2" w14:textId="1BADCD51" w:rsidR="00F455EE" w:rsidRPr="008C3464" w:rsidRDefault="00F455EE" w:rsidP="00F455EE">
      <w:pPr>
        <w:rPr>
          <w:sz w:val="12"/>
          <w:szCs w:val="12"/>
        </w:rPr>
      </w:pPr>
      <w:r w:rsidRPr="008C3464">
        <w:rPr>
          <w:sz w:val="12"/>
          <w:szCs w:val="12"/>
        </w:rPr>
        <w:t>Youngest speaker: Robert M. T. Hunter (Virginia), age 30</w:t>
      </w:r>
    </w:p>
    <w:p w14:paraId="0BA0F921" w14:textId="4B5875D8" w:rsidR="00F455EE" w:rsidRPr="008C3464" w:rsidRDefault="00F455EE" w:rsidP="00F455EE">
      <w:pPr>
        <w:rPr>
          <w:sz w:val="12"/>
          <w:szCs w:val="12"/>
        </w:rPr>
      </w:pPr>
      <w:r w:rsidRPr="008C3464">
        <w:rPr>
          <w:sz w:val="12"/>
          <w:szCs w:val="12"/>
        </w:rPr>
        <w:t>Oldest speaker: Henry T. Rainey (Illinois), age 72</w:t>
      </w:r>
    </w:p>
    <w:p w14:paraId="502F8E0A" w14:textId="138408F6" w:rsidR="00F455EE" w:rsidRPr="008C3464" w:rsidRDefault="00F455EE" w:rsidP="00F455EE">
      <w:pPr>
        <w:rPr>
          <w:sz w:val="12"/>
          <w:szCs w:val="12"/>
        </w:rPr>
      </w:pPr>
      <w:r w:rsidRPr="008C3464">
        <w:rPr>
          <w:sz w:val="12"/>
          <w:szCs w:val="12"/>
        </w:rPr>
        <w:t>First sitting speaker to lose re-election to his House seat: William Pennington (New Jersey)</w:t>
      </w:r>
    </w:p>
    <w:p w14:paraId="7A112723" w14:textId="4B68EE1F" w:rsidR="00F455EE" w:rsidRPr="008C3464" w:rsidRDefault="00F455EE" w:rsidP="00F455EE">
      <w:pPr>
        <w:rPr>
          <w:sz w:val="16"/>
          <w:szCs w:val="16"/>
        </w:rPr>
      </w:pPr>
      <w:r w:rsidRPr="008C3464">
        <w:rPr>
          <w:sz w:val="12"/>
          <w:szCs w:val="12"/>
        </w:rPr>
        <w:t xml:space="preserve">Number of speakers to die in office: 5. Michael C. Kerr (Indiana), Henry T. Rainey (Illinois), Joseph W. </w:t>
      </w:r>
      <w:proofErr w:type="spellStart"/>
      <w:r w:rsidRPr="008C3464">
        <w:rPr>
          <w:sz w:val="12"/>
          <w:szCs w:val="12"/>
        </w:rPr>
        <w:t>Byrns</w:t>
      </w:r>
      <w:proofErr w:type="spellEnd"/>
      <w:r w:rsidRPr="008C3464">
        <w:rPr>
          <w:sz w:val="12"/>
          <w:szCs w:val="12"/>
        </w:rPr>
        <w:t xml:space="preserve"> (Tennessee), William B. Bankhead (Alabama), Samuel Rayburn (Texas)</w:t>
      </w:r>
    </w:p>
    <w:p w14:paraId="3F89D8C1" w14:textId="77777777" w:rsidR="00256EC2" w:rsidRPr="008C3464" w:rsidRDefault="00256EC2" w:rsidP="002F1079"/>
    <w:p w14:paraId="69A35CDD" w14:textId="03418F8C" w:rsidR="00C20793" w:rsidRDefault="00256EC2" w:rsidP="002F1079">
      <w:pPr>
        <w:pStyle w:val="Heading2"/>
      </w:pPr>
      <w:r w:rsidRPr="008C3464">
        <w:t>Impact---General Cuts</w:t>
      </w:r>
    </w:p>
    <w:p w14:paraId="7F987C37" w14:textId="49DF2BEE" w:rsidR="00C20793" w:rsidRDefault="00C20793" w:rsidP="00C20793">
      <w:pPr>
        <w:pStyle w:val="Heading3"/>
      </w:pPr>
      <w:r>
        <w:t>T/C---SS</w:t>
      </w:r>
      <w:r w:rsidR="003F721C">
        <w:t>A</w:t>
      </w:r>
    </w:p>
    <w:p w14:paraId="07D4EC50" w14:textId="77777777" w:rsidR="003F721C" w:rsidRDefault="003F721C" w:rsidP="00C20793"/>
    <w:p w14:paraId="21F4255B" w14:textId="1E1B34C9" w:rsidR="00C20793" w:rsidRDefault="00C20793" w:rsidP="00C20793">
      <w:pPr>
        <w:pStyle w:val="Heading4"/>
      </w:pPr>
      <w:r>
        <w:t>SSA is struggling – further cuts turn case – exacerbate inequality</w:t>
      </w:r>
    </w:p>
    <w:p w14:paraId="59F01191" w14:textId="18AE2480" w:rsidR="00C20793" w:rsidRDefault="00C20793" w:rsidP="00C20793">
      <w:proofErr w:type="spellStart"/>
      <w:r w:rsidRPr="00C20793">
        <w:rPr>
          <w:b/>
          <w:bCs/>
          <w:sz w:val="24"/>
        </w:rPr>
        <w:t>Romig</w:t>
      </w:r>
      <w:proofErr w:type="spellEnd"/>
      <w:r w:rsidRPr="00C20793">
        <w:rPr>
          <w:b/>
          <w:bCs/>
          <w:sz w:val="24"/>
        </w:rPr>
        <w:t xml:space="preserve"> 22</w:t>
      </w:r>
      <w:r>
        <w:t xml:space="preserve"> </w:t>
      </w:r>
      <w:r w:rsidRPr="00C20793">
        <w:t>(KATHLEEN ROMIG, 5-26-2022, "Social Security Administration Cuts Hurt Every State," Center on Budget and Policy Priorities, https://www.cbpp.org/research/social-security/social-security-administration-cuts-hurt-every-state, accessed 6-29-2023)//</w:t>
      </w:r>
      <w:proofErr w:type="spellStart"/>
      <w:r w:rsidRPr="00C20793">
        <w:t>Prozes</w:t>
      </w:r>
      <w:proofErr w:type="spellEnd"/>
    </w:p>
    <w:p w14:paraId="21A45746" w14:textId="0C9058DF" w:rsidR="00C20793" w:rsidRPr="00C20793" w:rsidRDefault="00C20793" w:rsidP="00C20793">
      <w:pPr>
        <w:rPr>
          <w:sz w:val="16"/>
        </w:rPr>
      </w:pPr>
      <w:r w:rsidRPr="00C20793">
        <w:rPr>
          <w:sz w:val="16"/>
        </w:rPr>
        <w:t xml:space="preserve">With the baby boom generation now squarely in its peak years for retirement and disability, the </w:t>
      </w:r>
      <w:r w:rsidRPr="00DA17A2">
        <w:rPr>
          <w:rStyle w:val="StyleUnderline"/>
          <w:highlight w:val="cyan"/>
        </w:rPr>
        <w:t>demands on the</w:t>
      </w:r>
      <w:r w:rsidRPr="00C20793">
        <w:rPr>
          <w:sz w:val="16"/>
        </w:rPr>
        <w:t xml:space="preserve"> Social Security Administration </w:t>
      </w:r>
      <w:r w:rsidRPr="00C20793">
        <w:rPr>
          <w:rStyle w:val="StyleUnderline"/>
        </w:rPr>
        <w:t>(</w:t>
      </w:r>
      <w:r w:rsidRPr="00DA17A2">
        <w:rPr>
          <w:rStyle w:val="StyleUnderline"/>
          <w:highlight w:val="cyan"/>
        </w:rPr>
        <w:t>SSA) are extraordinarily high</w:t>
      </w:r>
      <w:r w:rsidRPr="00C20793">
        <w:rPr>
          <w:sz w:val="16"/>
        </w:rPr>
        <w:t xml:space="preserve">. Yet Congress has cut SSA’s core operating budget by 17 percent since 2010, after adjusting for inflation.[1] These </w:t>
      </w:r>
      <w:r w:rsidRPr="00DA17A2">
        <w:rPr>
          <w:rStyle w:val="StyleUnderline"/>
          <w:highlight w:val="cyan"/>
        </w:rPr>
        <w:t>cuts hurt SSA’s service to the public in every state</w:t>
      </w:r>
      <w:r w:rsidRPr="00C20793">
        <w:rPr>
          <w:rStyle w:val="StyleUnderline"/>
        </w:rPr>
        <w:t>.</w:t>
      </w:r>
      <w:r w:rsidRPr="00C20793">
        <w:rPr>
          <w:sz w:val="16"/>
        </w:rPr>
        <w:t xml:space="preserve"> The </w:t>
      </w:r>
      <w:r w:rsidRPr="00C20793">
        <w:rPr>
          <w:rStyle w:val="StyleUnderline"/>
        </w:rPr>
        <w:t>agency</w:t>
      </w:r>
      <w:r w:rsidRPr="00C20793">
        <w:rPr>
          <w:sz w:val="16"/>
        </w:rPr>
        <w:t xml:space="preserve"> has been </w:t>
      </w:r>
      <w:r w:rsidRPr="00DA17A2">
        <w:rPr>
          <w:rStyle w:val="StyleUnderline"/>
          <w:highlight w:val="cyan"/>
        </w:rPr>
        <w:t>forced to shutter field offices</w:t>
      </w:r>
      <w:r w:rsidRPr="00C20793">
        <w:rPr>
          <w:rStyle w:val="StyleUnderline"/>
        </w:rPr>
        <w:t xml:space="preserve"> and </w:t>
      </w:r>
      <w:r w:rsidRPr="00DA17A2">
        <w:rPr>
          <w:rStyle w:val="StyleUnderline"/>
          <w:highlight w:val="cyan"/>
        </w:rPr>
        <w:t xml:space="preserve">shrink </w:t>
      </w:r>
      <w:r w:rsidRPr="00DA17A2">
        <w:rPr>
          <w:rStyle w:val="StyleUnderline"/>
        </w:rPr>
        <w:t xml:space="preserve">its </w:t>
      </w:r>
      <w:r w:rsidRPr="00DA17A2">
        <w:rPr>
          <w:rStyle w:val="StyleUnderline"/>
          <w:highlight w:val="cyan"/>
        </w:rPr>
        <w:t xml:space="preserve">staff, </w:t>
      </w:r>
      <w:r w:rsidRPr="00DA17A2">
        <w:rPr>
          <w:rStyle w:val="StyleUnderline"/>
        </w:rPr>
        <w:t>leading to longer waits for service</w:t>
      </w:r>
      <w:r w:rsidRPr="00C20793">
        <w:rPr>
          <w:rStyle w:val="StyleUnderline"/>
        </w:rPr>
        <w:t xml:space="preserve"> and </w:t>
      </w:r>
      <w:r w:rsidRPr="00DA17A2">
        <w:rPr>
          <w:rStyle w:val="StyleUnderline"/>
          <w:highlight w:val="cyan"/>
        </w:rPr>
        <w:t>growing backlogs</w:t>
      </w:r>
      <w:r w:rsidRPr="00C20793">
        <w:rPr>
          <w:rStyle w:val="StyleUnderline"/>
        </w:rPr>
        <w:t>.</w:t>
      </w:r>
      <w:r w:rsidRPr="00C20793">
        <w:rPr>
          <w:sz w:val="16"/>
        </w:rPr>
        <w:t xml:space="preserve"> While </w:t>
      </w:r>
      <w:r w:rsidRPr="00C20793">
        <w:rPr>
          <w:rStyle w:val="StyleUnderline"/>
        </w:rPr>
        <w:t xml:space="preserve">the overall effect is a decline in service nationwide, </w:t>
      </w:r>
      <w:r w:rsidRPr="00C20793">
        <w:rPr>
          <w:sz w:val="16"/>
        </w:rPr>
        <w:t>the effects of the cuts vary considerably by state.</w:t>
      </w:r>
    </w:p>
    <w:p w14:paraId="0E04922B" w14:textId="77777777" w:rsidR="00C20793" w:rsidRPr="00C20793" w:rsidRDefault="00C20793" w:rsidP="00C20793">
      <w:pPr>
        <w:rPr>
          <w:sz w:val="16"/>
        </w:rPr>
      </w:pPr>
      <w:r w:rsidRPr="00C20793">
        <w:rPr>
          <w:sz w:val="16"/>
        </w:rPr>
        <w:t xml:space="preserve">SSA’s staff shrank by 15 percent nationwide between 2010 and 2021, so there are </w:t>
      </w:r>
      <w:r w:rsidRPr="00C20793">
        <w:rPr>
          <w:rStyle w:val="StyleUnderline"/>
        </w:rPr>
        <w:t>f</w:t>
      </w:r>
      <w:r w:rsidRPr="00DA17A2">
        <w:rPr>
          <w:rStyle w:val="StyleUnderline"/>
          <w:highlight w:val="cyan"/>
        </w:rPr>
        <w:t>ewer people to take appointments, answer phones, and process applications for S</w:t>
      </w:r>
      <w:r w:rsidRPr="00DA17A2">
        <w:rPr>
          <w:rStyle w:val="StyleUnderline"/>
        </w:rPr>
        <w:t>o</w:t>
      </w:r>
      <w:r w:rsidRPr="00C20793">
        <w:rPr>
          <w:rStyle w:val="StyleUnderline"/>
        </w:rPr>
        <w:t xml:space="preserve">cial </w:t>
      </w:r>
      <w:r w:rsidRPr="00DA17A2">
        <w:rPr>
          <w:rStyle w:val="StyleUnderline"/>
          <w:highlight w:val="cyan"/>
        </w:rPr>
        <w:t>S</w:t>
      </w:r>
      <w:r w:rsidRPr="00C20793">
        <w:rPr>
          <w:rStyle w:val="StyleUnderline"/>
        </w:rPr>
        <w:t>ecurity’</w:t>
      </w:r>
      <w:r w:rsidRPr="00DA17A2">
        <w:rPr>
          <w:rStyle w:val="StyleUnderline"/>
          <w:highlight w:val="cyan"/>
        </w:rPr>
        <w:t>s</w:t>
      </w:r>
      <w:r w:rsidRPr="00C20793">
        <w:rPr>
          <w:rStyle w:val="StyleUnderline"/>
        </w:rPr>
        <w:t xml:space="preserve"> </w:t>
      </w:r>
      <w:r w:rsidRPr="00DA17A2">
        <w:rPr>
          <w:rStyle w:val="StyleUnderline"/>
          <w:highlight w:val="cyan"/>
        </w:rPr>
        <w:t>vital retirement, survivors, and disability benefits</w:t>
      </w:r>
      <w:r w:rsidRPr="00C20793">
        <w:rPr>
          <w:sz w:val="16"/>
        </w:rPr>
        <w:t xml:space="preserve">.[2] As a result, </w:t>
      </w:r>
      <w:r w:rsidRPr="00C20793">
        <w:rPr>
          <w:rStyle w:val="StyleUnderline"/>
        </w:rPr>
        <w:t>workers and beneficiaries must wait longer to be served</w:t>
      </w:r>
      <w:r w:rsidRPr="00C20793">
        <w:rPr>
          <w:sz w:val="16"/>
        </w:rPr>
        <w:t>. Four states — Alaska, Iowa, Virginia, and West Virginia — and Puerto Rico have each lost more than 25 percent of their staff since 2010.</w:t>
      </w:r>
    </w:p>
    <w:p w14:paraId="6068329E" w14:textId="77777777" w:rsidR="00C20793" w:rsidRPr="00C20793" w:rsidRDefault="00C20793" w:rsidP="00C20793">
      <w:pPr>
        <w:rPr>
          <w:sz w:val="16"/>
        </w:rPr>
      </w:pPr>
      <w:r w:rsidRPr="00C20793">
        <w:rPr>
          <w:sz w:val="16"/>
        </w:rPr>
        <w:t xml:space="preserve">In addition to its own staff, </w:t>
      </w:r>
      <w:r w:rsidRPr="00C20793">
        <w:rPr>
          <w:rStyle w:val="StyleUnderline"/>
        </w:rPr>
        <w:t xml:space="preserve">SSA </w:t>
      </w:r>
      <w:r w:rsidRPr="00DA17A2">
        <w:rPr>
          <w:rStyle w:val="StyleUnderline"/>
        </w:rPr>
        <w:t>funds</w:t>
      </w:r>
      <w:r w:rsidRPr="00C20793">
        <w:rPr>
          <w:rStyle w:val="StyleUnderline"/>
        </w:rPr>
        <w:t xml:space="preserve"> state Disability Determination Service (DDS) employees, who decide whether applicants’ disabilities are severe enough to qualify for Social Security Disability Insurance (SSDI) or Supplemental Security Income (SSI).</w:t>
      </w:r>
      <w:r w:rsidRPr="00C20793">
        <w:rPr>
          <w:sz w:val="16"/>
        </w:rPr>
        <w:t xml:space="preserve"> DDS staff shrank by 16 percent nationwide between 2010 and 2021. Eight states — Georgia, Illinois, Kansas, Montana, South Carolina, Tennessee, Texas, and West Virginia — each lost over 30 percent of their DDS staff.</w:t>
      </w:r>
    </w:p>
    <w:p w14:paraId="51FB6D5D" w14:textId="45DCAB18" w:rsidR="00C20793" w:rsidRPr="00C20793" w:rsidRDefault="00C20793" w:rsidP="00C20793">
      <w:pPr>
        <w:rPr>
          <w:sz w:val="16"/>
        </w:rPr>
      </w:pPr>
      <w:r w:rsidRPr="00DA17A2">
        <w:rPr>
          <w:rStyle w:val="StyleUnderline"/>
        </w:rPr>
        <w:t>SSA</w:t>
      </w:r>
      <w:r w:rsidRPr="00C20793">
        <w:rPr>
          <w:sz w:val="16"/>
        </w:rPr>
        <w:t xml:space="preserve"> primarily </w:t>
      </w:r>
      <w:r w:rsidRPr="00DA17A2">
        <w:rPr>
          <w:rStyle w:val="StyleUnderline"/>
          <w:highlight w:val="cyan"/>
        </w:rPr>
        <w:t xml:space="preserve">serves people who are older </w:t>
      </w:r>
      <w:r w:rsidRPr="00DA17A2">
        <w:rPr>
          <w:rStyle w:val="StyleUnderline"/>
        </w:rPr>
        <w:t xml:space="preserve">or </w:t>
      </w:r>
      <w:r w:rsidRPr="00DA17A2">
        <w:rPr>
          <w:rStyle w:val="StyleUnderline"/>
          <w:highlight w:val="cyan"/>
        </w:rPr>
        <w:t>disabled</w:t>
      </w:r>
      <w:r w:rsidRPr="00C20793">
        <w:rPr>
          <w:rStyle w:val="StyleUnderline"/>
        </w:rPr>
        <w:t xml:space="preserve">, often at difficult moments in their lives such as the onset of a disability or the death of a spouse. Its clients are diverse and include people </w:t>
      </w:r>
      <w:r w:rsidRPr="00DA17A2">
        <w:rPr>
          <w:rStyle w:val="StyleUnderline"/>
          <w:highlight w:val="cyan"/>
        </w:rPr>
        <w:t xml:space="preserve">with cognitive difficulties </w:t>
      </w:r>
      <w:r w:rsidRPr="00DA17A2">
        <w:rPr>
          <w:rStyle w:val="StyleUnderline"/>
        </w:rPr>
        <w:t>and</w:t>
      </w:r>
      <w:r w:rsidRPr="00C20793">
        <w:rPr>
          <w:rStyle w:val="StyleUnderline"/>
        </w:rPr>
        <w:t xml:space="preserve"> people with </w:t>
      </w:r>
      <w:r w:rsidRPr="00DA17A2">
        <w:rPr>
          <w:rStyle w:val="StyleUnderline"/>
          <w:highlight w:val="cyan"/>
        </w:rPr>
        <w:t>limited ability to speak English</w:t>
      </w:r>
      <w:r w:rsidRPr="00C20793">
        <w:rPr>
          <w:rStyle w:val="StyleUnderline"/>
        </w:rPr>
        <w:t>. I</w:t>
      </w:r>
      <w:r w:rsidRPr="00C20793">
        <w:rPr>
          <w:sz w:val="16"/>
        </w:rPr>
        <w:t xml:space="preserve">ts </w:t>
      </w:r>
      <w:r w:rsidRPr="00DA17A2">
        <w:rPr>
          <w:rStyle w:val="StyleUnderline"/>
          <w:highlight w:val="cyan"/>
        </w:rPr>
        <w:t>staff provide critical guidance</w:t>
      </w:r>
      <w:r w:rsidRPr="00C20793">
        <w:rPr>
          <w:rStyle w:val="StyleUnderline"/>
        </w:rPr>
        <w:t xml:space="preserve"> to workers making complex, life-altering decisions. </w:t>
      </w:r>
      <w:r w:rsidRPr="00C20793">
        <w:rPr>
          <w:sz w:val="16"/>
        </w:rPr>
        <w:t xml:space="preserve">Providing </w:t>
      </w:r>
      <w:r w:rsidRPr="00C20793">
        <w:rPr>
          <w:rStyle w:val="StyleUnderline"/>
        </w:rPr>
        <w:t xml:space="preserve">prompt and thorough service reduces errors that SSA staff must fix later. In order to provide good customer service, </w:t>
      </w:r>
      <w:r w:rsidRPr="00DA17A2">
        <w:rPr>
          <w:rStyle w:val="StyleUnderline"/>
          <w:highlight w:val="cyan"/>
        </w:rPr>
        <w:t>SSA</w:t>
      </w:r>
      <w:r w:rsidRPr="00C20793">
        <w:rPr>
          <w:rStyle w:val="StyleUnderline"/>
        </w:rPr>
        <w:t xml:space="preserve"> needs adequate staffing — which </w:t>
      </w:r>
      <w:r w:rsidRPr="00DA17A2">
        <w:rPr>
          <w:rStyle w:val="StyleUnderline"/>
          <w:highlight w:val="cyan"/>
        </w:rPr>
        <w:t>requires</w:t>
      </w:r>
      <w:r w:rsidRPr="00C20793">
        <w:rPr>
          <w:sz w:val="16"/>
        </w:rPr>
        <w:t xml:space="preserve"> an increase in </w:t>
      </w:r>
      <w:r w:rsidRPr="00DA17A2">
        <w:rPr>
          <w:rStyle w:val="StyleUnderline"/>
          <w:highlight w:val="cyan"/>
        </w:rPr>
        <w:t>funding</w:t>
      </w:r>
      <w:r w:rsidRPr="00C20793">
        <w:rPr>
          <w:sz w:val="16"/>
        </w:rPr>
        <w:t>.</w:t>
      </w:r>
    </w:p>
    <w:p w14:paraId="359F689F" w14:textId="77777777" w:rsidR="00C20793" w:rsidRDefault="00C20793" w:rsidP="00C20793">
      <w:r>
        <w:t>Adequate Staffing Needed to Provide Good Customer Service</w:t>
      </w:r>
    </w:p>
    <w:p w14:paraId="472A33C0" w14:textId="3D9C8F03" w:rsidR="00C20793" w:rsidRPr="00C20793" w:rsidRDefault="00C20793" w:rsidP="00C20793">
      <w:pPr>
        <w:rPr>
          <w:sz w:val="16"/>
        </w:rPr>
      </w:pPr>
      <w:r w:rsidRPr="00C20793">
        <w:rPr>
          <w:rStyle w:val="StyleUnderline"/>
        </w:rPr>
        <w:t>About three-fourths of SSA’s operating budget goes for staff, and the majority of SSA’s staff provide direct service to the public. As a result, funding cuts unavoidably result in service gaps. Tight budgets have forced SSA to cut staff by attrition, which results in uneven patterns</w:t>
      </w:r>
      <w:r w:rsidRPr="00C20793">
        <w:rPr>
          <w:sz w:val="16"/>
        </w:rPr>
        <w:t xml:space="preserve"> across the country.</w:t>
      </w:r>
    </w:p>
    <w:p w14:paraId="3E6580D8" w14:textId="3A273105" w:rsidR="00C20793" w:rsidRPr="00C20793" w:rsidRDefault="00C20793" w:rsidP="00C20793">
      <w:pPr>
        <w:rPr>
          <w:rStyle w:val="StyleUnderline"/>
        </w:rPr>
      </w:pPr>
      <w:r w:rsidRPr="00C20793">
        <w:rPr>
          <w:rStyle w:val="StyleUnderline"/>
        </w:rPr>
        <w:t>SSA’s front-line staff serve tens of millions of Americans every year</w:t>
      </w:r>
      <w:r w:rsidRPr="00C20793">
        <w:rPr>
          <w:sz w:val="16"/>
        </w:rPr>
        <w:t xml:space="preserve">. Its national toll-free telephone number serves as the gateway to the agency’s services, fielding 31 million calls in 2021.[3] Here, trained </w:t>
      </w:r>
      <w:r w:rsidRPr="00C20793">
        <w:rPr>
          <w:rStyle w:val="StyleUnderline"/>
        </w:rPr>
        <w:t>agents provide services such as answering questions about SSA’s programs, taking claims for retirement benefits, and setting up appointments.</w:t>
      </w:r>
    </w:p>
    <w:p w14:paraId="1C21B63B" w14:textId="2AF2F639" w:rsidR="00C20793" w:rsidRPr="00C20793" w:rsidRDefault="00C20793" w:rsidP="00C20793">
      <w:pPr>
        <w:rPr>
          <w:rStyle w:val="StyleUnderline"/>
        </w:rPr>
      </w:pPr>
      <w:r w:rsidRPr="00C20793">
        <w:rPr>
          <w:sz w:val="16"/>
        </w:rPr>
        <w:t xml:space="preserve">SSA also maintains a network of over 1,200 field offices across the country. Field office staff served 43 million applicants and beneficiaries in 2019, before SSA closed the office to in-person service due to the COVID-19 pandemic, and are again serving the public in person this year. </w:t>
      </w:r>
      <w:r w:rsidRPr="00C20793">
        <w:rPr>
          <w:rStyle w:val="StyleUnderline"/>
        </w:rPr>
        <w:t xml:space="preserve">Field office </w:t>
      </w:r>
      <w:r w:rsidRPr="00DA17A2">
        <w:rPr>
          <w:rStyle w:val="StyleUnderline"/>
          <w:highlight w:val="cyan"/>
        </w:rPr>
        <w:t>staff</w:t>
      </w:r>
      <w:r w:rsidRPr="00C20793">
        <w:rPr>
          <w:rStyle w:val="StyleUnderline"/>
        </w:rPr>
        <w:t xml:space="preserve"> </w:t>
      </w:r>
      <w:r w:rsidRPr="00DA17A2">
        <w:rPr>
          <w:rStyle w:val="StyleUnderline"/>
          <w:highlight w:val="cyan"/>
        </w:rPr>
        <w:t>take claims for</w:t>
      </w:r>
      <w:r w:rsidRPr="00C20793">
        <w:rPr>
          <w:rStyle w:val="StyleUnderline"/>
        </w:rPr>
        <w:t xml:space="preserve"> Social Security and SSI </w:t>
      </w:r>
      <w:r w:rsidRPr="00DA17A2">
        <w:rPr>
          <w:rStyle w:val="StyleUnderline"/>
          <w:highlight w:val="cyan"/>
        </w:rPr>
        <w:t>benefits</w:t>
      </w:r>
      <w:r w:rsidRPr="00C20793">
        <w:rPr>
          <w:rStyle w:val="StyleUnderline"/>
        </w:rPr>
        <w:t xml:space="preserve">, provide replacement Social Security cards, and process name changes. </w:t>
      </w:r>
      <w:r w:rsidRPr="00C20793">
        <w:rPr>
          <w:sz w:val="16"/>
        </w:rPr>
        <w:t xml:space="preserve">They offer personalized information for applicants navigating complex decisions about when to retire, and make decisions about whether beneficiaries are capable of managing their own finances. In addition, they </w:t>
      </w:r>
      <w:r w:rsidRPr="00DA17A2">
        <w:rPr>
          <w:rStyle w:val="StyleUnderline"/>
          <w:highlight w:val="cyan"/>
        </w:rPr>
        <w:t>enroll beneficiaries in Medicare and</w:t>
      </w:r>
      <w:r w:rsidRPr="00C20793">
        <w:rPr>
          <w:rStyle w:val="StyleUnderline"/>
        </w:rPr>
        <w:t xml:space="preserve"> its Extra Help program for low-income beneficiaries, and help beneficiaries apply for the Supplemental Nutrition Assistance Program (</w:t>
      </w:r>
      <w:r w:rsidRPr="00DA17A2">
        <w:rPr>
          <w:rStyle w:val="StyleUnderline"/>
          <w:highlight w:val="cyan"/>
        </w:rPr>
        <w:t>SNAP</w:t>
      </w:r>
      <w:r w:rsidRPr="00C20793">
        <w:rPr>
          <w:rStyle w:val="StyleUnderline"/>
        </w:rPr>
        <w:t>, formerly food stamps).</w:t>
      </w:r>
    </w:p>
    <w:p w14:paraId="69269AE0" w14:textId="19168818" w:rsidR="00C20793" w:rsidRPr="00C20793" w:rsidRDefault="00C20793" w:rsidP="00C20793">
      <w:pPr>
        <w:rPr>
          <w:rStyle w:val="StyleUnderline"/>
        </w:rPr>
      </w:pPr>
      <w:r w:rsidRPr="00DA17A2">
        <w:rPr>
          <w:sz w:val="16"/>
        </w:rPr>
        <w:t>S</w:t>
      </w:r>
      <w:r w:rsidRPr="00C20793">
        <w:rPr>
          <w:rStyle w:val="StyleUnderline"/>
        </w:rPr>
        <w:t>SA’s behind-the-scenes work is equally important for ensuring prompt and accurate service. SSA’s payment service centers handle tasks such as awarding widows’ benefits when their spouses die, issuing back payments</w:t>
      </w:r>
      <w:r w:rsidRPr="00DA17A2">
        <w:rPr>
          <w:sz w:val="16"/>
        </w:rPr>
        <w:t xml:space="preserve"> for SSDI beneficiaries who waited a year or more for a hearing, </w:t>
      </w:r>
      <w:r w:rsidRPr="00C20793">
        <w:rPr>
          <w:rStyle w:val="StyleUnderline"/>
        </w:rPr>
        <w:t>and resolving complex claims issues.</w:t>
      </w:r>
    </w:p>
    <w:p w14:paraId="54AC6EF4" w14:textId="4E511EC7" w:rsidR="00C20793" w:rsidRPr="00C20793" w:rsidRDefault="00C20793" w:rsidP="00C20793">
      <w:pPr>
        <w:rPr>
          <w:sz w:val="16"/>
          <w:szCs w:val="16"/>
        </w:rPr>
      </w:pPr>
      <w:r w:rsidRPr="00C20793">
        <w:rPr>
          <w:sz w:val="16"/>
          <w:szCs w:val="16"/>
        </w:rPr>
        <w:t>SSA also funds state DDS employees, who decide whether applicants’ disabilities are severe enough to qualify for SSDI or SSI benefits.[4]</w:t>
      </w:r>
    </w:p>
    <w:p w14:paraId="2C0284E2" w14:textId="106FC55B" w:rsidR="00C20793" w:rsidRPr="00C20793" w:rsidRDefault="00C20793" w:rsidP="00C20793">
      <w:pPr>
        <w:rPr>
          <w:sz w:val="16"/>
          <w:szCs w:val="16"/>
        </w:rPr>
      </w:pPr>
      <w:r w:rsidRPr="00C20793">
        <w:rPr>
          <w:sz w:val="16"/>
          <w:szCs w:val="16"/>
        </w:rPr>
        <w:t>Budget cuts have forced SSA to shrink its staff. As a result, SSA staffing is at its lowest level in 25 years, and the agency is currently under a hiring freeze because of insufficient funding.[5] SSA lost roughly 11,000 employees between 2010 and 2021 and expects to lose another 4,500 front-line employees this year.[6] State DDSs lost roughly 2,500 employees between 2010 and 2021 and attrition over the past year is over 25 percent.[7] Inevitably, understaffing means that beneficiaries must wait longer to be served. The average processing time for an initial disability claim had held fairly steady in recent years at three to four months, but has been rising and reached over six months in April 2022.[8] One million applicants awaited a decision on their disability benefit applications as of April 1, 2022.[9]</w:t>
      </w:r>
    </w:p>
    <w:p w14:paraId="17D1DB37" w14:textId="77B0A259" w:rsidR="00C20793" w:rsidRPr="00C20793" w:rsidRDefault="00C20793" w:rsidP="00C20793">
      <w:pPr>
        <w:rPr>
          <w:sz w:val="16"/>
          <w:szCs w:val="16"/>
        </w:rPr>
      </w:pPr>
      <w:r w:rsidRPr="00C20793">
        <w:rPr>
          <w:sz w:val="16"/>
          <w:szCs w:val="16"/>
        </w:rPr>
        <w:t>SSA and DDS staff losses are spread unevenly across the nation, as Figures 1 and 2 and Appendix Table 1 show. While SSA’s staff nationwide shrank by 15 percent between 2010 and 2021, the declines in Alaska, Iowa, Puerto Rico, Virginia, and West Virginia each exceeded 25 percent. Similarly, DDS staff nationwide shrank by 16 percent over that period, but Georgia, Illinois, Kansas, Montana, South Carolina, Tennessee, Texas, and West Virginia each lost more than 30 percent</w:t>
      </w:r>
    </w:p>
    <w:p w14:paraId="655B64CA" w14:textId="77777777" w:rsidR="00551457" w:rsidRDefault="00551457" w:rsidP="00551457"/>
    <w:p w14:paraId="37874FCB" w14:textId="10783170" w:rsidR="009D19AC" w:rsidRDefault="009D19AC" w:rsidP="009D19AC">
      <w:pPr>
        <w:pStyle w:val="Heading3"/>
      </w:pPr>
      <w:r>
        <w:t>T/C---SNAP Cuts</w:t>
      </w:r>
    </w:p>
    <w:p w14:paraId="611BD184" w14:textId="77777777" w:rsidR="002F1079" w:rsidRPr="002F1079" w:rsidRDefault="002F1079" w:rsidP="002F1079"/>
    <w:p w14:paraId="5D0D0253" w14:textId="77777777" w:rsidR="009D19AC" w:rsidRPr="0086662D" w:rsidRDefault="009D19AC" w:rsidP="009D19AC">
      <w:pPr>
        <w:pStyle w:val="Heading4"/>
      </w:pPr>
      <w:r>
        <w:t>SNAP is on the chopping block---turns case.</w:t>
      </w:r>
    </w:p>
    <w:p w14:paraId="571F135A" w14:textId="77777777" w:rsidR="009D19AC" w:rsidRPr="0086662D" w:rsidRDefault="009D19AC" w:rsidP="009D19AC">
      <w:r>
        <w:t xml:space="preserve">Karen </w:t>
      </w:r>
      <w:r w:rsidRPr="0009781E">
        <w:rPr>
          <w:rStyle w:val="Style13ptBold"/>
        </w:rPr>
        <w:t>Dolan 23</w:t>
      </w:r>
      <w:r>
        <w:t xml:space="preserve">, 3/7/2023, a poverty expert at the Institute for Policy Studies, Cuts to SNAP benefits will push millions over the hunger cliff, https://thehill.com/opinion/finance/3887554-cuts-to-snap-benefits-will-push-millions-over-the-hunger-cliff/, </w:t>
      </w:r>
      <w:proofErr w:type="spellStart"/>
      <w:r>
        <w:t>HKeef</w:t>
      </w:r>
      <w:proofErr w:type="spellEnd"/>
    </w:p>
    <w:p w14:paraId="5E363E6F" w14:textId="77777777" w:rsidR="009D19AC" w:rsidRPr="0086662D" w:rsidRDefault="009D19AC" w:rsidP="009D19AC">
      <w:pPr>
        <w:rPr>
          <w:rStyle w:val="StyleUnderline"/>
        </w:rPr>
      </w:pPr>
      <w:r w:rsidRPr="0086662D">
        <w:rPr>
          <w:rStyle w:val="StyleUnderline"/>
        </w:rPr>
        <w:t xml:space="preserve">Millions of people in the U.S. are now facing the precipice of a </w:t>
      </w:r>
      <w:r w:rsidRPr="0009781E">
        <w:rPr>
          <w:rStyle w:val="Emphasis"/>
        </w:rPr>
        <w:t>hunger cliff</w:t>
      </w:r>
      <w:r w:rsidRPr="0086662D">
        <w:rPr>
          <w:rStyle w:val="StyleUnderline"/>
        </w:rPr>
        <w:t xml:space="preserve">. </w:t>
      </w:r>
    </w:p>
    <w:p w14:paraId="620600E3" w14:textId="77777777" w:rsidR="009D19AC" w:rsidRPr="0086662D" w:rsidRDefault="009D19AC" w:rsidP="009D19AC">
      <w:pPr>
        <w:rPr>
          <w:sz w:val="16"/>
        </w:rPr>
      </w:pPr>
      <w:r w:rsidRPr="0086662D">
        <w:rPr>
          <w:sz w:val="16"/>
        </w:rPr>
        <w:t xml:space="preserve">Starting in 2020, the pandemic pulled back the curtain on the tattered state of the U.S. safety net and the millions of families who were falling through. Hunger rates were expected to soar like they did during the Great Recession. </w:t>
      </w:r>
    </w:p>
    <w:p w14:paraId="1B5CF921" w14:textId="77777777" w:rsidR="009D19AC" w:rsidRPr="0086662D" w:rsidRDefault="009D19AC" w:rsidP="009D19AC">
      <w:pPr>
        <w:rPr>
          <w:sz w:val="16"/>
        </w:rPr>
      </w:pPr>
      <w:r w:rsidRPr="0086662D">
        <w:rPr>
          <w:sz w:val="16"/>
        </w:rPr>
        <w:t>But that’s not what happened.</w:t>
      </w:r>
    </w:p>
    <w:p w14:paraId="58CE39B5" w14:textId="77777777" w:rsidR="009D19AC" w:rsidRPr="0086662D" w:rsidRDefault="009D19AC" w:rsidP="009D19AC">
      <w:pPr>
        <w:rPr>
          <w:sz w:val="16"/>
        </w:rPr>
      </w:pPr>
      <w:r w:rsidRPr="0086662D">
        <w:rPr>
          <w:rStyle w:val="StyleUnderline"/>
        </w:rPr>
        <w:t xml:space="preserve">Thanks to a pandemic expansion of the federal Supplemental Nutrition Assistance Program, millions of Americans kept food on their tables during an </w:t>
      </w:r>
      <w:r w:rsidRPr="0086662D">
        <w:rPr>
          <w:rStyle w:val="Emphasis"/>
        </w:rPr>
        <w:t>unprecedented</w:t>
      </w:r>
      <w:r w:rsidRPr="0086662D">
        <w:rPr>
          <w:rStyle w:val="StyleUnderline"/>
        </w:rPr>
        <w:t xml:space="preserve"> public health and </w:t>
      </w:r>
      <w:r w:rsidRPr="0086662D">
        <w:rPr>
          <w:rStyle w:val="Emphasis"/>
        </w:rPr>
        <w:t>economic emergency</w:t>
      </w:r>
      <w:r w:rsidRPr="0086662D">
        <w:rPr>
          <w:sz w:val="16"/>
        </w:rPr>
        <w:t>. These “emergency allotments” made food easier to access and increased the number of people who were eligible. Hunger rates stayed put during the emergency — and poverty actually fell.</w:t>
      </w:r>
    </w:p>
    <w:p w14:paraId="7A88C2F8" w14:textId="77777777" w:rsidR="009D19AC" w:rsidRPr="0086662D" w:rsidRDefault="009D19AC" w:rsidP="009D19AC">
      <w:pPr>
        <w:rPr>
          <w:sz w:val="16"/>
        </w:rPr>
      </w:pPr>
      <w:r w:rsidRPr="0086662D">
        <w:rPr>
          <w:sz w:val="16"/>
        </w:rPr>
        <w:t xml:space="preserve">Unfortunately, </w:t>
      </w:r>
      <w:r w:rsidRPr="0086662D">
        <w:rPr>
          <w:rStyle w:val="StyleUnderline"/>
        </w:rPr>
        <w:t>that enhanced food assistance came to an end last Wednesday because Congress failed to make them permanent.</w:t>
      </w:r>
      <w:r w:rsidRPr="0086662D">
        <w:rPr>
          <w:sz w:val="16"/>
        </w:rPr>
        <w:t xml:space="preserve"> With the double whammy of inflated food prices and other pandemic supports like the expanded Child Tax Credit, eviction moratoria and expansions in Medicaid also ending, millions of American families are now at risk of going hungry.</w:t>
      </w:r>
    </w:p>
    <w:p w14:paraId="6BACABB6" w14:textId="77777777" w:rsidR="009D19AC" w:rsidRPr="0086662D" w:rsidRDefault="009D19AC" w:rsidP="009D19AC">
      <w:pPr>
        <w:rPr>
          <w:sz w:val="16"/>
        </w:rPr>
      </w:pPr>
      <w:r w:rsidRPr="0086662D">
        <w:rPr>
          <w:sz w:val="16"/>
        </w:rPr>
        <w:t>This is a critical moment for our nation. We must not allow struggling workers or our children, grandparents and disabled loved ones to fall back into hunger.</w:t>
      </w:r>
    </w:p>
    <w:p w14:paraId="5A445C7A" w14:textId="77777777" w:rsidR="009D19AC" w:rsidRPr="0086662D" w:rsidRDefault="009D19AC" w:rsidP="009D19AC">
      <w:pPr>
        <w:rPr>
          <w:sz w:val="16"/>
        </w:rPr>
      </w:pPr>
      <w:r w:rsidRPr="0086662D">
        <w:rPr>
          <w:rStyle w:val="StyleUnderline"/>
        </w:rPr>
        <w:t xml:space="preserve">SNAP helps a </w:t>
      </w:r>
      <w:r w:rsidRPr="0086662D">
        <w:rPr>
          <w:rStyle w:val="Emphasis"/>
        </w:rPr>
        <w:t>quarter</w:t>
      </w:r>
      <w:r w:rsidRPr="0086662D">
        <w:rPr>
          <w:rStyle w:val="StyleUnderline"/>
        </w:rPr>
        <w:t xml:space="preserve"> of U.S. children </w:t>
      </w:r>
      <w:r w:rsidRPr="0086662D">
        <w:rPr>
          <w:rStyle w:val="Emphasis"/>
        </w:rPr>
        <w:t>avoid hunger</w:t>
      </w:r>
      <w:r w:rsidRPr="0086662D">
        <w:rPr>
          <w:rStyle w:val="StyleUnderline"/>
        </w:rPr>
        <w:t>.</w:t>
      </w:r>
      <w:r w:rsidRPr="0086662D">
        <w:rPr>
          <w:sz w:val="16"/>
        </w:rPr>
        <w:t xml:space="preserve"> It also helps 6 million older adults on fixed incomes, 4 million non-elderly disabled people and more than 1 million low-income veterans. The majority of people on SNAP earn an income and don’t receive cash welfare benefits.</w:t>
      </w:r>
    </w:p>
    <w:p w14:paraId="0B9C9BCD" w14:textId="77777777" w:rsidR="009D19AC" w:rsidRPr="0086662D" w:rsidRDefault="009D19AC" w:rsidP="009D19AC">
      <w:pPr>
        <w:rPr>
          <w:sz w:val="16"/>
        </w:rPr>
      </w:pPr>
      <w:r w:rsidRPr="0086662D">
        <w:rPr>
          <w:sz w:val="16"/>
        </w:rPr>
        <w:t xml:space="preserve">SNAP puts food on the table for Americans of every color and in every zip code. </w:t>
      </w:r>
      <w:r w:rsidRPr="0086662D">
        <w:rPr>
          <w:rStyle w:val="StyleUnderline"/>
        </w:rPr>
        <w:t xml:space="preserve">The pandemic SNAP expansion successfully </w:t>
      </w:r>
      <w:r w:rsidRPr="0009781E">
        <w:rPr>
          <w:rStyle w:val="Emphasis"/>
        </w:rPr>
        <w:t>narrowed racial</w:t>
      </w:r>
      <w:r w:rsidRPr="0086662D">
        <w:rPr>
          <w:rStyle w:val="StyleUnderline"/>
        </w:rPr>
        <w:t xml:space="preserve"> and </w:t>
      </w:r>
      <w:r w:rsidRPr="0009781E">
        <w:rPr>
          <w:rStyle w:val="Emphasis"/>
        </w:rPr>
        <w:t>ethnic inequities</w:t>
      </w:r>
      <w:r w:rsidRPr="0086662D">
        <w:rPr>
          <w:rStyle w:val="StyleUnderline"/>
        </w:rPr>
        <w:t xml:space="preserve"> in </w:t>
      </w:r>
      <w:r w:rsidRPr="0009781E">
        <w:rPr>
          <w:rStyle w:val="Emphasis"/>
        </w:rPr>
        <w:t>food security</w:t>
      </w:r>
      <w:r w:rsidRPr="0086662D">
        <w:rPr>
          <w:sz w:val="16"/>
        </w:rPr>
        <w:t xml:space="preserve">, even though the majority of beneficiaries are white and participation is highest in rural areas and small towns. </w:t>
      </w:r>
    </w:p>
    <w:p w14:paraId="1211B508" w14:textId="77777777" w:rsidR="009D19AC" w:rsidRPr="0086662D" w:rsidRDefault="009D19AC" w:rsidP="009D19AC">
      <w:pPr>
        <w:rPr>
          <w:sz w:val="16"/>
        </w:rPr>
      </w:pPr>
      <w:r w:rsidRPr="0086662D">
        <w:rPr>
          <w:sz w:val="16"/>
        </w:rPr>
        <w:t>So how bad will things get without action?</w:t>
      </w:r>
    </w:p>
    <w:p w14:paraId="4C5AB82A" w14:textId="77777777" w:rsidR="009D19AC" w:rsidRPr="0086662D" w:rsidRDefault="009D19AC" w:rsidP="009D19AC">
      <w:pPr>
        <w:rPr>
          <w:sz w:val="16"/>
        </w:rPr>
      </w:pPr>
      <w:r w:rsidRPr="0086662D">
        <w:rPr>
          <w:rStyle w:val="StyleUnderline"/>
        </w:rPr>
        <w:t>Children, workers and vulnerable elderly folks who rely on SNAP benefits will now lose an average of $</w:t>
      </w:r>
      <w:r w:rsidRPr="0009781E">
        <w:rPr>
          <w:rStyle w:val="Emphasis"/>
        </w:rPr>
        <w:t>90 per month</w:t>
      </w:r>
      <w:r w:rsidRPr="0086662D">
        <w:rPr>
          <w:rStyle w:val="StyleUnderline"/>
        </w:rPr>
        <w:t xml:space="preserve">. </w:t>
      </w:r>
      <w:r w:rsidRPr="0086662D">
        <w:rPr>
          <w:sz w:val="16"/>
        </w:rPr>
        <w:t xml:space="preserve">Daily food assistance will fall from an average of $9.00 per person per day to an average of $6.10 per person per day. </w:t>
      </w:r>
    </w:p>
    <w:p w14:paraId="4F580F4E" w14:textId="77777777" w:rsidR="009D19AC" w:rsidRPr="0086662D" w:rsidRDefault="009D19AC" w:rsidP="009D19AC">
      <w:pPr>
        <w:rPr>
          <w:rStyle w:val="StyleUnderline"/>
        </w:rPr>
      </w:pPr>
      <w:r w:rsidRPr="0086662D">
        <w:rPr>
          <w:rStyle w:val="StyleUnderline"/>
        </w:rPr>
        <w:t xml:space="preserve">The Department of Agriculture’s recently updated Thrifty Food Plan for SNAP beneficiaries softens the blow for some families, but that program is already being </w:t>
      </w:r>
      <w:r w:rsidRPr="0009781E">
        <w:rPr>
          <w:rStyle w:val="Emphasis"/>
        </w:rPr>
        <w:t>targeted by conservatives in Congress</w:t>
      </w:r>
      <w:r w:rsidRPr="0086662D">
        <w:rPr>
          <w:sz w:val="16"/>
        </w:rPr>
        <w:t xml:space="preserve">. If they roll back the Biden administration’s update, </w:t>
      </w:r>
      <w:r w:rsidRPr="0086662D">
        <w:rPr>
          <w:rStyle w:val="StyleUnderline"/>
        </w:rPr>
        <w:t>benefits could plummet further to just $</w:t>
      </w:r>
      <w:r w:rsidRPr="0009781E">
        <w:rPr>
          <w:rStyle w:val="Emphasis"/>
        </w:rPr>
        <w:t>4.75 per day</w:t>
      </w:r>
      <w:r w:rsidRPr="0086662D">
        <w:rPr>
          <w:rStyle w:val="StyleUnderline"/>
        </w:rPr>
        <w:t>.</w:t>
      </w:r>
    </w:p>
    <w:p w14:paraId="004FFA55" w14:textId="77777777" w:rsidR="009D19AC" w:rsidRPr="0086662D" w:rsidRDefault="009D19AC" w:rsidP="009D19AC">
      <w:pPr>
        <w:rPr>
          <w:sz w:val="16"/>
        </w:rPr>
      </w:pPr>
      <w:r w:rsidRPr="0086662D">
        <w:rPr>
          <w:sz w:val="16"/>
        </w:rPr>
        <w:t>These lawmakers should try eating well on $6 per day — never mind on less than $5.</w:t>
      </w:r>
    </w:p>
    <w:p w14:paraId="17433DF0" w14:textId="77777777" w:rsidR="009D19AC" w:rsidRPr="0086662D" w:rsidRDefault="009D19AC" w:rsidP="009D19AC">
      <w:pPr>
        <w:rPr>
          <w:rStyle w:val="StyleUnderline"/>
        </w:rPr>
      </w:pPr>
      <w:r w:rsidRPr="0086662D">
        <w:rPr>
          <w:sz w:val="16"/>
        </w:rPr>
        <w:t>For older Americans, the blow will be even worse</w:t>
      </w:r>
      <w:r w:rsidRPr="0086662D">
        <w:rPr>
          <w:rStyle w:val="StyleUnderline"/>
        </w:rPr>
        <w:t xml:space="preserve">. </w:t>
      </w:r>
      <w:r w:rsidRPr="0009781E">
        <w:rPr>
          <w:rStyle w:val="Emphasis"/>
        </w:rPr>
        <w:t>Seniors</w:t>
      </w:r>
      <w:r w:rsidRPr="0086662D">
        <w:rPr>
          <w:rStyle w:val="StyleUnderline"/>
        </w:rPr>
        <w:t xml:space="preserve"> who ordinarily qualified for only the most meager benefits before the pandemic emergency allotments now face the steepest hunger cliff: Their monthly allotment will plunge from $281 a month to just $23 per month — about </w:t>
      </w:r>
      <w:r w:rsidRPr="0009781E">
        <w:rPr>
          <w:rStyle w:val="Emphasis"/>
        </w:rPr>
        <w:t>75 cents per day</w:t>
      </w:r>
      <w:r w:rsidRPr="0086662D">
        <w:rPr>
          <w:rStyle w:val="StyleUnderline"/>
        </w:rPr>
        <w:t>.</w:t>
      </w:r>
    </w:p>
    <w:p w14:paraId="09ABD65E" w14:textId="77777777" w:rsidR="009D19AC" w:rsidRPr="0086662D" w:rsidRDefault="009D19AC" w:rsidP="009D19AC">
      <w:pPr>
        <w:rPr>
          <w:sz w:val="16"/>
        </w:rPr>
      </w:pPr>
      <w:r w:rsidRPr="0086662D">
        <w:rPr>
          <w:sz w:val="16"/>
        </w:rPr>
        <w:t xml:space="preserve">These tragic, unnecessary cuts will undermine one of our country’s most effective anti-poverty and anti-hunger programs. </w:t>
      </w:r>
    </w:p>
    <w:p w14:paraId="204B7C25" w14:textId="77777777" w:rsidR="009D19AC" w:rsidRPr="0086662D" w:rsidRDefault="009D19AC" w:rsidP="009D19AC">
      <w:pPr>
        <w:rPr>
          <w:sz w:val="16"/>
        </w:rPr>
      </w:pPr>
      <w:r w:rsidRPr="0086662D">
        <w:rPr>
          <w:sz w:val="16"/>
        </w:rPr>
        <w:t xml:space="preserve">According to the Center on Budget and Policy Priorities, </w:t>
      </w:r>
      <w:r w:rsidRPr="0086662D">
        <w:rPr>
          <w:rStyle w:val="StyleUnderline"/>
        </w:rPr>
        <w:t xml:space="preserve">the pandemic-expanded SNAP benefits </w:t>
      </w:r>
      <w:r w:rsidRPr="0009781E">
        <w:rPr>
          <w:rStyle w:val="Emphasis"/>
        </w:rPr>
        <w:t>reduced overall poverty</w:t>
      </w:r>
      <w:r w:rsidRPr="0086662D">
        <w:rPr>
          <w:rStyle w:val="StyleUnderline"/>
        </w:rPr>
        <w:t xml:space="preserve"> by </w:t>
      </w:r>
      <w:r w:rsidRPr="0009781E">
        <w:rPr>
          <w:rStyle w:val="Emphasis"/>
        </w:rPr>
        <w:t>10 percent</w:t>
      </w:r>
      <w:r w:rsidRPr="0086662D">
        <w:rPr>
          <w:rStyle w:val="StyleUnderline"/>
        </w:rPr>
        <w:t xml:space="preserve"> and </w:t>
      </w:r>
      <w:r w:rsidRPr="0009781E">
        <w:rPr>
          <w:rStyle w:val="Emphasis"/>
        </w:rPr>
        <w:t>reduced</w:t>
      </w:r>
      <w:r w:rsidRPr="0086662D">
        <w:rPr>
          <w:rStyle w:val="StyleUnderline"/>
        </w:rPr>
        <w:t xml:space="preserve"> </w:t>
      </w:r>
      <w:r w:rsidRPr="0009781E">
        <w:rPr>
          <w:rStyle w:val="Emphasis"/>
        </w:rPr>
        <w:t>child poverty</w:t>
      </w:r>
      <w:r w:rsidRPr="0086662D">
        <w:rPr>
          <w:rStyle w:val="StyleUnderline"/>
        </w:rPr>
        <w:t xml:space="preserve"> by </w:t>
      </w:r>
      <w:r w:rsidRPr="0009781E">
        <w:rPr>
          <w:rStyle w:val="Emphasis"/>
        </w:rPr>
        <w:t>14 percent</w:t>
      </w:r>
      <w:r w:rsidRPr="0086662D">
        <w:rPr>
          <w:rStyle w:val="StyleUnderline"/>
        </w:rPr>
        <w:t xml:space="preserve"> in the last quarter of 2021</w:t>
      </w:r>
      <w:r w:rsidRPr="0086662D">
        <w:rPr>
          <w:sz w:val="16"/>
        </w:rPr>
        <w:t>. Studies show that students learn better, graduate at higher rates and have lifelong increased employment success with sufficient SNAP benefits. And health improves for all SNAP beneficiaries.</w:t>
      </w:r>
    </w:p>
    <w:p w14:paraId="0AE6529F" w14:textId="77777777" w:rsidR="009D19AC" w:rsidRPr="0086662D" w:rsidRDefault="009D19AC" w:rsidP="009D19AC">
      <w:pPr>
        <w:rPr>
          <w:sz w:val="16"/>
        </w:rPr>
      </w:pPr>
      <w:r w:rsidRPr="0086662D">
        <w:rPr>
          <w:sz w:val="16"/>
        </w:rPr>
        <w:t>We should build on this progress, not destroy it. Congress can repair and improve the safety net so that our children, struggling parents and grandparents don’t have to choose between paying rent and eating, or getting health care and putting food on the table.</w:t>
      </w:r>
    </w:p>
    <w:p w14:paraId="40FC45C6" w14:textId="77777777" w:rsidR="009D19AC" w:rsidRPr="0086662D" w:rsidRDefault="009D19AC" w:rsidP="009D19AC">
      <w:pPr>
        <w:rPr>
          <w:rStyle w:val="StyleUnderline"/>
        </w:rPr>
      </w:pPr>
      <w:r w:rsidRPr="0086662D">
        <w:rPr>
          <w:rStyle w:val="StyleUnderline"/>
        </w:rPr>
        <w:t xml:space="preserve">SNAP should be </w:t>
      </w:r>
      <w:r w:rsidRPr="0009781E">
        <w:rPr>
          <w:rStyle w:val="Emphasis"/>
        </w:rPr>
        <w:t>protected</w:t>
      </w:r>
      <w:r w:rsidRPr="0086662D">
        <w:rPr>
          <w:rStyle w:val="StyleUnderline"/>
        </w:rPr>
        <w:t xml:space="preserve"> and </w:t>
      </w:r>
      <w:r w:rsidRPr="0009781E">
        <w:rPr>
          <w:rStyle w:val="Emphasis"/>
        </w:rPr>
        <w:t>strengthened</w:t>
      </w:r>
      <w:r w:rsidRPr="0086662D">
        <w:rPr>
          <w:rStyle w:val="StyleUnderline"/>
        </w:rPr>
        <w:t xml:space="preserve">, starting with reinstating the benefits that were cut. </w:t>
      </w:r>
    </w:p>
    <w:p w14:paraId="290D969F" w14:textId="77777777" w:rsidR="009D19AC" w:rsidRPr="0086662D" w:rsidRDefault="009D19AC" w:rsidP="009D19AC">
      <w:pPr>
        <w:rPr>
          <w:sz w:val="16"/>
        </w:rPr>
      </w:pPr>
      <w:r w:rsidRPr="0086662D">
        <w:rPr>
          <w:sz w:val="16"/>
        </w:rPr>
        <w:t xml:space="preserve">Anti-hunger advocates like the Food Research and Action Center have put forward several legislative priorities to enhance SNAP benefits and increase access. They’re calling to close existing gaps in access, allow the purchase of hot food with SNAP benefits, end the three-month in three </w:t>
      </w:r>
      <w:proofErr w:type="spellStart"/>
      <w:r w:rsidRPr="0086662D">
        <w:rPr>
          <w:sz w:val="16"/>
        </w:rPr>
        <w:t>years time</w:t>
      </w:r>
      <w:proofErr w:type="spellEnd"/>
      <w:r w:rsidRPr="0086662D">
        <w:rPr>
          <w:sz w:val="16"/>
        </w:rPr>
        <w:t xml:space="preserve"> limit for certain beneficiaries and expand benefits to those in need — like low-income college students, residents of U.S. territories and lawfully present immigrants. They’re also calling to end the lifetime ban that prevents formerly incarcerated people from receiving food assistance.</w:t>
      </w:r>
    </w:p>
    <w:p w14:paraId="09581580" w14:textId="77777777" w:rsidR="009D19AC" w:rsidRDefault="009D19AC" w:rsidP="009D19AC">
      <w:pPr>
        <w:rPr>
          <w:sz w:val="16"/>
        </w:rPr>
      </w:pPr>
      <w:r w:rsidRPr="0086662D">
        <w:rPr>
          <w:sz w:val="16"/>
        </w:rPr>
        <w:t>A healthy, adequate diet is necessary for a healthy, productive life. The U.S. is the wealthiest nation in the world — none of us should be going hungry or standing at the edge of a cliff about to fall over. It’s time we treat access to food as the human right that it is.</w:t>
      </w:r>
    </w:p>
    <w:p w14:paraId="14A275A1" w14:textId="77777777" w:rsidR="009D19AC" w:rsidRDefault="009D19AC" w:rsidP="00551457"/>
    <w:p w14:paraId="48D8B2B8" w14:textId="7A59C554" w:rsidR="009D19AC" w:rsidRDefault="00DA17A2" w:rsidP="009D19AC">
      <w:pPr>
        <w:pStyle w:val="Heading3"/>
      </w:pPr>
      <w:r>
        <w:t>T/C--</w:t>
      </w:r>
      <w:r w:rsidR="009D19AC">
        <w:t>-EPA Cuts</w:t>
      </w:r>
    </w:p>
    <w:p w14:paraId="34C8CEB9" w14:textId="77777777" w:rsidR="002F1079" w:rsidRPr="002F1079" w:rsidRDefault="002F1079" w:rsidP="002F1079"/>
    <w:p w14:paraId="3C4D114A" w14:textId="77777777" w:rsidR="009D19AC" w:rsidRDefault="009D19AC" w:rsidP="009D19AC">
      <w:pPr>
        <w:pStyle w:val="Heading4"/>
      </w:pPr>
      <w:r>
        <w:t>Cuts to the EPA would shatter federal enforcement over the environment---Trump’s proposals prove---turns case.</w:t>
      </w:r>
    </w:p>
    <w:p w14:paraId="739D128E" w14:textId="77777777" w:rsidR="009D19AC" w:rsidRPr="00EF73DA" w:rsidRDefault="009D19AC" w:rsidP="009D19AC">
      <w:r>
        <w:t xml:space="preserve">Robinson </w:t>
      </w:r>
      <w:r w:rsidRPr="00EF73DA">
        <w:rPr>
          <w:rStyle w:val="Style13ptBold"/>
        </w:rPr>
        <w:t>Meyer 17</w:t>
      </w:r>
      <w:r>
        <w:t xml:space="preserve">, 5/24/2017, Trump Wants to Give the EPA Its Smallest Budget in 40 Years, a former staff writer at The Atlantic, https://www.theatlantic.com/science/archive/2017/05/trump-epa-budget-noaa-climate-change/527814/, </w:t>
      </w:r>
      <w:proofErr w:type="spellStart"/>
      <w:r>
        <w:t>HKeef</w:t>
      </w:r>
      <w:proofErr w:type="spellEnd"/>
    </w:p>
    <w:p w14:paraId="6BDDC725" w14:textId="77777777" w:rsidR="009D19AC" w:rsidRPr="00EF73DA" w:rsidRDefault="009D19AC" w:rsidP="009D19AC">
      <w:pPr>
        <w:rPr>
          <w:sz w:val="16"/>
        </w:rPr>
      </w:pPr>
      <w:r w:rsidRPr="00EF73DA">
        <w:rPr>
          <w:sz w:val="16"/>
        </w:rPr>
        <w:t>Didn’t we just go through this?</w:t>
      </w:r>
    </w:p>
    <w:p w14:paraId="362DD67F" w14:textId="77777777" w:rsidR="009D19AC" w:rsidRPr="00EF73DA" w:rsidRDefault="009D19AC" w:rsidP="009D19AC">
      <w:pPr>
        <w:rPr>
          <w:sz w:val="16"/>
        </w:rPr>
      </w:pPr>
      <w:r w:rsidRPr="00EF73DA">
        <w:rPr>
          <w:sz w:val="16"/>
        </w:rPr>
        <w:t xml:space="preserve">In early March, President Trump proposed a budget that would have scaled back the federal government’s stewardship of the environment beyond recognition. </w:t>
      </w:r>
      <w:r w:rsidRPr="0009781E">
        <w:rPr>
          <w:rStyle w:val="StyleUnderline"/>
        </w:rPr>
        <w:t xml:space="preserve">The budget traded historically unprecedented </w:t>
      </w:r>
      <w:r w:rsidRPr="00EF73DA">
        <w:rPr>
          <w:rStyle w:val="StyleUnderline"/>
          <w:highlight w:val="cyan"/>
        </w:rPr>
        <w:t>cuts to the EPA</w:t>
      </w:r>
      <w:r w:rsidRPr="0009781E">
        <w:rPr>
          <w:rStyle w:val="StyleUnderline"/>
        </w:rPr>
        <w:t xml:space="preserve"> for $50-billion boosts to defense spending, and it </w:t>
      </w:r>
      <w:r w:rsidRPr="00EF73DA">
        <w:rPr>
          <w:rStyle w:val="StyleUnderline"/>
          <w:highlight w:val="cyan"/>
        </w:rPr>
        <w:t>shutter</w:t>
      </w:r>
      <w:r w:rsidRPr="0009781E">
        <w:rPr>
          <w:rStyle w:val="StyleUnderline"/>
        </w:rPr>
        <w:t xml:space="preserve">ed </w:t>
      </w:r>
      <w:r w:rsidRPr="00EF73DA">
        <w:rPr>
          <w:rStyle w:val="StyleUnderline"/>
          <w:highlight w:val="cyan"/>
        </w:rPr>
        <w:t xml:space="preserve">long-running programs that </w:t>
      </w:r>
      <w:r w:rsidRPr="00EF73DA">
        <w:rPr>
          <w:rStyle w:val="Emphasis"/>
          <w:highlight w:val="cyan"/>
        </w:rPr>
        <w:t>protect wild areas</w:t>
      </w:r>
      <w:r w:rsidRPr="0009781E">
        <w:rPr>
          <w:rStyle w:val="StyleUnderline"/>
        </w:rPr>
        <w:t xml:space="preserve"> outside of any one state’s dominion</w:t>
      </w:r>
      <w:r w:rsidRPr="00EF73DA">
        <w:rPr>
          <w:sz w:val="16"/>
        </w:rPr>
        <w:t>, like the Chesapeake Bay, the Great Lakes, and the Atlantic and Pacific coasts.</w:t>
      </w:r>
    </w:p>
    <w:p w14:paraId="178A89F3" w14:textId="77777777" w:rsidR="009D19AC" w:rsidRPr="00EF73DA" w:rsidRDefault="009D19AC" w:rsidP="009D19AC">
      <w:pPr>
        <w:rPr>
          <w:sz w:val="16"/>
        </w:rPr>
      </w:pPr>
      <w:r w:rsidRPr="00EF73DA">
        <w:rPr>
          <w:sz w:val="16"/>
        </w:rPr>
        <w:t>The budget scared environmental leaders, who also assured supporters that such a plan could never pass Congress. (Among American adults, environmental protection is really quite popular.) And they were right. After two months of negotiations, Congress approved a bipartisan spending bill that preserved nearly all of the EPA’s funding while actually increasing support for renewable-energy programs.</w:t>
      </w:r>
    </w:p>
    <w:p w14:paraId="38DAF184" w14:textId="77777777" w:rsidR="009D19AC" w:rsidRPr="00EF73DA" w:rsidRDefault="009D19AC" w:rsidP="009D19AC">
      <w:pPr>
        <w:rPr>
          <w:sz w:val="16"/>
        </w:rPr>
      </w:pPr>
      <w:r w:rsidRPr="00EF73DA">
        <w:rPr>
          <w:sz w:val="16"/>
        </w:rPr>
        <w:t xml:space="preserve">In other words, all those Trump proposals—slashing the EPA’s budget by $3 billion, </w:t>
      </w:r>
      <w:r w:rsidRPr="00EF73DA">
        <w:rPr>
          <w:rStyle w:val="Emphasis"/>
          <w:highlight w:val="cyan"/>
        </w:rPr>
        <w:t>lay</w:t>
      </w:r>
      <w:r w:rsidRPr="00EF73DA">
        <w:rPr>
          <w:rStyle w:val="Emphasis"/>
        </w:rPr>
        <w:t xml:space="preserve">ing </w:t>
      </w:r>
      <w:r w:rsidRPr="00EF73DA">
        <w:rPr>
          <w:rStyle w:val="Emphasis"/>
          <w:highlight w:val="cyan"/>
        </w:rPr>
        <w:t>off</w:t>
      </w:r>
      <w:r w:rsidRPr="00EF73DA">
        <w:rPr>
          <w:rStyle w:val="StyleUnderline"/>
          <w:highlight w:val="cyan"/>
        </w:rPr>
        <w:t xml:space="preserve"> 3,500 EPA employees</w:t>
      </w:r>
      <w:r w:rsidRPr="0009781E">
        <w:rPr>
          <w:rStyle w:val="StyleUnderline"/>
        </w:rPr>
        <w:t>, and closing many regional programs</w:t>
      </w:r>
      <w:r w:rsidRPr="00EF73DA">
        <w:rPr>
          <w:sz w:val="16"/>
        </w:rPr>
        <w:t>—never became a reality. Congress would not accept them. Trump signed the budget on May 5.</w:t>
      </w:r>
    </w:p>
    <w:p w14:paraId="42701E4F" w14:textId="77777777" w:rsidR="009D19AC" w:rsidRPr="00EF73DA" w:rsidRDefault="009D19AC" w:rsidP="009D19AC">
      <w:pPr>
        <w:rPr>
          <w:sz w:val="16"/>
        </w:rPr>
      </w:pPr>
      <w:r w:rsidRPr="00EF73DA">
        <w:rPr>
          <w:sz w:val="16"/>
        </w:rPr>
        <w:t>But that bill—and that fiscal year—will expire on September 30, 2017. So now the White House and Congress must go through the entire ordeal again for 2018. And it seems neither irresponsible nor inappropriate for the average news consumer to ask: Well, will this time be any different?</w:t>
      </w:r>
    </w:p>
    <w:p w14:paraId="62478FDE" w14:textId="77777777" w:rsidR="009D19AC" w:rsidRPr="00EF73DA" w:rsidRDefault="009D19AC" w:rsidP="009D19AC">
      <w:pPr>
        <w:rPr>
          <w:sz w:val="16"/>
        </w:rPr>
      </w:pPr>
      <w:r w:rsidRPr="00EF73DA">
        <w:rPr>
          <w:sz w:val="16"/>
        </w:rPr>
        <w:t>Trump’s approach this time around certainly seems no different in ambition. The White House’s proposed plan for the 2018 budget, unveiled Tuesday, adopts many of the same cuts that made the previous edition. Some cuts are even more severe. The highlights include:</w:t>
      </w:r>
    </w:p>
    <w:p w14:paraId="6E672950" w14:textId="77777777" w:rsidR="009D19AC" w:rsidRPr="00EF73DA" w:rsidRDefault="009D19AC" w:rsidP="009D19AC">
      <w:pPr>
        <w:rPr>
          <w:sz w:val="16"/>
        </w:rPr>
      </w:pPr>
      <w:r w:rsidRPr="00EF73DA">
        <w:rPr>
          <w:sz w:val="16"/>
        </w:rPr>
        <w:t>Trump wants to cut the EPA’s budget by nearly a third, reducing its overall funding level to $5.6 billion. On a percentage basis, that is the largest proposed cut to any federal agency. It would give the EPA its smallest budget in 40 years, adjusting for inflation.</w:t>
      </w:r>
    </w:p>
    <w:p w14:paraId="06A8D0F6" w14:textId="77777777" w:rsidR="009D19AC" w:rsidRPr="00EF73DA" w:rsidRDefault="009D19AC" w:rsidP="009D19AC">
      <w:pPr>
        <w:rPr>
          <w:sz w:val="16"/>
        </w:rPr>
      </w:pPr>
      <w:r w:rsidRPr="00EF73DA">
        <w:rPr>
          <w:sz w:val="16"/>
        </w:rPr>
        <w:t>This would cut the EPA’s workforce by 20 percent, removing 3,800 jobs.</w:t>
      </w:r>
    </w:p>
    <w:p w14:paraId="15651A41" w14:textId="77777777" w:rsidR="009D19AC" w:rsidRPr="00EF73DA" w:rsidRDefault="009D19AC" w:rsidP="009D19AC">
      <w:pPr>
        <w:rPr>
          <w:sz w:val="16"/>
        </w:rPr>
      </w:pPr>
      <w:r w:rsidRPr="00EF73DA">
        <w:rPr>
          <w:sz w:val="16"/>
        </w:rPr>
        <w:t xml:space="preserve">Most significantly, Trump wants to cut by 40 percent the EPA’s federal enforcement office—the people who make sure corporations are complying with federal regulations. Scott Pruitt, the agency’s administrator, has previously said that he believes that states—and not the EPA—should oversee enforcement of rules themselves. But Trump’s budget would also cut by 45 percent the grants that allow states to do that enforcement. </w:t>
      </w:r>
      <w:r w:rsidRPr="0009781E">
        <w:rPr>
          <w:rStyle w:val="StyleUnderline"/>
        </w:rPr>
        <w:t xml:space="preserve">These </w:t>
      </w:r>
      <w:r w:rsidRPr="00EF73DA">
        <w:rPr>
          <w:rStyle w:val="StyleUnderline"/>
          <w:highlight w:val="cyan"/>
        </w:rPr>
        <w:t>changes would</w:t>
      </w:r>
      <w:r w:rsidRPr="0009781E">
        <w:rPr>
          <w:rStyle w:val="StyleUnderline"/>
        </w:rPr>
        <w:t xml:space="preserve"> almost certainly </w:t>
      </w:r>
      <w:r w:rsidRPr="00EF73DA">
        <w:rPr>
          <w:rStyle w:val="StyleUnderline"/>
          <w:highlight w:val="cyan"/>
        </w:rPr>
        <w:t xml:space="preserve">ensure </w:t>
      </w:r>
      <w:r w:rsidRPr="00EF73DA">
        <w:rPr>
          <w:rStyle w:val="Emphasis"/>
          <w:highlight w:val="cyan"/>
        </w:rPr>
        <w:t>far less enforcement</w:t>
      </w:r>
      <w:r w:rsidRPr="00EF73DA">
        <w:rPr>
          <w:rStyle w:val="StyleUnderline"/>
          <w:highlight w:val="cyan"/>
        </w:rPr>
        <w:t xml:space="preserve"> of</w:t>
      </w:r>
      <w:r w:rsidRPr="0009781E">
        <w:rPr>
          <w:rStyle w:val="StyleUnderline"/>
        </w:rPr>
        <w:t xml:space="preserve"> existing </w:t>
      </w:r>
      <w:r w:rsidRPr="00EF73DA">
        <w:rPr>
          <w:rStyle w:val="StyleUnderline"/>
          <w:highlight w:val="cyan"/>
        </w:rPr>
        <w:t>environmental rules</w:t>
      </w:r>
      <w:r w:rsidRPr="0009781E">
        <w:rPr>
          <w:rStyle w:val="StyleUnderline"/>
        </w:rPr>
        <w:t xml:space="preserve"> than happens now, </w:t>
      </w:r>
      <w:r w:rsidRPr="00EF73DA">
        <w:rPr>
          <w:rStyle w:val="StyleUnderline"/>
          <w:highlight w:val="cyan"/>
        </w:rPr>
        <w:t xml:space="preserve">at </w:t>
      </w:r>
      <w:r w:rsidRPr="00EF73DA">
        <w:rPr>
          <w:rStyle w:val="Emphasis"/>
          <w:highlight w:val="cyan"/>
        </w:rPr>
        <w:t xml:space="preserve">federal and state </w:t>
      </w:r>
      <w:r w:rsidRPr="00EF73DA">
        <w:rPr>
          <w:rStyle w:val="StyleUnderline"/>
          <w:highlight w:val="cyan"/>
        </w:rPr>
        <w:t>levels</w:t>
      </w:r>
      <w:r w:rsidRPr="00EF73DA">
        <w:rPr>
          <w:sz w:val="16"/>
        </w:rPr>
        <w:t>.</w:t>
      </w:r>
    </w:p>
    <w:p w14:paraId="62ACDB85" w14:textId="77777777" w:rsidR="009D19AC" w:rsidRPr="00EF73DA" w:rsidRDefault="009D19AC" w:rsidP="009D19AC">
      <w:pPr>
        <w:rPr>
          <w:sz w:val="16"/>
        </w:rPr>
      </w:pPr>
      <w:r w:rsidRPr="00EF73DA">
        <w:rPr>
          <w:rStyle w:val="StyleUnderline"/>
          <w:highlight w:val="cyan"/>
        </w:rPr>
        <w:t>The EPA</w:t>
      </w:r>
      <w:r w:rsidRPr="0009781E">
        <w:rPr>
          <w:rStyle w:val="StyleUnderline"/>
        </w:rPr>
        <w:t xml:space="preserve"> office which </w:t>
      </w:r>
      <w:r w:rsidRPr="00EF73DA">
        <w:rPr>
          <w:rStyle w:val="StyleUnderline"/>
          <w:highlight w:val="cyan"/>
        </w:rPr>
        <w:t xml:space="preserve">determines </w:t>
      </w:r>
      <w:r w:rsidRPr="00EF73DA">
        <w:rPr>
          <w:rStyle w:val="Emphasis"/>
          <w:highlight w:val="cyan"/>
        </w:rPr>
        <w:t>standards</w:t>
      </w:r>
      <w:r w:rsidRPr="00EF73DA">
        <w:rPr>
          <w:rStyle w:val="StyleUnderline"/>
          <w:highlight w:val="cyan"/>
        </w:rPr>
        <w:t xml:space="preserve"> for</w:t>
      </w:r>
      <w:r w:rsidRPr="0009781E">
        <w:rPr>
          <w:rStyle w:val="StyleUnderline"/>
        </w:rPr>
        <w:t xml:space="preserve"> the amount of acceptable </w:t>
      </w:r>
      <w:r w:rsidRPr="00EF73DA">
        <w:rPr>
          <w:rStyle w:val="Emphasis"/>
          <w:highlight w:val="cyan"/>
        </w:rPr>
        <w:t>pollution</w:t>
      </w:r>
      <w:r w:rsidRPr="00EF73DA">
        <w:rPr>
          <w:rStyle w:val="Emphasis"/>
        </w:rPr>
        <w:t xml:space="preserve"> in drinking water</w:t>
      </w:r>
      <w:r w:rsidRPr="0009781E">
        <w:rPr>
          <w:rStyle w:val="StyleUnderline"/>
        </w:rPr>
        <w:t xml:space="preserve"> will also have </w:t>
      </w:r>
      <w:r w:rsidRPr="00EF73DA">
        <w:rPr>
          <w:rStyle w:val="StyleUnderline"/>
          <w:highlight w:val="cyan"/>
        </w:rPr>
        <w:t>its budget cut by half</w:t>
      </w:r>
      <w:r w:rsidRPr="0009781E">
        <w:rPr>
          <w:rStyle w:val="StyleUnderline"/>
        </w:rPr>
        <w:t xml:space="preserve">. </w:t>
      </w:r>
      <w:r w:rsidRPr="00EF73DA">
        <w:rPr>
          <w:sz w:val="16"/>
        </w:rPr>
        <w:t>(Earlier this year, the same office struck the words “science-based” from its mission statement, replacing them with “economically … achievable.”)</w:t>
      </w:r>
    </w:p>
    <w:p w14:paraId="1C6E6817" w14:textId="77777777" w:rsidR="009D19AC" w:rsidRPr="00EF73DA" w:rsidRDefault="009D19AC" w:rsidP="009D19AC">
      <w:pPr>
        <w:rPr>
          <w:sz w:val="16"/>
        </w:rPr>
      </w:pPr>
      <w:r w:rsidRPr="00EF73DA">
        <w:rPr>
          <w:sz w:val="16"/>
        </w:rPr>
        <w:t xml:space="preserve">Superfund, </w:t>
      </w:r>
      <w:r w:rsidRPr="00EF73DA">
        <w:rPr>
          <w:rStyle w:val="StyleUnderline"/>
          <w:highlight w:val="cyan"/>
        </w:rPr>
        <w:t>the EPA program</w:t>
      </w:r>
      <w:r w:rsidRPr="00EF73DA">
        <w:rPr>
          <w:rStyle w:val="StyleUnderline"/>
        </w:rPr>
        <w:t xml:space="preserve"> that </w:t>
      </w:r>
      <w:r w:rsidRPr="00EF73DA">
        <w:rPr>
          <w:rStyle w:val="StyleUnderline"/>
          <w:highlight w:val="cyan"/>
        </w:rPr>
        <w:t xml:space="preserve">cleans up </w:t>
      </w:r>
      <w:r w:rsidRPr="00EF73DA">
        <w:rPr>
          <w:rStyle w:val="Emphasis"/>
          <w:highlight w:val="cyan"/>
        </w:rPr>
        <w:t>toxic-chemical spill</w:t>
      </w:r>
      <w:r w:rsidRPr="00EF73DA">
        <w:rPr>
          <w:rStyle w:val="StyleUnderline"/>
          <w:highlight w:val="cyan"/>
        </w:rPr>
        <w:t xml:space="preserve"> sites</w:t>
      </w:r>
      <w:r w:rsidRPr="00EF73DA">
        <w:rPr>
          <w:rStyle w:val="StyleUnderline"/>
        </w:rPr>
        <w:t xml:space="preserve"> that have become public-health hazards, will have </w:t>
      </w:r>
      <w:r w:rsidRPr="00EF73DA">
        <w:rPr>
          <w:rStyle w:val="StyleUnderline"/>
          <w:highlight w:val="cyan"/>
        </w:rPr>
        <w:t>its budget cut by 25 percent</w:t>
      </w:r>
      <w:r w:rsidRPr="00EF73DA">
        <w:rPr>
          <w:sz w:val="16"/>
        </w:rPr>
        <w:t>. Such a cut will halt many cleanups.</w:t>
      </w:r>
    </w:p>
    <w:p w14:paraId="529C0DFA" w14:textId="77777777" w:rsidR="009D19AC" w:rsidRPr="00EF73DA" w:rsidRDefault="009D19AC" w:rsidP="009D19AC">
      <w:pPr>
        <w:rPr>
          <w:sz w:val="16"/>
        </w:rPr>
      </w:pPr>
      <w:r w:rsidRPr="00EF73DA">
        <w:rPr>
          <w:sz w:val="16"/>
        </w:rPr>
        <w:t>Trump also wants to shut down many of the same EPA programs targeted in March. He would terminate the Great Lakes, Chesapeake Bay, and Puget Sound cleanup programs. He would also close Energy Star, which informs consumers which home appliances are most energy-efficient.</w:t>
      </w:r>
    </w:p>
    <w:p w14:paraId="47D0FE92" w14:textId="77777777" w:rsidR="009D19AC" w:rsidRPr="00EF73DA" w:rsidRDefault="009D19AC" w:rsidP="009D19AC">
      <w:pPr>
        <w:rPr>
          <w:sz w:val="16"/>
        </w:rPr>
      </w:pPr>
      <w:r w:rsidRPr="00EF73DA">
        <w:rPr>
          <w:sz w:val="16"/>
        </w:rPr>
        <w:t xml:space="preserve">Beyond the EPA, </w:t>
      </w:r>
      <w:r w:rsidRPr="00EF73DA">
        <w:rPr>
          <w:rStyle w:val="StyleUnderline"/>
          <w:highlight w:val="cyan"/>
        </w:rPr>
        <w:t>the budget</w:t>
      </w:r>
      <w:r w:rsidRPr="00EF73DA">
        <w:rPr>
          <w:rStyle w:val="StyleUnderline"/>
        </w:rPr>
        <w:t xml:space="preserve"> also </w:t>
      </w:r>
      <w:r w:rsidRPr="00EF73DA">
        <w:rPr>
          <w:rStyle w:val="StyleUnderline"/>
          <w:highlight w:val="cyan"/>
        </w:rPr>
        <w:t xml:space="preserve">slashes </w:t>
      </w:r>
      <w:r w:rsidRPr="00EF73DA">
        <w:rPr>
          <w:rStyle w:val="Emphasis"/>
          <w:highlight w:val="cyan"/>
        </w:rPr>
        <w:t>environmental-science programs</w:t>
      </w:r>
      <w:r w:rsidRPr="00EF73DA">
        <w:rPr>
          <w:rStyle w:val="StyleUnderline"/>
        </w:rPr>
        <w:t xml:space="preserve"> throughout the government</w:t>
      </w:r>
      <w:r w:rsidRPr="00EF73DA">
        <w:rPr>
          <w:sz w:val="16"/>
        </w:rPr>
        <w:t>. Many of these target climate change. Mick Mulvaney, Trump’s budget director, has said that he considers climate science to be a “waste of your money.” So Trump’s budget cuts $59 million in Earth-science research grants from NASA. Meanwhile, the National Oceanic and Atmospheric Administration’s research office would see its budget reduced by one-fifth.</w:t>
      </w:r>
    </w:p>
    <w:p w14:paraId="37C2FD35" w14:textId="77777777" w:rsidR="009D19AC" w:rsidRPr="00EF73DA" w:rsidRDefault="009D19AC" w:rsidP="009D19AC">
      <w:pPr>
        <w:rPr>
          <w:sz w:val="16"/>
        </w:rPr>
      </w:pPr>
      <w:r w:rsidRPr="00EF73DA">
        <w:rPr>
          <w:sz w:val="16"/>
        </w:rPr>
        <w:t xml:space="preserve">But the slashed science programs go far beyond climate change. </w:t>
      </w:r>
      <w:r w:rsidRPr="00EF73DA">
        <w:rPr>
          <w:rStyle w:val="StyleUnderline"/>
        </w:rPr>
        <w:t xml:space="preserve">Trump </w:t>
      </w:r>
      <w:r w:rsidRPr="00EF73DA">
        <w:rPr>
          <w:rStyle w:val="StyleUnderline"/>
          <w:highlight w:val="cyan"/>
        </w:rPr>
        <w:t>proposes to end a NOAA program</w:t>
      </w:r>
      <w:r w:rsidRPr="00EF73DA">
        <w:rPr>
          <w:rStyle w:val="StyleUnderline"/>
        </w:rPr>
        <w:t xml:space="preserve"> to research and better predict tornadoes in the south,</w:t>
      </w:r>
      <w:r w:rsidRPr="00EF73DA">
        <w:rPr>
          <w:sz w:val="16"/>
        </w:rPr>
        <w:t xml:space="preserve"> and he also cuts $11 million from a tsunami-warning program for the Pacific coast. He also wants to slash NOAA’s weather-satellite budget by 17 percent.</w:t>
      </w:r>
    </w:p>
    <w:p w14:paraId="4E78AFBF" w14:textId="77777777" w:rsidR="009D19AC" w:rsidRDefault="009D19AC" w:rsidP="009D19AC">
      <w:pPr>
        <w:rPr>
          <w:sz w:val="16"/>
        </w:rPr>
      </w:pPr>
      <w:r w:rsidRPr="00EF73DA">
        <w:rPr>
          <w:sz w:val="16"/>
        </w:rPr>
        <w:t>Finally, he proposes to savage Department of Energy programs with environmental ends. While that department’s overall budget is only reduced by five percent, he would cut many of its greenest programs. Trump wants to close ARPA-E, the government’s energy-innovation R&amp;D lab; and many of the loan-guarantee programs that support renewable-energy companies.</w:t>
      </w:r>
    </w:p>
    <w:p w14:paraId="05E9EE6E" w14:textId="77777777" w:rsidR="002F1079" w:rsidRDefault="002F1079" w:rsidP="002F1079"/>
    <w:p w14:paraId="06FB15E5" w14:textId="77777777" w:rsidR="009D19AC" w:rsidRDefault="009D19AC" w:rsidP="009D19AC">
      <w:pPr>
        <w:pStyle w:val="Heading4"/>
      </w:pPr>
      <w:r>
        <w:t>Biden’s EPA budget needs all the money it can get.</w:t>
      </w:r>
    </w:p>
    <w:p w14:paraId="6983AE0F" w14:textId="77777777" w:rsidR="009D19AC" w:rsidRPr="00EF73DA" w:rsidRDefault="009D19AC" w:rsidP="009D19AC">
      <w:r>
        <w:t xml:space="preserve">US </w:t>
      </w:r>
      <w:r w:rsidRPr="00EF73DA">
        <w:rPr>
          <w:rStyle w:val="Style13ptBold"/>
        </w:rPr>
        <w:t>EPA 23</w:t>
      </w:r>
      <w:r>
        <w:t xml:space="preserve">, 6/2/2023, agency tasked with environmental protection matters, FY 2024 Budget, https://www.epa.gov/planandbudget/cj, </w:t>
      </w:r>
      <w:proofErr w:type="spellStart"/>
      <w:r>
        <w:t>HKeef</w:t>
      </w:r>
      <w:proofErr w:type="spellEnd"/>
    </w:p>
    <w:p w14:paraId="7BB9544E" w14:textId="77777777" w:rsidR="009D19AC" w:rsidRPr="00EF73DA" w:rsidRDefault="009D19AC" w:rsidP="009D19AC">
      <w:pPr>
        <w:rPr>
          <w:rStyle w:val="StyleUnderline"/>
        </w:rPr>
      </w:pPr>
      <w:r w:rsidRPr="00EF73DA">
        <w:rPr>
          <w:rStyle w:val="StyleUnderline"/>
        </w:rPr>
        <w:t xml:space="preserve">The President’s </w:t>
      </w:r>
      <w:r w:rsidRPr="00EF73DA">
        <w:rPr>
          <w:rStyle w:val="Emphasis"/>
        </w:rPr>
        <w:t>proposed budget outlines</w:t>
      </w:r>
      <w:r w:rsidRPr="00EF73DA">
        <w:rPr>
          <w:rStyle w:val="StyleUnderline"/>
        </w:rPr>
        <w:t xml:space="preserve"> the EPA’s planned program activities for fiscal year 2024 (October 1, 2023 to September 30, 2024) and associated resource requirements.</w:t>
      </w:r>
    </w:p>
    <w:p w14:paraId="0FE432E5" w14:textId="77777777" w:rsidR="009D19AC" w:rsidRPr="00EF73DA" w:rsidRDefault="009D19AC" w:rsidP="009D19AC">
      <w:pPr>
        <w:rPr>
          <w:rStyle w:val="StyleUnderline"/>
        </w:rPr>
      </w:pPr>
      <w:r w:rsidRPr="00EF73DA">
        <w:rPr>
          <w:rStyle w:val="StyleUnderline"/>
        </w:rPr>
        <w:t xml:space="preserve">The proposed FY 2024 budget for the EPA provides $12.083 billion and 17,077 FTE to support the Agency’s mission of </w:t>
      </w:r>
      <w:r w:rsidRPr="00EF73DA">
        <w:rPr>
          <w:rStyle w:val="Emphasis"/>
        </w:rPr>
        <w:t>protecting human health</w:t>
      </w:r>
      <w:r w:rsidRPr="00EF73DA">
        <w:rPr>
          <w:rStyle w:val="StyleUnderline"/>
        </w:rPr>
        <w:t xml:space="preserve"> and the </w:t>
      </w:r>
      <w:r w:rsidRPr="00EF73DA">
        <w:rPr>
          <w:rStyle w:val="Emphasis"/>
        </w:rPr>
        <w:t>environment</w:t>
      </w:r>
      <w:r>
        <w:rPr>
          <w:sz w:val="16"/>
        </w:rPr>
        <w:t xml:space="preserve">. This includes more than 1,900 new FTE to address the Agency’s priorities and work with our partners across the Nation. </w:t>
      </w:r>
      <w:r w:rsidRPr="00EF73DA">
        <w:rPr>
          <w:rStyle w:val="StyleUnderline"/>
        </w:rPr>
        <w:t xml:space="preserve">This budget is rooted in the EPA’s commitment to advancing </w:t>
      </w:r>
      <w:r w:rsidRPr="00EF73DA">
        <w:rPr>
          <w:rStyle w:val="Emphasis"/>
        </w:rPr>
        <w:t>environmental justice</w:t>
      </w:r>
      <w:r w:rsidRPr="00EF73DA">
        <w:rPr>
          <w:rStyle w:val="StyleUnderline"/>
        </w:rPr>
        <w:t xml:space="preserve">, tackling </w:t>
      </w:r>
      <w:r w:rsidRPr="00EF73DA">
        <w:rPr>
          <w:rStyle w:val="Emphasis"/>
        </w:rPr>
        <w:t>climate change</w:t>
      </w:r>
      <w:r w:rsidRPr="00EF73DA">
        <w:rPr>
          <w:rStyle w:val="StyleUnderline"/>
        </w:rPr>
        <w:t xml:space="preserve">, protecting </w:t>
      </w:r>
      <w:r w:rsidRPr="00EF73DA">
        <w:rPr>
          <w:rStyle w:val="Emphasis"/>
        </w:rPr>
        <w:t>public health</w:t>
      </w:r>
      <w:r w:rsidRPr="00EF73DA">
        <w:rPr>
          <w:rStyle w:val="StyleUnderline"/>
        </w:rPr>
        <w:t xml:space="preserve">, improving </w:t>
      </w:r>
      <w:r w:rsidRPr="00EF73DA">
        <w:rPr>
          <w:rStyle w:val="Emphasis"/>
        </w:rPr>
        <w:t>infrastructure</w:t>
      </w:r>
      <w:r w:rsidRPr="00EF73DA">
        <w:rPr>
          <w:rStyle w:val="StyleUnderline"/>
        </w:rPr>
        <w:t xml:space="preserve">, and rebuilding the EPA workforce to accomplish the EPA’s mission. The budget also expands funding for </w:t>
      </w:r>
      <w:r w:rsidRPr="00EF73DA">
        <w:rPr>
          <w:rStyle w:val="Emphasis"/>
        </w:rPr>
        <w:t>research</w:t>
      </w:r>
      <w:r w:rsidRPr="00EF73DA">
        <w:rPr>
          <w:rStyle w:val="StyleUnderline"/>
        </w:rPr>
        <w:t xml:space="preserve"> and </w:t>
      </w:r>
      <w:r w:rsidRPr="00EF73DA">
        <w:rPr>
          <w:rStyle w:val="Emphasis"/>
        </w:rPr>
        <w:t>development</w:t>
      </w:r>
      <w:r w:rsidRPr="00EF73DA">
        <w:rPr>
          <w:rStyle w:val="StyleUnderline"/>
        </w:rPr>
        <w:t xml:space="preserve"> to ensure that </w:t>
      </w:r>
      <w:r w:rsidRPr="00EF73DA">
        <w:rPr>
          <w:rStyle w:val="Emphasis"/>
        </w:rPr>
        <w:t>scientific integrity</w:t>
      </w:r>
      <w:r w:rsidRPr="00EF73DA">
        <w:rPr>
          <w:rStyle w:val="StyleUnderline"/>
        </w:rPr>
        <w:t xml:space="preserve">  guides the Agency in the years to come.</w:t>
      </w:r>
    </w:p>
    <w:p w14:paraId="408126BA" w14:textId="77777777" w:rsidR="009D19AC" w:rsidRDefault="009D19AC" w:rsidP="009D19AC">
      <w:pPr>
        <w:rPr>
          <w:sz w:val="16"/>
        </w:rPr>
      </w:pPr>
      <w:r>
        <w:rPr>
          <w:sz w:val="16"/>
        </w:rPr>
        <w:t xml:space="preserve">The priorities outlined in the budget will make a real difference in the lives of all Americans, </w:t>
      </w:r>
      <w:r w:rsidRPr="00EF73DA">
        <w:rPr>
          <w:rStyle w:val="StyleUnderline"/>
        </w:rPr>
        <w:t xml:space="preserve">particularly those in </w:t>
      </w:r>
      <w:r w:rsidRPr="00EF73DA">
        <w:rPr>
          <w:rStyle w:val="Emphasis"/>
        </w:rPr>
        <w:t>disadvantaged</w:t>
      </w:r>
      <w:r w:rsidRPr="00EF73DA">
        <w:rPr>
          <w:rStyle w:val="StyleUnderline"/>
        </w:rPr>
        <w:t xml:space="preserve"> and vulnerable communities that often disproportionately bear the burden of pollution. This budget takes an important step towards ensuring that Americans across the Nation share in the benefits of </w:t>
      </w:r>
      <w:r w:rsidRPr="00EF73DA">
        <w:rPr>
          <w:rStyle w:val="Emphasis"/>
        </w:rPr>
        <w:t>clean air</w:t>
      </w:r>
      <w:r w:rsidRPr="00EF73DA">
        <w:rPr>
          <w:rStyle w:val="StyleUnderline"/>
        </w:rPr>
        <w:t xml:space="preserve">, clean </w:t>
      </w:r>
      <w:r w:rsidRPr="00EF73DA">
        <w:rPr>
          <w:rStyle w:val="Emphasis"/>
        </w:rPr>
        <w:t>water</w:t>
      </w:r>
      <w:r w:rsidRPr="00EF73DA">
        <w:rPr>
          <w:rStyle w:val="StyleUnderline"/>
        </w:rPr>
        <w:t xml:space="preserve">, and </w:t>
      </w:r>
      <w:r w:rsidRPr="00EF73DA">
        <w:rPr>
          <w:rStyle w:val="Emphasis"/>
        </w:rPr>
        <w:t>safe communities</w:t>
      </w:r>
      <w:r w:rsidRPr="00EF73DA">
        <w:rPr>
          <w:rStyle w:val="StyleUnderline"/>
        </w:rPr>
        <w:t xml:space="preserve">. The EPA recognizes that climate change is both a threat and an opportunity to build a cleaner and </w:t>
      </w:r>
      <w:r w:rsidRPr="00EF73DA">
        <w:rPr>
          <w:rStyle w:val="Emphasis"/>
        </w:rPr>
        <w:t>healthier future</w:t>
      </w:r>
      <w:r w:rsidRPr="00EF73DA">
        <w:rPr>
          <w:rStyle w:val="StyleUnderline"/>
        </w:rPr>
        <w:t xml:space="preserve">, and that we will only succeed by working together with our state, </w:t>
      </w:r>
      <w:r w:rsidRPr="00EF73DA">
        <w:rPr>
          <w:rStyle w:val="Emphasis"/>
        </w:rPr>
        <w:t>tribal</w:t>
      </w:r>
      <w:r w:rsidRPr="00EF73DA">
        <w:rPr>
          <w:rStyle w:val="StyleUnderline"/>
        </w:rPr>
        <w:t xml:space="preserve"> and local </w:t>
      </w:r>
      <w:r w:rsidRPr="00EF73DA">
        <w:rPr>
          <w:rStyle w:val="Emphasis"/>
        </w:rPr>
        <w:t>partners</w:t>
      </w:r>
      <w:r w:rsidRPr="00EF73DA">
        <w:rPr>
          <w:rStyle w:val="StyleUnderline"/>
        </w:rPr>
        <w:t>, and by leveraging the talents of a renewed Agency workforce</w:t>
      </w:r>
      <w:r>
        <w:rPr>
          <w:sz w:val="16"/>
        </w:rPr>
        <w:t>. The FY 2024 Budget delivers on all of these areas, and will support and strengthen the efforts of both the EPA and our partners across the Nation in building a cleaner, safer, and more equitable future.</w:t>
      </w:r>
    </w:p>
    <w:p w14:paraId="3D856039" w14:textId="77777777" w:rsidR="002F1079" w:rsidRDefault="002F1079" w:rsidP="002F1079"/>
    <w:p w14:paraId="35B77581" w14:textId="77777777" w:rsidR="009D19AC" w:rsidRDefault="009D19AC" w:rsidP="009D19AC">
      <w:pPr>
        <w:pStyle w:val="Heading4"/>
      </w:pPr>
      <w:r>
        <w:t>The EPA’s budget hangs in the balance.</w:t>
      </w:r>
    </w:p>
    <w:p w14:paraId="5A2397B9" w14:textId="77777777" w:rsidR="009D19AC" w:rsidRPr="00547AA3" w:rsidRDefault="009D19AC" w:rsidP="009D19AC">
      <w:r>
        <w:t xml:space="preserve">Dino </w:t>
      </w:r>
      <w:proofErr w:type="spellStart"/>
      <w:r w:rsidRPr="00547AA3">
        <w:rPr>
          <w:rStyle w:val="Style13ptBold"/>
        </w:rPr>
        <w:t>Grandoni</w:t>
      </w:r>
      <w:proofErr w:type="spellEnd"/>
      <w:r w:rsidRPr="00547AA3">
        <w:rPr>
          <w:rStyle w:val="Style13ptBold"/>
        </w:rPr>
        <w:t xml:space="preserve"> 22</w:t>
      </w:r>
      <w:r>
        <w:t xml:space="preserve">, 5/31/2022, Reporter for WaPo covering wildlife, biodiversity and other climate and environmental issues, Biden wants to rebuild the EPA. He doesn’t have the money to do it., https://www.washingtonpost.com/climate-environment/2022/05/31/epa-biden-climate-chemical-safety/, </w:t>
      </w:r>
      <w:proofErr w:type="spellStart"/>
      <w:r>
        <w:t>HKeef</w:t>
      </w:r>
      <w:proofErr w:type="spellEnd"/>
    </w:p>
    <w:p w14:paraId="22808773" w14:textId="77777777" w:rsidR="009D19AC" w:rsidRPr="00A67978" w:rsidRDefault="009D19AC" w:rsidP="009D19AC">
      <w:pPr>
        <w:rPr>
          <w:sz w:val="16"/>
        </w:rPr>
      </w:pPr>
      <w:r w:rsidRPr="00A67978">
        <w:rPr>
          <w:sz w:val="16"/>
        </w:rPr>
        <w:t>They were locked out. Experts tasked with assessing how hundreds of new chemicals may harm human health couldn’t access the data they needed to do their work.</w:t>
      </w:r>
    </w:p>
    <w:p w14:paraId="37D90831" w14:textId="77777777" w:rsidR="009D19AC" w:rsidRPr="00A67978" w:rsidRDefault="009D19AC" w:rsidP="009D19AC">
      <w:pPr>
        <w:rPr>
          <w:sz w:val="16"/>
        </w:rPr>
      </w:pPr>
      <w:r w:rsidRPr="00A67978">
        <w:rPr>
          <w:sz w:val="16"/>
        </w:rPr>
        <w:t>The issue wasn’t chemical manufacturers holding back information. Instead, part of the Environmental Protection Agency’s computer system used to store sensitive data provided by companies went down — and the agency didn’t have the IT support to fix it quickly.</w:t>
      </w:r>
    </w:p>
    <w:p w14:paraId="1C1C093C" w14:textId="77777777" w:rsidR="009D19AC" w:rsidRPr="00A67978" w:rsidRDefault="009D19AC" w:rsidP="009D19AC">
      <w:pPr>
        <w:rPr>
          <w:sz w:val="16"/>
        </w:rPr>
      </w:pPr>
      <w:r w:rsidRPr="00A67978">
        <w:rPr>
          <w:sz w:val="16"/>
        </w:rPr>
        <w:t>“No one could get into it for just about two weeks in October,” said Michal Freedhoff, head of the EPA’s Office of Chemical Safety and Pollution Prevention, in a recent phone interview. “That happens fairly regularly.”</w:t>
      </w:r>
    </w:p>
    <w:p w14:paraId="7A9AF692" w14:textId="77777777" w:rsidR="009D19AC" w:rsidRPr="00A67978" w:rsidRDefault="009D19AC" w:rsidP="009D19AC">
      <w:pPr>
        <w:rPr>
          <w:sz w:val="16"/>
        </w:rPr>
      </w:pPr>
      <w:r w:rsidRPr="00A67978">
        <w:rPr>
          <w:sz w:val="16"/>
        </w:rPr>
        <w:t xml:space="preserve">After years of neglect, </w:t>
      </w:r>
      <w:r w:rsidRPr="00A67978">
        <w:rPr>
          <w:rStyle w:val="StyleUnderline"/>
        </w:rPr>
        <w:t xml:space="preserve">President Biden promised to reinvigorate the EPA as part of his push to tackle </w:t>
      </w:r>
      <w:r w:rsidRPr="00A67978">
        <w:rPr>
          <w:rStyle w:val="Emphasis"/>
        </w:rPr>
        <w:t>climate change</w:t>
      </w:r>
      <w:r w:rsidRPr="00A67978">
        <w:rPr>
          <w:rStyle w:val="StyleUnderline"/>
        </w:rPr>
        <w:t xml:space="preserve"> and ease the </w:t>
      </w:r>
      <w:r w:rsidRPr="00A67978">
        <w:rPr>
          <w:rStyle w:val="Emphasis"/>
        </w:rPr>
        <w:t>pollution</w:t>
      </w:r>
      <w:r w:rsidRPr="00A67978">
        <w:rPr>
          <w:rStyle w:val="StyleUnderline"/>
        </w:rPr>
        <w:t xml:space="preserve"> burden placed on poor and minority communities</w:t>
      </w:r>
      <w:r w:rsidRPr="00A67978">
        <w:rPr>
          <w:sz w:val="16"/>
        </w:rPr>
        <w:t>. But the agency’s budgetary woes are preventing the nation’s top pollution regulator from doing its job, in ways large and small.</w:t>
      </w:r>
    </w:p>
    <w:p w14:paraId="25F22C96" w14:textId="77777777" w:rsidR="009D19AC" w:rsidRPr="00A67978" w:rsidRDefault="009D19AC" w:rsidP="009D19AC">
      <w:pPr>
        <w:rPr>
          <w:sz w:val="16"/>
        </w:rPr>
      </w:pPr>
      <w:r w:rsidRPr="00A67978">
        <w:rPr>
          <w:rStyle w:val="StyleUnderline"/>
        </w:rPr>
        <w:t xml:space="preserve">The agency’s funding has remained </w:t>
      </w:r>
      <w:r w:rsidRPr="00A67978">
        <w:rPr>
          <w:rStyle w:val="Emphasis"/>
        </w:rPr>
        <w:t>stagnant</w:t>
      </w:r>
      <w:r w:rsidRPr="00A67978">
        <w:rPr>
          <w:rStyle w:val="StyleUnderline"/>
        </w:rPr>
        <w:t xml:space="preserve"> since his inauguration</w:t>
      </w:r>
      <w:r w:rsidRPr="00A67978">
        <w:rPr>
          <w:sz w:val="16"/>
        </w:rPr>
        <w:t>. Its work is hamstrung by low staffing levels not seen since Ronald Reagan left office.</w:t>
      </w:r>
    </w:p>
    <w:p w14:paraId="56A53F65" w14:textId="77777777" w:rsidR="009D19AC" w:rsidRPr="00A67978" w:rsidRDefault="009D19AC" w:rsidP="009D19AC">
      <w:pPr>
        <w:rPr>
          <w:rStyle w:val="StyleUnderline"/>
        </w:rPr>
      </w:pPr>
      <w:r w:rsidRPr="00A67978">
        <w:rPr>
          <w:rStyle w:val="StyleUnderline"/>
        </w:rPr>
        <w:t xml:space="preserve">The lack of resources and workers has </w:t>
      </w:r>
      <w:r w:rsidRPr="00A67978">
        <w:rPr>
          <w:rStyle w:val="Emphasis"/>
        </w:rPr>
        <w:t>undercut</w:t>
      </w:r>
      <w:r w:rsidRPr="00A67978">
        <w:rPr>
          <w:rStyle w:val="StyleUnderline"/>
        </w:rPr>
        <w:t xml:space="preserve"> its ability to inspect facilities, measure </w:t>
      </w:r>
      <w:r w:rsidRPr="00A67978">
        <w:rPr>
          <w:rStyle w:val="Emphasis"/>
        </w:rPr>
        <w:t>contamination</w:t>
      </w:r>
      <w:r w:rsidRPr="00A67978">
        <w:rPr>
          <w:rStyle w:val="StyleUnderline"/>
        </w:rPr>
        <w:t xml:space="preserve">, punish </w:t>
      </w:r>
      <w:r w:rsidRPr="00A67978">
        <w:rPr>
          <w:rStyle w:val="Emphasis"/>
        </w:rPr>
        <w:t>violators</w:t>
      </w:r>
      <w:r w:rsidRPr="00A67978">
        <w:rPr>
          <w:rStyle w:val="StyleUnderline"/>
        </w:rPr>
        <w:t xml:space="preserve"> and write new rules to stem pollution and climate change at a time when scientists say the world needs to act faster to stop </w:t>
      </w:r>
      <w:r w:rsidRPr="00A67978">
        <w:rPr>
          <w:rStyle w:val="Emphasis"/>
        </w:rPr>
        <w:t>runaway global warming</w:t>
      </w:r>
      <w:r w:rsidRPr="00A67978">
        <w:rPr>
          <w:rStyle w:val="StyleUnderline"/>
        </w:rPr>
        <w:t>.</w:t>
      </w:r>
    </w:p>
    <w:p w14:paraId="1C7DFBC8" w14:textId="77777777" w:rsidR="009D19AC" w:rsidRPr="00A67978" w:rsidRDefault="009D19AC" w:rsidP="009D19AC">
      <w:pPr>
        <w:rPr>
          <w:sz w:val="16"/>
        </w:rPr>
      </w:pPr>
      <w:r w:rsidRPr="00A67978">
        <w:rPr>
          <w:sz w:val="16"/>
        </w:rPr>
        <w:t>At the beginning of his term, Biden asked Congress for a big boost to the EPA’s budget, from $9.2 billion to $11.2 billion. But the agency ended up getting only a fifth of that additional $2 billion requested by Biden, an increase that does not keep pace with the rapid rate of inflation.</w:t>
      </w:r>
    </w:p>
    <w:p w14:paraId="2830E553" w14:textId="77777777" w:rsidR="009D19AC" w:rsidRPr="00A67978" w:rsidRDefault="009D19AC" w:rsidP="009D19AC">
      <w:pPr>
        <w:rPr>
          <w:sz w:val="16"/>
        </w:rPr>
      </w:pPr>
      <w:r w:rsidRPr="00A67978">
        <w:rPr>
          <w:sz w:val="16"/>
        </w:rPr>
        <w:t>That means the EPA actually has less spending power since Democrats took full control of the executive and legislative branches, even as its responsibilities grow. The budgetary slide continues a trend that deepened under Donald Trump but that began well before he took office.</w:t>
      </w:r>
    </w:p>
    <w:p w14:paraId="76DA676F" w14:textId="77777777" w:rsidR="009D19AC" w:rsidRPr="00A67978" w:rsidRDefault="009D19AC" w:rsidP="009D19AC">
      <w:pPr>
        <w:rPr>
          <w:sz w:val="16"/>
        </w:rPr>
      </w:pPr>
      <w:r w:rsidRPr="00A67978">
        <w:rPr>
          <w:sz w:val="16"/>
        </w:rPr>
        <w:t>“It’s not a good idea to starve the agency when it comes to trying to protect the public health,” EPA Administrator Michael Regan said at one of the congressional budget hearings this month. “</w:t>
      </w:r>
      <w:r w:rsidRPr="00A67978">
        <w:rPr>
          <w:rStyle w:val="StyleUnderline"/>
        </w:rPr>
        <w:t xml:space="preserve">We have to </w:t>
      </w:r>
      <w:r w:rsidRPr="00A67978">
        <w:rPr>
          <w:rStyle w:val="Emphasis"/>
        </w:rPr>
        <w:t>rebuild</w:t>
      </w:r>
      <w:r w:rsidRPr="00A67978">
        <w:rPr>
          <w:rStyle w:val="StyleUnderline"/>
        </w:rPr>
        <w:t xml:space="preserve"> the agency</w:t>
      </w:r>
      <w:r w:rsidRPr="00A67978">
        <w:rPr>
          <w:sz w:val="16"/>
        </w:rPr>
        <w:t>.”</w:t>
      </w:r>
    </w:p>
    <w:p w14:paraId="33BEF5B3" w14:textId="77777777" w:rsidR="009D19AC" w:rsidRPr="00A67978" w:rsidRDefault="009D19AC" w:rsidP="009D19AC">
      <w:pPr>
        <w:rPr>
          <w:rStyle w:val="StyleUnderline"/>
        </w:rPr>
      </w:pPr>
      <w:r w:rsidRPr="00A67978">
        <w:rPr>
          <w:sz w:val="16"/>
        </w:rPr>
        <w:t xml:space="preserve">One area where the EPA is scaling back — rather than rebuilding — is monitoring air pollution. This month, </w:t>
      </w:r>
      <w:r w:rsidRPr="00A67978">
        <w:rPr>
          <w:rStyle w:val="StyleUnderline"/>
        </w:rPr>
        <w:t xml:space="preserve">the agency </w:t>
      </w:r>
      <w:r w:rsidRPr="00A67978">
        <w:rPr>
          <w:rStyle w:val="Emphasis"/>
        </w:rPr>
        <w:t>suspended</w:t>
      </w:r>
      <w:r w:rsidRPr="00A67978">
        <w:rPr>
          <w:rStyle w:val="StyleUnderline"/>
        </w:rPr>
        <w:t xml:space="preserve"> </w:t>
      </w:r>
      <w:r w:rsidRPr="00A67978">
        <w:rPr>
          <w:rStyle w:val="Emphasis"/>
        </w:rPr>
        <w:t>monitoring</w:t>
      </w:r>
      <w:r w:rsidRPr="00A67978">
        <w:rPr>
          <w:rStyle w:val="StyleUnderline"/>
        </w:rPr>
        <w:t xml:space="preserve"> for ammonia, sulfur and other pollutants at more than two dozen places across the country, citing </w:t>
      </w:r>
      <w:r w:rsidRPr="00A67978">
        <w:rPr>
          <w:rStyle w:val="Emphasis"/>
        </w:rPr>
        <w:t>budget constraints</w:t>
      </w:r>
      <w:r w:rsidRPr="00A67978">
        <w:rPr>
          <w:rStyle w:val="StyleUnderline"/>
        </w:rPr>
        <w:t>.</w:t>
      </w:r>
    </w:p>
    <w:p w14:paraId="3FE4AEEA" w14:textId="77777777" w:rsidR="009D19AC" w:rsidRPr="00A67978" w:rsidRDefault="009D19AC" w:rsidP="009D19AC">
      <w:pPr>
        <w:rPr>
          <w:sz w:val="16"/>
        </w:rPr>
      </w:pPr>
      <w:r w:rsidRPr="00A67978">
        <w:rPr>
          <w:sz w:val="16"/>
        </w:rPr>
        <w:t>The locations include forests in New Hampshire, New York and North Carolina, as well as areas around the college towns of Ann Arbor, Mich., and State College, Penn.</w:t>
      </w:r>
    </w:p>
    <w:p w14:paraId="43172D83" w14:textId="77777777" w:rsidR="009D19AC" w:rsidRPr="00A67978" w:rsidRDefault="009D19AC" w:rsidP="009D19AC">
      <w:pPr>
        <w:rPr>
          <w:sz w:val="16"/>
        </w:rPr>
      </w:pPr>
      <w:r w:rsidRPr="00A67978">
        <w:rPr>
          <w:rStyle w:val="StyleUnderline"/>
        </w:rPr>
        <w:t xml:space="preserve">The closures will make it harder to spot violations of </w:t>
      </w:r>
      <w:r w:rsidRPr="00A67978">
        <w:rPr>
          <w:rStyle w:val="Emphasis"/>
        </w:rPr>
        <w:t>public health standards</w:t>
      </w:r>
      <w:r w:rsidRPr="00A67978">
        <w:rPr>
          <w:rStyle w:val="StyleUnderline"/>
        </w:rPr>
        <w:t>.</w:t>
      </w:r>
      <w:r w:rsidRPr="00A67978">
        <w:rPr>
          <w:sz w:val="16"/>
        </w:rPr>
        <w:t xml:space="preserve"> Monitoring for smog-forming ozone will continue at some of the stations.</w:t>
      </w:r>
    </w:p>
    <w:p w14:paraId="6B39C0A5" w14:textId="77777777" w:rsidR="009D19AC" w:rsidRPr="00A67978" w:rsidRDefault="009D19AC" w:rsidP="009D19AC">
      <w:pPr>
        <w:rPr>
          <w:sz w:val="16"/>
        </w:rPr>
      </w:pPr>
      <w:r w:rsidRPr="00A67978">
        <w:rPr>
          <w:sz w:val="16"/>
        </w:rPr>
        <w:t>“It means you’re flying blind,” said Eric Schaeffer, who used to direct the EPA’s Office of Civil Enforcement and who now runs the nonprofit Environmental Integrity Project, an advocacy group. “Already we have a shortage of monitoring stations.”</w:t>
      </w:r>
    </w:p>
    <w:p w14:paraId="21A073C7" w14:textId="77777777" w:rsidR="009D19AC" w:rsidRPr="00A67978" w:rsidRDefault="009D19AC" w:rsidP="009D19AC">
      <w:pPr>
        <w:rPr>
          <w:rStyle w:val="StyleUnderline"/>
        </w:rPr>
      </w:pPr>
      <w:r w:rsidRPr="00A67978">
        <w:rPr>
          <w:rStyle w:val="StyleUnderline"/>
        </w:rPr>
        <w:t xml:space="preserve">Even climate change, a top priority for Biden, is getting </w:t>
      </w:r>
      <w:r w:rsidRPr="00A67978">
        <w:rPr>
          <w:rStyle w:val="Emphasis"/>
        </w:rPr>
        <w:t>short shrift.</w:t>
      </w:r>
    </w:p>
    <w:p w14:paraId="23865A1C" w14:textId="77777777" w:rsidR="009D19AC" w:rsidRPr="00A67978" w:rsidRDefault="009D19AC" w:rsidP="009D19AC">
      <w:pPr>
        <w:rPr>
          <w:sz w:val="16"/>
        </w:rPr>
      </w:pPr>
      <w:r w:rsidRPr="00A67978">
        <w:rPr>
          <w:sz w:val="16"/>
        </w:rPr>
        <w:t>For instance, a pot of science and technology money targeted at getting carmakers to cut autos’ carbon pollution inched up from $7.9 million to $8 million, far below inflation, even as the administration enacts sweeping new tailpipe regulations.</w:t>
      </w:r>
    </w:p>
    <w:p w14:paraId="743B9C37" w14:textId="77777777" w:rsidR="009D19AC" w:rsidRPr="00A67978" w:rsidRDefault="009D19AC" w:rsidP="009D19AC">
      <w:pPr>
        <w:rPr>
          <w:sz w:val="16"/>
        </w:rPr>
      </w:pPr>
      <w:r w:rsidRPr="00A67978">
        <w:rPr>
          <w:sz w:val="16"/>
        </w:rPr>
        <w:t>Another pool of funding that supports recording the greenhouse gas emissions from every sector of the economy, maintaining the Energy Star program for energy-efficient appliances and writing regulations received a modest $1 million boost, from $97 million to $98 million.</w:t>
      </w:r>
    </w:p>
    <w:p w14:paraId="2DE4E517" w14:textId="77777777" w:rsidR="009D19AC" w:rsidRPr="00A67978" w:rsidRDefault="009D19AC" w:rsidP="009D19AC">
      <w:pPr>
        <w:rPr>
          <w:sz w:val="16"/>
        </w:rPr>
      </w:pPr>
      <w:r w:rsidRPr="00A67978">
        <w:rPr>
          <w:sz w:val="16"/>
        </w:rPr>
        <w:t>Another cash-strapped bureau is the Office of Enforcement and Compliance Assurance. During the presidential campaign, Biden promised to crack down on polluters, reversing two decades of declines in inspections, criminal investigations and charges against polluting factories, power plants and other facilities.</w:t>
      </w:r>
    </w:p>
    <w:p w14:paraId="4135679E" w14:textId="77777777" w:rsidR="009D19AC" w:rsidRPr="00A67978" w:rsidRDefault="009D19AC" w:rsidP="009D19AC">
      <w:pPr>
        <w:rPr>
          <w:sz w:val="16"/>
        </w:rPr>
      </w:pPr>
      <w:r w:rsidRPr="00A67978">
        <w:rPr>
          <w:sz w:val="16"/>
        </w:rPr>
        <w:t>But lawmakers denied the agency an additional $59.7 million for the office to beef up its policing of polluters for the current fiscal year. And the Senate has yet to confirm Biden’s choice for chief of enforcement, David Uhlmann, a University of Michigan Law School professor.</w:t>
      </w:r>
    </w:p>
    <w:p w14:paraId="38D4DE15" w14:textId="77777777" w:rsidR="009D19AC" w:rsidRPr="00A67978" w:rsidRDefault="009D19AC" w:rsidP="009D19AC">
      <w:pPr>
        <w:rPr>
          <w:sz w:val="16"/>
        </w:rPr>
      </w:pPr>
      <w:r w:rsidRPr="00A67978">
        <w:rPr>
          <w:sz w:val="16"/>
        </w:rPr>
        <w:t>As a result, the EPA opened only 1,562 new civil cases against potential violators last year, tied with 2020 for the lowest level in at least a decade. By comparison, the EPA started more than double the number of cases in 2011.</w:t>
      </w:r>
    </w:p>
    <w:p w14:paraId="5958A29F" w14:textId="77777777" w:rsidR="009D19AC" w:rsidRPr="00A67978" w:rsidRDefault="009D19AC" w:rsidP="009D19AC">
      <w:pPr>
        <w:rPr>
          <w:sz w:val="16"/>
        </w:rPr>
      </w:pPr>
      <w:r w:rsidRPr="00A67978">
        <w:rPr>
          <w:sz w:val="16"/>
        </w:rPr>
        <w:t>“</w:t>
      </w:r>
      <w:r w:rsidRPr="00A67978">
        <w:rPr>
          <w:rStyle w:val="StyleUnderline"/>
        </w:rPr>
        <w:t xml:space="preserve">All the </w:t>
      </w:r>
      <w:r w:rsidRPr="00A67978">
        <w:rPr>
          <w:rStyle w:val="Emphasis"/>
        </w:rPr>
        <w:t>indicators are down</w:t>
      </w:r>
      <w:r w:rsidRPr="00A67978">
        <w:rPr>
          <w:rStyle w:val="StyleUnderline"/>
        </w:rPr>
        <w:t>,”</w:t>
      </w:r>
      <w:r w:rsidRPr="00A67978">
        <w:rPr>
          <w:sz w:val="16"/>
        </w:rPr>
        <w:t xml:space="preserve"> Schaeffer said. “If you look at all of that together, it’s pretty compelling evidence that there’s a problem.”</w:t>
      </w:r>
    </w:p>
    <w:p w14:paraId="3863832E" w14:textId="77777777" w:rsidR="009D19AC" w:rsidRPr="00A67978" w:rsidRDefault="009D19AC" w:rsidP="009D19AC">
      <w:pPr>
        <w:rPr>
          <w:sz w:val="16"/>
        </w:rPr>
      </w:pPr>
      <w:r w:rsidRPr="00A67978">
        <w:rPr>
          <w:sz w:val="16"/>
        </w:rPr>
        <w:t>The coronavirus pandemic hasn’t helped. Justin Chen, a Dallas-based enforcement officer who inspects facilities for toxic air pollution, said he still feels the burden of taking on the caseload of a colleague who retired around the end of 2020.</w:t>
      </w:r>
    </w:p>
    <w:p w14:paraId="5CAC583F" w14:textId="77777777" w:rsidR="009D19AC" w:rsidRPr="00A67978" w:rsidRDefault="009D19AC" w:rsidP="009D19AC">
      <w:pPr>
        <w:rPr>
          <w:sz w:val="16"/>
        </w:rPr>
      </w:pPr>
      <w:r w:rsidRPr="00A67978">
        <w:rPr>
          <w:sz w:val="16"/>
        </w:rPr>
        <w:t>“That was incredibly challenging and still poses a challenge to this day, honestly,” said Chen, who also heads the local chapter of the American Federation of Government Employees that represents EPA workers in Texas and neighboring states. “You still have an expectation on yourself to try to do as best of a job.”</w:t>
      </w:r>
    </w:p>
    <w:p w14:paraId="5AC24F3D" w14:textId="77777777" w:rsidR="009D19AC" w:rsidRPr="00A67978" w:rsidRDefault="009D19AC" w:rsidP="009D19AC">
      <w:pPr>
        <w:rPr>
          <w:sz w:val="16"/>
        </w:rPr>
      </w:pPr>
      <w:r w:rsidRPr="00A67978">
        <w:rPr>
          <w:sz w:val="16"/>
        </w:rPr>
        <w:t>As covid restrictions ease, EPA officials said they expect to deploy inspectors more often.</w:t>
      </w:r>
    </w:p>
    <w:p w14:paraId="6B66B5A4" w14:textId="77777777" w:rsidR="009D19AC" w:rsidRPr="00A67978" w:rsidRDefault="009D19AC" w:rsidP="009D19AC">
      <w:pPr>
        <w:rPr>
          <w:sz w:val="16"/>
        </w:rPr>
      </w:pPr>
      <w:r w:rsidRPr="00A67978">
        <w:rPr>
          <w:sz w:val="16"/>
        </w:rPr>
        <w:t>“Coming out of the pandemic, we anticipate an increase in the results from our enforcement actions as we increase field activities over the next several months,” spokesman Nick Conger said.</w:t>
      </w:r>
    </w:p>
    <w:p w14:paraId="5E5356A7" w14:textId="77777777" w:rsidR="009D19AC" w:rsidRPr="00A67978" w:rsidRDefault="009D19AC" w:rsidP="009D19AC">
      <w:pPr>
        <w:rPr>
          <w:sz w:val="16"/>
        </w:rPr>
      </w:pPr>
      <w:r w:rsidRPr="00A67978">
        <w:rPr>
          <w:sz w:val="16"/>
        </w:rPr>
        <w:t>Still, this month, the agency canceled an in-person meeting of senior enforcement managers to save money on travel. And it still doesn’t have the budget to bring on more inspectors.</w:t>
      </w:r>
    </w:p>
    <w:p w14:paraId="3E302B18" w14:textId="77777777" w:rsidR="009D19AC" w:rsidRPr="00A67978" w:rsidRDefault="009D19AC" w:rsidP="009D19AC">
      <w:pPr>
        <w:rPr>
          <w:sz w:val="16"/>
        </w:rPr>
      </w:pPr>
      <w:r w:rsidRPr="00A67978">
        <w:rPr>
          <w:sz w:val="16"/>
        </w:rPr>
        <w:t xml:space="preserve">Under Biden, the EPA hired about 1,400 new employees to help replace the hundreds who left the agency under Donald Trump as covid raged and as his administration rolled back dozens of regulations. With nearly half of the EPA’s remaining workers eligible for retirement within the next five years, </w:t>
      </w:r>
      <w:r w:rsidRPr="00A67978">
        <w:rPr>
          <w:rStyle w:val="StyleUnderline"/>
        </w:rPr>
        <w:t>officials are bracing for another wave of departures.</w:t>
      </w:r>
    </w:p>
    <w:p w14:paraId="58F21D2C" w14:textId="77777777" w:rsidR="009D19AC" w:rsidRPr="00A67978" w:rsidRDefault="009D19AC" w:rsidP="009D19AC">
      <w:pPr>
        <w:rPr>
          <w:sz w:val="16"/>
        </w:rPr>
      </w:pPr>
      <w:r w:rsidRPr="00A67978">
        <w:rPr>
          <w:sz w:val="16"/>
        </w:rPr>
        <w:t>The EPA is still capped by Congress at about 14,600 employees — 700 fewer than the workforce Biden requested last year and 3,500 fewer than the high set at the end of the Clinton administration.</w:t>
      </w:r>
    </w:p>
    <w:p w14:paraId="5B55F893" w14:textId="77777777" w:rsidR="009D19AC" w:rsidRPr="00A67978" w:rsidRDefault="009D19AC" w:rsidP="009D19AC">
      <w:pPr>
        <w:rPr>
          <w:sz w:val="16"/>
        </w:rPr>
      </w:pPr>
      <w:r w:rsidRPr="00A67978">
        <w:rPr>
          <w:sz w:val="16"/>
        </w:rPr>
        <w:t>Other cost-cutting measures are straining staff that stuck around. In Houston, the EPA is set to close a regional laboratory and relocate it to Ada, Okla., to save money on office space. Workers there warn of an exodus if they are forced to uproot their lives to keep their jobs.</w:t>
      </w:r>
    </w:p>
    <w:p w14:paraId="0C2E0635" w14:textId="77777777" w:rsidR="009D19AC" w:rsidRPr="00A67978" w:rsidRDefault="009D19AC" w:rsidP="009D19AC">
      <w:pPr>
        <w:rPr>
          <w:sz w:val="16"/>
        </w:rPr>
      </w:pPr>
      <w:r w:rsidRPr="00A67978">
        <w:rPr>
          <w:sz w:val="16"/>
        </w:rPr>
        <w:t>“It takes many years for a new employee to be fully trained,” said one staff scientist at the Houston lab who spoke on the condition of anonymity out of fear of reprisal. “All of that institutional knowledge would be completely lost.”</w:t>
      </w:r>
    </w:p>
    <w:p w14:paraId="5CB0DAD2" w14:textId="77777777" w:rsidR="009D19AC" w:rsidRPr="00A67978" w:rsidRDefault="009D19AC" w:rsidP="009D19AC">
      <w:pPr>
        <w:rPr>
          <w:sz w:val="16"/>
        </w:rPr>
      </w:pPr>
      <w:r w:rsidRPr="00A67978">
        <w:rPr>
          <w:sz w:val="16"/>
        </w:rPr>
        <w:t>Under pressure from union officials, the EPA has delayed the move for five years.</w:t>
      </w:r>
    </w:p>
    <w:p w14:paraId="07C793A4" w14:textId="77777777" w:rsidR="009D19AC" w:rsidRPr="00A67978" w:rsidRDefault="009D19AC" w:rsidP="009D19AC">
      <w:pPr>
        <w:rPr>
          <w:rStyle w:val="StyleUnderline"/>
        </w:rPr>
      </w:pPr>
      <w:r w:rsidRPr="00A67978">
        <w:rPr>
          <w:rStyle w:val="StyleUnderline"/>
        </w:rPr>
        <w:t>Instead of approving Biden’s budget request, Congress passed stopgap measures to fund the government as Democrats put most of their energy toward passing an infrastructure package and negotiating a broad domestic policy package.</w:t>
      </w:r>
    </w:p>
    <w:p w14:paraId="0E77BCE5" w14:textId="77777777" w:rsidR="009D19AC" w:rsidRPr="00A67978" w:rsidRDefault="009D19AC" w:rsidP="009D19AC">
      <w:pPr>
        <w:rPr>
          <w:rStyle w:val="StyleUnderline"/>
        </w:rPr>
      </w:pPr>
      <w:r w:rsidRPr="00A67978">
        <w:rPr>
          <w:sz w:val="16"/>
        </w:rPr>
        <w:t xml:space="preserve">With bipartisan negotiations, “there are always tradeoffs,” said Brett </w:t>
      </w:r>
      <w:proofErr w:type="spellStart"/>
      <w:r w:rsidRPr="00A67978">
        <w:rPr>
          <w:sz w:val="16"/>
        </w:rPr>
        <w:t>Hartl</w:t>
      </w:r>
      <w:proofErr w:type="spellEnd"/>
      <w:r w:rsidRPr="00A67978">
        <w:rPr>
          <w:sz w:val="16"/>
        </w:rPr>
        <w:t xml:space="preserve">, government affairs director at the Center for Biological Diversity, a green group. “But inevitably, </w:t>
      </w:r>
      <w:r w:rsidRPr="00A67978">
        <w:rPr>
          <w:rStyle w:val="StyleUnderline"/>
        </w:rPr>
        <w:t xml:space="preserve">it’s in the environmental arena where Democrats make the most </w:t>
      </w:r>
      <w:r w:rsidRPr="00547AA3">
        <w:rPr>
          <w:rStyle w:val="Emphasis"/>
        </w:rPr>
        <w:t>concessions</w:t>
      </w:r>
      <w:r w:rsidRPr="00A67978">
        <w:rPr>
          <w:rStyle w:val="StyleUnderline"/>
        </w:rPr>
        <w:t>.”</w:t>
      </w:r>
    </w:p>
    <w:p w14:paraId="22964727" w14:textId="77777777" w:rsidR="009D19AC" w:rsidRPr="00A67978" w:rsidRDefault="009D19AC" w:rsidP="009D19AC">
      <w:pPr>
        <w:rPr>
          <w:sz w:val="16"/>
        </w:rPr>
      </w:pPr>
      <w:r w:rsidRPr="00A67978">
        <w:rPr>
          <w:sz w:val="16"/>
        </w:rPr>
        <w:t>The infrastructure bill became law in November while the measure to address climate change and expand the social safety net has languished due to opposition from Sen. Joe Manchin III (D-W.Va.) and Republicans.</w:t>
      </w:r>
    </w:p>
    <w:p w14:paraId="7A347237" w14:textId="77777777" w:rsidR="009D19AC" w:rsidRPr="00A67978" w:rsidRDefault="009D19AC" w:rsidP="009D19AC">
      <w:pPr>
        <w:rPr>
          <w:sz w:val="16"/>
        </w:rPr>
      </w:pPr>
      <w:r w:rsidRPr="00A67978">
        <w:rPr>
          <w:sz w:val="16"/>
        </w:rPr>
        <w:t>“I was disappointed that the fiscal year 2022 budget deal did not allow us to accommodate the full scale of need” at EPA, Jeff Merkley (D-Ore.), chair of the Senate Appropriations subcommittee on the Interior Department, environment and related agencies, said at a hearing this month.</w:t>
      </w:r>
    </w:p>
    <w:p w14:paraId="490E9A05" w14:textId="77777777" w:rsidR="009D19AC" w:rsidRPr="00A67978" w:rsidRDefault="009D19AC" w:rsidP="009D19AC">
      <w:pPr>
        <w:rPr>
          <w:sz w:val="16"/>
        </w:rPr>
      </w:pPr>
      <w:r w:rsidRPr="00A67978">
        <w:rPr>
          <w:rStyle w:val="StyleUnderline"/>
        </w:rPr>
        <w:t xml:space="preserve">Many conservatives have long called for </w:t>
      </w:r>
      <w:r w:rsidRPr="00547AA3">
        <w:rPr>
          <w:rStyle w:val="Emphasis"/>
        </w:rPr>
        <w:t>cuts</w:t>
      </w:r>
      <w:r w:rsidRPr="00A67978">
        <w:rPr>
          <w:rStyle w:val="StyleUnderline"/>
        </w:rPr>
        <w:t xml:space="preserve"> to the EPA’s funding</w:t>
      </w:r>
      <w:r w:rsidRPr="00A67978">
        <w:rPr>
          <w:sz w:val="16"/>
        </w:rPr>
        <w:t>, accusing the agency of regulatory overreach.</w:t>
      </w:r>
    </w:p>
    <w:p w14:paraId="50379D30" w14:textId="77777777" w:rsidR="009D19AC" w:rsidRPr="00A67978" w:rsidRDefault="009D19AC" w:rsidP="009D19AC">
      <w:pPr>
        <w:rPr>
          <w:sz w:val="16"/>
        </w:rPr>
      </w:pPr>
      <w:r w:rsidRPr="00A67978">
        <w:rPr>
          <w:sz w:val="16"/>
        </w:rPr>
        <w:t>“I’m happy to see the EPA budget shrink in real terms,” said Myron Ebell, the director of the Center for Energy and Environment at the Competitive Enterprise Institute, a conservative think tank, who oversaw the EPA transition under Trump. “I hope that if the Republicans are in the majority in the 118th Congress, they will pass much bigger cuts.”</w:t>
      </w:r>
    </w:p>
    <w:p w14:paraId="00961F72" w14:textId="77777777" w:rsidR="009D19AC" w:rsidRPr="00A67978" w:rsidRDefault="009D19AC" w:rsidP="009D19AC">
      <w:pPr>
        <w:rPr>
          <w:sz w:val="16"/>
        </w:rPr>
      </w:pPr>
      <w:r w:rsidRPr="00A67978">
        <w:rPr>
          <w:sz w:val="16"/>
        </w:rPr>
        <w:t>Now some Republicans are reluctant to fulfill the White House’s latest EPA budget request for $11.9 billion in 2023, after Congress funneled billions through the agency as part of the infrastructure law.</w:t>
      </w:r>
    </w:p>
    <w:p w14:paraId="1A410633" w14:textId="77777777" w:rsidR="009D19AC" w:rsidRPr="00A67978" w:rsidRDefault="009D19AC" w:rsidP="009D19AC">
      <w:pPr>
        <w:rPr>
          <w:sz w:val="16"/>
        </w:rPr>
      </w:pPr>
      <w:r w:rsidRPr="00A67978">
        <w:rPr>
          <w:sz w:val="16"/>
        </w:rPr>
        <w:t>“I’ve got serious concerns about EPA being able to manage all of this,” Rep. Earl L. “Buddy” Carter (R-Ga.) told Regan during a House Energy and Commerce Committee hearing.</w:t>
      </w:r>
    </w:p>
    <w:p w14:paraId="4B978554" w14:textId="77777777" w:rsidR="009D19AC" w:rsidRPr="00A67978" w:rsidRDefault="009D19AC" w:rsidP="009D19AC">
      <w:pPr>
        <w:rPr>
          <w:sz w:val="16"/>
        </w:rPr>
      </w:pPr>
      <w:r w:rsidRPr="00A67978">
        <w:rPr>
          <w:sz w:val="16"/>
        </w:rPr>
        <w:t>But much of that infrastructure money is only being managed by agency staff and will ultimately go to states, cities and companies to tear out lead pipes, clean up industrial waste and buy electric school buses.</w:t>
      </w:r>
    </w:p>
    <w:p w14:paraId="0EE2D2B4" w14:textId="77777777" w:rsidR="009D19AC" w:rsidRPr="00A67978" w:rsidRDefault="009D19AC" w:rsidP="009D19AC">
      <w:pPr>
        <w:rPr>
          <w:sz w:val="16"/>
        </w:rPr>
      </w:pPr>
      <w:r w:rsidRPr="00A67978">
        <w:rPr>
          <w:sz w:val="16"/>
        </w:rPr>
        <w:t xml:space="preserve">“You have all this money going through EPA because of the infrastructure law, and no real authorization to hire up to staff the infrastructure programs,” said David </w:t>
      </w:r>
      <w:proofErr w:type="spellStart"/>
      <w:r w:rsidRPr="00A67978">
        <w:rPr>
          <w:sz w:val="16"/>
        </w:rPr>
        <w:t>Coursen</w:t>
      </w:r>
      <w:proofErr w:type="spellEnd"/>
      <w:r w:rsidRPr="00A67978">
        <w:rPr>
          <w:sz w:val="16"/>
        </w:rPr>
        <w:t>, a retired EPA attorney and a member of the nonprofit Environmental Protection Network.</w:t>
      </w:r>
    </w:p>
    <w:p w14:paraId="2EBA03D5" w14:textId="77777777" w:rsidR="009D19AC" w:rsidRPr="00A67978" w:rsidRDefault="009D19AC" w:rsidP="009D19AC">
      <w:pPr>
        <w:rPr>
          <w:sz w:val="16"/>
        </w:rPr>
      </w:pPr>
      <w:r w:rsidRPr="00A67978">
        <w:rPr>
          <w:sz w:val="16"/>
        </w:rPr>
        <w:t xml:space="preserve">As billions in taxpayer dollars flow to the states, </w:t>
      </w:r>
      <w:r w:rsidRPr="00A67978">
        <w:rPr>
          <w:rStyle w:val="StyleUnderline"/>
        </w:rPr>
        <w:t xml:space="preserve">divisions like the EPA’s chemical safety office remain </w:t>
      </w:r>
      <w:r w:rsidRPr="00547AA3">
        <w:rPr>
          <w:rStyle w:val="Emphasis"/>
        </w:rPr>
        <w:t>cash-strapped</w:t>
      </w:r>
      <w:r w:rsidRPr="00A67978">
        <w:rPr>
          <w:rStyle w:val="StyleUnderline"/>
        </w:rPr>
        <w:t>.</w:t>
      </w:r>
    </w:p>
    <w:p w14:paraId="3131BDF3" w14:textId="77777777" w:rsidR="009D19AC" w:rsidRPr="00A67978" w:rsidRDefault="009D19AC" w:rsidP="009D19AC">
      <w:pPr>
        <w:rPr>
          <w:sz w:val="16"/>
        </w:rPr>
      </w:pPr>
      <w:r w:rsidRPr="00A67978">
        <w:rPr>
          <w:sz w:val="16"/>
        </w:rPr>
        <w:t>In 2016, lawmakers updated a statute regulating dangerous chemicals called the Toxic Substances Control Act that was long regarded as ineffective. Yet six years after its passage with overwhelming bipartisan support, the office is running on nearly the same budget it had in 2016.</w:t>
      </w:r>
    </w:p>
    <w:p w14:paraId="5C50D643" w14:textId="77777777" w:rsidR="009D19AC" w:rsidRPr="00A67978" w:rsidRDefault="009D19AC" w:rsidP="009D19AC">
      <w:pPr>
        <w:rPr>
          <w:sz w:val="16"/>
        </w:rPr>
      </w:pPr>
      <w:r w:rsidRPr="00A67978">
        <w:rPr>
          <w:sz w:val="16"/>
        </w:rPr>
        <w:t>“The new law gave the agency a lot more work to do,” said Freedhoff, who helped amend the law as a congressional staffer.</w:t>
      </w:r>
    </w:p>
    <w:p w14:paraId="2438B104" w14:textId="77777777" w:rsidR="009D19AC" w:rsidRPr="00A67978" w:rsidRDefault="009D19AC" w:rsidP="009D19AC">
      <w:pPr>
        <w:rPr>
          <w:sz w:val="16"/>
        </w:rPr>
      </w:pPr>
      <w:r w:rsidRPr="00A67978">
        <w:rPr>
          <w:sz w:val="16"/>
        </w:rPr>
        <w:t>The agency now expects to miss every deadline set under the law for writing rules for 10 chemicals and completing risk evaluations for an additional 20 compounds. Freedhoff said she needs an additional 200 toxicologists, economic analysts and other employees to do the work.</w:t>
      </w:r>
    </w:p>
    <w:p w14:paraId="2DEBB6C7" w14:textId="77777777" w:rsidR="009D19AC" w:rsidRPr="00A67978" w:rsidRDefault="009D19AC" w:rsidP="009D19AC">
      <w:pPr>
        <w:rPr>
          <w:sz w:val="16"/>
        </w:rPr>
      </w:pPr>
      <w:r w:rsidRPr="00A67978">
        <w:rPr>
          <w:sz w:val="16"/>
        </w:rPr>
        <w:t>Among the toxic substances awaiting new regulations are asbestos, a building material that increases the risk of lung cancer, as well as methylene chloride, a paint stripper linked to at least a dozen deaths between 2000 and 2011 among bathtub refinishers.</w:t>
      </w:r>
    </w:p>
    <w:p w14:paraId="46CFBF58" w14:textId="77777777" w:rsidR="009D19AC" w:rsidRPr="00A67978" w:rsidRDefault="009D19AC" w:rsidP="009D19AC">
      <w:pPr>
        <w:rPr>
          <w:sz w:val="16"/>
        </w:rPr>
      </w:pPr>
      <w:r w:rsidRPr="00A67978">
        <w:rPr>
          <w:sz w:val="16"/>
        </w:rPr>
        <w:t>“Our workload has more than doubled,” she said. “Our budget situation is such that we’re at real risk of years-long delays.”</w:t>
      </w:r>
    </w:p>
    <w:p w14:paraId="51BAC0F6" w14:textId="114C0472" w:rsidR="009D19AC" w:rsidRDefault="009D19AC" w:rsidP="009D19AC">
      <w:pPr>
        <w:pStyle w:val="Heading3"/>
      </w:pPr>
      <w:r>
        <w:t>T/C---DOL Cuts (Carpenter 20)</w:t>
      </w:r>
    </w:p>
    <w:p w14:paraId="2DC866DB" w14:textId="77777777" w:rsidR="002F1079" w:rsidRPr="002F1079" w:rsidRDefault="002F1079" w:rsidP="002F1079"/>
    <w:p w14:paraId="04897BDB" w14:textId="77777777" w:rsidR="009D19AC" w:rsidRDefault="009D19AC" w:rsidP="009D19AC">
      <w:pPr>
        <w:pStyle w:val="Heading4"/>
      </w:pPr>
      <w:r>
        <w:t>Cuts to the DOL would destroy any chance of a federal jobs guarantee---Trump’s proposals prove---turns case.</w:t>
      </w:r>
    </w:p>
    <w:p w14:paraId="296135E9" w14:textId="77777777" w:rsidR="009D19AC" w:rsidRPr="00204E48" w:rsidRDefault="009D19AC" w:rsidP="009D19AC">
      <w:pPr>
        <w:tabs>
          <w:tab w:val="left" w:pos="4187"/>
        </w:tabs>
      </w:pPr>
      <w:r>
        <w:t xml:space="preserve">Amanda </w:t>
      </w:r>
      <w:r w:rsidRPr="00F45243">
        <w:rPr>
          <w:rStyle w:val="Style13ptBold"/>
        </w:rPr>
        <w:t>Eisenberg 17</w:t>
      </w:r>
      <w:r>
        <w:t xml:space="preserve">, 3/30/2017, a former associate editor of </w:t>
      </w:r>
      <w:r w:rsidRPr="00F45243">
        <w:rPr>
          <w:i/>
          <w:iCs/>
        </w:rPr>
        <w:t xml:space="preserve">Employee Benefit </w:t>
      </w:r>
      <w:r w:rsidRPr="00F45243">
        <w:t>News</w:t>
      </w:r>
      <w:r>
        <w:t xml:space="preserve">, </w:t>
      </w:r>
      <w:r w:rsidRPr="00F45243">
        <w:t>What</w:t>
      </w:r>
      <w:r>
        <w:t xml:space="preserve"> do the DOL proposed budget cuts mean for employers?, https://www.benefitnews.com/news/what-do-the-dol-budget-cuts-mean-for-employers, </w:t>
      </w:r>
      <w:proofErr w:type="spellStart"/>
      <w:r>
        <w:t>HKeef</w:t>
      </w:r>
      <w:proofErr w:type="spellEnd"/>
    </w:p>
    <w:p w14:paraId="115DEBB6" w14:textId="77777777" w:rsidR="009D19AC" w:rsidRPr="00204E48" w:rsidRDefault="009D19AC" w:rsidP="009D19AC">
      <w:pPr>
        <w:rPr>
          <w:rStyle w:val="StyleUnderline"/>
        </w:rPr>
      </w:pPr>
      <w:r w:rsidRPr="00204E48">
        <w:rPr>
          <w:rStyle w:val="StyleUnderline"/>
        </w:rPr>
        <w:t xml:space="preserve">The proposed $2.6 billion </w:t>
      </w:r>
      <w:r w:rsidRPr="00204E48">
        <w:rPr>
          <w:rStyle w:val="StyleUnderline"/>
          <w:highlight w:val="cyan"/>
        </w:rPr>
        <w:t>reduction to the</w:t>
      </w:r>
      <w:r w:rsidRPr="00204E48">
        <w:rPr>
          <w:rStyle w:val="StyleUnderline"/>
        </w:rPr>
        <w:t xml:space="preserve"> </w:t>
      </w:r>
      <w:r w:rsidRPr="00204E48">
        <w:rPr>
          <w:rStyle w:val="StyleUnderline"/>
          <w:highlight w:val="cyan"/>
        </w:rPr>
        <w:t>D</w:t>
      </w:r>
      <w:r w:rsidRPr="00204E48">
        <w:rPr>
          <w:rStyle w:val="StyleUnderline"/>
        </w:rPr>
        <w:t xml:space="preserve">epartment </w:t>
      </w:r>
      <w:r w:rsidRPr="00204E48">
        <w:rPr>
          <w:rStyle w:val="StyleUnderline"/>
          <w:highlight w:val="cyan"/>
        </w:rPr>
        <w:t>o</w:t>
      </w:r>
      <w:r w:rsidRPr="00204E48">
        <w:rPr>
          <w:rStyle w:val="StyleUnderline"/>
        </w:rPr>
        <w:t xml:space="preserve">f </w:t>
      </w:r>
      <w:r w:rsidRPr="00204E48">
        <w:rPr>
          <w:rStyle w:val="StyleUnderline"/>
          <w:highlight w:val="cyan"/>
        </w:rPr>
        <w:t>L</w:t>
      </w:r>
      <w:r w:rsidRPr="00204E48">
        <w:rPr>
          <w:rStyle w:val="StyleUnderline"/>
        </w:rPr>
        <w:t>abor’s 2018 budget</w:t>
      </w:r>
      <w:r w:rsidRPr="00F45243">
        <w:rPr>
          <w:rStyle w:val="StyleUnderline"/>
          <w:sz w:val="14"/>
        </w:rPr>
        <w:t>, as outlined earlier this month in President Donald Trump’s “America First” spending blueprint</w:t>
      </w:r>
      <w:r w:rsidRPr="00204E48">
        <w:rPr>
          <w:rStyle w:val="StyleUnderline"/>
        </w:rPr>
        <w:t xml:space="preserve">, </w:t>
      </w:r>
      <w:r w:rsidRPr="00204E48">
        <w:rPr>
          <w:rStyle w:val="StyleUnderline"/>
          <w:highlight w:val="cyan"/>
        </w:rPr>
        <w:t xml:space="preserve">could hinder the agency’s ability to </w:t>
      </w:r>
      <w:r w:rsidRPr="00F45243">
        <w:rPr>
          <w:rStyle w:val="Emphasis"/>
          <w:highlight w:val="cyan"/>
        </w:rPr>
        <w:t>regulate and assist employers</w:t>
      </w:r>
      <w:r w:rsidRPr="00F45243">
        <w:rPr>
          <w:sz w:val="14"/>
        </w:rPr>
        <w:t>, experts say.</w:t>
      </w:r>
    </w:p>
    <w:p w14:paraId="5B286435" w14:textId="77777777" w:rsidR="009D19AC" w:rsidRPr="00F45243" w:rsidRDefault="009D19AC" w:rsidP="009D19AC">
      <w:pPr>
        <w:rPr>
          <w:rStyle w:val="StyleUnderline"/>
          <w:sz w:val="14"/>
        </w:rPr>
      </w:pPr>
      <w:r w:rsidRPr="00F45243">
        <w:rPr>
          <w:rStyle w:val="StyleUnderline"/>
          <w:sz w:val="14"/>
        </w:rPr>
        <w:t>Under the president’s plan, the Labor Department would see a 21% drop in funding from $12.2 billion to $9.6 billion — one of the largest agency cuts, behind only the Environmental Protection Agency (31%) and the State Department (29%), and tied with the Agriculture Department (21%).</w:t>
      </w:r>
    </w:p>
    <w:p w14:paraId="37991CD9" w14:textId="77777777" w:rsidR="009D19AC" w:rsidRPr="00F45243" w:rsidRDefault="009D19AC" w:rsidP="009D19AC">
      <w:pPr>
        <w:rPr>
          <w:rStyle w:val="StyleUnderline"/>
          <w:sz w:val="14"/>
        </w:rPr>
      </w:pPr>
      <w:r w:rsidRPr="00F45243">
        <w:rPr>
          <w:rStyle w:val="StyleUnderline"/>
          <w:sz w:val="14"/>
        </w:rPr>
        <w:t xml:space="preserve">Specifics were not released. However, </w:t>
      </w:r>
      <w:r w:rsidRPr="00204E48">
        <w:rPr>
          <w:rStyle w:val="StyleUnderline"/>
        </w:rPr>
        <w:t xml:space="preserve">budget observers say </w:t>
      </w:r>
      <w:r w:rsidRPr="00204E48">
        <w:rPr>
          <w:rStyle w:val="StyleUnderline"/>
          <w:highlight w:val="cyan"/>
        </w:rPr>
        <w:t>substantial budget cuts would</w:t>
      </w:r>
      <w:r w:rsidRPr="00204E48">
        <w:rPr>
          <w:rStyle w:val="StyleUnderline"/>
        </w:rPr>
        <w:t xml:space="preserve"> affect the operations of the Labor Department’s Employee Benefits Security Administration (</w:t>
      </w:r>
      <w:r w:rsidRPr="00F45243">
        <w:rPr>
          <w:rStyle w:val="Emphasis"/>
          <w:highlight w:val="cyan"/>
        </w:rPr>
        <w:t>EBSA</w:t>
      </w:r>
      <w:r w:rsidRPr="00204E48">
        <w:rPr>
          <w:rStyle w:val="StyleUnderline"/>
        </w:rPr>
        <w:t>), Mine Safety and Health Administration (</w:t>
      </w:r>
      <w:r w:rsidRPr="00F45243">
        <w:rPr>
          <w:rStyle w:val="Emphasis"/>
          <w:highlight w:val="cyan"/>
        </w:rPr>
        <w:t>MSHA</w:t>
      </w:r>
      <w:r w:rsidRPr="00204E48">
        <w:rPr>
          <w:rStyle w:val="StyleUnderline"/>
        </w:rPr>
        <w:t>), Occupational Safety and Health Administration (</w:t>
      </w:r>
      <w:r w:rsidRPr="00F45243">
        <w:rPr>
          <w:rStyle w:val="Emphasis"/>
          <w:highlight w:val="cyan"/>
        </w:rPr>
        <w:t>OSHA</w:t>
      </w:r>
      <w:r w:rsidRPr="00204E48">
        <w:rPr>
          <w:rStyle w:val="StyleUnderline"/>
        </w:rPr>
        <w:t>) and other units.</w:t>
      </w:r>
    </w:p>
    <w:p w14:paraId="07F47146" w14:textId="77777777" w:rsidR="009D19AC" w:rsidRPr="00F45243" w:rsidRDefault="009D19AC" w:rsidP="009D19AC">
      <w:pPr>
        <w:rPr>
          <w:rStyle w:val="StyleUnderline"/>
          <w:sz w:val="14"/>
        </w:rPr>
      </w:pPr>
      <w:r w:rsidRPr="00F45243">
        <w:rPr>
          <w:rStyle w:val="StyleUnderline"/>
          <w:sz w:val="14"/>
        </w:rPr>
        <w:t>The Department of Labor wouldn’t comment on Trump’s budget plan.</w:t>
      </w:r>
    </w:p>
    <w:p w14:paraId="47AA45FF" w14:textId="77777777" w:rsidR="009D19AC" w:rsidRPr="00F45243" w:rsidRDefault="009D19AC" w:rsidP="009D19AC">
      <w:pPr>
        <w:rPr>
          <w:rStyle w:val="StyleUnderline"/>
          <w:sz w:val="14"/>
        </w:rPr>
      </w:pPr>
      <w:r w:rsidRPr="00F45243">
        <w:rPr>
          <w:rStyle w:val="StyleUnderline"/>
          <w:sz w:val="14"/>
        </w:rPr>
        <w:t>Lawrence Lorber, a member of law firm Seyfarth Shaw LLP’s labor and employment department, doesn’t see how $2.6 billion could be slashed from the DOL without reducing staffing and, therefore, enforcement.</w:t>
      </w:r>
    </w:p>
    <w:p w14:paraId="6A4C30FC" w14:textId="77777777" w:rsidR="009D19AC" w:rsidRPr="00F45243" w:rsidRDefault="009D19AC" w:rsidP="009D19AC">
      <w:pPr>
        <w:rPr>
          <w:rStyle w:val="StyleUnderline"/>
          <w:sz w:val="14"/>
        </w:rPr>
      </w:pPr>
      <w:r w:rsidRPr="00F45243">
        <w:rPr>
          <w:rStyle w:val="StyleUnderline"/>
          <w:sz w:val="14"/>
        </w:rPr>
        <w:t>“If there is a substantial budget cut, one of the results might be expected to be a reduction of enforcement actions or enforcement staff,” he says. “If you cut enforcement personnel, if you cut travel, it’s obvious by its very nature going to lessen government enforcement.”</w:t>
      </w:r>
    </w:p>
    <w:p w14:paraId="08001C3A" w14:textId="77777777" w:rsidR="009D19AC" w:rsidRPr="00F45243" w:rsidRDefault="009D19AC" w:rsidP="009D19AC">
      <w:pPr>
        <w:rPr>
          <w:rStyle w:val="StyleUnderline"/>
          <w:sz w:val="14"/>
        </w:rPr>
      </w:pPr>
      <w:r w:rsidRPr="00F45243">
        <w:rPr>
          <w:rStyle w:val="StyleUnderline"/>
          <w:sz w:val="14"/>
        </w:rPr>
        <w:t xml:space="preserve">And that, says Joe </w:t>
      </w:r>
      <w:proofErr w:type="spellStart"/>
      <w:r w:rsidRPr="00F45243">
        <w:rPr>
          <w:rStyle w:val="StyleUnderline"/>
          <w:sz w:val="14"/>
        </w:rPr>
        <w:t>Minarik</w:t>
      </w:r>
      <w:proofErr w:type="spellEnd"/>
      <w:r w:rsidRPr="00F45243">
        <w:rPr>
          <w:rStyle w:val="StyleUnderline"/>
          <w:sz w:val="14"/>
        </w:rPr>
        <w:t>, former chief economist of the Office of Management and Budget under the Clinton administration, would align with the administration’s mission to cut business rules.</w:t>
      </w:r>
    </w:p>
    <w:p w14:paraId="07478709" w14:textId="77777777" w:rsidR="009D19AC" w:rsidRPr="00F45243" w:rsidRDefault="009D19AC" w:rsidP="009D19AC">
      <w:pPr>
        <w:rPr>
          <w:rStyle w:val="StyleUnderline"/>
          <w:sz w:val="14"/>
        </w:rPr>
      </w:pPr>
      <w:r w:rsidRPr="00F45243">
        <w:rPr>
          <w:rStyle w:val="StyleUnderline"/>
          <w:sz w:val="14"/>
        </w:rPr>
        <w:t xml:space="preserve">“One way you can reduce regulation in the Department of Labor is to cut back on inspections and surprise visits and inquiries you made of employers to find if they are complying with regulations,” says </w:t>
      </w:r>
      <w:proofErr w:type="spellStart"/>
      <w:r w:rsidRPr="00F45243">
        <w:rPr>
          <w:rStyle w:val="StyleUnderline"/>
          <w:sz w:val="14"/>
        </w:rPr>
        <w:t>Minarik</w:t>
      </w:r>
      <w:proofErr w:type="spellEnd"/>
      <w:r w:rsidRPr="00F45243">
        <w:rPr>
          <w:rStyle w:val="StyleUnderline"/>
          <w:sz w:val="14"/>
        </w:rPr>
        <w:t>, who is also the senior vice president and director of research at the Committee for Economic Development of the Conference Board. “One of the themes of this budget is to cut back on the operating tempo in the regulatory part of the budget. I don’t know that for sure, but that’s where the rhetoric would tend to lead to.”</w:t>
      </w:r>
    </w:p>
    <w:p w14:paraId="5E140CF4" w14:textId="77777777" w:rsidR="009D19AC" w:rsidRPr="00F45243" w:rsidRDefault="009D19AC" w:rsidP="009D19AC">
      <w:pPr>
        <w:rPr>
          <w:rStyle w:val="StyleUnderline"/>
          <w:sz w:val="14"/>
        </w:rPr>
      </w:pPr>
      <w:r w:rsidRPr="00204E48">
        <w:rPr>
          <w:rStyle w:val="StyleUnderline"/>
        </w:rPr>
        <w:t xml:space="preserve">One expert says </w:t>
      </w:r>
      <w:r w:rsidRPr="00204E48">
        <w:rPr>
          <w:rStyle w:val="StyleUnderline"/>
          <w:highlight w:val="cyan"/>
        </w:rPr>
        <w:t>OSHA</w:t>
      </w:r>
      <w:r w:rsidRPr="00204E48">
        <w:rPr>
          <w:rStyle w:val="StyleUnderline"/>
        </w:rPr>
        <w:t xml:space="preserve">, which </w:t>
      </w:r>
      <w:r w:rsidRPr="00204E48">
        <w:rPr>
          <w:rStyle w:val="StyleUnderline"/>
          <w:highlight w:val="cyan"/>
        </w:rPr>
        <w:t xml:space="preserve">oversees work sites and </w:t>
      </w:r>
      <w:r w:rsidRPr="00F45243">
        <w:rPr>
          <w:rStyle w:val="Emphasis"/>
          <w:highlight w:val="cyan"/>
        </w:rPr>
        <w:t>worker health</w:t>
      </w:r>
      <w:r w:rsidRPr="00204E48">
        <w:rPr>
          <w:rStyle w:val="StyleUnderline"/>
        </w:rPr>
        <w:t xml:space="preserve">, and </w:t>
      </w:r>
      <w:r w:rsidRPr="00204E48">
        <w:rPr>
          <w:rStyle w:val="StyleUnderline"/>
          <w:highlight w:val="cyan"/>
        </w:rPr>
        <w:t>MSHA</w:t>
      </w:r>
      <w:r w:rsidRPr="00204E48">
        <w:rPr>
          <w:rStyle w:val="StyleUnderline"/>
        </w:rPr>
        <w:t xml:space="preserve">, which </w:t>
      </w:r>
      <w:r w:rsidRPr="00204E48">
        <w:rPr>
          <w:rStyle w:val="StyleUnderline"/>
          <w:highlight w:val="cyan"/>
        </w:rPr>
        <w:t xml:space="preserve">is in charge of </w:t>
      </w:r>
      <w:r w:rsidRPr="00F45243">
        <w:rPr>
          <w:rStyle w:val="Emphasis"/>
          <w:highlight w:val="cyan"/>
        </w:rPr>
        <w:t>mine safety</w:t>
      </w:r>
      <w:r w:rsidRPr="00F45243">
        <w:rPr>
          <w:rStyle w:val="StyleUnderline"/>
          <w:sz w:val="14"/>
        </w:rPr>
        <w:t>, are particularly susceptible to budget cuts. OSHA had a $595 million budget in FY 2017; MSHA had $397 million.</w:t>
      </w:r>
    </w:p>
    <w:p w14:paraId="4241DEAF" w14:textId="77777777" w:rsidR="009D19AC" w:rsidRPr="00F45243" w:rsidRDefault="009D19AC" w:rsidP="009D19AC">
      <w:pPr>
        <w:rPr>
          <w:rStyle w:val="StyleUnderline"/>
          <w:sz w:val="14"/>
        </w:rPr>
      </w:pPr>
      <w:r w:rsidRPr="00F45243">
        <w:rPr>
          <w:rStyle w:val="StyleUnderline"/>
          <w:sz w:val="14"/>
        </w:rPr>
        <w:t>“Anything OSHA or MSHA related is another one of those red-meat, political departments,” says Will Hansen, senior vice president of retirement policy at the ERISA Industry Committee. “[They’re] always going to be on the radar for cuts.” Hansen adds that “the unique routines and procedures in place at those facilities that are subject to OSHA and MSHA regulations [require] more hands-on than auditing a retirement plan document.”</w:t>
      </w:r>
    </w:p>
    <w:p w14:paraId="7408A495" w14:textId="77777777" w:rsidR="009D19AC" w:rsidRPr="00F45243" w:rsidRDefault="009D19AC" w:rsidP="009D19AC">
      <w:pPr>
        <w:rPr>
          <w:rStyle w:val="StyleUnderline"/>
          <w:sz w:val="14"/>
        </w:rPr>
      </w:pPr>
      <w:r w:rsidRPr="00F45243">
        <w:rPr>
          <w:rStyle w:val="StyleUnderline"/>
          <w:sz w:val="14"/>
        </w:rPr>
        <w:t xml:space="preserve">The Conference Board’s </w:t>
      </w:r>
      <w:proofErr w:type="spellStart"/>
      <w:r w:rsidRPr="00F45243">
        <w:rPr>
          <w:rStyle w:val="StyleUnderline"/>
          <w:sz w:val="14"/>
        </w:rPr>
        <w:t>Minarik</w:t>
      </w:r>
      <w:proofErr w:type="spellEnd"/>
      <w:r w:rsidRPr="00F45243">
        <w:rPr>
          <w:rStyle w:val="StyleUnderline"/>
          <w:sz w:val="14"/>
        </w:rPr>
        <w:t xml:space="preserve"> agrees that OSHA audits might not be conducted as frequently if there are staff cutbacks.</w:t>
      </w:r>
    </w:p>
    <w:p w14:paraId="0A9ECD23" w14:textId="77777777" w:rsidR="009D19AC" w:rsidRPr="00F45243" w:rsidRDefault="009D19AC" w:rsidP="009D19AC">
      <w:pPr>
        <w:rPr>
          <w:rStyle w:val="StyleUnderline"/>
          <w:sz w:val="14"/>
        </w:rPr>
      </w:pPr>
      <w:r w:rsidRPr="00F45243">
        <w:rPr>
          <w:rStyle w:val="StyleUnderline"/>
          <w:sz w:val="14"/>
        </w:rPr>
        <w:t>The only proposed OSHA cut listed in the budget outline is an $11 million elimination of the agency’s “unproven training grants.” There’s no mention of MSHA.</w:t>
      </w:r>
    </w:p>
    <w:p w14:paraId="09306580" w14:textId="77777777" w:rsidR="009D19AC" w:rsidRPr="00F45243" w:rsidRDefault="009D19AC" w:rsidP="009D19AC">
      <w:pPr>
        <w:rPr>
          <w:rStyle w:val="StyleUnderline"/>
          <w:sz w:val="14"/>
        </w:rPr>
      </w:pPr>
      <w:r w:rsidRPr="00F45243">
        <w:rPr>
          <w:rStyle w:val="StyleUnderline"/>
          <w:sz w:val="14"/>
        </w:rPr>
        <w:t>EBSA and ERISA</w:t>
      </w:r>
    </w:p>
    <w:p w14:paraId="20B2924E" w14:textId="77777777" w:rsidR="009D19AC" w:rsidRPr="00F45243" w:rsidRDefault="009D19AC" w:rsidP="009D19AC">
      <w:pPr>
        <w:rPr>
          <w:rStyle w:val="StyleUnderline"/>
          <w:sz w:val="14"/>
        </w:rPr>
      </w:pPr>
      <w:r w:rsidRPr="00204E48">
        <w:rPr>
          <w:rStyle w:val="StyleUnderline"/>
        </w:rPr>
        <w:t xml:space="preserve">Another agency that requires substantial resources is </w:t>
      </w:r>
      <w:r w:rsidRPr="00204E48">
        <w:rPr>
          <w:rStyle w:val="StyleUnderline"/>
          <w:highlight w:val="cyan"/>
        </w:rPr>
        <w:t>EBSA</w:t>
      </w:r>
      <w:r w:rsidRPr="00204E48">
        <w:rPr>
          <w:rStyle w:val="StyleUnderline"/>
        </w:rPr>
        <w:t xml:space="preserve">, which </w:t>
      </w:r>
      <w:r w:rsidRPr="00204E48">
        <w:rPr>
          <w:rStyle w:val="StyleUnderline"/>
          <w:highlight w:val="cyan"/>
        </w:rPr>
        <w:t>regulates</w:t>
      </w:r>
      <w:r w:rsidRPr="00204E48">
        <w:rPr>
          <w:rStyle w:val="StyleUnderline"/>
        </w:rPr>
        <w:t xml:space="preserve"> activities that fall under the Employee Retirement Income Security Act (</w:t>
      </w:r>
      <w:r w:rsidRPr="00204E48">
        <w:rPr>
          <w:rStyle w:val="StyleUnderline"/>
          <w:highlight w:val="cyan"/>
        </w:rPr>
        <w:t>ERISA</w:t>
      </w:r>
      <w:r w:rsidRPr="00204E48">
        <w:rPr>
          <w:rStyle w:val="StyleUnderline"/>
        </w:rPr>
        <w:t>)</w:t>
      </w:r>
      <w:r>
        <w:rPr>
          <w:rStyle w:val="StyleUnderline"/>
        </w:rPr>
        <w:t xml:space="preserve"> </w:t>
      </w:r>
      <w:r w:rsidRPr="00204E48">
        <w:rPr>
          <w:rStyle w:val="StyleUnderline"/>
          <w:highlight w:val="cyan"/>
        </w:rPr>
        <w:t xml:space="preserve">[activities] such as </w:t>
      </w:r>
      <w:r w:rsidRPr="00F45243">
        <w:rPr>
          <w:rStyle w:val="Emphasis"/>
          <w:highlight w:val="cyan"/>
        </w:rPr>
        <w:t>retirement plan audits</w:t>
      </w:r>
      <w:r w:rsidRPr="00F45243">
        <w:rPr>
          <w:rStyle w:val="StyleUnderline"/>
          <w:sz w:val="14"/>
        </w:rPr>
        <w:t>. EBSA had a $205.7 million budget in FY 2017.</w:t>
      </w:r>
    </w:p>
    <w:p w14:paraId="7DA373A7" w14:textId="77777777" w:rsidR="009D19AC" w:rsidRPr="00F45243" w:rsidRDefault="009D19AC" w:rsidP="009D19AC">
      <w:pPr>
        <w:rPr>
          <w:rStyle w:val="StyleUnderline"/>
          <w:sz w:val="14"/>
        </w:rPr>
      </w:pPr>
      <w:r w:rsidRPr="00F45243">
        <w:rPr>
          <w:rStyle w:val="StyleUnderline"/>
          <w:sz w:val="14"/>
        </w:rPr>
        <w:t>There’s no mention of EBSA in the budget, but any cuts to the unit are likely to affect salaries or the number of full-time positions at the agency, says Hansen.</w:t>
      </w:r>
    </w:p>
    <w:p w14:paraId="0298CC27" w14:textId="77777777" w:rsidR="009D19AC" w:rsidRPr="00F45243" w:rsidRDefault="009D19AC" w:rsidP="009D19AC">
      <w:pPr>
        <w:rPr>
          <w:rStyle w:val="StyleUnderline"/>
          <w:sz w:val="14"/>
        </w:rPr>
      </w:pPr>
      <w:r w:rsidRPr="00F45243">
        <w:rPr>
          <w:rStyle w:val="StyleUnderline"/>
          <w:sz w:val="14"/>
        </w:rPr>
        <w:t>“It’s possible that with such an extreme cut, 21%, that while certain departments are highlighted in his proposal, all departments might have to put forth reductions in basic activities, which plan sponsors do rely on for certain guidance and assistance,” he says.</w:t>
      </w:r>
    </w:p>
    <w:p w14:paraId="3ADC98A9" w14:textId="77777777" w:rsidR="009D19AC" w:rsidRPr="00F45243" w:rsidRDefault="009D19AC" w:rsidP="009D19AC">
      <w:pPr>
        <w:rPr>
          <w:rStyle w:val="StyleUnderline"/>
          <w:sz w:val="14"/>
        </w:rPr>
      </w:pPr>
      <w:r w:rsidRPr="00F45243">
        <w:rPr>
          <w:rStyle w:val="StyleUnderline"/>
          <w:sz w:val="14"/>
        </w:rPr>
        <w:t>On the other hand, many employers are looking forward to a regulatory rollback.</w:t>
      </w:r>
    </w:p>
    <w:p w14:paraId="3BD9507B" w14:textId="77777777" w:rsidR="009D19AC" w:rsidRPr="00F45243" w:rsidRDefault="009D19AC" w:rsidP="009D19AC">
      <w:pPr>
        <w:rPr>
          <w:rStyle w:val="StyleUnderline"/>
          <w:sz w:val="14"/>
        </w:rPr>
      </w:pPr>
      <w:r w:rsidRPr="00F45243">
        <w:rPr>
          <w:rStyle w:val="StyleUnderline"/>
          <w:sz w:val="14"/>
        </w:rPr>
        <w:t>For example, fiduciaries are required to find participants of terminated defined contribution plans, known as missing participants, and report them to the IRS, as per Labor Department guidelines.</w:t>
      </w:r>
    </w:p>
    <w:p w14:paraId="1AF15B4C" w14:textId="77777777" w:rsidR="009D19AC" w:rsidRPr="00F45243" w:rsidRDefault="009D19AC" w:rsidP="009D19AC">
      <w:pPr>
        <w:rPr>
          <w:rStyle w:val="StyleUnderline"/>
          <w:sz w:val="14"/>
        </w:rPr>
      </w:pPr>
      <w:r w:rsidRPr="00F45243">
        <w:rPr>
          <w:rStyle w:val="StyleUnderline"/>
          <w:sz w:val="14"/>
        </w:rPr>
        <w:t>“If there is some relief in enforcement of missing participants, planned sponsors would be in favor of that,” he says. “I think we’re getting clear signals that there's going to be an attempt to drastically decrease the number of regulations of companies in America.”</w:t>
      </w:r>
    </w:p>
    <w:p w14:paraId="38483991" w14:textId="77777777" w:rsidR="009D19AC" w:rsidRPr="00F45243" w:rsidRDefault="009D19AC" w:rsidP="009D19AC">
      <w:pPr>
        <w:rPr>
          <w:rStyle w:val="StyleUnderline"/>
          <w:sz w:val="14"/>
        </w:rPr>
      </w:pPr>
      <w:r w:rsidRPr="00F45243">
        <w:rPr>
          <w:rStyle w:val="StyleUnderline"/>
          <w:highlight w:val="cyan"/>
        </w:rPr>
        <w:t>The</w:t>
      </w:r>
      <w:r w:rsidRPr="00204E48">
        <w:rPr>
          <w:rStyle w:val="StyleUnderline"/>
        </w:rPr>
        <w:t xml:space="preserve"> “America First” </w:t>
      </w:r>
      <w:r w:rsidRPr="00F45243">
        <w:rPr>
          <w:rStyle w:val="StyleUnderline"/>
          <w:highlight w:val="cyan"/>
        </w:rPr>
        <w:t>blueprint</w:t>
      </w:r>
      <w:r w:rsidRPr="00204E48">
        <w:rPr>
          <w:rStyle w:val="StyleUnderline"/>
        </w:rPr>
        <w:t xml:space="preserve"> eyes </w:t>
      </w:r>
      <w:r w:rsidRPr="00F45243">
        <w:rPr>
          <w:rStyle w:val="StyleUnderline"/>
          <w:highlight w:val="cyan"/>
        </w:rPr>
        <w:t>cuts</w:t>
      </w:r>
      <w:r w:rsidRPr="00204E48">
        <w:rPr>
          <w:rStyle w:val="StyleUnderline"/>
        </w:rPr>
        <w:t xml:space="preserve"> to the </w:t>
      </w:r>
      <w:r w:rsidRPr="00F45243">
        <w:rPr>
          <w:rStyle w:val="Emphasis"/>
          <w:highlight w:val="cyan"/>
        </w:rPr>
        <w:t>DOL’s Job Corps</w:t>
      </w:r>
      <w:r w:rsidRPr="00F45243">
        <w:rPr>
          <w:rStyle w:val="StyleUnderline"/>
          <w:sz w:val="14"/>
        </w:rPr>
        <w:t>, a $156 million vocational effort, and elimination of the Senior Community Service Employment Program job training service for older Americans. Trump’s budget proposal described the $434 million SCSEP program as “ineffective in meeting its purpose of transitioning low-income unemployed seniors into unsubsidized jobs.”</w:t>
      </w:r>
    </w:p>
    <w:p w14:paraId="45D54A0A" w14:textId="77777777" w:rsidR="009D19AC" w:rsidRPr="00F45243" w:rsidRDefault="009D19AC" w:rsidP="009D19AC">
      <w:pPr>
        <w:rPr>
          <w:rStyle w:val="StyleUnderline"/>
          <w:sz w:val="14"/>
        </w:rPr>
      </w:pPr>
      <w:r w:rsidRPr="00F45243">
        <w:rPr>
          <w:rStyle w:val="StyleUnderline"/>
          <w:sz w:val="14"/>
          <w:highlight w:val="cyan"/>
        </w:rPr>
        <w:t>T</w:t>
      </w:r>
      <w:r w:rsidRPr="00F45243">
        <w:rPr>
          <w:rStyle w:val="StyleUnderline"/>
          <w:highlight w:val="cyan"/>
        </w:rPr>
        <w:t>he Employment and Training Administration</w:t>
      </w:r>
      <w:r w:rsidRPr="00204E48">
        <w:rPr>
          <w:rStyle w:val="StyleUnderline"/>
        </w:rPr>
        <w:t xml:space="preserve">, </w:t>
      </w:r>
      <w:r w:rsidRPr="00F45243">
        <w:rPr>
          <w:rStyle w:val="StyleUnderline"/>
          <w:sz w:val="14"/>
        </w:rPr>
        <w:t xml:space="preserve">which provides employee education and development, and had a $3.5 million budget in FY 2017, </w:t>
      </w:r>
      <w:r w:rsidRPr="00F45243">
        <w:rPr>
          <w:rStyle w:val="StyleUnderline"/>
          <w:highlight w:val="cyan"/>
        </w:rPr>
        <w:t xml:space="preserve">stands to </w:t>
      </w:r>
      <w:r w:rsidRPr="00F45243">
        <w:rPr>
          <w:rStyle w:val="Emphasis"/>
          <w:highlight w:val="cyan"/>
        </w:rPr>
        <w:t>lose</w:t>
      </w:r>
      <w:r w:rsidRPr="00F45243">
        <w:rPr>
          <w:rStyle w:val="StyleUnderline"/>
          <w:highlight w:val="cyan"/>
        </w:rPr>
        <w:t xml:space="preserve"> </w:t>
      </w:r>
      <w:r w:rsidRPr="00F45243">
        <w:rPr>
          <w:rStyle w:val="Emphasis"/>
          <w:highlight w:val="cyan"/>
        </w:rPr>
        <w:t>substantial funding</w:t>
      </w:r>
      <w:r w:rsidRPr="00204E48">
        <w:rPr>
          <w:rStyle w:val="StyleUnderline"/>
        </w:rPr>
        <w:t xml:space="preserve"> under the Trump plan</w:t>
      </w:r>
      <w:r w:rsidRPr="00F45243">
        <w:rPr>
          <w:rStyle w:val="StyleUnderline"/>
          <w:sz w:val="14"/>
        </w:rPr>
        <w:t>, as the administration aims to shift many of its activities to the states.</w:t>
      </w:r>
    </w:p>
    <w:p w14:paraId="22863DB9" w14:textId="77777777" w:rsidR="009D19AC" w:rsidRPr="00F45243" w:rsidRDefault="009D19AC" w:rsidP="009D19AC">
      <w:pPr>
        <w:rPr>
          <w:rStyle w:val="StyleUnderline"/>
          <w:sz w:val="14"/>
        </w:rPr>
      </w:pPr>
      <w:r w:rsidRPr="00F45243">
        <w:rPr>
          <w:rStyle w:val="StyleUnderline"/>
          <w:sz w:val="14"/>
        </w:rPr>
        <w:t>Not all Labor Department agencies are threatened by the ax. Trump’s budget proposal would expand the Reemployment and Eligibility Assessments, a service that assesses Americans unemployment insurance eligibility and provides them with a reemployment plan labor market information, and referrals to reemployment services and training. The assessments program had a budget of $185 million in FY 2017.</w:t>
      </w:r>
    </w:p>
    <w:p w14:paraId="12FA9EC1" w14:textId="77777777" w:rsidR="009D19AC" w:rsidRDefault="009D19AC" w:rsidP="009D19AC">
      <w:pPr>
        <w:rPr>
          <w:rStyle w:val="StyleUnderline"/>
          <w:sz w:val="14"/>
        </w:rPr>
      </w:pPr>
      <w:r w:rsidRPr="00F45243">
        <w:rPr>
          <w:rStyle w:val="StyleUnderline"/>
          <w:sz w:val="14"/>
        </w:rPr>
        <w:t xml:space="preserve">“They are relatively enthusiastic about some programs that deal with cutting back on delivery of benefits,” says the Conference Board’s </w:t>
      </w:r>
      <w:proofErr w:type="spellStart"/>
      <w:r w:rsidRPr="00F45243">
        <w:rPr>
          <w:rStyle w:val="StyleUnderline"/>
          <w:sz w:val="14"/>
        </w:rPr>
        <w:t>Minarik</w:t>
      </w:r>
      <w:proofErr w:type="spellEnd"/>
      <w:r w:rsidRPr="00F45243">
        <w:rPr>
          <w:rStyle w:val="StyleUnderline"/>
          <w:sz w:val="14"/>
        </w:rPr>
        <w:t>.</w:t>
      </w:r>
    </w:p>
    <w:p w14:paraId="2A25DA07" w14:textId="77777777" w:rsidR="002F1079" w:rsidRPr="00F45243" w:rsidRDefault="002F1079" w:rsidP="002F1079"/>
    <w:p w14:paraId="33A8FC99" w14:textId="77777777" w:rsidR="009D19AC" w:rsidRDefault="009D19AC" w:rsidP="009D19AC">
      <w:pPr>
        <w:pStyle w:val="Heading4"/>
      </w:pPr>
      <w:r>
        <w:t>Biden’s DOL budget needs all the money it can get.</w:t>
      </w:r>
    </w:p>
    <w:p w14:paraId="74EF530B" w14:textId="77777777" w:rsidR="009D19AC" w:rsidRPr="00547AA3" w:rsidRDefault="009D19AC" w:rsidP="009D19AC">
      <w:r w:rsidRPr="00204E48">
        <w:rPr>
          <w:rStyle w:val="Style13ptBold"/>
        </w:rPr>
        <w:t>DOL 23</w:t>
      </w:r>
      <w:r>
        <w:t xml:space="preserve">, 3/10/2023, agency tasked with administration of federal laws governing occupational safety and health, wage and hour standards, unemployment benefits, reemployment services, and occasionally, economic statistics, FY 2024 Budget, https://www.dol.gov/sites/dolgov/files/general/budget/2024/FY2024BIB.pdf, </w:t>
      </w:r>
      <w:proofErr w:type="spellStart"/>
      <w:r>
        <w:t>HKeef</w:t>
      </w:r>
      <w:proofErr w:type="spellEnd"/>
    </w:p>
    <w:p w14:paraId="1C51C88E" w14:textId="77777777" w:rsidR="009D19AC" w:rsidRPr="00547AA3" w:rsidRDefault="009D19AC" w:rsidP="009D19AC">
      <w:pPr>
        <w:rPr>
          <w:sz w:val="16"/>
        </w:rPr>
      </w:pPr>
      <w:r w:rsidRPr="00547AA3">
        <w:rPr>
          <w:sz w:val="16"/>
        </w:rPr>
        <w:t>The FY 2024 request for the Department of Labor (DOL or Department) is $15.1 billion in discretionary budget authority and 17,778 full-time equivalent employees (FTE), with additional mandatory funding and FTE.</w:t>
      </w:r>
    </w:p>
    <w:p w14:paraId="0887B74C" w14:textId="77777777" w:rsidR="009D19AC" w:rsidRPr="00547AA3" w:rsidRDefault="009D19AC" w:rsidP="009D19AC">
      <w:pPr>
        <w:rPr>
          <w:sz w:val="16"/>
        </w:rPr>
      </w:pPr>
      <w:r w:rsidRPr="00547AA3">
        <w:rPr>
          <w:rStyle w:val="StyleUnderline"/>
        </w:rPr>
        <w:t xml:space="preserve">DOL promotes the </w:t>
      </w:r>
      <w:r w:rsidRPr="00547AA3">
        <w:rPr>
          <w:rStyle w:val="Emphasis"/>
        </w:rPr>
        <w:t>welfare of workers</w:t>
      </w:r>
      <w:r w:rsidRPr="00547AA3">
        <w:rPr>
          <w:rStyle w:val="StyleUnderline"/>
        </w:rPr>
        <w:t xml:space="preserve">, </w:t>
      </w:r>
      <w:r w:rsidRPr="00547AA3">
        <w:rPr>
          <w:rStyle w:val="Emphasis"/>
        </w:rPr>
        <w:t>job seekers</w:t>
      </w:r>
      <w:r w:rsidRPr="00547AA3">
        <w:rPr>
          <w:rStyle w:val="StyleUnderline"/>
        </w:rPr>
        <w:t xml:space="preserve">, and </w:t>
      </w:r>
      <w:r w:rsidRPr="00547AA3">
        <w:rPr>
          <w:rStyle w:val="Emphasis"/>
        </w:rPr>
        <w:t>retirees</w:t>
      </w:r>
      <w:r w:rsidRPr="00547AA3">
        <w:rPr>
          <w:rStyle w:val="StyleUnderline"/>
        </w:rPr>
        <w:t xml:space="preserve"> by helping them improve their skills, find work, and get back on their feet after job loss, injury, or illness</w:t>
      </w:r>
      <w:r w:rsidRPr="00547AA3">
        <w:rPr>
          <w:sz w:val="16"/>
        </w:rPr>
        <w:t xml:space="preserve">; and by safeguarding their working conditions, health and retirement benefits, and pay. DOL’s goal is to empower workers morning, noon, and night. </w:t>
      </w:r>
      <w:r w:rsidRPr="00547AA3">
        <w:rPr>
          <w:rStyle w:val="StyleUnderline"/>
        </w:rPr>
        <w:t xml:space="preserve">This includes addressing the </w:t>
      </w:r>
      <w:r w:rsidRPr="00547AA3">
        <w:rPr>
          <w:rStyle w:val="Emphasis"/>
        </w:rPr>
        <w:t>care needs</w:t>
      </w:r>
      <w:r w:rsidRPr="00547AA3">
        <w:rPr>
          <w:rStyle w:val="StyleUnderline"/>
        </w:rPr>
        <w:t xml:space="preserve"> of workers and their </w:t>
      </w:r>
      <w:r w:rsidRPr="00547AA3">
        <w:rPr>
          <w:rStyle w:val="Emphasis"/>
        </w:rPr>
        <w:t>families</w:t>
      </w:r>
      <w:r w:rsidRPr="00547AA3">
        <w:rPr>
          <w:sz w:val="16"/>
        </w:rPr>
        <w:t xml:space="preserve"> – the things they need at the start of a day to thrive at work</w:t>
      </w:r>
      <w:r w:rsidRPr="00547AA3">
        <w:rPr>
          <w:rStyle w:val="StyleUnderline"/>
        </w:rPr>
        <w:t xml:space="preserve">; empowering workers during their workday with </w:t>
      </w:r>
      <w:r w:rsidRPr="00547AA3">
        <w:rPr>
          <w:rStyle w:val="Emphasis"/>
        </w:rPr>
        <w:t>fair wages</w:t>
      </w:r>
      <w:r w:rsidRPr="00547AA3">
        <w:rPr>
          <w:rStyle w:val="StyleUnderline"/>
        </w:rPr>
        <w:t xml:space="preserve">, </w:t>
      </w:r>
      <w:r w:rsidRPr="00547AA3">
        <w:rPr>
          <w:rStyle w:val="Emphasis"/>
        </w:rPr>
        <w:t>safety and equity</w:t>
      </w:r>
      <w:r w:rsidRPr="00547AA3">
        <w:rPr>
          <w:rStyle w:val="StyleUnderline"/>
        </w:rPr>
        <w:t xml:space="preserve"> in the workplace, access to job training and career advancement, and support for their </w:t>
      </w:r>
      <w:r w:rsidRPr="00547AA3">
        <w:rPr>
          <w:rStyle w:val="Emphasis"/>
        </w:rPr>
        <w:t>right to organize</w:t>
      </w:r>
      <w:r w:rsidRPr="00547AA3">
        <w:rPr>
          <w:rStyle w:val="StyleUnderline"/>
        </w:rPr>
        <w:t xml:space="preserve">; and safeguarding workers’ </w:t>
      </w:r>
      <w:r w:rsidRPr="00547AA3">
        <w:rPr>
          <w:rStyle w:val="Emphasis"/>
        </w:rPr>
        <w:t>economic security</w:t>
      </w:r>
      <w:r w:rsidRPr="00547AA3">
        <w:rPr>
          <w:rStyle w:val="StyleUnderline"/>
        </w:rPr>
        <w:t xml:space="preserve"> even when they are off the job by protecting their </w:t>
      </w:r>
      <w:r w:rsidRPr="00547AA3">
        <w:rPr>
          <w:rStyle w:val="Emphasis"/>
        </w:rPr>
        <w:t>health care coverage</w:t>
      </w:r>
      <w:r w:rsidRPr="00547AA3">
        <w:rPr>
          <w:rStyle w:val="StyleUnderline"/>
        </w:rPr>
        <w:t xml:space="preserve">, retirement security, and access to </w:t>
      </w:r>
      <w:r w:rsidRPr="00547AA3">
        <w:rPr>
          <w:rStyle w:val="Emphasis"/>
        </w:rPr>
        <w:t>unemployment insurance</w:t>
      </w:r>
      <w:r w:rsidRPr="00547AA3">
        <w:rPr>
          <w:rStyle w:val="StyleUnderline"/>
        </w:rPr>
        <w:t xml:space="preserve"> to ensure these benefits are available when needed.</w:t>
      </w:r>
      <w:r w:rsidRPr="00547AA3">
        <w:rPr>
          <w:sz w:val="16"/>
        </w:rPr>
        <w:t xml:space="preserve"> The FY 2024 Budget furthers the goals of the Biden Administration by requesting critical initiatives to: bolster the Department’s capabilities through hiring and IT modernization initiatives; </w:t>
      </w:r>
      <w:r w:rsidRPr="00547AA3">
        <w:rPr>
          <w:rStyle w:val="StyleUnderline"/>
        </w:rPr>
        <w:t xml:space="preserve">strengthen the Federal-State unemployment compensation program; protect workers’ rights, health and safety, and </w:t>
      </w:r>
      <w:r w:rsidRPr="00547AA3">
        <w:rPr>
          <w:rStyle w:val="Emphasis"/>
        </w:rPr>
        <w:t>compensation</w:t>
      </w:r>
      <w:r w:rsidRPr="00547AA3">
        <w:rPr>
          <w:rStyle w:val="StyleUnderline"/>
        </w:rPr>
        <w:t xml:space="preserve">; support evidence-based training opportunities that provide pathways to good jobs and careers; fully enforce employment </w:t>
      </w:r>
      <w:r w:rsidRPr="00547AA3">
        <w:rPr>
          <w:rStyle w:val="Emphasis"/>
        </w:rPr>
        <w:t>anti-discrimination laws</w:t>
      </w:r>
      <w:r w:rsidRPr="00547AA3">
        <w:rPr>
          <w:sz w:val="16"/>
        </w:rPr>
        <w:t>; and more.</w:t>
      </w:r>
    </w:p>
    <w:p w14:paraId="598F8B91" w14:textId="77777777" w:rsidR="009D19AC" w:rsidRPr="00547AA3" w:rsidRDefault="009D19AC" w:rsidP="009D19AC">
      <w:pPr>
        <w:rPr>
          <w:sz w:val="16"/>
        </w:rPr>
      </w:pPr>
      <w:r w:rsidRPr="00547AA3">
        <w:rPr>
          <w:sz w:val="16"/>
        </w:rPr>
        <w:t xml:space="preserve">The FY 2024 Budget continues the Administration’s commitment to rebuild DOL’s capacity and reverse years of declining staffing levels that harmed the Department’s ability to meet its mission. This Budget demonstrates the Administration’s unwavering support for workers, particularly those from disadvantaged and marginalized communities. The Department is guided in this effort by President Biden’s commitment to build an economy that equitably distributes economic opportunity and security. </w:t>
      </w:r>
    </w:p>
    <w:p w14:paraId="72EA12EA" w14:textId="77777777" w:rsidR="009D19AC" w:rsidRPr="00547AA3" w:rsidRDefault="009D19AC" w:rsidP="009D19AC">
      <w:pPr>
        <w:rPr>
          <w:sz w:val="16"/>
        </w:rPr>
      </w:pPr>
      <w:r w:rsidRPr="00547AA3">
        <w:rPr>
          <w:sz w:val="16"/>
        </w:rPr>
        <w:t>Building Equitable Pathways to Prosperity</w:t>
      </w:r>
    </w:p>
    <w:p w14:paraId="18E481AA" w14:textId="77777777" w:rsidR="009D19AC" w:rsidRPr="00547AA3" w:rsidRDefault="009D19AC" w:rsidP="009D19AC">
      <w:pPr>
        <w:rPr>
          <w:sz w:val="16"/>
        </w:rPr>
      </w:pPr>
      <w:r w:rsidRPr="00547AA3">
        <w:rPr>
          <w:rStyle w:val="StyleUnderline"/>
        </w:rPr>
        <w:t xml:space="preserve">The FY 2024 President’s Budget renews DOL’s pledge to help all workers and job seekers in America, particularly those from </w:t>
      </w:r>
      <w:r w:rsidRPr="00547AA3">
        <w:rPr>
          <w:rStyle w:val="Emphasis"/>
        </w:rPr>
        <w:t>disadvantaged communities</w:t>
      </w:r>
      <w:r w:rsidRPr="00547AA3">
        <w:rPr>
          <w:sz w:val="16"/>
        </w:rPr>
        <w:t xml:space="preserve">, access training and find pathways to high-quality jobs with family-sustaining wages. Building on the successful progress to bring the economy back from the pandemic, the Administration will continue to support workers while also addressing the preexisting structural deficiencies in the labor market highlighted by the pandemic. The FY 2024 Budget includes a total request of $11.5 billion for the Employment and Training Administration, a $992 million increase over the FY 2023 enacted level. </w:t>
      </w:r>
    </w:p>
    <w:p w14:paraId="114F0464" w14:textId="77777777" w:rsidR="009D19AC" w:rsidRPr="00547AA3" w:rsidRDefault="009D19AC" w:rsidP="009D19AC">
      <w:pPr>
        <w:rPr>
          <w:sz w:val="16"/>
        </w:rPr>
      </w:pPr>
      <w:r w:rsidRPr="00547AA3">
        <w:rPr>
          <w:sz w:val="16"/>
        </w:rPr>
        <w:t>…</w:t>
      </w:r>
    </w:p>
    <w:p w14:paraId="1F683B8F" w14:textId="77777777" w:rsidR="009D19AC" w:rsidRPr="00547AA3" w:rsidRDefault="009D19AC" w:rsidP="009D19AC">
      <w:pPr>
        <w:rPr>
          <w:rStyle w:val="Emphasis"/>
        </w:rPr>
      </w:pPr>
      <w:r w:rsidRPr="00547AA3">
        <w:rPr>
          <w:rStyle w:val="Emphasis"/>
        </w:rPr>
        <w:t>Protecting and Empowering Workers</w:t>
      </w:r>
    </w:p>
    <w:p w14:paraId="7CC19E82" w14:textId="77777777" w:rsidR="009D19AC" w:rsidRPr="00547AA3" w:rsidRDefault="009D19AC" w:rsidP="009D19AC">
      <w:pPr>
        <w:rPr>
          <w:sz w:val="16"/>
        </w:rPr>
      </w:pPr>
      <w:r w:rsidRPr="00547AA3">
        <w:rPr>
          <w:sz w:val="16"/>
        </w:rPr>
        <w:t>DOL’s worker protection agencies are positioned at the heart of the Department’s mission— working morning, noon, and night to protect workers’ health and safety, wages, and retirement. The FY 2024 Budget invests $2.3 billion, an increase of $430 million over the FY 2023 enacted level, in the Department’s worker protection agencies.</w:t>
      </w:r>
    </w:p>
    <w:p w14:paraId="2AEADEF5" w14:textId="77777777" w:rsidR="009D19AC" w:rsidRDefault="009D19AC" w:rsidP="009D19AC">
      <w:pPr>
        <w:rPr>
          <w:rStyle w:val="StyleUnderline"/>
        </w:rPr>
      </w:pPr>
      <w:r w:rsidRPr="00547AA3">
        <w:rPr>
          <w:sz w:val="16"/>
        </w:rPr>
        <w:t xml:space="preserve">Between 2016 and 2020, DOL worker protection agencies lost approximately 14 percent of their staff, limiting DOL’s ability to perform inspections and conduct investigations. </w:t>
      </w:r>
      <w:r w:rsidRPr="00547AA3">
        <w:rPr>
          <w:rStyle w:val="StyleUnderline"/>
        </w:rPr>
        <w:t>The Budget will enable the Department to conduct the enforcement and regulatory work needed to ensure workers’ wages and benefits are protected, address the misclassification of workers as independent contractors, and improve workplace health and safety</w:t>
      </w:r>
      <w:r w:rsidRPr="00547AA3">
        <w:rPr>
          <w:sz w:val="16"/>
        </w:rPr>
        <w:t xml:space="preserve">. The Budget also ensures fair treatment for millions of workers by restoring resources to oversee and enforce the equal employment obligations of Federal contractors, including construction contractors leading large infrastructure projects, </w:t>
      </w:r>
      <w:r w:rsidRPr="00547AA3">
        <w:rPr>
          <w:rStyle w:val="StyleUnderline"/>
        </w:rPr>
        <w:t xml:space="preserve">protecting their employees </w:t>
      </w:r>
      <w:r w:rsidRPr="00547AA3">
        <w:rPr>
          <w:rStyle w:val="Emphasis"/>
        </w:rPr>
        <w:t>against discrimination</w:t>
      </w:r>
      <w:r w:rsidRPr="00547AA3">
        <w:rPr>
          <w:rStyle w:val="StyleUnderline"/>
        </w:rPr>
        <w:t xml:space="preserve"> based on race, gender, disability, gender identity, and sexual orientation.</w:t>
      </w:r>
    </w:p>
    <w:p w14:paraId="5BBA2672" w14:textId="2AEC5EA6" w:rsidR="00DA17A2" w:rsidRDefault="00DA17A2" w:rsidP="009D19AC"/>
    <w:p w14:paraId="4F3B59A2" w14:textId="1F06A5BA" w:rsidR="00DA17A2" w:rsidRDefault="003549C2" w:rsidP="003549C2">
      <w:pPr>
        <w:pStyle w:val="Heading3"/>
      </w:pPr>
      <w:r>
        <w:t>T/C---Econ</w:t>
      </w:r>
    </w:p>
    <w:p w14:paraId="5D9F625A" w14:textId="77777777" w:rsidR="003549C2" w:rsidRDefault="003549C2" w:rsidP="003549C2"/>
    <w:p w14:paraId="0E020B05" w14:textId="77777777" w:rsidR="003549C2" w:rsidRDefault="003549C2" w:rsidP="003549C2">
      <w:pPr>
        <w:pStyle w:val="Heading4"/>
      </w:pPr>
      <w:r>
        <w:t>Spending cuts turn case.</w:t>
      </w:r>
    </w:p>
    <w:p w14:paraId="7F6D84F2" w14:textId="77777777" w:rsidR="003549C2" w:rsidRDefault="003549C2" w:rsidP="003549C2">
      <w:r w:rsidRPr="00E51209">
        <w:t xml:space="preserve">Sam </w:t>
      </w:r>
      <w:r w:rsidRPr="00E51209">
        <w:rPr>
          <w:rStyle w:val="Style13ptBold"/>
        </w:rPr>
        <w:t>Sutton</w:t>
      </w:r>
      <w:r w:rsidRPr="00E51209">
        <w:t>,</w:t>
      </w:r>
      <w:r>
        <w:t xml:space="preserve"> </w:t>
      </w:r>
      <w:r w:rsidRPr="00E51209">
        <w:rPr>
          <w:rStyle w:val="Style13ptBold"/>
        </w:rPr>
        <w:t>23</w:t>
      </w:r>
      <w:r>
        <w:t>, 05</w:t>
      </w:r>
      <w:r w:rsidRPr="00E51209">
        <w:t>-30-23, a Financial Services reporter for POLITICO Pro, covering fintech and digital currencies. He previously covered New Jersey health care policy, hospitals and the state's insurance market</w:t>
      </w:r>
      <w:r>
        <w:t xml:space="preserve">, </w:t>
      </w:r>
      <w:r w:rsidRPr="00E51209">
        <w:t xml:space="preserve">"How spending cuts will hit the U.S. economy ," POLITICO, https://www.politico.com/newsletters/morning-money/2023/05/30/how-spending-cuts-will-hit-the-u-s-economy-00099190 /// </w:t>
      </w:r>
      <w:proofErr w:type="spellStart"/>
      <w:r w:rsidRPr="00E51209">
        <w:t>KirK</w:t>
      </w:r>
      <w:proofErr w:type="spellEnd"/>
    </w:p>
    <w:p w14:paraId="279238B8" w14:textId="77777777" w:rsidR="003549C2" w:rsidRDefault="003549C2" w:rsidP="003549C2">
      <w:pPr>
        <w:rPr>
          <w:sz w:val="14"/>
        </w:rPr>
      </w:pPr>
      <w:r w:rsidRPr="00F93EA2">
        <w:rPr>
          <w:sz w:val="14"/>
        </w:rPr>
        <w:t xml:space="preserve">The </w:t>
      </w:r>
      <w:r w:rsidRPr="00A31C52">
        <w:rPr>
          <w:rStyle w:val="Emphasis"/>
        </w:rPr>
        <w:t>economy is still at risk of a recession</w:t>
      </w:r>
      <w:r w:rsidRPr="00F93EA2">
        <w:rPr>
          <w:sz w:val="14"/>
        </w:rPr>
        <w:t xml:space="preserve">. The budget cuts included in President Joe Biden and House Speaker Kevin McCarthy’s </w:t>
      </w:r>
      <w:hyperlink r:id="rId134" w:tgtFrame="_blank" w:history="1">
        <w:r w:rsidRPr="00C23563">
          <w:rPr>
            <w:rStyle w:val="StyleUnderline"/>
          </w:rPr>
          <w:t>deal to raise the debt ceiling</w:t>
        </w:r>
      </w:hyperlink>
      <w:r>
        <w:rPr>
          <w:rStyle w:val="StyleUnderline"/>
        </w:rPr>
        <w:t xml:space="preserve"> </w:t>
      </w:r>
      <w:r w:rsidRPr="00C23563">
        <w:rPr>
          <w:rStyle w:val="StyleUnderline"/>
        </w:rPr>
        <w:t>aren’t deep enough to push it over the edge.</w:t>
      </w:r>
      <w:r>
        <w:rPr>
          <w:rStyle w:val="StyleUnderline"/>
        </w:rPr>
        <w:t xml:space="preserve"> </w:t>
      </w:r>
      <w:r w:rsidRPr="00F93EA2">
        <w:rPr>
          <w:sz w:val="14"/>
        </w:rPr>
        <w:t xml:space="preserve">Republicans insisted for months that any deal to raise the debt limit must come with sharp reductions in government spending. The U.S. economy needed a strong dose of fiscal discipline to reverse the inflation that’s been a hallmark of Biden’s economy for more than a year, they argued. But there was no appetite from either party to address big ticket items like Social Security, Medicare or defense spending. </w:t>
      </w:r>
      <w:r w:rsidRPr="00C23563">
        <w:rPr>
          <w:rStyle w:val="StyleUnderline"/>
        </w:rPr>
        <w:t xml:space="preserve">And once it became clear that the White House would largely block any raid on funds appropriated through Biden’s landmark legislative accomplishments — the Inflation Reduction Act and CHIPS — </w:t>
      </w:r>
      <w:r w:rsidRPr="00F93EA2">
        <w:rPr>
          <w:sz w:val="14"/>
        </w:rPr>
        <w:t xml:space="preserve">it assured that the macroeconomic impact of any deal would be negligible. Brian </w:t>
      </w:r>
      <w:proofErr w:type="spellStart"/>
      <w:r w:rsidRPr="00F93EA2">
        <w:rPr>
          <w:sz w:val="14"/>
        </w:rPr>
        <w:t>Riedl</w:t>
      </w:r>
      <w:proofErr w:type="spellEnd"/>
      <w:r w:rsidRPr="00F93EA2">
        <w:rPr>
          <w:sz w:val="14"/>
        </w:rPr>
        <w:t>, a senior fellow at the Manhattan Institute and former chief economist to retired Ohio Republican Sen. Rob Portman, on Sunday said the headline caps on regular, non-emergency discretionary spending have so many “</w:t>
      </w:r>
      <w:hyperlink r:id="rId135" w:tgtFrame="_blank" w:history="1">
        <w:r w:rsidRPr="00F93EA2">
          <w:rPr>
            <w:rStyle w:val="Hyperlink"/>
            <w:sz w:val="14"/>
          </w:rPr>
          <w:t>caveats and asterisks [that] may render these figures mostly meaningless</w:t>
        </w:r>
      </w:hyperlink>
      <w:r w:rsidRPr="00F93EA2">
        <w:rPr>
          <w:sz w:val="14"/>
        </w:rPr>
        <w:t xml:space="preserve">.” (That underscores why the deal </w:t>
      </w:r>
      <w:hyperlink r:id="rId136" w:tgtFrame="_blank" w:history="1">
        <w:r w:rsidRPr="00F93EA2">
          <w:rPr>
            <w:rStyle w:val="Hyperlink"/>
            <w:sz w:val="14"/>
          </w:rPr>
          <w:t>has raised the hackles</w:t>
        </w:r>
      </w:hyperlink>
      <w:r w:rsidRPr="00F93EA2">
        <w:rPr>
          <w:sz w:val="14"/>
        </w:rPr>
        <w:t xml:space="preserve"> of many policymakers on the GOP’s right flank — including Florida Gov. Ron DeSantis.) The cuts amount to “a rounding error” of GDP, </w:t>
      </w:r>
      <w:proofErr w:type="spellStart"/>
      <w:r w:rsidRPr="00F93EA2">
        <w:rPr>
          <w:sz w:val="14"/>
        </w:rPr>
        <w:t>Riedl</w:t>
      </w:r>
      <w:proofErr w:type="spellEnd"/>
      <w:r w:rsidRPr="00F93EA2">
        <w:rPr>
          <w:sz w:val="14"/>
        </w:rPr>
        <w:t xml:space="preserve"> told MM. Moody’s Chief Economist Mark </w:t>
      </w:r>
      <w:proofErr w:type="spellStart"/>
      <w:r w:rsidRPr="00F93EA2">
        <w:rPr>
          <w:sz w:val="14"/>
        </w:rPr>
        <w:t>Zandi</w:t>
      </w:r>
      <w:proofErr w:type="spellEnd"/>
      <w:r w:rsidRPr="00F93EA2">
        <w:rPr>
          <w:sz w:val="14"/>
        </w:rPr>
        <w:t xml:space="preserve">, whose warnings of potential </w:t>
      </w:r>
      <w:hyperlink r:id="rId137" w:tgtFrame="_blank" w:history="1">
        <w:r w:rsidRPr="00F93EA2">
          <w:rPr>
            <w:rStyle w:val="Hyperlink"/>
            <w:sz w:val="14"/>
          </w:rPr>
          <w:t>damage to the economy from the GOP’s proposed cuts</w:t>
        </w:r>
      </w:hyperlink>
      <w:r w:rsidRPr="00F93EA2">
        <w:rPr>
          <w:sz w:val="14"/>
        </w:rPr>
        <w:t xml:space="preserve"> were trumpeted by the White House last month, said the deal’s macro effects would be muted. “It’s not nearly as draconian as the Limit, Save, Grow Act,” </w:t>
      </w:r>
      <w:proofErr w:type="spellStart"/>
      <w:r w:rsidRPr="00F93EA2">
        <w:rPr>
          <w:sz w:val="14"/>
        </w:rPr>
        <w:t>Zandi</w:t>
      </w:r>
      <w:proofErr w:type="spellEnd"/>
      <w:r w:rsidRPr="00F93EA2">
        <w:rPr>
          <w:sz w:val="14"/>
        </w:rPr>
        <w:t xml:space="preserve"> said in an interview. </w:t>
      </w:r>
      <w:r w:rsidRPr="00A31C52">
        <w:rPr>
          <w:rStyle w:val="StyleUnderline"/>
        </w:rPr>
        <w:t xml:space="preserve">The limits on discretionary </w:t>
      </w:r>
      <w:r w:rsidRPr="00A31C52">
        <w:rPr>
          <w:rStyle w:val="Emphasis"/>
        </w:rPr>
        <w:t xml:space="preserve">spending could cost the economy about </w:t>
      </w:r>
      <w:r w:rsidRPr="00F93EA2">
        <w:rPr>
          <w:rStyle w:val="Emphasis"/>
          <w:sz w:val="44"/>
          <w:szCs w:val="44"/>
        </w:rPr>
        <w:t>120,000 jobs</w:t>
      </w:r>
      <w:r w:rsidRPr="00A31C52">
        <w:rPr>
          <w:rStyle w:val="StyleUnderline"/>
        </w:rPr>
        <w:t xml:space="preserve"> </w:t>
      </w:r>
      <w:r w:rsidRPr="00F93EA2">
        <w:rPr>
          <w:sz w:val="14"/>
        </w:rPr>
        <w:t>— raising the unemployment rate by about a tenth of a percentage point</w:t>
      </w:r>
      <w:r w:rsidRPr="00A31C52">
        <w:rPr>
          <w:rStyle w:val="StyleUnderline"/>
        </w:rPr>
        <w:t xml:space="preserve"> — </w:t>
      </w:r>
      <w:r w:rsidRPr="00A31C52">
        <w:rPr>
          <w:rStyle w:val="Emphasis"/>
        </w:rPr>
        <w:t>and reduce gross domestic product by less than one-fifth of 1 percent</w:t>
      </w:r>
      <w:r w:rsidRPr="00A31C52">
        <w:rPr>
          <w:rStyle w:val="StyleUnderline"/>
        </w:rPr>
        <w:t>, he said.</w:t>
      </w:r>
      <w:r>
        <w:rPr>
          <w:rStyle w:val="StyleUnderline"/>
        </w:rPr>
        <w:t xml:space="preserve"> </w:t>
      </w:r>
      <w:r w:rsidRPr="00F93EA2">
        <w:rPr>
          <w:sz w:val="14"/>
        </w:rPr>
        <w:t xml:space="preserve">That’s a far cry from the millions of job losses and sharp economic contraction the White House claimed would be imminent if the GOP got everything it wanted. While Biden and McCarthy’s deal will put weight on a vulnerable economy, it’s not going to create enough drag to push it into a recession, </w:t>
      </w:r>
      <w:proofErr w:type="spellStart"/>
      <w:r w:rsidRPr="00F93EA2">
        <w:rPr>
          <w:sz w:val="14"/>
        </w:rPr>
        <w:t>Zandi</w:t>
      </w:r>
      <w:proofErr w:type="spellEnd"/>
      <w:r w:rsidRPr="00F93EA2">
        <w:rPr>
          <w:sz w:val="14"/>
        </w:rPr>
        <w:t xml:space="preserve"> said. “</w:t>
      </w:r>
      <w:r w:rsidRPr="00A31C52">
        <w:rPr>
          <w:rStyle w:val="StyleUnderline"/>
        </w:rPr>
        <w:t>The timing is inopportune given how fragile the economy is, and how high recession risks are, but I don’t think this is what does the economy in,” he said.</w:t>
      </w:r>
      <w:r w:rsidRPr="00F93EA2">
        <w:rPr>
          <w:sz w:val="14"/>
        </w:rPr>
        <w:t xml:space="preserve"> To be sure, </w:t>
      </w:r>
      <w:r w:rsidRPr="00A31C52">
        <w:rPr>
          <w:rStyle w:val="Emphasis"/>
        </w:rPr>
        <w:t>the economy is still in danger</w:t>
      </w:r>
      <w:r w:rsidRPr="00F93EA2">
        <w:rPr>
          <w:sz w:val="14"/>
        </w:rPr>
        <w:t>. Ratings services could downgrade Treasury securities even if Biden signs a debt limit deal in time. That will make borrowing costs more expensive and could send markets reeling. Funds could flow out of banks once Treasury issues new debt, potentially creating even more havoc for a sector that withstood turmoil this spring. One more thing: Even if the macroeconomic impact is de minimis, the cutbacks to federal safety nets — including new work requirements in two government assistance programs — will be felt in a recession. “The concern from the Democratic side – in terms of how these cuts line up with a possibly forthcoming recession — is more about the human impact of the cuts and less about the economic impact of the cuts,” Tobin Marcus, a senior U.S. policy and politics strategist at Evercore ISI who previously served as an adviser to Biden, told MM. The political consequences of the human impact are likely to be nil, however. These are not safety nets for banks and businesses. The constituencies they serve “tend not to be the most enfranchised voters,” Marcus said. They do not have “larger ability to make their voices heard.” Even in a recession, “I don’t know that that’s really going to bubble up into a political headwind for Democrats,” he added.</w:t>
      </w:r>
    </w:p>
    <w:p w14:paraId="6A18FD4B" w14:textId="77777777" w:rsidR="00DA17A2" w:rsidRDefault="00DA17A2" w:rsidP="00551457"/>
    <w:p w14:paraId="23859753" w14:textId="49941D12" w:rsidR="00BD5F30" w:rsidRDefault="00BD5F30" w:rsidP="00BD5F30">
      <w:pPr>
        <w:pStyle w:val="Heading3"/>
      </w:pPr>
      <w:r>
        <w:t>T/C---Inequality</w:t>
      </w:r>
    </w:p>
    <w:p w14:paraId="02DD9DA7" w14:textId="77777777" w:rsidR="00BD5F30" w:rsidRPr="00BD5F30" w:rsidRDefault="00BD5F30" w:rsidP="00BD5F30"/>
    <w:p w14:paraId="6D3A81C0" w14:textId="77777777" w:rsidR="00BD5F30" w:rsidRDefault="00BD5F30" w:rsidP="00BD5F30">
      <w:pPr>
        <w:pStyle w:val="Heading4"/>
        <w:rPr>
          <w:lang w:eastAsia="zh-CN"/>
        </w:rPr>
      </w:pPr>
      <w:r>
        <w:rPr>
          <w:lang w:eastAsia="zh-CN"/>
        </w:rPr>
        <w:t xml:space="preserve">Budget cuts turn </w:t>
      </w:r>
      <w:r w:rsidRPr="001759CD">
        <w:rPr>
          <w:u w:val="single"/>
          <w:lang w:eastAsia="zh-CN"/>
        </w:rPr>
        <w:t>inequality</w:t>
      </w:r>
      <w:r>
        <w:rPr>
          <w:lang w:eastAsia="zh-CN"/>
        </w:rPr>
        <w:t xml:space="preserve"> – makes tax reforms </w:t>
      </w:r>
      <w:r w:rsidRPr="001759CD">
        <w:rPr>
          <w:u w:val="single"/>
          <w:lang w:eastAsia="zh-CN"/>
        </w:rPr>
        <w:t>ineffective</w:t>
      </w:r>
      <w:r>
        <w:rPr>
          <w:lang w:eastAsia="zh-CN"/>
        </w:rPr>
        <w:t>.</w:t>
      </w:r>
    </w:p>
    <w:p w14:paraId="78908F8B" w14:textId="77777777" w:rsidR="00BD5F30" w:rsidRPr="00970418" w:rsidRDefault="00BD5F30" w:rsidP="00BD5F30">
      <w:pPr>
        <w:rPr>
          <w:lang w:eastAsia="zh-CN"/>
        </w:rPr>
      </w:pPr>
      <w:r w:rsidRPr="001759CD">
        <w:rPr>
          <w:rStyle w:val="Style13ptBold"/>
        </w:rPr>
        <w:t>IZA ’13</w:t>
      </w:r>
      <w:r>
        <w:rPr>
          <w:lang w:eastAsia="zh-CN"/>
        </w:rPr>
        <w:t xml:space="preserve"> [IZA Newsroom; </w:t>
      </w:r>
      <w:r w:rsidRPr="00FC2B77">
        <w:t>3-9-2013; a private, independent economic research institute and academic network focused on the analysis of global labor market;</w:t>
      </w:r>
      <w:r>
        <w:t xml:space="preserve"> </w:t>
      </w:r>
      <w:r w:rsidRPr="00FC2B77">
        <w:t>“</w:t>
      </w:r>
      <w:r w:rsidRPr="00970418">
        <w:t>U.S.</w:t>
      </w:r>
      <w:r w:rsidRPr="00970418">
        <w:rPr>
          <w:lang w:eastAsia="zh-CN"/>
        </w:rPr>
        <w:t xml:space="preserve"> budget cuts likely to aggravate income inequality</w:t>
      </w:r>
      <w:r>
        <w:rPr>
          <w:lang w:eastAsia="zh-CN"/>
        </w:rPr>
        <w:t xml:space="preserve">”; IZA; </w:t>
      </w:r>
      <w:hyperlink r:id="rId138" w:history="1">
        <w:r w:rsidRPr="00C201CC">
          <w:rPr>
            <w:rStyle w:val="Hyperlink"/>
            <w:lang w:eastAsia="zh-CN"/>
          </w:rPr>
          <w:t>https://newsroom.iza.org/en/archive/research/u-s-budget-cuts-likely-to-aggravate-income-inequality/</w:t>
        </w:r>
      </w:hyperlink>
      <w:r>
        <w:rPr>
          <w:lang w:eastAsia="zh-CN"/>
        </w:rPr>
        <w:t>; accessed 7-1-2023; Lowell-EL]</w:t>
      </w:r>
    </w:p>
    <w:p w14:paraId="5CDFBDCE" w14:textId="77777777" w:rsidR="00BD5F30" w:rsidRPr="00970418" w:rsidRDefault="00BD5F30" w:rsidP="00BD5F30">
      <w:pPr>
        <w:rPr>
          <w:sz w:val="16"/>
          <w:lang w:eastAsia="zh-CN"/>
        </w:rPr>
      </w:pPr>
      <w:r w:rsidRPr="00970418">
        <w:rPr>
          <w:sz w:val="16"/>
          <w:lang w:eastAsia="zh-CN"/>
        </w:rPr>
        <w:t xml:space="preserve">The </w:t>
      </w:r>
      <w:r w:rsidRPr="00970418">
        <w:rPr>
          <w:u w:val="single"/>
          <w:lang w:eastAsia="zh-CN"/>
        </w:rPr>
        <w:t xml:space="preserve">U.S. </w:t>
      </w:r>
      <w:r w:rsidRPr="00970418">
        <w:rPr>
          <w:highlight w:val="cyan"/>
          <w:u w:val="single"/>
          <w:lang w:eastAsia="zh-CN"/>
        </w:rPr>
        <w:t>budget cuts</w:t>
      </w:r>
      <w:r w:rsidRPr="00970418">
        <w:rPr>
          <w:u w:val="single"/>
          <w:lang w:eastAsia="zh-CN"/>
        </w:rPr>
        <w:t xml:space="preserve"> bear large economic and political risks for U.S. citizens as they will </w:t>
      </w:r>
      <w:r w:rsidRPr="00970418">
        <w:rPr>
          <w:b/>
          <w:bCs/>
          <w:highlight w:val="cyan"/>
          <w:u w:val="single"/>
          <w:lang w:eastAsia="zh-CN"/>
        </w:rPr>
        <w:t>aggravate income inequality</w:t>
      </w:r>
      <w:r w:rsidRPr="00970418">
        <w:rPr>
          <w:sz w:val="16"/>
          <w:lang w:eastAsia="zh-CN"/>
        </w:rPr>
        <w:t xml:space="preserve">. This is the conclusion of researchers of the Institute for the Study of Labor (IZA) who </w:t>
      </w:r>
      <w:r w:rsidRPr="00970418">
        <w:rPr>
          <w:highlight w:val="cyan"/>
          <w:u w:val="single"/>
          <w:lang w:eastAsia="zh-CN"/>
        </w:rPr>
        <w:t>analyzed</w:t>
      </w:r>
      <w:r w:rsidRPr="00970418">
        <w:rPr>
          <w:u w:val="single"/>
          <w:lang w:eastAsia="zh-CN"/>
        </w:rPr>
        <w:t xml:space="preserve"> the effects of </w:t>
      </w:r>
      <w:r w:rsidRPr="00970418">
        <w:rPr>
          <w:highlight w:val="cyan"/>
          <w:u w:val="single"/>
          <w:lang w:eastAsia="zh-CN"/>
        </w:rPr>
        <w:t>past</w:t>
      </w:r>
      <w:r w:rsidRPr="00970418">
        <w:rPr>
          <w:u w:val="single"/>
          <w:lang w:eastAsia="zh-CN"/>
        </w:rPr>
        <w:t xml:space="preserve"> tax </w:t>
      </w:r>
      <w:r w:rsidRPr="00970418">
        <w:rPr>
          <w:highlight w:val="cyan"/>
          <w:u w:val="single"/>
          <w:lang w:eastAsia="zh-CN"/>
        </w:rPr>
        <w:t>reforms</w:t>
      </w:r>
      <w:r w:rsidRPr="00970418">
        <w:rPr>
          <w:u w:val="single"/>
          <w:lang w:eastAsia="zh-CN"/>
        </w:rPr>
        <w:t xml:space="preserve"> on the income distribution</w:t>
      </w:r>
      <w:r w:rsidRPr="00970418">
        <w:rPr>
          <w:sz w:val="16"/>
          <w:lang w:eastAsia="zh-CN"/>
        </w:rPr>
        <w:t xml:space="preserve">. They find that </w:t>
      </w:r>
      <w:r w:rsidRPr="00970418">
        <w:rPr>
          <w:b/>
          <w:bCs/>
          <w:highlight w:val="cyan"/>
          <w:u w:val="single"/>
          <w:lang w:eastAsia="zh-CN"/>
        </w:rPr>
        <w:t>tax reforms</w:t>
      </w:r>
      <w:r w:rsidRPr="00970418">
        <w:rPr>
          <w:u w:val="single"/>
          <w:lang w:eastAsia="zh-CN"/>
        </w:rPr>
        <w:t xml:space="preserve"> of the last 30 years </w:t>
      </w:r>
      <w:r w:rsidRPr="00970418">
        <w:rPr>
          <w:b/>
          <w:bCs/>
          <w:highlight w:val="cyan"/>
          <w:u w:val="single"/>
          <w:lang w:eastAsia="zh-CN"/>
        </w:rPr>
        <w:t>did not</w:t>
      </w:r>
      <w:r w:rsidRPr="00970418">
        <w:rPr>
          <w:b/>
          <w:bCs/>
          <w:u w:val="single"/>
          <w:lang w:eastAsia="zh-CN"/>
        </w:rPr>
        <w:t xml:space="preserve"> </w:t>
      </w:r>
      <w:r w:rsidRPr="00970418">
        <w:rPr>
          <w:b/>
          <w:bCs/>
          <w:highlight w:val="cyan"/>
          <w:u w:val="single"/>
          <w:lang w:eastAsia="zh-CN"/>
        </w:rPr>
        <w:t>compensate for</w:t>
      </w:r>
      <w:r w:rsidRPr="00970418">
        <w:rPr>
          <w:u w:val="single"/>
          <w:lang w:eastAsia="zh-CN"/>
        </w:rPr>
        <w:t xml:space="preserve"> the </w:t>
      </w:r>
      <w:r w:rsidRPr="00970418">
        <w:rPr>
          <w:b/>
          <w:bCs/>
          <w:highlight w:val="cyan"/>
          <w:u w:val="single"/>
          <w:lang w:eastAsia="zh-CN"/>
        </w:rPr>
        <w:t>rising inequality</w:t>
      </w:r>
      <w:r w:rsidRPr="00970418">
        <w:rPr>
          <w:u w:val="single"/>
          <w:lang w:eastAsia="zh-CN"/>
        </w:rPr>
        <w:t xml:space="preserve"> in market incomes.</w:t>
      </w:r>
      <w:r w:rsidRPr="00970418">
        <w:rPr>
          <w:sz w:val="16"/>
          <w:lang w:eastAsia="zh-CN"/>
        </w:rPr>
        <w:t xml:space="preserve"> Against this background, the researchers suggest not to extend the 2001 tax cuts for high income families and caution about a further increase in income inequality caused by the announced cuts in discretionary spending.</w:t>
      </w:r>
    </w:p>
    <w:p w14:paraId="0E8180D9" w14:textId="77777777" w:rsidR="00BD5F30" w:rsidRPr="00970418" w:rsidRDefault="00BD5F30" w:rsidP="00BD5F30">
      <w:pPr>
        <w:rPr>
          <w:sz w:val="16"/>
          <w:lang w:eastAsia="zh-CN"/>
        </w:rPr>
      </w:pPr>
      <w:r w:rsidRPr="00970418">
        <w:rPr>
          <w:sz w:val="16"/>
          <w:lang w:eastAsia="zh-CN"/>
        </w:rPr>
        <w:t xml:space="preserve">The U.S. budget cut imposed by the </w:t>
      </w:r>
      <w:r w:rsidRPr="00970418">
        <w:rPr>
          <w:b/>
          <w:bCs/>
          <w:highlight w:val="cyan"/>
          <w:u w:val="single"/>
          <w:lang w:eastAsia="zh-CN"/>
        </w:rPr>
        <w:t>debt ceiling</w:t>
      </w:r>
      <w:r w:rsidRPr="00970418">
        <w:rPr>
          <w:highlight w:val="cyan"/>
          <w:u w:val="single"/>
          <w:lang w:eastAsia="zh-CN"/>
        </w:rPr>
        <w:t xml:space="preserve"> contain two</w:t>
      </w:r>
      <w:r w:rsidRPr="00970418">
        <w:rPr>
          <w:u w:val="single"/>
          <w:lang w:eastAsia="zh-CN"/>
        </w:rPr>
        <w:t xml:space="preserve"> core </w:t>
      </w:r>
      <w:r w:rsidRPr="00970418">
        <w:rPr>
          <w:highlight w:val="cyan"/>
          <w:u w:val="single"/>
          <w:lang w:eastAsia="zh-CN"/>
        </w:rPr>
        <w:t>elements</w:t>
      </w:r>
      <w:r w:rsidRPr="00970418">
        <w:rPr>
          <w:sz w:val="16"/>
          <w:lang w:eastAsia="zh-CN"/>
        </w:rPr>
        <w:t xml:space="preserve"> – </w:t>
      </w:r>
      <w:r w:rsidRPr="00970418">
        <w:rPr>
          <w:b/>
          <w:bCs/>
          <w:highlight w:val="cyan"/>
          <w:u w:val="single"/>
          <w:lang w:eastAsia="zh-CN"/>
        </w:rPr>
        <w:t>taxes</w:t>
      </w:r>
      <w:r w:rsidRPr="00970418">
        <w:rPr>
          <w:u w:val="single"/>
          <w:lang w:eastAsia="zh-CN"/>
        </w:rPr>
        <w:t xml:space="preserve"> are </w:t>
      </w:r>
      <w:r w:rsidRPr="00970418">
        <w:rPr>
          <w:b/>
          <w:bCs/>
          <w:highlight w:val="cyan"/>
          <w:u w:val="single"/>
          <w:lang w:eastAsia="zh-CN"/>
        </w:rPr>
        <w:t>not</w:t>
      </w:r>
      <w:r w:rsidRPr="00970418">
        <w:rPr>
          <w:b/>
          <w:bCs/>
          <w:u w:val="single"/>
          <w:lang w:eastAsia="zh-CN"/>
        </w:rPr>
        <w:t xml:space="preserve"> to be </w:t>
      </w:r>
      <w:r w:rsidRPr="00970418">
        <w:rPr>
          <w:b/>
          <w:bCs/>
          <w:highlight w:val="cyan"/>
          <w:u w:val="single"/>
          <w:lang w:eastAsia="zh-CN"/>
        </w:rPr>
        <w:t>raised</w:t>
      </w:r>
      <w:r w:rsidRPr="00970418">
        <w:rPr>
          <w:sz w:val="16"/>
          <w:lang w:eastAsia="zh-CN"/>
        </w:rPr>
        <w:t xml:space="preserve">, whereas </w:t>
      </w:r>
      <w:r w:rsidRPr="00970418">
        <w:rPr>
          <w:highlight w:val="cyan"/>
          <w:u w:val="single"/>
          <w:lang w:eastAsia="zh-CN"/>
        </w:rPr>
        <w:t>spending</w:t>
      </w:r>
      <w:r w:rsidRPr="00970418">
        <w:rPr>
          <w:u w:val="single"/>
          <w:lang w:eastAsia="zh-CN"/>
        </w:rPr>
        <w:t xml:space="preserve"> is to be </w:t>
      </w:r>
      <w:r w:rsidRPr="00970418">
        <w:rPr>
          <w:highlight w:val="cyan"/>
          <w:u w:val="single"/>
          <w:lang w:eastAsia="zh-CN"/>
        </w:rPr>
        <w:t>reduced</w:t>
      </w:r>
      <w:r w:rsidRPr="00970418">
        <w:rPr>
          <w:sz w:val="16"/>
          <w:lang w:eastAsia="zh-CN"/>
        </w:rPr>
        <w:t>. A new</w:t>
      </w:r>
      <w:hyperlink r:id="rId139" w:history="1">
        <w:r w:rsidRPr="00970418">
          <w:rPr>
            <w:rStyle w:val="Hyperlink"/>
            <w:sz w:val="16"/>
            <w:lang w:eastAsia="zh-CN"/>
          </w:rPr>
          <w:t> IZA discussion paper</w:t>
        </w:r>
      </w:hyperlink>
      <w:r w:rsidRPr="00970418">
        <w:rPr>
          <w:sz w:val="16"/>
          <w:lang w:eastAsia="zh-CN"/>
        </w:rPr>
        <w:t> by </w:t>
      </w:r>
      <w:hyperlink r:id="rId140" w:tgtFrame="_blank" w:tooltip="IZA Page of Olivier Bargain" w:history="1">
        <w:r w:rsidRPr="00970418">
          <w:rPr>
            <w:rStyle w:val="Hyperlink"/>
            <w:sz w:val="16"/>
            <w:lang w:eastAsia="zh-CN"/>
          </w:rPr>
          <w:t>Olivier Bargain</w:t>
        </w:r>
      </w:hyperlink>
      <w:r w:rsidRPr="00970418">
        <w:rPr>
          <w:sz w:val="16"/>
          <w:lang w:eastAsia="zh-CN"/>
        </w:rPr>
        <w:t>, </w:t>
      </w:r>
      <w:hyperlink r:id="rId141" w:tgtFrame="_blank" w:tooltip="IZA Page of Mathias Dolls" w:history="1">
        <w:r w:rsidRPr="00970418">
          <w:rPr>
            <w:rStyle w:val="Hyperlink"/>
            <w:sz w:val="16"/>
            <w:lang w:eastAsia="zh-CN"/>
          </w:rPr>
          <w:t>Mathias Dolls</w:t>
        </w:r>
      </w:hyperlink>
      <w:r w:rsidRPr="00970418">
        <w:rPr>
          <w:sz w:val="16"/>
          <w:lang w:eastAsia="zh-CN"/>
        </w:rPr>
        <w:t>, </w:t>
      </w:r>
      <w:hyperlink r:id="rId142" w:tgtFrame="_blank" w:tooltip="IZA Page of Herwig Immervoll" w:history="1">
        <w:r w:rsidRPr="00970418">
          <w:rPr>
            <w:rStyle w:val="Hyperlink"/>
            <w:sz w:val="16"/>
            <w:lang w:eastAsia="zh-CN"/>
          </w:rPr>
          <w:t xml:space="preserve">Herwig </w:t>
        </w:r>
        <w:proofErr w:type="spellStart"/>
        <w:r w:rsidRPr="00970418">
          <w:rPr>
            <w:rStyle w:val="Hyperlink"/>
            <w:sz w:val="16"/>
            <w:lang w:eastAsia="zh-CN"/>
          </w:rPr>
          <w:t>Immervoll</w:t>
        </w:r>
        <w:proofErr w:type="spellEnd"/>
      </w:hyperlink>
      <w:r w:rsidRPr="00970418">
        <w:rPr>
          <w:sz w:val="16"/>
          <w:lang w:eastAsia="zh-CN"/>
        </w:rPr>
        <w:t>, </w:t>
      </w:r>
      <w:hyperlink r:id="rId143" w:tgtFrame="_blank" w:tooltip="IZA Page of Dirk Neumann" w:history="1">
        <w:r w:rsidRPr="00970418">
          <w:rPr>
            <w:rStyle w:val="Hyperlink"/>
            <w:sz w:val="16"/>
            <w:lang w:eastAsia="zh-CN"/>
          </w:rPr>
          <w:t>Dirk Neumann</w:t>
        </w:r>
      </w:hyperlink>
      <w:r w:rsidRPr="00970418">
        <w:rPr>
          <w:sz w:val="16"/>
          <w:lang w:eastAsia="zh-CN"/>
        </w:rPr>
        <w:t>, </w:t>
      </w:r>
      <w:hyperlink r:id="rId144" w:tgtFrame="_blank" w:tooltip="IZA Page of Andreas Peichl" w:history="1">
        <w:r w:rsidRPr="00970418">
          <w:rPr>
            <w:rStyle w:val="Hyperlink"/>
            <w:sz w:val="16"/>
            <w:lang w:eastAsia="zh-CN"/>
          </w:rPr>
          <w:t xml:space="preserve">Andreas </w:t>
        </w:r>
        <w:proofErr w:type="spellStart"/>
        <w:r w:rsidRPr="00970418">
          <w:rPr>
            <w:rStyle w:val="Hyperlink"/>
            <w:sz w:val="16"/>
            <w:lang w:eastAsia="zh-CN"/>
          </w:rPr>
          <w:t>Peichl</w:t>
        </w:r>
        <w:proofErr w:type="spellEnd"/>
      </w:hyperlink>
      <w:r w:rsidRPr="00970418">
        <w:rPr>
          <w:sz w:val="16"/>
          <w:lang w:eastAsia="zh-CN"/>
        </w:rPr>
        <w:t>, </w:t>
      </w:r>
      <w:hyperlink r:id="rId145" w:tgtFrame="_blank" w:tooltip="IZA Page of Nico Pestel" w:history="1">
        <w:r w:rsidRPr="00970418">
          <w:rPr>
            <w:rStyle w:val="Hyperlink"/>
            <w:sz w:val="16"/>
            <w:lang w:eastAsia="zh-CN"/>
          </w:rPr>
          <w:t>Nico Pestel</w:t>
        </w:r>
      </w:hyperlink>
      <w:r w:rsidRPr="00970418">
        <w:rPr>
          <w:sz w:val="16"/>
          <w:lang w:eastAsia="zh-CN"/>
        </w:rPr>
        <w:t> and </w:t>
      </w:r>
      <w:hyperlink r:id="rId146" w:tgtFrame="_blank" w:tooltip="IZA Page of Sebastian Siegloch" w:history="1">
        <w:r w:rsidRPr="00970418">
          <w:rPr>
            <w:rStyle w:val="Hyperlink"/>
            <w:sz w:val="16"/>
            <w:lang w:eastAsia="zh-CN"/>
          </w:rPr>
          <w:t xml:space="preserve">Sebastian </w:t>
        </w:r>
        <w:proofErr w:type="spellStart"/>
        <w:r w:rsidRPr="00970418">
          <w:rPr>
            <w:rStyle w:val="Hyperlink"/>
            <w:sz w:val="16"/>
            <w:lang w:eastAsia="zh-CN"/>
          </w:rPr>
          <w:t>Siegloch</w:t>
        </w:r>
        <w:proofErr w:type="spellEnd"/>
      </w:hyperlink>
      <w:r w:rsidRPr="00970418">
        <w:rPr>
          <w:sz w:val="16"/>
          <w:lang w:eastAsia="zh-CN"/>
        </w:rPr>
        <w:t> shows that the deal will heavily affect the income distribution in the United States.</w:t>
      </w:r>
    </w:p>
    <w:p w14:paraId="1938C5B9" w14:textId="77777777" w:rsidR="00BD5F30" w:rsidRPr="00970418" w:rsidRDefault="00BD5F30" w:rsidP="00BD5F30">
      <w:pPr>
        <w:rPr>
          <w:u w:val="single"/>
          <w:lang w:eastAsia="zh-CN"/>
        </w:rPr>
      </w:pPr>
      <w:r w:rsidRPr="00970418">
        <w:rPr>
          <w:sz w:val="16"/>
          <w:lang w:eastAsia="zh-CN"/>
        </w:rPr>
        <w:t xml:space="preserve">The team of </w:t>
      </w:r>
      <w:r w:rsidRPr="00970418">
        <w:rPr>
          <w:u w:val="single"/>
          <w:lang w:eastAsia="zh-CN"/>
        </w:rPr>
        <w:t>researchers</w:t>
      </w:r>
      <w:r w:rsidRPr="00970418">
        <w:rPr>
          <w:sz w:val="16"/>
          <w:lang w:eastAsia="zh-CN"/>
        </w:rPr>
        <w:t xml:space="preserve"> of IZA and the World Bank has </w:t>
      </w:r>
      <w:r w:rsidRPr="00970418">
        <w:rPr>
          <w:u w:val="single"/>
          <w:lang w:eastAsia="zh-CN"/>
        </w:rPr>
        <w:t>analyzed the effect of U.S. tax reforms</w:t>
      </w:r>
      <w:r w:rsidRPr="00970418">
        <w:rPr>
          <w:sz w:val="16"/>
          <w:lang w:eastAsia="zh-CN"/>
        </w:rPr>
        <w:t xml:space="preserve"> on the income distribution from 1978 to 2009. They show that </w:t>
      </w:r>
      <w:r w:rsidRPr="00970418">
        <w:rPr>
          <w:u w:val="single"/>
          <w:lang w:eastAsia="zh-CN"/>
        </w:rPr>
        <w:t xml:space="preserve">the </w:t>
      </w:r>
      <w:r w:rsidRPr="00970418">
        <w:rPr>
          <w:b/>
          <w:bCs/>
          <w:highlight w:val="cyan"/>
          <w:u w:val="single"/>
          <w:lang w:eastAsia="zh-CN"/>
        </w:rPr>
        <w:t>Bush tax cuts</w:t>
      </w:r>
      <w:r w:rsidRPr="00970418">
        <w:rPr>
          <w:u w:val="single"/>
          <w:lang w:eastAsia="zh-CN"/>
        </w:rPr>
        <w:t xml:space="preserve"> from 2001 and 2003 </w:t>
      </w:r>
      <w:r w:rsidRPr="00970418">
        <w:rPr>
          <w:highlight w:val="cyan"/>
          <w:u w:val="single"/>
          <w:lang w:eastAsia="zh-CN"/>
        </w:rPr>
        <w:t>had</w:t>
      </w:r>
      <w:r w:rsidRPr="00970418">
        <w:rPr>
          <w:u w:val="single"/>
          <w:lang w:eastAsia="zh-CN"/>
        </w:rPr>
        <w:t xml:space="preserve"> an </w:t>
      </w:r>
      <w:r w:rsidRPr="00970418">
        <w:rPr>
          <w:b/>
          <w:bCs/>
          <w:highlight w:val="cyan"/>
          <w:u w:val="single"/>
          <w:lang w:eastAsia="zh-CN"/>
        </w:rPr>
        <w:t>inequality-increasing effect</w:t>
      </w:r>
      <w:r w:rsidRPr="00970418">
        <w:rPr>
          <w:sz w:val="16"/>
          <w:lang w:eastAsia="zh-CN"/>
        </w:rPr>
        <w:t xml:space="preserve">. If these tax cuts are not withdrawn and </w:t>
      </w:r>
      <w:r w:rsidRPr="00970418">
        <w:rPr>
          <w:u w:val="single"/>
          <w:lang w:eastAsia="zh-CN"/>
        </w:rPr>
        <w:t>transfers to the poor are additionally reduced</w:t>
      </w:r>
      <w:r w:rsidRPr="00970418">
        <w:rPr>
          <w:sz w:val="16"/>
          <w:lang w:eastAsia="zh-CN"/>
        </w:rPr>
        <w:t xml:space="preserve">, as it is discussed at the moment, </w:t>
      </w:r>
      <w:r w:rsidRPr="00970418">
        <w:rPr>
          <w:u w:val="single"/>
          <w:lang w:eastAsia="zh-CN"/>
        </w:rPr>
        <w:t>income inequality will significantly increase</w:t>
      </w:r>
      <w:r w:rsidRPr="00970418">
        <w:rPr>
          <w:sz w:val="16"/>
          <w:lang w:eastAsia="zh-CN"/>
        </w:rPr>
        <w:t xml:space="preserve">. Given that the United States is among the industrialized countries recording the largest levels and increases in inequality, a further rise could – at some point – put at </w:t>
      </w:r>
      <w:r w:rsidRPr="00970418">
        <w:rPr>
          <w:highlight w:val="cyan"/>
          <w:u w:val="single"/>
          <w:lang w:eastAsia="zh-CN"/>
        </w:rPr>
        <w:t>risk</w:t>
      </w:r>
      <w:r w:rsidRPr="00970418">
        <w:rPr>
          <w:u w:val="single"/>
          <w:lang w:eastAsia="zh-CN"/>
        </w:rPr>
        <w:t xml:space="preserve"> the </w:t>
      </w:r>
      <w:r w:rsidRPr="00970418">
        <w:rPr>
          <w:highlight w:val="cyan"/>
          <w:u w:val="single"/>
          <w:lang w:eastAsia="zh-CN"/>
        </w:rPr>
        <w:t>solidarity</w:t>
      </w:r>
      <w:r w:rsidRPr="00970418">
        <w:rPr>
          <w:u w:val="single"/>
          <w:lang w:eastAsia="zh-CN"/>
        </w:rPr>
        <w:t xml:space="preserve"> among U.S. citizens.</w:t>
      </w:r>
    </w:p>
    <w:p w14:paraId="32060939" w14:textId="77777777" w:rsidR="00BD5F30" w:rsidRPr="00970418" w:rsidRDefault="00BD5F30" w:rsidP="00BD5F30">
      <w:pPr>
        <w:rPr>
          <w:sz w:val="16"/>
          <w:lang w:eastAsia="zh-CN"/>
        </w:rPr>
      </w:pPr>
      <w:r w:rsidRPr="00970418">
        <w:rPr>
          <w:sz w:val="16"/>
          <w:lang w:eastAsia="zh-CN"/>
        </w:rPr>
        <w:t xml:space="preserve">Methodologically, the researchers separate the pure redistributive effect resulting from tax reforms from effects due to changes in the pre-tax income distribution. This distinction is of crucial importance as tax burdens and their impact on the income distribution are determined by both tax schedule and tax base. For instance, a </w:t>
      </w:r>
      <w:r w:rsidRPr="00970418">
        <w:rPr>
          <w:u w:val="single"/>
          <w:lang w:eastAsia="zh-CN"/>
        </w:rPr>
        <w:t xml:space="preserve">given </w:t>
      </w:r>
      <w:r w:rsidRPr="00970418">
        <w:rPr>
          <w:highlight w:val="cyan"/>
          <w:u w:val="single"/>
          <w:lang w:eastAsia="zh-CN"/>
        </w:rPr>
        <w:t>progressive</w:t>
      </w:r>
      <w:r w:rsidRPr="00970418">
        <w:rPr>
          <w:u w:val="single"/>
          <w:lang w:eastAsia="zh-CN"/>
        </w:rPr>
        <w:t xml:space="preserve"> income </w:t>
      </w:r>
      <w:r w:rsidRPr="00970418">
        <w:rPr>
          <w:highlight w:val="cyan"/>
          <w:u w:val="single"/>
          <w:lang w:eastAsia="zh-CN"/>
        </w:rPr>
        <w:t>tax</w:t>
      </w:r>
      <w:r w:rsidRPr="00970418">
        <w:rPr>
          <w:u w:val="single"/>
          <w:lang w:eastAsia="zh-CN"/>
        </w:rPr>
        <w:t xml:space="preserve"> schedule </w:t>
      </w:r>
      <w:r w:rsidRPr="00970418">
        <w:rPr>
          <w:highlight w:val="cyan"/>
          <w:u w:val="single"/>
          <w:lang w:eastAsia="zh-CN"/>
        </w:rPr>
        <w:t>redistributes</w:t>
      </w:r>
      <w:r w:rsidRPr="00970418">
        <w:rPr>
          <w:sz w:val="16"/>
          <w:lang w:eastAsia="zh-CN"/>
        </w:rPr>
        <w:t xml:space="preserve"> more when the distribution of taxable incomes becomes more dispersed, and </w:t>
      </w:r>
      <w:r w:rsidRPr="00970418">
        <w:rPr>
          <w:highlight w:val="cyan"/>
          <w:u w:val="single"/>
          <w:lang w:eastAsia="zh-CN"/>
        </w:rPr>
        <w:t>very little</w:t>
      </w:r>
      <w:r w:rsidRPr="00970418">
        <w:rPr>
          <w:u w:val="single"/>
          <w:lang w:eastAsia="zh-CN"/>
        </w:rPr>
        <w:t xml:space="preserve"> if everybody earns about the same.</w:t>
      </w:r>
      <w:r w:rsidRPr="00970418">
        <w:rPr>
          <w:sz w:val="16"/>
          <w:lang w:eastAsia="zh-CN"/>
        </w:rPr>
        <w:t xml:space="preserve"> By conducting detailed simulations, the researchers are able to isolate the direct impact of U.S. tax policy of the last 30 years on inequality.</w:t>
      </w:r>
    </w:p>
    <w:p w14:paraId="67BD88EB" w14:textId="77777777" w:rsidR="00BD5F30" w:rsidRPr="008C3464" w:rsidRDefault="00BD5F30" w:rsidP="00551457"/>
    <w:p w14:paraId="22E74DCC" w14:textId="2C535013" w:rsidR="00133BA2" w:rsidRDefault="00BE50A7" w:rsidP="00087BE2">
      <w:pPr>
        <w:pStyle w:val="Heading2"/>
      </w:pPr>
      <w:r w:rsidRPr="008C3464">
        <w:t>Impact---</w:t>
      </w:r>
      <w:r w:rsidR="004C37BA">
        <w:t>Defense</w:t>
      </w:r>
      <w:r w:rsidRPr="008C3464">
        <w:t xml:space="preserve"> Cuts</w:t>
      </w:r>
    </w:p>
    <w:p w14:paraId="0600A17C" w14:textId="7CFE6C68" w:rsidR="00133BA2" w:rsidRDefault="00133BA2" w:rsidP="00133BA2">
      <w:pPr>
        <w:pStyle w:val="Heading3"/>
      </w:pPr>
      <w:r>
        <w:t>T/C---Economy</w:t>
      </w:r>
    </w:p>
    <w:p w14:paraId="405400BE" w14:textId="77777777" w:rsidR="00133BA2" w:rsidRDefault="00133BA2" w:rsidP="00133BA2"/>
    <w:p w14:paraId="6A338A23" w14:textId="77777777" w:rsidR="00133BA2" w:rsidRDefault="00133BA2" w:rsidP="00133BA2">
      <w:pPr>
        <w:pStyle w:val="Heading4"/>
        <w:spacing w:before="30" w:line="278" w:lineRule="atLeast"/>
        <w:rPr>
          <w:rFonts w:cs="Calibri"/>
          <w:color w:val="000000"/>
        </w:rPr>
      </w:pPr>
      <w:r>
        <w:rPr>
          <w:rFonts w:cs="Calibri"/>
          <w:color w:val="000000"/>
        </w:rPr>
        <w:t>Defense cuts are a negative on economic growth trends</w:t>
      </w:r>
    </w:p>
    <w:p w14:paraId="5647456B" w14:textId="77777777" w:rsidR="00133BA2" w:rsidRDefault="00133BA2" w:rsidP="00133BA2">
      <w:pPr>
        <w:spacing w:after="120" w:line="235" w:lineRule="atLeast"/>
        <w:rPr>
          <w:color w:val="000000"/>
        </w:rPr>
      </w:pPr>
      <w:r>
        <w:rPr>
          <w:b/>
          <w:bCs/>
          <w:color w:val="000000"/>
          <w:sz w:val="26"/>
          <w:szCs w:val="26"/>
        </w:rPr>
        <w:t>Burke</w:t>
      </w:r>
      <w:r>
        <w:rPr>
          <w:color w:val="000000"/>
        </w:rPr>
        <w:t> 8/18/</w:t>
      </w:r>
      <w:r>
        <w:rPr>
          <w:b/>
          <w:bCs/>
          <w:color w:val="000000"/>
          <w:sz w:val="26"/>
          <w:szCs w:val="26"/>
        </w:rPr>
        <w:t>15</w:t>
      </w:r>
      <w:r>
        <w:rPr>
          <w:color w:val="000000"/>
        </w:rPr>
        <w:t xml:space="preserve"> – Alison, Brookings – Office of Communications, “Ben Bernanke, Michael O’Hanlon, and Mark </w:t>
      </w:r>
      <w:proofErr w:type="spellStart"/>
      <w:r>
        <w:rPr>
          <w:color w:val="000000"/>
        </w:rPr>
        <w:t>Muro</w:t>
      </w:r>
      <w:proofErr w:type="spellEnd"/>
      <w:r>
        <w:rPr>
          <w:color w:val="000000"/>
        </w:rPr>
        <w:t xml:space="preserve"> on the future of defense spending and its economic impacts” http://www.brookings.edu/blogs/brookings-now/posts/2015/08/defense-funding-event-recap</w:t>
      </w:r>
    </w:p>
    <w:p w14:paraId="073EF882" w14:textId="77777777" w:rsidR="00133BA2" w:rsidRDefault="00133BA2" w:rsidP="00133BA2">
      <w:pPr>
        <w:spacing w:line="235" w:lineRule="atLeast"/>
        <w:rPr>
          <w:b/>
          <w:bCs/>
          <w:color w:val="000000"/>
          <w:u w:val="single"/>
        </w:rPr>
      </w:pPr>
      <w:r>
        <w:rPr>
          <w:color w:val="000000"/>
          <w:highlight w:val="cyan"/>
          <w:u w:val="single"/>
        </w:rPr>
        <w:t>Cuts to defense funding</w:t>
      </w:r>
      <w:r>
        <w:rPr>
          <w:color w:val="000000"/>
        </w:rPr>
        <w:t> were not motivated by defense needs and </w:t>
      </w:r>
      <w:r>
        <w:rPr>
          <w:b/>
          <w:bCs/>
          <w:color w:val="000000"/>
          <w:highlight w:val="cyan"/>
          <w:u w:val="single"/>
        </w:rPr>
        <w:t>slowed the economic recovery</w:t>
      </w:r>
      <w:r>
        <w:rPr>
          <w:color w:val="000000"/>
        </w:rPr>
        <w:t> Ben Bernanke kicked off the event by arguing </w:t>
      </w:r>
      <w:r>
        <w:rPr>
          <w:color w:val="000000"/>
          <w:u w:val="single"/>
        </w:rPr>
        <w:t>that while defense spending is closely connected to</w:t>
      </w:r>
      <w:r>
        <w:rPr>
          <w:color w:val="000000"/>
        </w:rPr>
        <w:t> economic </w:t>
      </w:r>
      <w:r>
        <w:rPr>
          <w:color w:val="000000"/>
          <w:u w:val="single"/>
        </w:rPr>
        <w:t>growth</w:t>
      </w:r>
      <w:r>
        <w:rPr>
          <w:color w:val="000000"/>
        </w:rPr>
        <w:t>, “generally speaking</w:t>
      </w:r>
      <w:r>
        <w:rPr>
          <w:color w:val="000000"/>
          <w:u w:val="single"/>
        </w:rPr>
        <w:t>, it’s best to keep military preparedness goals separate from the short-run cyclical [economic] considerations</w:t>
      </w:r>
      <w:r>
        <w:rPr>
          <w:color w:val="000000"/>
        </w:rPr>
        <w:t>.” Moreover, </w:t>
      </w:r>
      <w:r>
        <w:rPr>
          <w:color w:val="000000"/>
          <w:u w:val="single"/>
        </w:rPr>
        <w:t>when it comes to the defense budget cuts made during the</w:t>
      </w:r>
      <w:r>
        <w:rPr>
          <w:color w:val="000000"/>
        </w:rPr>
        <w:t> recent period of economic </w:t>
      </w:r>
      <w:r>
        <w:rPr>
          <w:color w:val="000000"/>
          <w:u w:val="single"/>
        </w:rPr>
        <w:t>recovery</w:t>
      </w:r>
      <w:r>
        <w:rPr>
          <w:color w:val="000000"/>
        </w:rPr>
        <w:t>, </w:t>
      </w:r>
      <w:r>
        <w:rPr>
          <w:color w:val="000000"/>
          <w:u w:val="single"/>
        </w:rPr>
        <w:t>he believes</w:t>
      </w:r>
      <w:r>
        <w:rPr>
          <w:color w:val="000000"/>
        </w:rPr>
        <w:t> </w:t>
      </w:r>
      <w:r>
        <w:rPr>
          <w:b/>
          <w:bCs/>
          <w:color w:val="000000"/>
          <w:highlight w:val="cyan"/>
          <w:u w:val="single"/>
        </w:rPr>
        <w:t>mistakes were made</w:t>
      </w:r>
      <w:r>
        <w:rPr>
          <w:color w:val="000000"/>
        </w:rPr>
        <w:t>. </w:t>
      </w:r>
      <w:r>
        <w:rPr>
          <w:color w:val="000000"/>
          <w:u w:val="single"/>
        </w:rPr>
        <w:t>Outside of the drawdown</w:t>
      </w:r>
      <w:r>
        <w:rPr>
          <w:color w:val="000000"/>
        </w:rPr>
        <w:t> in forces in Iraq and Afghanistan, </w:t>
      </w:r>
      <w:r>
        <w:rPr>
          <w:color w:val="000000"/>
          <w:u w:val="single"/>
        </w:rPr>
        <w:t>Bernanke</w:t>
      </w:r>
      <w:r>
        <w:rPr>
          <w:color w:val="000000"/>
        </w:rPr>
        <w:t> </w:t>
      </w:r>
      <w:r>
        <w:rPr>
          <w:color w:val="000000"/>
          <w:u w:val="single"/>
        </w:rPr>
        <w:t>said</w:t>
      </w:r>
      <w:r>
        <w:rPr>
          <w:color w:val="000000"/>
        </w:rPr>
        <w:t> </w:t>
      </w:r>
      <w:r>
        <w:rPr>
          <w:color w:val="000000"/>
          <w:highlight w:val="cyan"/>
          <w:u w:val="single"/>
        </w:rPr>
        <w:t>the cuts in military spending</w:t>
      </w:r>
      <w:r>
        <w:rPr>
          <w:color w:val="000000"/>
        </w:rPr>
        <w:t> </w:t>
      </w:r>
      <w:r>
        <w:rPr>
          <w:b/>
          <w:bCs/>
          <w:color w:val="000000"/>
          <w:highlight w:val="cyan"/>
          <w:u w:val="single"/>
        </w:rPr>
        <w:t>were not motivated by changes in defense needs and “were actually a negative in terms of our economic recovery.”</w:t>
      </w:r>
    </w:p>
    <w:p w14:paraId="20A161D9" w14:textId="77777777" w:rsidR="00133BA2" w:rsidRDefault="00133BA2" w:rsidP="00133BA2"/>
    <w:p w14:paraId="183FAD3F" w14:textId="77777777" w:rsidR="00D7544D" w:rsidRDefault="00D7544D" w:rsidP="00D7544D">
      <w:pPr>
        <w:pStyle w:val="Heading4"/>
      </w:pPr>
      <w:r>
        <w:t>Defense spending supports state and local economies.</w:t>
      </w:r>
    </w:p>
    <w:p w14:paraId="5DE5F951" w14:textId="77777777" w:rsidR="00D7544D" w:rsidRPr="0094284E" w:rsidRDefault="00D7544D" w:rsidP="00D7544D">
      <w:r w:rsidRPr="0094284E">
        <w:rPr>
          <w:rStyle w:val="Style13ptBold"/>
        </w:rPr>
        <w:t>N</w:t>
      </w:r>
      <w:r>
        <w:t xml:space="preserve">ational </w:t>
      </w:r>
      <w:r w:rsidRPr="0094284E">
        <w:rPr>
          <w:rStyle w:val="Style13ptBold"/>
        </w:rPr>
        <w:t>C</w:t>
      </w:r>
      <w:r>
        <w:t xml:space="preserve">onference of </w:t>
      </w:r>
      <w:r w:rsidRPr="0094284E">
        <w:rPr>
          <w:rStyle w:val="Style13ptBold"/>
        </w:rPr>
        <w:t>S</w:t>
      </w:r>
      <w:r>
        <w:t xml:space="preserve">tate </w:t>
      </w:r>
      <w:r w:rsidRPr="0094284E">
        <w:rPr>
          <w:rStyle w:val="Style13ptBold"/>
        </w:rPr>
        <w:t>L</w:t>
      </w:r>
      <w:r>
        <w:t xml:space="preserve">egislators </w:t>
      </w:r>
      <w:r w:rsidRPr="0094284E">
        <w:rPr>
          <w:rStyle w:val="Style13ptBold"/>
        </w:rPr>
        <w:t>18</w:t>
      </w:r>
      <w:r>
        <w:t xml:space="preserve">, 4-9-2018, a nonpartisan public </w:t>
      </w:r>
      <w:proofErr w:type="spellStart"/>
      <w:r>
        <w:t>officials'association</w:t>
      </w:r>
      <w:proofErr w:type="spellEnd"/>
      <w:r>
        <w:t xml:space="preserve"> of state legislators, Military’s Impact on State Economies, https://www.ncsl.org/military-and-veterans-affairs/militarys-impact-on-state-economies, </w:t>
      </w:r>
      <w:proofErr w:type="spellStart"/>
      <w:r>
        <w:t>HKeef</w:t>
      </w:r>
      <w:proofErr w:type="spellEnd"/>
    </w:p>
    <w:p w14:paraId="5A9A7170" w14:textId="77777777" w:rsidR="00D7544D" w:rsidRPr="0021393E" w:rsidRDefault="00D7544D" w:rsidP="00D7544D">
      <w:pPr>
        <w:rPr>
          <w:sz w:val="16"/>
        </w:rPr>
      </w:pPr>
      <w:r w:rsidRPr="0021393E">
        <w:rPr>
          <w:rStyle w:val="StyleUnderline"/>
        </w:rPr>
        <w:t>The Department of Defense (DoD) operates more than 420 military installations in the 50 states</w:t>
      </w:r>
      <w:r w:rsidRPr="0021393E">
        <w:rPr>
          <w:sz w:val="16"/>
        </w:rPr>
        <w:t>, the District of Columbia, Guam and Puerto Rico.</w:t>
      </w:r>
    </w:p>
    <w:p w14:paraId="71FECDCB" w14:textId="77777777" w:rsidR="00D7544D" w:rsidRPr="0021393E" w:rsidRDefault="00D7544D" w:rsidP="00D7544D">
      <w:pPr>
        <w:rPr>
          <w:rStyle w:val="StyleUnderline"/>
        </w:rPr>
      </w:pPr>
      <w:r w:rsidRPr="0021393E">
        <w:rPr>
          <w:sz w:val="16"/>
        </w:rPr>
        <w:t xml:space="preserve">These installations sustain the presence of U.S. forces at home and abroad. Installations located within the United States and its territories are used to train and deploy troops, maintain weapons systems and care for the wounded. </w:t>
      </w:r>
      <w:r w:rsidRPr="0021393E">
        <w:rPr>
          <w:rStyle w:val="StyleUnderline"/>
        </w:rPr>
        <w:t xml:space="preserve">They also support military service members and families by providing </w:t>
      </w:r>
      <w:r w:rsidRPr="00B60162">
        <w:rPr>
          <w:rStyle w:val="Emphasis"/>
        </w:rPr>
        <w:t>housing</w:t>
      </w:r>
      <w:r w:rsidRPr="0021393E">
        <w:rPr>
          <w:rStyle w:val="StyleUnderline"/>
        </w:rPr>
        <w:t xml:space="preserve">, </w:t>
      </w:r>
      <w:r w:rsidRPr="00B60162">
        <w:rPr>
          <w:rStyle w:val="Emphasis"/>
        </w:rPr>
        <w:t>health care</w:t>
      </w:r>
      <w:r w:rsidRPr="0021393E">
        <w:rPr>
          <w:rStyle w:val="StyleUnderline"/>
        </w:rPr>
        <w:t xml:space="preserve">, </w:t>
      </w:r>
      <w:r w:rsidRPr="00B60162">
        <w:rPr>
          <w:rStyle w:val="Emphasis"/>
        </w:rPr>
        <w:t>childcare</w:t>
      </w:r>
      <w:r w:rsidRPr="0021393E">
        <w:rPr>
          <w:rStyle w:val="StyleUnderline"/>
        </w:rPr>
        <w:t xml:space="preserve"> and </w:t>
      </w:r>
      <w:r w:rsidRPr="00B60162">
        <w:rPr>
          <w:rStyle w:val="Emphasis"/>
        </w:rPr>
        <w:t>on-base education</w:t>
      </w:r>
      <w:r w:rsidRPr="0021393E">
        <w:rPr>
          <w:rStyle w:val="StyleUnderline"/>
        </w:rPr>
        <w:t xml:space="preserve">.  </w:t>
      </w:r>
    </w:p>
    <w:p w14:paraId="5729EB77" w14:textId="77777777" w:rsidR="00D7544D" w:rsidRPr="0021393E" w:rsidRDefault="00D7544D" w:rsidP="00D7544D">
      <w:pPr>
        <w:rPr>
          <w:sz w:val="16"/>
        </w:rPr>
      </w:pPr>
      <w:r w:rsidRPr="0021393E">
        <w:rPr>
          <w:rStyle w:val="StyleUnderline"/>
        </w:rPr>
        <w:t xml:space="preserve">The DoD contributes billions of dollars each year to </w:t>
      </w:r>
      <w:r w:rsidRPr="00B60162">
        <w:rPr>
          <w:rStyle w:val="Emphasis"/>
        </w:rPr>
        <w:t>state economies</w:t>
      </w:r>
      <w:r w:rsidRPr="0021393E">
        <w:rPr>
          <w:rStyle w:val="StyleUnderline"/>
        </w:rPr>
        <w:t xml:space="preserve"> through the operation of military installations</w:t>
      </w:r>
      <w:r w:rsidRPr="0021393E">
        <w:rPr>
          <w:sz w:val="16"/>
        </w:rPr>
        <w:t xml:space="preserve">.   </w:t>
      </w:r>
    </w:p>
    <w:p w14:paraId="7E3B24B2" w14:textId="77777777" w:rsidR="00D7544D" w:rsidRPr="0021393E" w:rsidRDefault="00D7544D" w:rsidP="00D7544D">
      <w:pPr>
        <w:rPr>
          <w:sz w:val="16"/>
        </w:rPr>
      </w:pPr>
      <w:r w:rsidRPr="0021393E">
        <w:rPr>
          <w:rStyle w:val="StyleUnderline"/>
        </w:rPr>
        <w:t xml:space="preserve">This spending helps sustain local communities by </w:t>
      </w:r>
      <w:r w:rsidRPr="00B60162">
        <w:rPr>
          <w:rStyle w:val="Emphasis"/>
        </w:rPr>
        <w:t>creating employment</w:t>
      </w:r>
      <w:r w:rsidRPr="0021393E">
        <w:rPr>
          <w:rStyle w:val="StyleUnderline"/>
        </w:rPr>
        <w:t xml:space="preserve"> opportunities across a wide range of sectors,</w:t>
      </w:r>
      <w:r w:rsidRPr="0021393E">
        <w:rPr>
          <w:sz w:val="16"/>
        </w:rPr>
        <w:t xml:space="preserve"> both directly and indirectly. </w:t>
      </w:r>
      <w:r w:rsidRPr="0021393E">
        <w:rPr>
          <w:rStyle w:val="StyleUnderline"/>
        </w:rPr>
        <w:t xml:space="preserve">Active duty and civilian employees spend their military wages on goods and services produced locally, while pensions and other </w:t>
      </w:r>
      <w:r w:rsidRPr="00B60162">
        <w:rPr>
          <w:rStyle w:val="Emphasis"/>
        </w:rPr>
        <w:t>benefits provide retirees</w:t>
      </w:r>
      <w:r w:rsidRPr="0021393E">
        <w:rPr>
          <w:rStyle w:val="StyleUnderline"/>
        </w:rPr>
        <w:t xml:space="preserve"> and dependents a reliable source of income.</w:t>
      </w:r>
      <w:r w:rsidRPr="0021393E">
        <w:rPr>
          <w:sz w:val="16"/>
        </w:rPr>
        <w:t xml:space="preserve"> States and communities also benefit from defense contracts with private companies for equipment, supplies, construction and various services such as health care and information technology.</w:t>
      </w:r>
    </w:p>
    <w:p w14:paraId="3DFBB328" w14:textId="77777777" w:rsidR="00D7544D" w:rsidRPr="0021393E" w:rsidRDefault="00D7544D" w:rsidP="00D7544D">
      <w:pPr>
        <w:rPr>
          <w:sz w:val="16"/>
        </w:rPr>
      </w:pPr>
      <w:r w:rsidRPr="0021393E">
        <w:rPr>
          <w:sz w:val="16"/>
        </w:rPr>
        <w:t>According to an analysis by the DoD Office of Economic Adjustment (OEA), the department spent $408 billion on payroll and contracts in Fiscal Year 2015, approximately 2.3 percent of U.S. gross domestic product (GDP). Spending was highest in Virginia, followed by California, Texas, Maryland and Florida. Virginia has the largest defense spending as a share of state GDP at 11.8 percent, followed by Hawaii at 9.9 percent.</w:t>
      </w:r>
    </w:p>
    <w:p w14:paraId="7C14CDFC" w14:textId="77777777" w:rsidR="00D7544D" w:rsidRPr="0021393E" w:rsidRDefault="00D7544D" w:rsidP="00D7544D">
      <w:pPr>
        <w:rPr>
          <w:sz w:val="16"/>
        </w:rPr>
      </w:pPr>
      <w:r w:rsidRPr="0021393E">
        <w:rPr>
          <w:sz w:val="16"/>
        </w:rPr>
        <w:t>The economic benefits created by military installations are susceptible to change at both the federal and state levels. Recent events such as the drawdown of troops in Iraq and Afghanistan, federal budget cuts, and potential future rounds of Base Realignment and Closure have left government officials uncertain of the future role and sustainability of military installations.</w:t>
      </w:r>
    </w:p>
    <w:p w14:paraId="452F2F30" w14:textId="77777777" w:rsidR="00D7544D" w:rsidRPr="0021393E" w:rsidRDefault="00D7544D" w:rsidP="00D7544D">
      <w:pPr>
        <w:rPr>
          <w:sz w:val="16"/>
        </w:rPr>
      </w:pPr>
      <w:r w:rsidRPr="0021393E">
        <w:rPr>
          <w:rStyle w:val="StyleUnderline"/>
        </w:rPr>
        <w:t xml:space="preserve">These trends have been a driving force behind many states’ decisions to commission studies that define the military activity and infrastructure that exists in the state and measure the </w:t>
      </w:r>
      <w:r w:rsidRPr="00B60162">
        <w:rPr>
          <w:rStyle w:val="Emphasis"/>
        </w:rPr>
        <w:t>economic impact</w:t>
      </w:r>
      <w:r w:rsidRPr="0021393E">
        <w:rPr>
          <w:rStyle w:val="StyleUnderline"/>
        </w:rPr>
        <w:t xml:space="preserve"> of military presence</w:t>
      </w:r>
      <w:r w:rsidRPr="0021393E">
        <w:rPr>
          <w:sz w:val="16"/>
        </w:rPr>
        <w:t>. Economic impact studies allow states to better advocate on behalf of their installations and plan for future growth or restructuring.</w:t>
      </w:r>
    </w:p>
    <w:p w14:paraId="3E321AD5" w14:textId="77777777" w:rsidR="00D7544D" w:rsidRPr="0021393E" w:rsidRDefault="00D7544D" w:rsidP="00D7544D">
      <w:pPr>
        <w:rPr>
          <w:sz w:val="16"/>
        </w:rPr>
      </w:pPr>
      <w:r w:rsidRPr="0021393E">
        <w:rPr>
          <w:sz w:val="16"/>
        </w:rPr>
        <w:t xml:space="preserve">At least 24 states have commissioned their own study to quantify the direct and indirect effects of military presence on a state’s economy. </w:t>
      </w:r>
      <w:r w:rsidRPr="0021393E">
        <w:rPr>
          <w:rStyle w:val="StyleUnderline"/>
        </w:rPr>
        <w:t xml:space="preserve">Impacts generally include salaries and benefits paid </w:t>
      </w:r>
      <w:r w:rsidRPr="00B60162">
        <w:rPr>
          <w:rStyle w:val="Emphasis"/>
        </w:rPr>
        <w:t>to</w:t>
      </w:r>
      <w:r w:rsidRPr="0021393E">
        <w:rPr>
          <w:rStyle w:val="StyleUnderline"/>
        </w:rPr>
        <w:t xml:space="preserve"> military and civilian personnel and retirees, defense contracts, local business activity supported by military operations, tax revenues and other military spending</w:t>
      </w:r>
      <w:r w:rsidRPr="0021393E">
        <w:rPr>
          <w:sz w:val="16"/>
        </w:rPr>
        <w:t>. In 2015, for example, military installations in North Carolina supported 578,000 jobs, $34 billion in personal income and $66 billion in gross state product. This amounts to roughly 10 percent of the state’s overall economy.</w:t>
      </w:r>
    </w:p>
    <w:p w14:paraId="233C216A" w14:textId="77777777" w:rsidR="00D7544D" w:rsidRPr="0021393E" w:rsidRDefault="00D7544D" w:rsidP="00D7544D">
      <w:pPr>
        <w:rPr>
          <w:sz w:val="16"/>
        </w:rPr>
      </w:pPr>
      <w:r w:rsidRPr="0021393E">
        <w:rPr>
          <w:sz w:val="16"/>
        </w:rPr>
        <w:t>In 2014, Colorado lawmakers appropriated $300,000 in state funds to examine the comprehensive value of military activities across the state’s seven major installations. The state Department of Military and Veterans Affairs released its study in May 2015, reporting a total economic impact of $27 billion.</w:t>
      </w:r>
    </w:p>
    <w:p w14:paraId="54DAB6A6" w14:textId="77777777" w:rsidR="00D7544D" w:rsidRPr="0021393E" w:rsidRDefault="00D7544D" w:rsidP="00D7544D">
      <w:pPr>
        <w:rPr>
          <w:sz w:val="16"/>
        </w:rPr>
      </w:pPr>
      <w:r w:rsidRPr="0021393E">
        <w:rPr>
          <w:sz w:val="16"/>
        </w:rPr>
        <w:t>Kentucky has also taken steps to measure military activity, releasing its fifth study in June 2016. The military spent approximately $12 billion in Kentucky during 2014-15. With 38,700 active duty and civilian employees, military employment exceeds the next largest state employer by more than 21,000 jobs.</w:t>
      </w:r>
    </w:p>
    <w:p w14:paraId="659DE1A8" w14:textId="77777777" w:rsidR="00D7544D" w:rsidRDefault="00D7544D" w:rsidP="00D7544D">
      <w:r w:rsidRPr="0021393E">
        <w:rPr>
          <w:rStyle w:val="StyleUnderline"/>
        </w:rPr>
        <w:t xml:space="preserve">Even states with relatively small military footprints have reported </w:t>
      </w:r>
      <w:r w:rsidRPr="00B60162">
        <w:rPr>
          <w:rStyle w:val="Emphasis"/>
        </w:rPr>
        <w:t>significant economic gains</w:t>
      </w:r>
      <w:r>
        <w:t xml:space="preserve">. In Michigan, for example, defense spending in Fiscal Year 2014 supported 105,000 jobs, added more than $9 billion in gross state product and created nearly $10 billion in personal income. A 2016 study sponsored by the Michigan Defense Center presents a statewide strategy to preserve Army and Air National Guard facilities following a future Base Realignment and Closure (BRAC) round as well as to attract new missions. </w:t>
      </w:r>
    </w:p>
    <w:p w14:paraId="5D6F2D25" w14:textId="77777777" w:rsidR="00D7544D" w:rsidRDefault="00D7544D" w:rsidP="00D7544D"/>
    <w:p w14:paraId="74E6E4B0" w14:textId="77777777" w:rsidR="00D7544D" w:rsidRDefault="00D7544D" w:rsidP="00D7544D">
      <w:pPr>
        <w:pStyle w:val="Heading4"/>
      </w:pPr>
      <w:r>
        <w:t>A reduce in defense spending risks long-term economic impacts.</w:t>
      </w:r>
    </w:p>
    <w:p w14:paraId="58E01B0A" w14:textId="77777777" w:rsidR="00D7544D" w:rsidRPr="0094284E" w:rsidRDefault="00D7544D" w:rsidP="00D7544D">
      <w:r>
        <w:t xml:space="preserve">Kulwant </w:t>
      </w:r>
      <w:r w:rsidRPr="0094284E">
        <w:rPr>
          <w:rStyle w:val="Style13ptBold"/>
        </w:rPr>
        <w:t>Saluja 15</w:t>
      </w:r>
      <w:r>
        <w:t xml:space="preserve">, 8-17-2015, writer for Market Watch, Cutting defense spending could hurt economy, Bernanke warns, https://www.marketwatch.com/story/cutting-defense-spending-could-hurt-economy-bernanke-warns-2015-08-17, </w:t>
      </w:r>
      <w:proofErr w:type="spellStart"/>
      <w:r>
        <w:t>HKeef</w:t>
      </w:r>
      <w:proofErr w:type="spellEnd"/>
    </w:p>
    <w:p w14:paraId="287A2613" w14:textId="77777777" w:rsidR="00D7544D" w:rsidRPr="00DC10B1" w:rsidRDefault="00D7544D" w:rsidP="00D7544D">
      <w:pPr>
        <w:rPr>
          <w:rStyle w:val="StyleUnderline"/>
        </w:rPr>
      </w:pPr>
      <w:r w:rsidRPr="00DC10B1">
        <w:rPr>
          <w:sz w:val="16"/>
        </w:rPr>
        <w:t xml:space="preserve">WASHINGTON — </w:t>
      </w:r>
      <w:r w:rsidRPr="00DC10B1">
        <w:rPr>
          <w:rStyle w:val="StyleUnderline"/>
        </w:rPr>
        <w:t xml:space="preserve">Former Federal Reserve Chairman Ben Bernanke warned Monday that </w:t>
      </w:r>
      <w:r w:rsidRPr="00B60162">
        <w:rPr>
          <w:rStyle w:val="Emphasis"/>
        </w:rPr>
        <w:t>reduced defense spending</w:t>
      </w:r>
      <w:r w:rsidRPr="00DC10B1">
        <w:rPr>
          <w:rStyle w:val="StyleUnderline"/>
        </w:rPr>
        <w:t xml:space="preserve"> could have adverse long-</w:t>
      </w:r>
      <w:r w:rsidRPr="00B60162">
        <w:rPr>
          <w:rStyle w:val="Emphasis"/>
        </w:rPr>
        <w:t>term economic impacts</w:t>
      </w:r>
      <w:r w:rsidRPr="00DC10B1">
        <w:rPr>
          <w:rStyle w:val="StyleUnderline"/>
        </w:rPr>
        <w:t>, including undermining technological innovations that ultimately produce jobs in the private sector.</w:t>
      </w:r>
    </w:p>
    <w:p w14:paraId="71137FC4" w14:textId="77777777" w:rsidR="00D7544D" w:rsidRPr="00DC10B1" w:rsidRDefault="00D7544D" w:rsidP="00D7544D">
      <w:pPr>
        <w:rPr>
          <w:sz w:val="16"/>
        </w:rPr>
      </w:pPr>
      <w:r w:rsidRPr="00DC10B1">
        <w:rPr>
          <w:sz w:val="16"/>
        </w:rPr>
        <w:t xml:space="preserve">Speaking at a Brookings Institution event, Bernanke said, “By far the most important (impact), certainly in the United States, </w:t>
      </w:r>
      <w:r w:rsidRPr="00DC10B1">
        <w:rPr>
          <w:rStyle w:val="StyleUnderline"/>
        </w:rPr>
        <w:t>has been the linkage between defense military appropriations and broader technological trends</w:t>
      </w:r>
      <w:r w:rsidRPr="00DC10B1">
        <w:rPr>
          <w:sz w:val="16"/>
        </w:rPr>
        <w:t>.</w:t>
      </w:r>
    </w:p>
    <w:p w14:paraId="14196C61" w14:textId="77777777" w:rsidR="00D7544D" w:rsidRPr="00DC10B1" w:rsidRDefault="00D7544D" w:rsidP="00D7544D">
      <w:pPr>
        <w:rPr>
          <w:sz w:val="16"/>
        </w:rPr>
      </w:pPr>
      <w:r w:rsidRPr="00DC10B1">
        <w:rPr>
          <w:sz w:val="16"/>
        </w:rPr>
        <w:t>“</w:t>
      </w:r>
      <w:r w:rsidRPr="00DC10B1">
        <w:rPr>
          <w:rStyle w:val="StyleUnderline"/>
        </w:rPr>
        <w:t xml:space="preserve">That is one of the </w:t>
      </w:r>
      <w:r w:rsidRPr="00B60162">
        <w:rPr>
          <w:rStyle w:val="Emphasis"/>
        </w:rPr>
        <w:t>major sources of U.S. growth</w:t>
      </w:r>
      <w:r w:rsidRPr="00DC10B1">
        <w:rPr>
          <w:rStyle w:val="StyleUnderline"/>
        </w:rPr>
        <w:t xml:space="preserve"> over time</w:t>
      </w:r>
      <w:r w:rsidRPr="00DC10B1">
        <w:rPr>
          <w:sz w:val="16"/>
        </w:rPr>
        <w:t>. We remain a technological leader. That’s one of our national strengths.”</w:t>
      </w:r>
    </w:p>
    <w:p w14:paraId="2E5F878D" w14:textId="77777777" w:rsidR="00D7544D" w:rsidRPr="00DC10B1" w:rsidRDefault="00D7544D" w:rsidP="00D7544D">
      <w:pPr>
        <w:rPr>
          <w:sz w:val="16"/>
        </w:rPr>
      </w:pPr>
      <w:r w:rsidRPr="00DC10B1">
        <w:rPr>
          <w:sz w:val="16"/>
        </w:rPr>
        <w:t>Bernanke cited as examples the Manhattan Project and the creation of the Defense Advanced Research Projects Agency, the precursor to the Internet.</w:t>
      </w:r>
    </w:p>
    <w:p w14:paraId="21DFFC8C" w14:textId="77777777" w:rsidR="00D7544D" w:rsidRPr="00DC10B1" w:rsidRDefault="00D7544D" w:rsidP="00D7544D">
      <w:pPr>
        <w:rPr>
          <w:sz w:val="16"/>
        </w:rPr>
      </w:pPr>
      <w:r w:rsidRPr="00DC10B1">
        <w:rPr>
          <w:sz w:val="16"/>
        </w:rPr>
        <w:t>“One innovation I really like is laser surgery,” Bernanke said. “There has since been something like 55,000 patents related to laser technology. Things that have come out have been laser surgery, DVDs, barcodes.”</w:t>
      </w:r>
    </w:p>
    <w:p w14:paraId="28E855E9" w14:textId="77777777" w:rsidR="00D7544D" w:rsidRPr="00DC10B1" w:rsidRDefault="00D7544D" w:rsidP="00D7544D">
      <w:pPr>
        <w:rPr>
          <w:sz w:val="16"/>
        </w:rPr>
      </w:pPr>
      <w:r w:rsidRPr="00DC10B1">
        <w:rPr>
          <w:sz w:val="16"/>
        </w:rPr>
        <w:t>“If the same money had been spent on basic science that would have probably been an even better strategy, that would be even better … but the political system is not good at making long-run investments with uncertain impacts,” he said.</w:t>
      </w:r>
    </w:p>
    <w:p w14:paraId="74349752" w14:textId="77777777" w:rsidR="00D7544D" w:rsidRPr="00DC10B1" w:rsidRDefault="00D7544D" w:rsidP="00D7544D">
      <w:pPr>
        <w:rPr>
          <w:rStyle w:val="StyleUnderline"/>
        </w:rPr>
      </w:pPr>
      <w:r w:rsidRPr="00DC10B1">
        <w:rPr>
          <w:rStyle w:val="StyleUnderline"/>
        </w:rPr>
        <w:t xml:space="preserve">Bernanke says most reports about the size of military spending relative to other countries is </w:t>
      </w:r>
      <w:r w:rsidRPr="00B60162">
        <w:rPr>
          <w:rStyle w:val="Emphasis"/>
        </w:rPr>
        <w:t>misleading</w:t>
      </w:r>
      <w:r w:rsidRPr="00DC10B1">
        <w:rPr>
          <w:rStyle w:val="StyleUnderline"/>
        </w:rPr>
        <w:t>.</w:t>
      </w:r>
    </w:p>
    <w:p w14:paraId="209E102A" w14:textId="77777777" w:rsidR="00D7544D" w:rsidRPr="00DC10B1" w:rsidRDefault="00D7544D" w:rsidP="00D7544D">
      <w:pPr>
        <w:rPr>
          <w:sz w:val="16"/>
        </w:rPr>
      </w:pPr>
      <w:r w:rsidRPr="00DC10B1">
        <w:rPr>
          <w:sz w:val="16"/>
        </w:rPr>
        <w:t>“One number that bothers me is a lot is the journalistic tendency to say that the United States spends more money than all our potential competitors combined. Therefore, we are militarily secure. That is a mistake,” he said. He said purchasing power parity is a better way to measure defense spending.</w:t>
      </w:r>
    </w:p>
    <w:p w14:paraId="6ADED9F8" w14:textId="77777777" w:rsidR="00D7544D" w:rsidRPr="00DC10B1" w:rsidRDefault="00D7544D" w:rsidP="00D7544D">
      <w:pPr>
        <w:rPr>
          <w:sz w:val="16"/>
        </w:rPr>
      </w:pPr>
      <w:r w:rsidRPr="00DC10B1">
        <w:rPr>
          <w:sz w:val="16"/>
        </w:rPr>
        <w:t>“Under PPP comparisons, instead of being 45% of world military spending, U.S. military spending is a third of global spending,” he said.</w:t>
      </w:r>
    </w:p>
    <w:p w14:paraId="025D0093" w14:textId="77777777" w:rsidR="00D7544D" w:rsidRDefault="00D7544D" w:rsidP="00D7544D">
      <w:pPr>
        <w:rPr>
          <w:sz w:val="16"/>
        </w:rPr>
      </w:pPr>
      <w:r w:rsidRPr="00DC10B1">
        <w:rPr>
          <w:sz w:val="16"/>
        </w:rPr>
        <w:t xml:space="preserve">Bernanke, Federal Reserve chairman from 2006 to 2014, is a full-time scholar and frequent blogger for the Brookings Institution and an adviser to hedge funds </w:t>
      </w:r>
      <w:proofErr w:type="spellStart"/>
      <w:r w:rsidRPr="00DC10B1">
        <w:rPr>
          <w:sz w:val="16"/>
        </w:rPr>
        <w:t>Pimco</w:t>
      </w:r>
      <w:proofErr w:type="spellEnd"/>
      <w:r w:rsidRPr="00DC10B1">
        <w:rPr>
          <w:sz w:val="16"/>
        </w:rPr>
        <w:t xml:space="preserve"> and Citadel. His memoir “The Courage to Act” comes out in mid-October.</w:t>
      </w:r>
    </w:p>
    <w:p w14:paraId="31B765C4" w14:textId="77777777" w:rsidR="00D7544D" w:rsidRPr="00DC10B1" w:rsidRDefault="00D7544D" w:rsidP="00D7544D">
      <w:pPr>
        <w:rPr>
          <w:sz w:val="16"/>
        </w:rPr>
      </w:pPr>
    </w:p>
    <w:p w14:paraId="44EBB615" w14:textId="77777777" w:rsidR="00D7544D" w:rsidRDefault="00D7544D" w:rsidP="00D7544D">
      <w:pPr>
        <w:pStyle w:val="Heading4"/>
      </w:pPr>
      <w:r>
        <w:t>There is a direct relationship between defense spending and GDP.</w:t>
      </w:r>
    </w:p>
    <w:p w14:paraId="21B523B1" w14:textId="77777777" w:rsidR="00D7544D" w:rsidRPr="004E3E1B" w:rsidRDefault="00D7544D" w:rsidP="00D7544D">
      <w:r w:rsidRPr="004E3E1B">
        <w:rPr>
          <w:rStyle w:val="Style13ptBold"/>
        </w:rPr>
        <w:t>M.S. 11</w:t>
      </w:r>
      <w:r>
        <w:t xml:space="preserve">, 10/05/2011, Raising military spending increases output, https://www.economist.com/democracy-in-america/2011/10/05/raising-military-spending-increases-output, </w:t>
      </w:r>
      <w:proofErr w:type="spellStart"/>
      <w:r>
        <w:t>HKeef</w:t>
      </w:r>
      <w:proofErr w:type="spellEnd"/>
    </w:p>
    <w:p w14:paraId="3D270289" w14:textId="77777777" w:rsidR="00D7544D" w:rsidRPr="00E31B77" w:rsidRDefault="00D7544D" w:rsidP="00D7544D">
      <w:pPr>
        <w:rPr>
          <w:sz w:val="16"/>
        </w:rPr>
      </w:pPr>
      <w:r w:rsidRPr="00E31B77">
        <w:rPr>
          <w:sz w:val="16"/>
        </w:rPr>
        <w:t xml:space="preserve">In recent work, our approach has been to exploit regional variation in military spending in the US (Nakamura and </w:t>
      </w:r>
      <w:proofErr w:type="spellStart"/>
      <w:r w:rsidRPr="00E31B77">
        <w:rPr>
          <w:sz w:val="16"/>
        </w:rPr>
        <w:t>Steinsson</w:t>
      </w:r>
      <w:proofErr w:type="spellEnd"/>
      <w:r w:rsidRPr="00E31B77">
        <w:rPr>
          <w:sz w:val="16"/>
        </w:rPr>
        <w:t xml:space="preserve"> 2011). </w:t>
      </w:r>
      <w:r w:rsidRPr="00E31B77">
        <w:rPr>
          <w:rStyle w:val="StyleUnderline"/>
        </w:rPr>
        <w:t xml:space="preserve">We use the fact that when the US embarks upon a </w:t>
      </w:r>
      <w:r w:rsidRPr="00DC10B1">
        <w:rPr>
          <w:rStyle w:val="Emphasis"/>
        </w:rPr>
        <w:t>military buildup</w:t>
      </w:r>
      <w:r w:rsidRPr="00E31B77">
        <w:rPr>
          <w:rStyle w:val="StyleUnderline"/>
        </w:rPr>
        <w:t>, there is a systematic tendency for spending to increase more in some states than others</w:t>
      </w:r>
      <w:r w:rsidRPr="00E31B77">
        <w:rPr>
          <w:sz w:val="16"/>
        </w:rPr>
        <w:t xml:space="preserve">. For example, when aggregate military spending in the US rises by 1% of GDP, military spending in California on average rises by about 3% of California GDP, while military spending in Illinois rises by only about 0.5% of Illinois GDP. Under the assumption that the US doesn't embark upon military buildups like the Vietnam War because states like California are doing badly relative to states like Illinois, </w:t>
      </w:r>
      <w:r w:rsidRPr="00E31B77">
        <w:rPr>
          <w:rStyle w:val="StyleUnderline"/>
        </w:rPr>
        <w:t xml:space="preserve">we can use regional variation associated with these buildups to estimate the effect of a relative </w:t>
      </w:r>
      <w:r w:rsidRPr="00DC10B1">
        <w:rPr>
          <w:rStyle w:val="Emphasis"/>
        </w:rPr>
        <w:t>increase</w:t>
      </w:r>
      <w:r w:rsidRPr="00E31B77">
        <w:rPr>
          <w:rStyle w:val="StyleUnderline"/>
        </w:rPr>
        <w:t xml:space="preserve"> in spending on </w:t>
      </w:r>
      <w:r w:rsidRPr="00DC10B1">
        <w:rPr>
          <w:rStyle w:val="Emphasis"/>
        </w:rPr>
        <w:t>relative output</w:t>
      </w:r>
      <w:r w:rsidRPr="00E31B77">
        <w:rPr>
          <w:rStyle w:val="StyleUnderline"/>
        </w:rPr>
        <w:t xml:space="preserve">. Our conclusion is that when relative spending in a state increases by 1% of GDP, relative state </w:t>
      </w:r>
      <w:r w:rsidRPr="00DC10B1">
        <w:rPr>
          <w:rStyle w:val="Emphasis"/>
        </w:rPr>
        <w:t>GDP rises</w:t>
      </w:r>
      <w:r w:rsidRPr="00E31B77">
        <w:rPr>
          <w:rStyle w:val="StyleUnderline"/>
        </w:rPr>
        <w:t xml:space="preserve"> by 1.5%.</w:t>
      </w:r>
      <w:r w:rsidRPr="00E31B77">
        <w:rPr>
          <w:sz w:val="16"/>
        </w:rPr>
        <w:t xml:space="preserve"> Military spending is particularly helpful because it's tracked exceptionally closely, so you can figure out exactly how much is being spent, when, where, and on what. The authors note that their findings are roughly in line with the multipliers in many other studies, including a widely-read paper that studied cut-offs in government spending due to findings of mafia involvement in public projects in Italy. They also argue that while some studies have found lower multipliers, their study is more likely to be applicable to the low-interest-rate situation we now find ourselves in: normally Fed policy "leans against" increases in federal spending, which leads to the multiplier effect being seemingly lower. </w:t>
      </w:r>
      <w:r w:rsidRPr="00E31B77">
        <w:rPr>
          <w:rStyle w:val="StyleUnderline"/>
        </w:rPr>
        <w:t>By measuring the difference between growth in high- and low-military-spending states</w:t>
      </w:r>
      <w:r w:rsidRPr="00E31B77">
        <w:rPr>
          <w:sz w:val="16"/>
        </w:rPr>
        <w:t xml:space="preserve">, the Fed interest-rate issue cancels out, </w:t>
      </w:r>
      <w:r w:rsidRPr="00E31B77">
        <w:rPr>
          <w:rStyle w:val="StyleUnderline"/>
        </w:rPr>
        <w:t xml:space="preserve">and you get a multiplier that's more likely to reflect the discrete effect of the government-spending hike </w:t>
      </w:r>
      <w:r w:rsidRPr="00DC10B1">
        <w:rPr>
          <w:rStyle w:val="Emphasis"/>
        </w:rPr>
        <w:t>unfiltered</w:t>
      </w:r>
      <w:r w:rsidRPr="00E31B77">
        <w:rPr>
          <w:rStyle w:val="StyleUnderline"/>
        </w:rPr>
        <w:t xml:space="preserve"> by the extraneous issue of countervailing </w:t>
      </w:r>
      <w:r w:rsidRPr="00DC10B1">
        <w:rPr>
          <w:rStyle w:val="Emphasis"/>
        </w:rPr>
        <w:t>interest rate hikes</w:t>
      </w:r>
      <w:r w:rsidRPr="00E31B77">
        <w:rPr>
          <w:sz w:val="16"/>
        </w:rPr>
        <w:t xml:space="preserve">: As we discuss above, we know from the fact that the US is a monetary and fiscal union that the Fed can't differentially increase interest rates in one region versus another and that Congress doesn't raise tax rates in one region relative to another. This pins down an important ‘moving part' when it comes to interpreting our estimate of the fiscal multiplier....The fact that we can pin down relative policies allows us to show that our estimates are much more consistent with New Keynesian models in which ‘aggregate demand' shocks – such as government spending shocks – have large effects on output when monetary policy is sufficiently accommodative than they are with the plain-vanilla Neoclassical model. </w:t>
      </w:r>
      <w:r w:rsidRPr="00E31B77">
        <w:rPr>
          <w:rStyle w:val="StyleUnderline"/>
        </w:rPr>
        <w:t xml:space="preserve">In particular, our results support the view that aggregate fiscal stimulus should have large </w:t>
      </w:r>
      <w:r w:rsidRPr="00DC10B1">
        <w:rPr>
          <w:rStyle w:val="Emphasis"/>
        </w:rPr>
        <w:t>output multipliers</w:t>
      </w:r>
      <w:r w:rsidRPr="00E31B77">
        <w:rPr>
          <w:rStyle w:val="StyleUnderline"/>
        </w:rPr>
        <w:t xml:space="preserve"> when the economy is at the zero lower bound</w:t>
      </w:r>
      <w:r w:rsidRPr="00E31B77">
        <w:rPr>
          <w:sz w:val="16"/>
        </w:rPr>
        <w:t>. So, I have found another scientific paper with which to confirm my pre-existing biases. My work on the internet today is done.</w:t>
      </w:r>
    </w:p>
    <w:p w14:paraId="3D0FC6D6" w14:textId="77777777" w:rsidR="00D7544D" w:rsidRDefault="00D7544D" w:rsidP="00133BA2"/>
    <w:p w14:paraId="4DC96720" w14:textId="08A1620E" w:rsidR="00E674FC" w:rsidRDefault="00E674FC" w:rsidP="00E674FC">
      <w:pPr>
        <w:pStyle w:val="Heading3"/>
      </w:pPr>
      <w:r>
        <w:t>T/C</w:t>
      </w:r>
      <w:r w:rsidR="00087BE2">
        <w:t>---</w:t>
      </w:r>
      <w:r>
        <w:t>Inequality</w:t>
      </w:r>
    </w:p>
    <w:p w14:paraId="71A12AA8" w14:textId="77777777" w:rsidR="002F1079" w:rsidRPr="002F1079" w:rsidRDefault="002F1079" w:rsidP="002F1079"/>
    <w:p w14:paraId="4286072C" w14:textId="77777777" w:rsidR="00E674FC" w:rsidRDefault="00E674FC" w:rsidP="00E674FC">
      <w:pPr>
        <w:pStyle w:val="Heading4"/>
      </w:pPr>
      <w:r>
        <w:t>Only military spending keeps the middle class and social mobility possible</w:t>
      </w:r>
    </w:p>
    <w:p w14:paraId="2ACE06F1" w14:textId="77777777" w:rsidR="00E674FC" w:rsidRPr="002E23B6" w:rsidRDefault="00E674FC" w:rsidP="00E674FC">
      <w:r w:rsidRPr="002E23B6">
        <w:rPr>
          <w:rStyle w:val="Style13ptBold"/>
        </w:rPr>
        <w:t xml:space="preserve">Stickles </w:t>
      </w:r>
      <w:r>
        <w:rPr>
          <w:rStyle w:val="Style13ptBold"/>
        </w:rPr>
        <w:t>‘</w:t>
      </w:r>
      <w:r w:rsidRPr="002E23B6">
        <w:rPr>
          <w:rStyle w:val="Style13ptBold"/>
        </w:rPr>
        <w:t>18</w:t>
      </w:r>
      <w:r>
        <w:t xml:space="preserve"> [Brendan, Federal Executive Fellow – Foreign Policy, The Brookings Institution, Commander – U.S. Navy, 11-29-2018, "How the U.S. military became the exception to America’s wage stagnation problem", https://www.brookings.edu/articles/how-the-u-s-military-became-the-exception-to-americas-wage-stagnation-problem/, Brookings, accessed 6-29-2023 \\pa-zyg]]</w:t>
      </w:r>
    </w:p>
    <w:p w14:paraId="3CED0ADE" w14:textId="77777777" w:rsidR="00E674FC" w:rsidRDefault="00E674FC" w:rsidP="00E674FC">
      <w:pPr>
        <w:rPr>
          <w:sz w:val="12"/>
        </w:rPr>
      </w:pPr>
      <w:r w:rsidRPr="002E23B6">
        <w:rPr>
          <w:sz w:val="12"/>
        </w:rPr>
        <w:t xml:space="preserve">Earlier this week, Brookings scholar Richard Reeves published an enlightening analysis of the Congressional Budget Office (CBO) data on income inequality. His piece, “Restoring middle class incomes; redistribution won’t do,” described what frustrated Americans have felt for years: </w:t>
      </w:r>
      <w:r w:rsidRPr="002E23B6">
        <w:rPr>
          <w:u w:val="single"/>
        </w:rPr>
        <w:t>Since 1979, the wealthiest Americans experienced the most significant income gains.</w:t>
      </w:r>
      <w:r w:rsidRPr="002E23B6">
        <w:rPr>
          <w:sz w:val="12"/>
        </w:rPr>
        <w:t xml:space="preserve"> Counterintuitively, Reeves also highlighted that the </w:t>
      </w:r>
      <w:r w:rsidRPr="002E23B6">
        <w:rPr>
          <w:u w:val="single"/>
        </w:rPr>
        <w:t>lowest earners—the bottom quintile of household income—kept roughly on pace with the growth rates of the highest earners.</w:t>
      </w:r>
      <w:r w:rsidRPr="002E23B6">
        <w:rPr>
          <w:sz w:val="12"/>
        </w:rPr>
        <w:t xml:space="preserve"> His analysis focuses on income stagnation and policy solutions for the Americans in the middle. While the top and bottom quintiles grew at 79 and 78 percent respectively, middle-class household income rose at a tepid 46 percent. Unlike the decades after World War II, when every income level increased at comparative rates, in recent years the middle class lagged woefully behind. </w:t>
      </w:r>
      <w:r w:rsidRPr="002E23B6">
        <w:rPr>
          <w:u w:val="single"/>
        </w:rPr>
        <w:t xml:space="preserve">With one </w:t>
      </w:r>
      <w:r w:rsidRPr="002E23B6">
        <w:rPr>
          <w:rStyle w:val="Emphasis"/>
        </w:rPr>
        <w:t>important exception</w:t>
      </w:r>
      <w:r w:rsidRPr="002E23B6">
        <w:rPr>
          <w:u w:val="single"/>
        </w:rPr>
        <w:t>. Over the last 18 years, active duty military pay increases significantly outpaced their civilian counterparts.</w:t>
      </w:r>
      <w:r w:rsidRPr="002E23B6">
        <w:rPr>
          <w:sz w:val="12"/>
        </w:rPr>
        <w:t xml:space="preserve"> A combination of economic forces and political obligations inverted the earning potential for uniformed personnel. With very little fanfare, </w:t>
      </w:r>
      <w:r w:rsidRPr="002E23B6">
        <w:rPr>
          <w:u w:val="single"/>
        </w:rPr>
        <w:t xml:space="preserve">military service became one of </w:t>
      </w:r>
      <w:r w:rsidRPr="002E23B6">
        <w:rPr>
          <w:rStyle w:val="Emphasis"/>
        </w:rPr>
        <w:t xml:space="preserve">the last bastions </w:t>
      </w:r>
      <w:r w:rsidRPr="002E23B6">
        <w:rPr>
          <w:u w:val="single"/>
        </w:rPr>
        <w:t xml:space="preserve">of middle class </w:t>
      </w:r>
      <w:r w:rsidRPr="002E23B6">
        <w:rPr>
          <w:rStyle w:val="Emphasis"/>
        </w:rPr>
        <w:t>social mobility.</w:t>
      </w:r>
      <w:r>
        <w:rPr>
          <w:u w:val="single"/>
        </w:rPr>
        <w:t xml:space="preserve"> </w:t>
      </w:r>
      <w:r w:rsidRPr="002E23B6">
        <w:rPr>
          <w:sz w:val="12"/>
        </w:rPr>
        <w:t xml:space="preserve">An April 2018 demographic analysis by the Council on Foreign Relations indicated that the </w:t>
      </w:r>
      <w:r w:rsidRPr="002E23B6">
        <w:rPr>
          <w:u w:val="single"/>
        </w:rPr>
        <w:t>modern military draws heavily from middle-class families. Over 60 percent of 2016 enlistments came from neighborhoods with a median household income between $38,345 and $80,912</w:t>
      </w:r>
      <w:r w:rsidRPr="002E23B6">
        <w:rPr>
          <w:sz w:val="12"/>
        </w:rPr>
        <w:t xml:space="preserve">. The quintiles below and above that band were underrepresented, with the poorest quintile providing 19 percent of the force and the richest Americans enlisting at a rate of 17 percent. The modern force comes predominantly from the middle-class households highlighted in Reeves’ article. Historically, those middle-class enlistees expected a comparatively low salary paired with exceptional benefits. This traditionally included a tax-free housing allowance and fully compensated medical care, but more recently incorporated full tuition coverage from the GI Bill. Over the last 20 years as civilian wages plateaued, military compensation for the post-9/11 force steadily increased. A mid-grade enlisted sailor, soldier, or airman (at an E5 paygrade) made 10 percent less than the median American in 2000 and at the time (as John McCain pointed out) was eligible for food stamps. By 2011, service members of the same rank were making 10 percent more than the median American, even without including benefits. The most recent jobs report indicated a national wage increase of 3.1 percent, slightly higher than the 2019 military pay raise of 2.6 percent. But for now, even excluding housing cost and medical insurance an “E5” is making an above-average American salary. It’s not that the Pentagon was “keeping up with the Joneses.” It’s just that in the last 20 years, the Joneses weren’t keeping up with the military. </w:t>
      </w:r>
      <w:r w:rsidRPr="002E23B6">
        <w:rPr>
          <w:rStyle w:val="StyleUnderline"/>
        </w:rPr>
        <w:t>While the military is traditionally immune to the fluctuations and volatility of their private sector counterparts</w:t>
      </w:r>
      <w:r w:rsidRPr="002E23B6">
        <w:rPr>
          <w:sz w:val="12"/>
        </w:rPr>
        <w:t xml:space="preserve">, the remarkable swing over the last decade was the result of two once-in-a-century events occurring in concert. The economic recession began in 2008, around the same time as the so called “surge” in Iraq and the continuation of the war in Afghanistan. Those unrelated events created an unprecedented shift in military compensation relative to the rest of the public sector. In other words, the worst economic collapse since the Great Depression corresponded with the longest war in U.S. history. </w:t>
      </w:r>
      <w:r w:rsidRPr="002E23B6">
        <w:rPr>
          <w:u w:val="single"/>
        </w:rPr>
        <w:t xml:space="preserve">The temptation for future defense budgets will be to neglect military compensation increases and regress to the historical pay gap as personnel expenditures currently encapsulate one-third of the defense budget. But, the Department of Defense (DOD) </w:t>
      </w:r>
      <w:r w:rsidRPr="002E23B6">
        <w:rPr>
          <w:rStyle w:val="Emphasis"/>
        </w:rPr>
        <w:t>must keep an eye on the horizon</w:t>
      </w:r>
      <w:r w:rsidRPr="002E23B6">
        <w:rPr>
          <w:u w:val="single"/>
        </w:rPr>
        <w:t xml:space="preserve"> and proactively anticipate and act on civilian sector economics and public policy changes</w:t>
      </w:r>
      <w:r w:rsidRPr="002E23B6">
        <w:rPr>
          <w:sz w:val="12"/>
        </w:rPr>
        <w:t>. The regional implementation of tuition-free college (as instituted in Tennessee), increasing momentum behind “Medicare-for-all,” and increasing civilian wages would dramatically affect the middle class, and therefore the pool of military recruits. The Pentagon got a head start over the last decade recruiting and retaining a high-caliber team despite nearly full employment. That advantage won’t last forever.</w:t>
      </w:r>
    </w:p>
    <w:p w14:paraId="72ADFFEA" w14:textId="77777777" w:rsidR="00D7544D" w:rsidRPr="00133BA2" w:rsidRDefault="00D7544D" w:rsidP="00133BA2"/>
    <w:p w14:paraId="265BD6BC" w14:textId="6463F384" w:rsidR="00BE50A7" w:rsidRDefault="00BE50A7" w:rsidP="00BE50A7">
      <w:pPr>
        <w:pStyle w:val="Heading3"/>
      </w:pPr>
      <w:r w:rsidRPr="008C3464">
        <w:t>Impact---Political Polarization</w:t>
      </w:r>
    </w:p>
    <w:p w14:paraId="63CCDDDC" w14:textId="77777777" w:rsidR="00511571" w:rsidRPr="00511571" w:rsidRDefault="00511571" w:rsidP="00511571"/>
    <w:p w14:paraId="2C49AFAF" w14:textId="77777777" w:rsidR="00BE50A7" w:rsidRPr="008C3464" w:rsidRDefault="00BE50A7" w:rsidP="00BE50A7">
      <w:pPr>
        <w:pStyle w:val="Heading4"/>
        <w:rPr>
          <w:u w:val="single"/>
        </w:rPr>
      </w:pPr>
      <w:r w:rsidRPr="008C3464">
        <w:t xml:space="preserve">Cuts on defense spending </w:t>
      </w:r>
      <w:r w:rsidRPr="008C3464">
        <w:rPr>
          <w:u w:val="single"/>
        </w:rPr>
        <w:t>destroy</w:t>
      </w:r>
      <w:r w:rsidRPr="008C3464">
        <w:rPr>
          <w:rStyle w:val="StyleUnderline"/>
        </w:rPr>
        <w:t xml:space="preserve"> </w:t>
      </w:r>
      <w:r w:rsidRPr="008C3464">
        <w:t xml:space="preserve">the economy and national security and create </w:t>
      </w:r>
      <w:r w:rsidRPr="008C3464">
        <w:rPr>
          <w:u w:val="single"/>
        </w:rPr>
        <w:t>political polarization.</w:t>
      </w:r>
    </w:p>
    <w:p w14:paraId="21E59615" w14:textId="77777777" w:rsidR="00BE50A7" w:rsidRPr="008C3464" w:rsidRDefault="00BE50A7" w:rsidP="00BE50A7">
      <w:r w:rsidRPr="008C3464">
        <w:t xml:space="preserve">Loren </w:t>
      </w:r>
      <w:r w:rsidRPr="008C3464">
        <w:rPr>
          <w:rStyle w:val="Style13ptBold"/>
        </w:rPr>
        <w:t>Thompson 21</w:t>
      </w:r>
      <w:r w:rsidRPr="008C3464">
        <w:t xml:space="preserve">, 2-2-2021, Thompson is a Senior Contributor for Forbes specializing on defense spending, Five Progressive Reasons Why President Biden Shouldn’t Cut The Pentagon Budget, https://www.forbes.com/sites/lorenthompson/2021/02/02/five-progressive-reasons-why-president-biden-shouldnt-cut-the-pentagon-budget/?sh=535243294228, </w:t>
      </w:r>
      <w:proofErr w:type="spellStart"/>
      <w:r w:rsidRPr="008C3464">
        <w:t>HKeef</w:t>
      </w:r>
      <w:proofErr w:type="spellEnd"/>
    </w:p>
    <w:p w14:paraId="7FBB5E5E" w14:textId="77777777" w:rsidR="00BE50A7" w:rsidRPr="008C3464" w:rsidRDefault="00BE50A7" w:rsidP="00BE50A7">
      <w:pPr>
        <w:rPr>
          <w:sz w:val="16"/>
        </w:rPr>
      </w:pPr>
      <w:r w:rsidRPr="008C3464">
        <w:rPr>
          <w:sz w:val="16"/>
        </w:rPr>
        <w:t>Biden faces a tough challenge holding together razor-thin Democratic majorities in Congress, so there may be some sentiment within the administration for throwing the left a bone by moderating military spending.</w:t>
      </w:r>
    </w:p>
    <w:p w14:paraId="52204BEF" w14:textId="77777777" w:rsidR="00BE50A7" w:rsidRPr="008C3464" w:rsidRDefault="00BE50A7" w:rsidP="00BE50A7">
      <w:pPr>
        <w:rPr>
          <w:sz w:val="16"/>
        </w:rPr>
      </w:pPr>
      <w:r w:rsidRPr="008C3464">
        <w:rPr>
          <w:sz w:val="16"/>
        </w:rPr>
        <w:t>However, trimming military outlays might not have the positive impact that progressives expect. Here are five reasons progressives might want to take a closer look at the consequences of cutting the defense budget.</w:t>
      </w:r>
    </w:p>
    <w:p w14:paraId="3C0DFF8B" w14:textId="77777777" w:rsidR="00BE50A7" w:rsidRPr="008C3464" w:rsidRDefault="00BE50A7" w:rsidP="00BE50A7">
      <w:pPr>
        <w:rPr>
          <w:rStyle w:val="StyleUnderline"/>
        </w:rPr>
      </w:pPr>
      <w:r w:rsidRPr="008C3464">
        <w:rPr>
          <w:rStyle w:val="StyleUnderline"/>
          <w:highlight w:val="cyan"/>
        </w:rPr>
        <w:t>Defense spending</w:t>
      </w:r>
      <w:r w:rsidRPr="008C3464">
        <w:rPr>
          <w:rStyle w:val="StyleUnderline"/>
        </w:rPr>
        <w:t xml:space="preserve"> helps communities in ways other federal programs do not</w:t>
      </w:r>
      <w:r w:rsidRPr="008C3464">
        <w:rPr>
          <w:sz w:val="16"/>
        </w:rPr>
        <w:t xml:space="preserve">. The notion that money spent on weapons or military bases is not available for other purposes is only half true. When defense funding arrives in places like Oshkosh or Scranton, </w:t>
      </w:r>
      <w:r w:rsidRPr="008C3464">
        <w:rPr>
          <w:rStyle w:val="StyleUnderline"/>
        </w:rPr>
        <w:t xml:space="preserve">it </w:t>
      </w:r>
      <w:r w:rsidRPr="008C3464">
        <w:rPr>
          <w:rStyle w:val="StyleUnderline"/>
          <w:highlight w:val="cyan"/>
        </w:rPr>
        <w:t>translates into jobs</w:t>
      </w:r>
      <w:r w:rsidRPr="008C3464">
        <w:rPr>
          <w:rStyle w:val="StyleUnderline"/>
        </w:rPr>
        <w:t xml:space="preserve">—jobs </w:t>
      </w:r>
      <w:r w:rsidRPr="008C3464">
        <w:rPr>
          <w:rStyle w:val="StyleUnderline"/>
          <w:highlight w:val="cyan"/>
        </w:rPr>
        <w:t>that often are unionized</w:t>
      </w:r>
      <w:r w:rsidRPr="008C3464">
        <w:rPr>
          <w:rStyle w:val="StyleUnderline"/>
        </w:rPr>
        <w:t>—</w:t>
      </w:r>
      <w:r w:rsidRPr="008C3464">
        <w:rPr>
          <w:rStyle w:val="StyleUnderline"/>
          <w:highlight w:val="cyan"/>
        </w:rPr>
        <w:t xml:space="preserve">which pay for </w:t>
      </w:r>
      <w:r w:rsidRPr="008C3464">
        <w:rPr>
          <w:rStyle w:val="Emphasis"/>
          <w:highlight w:val="cyan"/>
        </w:rPr>
        <w:t>housing, healthcare, food</w:t>
      </w:r>
      <w:r w:rsidRPr="008C3464">
        <w:rPr>
          <w:rStyle w:val="StyleUnderline"/>
          <w:highlight w:val="cyan"/>
        </w:rPr>
        <w:t xml:space="preserve"> and</w:t>
      </w:r>
      <w:r w:rsidRPr="008C3464">
        <w:rPr>
          <w:rStyle w:val="StyleUnderline"/>
        </w:rPr>
        <w:t xml:space="preserve"> other necessities. The taxes paid on real estate purchased with defense-related income sustains </w:t>
      </w:r>
      <w:r w:rsidRPr="008C3464">
        <w:rPr>
          <w:rStyle w:val="Emphasis"/>
          <w:highlight w:val="cyan"/>
        </w:rPr>
        <w:t>public schools</w:t>
      </w:r>
      <w:r w:rsidRPr="008C3464">
        <w:rPr>
          <w:rStyle w:val="StyleUnderline"/>
        </w:rPr>
        <w:t>.</w:t>
      </w:r>
    </w:p>
    <w:p w14:paraId="00114AAC" w14:textId="77777777" w:rsidR="00BE50A7" w:rsidRPr="008C3464" w:rsidRDefault="00BE50A7" w:rsidP="00BE50A7">
      <w:pPr>
        <w:rPr>
          <w:sz w:val="16"/>
        </w:rPr>
      </w:pPr>
      <w:r w:rsidRPr="008C3464">
        <w:rPr>
          <w:rStyle w:val="StyleUnderline"/>
          <w:highlight w:val="cyan"/>
        </w:rPr>
        <w:t>The defense budget</w:t>
      </w:r>
      <w:r w:rsidRPr="008C3464">
        <w:rPr>
          <w:rStyle w:val="StyleUnderline"/>
        </w:rPr>
        <w:t xml:space="preserve"> thus </w:t>
      </w:r>
      <w:r w:rsidRPr="008C3464">
        <w:rPr>
          <w:rStyle w:val="StyleUnderline"/>
          <w:highlight w:val="cyan"/>
        </w:rPr>
        <w:t xml:space="preserve">is a </w:t>
      </w:r>
      <w:r w:rsidRPr="008C3464">
        <w:rPr>
          <w:rStyle w:val="Emphasis"/>
          <w:highlight w:val="cyan"/>
        </w:rPr>
        <w:t>stimulus</w:t>
      </w:r>
      <w:r w:rsidRPr="008C3464">
        <w:rPr>
          <w:rStyle w:val="StyleUnderline"/>
        </w:rPr>
        <w:t xml:space="preserve"> for the economies of thousands of communities</w:t>
      </w:r>
      <w:r w:rsidRPr="008C3464">
        <w:rPr>
          <w:sz w:val="16"/>
        </w:rPr>
        <w:t xml:space="preserve">, without which many would struggle. It is also the closest thing Washington has to an industrial policy, </w:t>
      </w:r>
      <w:r w:rsidRPr="008C3464">
        <w:rPr>
          <w:rStyle w:val="StyleUnderline"/>
          <w:highlight w:val="cyan"/>
        </w:rPr>
        <w:t>because Congress</w:t>
      </w:r>
      <w:r w:rsidRPr="008C3464">
        <w:rPr>
          <w:rStyle w:val="StyleUnderline"/>
        </w:rPr>
        <w:t xml:space="preserve"> typically </w:t>
      </w:r>
      <w:r w:rsidRPr="008C3464">
        <w:rPr>
          <w:rStyle w:val="StyleUnderline"/>
          <w:highlight w:val="cyan"/>
        </w:rPr>
        <w:t>will not provide subsidies</w:t>
      </w:r>
      <w:r w:rsidRPr="008C3464">
        <w:rPr>
          <w:rStyle w:val="StyleUnderline"/>
        </w:rPr>
        <w:t xml:space="preserve"> to industries like shipbuilding or aerospace </w:t>
      </w:r>
      <w:r w:rsidRPr="008C3464">
        <w:rPr>
          <w:rStyle w:val="Emphasis"/>
          <w:highlight w:val="cyan"/>
        </w:rPr>
        <w:t>unless</w:t>
      </w:r>
      <w:r w:rsidRPr="008C3464">
        <w:rPr>
          <w:rStyle w:val="StyleUnderline"/>
          <w:highlight w:val="cyan"/>
        </w:rPr>
        <w:t xml:space="preserve"> they support </w:t>
      </w:r>
      <w:r w:rsidRPr="008C3464">
        <w:rPr>
          <w:rStyle w:val="Emphasis"/>
          <w:highlight w:val="cyan"/>
        </w:rPr>
        <w:t>national security</w:t>
      </w:r>
      <w:r w:rsidRPr="008C3464">
        <w:rPr>
          <w:sz w:val="16"/>
        </w:rPr>
        <w:t>. It is easy to imagine other ways of sustaining communities or industries, but the defense budget is the one mechanism that most legislators will embrace.</w:t>
      </w:r>
    </w:p>
    <w:p w14:paraId="326A4D6D" w14:textId="77777777" w:rsidR="00BE50A7" w:rsidRPr="008C3464" w:rsidRDefault="00BE50A7" w:rsidP="00BE50A7">
      <w:pPr>
        <w:rPr>
          <w:sz w:val="16"/>
        </w:rPr>
      </w:pPr>
      <w:r w:rsidRPr="008C3464">
        <w:rPr>
          <w:sz w:val="16"/>
        </w:rPr>
        <w:t>Little of the defense budget goes to endless overseas wars. Few of the foreign wars that America has fought over the last two generations have turned out well. Progressives, like most other Americans, are not interested in providing money for more such misadventures.</w:t>
      </w:r>
    </w:p>
    <w:p w14:paraId="33291721" w14:textId="77777777" w:rsidR="00BE50A7" w:rsidRPr="008C3464" w:rsidRDefault="00BE50A7" w:rsidP="00BE50A7">
      <w:pPr>
        <w:rPr>
          <w:sz w:val="16"/>
        </w:rPr>
      </w:pPr>
      <w:r w:rsidRPr="008C3464">
        <w:rPr>
          <w:sz w:val="16"/>
        </w:rPr>
        <w:t xml:space="preserve">However, only about 10% of the Trump administration’s 2021 defense request ($69 billion) was allocated to the overseas contingencies account, and on close inspection it turns out less than a third of that ($20 billion) was actually for conducting military operations. In other words, barely 3% of the defense budget is being spent on warfighting in Afghanistan, Iraq and elsewhere. </w:t>
      </w:r>
      <w:r w:rsidRPr="008C3464">
        <w:rPr>
          <w:rStyle w:val="StyleUnderline"/>
        </w:rPr>
        <w:t xml:space="preserve">The rest of </w:t>
      </w:r>
      <w:r w:rsidRPr="008C3464">
        <w:rPr>
          <w:rStyle w:val="StyleUnderline"/>
          <w:highlight w:val="cyan"/>
        </w:rPr>
        <w:t>the military budget is allocated</w:t>
      </w:r>
      <w:r w:rsidRPr="008C3464">
        <w:rPr>
          <w:rStyle w:val="StyleUnderline"/>
        </w:rPr>
        <w:t xml:space="preserve"> mainly </w:t>
      </w:r>
      <w:r w:rsidRPr="008C3464">
        <w:rPr>
          <w:rStyle w:val="StyleUnderline"/>
          <w:highlight w:val="cyan"/>
        </w:rPr>
        <w:t xml:space="preserve">to </w:t>
      </w:r>
      <w:r w:rsidRPr="008C3464">
        <w:rPr>
          <w:rStyle w:val="Emphasis"/>
          <w:highlight w:val="cyan"/>
        </w:rPr>
        <w:t>deterring aggression</w:t>
      </w:r>
      <w:r w:rsidRPr="008C3464">
        <w:rPr>
          <w:sz w:val="16"/>
        </w:rPr>
        <w:t>.</w:t>
      </w:r>
    </w:p>
    <w:p w14:paraId="4A692DDF" w14:textId="77777777" w:rsidR="00BE50A7" w:rsidRPr="008C3464" w:rsidRDefault="00BE50A7" w:rsidP="00BE50A7">
      <w:pPr>
        <w:rPr>
          <w:sz w:val="16"/>
        </w:rPr>
      </w:pPr>
      <w:r w:rsidRPr="008C3464">
        <w:rPr>
          <w:rStyle w:val="StyleUnderline"/>
          <w:highlight w:val="cyan"/>
        </w:rPr>
        <w:t xml:space="preserve">Democrats will be discredited if </w:t>
      </w:r>
      <w:r w:rsidRPr="008C3464">
        <w:rPr>
          <w:rStyle w:val="Emphasis"/>
          <w:highlight w:val="cyan"/>
        </w:rPr>
        <w:t>readiness problems return</w:t>
      </w:r>
      <w:r w:rsidRPr="008C3464">
        <w:rPr>
          <w:rStyle w:val="StyleUnderline"/>
          <w:highlight w:val="cyan"/>
        </w:rPr>
        <w:t xml:space="preserve">. The military remains America’s </w:t>
      </w:r>
      <w:r w:rsidRPr="008C3464">
        <w:rPr>
          <w:rStyle w:val="Emphasis"/>
          <w:highlight w:val="cyan"/>
        </w:rPr>
        <w:t>most respected institution</w:t>
      </w:r>
      <w:r w:rsidRPr="008C3464">
        <w:rPr>
          <w:rStyle w:val="StyleUnderline"/>
          <w:highlight w:val="cyan"/>
        </w:rPr>
        <w:t>.</w:t>
      </w:r>
      <w:r w:rsidRPr="008C3464">
        <w:rPr>
          <w:rStyle w:val="StyleUnderline"/>
        </w:rPr>
        <w:t xml:space="preserve"> </w:t>
      </w:r>
      <w:r w:rsidRPr="008C3464">
        <w:rPr>
          <w:rStyle w:val="StyleUnderline"/>
          <w:highlight w:val="cyan"/>
        </w:rPr>
        <w:t xml:space="preserve">When troops are </w:t>
      </w:r>
      <w:r w:rsidRPr="008C3464">
        <w:rPr>
          <w:rStyle w:val="Emphasis"/>
          <w:highlight w:val="cyan"/>
        </w:rPr>
        <w:t>put in danger</w:t>
      </w:r>
      <w:r w:rsidRPr="008C3464">
        <w:rPr>
          <w:rStyle w:val="StyleUnderline"/>
          <w:highlight w:val="cyan"/>
        </w:rPr>
        <w:t xml:space="preserve"> by inadequate spending</w:t>
      </w:r>
      <w:r w:rsidRPr="008C3464">
        <w:rPr>
          <w:rStyle w:val="StyleUnderline"/>
        </w:rPr>
        <w:t xml:space="preserve"> on protection or combat proficiency, </w:t>
      </w:r>
      <w:r w:rsidRPr="008C3464">
        <w:rPr>
          <w:rStyle w:val="StyleUnderline"/>
          <w:highlight w:val="cyan"/>
        </w:rPr>
        <w:t>lawmakers</w:t>
      </w:r>
      <w:r w:rsidRPr="008C3464">
        <w:rPr>
          <w:rStyle w:val="StyleUnderline"/>
        </w:rPr>
        <w:t xml:space="preserve"> on both sides of the aisle </w:t>
      </w:r>
      <w:r w:rsidRPr="008C3464">
        <w:rPr>
          <w:rStyle w:val="StyleUnderline"/>
          <w:highlight w:val="cyan"/>
        </w:rPr>
        <w:t xml:space="preserve">look for </w:t>
      </w:r>
      <w:r w:rsidRPr="008C3464">
        <w:rPr>
          <w:rStyle w:val="Emphasis"/>
          <w:highlight w:val="cyan"/>
        </w:rPr>
        <w:t>someone to blame</w:t>
      </w:r>
      <w:r w:rsidRPr="008C3464">
        <w:rPr>
          <w:sz w:val="16"/>
        </w:rPr>
        <w:t>. That’s the position the Obama administration found itself in when sequestration compelled cuts in force structure, training, weapons maintenance and the like.</w:t>
      </w:r>
    </w:p>
    <w:p w14:paraId="40119888" w14:textId="77777777" w:rsidR="00BE50A7" w:rsidRPr="008C3464" w:rsidRDefault="00BE50A7" w:rsidP="00BE50A7">
      <w:pPr>
        <w:rPr>
          <w:rStyle w:val="StyleUnderline"/>
        </w:rPr>
      </w:pPr>
      <w:r w:rsidRPr="008C3464">
        <w:rPr>
          <w:rStyle w:val="StyleUnderline"/>
          <w:highlight w:val="cyan"/>
        </w:rPr>
        <w:t>During</w:t>
      </w:r>
      <w:r w:rsidRPr="008C3464">
        <w:rPr>
          <w:rStyle w:val="StyleUnderline"/>
        </w:rPr>
        <w:t xml:space="preserve"> the last five years of President </w:t>
      </w:r>
      <w:r w:rsidRPr="008C3464">
        <w:rPr>
          <w:rStyle w:val="StyleUnderline"/>
          <w:highlight w:val="cyan"/>
        </w:rPr>
        <w:t>Obama</w:t>
      </w:r>
      <w:r w:rsidRPr="008C3464">
        <w:rPr>
          <w:rStyle w:val="StyleUnderline"/>
        </w:rPr>
        <w:t xml:space="preserve">’s tenure, </w:t>
      </w:r>
      <w:r w:rsidRPr="008C3464">
        <w:rPr>
          <w:rStyle w:val="StyleUnderline"/>
          <w:highlight w:val="cyan"/>
        </w:rPr>
        <w:t>the</w:t>
      </w:r>
      <w:r w:rsidRPr="008C3464">
        <w:rPr>
          <w:rStyle w:val="StyleUnderline"/>
        </w:rPr>
        <w:t xml:space="preserve"> joint </w:t>
      </w:r>
      <w:r w:rsidRPr="008C3464">
        <w:rPr>
          <w:rStyle w:val="StyleUnderline"/>
          <w:highlight w:val="cyan"/>
        </w:rPr>
        <w:t xml:space="preserve">force </w:t>
      </w:r>
      <w:r w:rsidRPr="008C3464">
        <w:rPr>
          <w:rStyle w:val="Emphasis"/>
          <w:highlight w:val="cyan"/>
        </w:rPr>
        <w:t>suffered</w:t>
      </w:r>
      <w:r w:rsidRPr="008C3464">
        <w:rPr>
          <w:rStyle w:val="StyleUnderline"/>
        </w:rPr>
        <w:t xml:space="preserve"> from chronically depressed readiness and a related increase in </w:t>
      </w:r>
      <w:r w:rsidRPr="008C3464">
        <w:rPr>
          <w:rStyle w:val="StyleUnderline"/>
          <w:highlight w:val="cyan"/>
        </w:rPr>
        <w:t>military accidents</w:t>
      </w:r>
      <w:r w:rsidRPr="008C3464">
        <w:rPr>
          <w:sz w:val="16"/>
        </w:rPr>
        <w:t xml:space="preserve">. </w:t>
      </w:r>
      <w:r w:rsidRPr="008C3464">
        <w:rPr>
          <w:rStyle w:val="StyleUnderline"/>
        </w:rPr>
        <w:t xml:space="preserve">For instance, Marine Corps </w:t>
      </w:r>
      <w:r w:rsidRPr="008C3464">
        <w:rPr>
          <w:rStyle w:val="StyleUnderline"/>
          <w:highlight w:val="cyan"/>
        </w:rPr>
        <w:t>aviation saw an 80% rise in</w:t>
      </w:r>
      <w:r w:rsidRPr="008C3464">
        <w:rPr>
          <w:rStyle w:val="StyleUnderline"/>
        </w:rPr>
        <w:t xml:space="preserve"> aircraft </w:t>
      </w:r>
      <w:r w:rsidRPr="008C3464">
        <w:rPr>
          <w:rStyle w:val="StyleUnderline"/>
          <w:highlight w:val="cyan"/>
        </w:rPr>
        <w:t>mishaps</w:t>
      </w:r>
      <w:r w:rsidRPr="008C3464">
        <w:rPr>
          <w:rStyle w:val="StyleUnderline"/>
        </w:rPr>
        <w:t xml:space="preserve"> between 2013 and 2017, which was </w:t>
      </w:r>
      <w:r w:rsidRPr="008C3464">
        <w:rPr>
          <w:rStyle w:val="Emphasis"/>
          <w:highlight w:val="cyan"/>
        </w:rPr>
        <w:t>traced to cutbacks</w:t>
      </w:r>
      <w:r w:rsidRPr="008C3464">
        <w:rPr>
          <w:rStyle w:val="StyleUnderline"/>
        </w:rPr>
        <w:t xml:space="preserve"> in training hours and the ranks of maintainers</w:t>
      </w:r>
      <w:r w:rsidRPr="008C3464">
        <w:rPr>
          <w:sz w:val="16"/>
        </w:rPr>
        <w:t xml:space="preserve">. These problems have been fixed, </w:t>
      </w:r>
      <w:r w:rsidRPr="008C3464">
        <w:rPr>
          <w:rStyle w:val="StyleUnderline"/>
        </w:rPr>
        <w:t xml:space="preserve">but </w:t>
      </w:r>
      <w:r w:rsidRPr="008C3464">
        <w:rPr>
          <w:rStyle w:val="StyleUnderline"/>
          <w:highlight w:val="cyan"/>
        </w:rPr>
        <w:t xml:space="preserve">mishaps driven by </w:t>
      </w:r>
      <w:r w:rsidRPr="008C3464">
        <w:rPr>
          <w:rStyle w:val="Emphasis"/>
          <w:highlight w:val="cyan"/>
        </w:rPr>
        <w:t>insufficient spending</w:t>
      </w:r>
      <w:r w:rsidRPr="008C3464">
        <w:rPr>
          <w:rStyle w:val="StyleUnderline"/>
        </w:rPr>
        <w:t xml:space="preserve"> on readiness </w:t>
      </w:r>
      <w:r w:rsidRPr="008C3464">
        <w:rPr>
          <w:rStyle w:val="Emphasis"/>
          <w:highlight w:val="cyan"/>
        </w:rPr>
        <w:t>will</w:t>
      </w:r>
      <w:r w:rsidRPr="008C3464">
        <w:rPr>
          <w:rStyle w:val="Emphasis"/>
        </w:rPr>
        <w:t xml:space="preserve"> likely </w:t>
      </w:r>
      <w:r w:rsidRPr="008C3464">
        <w:rPr>
          <w:rStyle w:val="Emphasis"/>
          <w:highlight w:val="cyan"/>
        </w:rPr>
        <w:t>return</w:t>
      </w:r>
      <w:r w:rsidRPr="008C3464">
        <w:rPr>
          <w:rStyle w:val="StyleUnderline"/>
          <w:highlight w:val="cyan"/>
        </w:rPr>
        <w:t xml:space="preserve"> if the defense budget is cut</w:t>
      </w:r>
      <w:r w:rsidRPr="008C3464">
        <w:rPr>
          <w:rStyle w:val="StyleUnderline"/>
        </w:rPr>
        <w:t>.</w:t>
      </w:r>
    </w:p>
    <w:p w14:paraId="7E156F0C" w14:textId="77777777" w:rsidR="00BE50A7" w:rsidRPr="008C3464" w:rsidRDefault="00BE50A7" w:rsidP="00BE50A7">
      <w:pPr>
        <w:rPr>
          <w:sz w:val="16"/>
        </w:rPr>
      </w:pPr>
      <w:r w:rsidRPr="008C3464">
        <w:rPr>
          <w:rStyle w:val="StyleUnderline"/>
          <w:highlight w:val="cyan"/>
        </w:rPr>
        <w:t>America’s</w:t>
      </w:r>
      <w:r w:rsidRPr="008C3464">
        <w:rPr>
          <w:rStyle w:val="StyleUnderline"/>
        </w:rPr>
        <w:t xml:space="preserve"> aged </w:t>
      </w:r>
      <w:r w:rsidRPr="008C3464">
        <w:rPr>
          <w:rStyle w:val="StyleUnderline"/>
          <w:highlight w:val="cyan"/>
        </w:rPr>
        <w:t xml:space="preserve">arsenal needs a refresh to </w:t>
      </w:r>
      <w:r w:rsidRPr="008C3464">
        <w:rPr>
          <w:rStyle w:val="Emphasis"/>
          <w:highlight w:val="cyan"/>
        </w:rPr>
        <w:t>keep up with China</w:t>
      </w:r>
      <w:r w:rsidRPr="008C3464">
        <w:rPr>
          <w:rStyle w:val="StyleUnderline"/>
        </w:rPr>
        <w:t xml:space="preserve">. </w:t>
      </w:r>
      <w:r w:rsidRPr="008C3464">
        <w:rPr>
          <w:rStyle w:val="StyleUnderline"/>
          <w:highlight w:val="cyan"/>
        </w:rPr>
        <w:t xml:space="preserve">Beijing is </w:t>
      </w:r>
      <w:r w:rsidRPr="008C3464">
        <w:rPr>
          <w:rStyle w:val="Emphasis"/>
          <w:highlight w:val="cyan"/>
        </w:rPr>
        <w:t>rapidly expanding</w:t>
      </w:r>
      <w:r w:rsidRPr="008C3464">
        <w:rPr>
          <w:rStyle w:val="StyleUnderline"/>
        </w:rPr>
        <w:t xml:space="preserve"> its military forces in the Western Pacific, apparently </w:t>
      </w:r>
      <w:r w:rsidRPr="008C3464">
        <w:rPr>
          <w:rStyle w:val="StyleUnderline"/>
          <w:highlight w:val="cyan"/>
        </w:rPr>
        <w:t>seeking to dominate</w:t>
      </w:r>
      <w:r w:rsidRPr="008C3464">
        <w:rPr>
          <w:rStyle w:val="StyleUnderline"/>
        </w:rPr>
        <w:t xml:space="preserve"> the industrial heartland of the global economy</w:t>
      </w:r>
      <w:r w:rsidRPr="008C3464">
        <w:rPr>
          <w:sz w:val="16"/>
        </w:rPr>
        <w:t xml:space="preserve">. With most of the world’s manufacturing capacity for items like semiconductors concentrated there, </w:t>
      </w:r>
      <w:r w:rsidRPr="008C3464">
        <w:rPr>
          <w:rStyle w:val="StyleUnderline"/>
          <w:highlight w:val="cyan"/>
        </w:rPr>
        <w:t xml:space="preserve">this raises </w:t>
      </w:r>
      <w:r w:rsidRPr="008C3464">
        <w:rPr>
          <w:rStyle w:val="Emphasis"/>
          <w:highlight w:val="cyan"/>
        </w:rPr>
        <w:t>profound security concerns</w:t>
      </w:r>
      <w:r w:rsidRPr="008C3464">
        <w:rPr>
          <w:rStyle w:val="StyleUnderline"/>
        </w:rPr>
        <w:t xml:space="preserve">. </w:t>
      </w:r>
      <w:r w:rsidRPr="008C3464">
        <w:rPr>
          <w:sz w:val="16"/>
        </w:rPr>
        <w:t>Washington is barely keeping up with the pace of Chinese military investments, and thus its ability to deter aggression in places like Taiwan is at risk.</w:t>
      </w:r>
    </w:p>
    <w:p w14:paraId="175210CE" w14:textId="77777777" w:rsidR="00BE50A7" w:rsidRPr="008C3464" w:rsidRDefault="00BE50A7" w:rsidP="00BE50A7">
      <w:pPr>
        <w:rPr>
          <w:sz w:val="16"/>
        </w:rPr>
      </w:pPr>
      <w:r w:rsidRPr="008C3464">
        <w:rPr>
          <w:sz w:val="16"/>
        </w:rPr>
        <w:t>To take a few examples: much of the U.S. nuclear arsenal must begin retiring at the end of this decade due to advanced age (our ICBMs are 50 years old). Most of the aerial refueling tankers in the Air Force fleet—vital in traversing the great distances of the Pacific—are over 60 years old. The U.S. Army has not undergone a major refresh of its warfighting technology since the Reagan years.</w:t>
      </w:r>
      <w:r w:rsidRPr="008C3464">
        <w:rPr>
          <w:rStyle w:val="StyleUnderline"/>
        </w:rPr>
        <w:t xml:space="preserve"> </w:t>
      </w:r>
      <w:r w:rsidRPr="008C3464">
        <w:rPr>
          <w:rStyle w:val="StyleUnderline"/>
          <w:highlight w:val="cyan"/>
        </w:rPr>
        <w:t>Each military service is modernizing</w:t>
      </w:r>
      <w:r w:rsidRPr="008C3464">
        <w:rPr>
          <w:rStyle w:val="StyleUnderline"/>
        </w:rPr>
        <w:t>, b</w:t>
      </w:r>
      <w:r w:rsidRPr="008C3464">
        <w:rPr>
          <w:rStyle w:val="StyleUnderline"/>
          <w:highlight w:val="cyan"/>
        </w:rPr>
        <w:t>ut defense cuts would make it harder to keep up</w:t>
      </w:r>
      <w:r w:rsidRPr="008C3464">
        <w:rPr>
          <w:rStyle w:val="StyleUnderline"/>
        </w:rPr>
        <w:t xml:space="preserve"> with China.</w:t>
      </w:r>
    </w:p>
    <w:p w14:paraId="425B6276" w14:textId="77777777" w:rsidR="00BE50A7" w:rsidRPr="008C3464" w:rsidRDefault="00BE50A7" w:rsidP="00BE50A7">
      <w:pPr>
        <w:rPr>
          <w:sz w:val="16"/>
        </w:rPr>
      </w:pPr>
      <w:r w:rsidRPr="008C3464">
        <w:rPr>
          <w:rStyle w:val="StyleUnderline"/>
          <w:highlight w:val="cyan"/>
        </w:rPr>
        <w:t xml:space="preserve">Weapons spending matters to voters in </w:t>
      </w:r>
      <w:r w:rsidRPr="008C3464">
        <w:rPr>
          <w:rStyle w:val="Emphasis"/>
          <w:highlight w:val="cyan"/>
        </w:rPr>
        <w:t>every swing state</w:t>
      </w:r>
      <w:r w:rsidRPr="008C3464">
        <w:rPr>
          <w:sz w:val="16"/>
        </w:rPr>
        <w:t>. Progressives are understandably focused on addressing issues such as unequal availability of healthcare. However, their agenda isn’t going to get far if they lose elections, and defense spending plays a pivotal economic role in most swing states. For example, missile maker Raytheon is the biggest employer in southern Arizona, and Wright Patterson Air Force Base is a huge source of jobs in Ohio.</w:t>
      </w:r>
    </w:p>
    <w:p w14:paraId="46DD287A" w14:textId="77777777" w:rsidR="00BE50A7" w:rsidRDefault="00BE50A7" w:rsidP="00BE50A7">
      <w:pPr>
        <w:rPr>
          <w:rStyle w:val="Emphasis"/>
        </w:rPr>
      </w:pPr>
      <w:r w:rsidRPr="008C3464">
        <w:rPr>
          <w:sz w:val="16"/>
        </w:rPr>
        <w:t xml:space="preserve">The number of swing-state jobs connected to defense outlays is staggering. </w:t>
      </w:r>
      <w:r w:rsidRPr="008C3464">
        <w:rPr>
          <w:rStyle w:val="StyleUnderline"/>
          <w:highlight w:val="cyan"/>
        </w:rPr>
        <w:t xml:space="preserve">There are 15,000 defense contractors in </w:t>
      </w:r>
      <w:r w:rsidRPr="008C3464">
        <w:rPr>
          <w:rStyle w:val="Emphasis"/>
          <w:highlight w:val="cyan"/>
        </w:rPr>
        <w:t>Florida</w:t>
      </w:r>
      <w:r w:rsidRPr="008C3464">
        <w:rPr>
          <w:rStyle w:val="StyleUnderline"/>
        </w:rPr>
        <w:t xml:space="preserve">, </w:t>
      </w:r>
      <w:r w:rsidRPr="008C3464">
        <w:rPr>
          <w:rStyle w:val="StyleUnderline"/>
          <w:highlight w:val="cyan"/>
        </w:rPr>
        <w:t xml:space="preserve">11,000 in </w:t>
      </w:r>
      <w:r w:rsidRPr="008C3464">
        <w:rPr>
          <w:rStyle w:val="Emphasis"/>
          <w:highlight w:val="cyan"/>
        </w:rPr>
        <w:t>Pennsylvania</w:t>
      </w:r>
      <w:r w:rsidRPr="008C3464">
        <w:rPr>
          <w:rStyle w:val="StyleUnderline"/>
        </w:rPr>
        <w:t>, 5</w:t>
      </w:r>
      <w:r w:rsidRPr="008C3464">
        <w:rPr>
          <w:rStyle w:val="StyleUnderline"/>
          <w:highlight w:val="cyan"/>
        </w:rPr>
        <w:t xml:space="preserve">,000 in </w:t>
      </w:r>
      <w:r w:rsidRPr="008C3464">
        <w:rPr>
          <w:rStyle w:val="Emphasis"/>
          <w:highlight w:val="cyan"/>
        </w:rPr>
        <w:t>Arizona</w:t>
      </w:r>
      <w:r w:rsidRPr="008C3464">
        <w:rPr>
          <w:rStyle w:val="StyleUnderline"/>
          <w:highlight w:val="cyan"/>
        </w:rPr>
        <w:t xml:space="preserve"> and</w:t>
      </w:r>
      <w:r w:rsidRPr="008C3464">
        <w:rPr>
          <w:rStyle w:val="StyleUnderline"/>
        </w:rPr>
        <w:t xml:space="preserve"> nearly </w:t>
      </w:r>
      <w:r w:rsidRPr="008C3464">
        <w:rPr>
          <w:rStyle w:val="StyleUnderline"/>
          <w:highlight w:val="cyan"/>
        </w:rPr>
        <w:t xml:space="preserve">4,000 in </w:t>
      </w:r>
      <w:r w:rsidRPr="008C3464">
        <w:rPr>
          <w:rStyle w:val="Emphasis"/>
          <w:highlight w:val="cyan"/>
        </w:rPr>
        <w:t>Wisconsin</w:t>
      </w:r>
      <w:r w:rsidRPr="008C3464">
        <w:rPr>
          <w:rStyle w:val="StyleUnderline"/>
        </w:rPr>
        <w:t xml:space="preserve">. </w:t>
      </w:r>
      <w:r w:rsidRPr="008C3464">
        <w:rPr>
          <w:rStyle w:val="StyleUnderline"/>
          <w:highlight w:val="cyan"/>
        </w:rPr>
        <w:t>Cutting the defense budget by</w:t>
      </w:r>
      <w:r w:rsidRPr="008C3464">
        <w:rPr>
          <w:rStyle w:val="StyleUnderline"/>
        </w:rPr>
        <w:t xml:space="preserve"> 10%, or </w:t>
      </w:r>
      <w:r w:rsidRPr="008C3464">
        <w:rPr>
          <w:rStyle w:val="StyleUnderline"/>
          <w:highlight w:val="cyan"/>
        </w:rPr>
        <w:t>even 5%,</w:t>
      </w:r>
      <w:r w:rsidRPr="008C3464">
        <w:rPr>
          <w:rStyle w:val="StyleUnderline"/>
        </w:rPr>
        <w:t xml:space="preserve"> </w:t>
      </w:r>
      <w:r w:rsidRPr="008C3464">
        <w:rPr>
          <w:rStyle w:val="StyleUnderline"/>
          <w:highlight w:val="cyan"/>
        </w:rPr>
        <w:t xml:space="preserve">would translate into </w:t>
      </w:r>
      <w:r w:rsidRPr="008C3464">
        <w:rPr>
          <w:rStyle w:val="Emphasis"/>
          <w:highlight w:val="cyan"/>
        </w:rPr>
        <w:t>thousands of jobs</w:t>
      </w:r>
      <w:r w:rsidRPr="008C3464">
        <w:rPr>
          <w:rStyle w:val="StyleUnderline"/>
          <w:highlight w:val="cyan"/>
        </w:rPr>
        <w:t xml:space="preserve"> being lost</w:t>
      </w:r>
      <w:r w:rsidRPr="008C3464">
        <w:rPr>
          <w:rStyle w:val="StyleUnderline"/>
        </w:rPr>
        <w:t xml:space="preserve"> in each state</w:t>
      </w:r>
      <w:r w:rsidRPr="008C3464">
        <w:rPr>
          <w:rStyle w:val="StyleUnderline"/>
          <w:highlight w:val="cyan"/>
        </w:rPr>
        <w:t xml:space="preserve">, with predictable ripple effects </w:t>
      </w:r>
      <w:r w:rsidRPr="008C3464">
        <w:rPr>
          <w:rStyle w:val="Emphasis"/>
          <w:highlight w:val="cyan"/>
        </w:rPr>
        <w:t>across the local economy</w:t>
      </w:r>
      <w:r w:rsidRPr="008C3464">
        <w:rPr>
          <w:rStyle w:val="StyleUnderline"/>
        </w:rPr>
        <w:t>.</w:t>
      </w:r>
      <w:r w:rsidRPr="008C3464">
        <w:rPr>
          <w:sz w:val="16"/>
        </w:rPr>
        <w:t xml:space="preserve"> Whatever the ideological appeal of driving down military spending might be, </w:t>
      </w:r>
      <w:r w:rsidRPr="008C3464">
        <w:rPr>
          <w:rStyle w:val="StyleUnderline"/>
          <w:highlight w:val="cyan"/>
        </w:rPr>
        <w:t xml:space="preserve">the electoral impact undoubtedly </w:t>
      </w:r>
      <w:r w:rsidRPr="008C3464">
        <w:rPr>
          <w:rStyle w:val="Emphasis"/>
          <w:highlight w:val="cyan"/>
        </w:rPr>
        <w:t>would benefit the GOP.</w:t>
      </w:r>
    </w:p>
    <w:p w14:paraId="18C88279" w14:textId="77777777" w:rsidR="001A6359" w:rsidRDefault="001A6359" w:rsidP="00BE50A7">
      <w:pPr>
        <w:rPr>
          <w:rStyle w:val="Emphasis"/>
        </w:rPr>
      </w:pPr>
    </w:p>
    <w:p w14:paraId="4B172921" w14:textId="5E228E84" w:rsidR="00C84FD9" w:rsidRDefault="00C84FD9" w:rsidP="00C84FD9">
      <w:pPr>
        <w:pStyle w:val="Heading3"/>
        <w:rPr>
          <w:rStyle w:val="Emphasis"/>
          <w:rFonts w:cstheme="majorBidi"/>
          <w:b/>
          <w:iCs w:val="0"/>
          <w:sz w:val="32"/>
        </w:rPr>
      </w:pPr>
      <w:r>
        <w:rPr>
          <w:rStyle w:val="Emphasis"/>
          <w:rFonts w:cstheme="majorBidi"/>
          <w:b/>
          <w:iCs w:val="0"/>
          <w:sz w:val="32"/>
        </w:rPr>
        <w:t>Impact---General</w:t>
      </w:r>
    </w:p>
    <w:p w14:paraId="2C1F95B4" w14:textId="77777777" w:rsidR="00C84FD9" w:rsidRDefault="00C84FD9" w:rsidP="00C84FD9"/>
    <w:p w14:paraId="25B7FE87" w14:textId="77777777" w:rsidR="00702F15" w:rsidRPr="00702F15" w:rsidRDefault="00702F15" w:rsidP="00702F15">
      <w:pPr>
        <w:pStyle w:val="Heading4"/>
        <w:rPr>
          <w:rStyle w:val="Style13ptBold"/>
          <w:b/>
        </w:rPr>
      </w:pPr>
      <w:r w:rsidRPr="00702F15">
        <w:rPr>
          <w:rStyle w:val="Style13ptBold"/>
          <w:b/>
        </w:rPr>
        <w:t>Spending Cuts destroy military credibility – deterrence, combating terrorism, and technological advancement all collapse.</w:t>
      </w:r>
    </w:p>
    <w:p w14:paraId="1EAC55CA" w14:textId="77777777" w:rsidR="00702F15" w:rsidRDefault="00702F15" w:rsidP="00702F15">
      <w:r>
        <w:rPr>
          <w:rStyle w:val="Style13ptBold"/>
        </w:rPr>
        <w:t xml:space="preserve">O’Hanlon ’11 </w:t>
      </w:r>
      <w:r w:rsidRPr="00DC159C">
        <w:t xml:space="preserve">[Michael E. O’Hanlon; </w:t>
      </w:r>
      <w:r w:rsidRPr="008D082F">
        <w:t>senior fellow and director of research in Foreign Policy at the Brookings Institution</w:t>
      </w:r>
      <w:r w:rsidRPr="00DC159C">
        <w:t>; 8-3-2011; Warning on Defense Budget Cuts; Brookings; https://www.brookings.edu/articles/warning-on-defense-budget-cuts/; 6-27-2023; AA]</w:t>
      </w:r>
    </w:p>
    <w:p w14:paraId="5463EA91" w14:textId="77777777" w:rsidR="00702F15" w:rsidRDefault="00702F15" w:rsidP="00702F15">
      <w:pPr>
        <w:rPr>
          <w:sz w:val="16"/>
        </w:rPr>
      </w:pPr>
      <w:r w:rsidRPr="00DC159C">
        <w:rPr>
          <w:sz w:val="16"/>
        </w:rPr>
        <w:t xml:space="preserve">Gone is the hawkish consensus that followed 2001 and led to a near doubling of the defense budget over the next half-dozen years, as the nation found itself in not one but two wars. Gone, it might seem, is the predictable Republican tendency to support defense at all costs and always to ensure that GOP political candidates are seen as tougher than their Democratic rivals. </w:t>
      </w:r>
      <w:r w:rsidRPr="00DC159C">
        <w:rPr>
          <w:rStyle w:val="StyleUnderline"/>
        </w:rPr>
        <w:t>Gone is</w:t>
      </w:r>
      <w:r w:rsidRPr="00DC159C">
        <w:rPr>
          <w:sz w:val="16"/>
        </w:rPr>
        <w:t xml:space="preserve"> the </w:t>
      </w:r>
      <w:r w:rsidRPr="00DC159C">
        <w:rPr>
          <w:rStyle w:val="StyleUnderline"/>
        </w:rPr>
        <w:t xml:space="preserve">notion that </w:t>
      </w:r>
      <w:r w:rsidRPr="00DC159C">
        <w:rPr>
          <w:sz w:val="16"/>
        </w:rPr>
        <w:t xml:space="preserve">an incumbent president seeking re-election </w:t>
      </w:r>
      <w:r w:rsidRPr="00DC159C">
        <w:rPr>
          <w:rStyle w:val="StyleUnderline"/>
        </w:rPr>
        <w:t>must avoid cutting military spending</w:t>
      </w:r>
      <w:r w:rsidRPr="00DC159C">
        <w:rPr>
          <w:sz w:val="16"/>
        </w:rPr>
        <w:t xml:space="preserve"> in a time of war. Now it appears that the </w:t>
      </w:r>
      <w:r w:rsidRPr="00DC159C">
        <w:rPr>
          <w:rStyle w:val="StyleUnderline"/>
        </w:rPr>
        <w:t>military budget</w:t>
      </w:r>
      <w:r w:rsidRPr="00DC159C">
        <w:rPr>
          <w:sz w:val="16"/>
        </w:rPr>
        <w:t xml:space="preserve"> may be </w:t>
      </w:r>
      <w:r w:rsidRPr="00DC159C">
        <w:rPr>
          <w:rStyle w:val="StyleUnderline"/>
        </w:rPr>
        <w:t>cut</w:t>
      </w:r>
      <w:r w:rsidRPr="00DC159C">
        <w:rPr>
          <w:sz w:val="16"/>
        </w:rPr>
        <w:t xml:space="preserve"> by more than half a trillion dollars over a decade, even more than the $400 billion in 12-year savings that President Obama had proposed in his April 13 speech on the subject – and perhaps even by up to a trillion dollars over that time period. That is above and beyond savings that will result naturally, and indeed are already resulting, from troop drawdowns in Iraq and Afghanistan. And these are real cuts. The administration’s earlier cuts, formalized most recently in Mr. Obama’s February budget proposal to Congress for fiscal 2012 and beyond, had already </w:t>
      </w:r>
      <w:r w:rsidRPr="00DC159C">
        <w:rPr>
          <w:rStyle w:val="StyleUnderline"/>
        </w:rPr>
        <w:t>take</w:t>
      </w:r>
      <w:r w:rsidRPr="00DC159C">
        <w:rPr>
          <w:sz w:val="16"/>
        </w:rPr>
        <w:t xml:space="preserve">n </w:t>
      </w:r>
      <w:r w:rsidRPr="00DC159C">
        <w:rPr>
          <w:rStyle w:val="StyleUnderline"/>
        </w:rPr>
        <w:t>away</w:t>
      </w:r>
      <w:r w:rsidRPr="00DC159C">
        <w:rPr>
          <w:sz w:val="16"/>
        </w:rPr>
        <w:t xml:space="preserve"> most of the </w:t>
      </w:r>
      <w:r w:rsidRPr="00DC159C">
        <w:rPr>
          <w:rStyle w:val="StyleUnderline"/>
        </w:rPr>
        <w:t>real growth in the longer-term military budget</w:t>
      </w:r>
      <w:r w:rsidRPr="00DC159C">
        <w:rPr>
          <w:sz w:val="16"/>
        </w:rPr>
        <w:t xml:space="preserve">. That is, they had allowed for projected inflation, but not much growth beyond that. This means that even the earlier plan necessitated reductions in programs and activities of the Department of Defense, since most defense costs rise at about 2 percent a year </w:t>
      </w:r>
      <w:proofErr w:type="spellStart"/>
      <w:r w:rsidRPr="00DC159C">
        <w:rPr>
          <w:sz w:val="16"/>
        </w:rPr>
        <w:t>aboveinflation</w:t>
      </w:r>
      <w:proofErr w:type="spellEnd"/>
      <w:r w:rsidRPr="00DC159C">
        <w:rPr>
          <w:sz w:val="16"/>
        </w:rPr>
        <w:t xml:space="preserve">. That is not a law of physics, but it is a well-established historical tendency due to the fact that many areas of defense activity – health care, environmental restoration, weapons purchases, pay for troops and full-time civilians – do tend to rise slightly faster than the inflation rate. The bottom line is that </w:t>
      </w:r>
      <w:r w:rsidRPr="00DC159C">
        <w:rPr>
          <w:rStyle w:val="StyleUnderline"/>
        </w:rPr>
        <w:t>additional real-dollar cuts</w:t>
      </w:r>
      <w:r w:rsidRPr="00DC159C">
        <w:rPr>
          <w:sz w:val="16"/>
        </w:rPr>
        <w:t xml:space="preserve"> of at least half a trillion dollars over 10 years </w:t>
      </w:r>
      <w:r w:rsidRPr="00DC159C">
        <w:rPr>
          <w:rStyle w:val="StyleUnderline"/>
        </w:rPr>
        <w:t>will require about 10 percent reductions in the size, activity levels and weapons acquisition ambitions of the Department of Defense</w:t>
      </w:r>
      <w:r w:rsidRPr="00DC159C">
        <w:rPr>
          <w:sz w:val="16"/>
        </w:rPr>
        <w:t xml:space="preserve">, relative to what exists today and would likely have existed tomorrow given previous plans. Ten-year defense cuts of up to half a trillion dollars are not necessarily undoable. Some of that can be found by eliminating pure waste. Some can be found by steps like asking nondeployed military personnel and nonwounded veterans to pay health care insurance premiums more in line with what the rest of the country considers standard. Make no mistake about it, however: The </w:t>
      </w:r>
      <w:r w:rsidRPr="00DC159C">
        <w:rPr>
          <w:rStyle w:val="StyleUnderline"/>
        </w:rPr>
        <w:t>bulk</w:t>
      </w:r>
      <w:r w:rsidRPr="00DC159C">
        <w:rPr>
          <w:sz w:val="16"/>
        </w:rPr>
        <w:t xml:space="preserve"> of it </w:t>
      </w:r>
      <w:r w:rsidRPr="00DC159C">
        <w:rPr>
          <w:rStyle w:val="StyleUnderline"/>
        </w:rPr>
        <w:t>will</w:t>
      </w:r>
      <w:r w:rsidRPr="00DC159C">
        <w:rPr>
          <w:sz w:val="16"/>
        </w:rPr>
        <w:t xml:space="preserve"> have to be found by </w:t>
      </w:r>
      <w:r w:rsidRPr="00DC159C">
        <w:rPr>
          <w:rStyle w:val="StyleUnderline"/>
        </w:rPr>
        <w:t>cut</w:t>
      </w:r>
      <w:r w:rsidRPr="00DC159C">
        <w:rPr>
          <w:sz w:val="16"/>
        </w:rPr>
        <w:t xml:space="preserve">ting </w:t>
      </w:r>
      <w:r w:rsidRPr="00DC159C">
        <w:rPr>
          <w:rStyle w:val="StyleUnderline"/>
        </w:rPr>
        <w:t xml:space="preserve">real military capability </w:t>
      </w:r>
      <w:r w:rsidRPr="00DC159C">
        <w:rPr>
          <w:sz w:val="16"/>
        </w:rPr>
        <w:t xml:space="preserve">and as a result, </w:t>
      </w:r>
      <w:r w:rsidRPr="00DC159C">
        <w:rPr>
          <w:rStyle w:val="StyleUnderline"/>
        </w:rPr>
        <w:t>accepting real additional risk to the country’s security</w:t>
      </w:r>
      <w:r w:rsidRPr="00DC159C">
        <w:rPr>
          <w:sz w:val="16"/>
        </w:rPr>
        <w:t xml:space="preserve">. There are ways to make such cuts while minimizing the adverse consequences for the United States and its allies. But to argue that cuts of this magnitude can be made risk-free, as some purport, is not consistent with the realities of the situation. Two warnings must be highlighted up front. First, in my judgment at least, cuts greater than 10 percent would be increasingly problematic and as such, ill-advised. There are budget plans calling for larger cuts than this amount – that is, larger than half a trillion dollars over a decade – and they strike me as unsound. They would not be consistent with what should be treated as irreducible requirements in American defense policy – chiefly, winding down current wars responsibly, </w:t>
      </w:r>
      <w:r w:rsidRPr="00DC159C">
        <w:rPr>
          <w:rStyle w:val="StyleUnderline"/>
        </w:rPr>
        <w:t>deterring Iran, hedging against a rising China, protecting global sea lanes, attacking terrorists and checking state sponsors of terror, and ensuring a stron</w:t>
      </w:r>
      <w:r w:rsidRPr="00DC159C">
        <w:rPr>
          <w:sz w:val="16"/>
        </w:rPr>
        <w:t xml:space="preserve">g all-volunteer military as well as a flexible and world-class defense </w:t>
      </w:r>
      <w:r w:rsidRPr="00DC159C">
        <w:rPr>
          <w:rStyle w:val="StyleUnderline"/>
        </w:rPr>
        <w:t>scientific and industrial base.</w:t>
      </w:r>
      <w:r>
        <w:rPr>
          <w:rStyle w:val="StyleUnderline"/>
        </w:rPr>
        <w:t xml:space="preserve"> </w:t>
      </w:r>
      <w:r w:rsidRPr="00DC159C">
        <w:rPr>
          <w:sz w:val="16"/>
        </w:rPr>
        <w:t xml:space="preserve">Consider two examples. With cuts of up to 10 percent, one can </w:t>
      </w:r>
      <w:r w:rsidRPr="00DC159C">
        <w:rPr>
          <w:rStyle w:val="StyleUnderline"/>
        </w:rPr>
        <w:t>reduce the U.S. ground forces to 1990s</w:t>
      </w:r>
      <w:r w:rsidRPr="00DC159C">
        <w:rPr>
          <w:sz w:val="16"/>
        </w:rPr>
        <w:t xml:space="preserve"> levels as a reasonable policy approach. Deeper reductions in force structure, however, would </w:t>
      </w:r>
      <w:r w:rsidRPr="00DC159C">
        <w:rPr>
          <w:rStyle w:val="StyleUnderline"/>
        </w:rPr>
        <w:t>jeopardize the American ability to deter one large war</w:t>
      </w:r>
      <w:r w:rsidRPr="00DC159C">
        <w:rPr>
          <w:sz w:val="16"/>
        </w:rPr>
        <w:t xml:space="preserve"> in a place like Korea or even Iran while handling numerous smaller and more likely operations at the same time. With cuts of up to 10 percent, one might for example curtail the planned purchases of a plane like the F-35 joint strike fighter from its current target of nearly 2,500 airframes to perhaps 1,200 to 1,500 (making greater use of drones and existing technologies). Again, that may be acceptable, if somewhat risky, too. But with deeper cuts, the entire program (and many others) might be put at risk. We do not want to </w:t>
      </w:r>
      <w:r w:rsidRPr="00DC159C">
        <w:rPr>
          <w:rStyle w:val="StyleUnderline"/>
        </w:rPr>
        <w:t>signal China, Iran</w:t>
      </w:r>
      <w:r w:rsidRPr="00DC159C">
        <w:rPr>
          <w:sz w:val="16"/>
        </w:rPr>
        <w:t xml:space="preserve"> or anyone else that </w:t>
      </w:r>
      <w:r w:rsidRPr="00DC159C">
        <w:rPr>
          <w:rStyle w:val="StyleUnderline"/>
        </w:rPr>
        <w:t xml:space="preserve">we are squandering our technological dominance in </w:t>
      </w:r>
      <w:r w:rsidRPr="00DC159C">
        <w:rPr>
          <w:sz w:val="16"/>
        </w:rPr>
        <w:t xml:space="preserve">military affairs, for so long a cornerstone of our deterrent and </w:t>
      </w:r>
      <w:r w:rsidRPr="00DC159C">
        <w:rPr>
          <w:rStyle w:val="StyleUnderline"/>
        </w:rPr>
        <w:t xml:space="preserve">war-fighting </w:t>
      </w:r>
      <w:r w:rsidRPr="00DC159C">
        <w:rPr>
          <w:sz w:val="16"/>
        </w:rPr>
        <w:t>advantages.</w:t>
      </w:r>
    </w:p>
    <w:p w14:paraId="60CCA3E2" w14:textId="77777777" w:rsidR="00702F15" w:rsidRDefault="00702F15" w:rsidP="00C84FD9"/>
    <w:p w14:paraId="11AE9D12" w14:textId="77777777" w:rsidR="00C84FD9" w:rsidRDefault="00C84FD9" w:rsidP="00C84FD9">
      <w:pPr>
        <w:pStyle w:val="Heading4"/>
      </w:pPr>
      <w:r>
        <w:t>Defense Sequestration would destroy the military</w:t>
      </w:r>
    </w:p>
    <w:p w14:paraId="72CC7D2D" w14:textId="77777777" w:rsidR="00C84FD9" w:rsidRDefault="00C84FD9" w:rsidP="00C84FD9">
      <w:r w:rsidRPr="00653673">
        <w:rPr>
          <w:b/>
          <w:bCs/>
          <w:sz w:val="24"/>
        </w:rPr>
        <w:t>Singer 12</w:t>
      </w:r>
      <w:r>
        <w:t xml:space="preserve"> </w:t>
      </w:r>
      <w:r w:rsidRPr="007D6032">
        <w:t>(</w:t>
      </w:r>
      <w:r>
        <w:t>Peter W. Singer</w:t>
      </w:r>
      <w:r w:rsidRPr="007D6032">
        <w:t xml:space="preserve">, </w:t>
      </w:r>
      <w:r>
        <w:t>9-23-2012</w:t>
      </w:r>
      <w:r w:rsidRPr="007D6032">
        <w:t>, "</w:t>
      </w:r>
      <w:r>
        <w:t>Separating Sequestration Facts from Fiction: Sequestration and What It Would Do to U.S. Military Power, Asia, and the Flashpoint of Korea</w:t>
      </w:r>
      <w:r w:rsidRPr="007D6032">
        <w:t xml:space="preserve">" </w:t>
      </w:r>
      <w:r>
        <w:t>Brookings Institute</w:t>
      </w:r>
      <w:r w:rsidRPr="007D6032">
        <w:t xml:space="preserve">, </w:t>
      </w:r>
      <w:r w:rsidRPr="00653673">
        <w:t xml:space="preserve">Peter Singer is a strategist and senior fellow at New America. Singer was the director of the Center for 21st Century Security and Intelligence and a senior fellow in Foreign Policy at Brookings. </w:t>
      </w:r>
      <w:r w:rsidRPr="007D6032">
        <w:t>https://www.brookings.edu/wp-content/uploads/2016/06/sequestration-singer-5.pdf, accessed 6-27-2023)//</w:t>
      </w:r>
      <w:proofErr w:type="spellStart"/>
      <w:r w:rsidRPr="007D6032">
        <w:t>Prozes</w:t>
      </w:r>
      <w:proofErr w:type="spellEnd"/>
    </w:p>
    <w:p w14:paraId="29EB112F" w14:textId="77777777" w:rsidR="00C84FD9" w:rsidRPr="00471946" w:rsidRDefault="00C84FD9" w:rsidP="00C84FD9">
      <w:pPr>
        <w:rPr>
          <w:sz w:val="16"/>
        </w:rPr>
      </w:pPr>
      <w:r w:rsidRPr="00471946">
        <w:rPr>
          <w:sz w:val="16"/>
        </w:rPr>
        <w:t xml:space="preserve">In recent months, </w:t>
      </w:r>
      <w:r w:rsidRPr="00471946">
        <w:rPr>
          <w:rStyle w:val="StyleUnderline"/>
        </w:rPr>
        <w:t xml:space="preserve">concerns over sequestration and its impact on the U.S. military have reached a fever pitch </w:t>
      </w:r>
      <w:r w:rsidRPr="00471946">
        <w:rPr>
          <w:sz w:val="16"/>
        </w:rPr>
        <w:t xml:space="preserve">in Washington. </w:t>
      </w:r>
    </w:p>
    <w:p w14:paraId="39FF1476" w14:textId="77777777" w:rsidR="00C84FD9" w:rsidRPr="00471946" w:rsidRDefault="00C84FD9" w:rsidP="00C84FD9">
      <w:pPr>
        <w:rPr>
          <w:rStyle w:val="StyleUnderline"/>
        </w:rPr>
      </w:pPr>
      <w:r w:rsidRPr="00471946">
        <w:rPr>
          <w:rStyle w:val="StyleUnderline"/>
          <w:highlight w:val="cyan"/>
        </w:rPr>
        <w:t>Sequestration “would destroy the military</w:t>
      </w:r>
      <w:r w:rsidRPr="00471946">
        <w:rPr>
          <w:rStyle w:val="StyleUnderline"/>
        </w:rPr>
        <w:t xml:space="preserve">” and </w:t>
      </w:r>
      <w:r w:rsidRPr="00471946">
        <w:rPr>
          <w:rStyle w:val="StyleUnderline"/>
          <w:highlight w:val="cyan"/>
        </w:rPr>
        <w:t xml:space="preserve">cause an “inability to defend the nation” </w:t>
      </w:r>
      <w:r w:rsidRPr="00471946">
        <w:rPr>
          <w:rStyle w:val="StyleUnderline"/>
        </w:rPr>
        <w:t>argued</w:t>
      </w:r>
      <w:r w:rsidRPr="00471946">
        <w:rPr>
          <w:sz w:val="16"/>
        </w:rPr>
        <w:t xml:space="preserve"> Senator John </w:t>
      </w:r>
      <w:r w:rsidRPr="00471946">
        <w:rPr>
          <w:rStyle w:val="StyleUnderline"/>
        </w:rPr>
        <w:t>McCain</w:t>
      </w:r>
      <w:r w:rsidRPr="00471946">
        <w:rPr>
          <w:sz w:val="16"/>
        </w:rPr>
        <w:t>, ranking member of the Senate Armed Services committee.1 “</w:t>
      </w:r>
      <w:r w:rsidRPr="00471946">
        <w:rPr>
          <w:rStyle w:val="StyleUnderline"/>
        </w:rPr>
        <w:t xml:space="preserve">Cuts of this magnitude would be </w:t>
      </w:r>
      <w:r w:rsidRPr="00471946">
        <w:rPr>
          <w:rStyle w:val="StyleUnderline"/>
          <w:highlight w:val="cyan"/>
        </w:rPr>
        <w:t>catastrophic</w:t>
      </w:r>
      <w:r w:rsidRPr="00471946">
        <w:rPr>
          <w:rStyle w:val="StyleUnderline"/>
        </w:rPr>
        <w:t xml:space="preserve"> to the military,” </w:t>
      </w:r>
      <w:r w:rsidRPr="00471946">
        <w:rPr>
          <w:rStyle w:val="StyleUnderline"/>
          <w:highlight w:val="cyan"/>
        </w:rPr>
        <w:t>testified</w:t>
      </w:r>
      <w:r w:rsidRPr="00471946">
        <w:rPr>
          <w:rStyle w:val="StyleUnderline"/>
        </w:rPr>
        <w:t xml:space="preserve"> General Raymond Odierno, </w:t>
      </w:r>
      <w:r w:rsidRPr="00471946">
        <w:rPr>
          <w:rStyle w:val="StyleUnderline"/>
          <w:highlight w:val="cyan"/>
        </w:rPr>
        <w:t>the Chief of Staff</w:t>
      </w:r>
      <w:r w:rsidRPr="00471946">
        <w:rPr>
          <w:rStyle w:val="StyleUnderline"/>
        </w:rPr>
        <w:t xml:space="preserve"> of the U.S. Army,</w:t>
      </w:r>
      <w:r w:rsidRPr="00471946">
        <w:rPr>
          <w:sz w:val="16"/>
        </w:rPr>
        <w:t xml:space="preserve"> to Congress. “</w:t>
      </w:r>
      <w:r w:rsidRPr="00471946">
        <w:rPr>
          <w:rStyle w:val="StyleUnderline"/>
        </w:rPr>
        <w:t xml:space="preserve">From a pure national security perspective, </w:t>
      </w:r>
      <w:r w:rsidRPr="00471946">
        <w:rPr>
          <w:rStyle w:val="StyleUnderline"/>
          <w:highlight w:val="cyan"/>
        </w:rPr>
        <w:t>the gap between the U.S. military and</w:t>
      </w:r>
      <w:r w:rsidRPr="00471946">
        <w:rPr>
          <w:rStyle w:val="StyleUnderline"/>
        </w:rPr>
        <w:t xml:space="preserve"> </w:t>
      </w:r>
      <w:r w:rsidRPr="00471946">
        <w:rPr>
          <w:sz w:val="16"/>
        </w:rPr>
        <w:t>our closest</w:t>
      </w:r>
      <w:r w:rsidRPr="00471946">
        <w:rPr>
          <w:rStyle w:val="StyleUnderline"/>
        </w:rPr>
        <w:t xml:space="preserve"> </w:t>
      </w:r>
      <w:r w:rsidRPr="00471946">
        <w:rPr>
          <w:rStyle w:val="StyleUnderline"/>
          <w:highlight w:val="cyan"/>
        </w:rPr>
        <w:t>rivals will collapse</w:t>
      </w:r>
      <w:r w:rsidRPr="00471946">
        <w:rPr>
          <w:rStyle w:val="StyleUnderline"/>
        </w:rPr>
        <w:t xml:space="preserve"> with sequestration,”</w:t>
      </w:r>
      <w:r w:rsidRPr="00471946">
        <w:rPr>
          <w:sz w:val="16"/>
        </w:rPr>
        <w:t xml:space="preserve"> wrote the Washington Times. 2 And </w:t>
      </w:r>
      <w:r w:rsidRPr="00471946">
        <w:rPr>
          <w:rStyle w:val="StyleUnderline"/>
        </w:rPr>
        <w:t xml:space="preserve">it would </w:t>
      </w:r>
      <w:r w:rsidRPr="00471946">
        <w:rPr>
          <w:rStyle w:val="StyleUnderline"/>
          <w:highlight w:val="cyan"/>
        </w:rPr>
        <w:t>create a</w:t>
      </w:r>
      <w:r w:rsidRPr="00471946">
        <w:rPr>
          <w:rStyle w:val="StyleUnderline"/>
        </w:rPr>
        <w:t xml:space="preserve"> U.S. </w:t>
      </w:r>
      <w:r w:rsidRPr="00471946">
        <w:rPr>
          <w:rStyle w:val="StyleUnderline"/>
          <w:highlight w:val="cyan"/>
        </w:rPr>
        <w:t>military akin to a “paper tiger… unable to keep up</w:t>
      </w:r>
      <w:r w:rsidRPr="00471946">
        <w:rPr>
          <w:rStyle w:val="StyleUnderline"/>
        </w:rPr>
        <w:t xml:space="preserve"> </w:t>
      </w:r>
      <w:r w:rsidRPr="00471946">
        <w:rPr>
          <w:rStyle w:val="StyleUnderline"/>
          <w:highlight w:val="cyan"/>
        </w:rPr>
        <w:t>with</w:t>
      </w:r>
      <w:r w:rsidRPr="00471946">
        <w:rPr>
          <w:rStyle w:val="StyleUnderline"/>
        </w:rPr>
        <w:t xml:space="preserve"> potential </w:t>
      </w:r>
      <w:r w:rsidRPr="00471946">
        <w:rPr>
          <w:rStyle w:val="StyleUnderline"/>
          <w:highlight w:val="cyan"/>
        </w:rPr>
        <w:t>adversaries</w:t>
      </w:r>
      <w:r w:rsidRPr="00471946">
        <w:rPr>
          <w:rStyle w:val="StyleUnderline"/>
        </w:rPr>
        <w:t>,” said Secretary of Defense Leon Panetta</w:t>
      </w:r>
      <w:r w:rsidRPr="00471946">
        <w:rPr>
          <w:sz w:val="16"/>
        </w:rPr>
        <w:t>. “In effect</w:t>
      </w:r>
      <w:r w:rsidRPr="00471946">
        <w:rPr>
          <w:rStyle w:val="StyleUnderline"/>
        </w:rPr>
        <w:t xml:space="preserve">, it invites aggression.”3 </w:t>
      </w:r>
    </w:p>
    <w:p w14:paraId="09C0CB49" w14:textId="77777777" w:rsidR="00C84FD9" w:rsidRDefault="00C84FD9" w:rsidP="00C84FD9">
      <w:pPr>
        <w:rPr>
          <w:rStyle w:val="StyleUnderline"/>
        </w:rPr>
      </w:pPr>
      <w:r w:rsidRPr="00471946">
        <w:rPr>
          <w:sz w:val="16"/>
        </w:rPr>
        <w:t xml:space="preserve">There is no doubt that </w:t>
      </w:r>
      <w:r w:rsidRPr="00471946">
        <w:rPr>
          <w:rStyle w:val="StyleUnderline"/>
        </w:rPr>
        <w:t xml:space="preserve">sequestration would be </w:t>
      </w:r>
      <w:r w:rsidRPr="00471946">
        <w:rPr>
          <w:rStyle w:val="StyleUnderline"/>
          <w:highlight w:val="cyan"/>
        </w:rPr>
        <w:t>a terrible mistake</w:t>
      </w:r>
      <w:r w:rsidRPr="00471946">
        <w:rPr>
          <w:sz w:val="16"/>
        </w:rPr>
        <w:t xml:space="preserve">. If Congress is unable to reach a compromise on how to solve America’s debt dilemma, almost half a trillion dollars in mandatory cuts to the defense budget over the next decade would initiate in January (meaning roughly $55 billion in the first year). </w:t>
      </w:r>
      <w:r w:rsidRPr="00471946">
        <w:rPr>
          <w:rStyle w:val="StyleUnderline"/>
        </w:rPr>
        <w:t xml:space="preserve">It is </w:t>
      </w:r>
      <w:r w:rsidRPr="00471946">
        <w:rPr>
          <w:rStyle w:val="StyleUnderline"/>
          <w:highlight w:val="cyan"/>
        </w:rPr>
        <w:t>un-strategic to hack away at the defense budget in a generalized manner, cutting the good and the bad by the same percent</w:t>
      </w:r>
      <w:r w:rsidRPr="00471946">
        <w:rPr>
          <w:rStyle w:val="StyleUnderline"/>
        </w:rPr>
        <w:t>age, like a butcher with a piece of meat.</w:t>
      </w:r>
    </w:p>
    <w:p w14:paraId="01255EB3" w14:textId="77777777" w:rsidR="00C84FD9" w:rsidRPr="00C84FD9" w:rsidRDefault="00C84FD9" w:rsidP="00C84FD9"/>
    <w:p w14:paraId="339D6D5A" w14:textId="77777777" w:rsidR="00C84FD9" w:rsidRPr="00001042" w:rsidRDefault="00C84FD9" w:rsidP="00C84FD9">
      <w:pPr>
        <w:pStyle w:val="Heading4"/>
      </w:pPr>
      <w:r>
        <w:t>Defense Spending key to prevent outside threats</w:t>
      </w:r>
    </w:p>
    <w:p w14:paraId="3978D2FD" w14:textId="77777777" w:rsidR="00C84FD9" w:rsidRDefault="00C84FD9" w:rsidP="00C84FD9">
      <w:r>
        <w:t xml:space="preserve"> </w:t>
      </w:r>
      <w:r w:rsidRPr="00001042">
        <w:rPr>
          <w:rStyle w:val="Style13ptBold"/>
        </w:rPr>
        <w:t>Carafano ‘21</w:t>
      </w:r>
      <w:r>
        <w:t xml:space="preserve"> [James, Vice President, The Kathryn and Shelby </w:t>
      </w:r>
      <w:proofErr w:type="spellStart"/>
      <w:r>
        <w:t>Cullom</w:t>
      </w:r>
      <w:proofErr w:type="spellEnd"/>
      <w:r>
        <w:t xml:space="preserve"> Davis Institute for National Security and Foreign Policy, and the E. W. Richardson Fellow, 5-11-2021, "America Cannot Afford To Have the Defense Budget at the Same Levels", https://www.heritage.org/defense/commentary/america-cannot-afford-have-the-defense-budget-the-same-levels, Heritage Foundation, accessed 6-27-2023 \\pa-zyg]]</w:t>
      </w:r>
    </w:p>
    <w:p w14:paraId="6B42FDB6" w14:textId="77777777" w:rsidR="00C84FD9" w:rsidRDefault="00C84FD9" w:rsidP="00C84FD9">
      <w:pPr>
        <w:rPr>
          <w:sz w:val="12"/>
        </w:rPr>
      </w:pPr>
      <w:r w:rsidRPr="00D01C07">
        <w:rPr>
          <w:sz w:val="12"/>
        </w:rPr>
        <w:t xml:space="preserve">Recent reports claim the </w:t>
      </w:r>
      <w:r w:rsidRPr="00001042">
        <w:rPr>
          <w:u w:val="single"/>
        </w:rPr>
        <w:t xml:space="preserve">Biden administration plans to hold the defense budget flat for the next fiscal year. That would be </w:t>
      </w:r>
      <w:r w:rsidRPr="00D01C07">
        <w:rPr>
          <w:rStyle w:val="Emphasis"/>
        </w:rPr>
        <w:t>a mistake with several serious ramifications</w:t>
      </w:r>
      <w:r w:rsidRPr="00D01C07">
        <w:rPr>
          <w:sz w:val="12"/>
        </w:rPr>
        <w:t xml:space="preserve">. A </w:t>
      </w:r>
      <w:r w:rsidRPr="00001042">
        <w:rPr>
          <w:u w:val="single"/>
        </w:rPr>
        <w:t xml:space="preserve">frozen defense budget will not satisfy the needs for the military to counter threats ranging from an </w:t>
      </w:r>
      <w:r w:rsidRPr="00D01C07">
        <w:rPr>
          <w:rStyle w:val="Emphasis"/>
        </w:rPr>
        <w:t>emboldened China, a revanchist Russia</w:t>
      </w:r>
      <w:r w:rsidRPr="00001042">
        <w:rPr>
          <w:u w:val="single"/>
        </w:rPr>
        <w:t>, and constant bad actors such as Iran and North Korea</w:t>
      </w:r>
      <w:r w:rsidRPr="00D01C07">
        <w:rPr>
          <w:sz w:val="12"/>
        </w:rPr>
        <w:t xml:space="preserve">. A commission with </w:t>
      </w:r>
      <w:r w:rsidRPr="00001042">
        <w:rPr>
          <w:u w:val="single"/>
        </w:rPr>
        <w:t>bipartisan experts</w:t>
      </w:r>
      <w:r w:rsidRPr="00D01C07">
        <w:rPr>
          <w:sz w:val="12"/>
        </w:rPr>
        <w:t xml:space="preserve"> including the new deputy defense secretary </w:t>
      </w:r>
      <w:r w:rsidRPr="00001042">
        <w:rPr>
          <w:u w:val="single"/>
        </w:rPr>
        <w:t xml:space="preserve">warned that the defense budget will </w:t>
      </w:r>
      <w:r w:rsidRPr="00D01C07">
        <w:rPr>
          <w:rStyle w:val="Emphasis"/>
        </w:rPr>
        <w:t>need to rise</w:t>
      </w:r>
      <w:r w:rsidRPr="00001042">
        <w:rPr>
          <w:u w:val="single"/>
        </w:rPr>
        <w:t xml:space="preserve"> at an average of 3 percent to 5 percent annually above inflation in order for the United States to project power and uphold our alliance commitments</w:t>
      </w:r>
      <w:r w:rsidRPr="00D01C07">
        <w:rPr>
          <w:sz w:val="12"/>
        </w:rPr>
        <w:t xml:space="preserve">. Defense experts since reinforced this need and testified that this </w:t>
      </w:r>
      <w:r w:rsidRPr="00001042">
        <w:rPr>
          <w:u w:val="single"/>
        </w:rPr>
        <w:t xml:space="preserve">modest budget growth </w:t>
      </w:r>
      <w:r w:rsidRPr="00D01C07">
        <w:rPr>
          <w:rStyle w:val="Emphasis"/>
        </w:rPr>
        <w:t xml:space="preserve">is necessary </w:t>
      </w:r>
      <w:r w:rsidRPr="00001042">
        <w:rPr>
          <w:u w:val="single"/>
        </w:rPr>
        <w:t>to perform three tasks to prepare our military for the future, maintain higher readiness, and revitalize the forces</w:t>
      </w:r>
      <w:r w:rsidRPr="00D01C07">
        <w:rPr>
          <w:sz w:val="12"/>
        </w:rPr>
        <w:t xml:space="preserve">. Due to our diminished military, despite the efforts in the Trump administration to rebuild, and such unsettling actions of our adversaries, the </w:t>
      </w:r>
      <w:r w:rsidRPr="00001042">
        <w:rPr>
          <w:u w:val="single"/>
        </w:rPr>
        <w:t>United States does not have the luxury to select and decide which of these it desires to achieve. It needs to instead work toward all three tasks at once</w:t>
      </w:r>
      <w:r w:rsidRPr="00D01C07">
        <w:rPr>
          <w:sz w:val="12"/>
        </w:rPr>
        <w:t xml:space="preserve">. The Obama administration had national priorities other than defense and neglected military readiness, so the result was that the forces declined in their ability to fight with no notice. The large chunk of the defense budget increases in the last four years had to be dedicated to fixing the miserable levels of readiness. Those efforts enjoyed success, best seen by the Army reaching a very strong level of readiness as noted in the index for military strength that is published annually at the Heritage Foundation. But fixing current readiness is only part of the problem. </w:t>
      </w:r>
      <w:r w:rsidRPr="00001042">
        <w:rPr>
          <w:u w:val="single"/>
        </w:rPr>
        <w:t xml:space="preserve">The military finds itself too </w:t>
      </w:r>
      <w:r w:rsidRPr="00D01C07">
        <w:rPr>
          <w:rStyle w:val="Emphasis"/>
        </w:rPr>
        <w:t>limited and old</w:t>
      </w:r>
      <w:r w:rsidRPr="00001042">
        <w:rPr>
          <w:u w:val="single"/>
        </w:rPr>
        <w:t xml:space="preserve"> to deal with all the threats over the horizon. The average age of jets in the Air Force is 30 years, the Navy is the smallest it has been since World War Two, and the main supplies used with the Army date back to the Reagan administration</w:t>
      </w:r>
      <w:r w:rsidRPr="00D01C07">
        <w:rPr>
          <w:sz w:val="12"/>
        </w:rPr>
        <w:t xml:space="preserve">. Although low, inflation eats away at the defense budget. The Pentagon has estimated that for the next four years, salary raises combined with medical costs and fuel would result in an annual loss of more than 2 percent on its purchasing power. So </w:t>
      </w:r>
      <w:r w:rsidRPr="00001042">
        <w:rPr>
          <w:u w:val="single"/>
        </w:rPr>
        <w:t xml:space="preserve">a flat budget held at the same level as last year will mean the Pentagon has to cut more than 2 percent, or about </w:t>
      </w:r>
      <w:r w:rsidRPr="00D01C07">
        <w:rPr>
          <w:rStyle w:val="Emphasis"/>
        </w:rPr>
        <w:t>$15 billion</w:t>
      </w:r>
      <w:r w:rsidRPr="00001042">
        <w:rPr>
          <w:u w:val="single"/>
        </w:rPr>
        <w:t>, from somewhere else in its budget to find the resources to pay for higher costs</w:t>
      </w:r>
      <w:r w:rsidRPr="00D01C07">
        <w:rPr>
          <w:sz w:val="12"/>
        </w:rPr>
        <w:t xml:space="preserve">. This comes at a time when the </w:t>
      </w:r>
      <w:r w:rsidRPr="00001042">
        <w:rPr>
          <w:u w:val="single"/>
        </w:rPr>
        <w:t xml:space="preserve">Pentagon needs to prepare for more </w:t>
      </w:r>
      <w:r w:rsidRPr="00D01C07">
        <w:rPr>
          <w:rStyle w:val="Emphasis"/>
        </w:rPr>
        <w:t>challenging missions</w:t>
      </w:r>
      <w:r w:rsidRPr="00001042">
        <w:rPr>
          <w:u w:val="single"/>
        </w:rPr>
        <w:t>, to modernize our nuclear deterrent, and to refocus with China.</w:t>
      </w:r>
      <w:r>
        <w:rPr>
          <w:u w:val="single"/>
        </w:rPr>
        <w:t xml:space="preserve"> </w:t>
      </w:r>
      <w:r w:rsidRPr="00D01C07">
        <w:rPr>
          <w:sz w:val="12"/>
        </w:rPr>
        <w:t xml:space="preserve">It is important to note that sufficient funding of national defense does not mean the Pentagon should get a pass on efforts to become more efficient and transparent. In fact, it is truly the opposite. Efforts to scrub every line of defense funding for savings that started with the Trump administration should continue, and the Pentagon needs to double down on its efforts to pass the financial audit. The Defense Department should work to become a shining model of stewardship for our federal taxpayer dollars. Fiscal stewardship becomes more important as the challenges to our national security grow more sophisticated, as one of us has observed while leading the Senate Armed Services Subcommittee on Emerging Threats and Capabilities. Our </w:t>
      </w:r>
      <w:r w:rsidRPr="00001042">
        <w:rPr>
          <w:u w:val="single"/>
        </w:rPr>
        <w:t xml:space="preserve">adversaries have in recent years steadily </w:t>
      </w:r>
      <w:r w:rsidRPr="00D01C07">
        <w:rPr>
          <w:rStyle w:val="Emphasis"/>
        </w:rPr>
        <w:t>chipped away at our advantage</w:t>
      </w:r>
      <w:r w:rsidRPr="00001042">
        <w:rPr>
          <w:u w:val="single"/>
        </w:rPr>
        <w:t xml:space="preserve"> on technology</w:t>
      </w:r>
      <w:r w:rsidRPr="00D01C07">
        <w:rPr>
          <w:sz w:val="12"/>
        </w:rPr>
        <w:t xml:space="preserve"> that are relevant to our warfighters, whether it is forced business transfers, simple traditional stealing, or even the indigenous development of new abilities. Now is not the time to coast on our advantage but to reinforce this. That strategy of the Reagan administration to achieve peace through strength has shown to be a strong deterrent to our adversaries. </w:t>
      </w:r>
      <w:r w:rsidRPr="00D01C07">
        <w:rPr>
          <w:u w:val="single"/>
        </w:rPr>
        <w:t xml:space="preserve">Congress and the president must set our warfighters for success with sufficient </w:t>
      </w:r>
      <w:r w:rsidRPr="00D01C07">
        <w:rPr>
          <w:rStyle w:val="Emphasis"/>
        </w:rPr>
        <w:t>funding</w:t>
      </w:r>
      <w:r w:rsidRPr="00D01C07">
        <w:rPr>
          <w:u w:val="single"/>
        </w:rPr>
        <w:t xml:space="preserve"> for the Defense Department. A flat budget could not achieve that</w:t>
      </w:r>
      <w:r w:rsidRPr="00D01C07">
        <w:rPr>
          <w:sz w:val="12"/>
        </w:rPr>
        <w:t>.</w:t>
      </w:r>
    </w:p>
    <w:p w14:paraId="43DCD40F" w14:textId="77777777" w:rsidR="00653673" w:rsidRDefault="00653673" w:rsidP="00BE50A7">
      <w:pPr>
        <w:rPr>
          <w:rStyle w:val="Emphasis"/>
        </w:rPr>
      </w:pPr>
    </w:p>
    <w:p w14:paraId="66CAEE92" w14:textId="77777777" w:rsidR="00546442" w:rsidRDefault="00546442" w:rsidP="00546442">
      <w:pPr>
        <w:pStyle w:val="Heading4"/>
        <w:spacing w:before="30" w:line="278" w:lineRule="atLeast"/>
        <w:rPr>
          <w:rFonts w:cs="Calibri"/>
          <w:color w:val="000000"/>
        </w:rPr>
      </w:pPr>
      <w:r>
        <w:rPr>
          <w:rFonts w:cs="Calibri"/>
          <w:color w:val="000000"/>
        </w:rPr>
        <w:t>Extinction</w:t>
      </w:r>
    </w:p>
    <w:p w14:paraId="122F4E54" w14:textId="77777777" w:rsidR="00546442" w:rsidRDefault="00546442" w:rsidP="00546442">
      <w:pPr>
        <w:spacing w:after="120" w:line="235" w:lineRule="atLeast"/>
        <w:rPr>
          <w:color w:val="000000"/>
        </w:rPr>
      </w:pPr>
      <w:r>
        <w:rPr>
          <w:b/>
          <w:bCs/>
          <w:color w:val="000000"/>
          <w:sz w:val="26"/>
          <w:szCs w:val="26"/>
        </w:rPr>
        <w:t>Spencer 2k</w:t>
      </w:r>
      <w:r>
        <w:rPr>
          <w:color w:val="000000"/>
        </w:rPr>
        <w:t> Jack Spencer, 2k, Research Fellow in Nuclear Energy Policy at The Heritage Foundation's Roe Institute for Economic Policy Studies. “The Facts About Military Readiness” Sep. 15, 2k. accessed July 31, 2010 http://www.heritage.org/Research/Reports/2000/09/BG1394-The-Facts-About-Military-Readiness//</w:t>
      </w:r>
    </w:p>
    <w:p w14:paraId="3BDCA696" w14:textId="77777777" w:rsidR="00546442" w:rsidRPr="008B4265" w:rsidRDefault="00546442" w:rsidP="00546442">
      <w:pPr>
        <w:spacing w:line="235" w:lineRule="atLeast"/>
        <w:rPr>
          <w:color w:val="000000"/>
          <w:sz w:val="16"/>
        </w:rPr>
      </w:pPr>
      <w:r w:rsidRPr="008B4265">
        <w:rPr>
          <w:color w:val="000000"/>
          <w:sz w:val="16"/>
        </w:rPr>
        <w:t>Military readiness is vital because </w:t>
      </w:r>
      <w:r>
        <w:rPr>
          <w:color w:val="000000"/>
          <w:highlight w:val="cyan"/>
          <w:u w:val="single"/>
        </w:rPr>
        <w:t>declines in</w:t>
      </w:r>
      <w:r w:rsidRPr="008B4265">
        <w:rPr>
          <w:color w:val="000000"/>
          <w:sz w:val="16"/>
        </w:rPr>
        <w:t> </w:t>
      </w:r>
      <w:r>
        <w:rPr>
          <w:color w:val="000000"/>
          <w:u w:val="single"/>
        </w:rPr>
        <w:t>America's</w:t>
      </w:r>
      <w:r w:rsidRPr="008B4265">
        <w:rPr>
          <w:color w:val="000000"/>
          <w:sz w:val="16"/>
        </w:rPr>
        <w:t> </w:t>
      </w:r>
      <w:r>
        <w:rPr>
          <w:color w:val="000000"/>
          <w:highlight w:val="cyan"/>
          <w:u w:val="single"/>
        </w:rPr>
        <w:t>military readiness</w:t>
      </w:r>
      <w:r w:rsidRPr="008B4265">
        <w:rPr>
          <w:color w:val="000000"/>
          <w:sz w:val="16"/>
        </w:rPr>
        <w:t> </w:t>
      </w:r>
      <w:r>
        <w:rPr>
          <w:b/>
          <w:bCs/>
          <w:color w:val="000000"/>
          <w:highlight w:val="cyan"/>
          <w:u w:val="single"/>
        </w:rPr>
        <w:t>signal t</w:t>
      </w:r>
      <w:r>
        <w:rPr>
          <w:b/>
          <w:bCs/>
          <w:color w:val="000000"/>
          <w:u w:val="single"/>
        </w:rPr>
        <w:t>o the rest of the world</w:t>
      </w:r>
      <w:r w:rsidRPr="008B4265">
        <w:rPr>
          <w:color w:val="000000"/>
          <w:sz w:val="16"/>
        </w:rPr>
        <w:t> </w:t>
      </w:r>
      <w:r>
        <w:rPr>
          <w:color w:val="000000"/>
          <w:highlight w:val="cyan"/>
          <w:u w:val="single"/>
        </w:rPr>
        <w:t>that the</w:t>
      </w:r>
      <w:r w:rsidRPr="008B4265">
        <w:rPr>
          <w:color w:val="000000"/>
          <w:sz w:val="16"/>
        </w:rPr>
        <w:t> </w:t>
      </w:r>
      <w:r>
        <w:rPr>
          <w:b/>
          <w:bCs/>
          <w:color w:val="000000"/>
          <w:highlight w:val="cyan"/>
          <w:u w:val="single"/>
        </w:rPr>
        <w:t>U</w:t>
      </w:r>
      <w:r w:rsidRPr="008B4265">
        <w:rPr>
          <w:color w:val="000000"/>
          <w:sz w:val="16"/>
        </w:rPr>
        <w:t>nited </w:t>
      </w:r>
      <w:r>
        <w:rPr>
          <w:b/>
          <w:bCs/>
          <w:color w:val="000000"/>
          <w:highlight w:val="cyan"/>
          <w:u w:val="single"/>
        </w:rPr>
        <w:t>S</w:t>
      </w:r>
      <w:r w:rsidRPr="008B4265">
        <w:rPr>
          <w:color w:val="000000"/>
          <w:sz w:val="16"/>
        </w:rPr>
        <w:t>tates </w:t>
      </w:r>
      <w:r>
        <w:rPr>
          <w:b/>
          <w:bCs/>
          <w:color w:val="000000"/>
          <w:highlight w:val="cyan"/>
          <w:u w:val="single"/>
        </w:rPr>
        <w:t>is not prepared to defend its interests</w:t>
      </w:r>
      <w:r w:rsidRPr="008B4265">
        <w:rPr>
          <w:color w:val="000000"/>
          <w:sz w:val="16"/>
        </w:rPr>
        <w:t>. Therefore, </w:t>
      </w:r>
      <w:r>
        <w:rPr>
          <w:color w:val="000000"/>
          <w:u w:val="single"/>
        </w:rPr>
        <w:t>potentially</w:t>
      </w:r>
      <w:r w:rsidRPr="008B4265">
        <w:rPr>
          <w:color w:val="000000"/>
          <w:sz w:val="16"/>
        </w:rPr>
        <w:t> </w:t>
      </w:r>
      <w:r>
        <w:rPr>
          <w:color w:val="000000"/>
          <w:highlight w:val="cyan"/>
          <w:u w:val="single"/>
        </w:rPr>
        <w:t>hostile nations will</w:t>
      </w:r>
      <w:r w:rsidRPr="008B4265">
        <w:rPr>
          <w:color w:val="000000"/>
          <w:sz w:val="16"/>
        </w:rPr>
        <w:t> </w:t>
      </w:r>
      <w:r>
        <w:rPr>
          <w:color w:val="000000"/>
          <w:u w:val="single"/>
        </w:rPr>
        <w:t>be more likely to</w:t>
      </w:r>
      <w:r w:rsidRPr="008B4265">
        <w:rPr>
          <w:color w:val="000000"/>
          <w:sz w:val="16"/>
        </w:rPr>
        <w:t> </w:t>
      </w:r>
      <w:r>
        <w:rPr>
          <w:color w:val="000000"/>
          <w:highlight w:val="cyan"/>
          <w:u w:val="single"/>
        </w:rPr>
        <w:t>lash out</w:t>
      </w:r>
      <w:r w:rsidRPr="008B4265">
        <w:rPr>
          <w:color w:val="000000"/>
          <w:sz w:val="16"/>
        </w:rPr>
        <w:t> </w:t>
      </w:r>
      <w:r>
        <w:rPr>
          <w:color w:val="000000"/>
          <w:u w:val="single"/>
        </w:rPr>
        <w:t>against American allies and interests, inevitably</w:t>
      </w:r>
      <w:r w:rsidRPr="008B4265">
        <w:rPr>
          <w:color w:val="000000"/>
          <w:sz w:val="16"/>
        </w:rPr>
        <w:t> </w:t>
      </w:r>
      <w:r>
        <w:rPr>
          <w:color w:val="000000"/>
          <w:highlight w:val="cyan"/>
          <w:u w:val="single"/>
        </w:rPr>
        <w:t>leading to U.S. involvement</w:t>
      </w:r>
      <w:r w:rsidRPr="008B4265">
        <w:rPr>
          <w:color w:val="000000"/>
          <w:sz w:val="16"/>
        </w:rPr>
        <w:t> </w:t>
      </w:r>
      <w:r>
        <w:rPr>
          <w:color w:val="000000"/>
          <w:u w:val="single"/>
        </w:rPr>
        <w:t>in combat.</w:t>
      </w:r>
      <w:r w:rsidRPr="008B4265">
        <w:rPr>
          <w:color w:val="000000"/>
          <w:sz w:val="16"/>
        </w:rPr>
        <w:t> </w:t>
      </w:r>
      <w:r>
        <w:rPr>
          <w:b/>
          <w:bCs/>
          <w:color w:val="000000"/>
          <w:u w:val="single"/>
        </w:rPr>
        <w:t>A</w:t>
      </w:r>
      <w:r w:rsidRPr="008B4265">
        <w:rPr>
          <w:color w:val="000000"/>
          <w:sz w:val="16"/>
        </w:rPr>
        <w:t> </w:t>
      </w:r>
      <w:r>
        <w:rPr>
          <w:b/>
          <w:bCs/>
          <w:color w:val="000000"/>
          <w:u w:val="single"/>
        </w:rPr>
        <w:t>high state of</w:t>
      </w:r>
      <w:r w:rsidRPr="008B4265">
        <w:rPr>
          <w:color w:val="000000"/>
          <w:sz w:val="16"/>
        </w:rPr>
        <w:t> </w:t>
      </w:r>
      <w:r>
        <w:rPr>
          <w:b/>
          <w:bCs/>
          <w:color w:val="000000"/>
          <w:highlight w:val="cyan"/>
          <w:u w:val="single"/>
        </w:rPr>
        <w:t>military readiness is</w:t>
      </w:r>
      <w:r w:rsidRPr="008B4265">
        <w:rPr>
          <w:color w:val="000000"/>
          <w:sz w:val="16"/>
        </w:rPr>
        <w:t> </w:t>
      </w:r>
      <w:r>
        <w:rPr>
          <w:b/>
          <w:bCs/>
          <w:color w:val="000000"/>
          <w:u w:val="single"/>
        </w:rPr>
        <w:t>more</w:t>
      </w:r>
      <w:r w:rsidRPr="008B4265">
        <w:rPr>
          <w:color w:val="000000"/>
          <w:sz w:val="16"/>
        </w:rPr>
        <w:t> </w:t>
      </w:r>
      <w:r>
        <w:rPr>
          <w:b/>
          <w:bCs/>
          <w:color w:val="000000"/>
          <w:highlight w:val="cyan"/>
          <w:u w:val="single"/>
        </w:rPr>
        <w:t>likely to deter potentially hostile nations</w:t>
      </w:r>
      <w:r w:rsidRPr="008B4265">
        <w:rPr>
          <w:color w:val="000000"/>
          <w:sz w:val="16"/>
        </w:rPr>
        <w:t> </w:t>
      </w:r>
      <w:r>
        <w:rPr>
          <w:color w:val="000000"/>
          <w:highlight w:val="cyan"/>
          <w:u w:val="single"/>
        </w:rPr>
        <w:t>from acting aggressively</w:t>
      </w:r>
      <w:r w:rsidRPr="008B4265">
        <w:rPr>
          <w:color w:val="000000"/>
          <w:sz w:val="16"/>
        </w:rPr>
        <w:t> </w:t>
      </w:r>
      <w:r>
        <w:rPr>
          <w:color w:val="000000"/>
          <w:u w:val="single"/>
        </w:rPr>
        <w:t>in regions of vital national interest, thereby preserving peace.</w:t>
      </w:r>
    </w:p>
    <w:p w14:paraId="4364DB3A" w14:textId="77777777" w:rsidR="00546442" w:rsidRDefault="00546442" w:rsidP="00BE50A7">
      <w:pPr>
        <w:rPr>
          <w:rStyle w:val="Emphasis"/>
        </w:rPr>
      </w:pPr>
    </w:p>
    <w:p w14:paraId="6BBC5607" w14:textId="1E98B0E2" w:rsidR="00546442" w:rsidRDefault="00546442" w:rsidP="00546442">
      <w:pPr>
        <w:pStyle w:val="Heading3"/>
        <w:rPr>
          <w:rStyle w:val="Emphasis"/>
          <w:rFonts w:cstheme="majorBidi"/>
          <w:b/>
          <w:iCs w:val="0"/>
          <w:sz w:val="32"/>
        </w:rPr>
      </w:pPr>
      <w:r>
        <w:rPr>
          <w:rStyle w:val="Emphasis"/>
          <w:rFonts w:cstheme="majorBidi"/>
          <w:b/>
          <w:iCs w:val="0"/>
          <w:sz w:val="32"/>
        </w:rPr>
        <w:t>Impact---</w:t>
      </w:r>
      <w:proofErr w:type="spellStart"/>
      <w:r>
        <w:rPr>
          <w:rStyle w:val="Emphasis"/>
          <w:rFonts w:cstheme="majorBidi"/>
          <w:b/>
          <w:iCs w:val="0"/>
          <w:sz w:val="32"/>
        </w:rPr>
        <w:t>Deterence</w:t>
      </w:r>
      <w:proofErr w:type="spellEnd"/>
    </w:p>
    <w:p w14:paraId="77205D02" w14:textId="77777777" w:rsidR="00546442" w:rsidRDefault="00546442" w:rsidP="00546442"/>
    <w:p w14:paraId="49B31331" w14:textId="77777777" w:rsidR="00546442" w:rsidRDefault="00546442" w:rsidP="00546442">
      <w:pPr>
        <w:pStyle w:val="Heading4"/>
      </w:pPr>
      <w:r>
        <w:t xml:space="preserve">Continued defense budget austerity decks </w:t>
      </w:r>
      <w:r w:rsidRPr="005A7796">
        <w:rPr>
          <w:u w:val="single"/>
        </w:rPr>
        <w:t>deterrence</w:t>
      </w:r>
      <w:r>
        <w:t xml:space="preserve"> and causes </w:t>
      </w:r>
      <w:r w:rsidRPr="005A7796">
        <w:rPr>
          <w:u w:val="single"/>
        </w:rPr>
        <w:t>great power war</w:t>
      </w:r>
    </w:p>
    <w:p w14:paraId="75F41D48" w14:textId="77777777" w:rsidR="00546442" w:rsidRPr="005A7796" w:rsidRDefault="00546442" w:rsidP="00546442">
      <w:proofErr w:type="spellStart"/>
      <w:r w:rsidRPr="004D272C">
        <w:rPr>
          <w:rStyle w:val="Style13ptBold"/>
        </w:rPr>
        <w:t>ORourke</w:t>
      </w:r>
      <w:proofErr w:type="spellEnd"/>
      <w:r w:rsidRPr="004D272C">
        <w:rPr>
          <w:rStyle w:val="Style13ptBold"/>
        </w:rPr>
        <w:t xml:space="preserve"> 5/16</w:t>
      </w:r>
      <w:r>
        <w:t xml:space="preserve"> [Ronald; 5/16/</w:t>
      </w:r>
      <w:r w:rsidRPr="00CF3F89">
        <w:t>2023; B.A. in international studies, M.A. in international studies, naval affairs analyst for the Congressional Research Service (CRS) of the Library of Congress</w:t>
      </w:r>
      <w:r>
        <w:t xml:space="preserve">; “Great Power Competition: Implications for Defense—Issues for Congress”; Congressional Research Service; </w:t>
      </w:r>
      <w:hyperlink r:id="rId147" w:history="1">
        <w:r w:rsidRPr="0036230A">
          <w:rPr>
            <w:rStyle w:val="Hyperlink"/>
          </w:rPr>
          <w:t>https://crsreports.congress.gov/product/pdf/R/R43838</w:t>
        </w:r>
      </w:hyperlink>
      <w:r>
        <w:t>; accessed 6/29/2023; Lowell-EL]</w:t>
      </w:r>
    </w:p>
    <w:p w14:paraId="3114553C" w14:textId="77777777" w:rsidR="00546442" w:rsidRPr="00FD3485" w:rsidRDefault="00546442" w:rsidP="00546442">
      <w:pPr>
        <w:rPr>
          <w:sz w:val="16"/>
        </w:rPr>
      </w:pPr>
      <w:r w:rsidRPr="00FD3485">
        <w:rPr>
          <w:sz w:val="16"/>
        </w:rPr>
        <w:t xml:space="preserve">During the post-Cold War era, the </w:t>
      </w:r>
      <w:r w:rsidRPr="00FD3485">
        <w:rPr>
          <w:highlight w:val="cyan"/>
          <w:u w:val="single"/>
        </w:rPr>
        <w:t>U.S. military</w:t>
      </w:r>
      <w:r w:rsidRPr="00F7199E">
        <w:rPr>
          <w:u w:val="single"/>
        </w:rPr>
        <w:t xml:space="preserve"> had a </w:t>
      </w:r>
      <w:r w:rsidRPr="00FD3485">
        <w:rPr>
          <w:highlight w:val="cyan"/>
          <w:u w:val="single"/>
        </w:rPr>
        <w:t>force-planning construct</w:t>
      </w:r>
      <w:r w:rsidRPr="00FD3485">
        <w:rPr>
          <w:sz w:val="16"/>
        </w:rPr>
        <w:t xml:space="preserve"> (a scheme that matches the size and capabilities of the force to the key scenarios it is likely to face) </w:t>
      </w:r>
      <w:r w:rsidRPr="00FD3485">
        <w:rPr>
          <w:highlight w:val="cyan"/>
          <w:u w:val="single"/>
        </w:rPr>
        <w:t>focused on fighting two major regional contingencies</w:t>
      </w:r>
      <w:r w:rsidRPr="00FD3485">
        <w:rPr>
          <w:sz w:val="16"/>
        </w:rPr>
        <w:t xml:space="preserve"> more or less </w:t>
      </w:r>
      <w:r w:rsidRPr="00F7199E">
        <w:rPr>
          <w:u w:val="single"/>
        </w:rPr>
        <w:t>simultaneously</w:t>
      </w:r>
      <w:r w:rsidRPr="00FD3485">
        <w:rPr>
          <w:sz w:val="16"/>
        </w:rPr>
        <w:t>. The idea was that the U.S. s</w:t>
      </w:r>
      <w:r w:rsidRPr="005A7796">
        <w:rPr>
          <w:u w:val="single"/>
        </w:rPr>
        <w:t>hould be able to</w:t>
      </w:r>
      <w:r w:rsidRPr="00FD3485">
        <w:rPr>
          <w:sz w:val="16"/>
        </w:rPr>
        <w:t xml:space="preserve"> decisively </w:t>
      </w:r>
      <w:r w:rsidRPr="005A7796">
        <w:rPr>
          <w:u w:val="single"/>
        </w:rPr>
        <w:t>defeat</w:t>
      </w:r>
      <w:r w:rsidRPr="00FD3485">
        <w:rPr>
          <w:sz w:val="16"/>
        </w:rPr>
        <w:t xml:space="preserve"> an adversary in the Middle East— </w:t>
      </w:r>
      <w:r w:rsidRPr="005A7796">
        <w:rPr>
          <w:u w:val="single"/>
        </w:rPr>
        <w:t>Iraq or Iran</w:t>
      </w:r>
      <w:r w:rsidRPr="00FD3485">
        <w:rPr>
          <w:sz w:val="16"/>
        </w:rPr>
        <w:t>—</w:t>
      </w:r>
      <w:r w:rsidRPr="005A7796">
        <w:rPr>
          <w:u w:val="single"/>
        </w:rPr>
        <w:t>without</w:t>
      </w:r>
      <w:r w:rsidRPr="00FD3485">
        <w:rPr>
          <w:sz w:val="16"/>
        </w:rPr>
        <w:t xml:space="preserve"> fatally </w:t>
      </w:r>
      <w:r w:rsidRPr="005A7796">
        <w:rPr>
          <w:u w:val="single"/>
        </w:rPr>
        <w:t>compromising</w:t>
      </w:r>
      <w:r w:rsidRPr="00FD3485">
        <w:rPr>
          <w:sz w:val="16"/>
        </w:rPr>
        <w:t xml:space="preserve"> its </w:t>
      </w:r>
      <w:r w:rsidRPr="005A7796">
        <w:rPr>
          <w:u w:val="single"/>
        </w:rPr>
        <w:t>ability to take on North Korea</w:t>
      </w:r>
      <w:r w:rsidRPr="00FD3485">
        <w:rPr>
          <w:sz w:val="16"/>
        </w:rPr>
        <w:t xml:space="preserve">. This two-war capability was deemed critical to preventing opportunistic aggression by one adversary while the U.S. was engaged with another, and thereby upholding a grand strategy premised on deterring war in multiple regions at once. </w:t>
      </w:r>
      <w:r w:rsidRPr="005A7796">
        <w:rPr>
          <w:u w:val="single"/>
        </w:rPr>
        <w:t>The two-war strategy</w:t>
      </w:r>
      <w:r w:rsidRPr="00FD3485">
        <w:rPr>
          <w:sz w:val="16"/>
        </w:rPr>
        <w:t>, Pentagon officials wrote in 1997, “</w:t>
      </w:r>
      <w:r w:rsidRPr="005A7796">
        <w:rPr>
          <w:u w:val="single"/>
        </w:rPr>
        <w:t>is the sine qua non of a superpower</w:t>
      </w:r>
      <w:r w:rsidRPr="00FD3485">
        <w:rPr>
          <w:sz w:val="16"/>
        </w:rPr>
        <w:t>.”</w:t>
      </w:r>
    </w:p>
    <w:p w14:paraId="74169EDC" w14:textId="77777777" w:rsidR="00546442" w:rsidRPr="005A7796" w:rsidRDefault="00546442" w:rsidP="00546442">
      <w:pPr>
        <w:rPr>
          <w:b/>
          <w:bCs/>
          <w:u w:val="single"/>
        </w:rPr>
      </w:pPr>
      <w:r w:rsidRPr="00FD3485">
        <w:rPr>
          <w:sz w:val="16"/>
        </w:rPr>
        <w:t xml:space="preserve">After the </w:t>
      </w:r>
      <w:r w:rsidRPr="00FD3485">
        <w:rPr>
          <w:highlight w:val="cyan"/>
          <w:u w:val="single"/>
        </w:rPr>
        <w:t>onset of budgetary austerity</w:t>
      </w:r>
      <w:r w:rsidRPr="00FD3485">
        <w:rPr>
          <w:sz w:val="16"/>
        </w:rPr>
        <w:t xml:space="preserve"> in 2011, the two-war strategy gradually eroded as </w:t>
      </w:r>
      <w:r w:rsidRPr="00FD3485">
        <w:rPr>
          <w:b/>
          <w:bCs/>
          <w:highlight w:val="cyan"/>
          <w:u w:val="single"/>
        </w:rPr>
        <w:t>defense cuts made it harder to handle two regional adversaries</w:t>
      </w:r>
      <w:r w:rsidRPr="00F7199E">
        <w:rPr>
          <w:b/>
          <w:bCs/>
          <w:u w:val="single"/>
        </w:rPr>
        <w:t xml:space="preserve"> at once.</w:t>
      </w:r>
      <w:r w:rsidRPr="00FD3485">
        <w:rPr>
          <w:sz w:val="16"/>
        </w:rPr>
        <w:t xml:space="preserve"> And after the Russian invasion of Ukraine in 2014, it was clear that the </w:t>
      </w:r>
      <w:r w:rsidRPr="005A7796">
        <w:rPr>
          <w:u w:val="single"/>
        </w:rPr>
        <w:t>U.S. was facing a fundamentally different world</w:t>
      </w:r>
      <w:r w:rsidRPr="00FD3485">
        <w:rPr>
          <w:sz w:val="16"/>
        </w:rPr>
        <w:t xml:space="preserve">, in which the </w:t>
      </w:r>
      <w:r w:rsidRPr="00FD3485">
        <w:rPr>
          <w:highlight w:val="cyan"/>
          <w:u w:val="single"/>
        </w:rPr>
        <w:t>country’s</w:t>
      </w:r>
      <w:r w:rsidRPr="005A7796">
        <w:rPr>
          <w:u w:val="single"/>
        </w:rPr>
        <w:t xml:space="preserve"> foremost </w:t>
      </w:r>
      <w:r w:rsidRPr="00FD3485">
        <w:rPr>
          <w:highlight w:val="cyan"/>
          <w:u w:val="single"/>
        </w:rPr>
        <w:t>adversaries</w:t>
      </w:r>
      <w:r w:rsidRPr="005A7796">
        <w:rPr>
          <w:u w:val="single"/>
        </w:rPr>
        <w:t xml:space="preserve"> were not inferior rogue states but </w:t>
      </w:r>
      <w:r w:rsidRPr="00FD3485">
        <w:rPr>
          <w:highlight w:val="cyan"/>
          <w:u w:val="single"/>
        </w:rPr>
        <w:t>major powers fielding formidable military</w:t>
      </w:r>
      <w:r w:rsidRPr="00FD3485">
        <w:rPr>
          <w:sz w:val="16"/>
        </w:rPr>
        <w:t xml:space="preserve"> capabilities. Add in that any war against </w:t>
      </w:r>
      <w:r w:rsidRPr="00FD3485">
        <w:rPr>
          <w:b/>
          <w:bCs/>
          <w:highlight w:val="cyan"/>
          <w:u w:val="single"/>
        </w:rPr>
        <w:t>Russia or China</w:t>
      </w:r>
      <w:r w:rsidRPr="00FD3485">
        <w:rPr>
          <w:sz w:val="16"/>
        </w:rPr>
        <w:t xml:space="preserve"> is likely to occur in their geopolitical backyards, and that both rivals </w:t>
      </w:r>
      <w:r w:rsidRPr="005A7796">
        <w:rPr>
          <w:u w:val="single"/>
        </w:rPr>
        <w:t>have spent considerable time, money and intellectual effort seeking to neutralize America’s ability to project powe</w:t>
      </w:r>
      <w:r w:rsidRPr="00FD3485">
        <w:rPr>
          <w:sz w:val="16"/>
        </w:rPr>
        <w:t xml:space="preserve">r, and the </w:t>
      </w:r>
      <w:r w:rsidRPr="00FD3485">
        <w:rPr>
          <w:b/>
          <w:bCs/>
          <w:highlight w:val="cyan"/>
          <w:u w:val="single"/>
        </w:rPr>
        <w:t>U.S. military would have</w:t>
      </w:r>
      <w:r w:rsidRPr="005A7796">
        <w:rPr>
          <w:b/>
          <w:bCs/>
          <w:u w:val="single"/>
        </w:rPr>
        <w:t xml:space="preserve"> enormous </w:t>
      </w:r>
      <w:r w:rsidRPr="00FD3485">
        <w:rPr>
          <w:b/>
          <w:bCs/>
          <w:highlight w:val="cyan"/>
          <w:u w:val="single"/>
        </w:rPr>
        <w:t>difficulty</w:t>
      </w:r>
      <w:r w:rsidRPr="005A7796">
        <w:rPr>
          <w:b/>
          <w:bCs/>
          <w:u w:val="single"/>
        </w:rPr>
        <w:t xml:space="preserve"> in </w:t>
      </w:r>
      <w:r w:rsidRPr="00FD3485">
        <w:rPr>
          <w:b/>
          <w:bCs/>
          <w:highlight w:val="cyan"/>
          <w:u w:val="single"/>
        </w:rPr>
        <w:t>winning</w:t>
      </w:r>
      <w:r w:rsidRPr="005A7796">
        <w:rPr>
          <w:b/>
          <w:bCs/>
          <w:u w:val="single"/>
        </w:rPr>
        <w:t xml:space="preserve"> even a single war </w:t>
      </w:r>
      <w:r w:rsidRPr="00FD3485">
        <w:rPr>
          <w:b/>
          <w:bCs/>
          <w:highlight w:val="cyan"/>
          <w:u w:val="single"/>
        </w:rPr>
        <w:t>against a great-power challenger</w:t>
      </w:r>
      <w:r w:rsidRPr="005A7796">
        <w:rPr>
          <w:b/>
          <w:bCs/>
          <w:u w:val="single"/>
        </w:rPr>
        <w:t>.</w:t>
      </w:r>
    </w:p>
    <w:p w14:paraId="22D94360" w14:textId="77777777" w:rsidR="00546442" w:rsidRPr="005A7796" w:rsidRDefault="00546442" w:rsidP="00546442">
      <w:pPr>
        <w:rPr>
          <w:b/>
          <w:bCs/>
          <w:u w:val="single"/>
        </w:rPr>
      </w:pPr>
      <w:r w:rsidRPr="00FD3485">
        <w:rPr>
          <w:sz w:val="16"/>
        </w:rPr>
        <w:t xml:space="preserve">In the 2018 National Defense Strategy and subsequent statements, the </w:t>
      </w:r>
      <w:r w:rsidRPr="00FD3485">
        <w:rPr>
          <w:rStyle w:val="StyleUnderline"/>
          <w:highlight w:val="cyan"/>
        </w:rPr>
        <w:t>Pentagon</w:t>
      </w:r>
      <w:r w:rsidRPr="00FD3485">
        <w:rPr>
          <w:sz w:val="16"/>
        </w:rPr>
        <w:t xml:space="preserve"> thus </w:t>
      </w:r>
      <w:r w:rsidRPr="00FD3485">
        <w:rPr>
          <w:highlight w:val="cyan"/>
          <w:u w:val="single"/>
        </w:rPr>
        <w:t>outlined</w:t>
      </w:r>
      <w:r w:rsidRPr="005A7796">
        <w:rPr>
          <w:u w:val="single"/>
        </w:rPr>
        <w:t xml:space="preserve"> a significantly different force-planning construct.</w:t>
      </w:r>
      <w:r w:rsidRPr="00FD3485">
        <w:rPr>
          <w:sz w:val="16"/>
        </w:rPr>
        <w:t xml:space="preserve"> It announced that the fully mobilized American military would be capable of defeating aggression by a great-power adversary, while also deterring (not necessarily defeating) aggression in a second theater. In other words, the </w:t>
      </w:r>
      <w:r w:rsidRPr="005A7796">
        <w:rPr>
          <w:u w:val="single"/>
        </w:rPr>
        <w:t xml:space="preserve">U.S. is now </w:t>
      </w:r>
      <w:r w:rsidRPr="00FD3485">
        <w:rPr>
          <w:highlight w:val="cyan"/>
          <w:u w:val="single"/>
        </w:rPr>
        <w:t>building a force</w:t>
      </w:r>
      <w:r w:rsidRPr="005A7796">
        <w:rPr>
          <w:u w:val="single"/>
        </w:rPr>
        <w:t xml:space="preserve"> </w:t>
      </w:r>
      <w:r w:rsidRPr="00FD3485">
        <w:rPr>
          <w:sz w:val="16"/>
        </w:rPr>
        <w:t xml:space="preserve">not around the demands of two regional conflicts with rogue states, but </w:t>
      </w:r>
      <w:r w:rsidRPr="00FD3485">
        <w:rPr>
          <w:highlight w:val="cyan"/>
          <w:u w:val="single"/>
        </w:rPr>
        <w:t>around</w:t>
      </w:r>
      <w:r w:rsidRPr="005A7796">
        <w:rPr>
          <w:u w:val="single"/>
        </w:rPr>
        <w:t xml:space="preserve"> the requirements of winning a high-intensity conflict with a single, top-tier competitor</w:t>
      </w:r>
      <w:r w:rsidRPr="00FD3485">
        <w:rPr>
          <w:sz w:val="16"/>
        </w:rPr>
        <w:t>—</w:t>
      </w:r>
      <w:r w:rsidRPr="00FD3485">
        <w:rPr>
          <w:b/>
          <w:bCs/>
          <w:highlight w:val="cyan"/>
          <w:u w:val="single"/>
        </w:rPr>
        <w:t>a war with China over Taiwan</w:t>
      </w:r>
      <w:r w:rsidRPr="005A7796">
        <w:rPr>
          <w:b/>
          <w:bCs/>
          <w:u w:val="single"/>
        </w:rPr>
        <w:t xml:space="preserve">, for instance, </w:t>
      </w:r>
      <w:r w:rsidRPr="00A32AD7">
        <w:rPr>
          <w:b/>
          <w:bCs/>
          <w:u w:val="single"/>
        </w:rPr>
        <w:t>or a</w:t>
      </w:r>
      <w:r w:rsidRPr="00FD3485">
        <w:rPr>
          <w:b/>
          <w:bCs/>
          <w:highlight w:val="cyan"/>
          <w:u w:val="single"/>
        </w:rPr>
        <w:t xml:space="preserve"> </w:t>
      </w:r>
      <w:r w:rsidRPr="00A32AD7">
        <w:rPr>
          <w:b/>
          <w:bCs/>
          <w:u w:val="single"/>
        </w:rPr>
        <w:t xml:space="preserve">clash with </w:t>
      </w:r>
      <w:r w:rsidRPr="00FD3485">
        <w:rPr>
          <w:b/>
          <w:bCs/>
          <w:highlight w:val="cyan"/>
          <w:u w:val="single"/>
        </w:rPr>
        <w:t>Russia in the Baltic</w:t>
      </w:r>
      <w:r w:rsidRPr="005A7796">
        <w:rPr>
          <w:b/>
          <w:bCs/>
          <w:u w:val="single"/>
        </w:rPr>
        <w:t xml:space="preserve"> region.</w:t>
      </w:r>
    </w:p>
    <w:p w14:paraId="03FA9178" w14:textId="77777777" w:rsidR="00546442" w:rsidRPr="00FD3485" w:rsidRDefault="00546442" w:rsidP="00546442">
      <w:pPr>
        <w:rPr>
          <w:sz w:val="16"/>
        </w:rPr>
      </w:pPr>
      <w:r w:rsidRPr="00FD3485">
        <w:rPr>
          <w:sz w:val="16"/>
        </w:rPr>
        <w:t xml:space="preserve">The emergence of GPC has prompted some observers to ask whether the </w:t>
      </w:r>
      <w:r w:rsidRPr="00FD3485">
        <w:rPr>
          <w:u w:val="single"/>
        </w:rPr>
        <w:t>force-planning standard should be changed to being able to fight two simultaneous or overlapping major conflicts with adversaries such as China and Russia</w:t>
      </w:r>
      <w:r w:rsidRPr="00FD3485">
        <w:rPr>
          <w:sz w:val="16"/>
        </w:rPr>
        <w:t xml:space="preserve">—a so-called two-war or two-major-war standard. 22 Adopting and implementing a two-war standard relating to potential conflicts with adversaries such as China and Russia </w:t>
      </w:r>
      <w:r w:rsidRPr="00FD3485">
        <w:rPr>
          <w:u w:val="single"/>
        </w:rPr>
        <w:t xml:space="preserve">could </w:t>
      </w:r>
      <w:r w:rsidRPr="00A32AD7">
        <w:rPr>
          <w:highlight w:val="cyan"/>
          <w:u w:val="single"/>
        </w:rPr>
        <w:t xml:space="preserve">entail </w:t>
      </w:r>
      <w:r w:rsidRPr="00A32AD7">
        <w:rPr>
          <w:b/>
          <w:bCs/>
          <w:highlight w:val="cyan"/>
          <w:u w:val="single"/>
        </w:rPr>
        <w:t>substantially expanding</w:t>
      </w:r>
      <w:r w:rsidRPr="00FD3485">
        <w:rPr>
          <w:b/>
          <w:bCs/>
          <w:u w:val="single"/>
        </w:rPr>
        <w:t xml:space="preserve"> the size of the </w:t>
      </w:r>
      <w:r w:rsidRPr="00A32AD7">
        <w:rPr>
          <w:b/>
          <w:bCs/>
          <w:highlight w:val="cyan"/>
          <w:u w:val="single"/>
        </w:rPr>
        <w:t>U.S. military and</w:t>
      </w:r>
      <w:r w:rsidRPr="00FD3485">
        <w:rPr>
          <w:b/>
          <w:bCs/>
          <w:u w:val="single"/>
        </w:rPr>
        <w:t xml:space="preserve"> the size of the U.S. </w:t>
      </w:r>
      <w:r w:rsidRPr="00A32AD7">
        <w:rPr>
          <w:b/>
          <w:bCs/>
          <w:highlight w:val="cyan"/>
          <w:u w:val="single"/>
        </w:rPr>
        <w:t>defense budget</w:t>
      </w:r>
      <w:r w:rsidRPr="00FD3485">
        <w:rPr>
          <w:u w:val="single"/>
        </w:rPr>
        <w:t>.</w:t>
      </w:r>
      <w:r w:rsidRPr="00FD3485">
        <w:rPr>
          <w:sz w:val="16"/>
        </w:rPr>
        <w:t xml:space="preserve"> Whether the United States should adopt or could afford such a two-war force-planning standard is a potentially </w:t>
      </w:r>
      <w:r w:rsidRPr="00FD3485">
        <w:rPr>
          <w:u w:val="single"/>
        </w:rPr>
        <w:t>major issue in U.S. defense planning.</w:t>
      </w:r>
    </w:p>
    <w:p w14:paraId="3EAB6908" w14:textId="77777777" w:rsidR="00546442" w:rsidRPr="00FD3485" w:rsidRDefault="00546442" w:rsidP="00546442">
      <w:pPr>
        <w:rPr>
          <w:sz w:val="16"/>
          <w:szCs w:val="16"/>
        </w:rPr>
      </w:pPr>
      <w:r w:rsidRPr="00FD3485">
        <w:rPr>
          <w:sz w:val="16"/>
          <w:szCs w:val="16"/>
        </w:rPr>
        <w:t xml:space="preserve">What is the force sizing construct? The Trump administration said it was one major conflict and “deterring” a second conflict. It is not clear how the demonstration [sic: Biden Administration?] is sizing its forces. What size are the services aiming for? Budget documents give some indication … but budget numbers are not necessarily long-term strategic goals. It may be that the classified version of the [2022] NDS, which went to Congress in the spring [of 2022], has answers to all these questions. However, that does not help the public discussion about defense and strategy.23 </w:t>
      </w:r>
    </w:p>
    <w:p w14:paraId="50E939D6" w14:textId="77777777" w:rsidR="00546442" w:rsidRPr="00FD3485" w:rsidRDefault="00546442" w:rsidP="00546442">
      <w:pPr>
        <w:rPr>
          <w:sz w:val="16"/>
          <w:szCs w:val="16"/>
        </w:rPr>
      </w:pPr>
      <w:r w:rsidRPr="00FD3485">
        <w:rPr>
          <w:sz w:val="16"/>
          <w:szCs w:val="16"/>
        </w:rPr>
        <w:t xml:space="preserve">Organizational Changes within DOD </w:t>
      </w:r>
    </w:p>
    <w:p w14:paraId="1E5CB018" w14:textId="77777777" w:rsidR="00546442" w:rsidRPr="00FD3485" w:rsidRDefault="00546442" w:rsidP="00546442">
      <w:pPr>
        <w:rPr>
          <w:sz w:val="16"/>
        </w:rPr>
      </w:pPr>
      <w:r w:rsidRPr="00FD3485">
        <w:rPr>
          <w:sz w:val="16"/>
        </w:rPr>
        <w:t xml:space="preserve">The emergence of </w:t>
      </w:r>
      <w:r w:rsidRPr="00FD3485">
        <w:rPr>
          <w:u w:val="single"/>
        </w:rPr>
        <w:t>GPC has led to increased discussion about whether and how to make organizational changes within the Department of Defense</w:t>
      </w:r>
      <w:r w:rsidRPr="00FD3485">
        <w:rPr>
          <w:sz w:val="16"/>
        </w:rPr>
        <w:t xml:space="preserve"> (DOD) to better align DOD’s activities with those needed to counter Chinese and, secondarily, Russian military capabilities. Among changes that have been made, among the most prominent have been the creation of the U.S. Space Force24 and the elevation of the U.S. Cyber Command to be its own combatant command. 25</w:t>
      </w:r>
    </w:p>
    <w:p w14:paraId="64DC4B07" w14:textId="77777777" w:rsidR="00546442" w:rsidRPr="00FD3485" w:rsidRDefault="00546442" w:rsidP="00546442">
      <w:pPr>
        <w:rPr>
          <w:u w:val="single"/>
        </w:rPr>
      </w:pPr>
      <w:r w:rsidRPr="00FD3485">
        <w:rPr>
          <w:u w:val="single"/>
        </w:rPr>
        <w:t xml:space="preserve">Nuclear Weapons, Nuclear Deterrence, and Nuclear Arms Control </w:t>
      </w:r>
    </w:p>
    <w:p w14:paraId="7237423A" w14:textId="77777777" w:rsidR="00546442" w:rsidRPr="00FD3485" w:rsidRDefault="00546442" w:rsidP="00546442">
      <w:pPr>
        <w:rPr>
          <w:u w:val="single"/>
        </w:rPr>
      </w:pPr>
      <w:r w:rsidRPr="00FD3485">
        <w:rPr>
          <w:sz w:val="16"/>
        </w:rPr>
        <w:t xml:space="preserve">The emergence of GPC has led to a </w:t>
      </w:r>
      <w:r w:rsidRPr="00A32AD7">
        <w:rPr>
          <w:u w:val="single"/>
        </w:rPr>
        <w:t xml:space="preserve">renewed </w:t>
      </w:r>
      <w:r w:rsidRPr="00A32AD7">
        <w:rPr>
          <w:highlight w:val="cyan"/>
          <w:u w:val="single"/>
        </w:rPr>
        <w:t>emphasis</w:t>
      </w:r>
      <w:r w:rsidRPr="00A32AD7">
        <w:rPr>
          <w:u w:val="single"/>
        </w:rPr>
        <w:t xml:space="preserve"> in</w:t>
      </w:r>
      <w:r w:rsidRPr="00FD3485">
        <w:rPr>
          <w:u w:val="single"/>
        </w:rPr>
        <w:t xml:space="preserve"> discussions of U.S. defense </w:t>
      </w:r>
      <w:r w:rsidRPr="00A32AD7">
        <w:rPr>
          <w:highlight w:val="cyan"/>
          <w:u w:val="single"/>
        </w:rPr>
        <w:t>on nuclear weapons</w:t>
      </w:r>
      <w:r w:rsidRPr="00FD3485">
        <w:rPr>
          <w:u w:val="single"/>
        </w:rPr>
        <w:t>, nuclear deterrence, and nuclear arms control</w:t>
      </w:r>
      <w:r w:rsidRPr="00FD3485">
        <w:rPr>
          <w:sz w:val="16"/>
        </w:rPr>
        <w:t xml:space="preserve">. 26 Russia’s reassertion of its status as a major world power has included, among other things, recurring </w:t>
      </w:r>
      <w:r w:rsidRPr="00FD3485">
        <w:rPr>
          <w:u w:val="single"/>
        </w:rPr>
        <w:t xml:space="preserve">references by Russian officials to </w:t>
      </w:r>
      <w:r w:rsidRPr="00A32AD7">
        <w:rPr>
          <w:highlight w:val="cyan"/>
          <w:u w:val="single"/>
        </w:rPr>
        <w:t>Russia’s nuclear weapons</w:t>
      </w:r>
      <w:r w:rsidRPr="00FD3485">
        <w:rPr>
          <w:u w:val="single"/>
        </w:rPr>
        <w:t xml:space="preserve"> capabilities and Russia’s status as a </w:t>
      </w:r>
      <w:r w:rsidRPr="00A32AD7">
        <w:rPr>
          <w:highlight w:val="cyan"/>
          <w:u w:val="single"/>
        </w:rPr>
        <w:t>major nuclear</w:t>
      </w:r>
      <w:r w:rsidRPr="00A32AD7">
        <w:rPr>
          <w:u w:val="single"/>
        </w:rPr>
        <w:t xml:space="preserve"> weapon </w:t>
      </w:r>
      <w:r w:rsidRPr="00A32AD7">
        <w:rPr>
          <w:highlight w:val="cyan"/>
          <w:u w:val="single"/>
        </w:rPr>
        <w:t>power</w:t>
      </w:r>
      <w:r w:rsidRPr="00FD3485">
        <w:rPr>
          <w:u w:val="single"/>
        </w:rPr>
        <w:t xml:space="preserve">. China’s nuclear-weapon capabilities are currently much more modest than Russia’s, but </w:t>
      </w:r>
      <w:r w:rsidRPr="00A32AD7">
        <w:rPr>
          <w:highlight w:val="cyan"/>
          <w:u w:val="single"/>
        </w:rPr>
        <w:t>China</w:t>
      </w:r>
      <w:r w:rsidRPr="00FD3485">
        <w:rPr>
          <w:u w:val="single"/>
        </w:rPr>
        <w:t xml:space="preserve"> reportedly is now </w:t>
      </w:r>
      <w:r w:rsidRPr="00A32AD7">
        <w:rPr>
          <w:highlight w:val="cyan"/>
          <w:u w:val="single"/>
        </w:rPr>
        <w:t>modernizing and rapidly increasing its nuclear forces</w:t>
      </w:r>
      <w:r w:rsidRPr="00FD3485">
        <w:rPr>
          <w:u w:val="single"/>
        </w:rPr>
        <w:t xml:space="preserve"> as part of its overall military modernization effort. </w:t>
      </w:r>
    </w:p>
    <w:p w14:paraId="4CF4A07C" w14:textId="77777777" w:rsidR="00546442" w:rsidRPr="00FD3485" w:rsidRDefault="00546442" w:rsidP="00546442">
      <w:pPr>
        <w:rPr>
          <w:sz w:val="16"/>
        </w:rPr>
      </w:pPr>
      <w:r w:rsidRPr="00FD3485">
        <w:rPr>
          <w:sz w:val="16"/>
        </w:rPr>
        <w:t xml:space="preserve">The </w:t>
      </w:r>
      <w:r w:rsidRPr="00A32AD7">
        <w:rPr>
          <w:b/>
          <w:bCs/>
          <w:highlight w:val="cyan"/>
          <w:u w:val="single"/>
        </w:rPr>
        <w:t>expansion of China’s nuclear forces</w:t>
      </w:r>
      <w:r w:rsidRPr="00FD3485">
        <w:rPr>
          <w:sz w:val="16"/>
        </w:rPr>
        <w:t xml:space="preserve"> is projected to convert the traditional two-power strategic nuclear deterrent situation between the United States and Russia into a </w:t>
      </w:r>
      <w:r w:rsidRPr="00FD3485">
        <w:rPr>
          <w:u w:val="single"/>
        </w:rPr>
        <w:t>more complex three-power situation.</w:t>
      </w:r>
      <w:r w:rsidRPr="00FD3485">
        <w:rPr>
          <w:sz w:val="16"/>
        </w:rPr>
        <w:t xml:space="preserve"> The Biden Administration’s October 2022 Nuclear Posture Review (NPR), which was released in conjunction with its October 2022 NDS, states (emphasis as in original): </w:t>
      </w:r>
    </w:p>
    <w:p w14:paraId="5FBD80CC" w14:textId="77777777" w:rsidR="00546442" w:rsidRDefault="00546442" w:rsidP="00546442">
      <w:pPr>
        <w:rPr>
          <w:u w:val="single"/>
        </w:rPr>
      </w:pPr>
      <w:r w:rsidRPr="00FD3485">
        <w:rPr>
          <w:sz w:val="16"/>
        </w:rPr>
        <w:t xml:space="preserve">By the 2030s the United States will, for the first time in its history, face two major nuclear powers as strategic competitors and potential adversaries. This </w:t>
      </w:r>
      <w:r w:rsidRPr="00FD3485">
        <w:rPr>
          <w:u w:val="single"/>
        </w:rPr>
        <w:t xml:space="preserve">will </w:t>
      </w:r>
      <w:r w:rsidRPr="00A32AD7">
        <w:rPr>
          <w:highlight w:val="cyan"/>
          <w:u w:val="single"/>
        </w:rPr>
        <w:t>create</w:t>
      </w:r>
      <w:r w:rsidRPr="00FD3485">
        <w:rPr>
          <w:u w:val="single"/>
        </w:rPr>
        <w:t xml:space="preserve"> new </w:t>
      </w:r>
      <w:r w:rsidRPr="00A32AD7">
        <w:rPr>
          <w:highlight w:val="cyan"/>
          <w:u w:val="single"/>
        </w:rPr>
        <w:t>stresses on stability and</w:t>
      </w:r>
      <w:r w:rsidRPr="00FD3485">
        <w:rPr>
          <w:u w:val="single"/>
        </w:rPr>
        <w:t xml:space="preserve"> new challenges for </w:t>
      </w:r>
      <w:r w:rsidRPr="00A32AD7">
        <w:rPr>
          <w:highlight w:val="cyan"/>
          <w:u w:val="single"/>
        </w:rPr>
        <w:t>deterrence</w:t>
      </w:r>
      <w:r w:rsidRPr="00FD3485">
        <w:rPr>
          <w:u w:val="single"/>
        </w:rPr>
        <w:t xml:space="preserve">, assurance, arms control, and risk reduction.... </w:t>
      </w:r>
    </w:p>
    <w:p w14:paraId="37B584C4" w14:textId="77777777" w:rsidR="00546442" w:rsidRPr="00546442" w:rsidRDefault="00546442" w:rsidP="00546442"/>
    <w:p w14:paraId="7B936696" w14:textId="6B336736" w:rsidR="00D7544D" w:rsidRDefault="00D7544D" w:rsidP="00D7544D">
      <w:pPr>
        <w:pStyle w:val="Heading3"/>
      </w:pPr>
      <w:r>
        <w:t>Impact---</w:t>
      </w:r>
      <w:proofErr w:type="spellStart"/>
      <w:r>
        <w:t>Heg</w:t>
      </w:r>
      <w:proofErr w:type="spellEnd"/>
    </w:p>
    <w:p w14:paraId="0662352F" w14:textId="77777777" w:rsidR="00D7544D" w:rsidRDefault="00D7544D" w:rsidP="00D7544D"/>
    <w:p w14:paraId="79293A20" w14:textId="77777777" w:rsidR="00D7544D" w:rsidRPr="001E12C1" w:rsidRDefault="00D7544D" w:rsidP="00D7544D">
      <w:pPr>
        <w:pStyle w:val="Heading4"/>
      </w:pPr>
      <w:proofErr w:type="spellStart"/>
      <w:r>
        <w:t>Maintaing</w:t>
      </w:r>
      <w:proofErr w:type="spellEnd"/>
      <w:r>
        <w:t xml:space="preserve"> current defense spending is key to uphold global world order.</w:t>
      </w:r>
    </w:p>
    <w:p w14:paraId="3DA7DBE1" w14:textId="77777777" w:rsidR="00D7544D" w:rsidRPr="001E12C1" w:rsidRDefault="00D7544D" w:rsidP="00D7544D">
      <w:r>
        <w:t xml:space="preserve">Edward N. </w:t>
      </w:r>
      <w:proofErr w:type="spellStart"/>
      <w:r w:rsidRPr="001E12C1">
        <w:rPr>
          <w:rStyle w:val="Style13ptBold"/>
        </w:rPr>
        <w:t>Luttwak</w:t>
      </w:r>
      <w:proofErr w:type="spellEnd"/>
      <w:r w:rsidRPr="001E12C1">
        <w:rPr>
          <w:rStyle w:val="Style13ptBold"/>
        </w:rPr>
        <w:t xml:space="preserve"> 23</w:t>
      </w:r>
      <w:r w:rsidRPr="001E12C1">
        <w:t xml:space="preserve">, 6-18-2023, </w:t>
      </w:r>
      <w:r>
        <w:t xml:space="preserve">an author </w:t>
      </w:r>
      <w:proofErr w:type="spellStart"/>
      <w:r>
        <w:t>author</w:t>
      </w:r>
      <w:proofErr w:type="spellEnd"/>
      <w:r>
        <w:t xml:space="preserve"> on grand strategy, military strategy, geoeconomics, military history, and </w:t>
      </w:r>
      <w:proofErr w:type="spellStart"/>
      <w:r>
        <w:t>Irm</w:t>
      </w:r>
      <w:proofErr w:type="spellEnd"/>
      <w:r>
        <w:t xml:space="preserve"> U</w:t>
      </w:r>
      <w:r w:rsidRPr="001E12C1">
        <w:t xml:space="preserve">.S. Nuclear Deterrence Is No Longer Enough, https://archive.is/20230618203041/https://www.wsj.com/articles/us-russia-ukraine-europe-defense-nuclear-deterrence-36af3a11, </w:t>
      </w:r>
      <w:proofErr w:type="spellStart"/>
      <w:r w:rsidRPr="001E12C1">
        <w:t>HKeef</w:t>
      </w:r>
      <w:proofErr w:type="spellEnd"/>
    </w:p>
    <w:p w14:paraId="6BAB231F" w14:textId="77777777" w:rsidR="00D7544D" w:rsidRPr="00462F54" w:rsidRDefault="00D7544D" w:rsidP="00D7544D">
      <w:pPr>
        <w:rPr>
          <w:rStyle w:val="StyleUnderline"/>
        </w:rPr>
      </w:pPr>
      <w:r w:rsidRPr="00462F54">
        <w:rPr>
          <w:rStyle w:val="StyleUnderline"/>
          <w:highlight w:val="cyan"/>
        </w:rPr>
        <w:t xml:space="preserve">With many </w:t>
      </w:r>
      <w:r w:rsidRPr="001E12C1">
        <w:rPr>
          <w:rStyle w:val="Emphasis"/>
          <w:highlight w:val="cyan"/>
        </w:rPr>
        <w:t>hotspots</w:t>
      </w:r>
      <w:r w:rsidRPr="00462F54">
        <w:rPr>
          <w:rStyle w:val="StyleUnderline"/>
          <w:highlight w:val="cyan"/>
        </w:rPr>
        <w:t xml:space="preserve"> around the globe</w:t>
      </w:r>
      <w:r w:rsidRPr="00462F54">
        <w:rPr>
          <w:rStyle w:val="StyleUnderline"/>
        </w:rPr>
        <w:t xml:space="preserve"> creating uncertainty</w:t>
      </w:r>
      <w:r w:rsidRPr="00462F54">
        <w:rPr>
          <w:sz w:val="14"/>
        </w:rPr>
        <w:t xml:space="preserve">, </w:t>
      </w:r>
      <w:r w:rsidRPr="00462F54">
        <w:rPr>
          <w:rStyle w:val="StyleUnderline"/>
          <w:highlight w:val="cyan"/>
        </w:rPr>
        <w:t>the United States will need</w:t>
      </w:r>
      <w:r w:rsidRPr="00462F54">
        <w:rPr>
          <w:rStyle w:val="StyleUnderline"/>
        </w:rPr>
        <w:t xml:space="preserve"> more than the assistance of Congress and American industry to build, </w:t>
      </w:r>
      <w:r w:rsidRPr="00462F54">
        <w:rPr>
          <w:rStyle w:val="StyleUnderline"/>
          <w:highlight w:val="cyan"/>
        </w:rPr>
        <w:t xml:space="preserve">[to] </w:t>
      </w:r>
      <w:r w:rsidRPr="001E12C1">
        <w:rPr>
          <w:rStyle w:val="Emphasis"/>
          <w:highlight w:val="cyan"/>
        </w:rPr>
        <w:t>maintain and strengthen</w:t>
      </w:r>
      <w:r w:rsidRPr="00462F54">
        <w:rPr>
          <w:rStyle w:val="StyleUnderline"/>
          <w:highlight w:val="cyan"/>
        </w:rPr>
        <w:t xml:space="preserve"> the deterrent capability</w:t>
      </w:r>
      <w:r w:rsidRPr="00462F54">
        <w:rPr>
          <w:rStyle w:val="StyleUnderline"/>
        </w:rPr>
        <w:t xml:space="preserve"> needed </w:t>
      </w:r>
      <w:r w:rsidRPr="00462F54">
        <w:rPr>
          <w:rStyle w:val="StyleUnderline"/>
          <w:highlight w:val="cyan"/>
        </w:rPr>
        <w:t xml:space="preserve">to defend </w:t>
      </w:r>
      <w:r w:rsidRPr="001E12C1">
        <w:rPr>
          <w:rStyle w:val="Emphasis"/>
          <w:highlight w:val="cyan"/>
        </w:rPr>
        <w:t>democracy</w:t>
      </w:r>
      <w:r w:rsidRPr="00462F54">
        <w:rPr>
          <w:rStyle w:val="StyleUnderline"/>
          <w:highlight w:val="cyan"/>
        </w:rPr>
        <w:t xml:space="preserve"> and maintain a</w:t>
      </w:r>
      <w:r w:rsidRPr="00462F54">
        <w:rPr>
          <w:rStyle w:val="StyleUnderline"/>
        </w:rPr>
        <w:t xml:space="preserve"> free and open </w:t>
      </w:r>
      <w:r w:rsidRPr="001E12C1">
        <w:rPr>
          <w:rStyle w:val="Emphasis"/>
          <w:highlight w:val="cyan"/>
        </w:rPr>
        <w:t>global world order</w:t>
      </w:r>
      <w:r w:rsidRPr="00462F54">
        <w:rPr>
          <w:rStyle w:val="StyleUnderline"/>
        </w:rPr>
        <w:t>.</w:t>
      </w:r>
    </w:p>
    <w:p w14:paraId="1F6F5B0B" w14:textId="77777777" w:rsidR="00D7544D" w:rsidRPr="00462F54" w:rsidRDefault="00D7544D" w:rsidP="00D7544D">
      <w:pPr>
        <w:rPr>
          <w:sz w:val="14"/>
        </w:rPr>
      </w:pPr>
      <w:r w:rsidRPr="00462F54">
        <w:rPr>
          <w:sz w:val="14"/>
        </w:rPr>
        <w:t>"</w:t>
      </w:r>
      <w:r w:rsidRPr="00462F54">
        <w:rPr>
          <w:rStyle w:val="StyleUnderline"/>
          <w:highlight w:val="cyan"/>
        </w:rPr>
        <w:t>These next few years</w:t>
      </w:r>
      <w:r w:rsidRPr="00462F54">
        <w:rPr>
          <w:rStyle w:val="StyleUnderline"/>
        </w:rPr>
        <w:t xml:space="preserve"> will set the terms of our competition with the People's Republic of China, and they </w:t>
      </w:r>
      <w:r w:rsidRPr="00462F54">
        <w:rPr>
          <w:rStyle w:val="StyleUnderline"/>
          <w:highlight w:val="cyan"/>
        </w:rPr>
        <w:t xml:space="preserve">will shape the </w:t>
      </w:r>
      <w:r w:rsidRPr="001E12C1">
        <w:rPr>
          <w:rStyle w:val="Emphasis"/>
          <w:highlight w:val="cyan"/>
        </w:rPr>
        <w:t>future of security</w:t>
      </w:r>
      <w:r w:rsidRPr="00462F54">
        <w:rPr>
          <w:rStyle w:val="StyleUnderline"/>
        </w:rPr>
        <w:t xml:space="preserve"> in Europe, </w:t>
      </w:r>
      <w:r w:rsidRPr="00462F54">
        <w:rPr>
          <w:rStyle w:val="StyleUnderline"/>
          <w:highlight w:val="cyan"/>
        </w:rPr>
        <w:t>and</w:t>
      </w:r>
      <w:r w:rsidRPr="00462F54">
        <w:rPr>
          <w:rStyle w:val="StyleUnderline"/>
        </w:rPr>
        <w:t xml:space="preserve"> they will </w:t>
      </w:r>
      <w:r w:rsidRPr="00462F54">
        <w:rPr>
          <w:rStyle w:val="StyleUnderline"/>
          <w:highlight w:val="cyan"/>
        </w:rPr>
        <w:t>determine whether our children</w:t>
      </w:r>
      <w:r w:rsidRPr="00462F54">
        <w:rPr>
          <w:rStyle w:val="StyleUnderline"/>
        </w:rPr>
        <w:t xml:space="preserve"> and grandchildren </w:t>
      </w:r>
      <w:r w:rsidRPr="00462F54">
        <w:rPr>
          <w:rStyle w:val="StyleUnderline"/>
          <w:highlight w:val="cyan"/>
        </w:rPr>
        <w:t xml:space="preserve">inherit an open world of </w:t>
      </w:r>
      <w:r w:rsidRPr="001E12C1">
        <w:rPr>
          <w:rStyle w:val="Emphasis"/>
          <w:highlight w:val="cyan"/>
        </w:rPr>
        <w:t>rules and rights</w:t>
      </w:r>
      <w:r w:rsidRPr="00462F54">
        <w:rPr>
          <w:sz w:val="14"/>
        </w:rPr>
        <w:t>, or whether they face emboldened autocrats who seek to dominate by force and fear," said Secretary of Defense Lloyd J. Austin III during a keynote presentation Saturday at the Reagan National Defense Forum in Simi Valley, California.</w:t>
      </w:r>
    </w:p>
    <w:p w14:paraId="0E04755D" w14:textId="77777777" w:rsidR="00D7544D" w:rsidRPr="00462F54" w:rsidRDefault="00D7544D" w:rsidP="00D7544D">
      <w:pPr>
        <w:rPr>
          <w:sz w:val="14"/>
        </w:rPr>
      </w:pPr>
      <w:r w:rsidRPr="001E12C1">
        <w:rPr>
          <w:rStyle w:val="Emphasis"/>
          <w:highlight w:val="cyan"/>
        </w:rPr>
        <w:t>Deterrence</w:t>
      </w:r>
      <w:r w:rsidRPr="00462F54">
        <w:rPr>
          <w:rStyle w:val="StyleUnderline"/>
          <w:highlight w:val="cyan"/>
        </w:rPr>
        <w:t xml:space="preserve"> is at the heart of the National Defense Strategy</w:t>
      </w:r>
      <w:r w:rsidRPr="00462F54">
        <w:rPr>
          <w:sz w:val="14"/>
        </w:rPr>
        <w:t xml:space="preserve">, which the Defense Department released just last month, Austin said. </w:t>
      </w:r>
    </w:p>
    <w:p w14:paraId="5C172562" w14:textId="77777777" w:rsidR="00D7544D" w:rsidRPr="00462F54" w:rsidRDefault="00D7544D" w:rsidP="00D7544D">
      <w:pPr>
        <w:rPr>
          <w:sz w:val="14"/>
        </w:rPr>
      </w:pPr>
      <w:r w:rsidRPr="00462F54">
        <w:rPr>
          <w:sz w:val="14"/>
        </w:rPr>
        <w:t xml:space="preserve">"We've got the right strategy and the right operational concepts," Austin said. "And they're driving us to make the right investments for our warfighters. So we're upgrading and honing and strengthening our armed forces for a changing world." </w:t>
      </w:r>
    </w:p>
    <w:p w14:paraId="7F020E11" w14:textId="77777777" w:rsidR="00D7544D" w:rsidRPr="00462F54" w:rsidRDefault="00D7544D" w:rsidP="00D7544D">
      <w:pPr>
        <w:rPr>
          <w:sz w:val="14"/>
        </w:rPr>
      </w:pPr>
      <w:r w:rsidRPr="00462F54">
        <w:rPr>
          <w:sz w:val="14"/>
        </w:rPr>
        <w:t>In an imperfect world, Austin said, "</w:t>
      </w:r>
      <w:r w:rsidRPr="00462F54">
        <w:rPr>
          <w:rStyle w:val="StyleUnderline"/>
          <w:highlight w:val="cyan"/>
        </w:rPr>
        <w:t>deterrence</w:t>
      </w:r>
      <w:r w:rsidRPr="00462F54">
        <w:rPr>
          <w:rStyle w:val="StyleUnderline"/>
        </w:rPr>
        <w:t xml:space="preserve"> does </w:t>
      </w:r>
      <w:r w:rsidRPr="00462F54">
        <w:rPr>
          <w:rStyle w:val="StyleUnderline"/>
          <w:highlight w:val="cyan"/>
        </w:rPr>
        <w:t xml:space="preserve">come through </w:t>
      </w:r>
      <w:r w:rsidRPr="001E12C1">
        <w:rPr>
          <w:rStyle w:val="Emphasis"/>
          <w:highlight w:val="cyan"/>
        </w:rPr>
        <w:t>strength</w:t>
      </w:r>
      <w:r w:rsidRPr="00462F54">
        <w:rPr>
          <w:sz w:val="14"/>
        </w:rPr>
        <w:t xml:space="preserve">. We will continue to make clear to any potential foe the folly of aggression against the United States at any time, or any place, in any theater, or any domain." </w:t>
      </w:r>
    </w:p>
    <w:p w14:paraId="0CE2B0D8" w14:textId="77777777" w:rsidR="00D7544D" w:rsidRPr="00462F54" w:rsidRDefault="00D7544D" w:rsidP="00D7544D">
      <w:pPr>
        <w:rPr>
          <w:rStyle w:val="StyleUnderline"/>
        </w:rPr>
      </w:pPr>
      <w:r w:rsidRPr="00462F54">
        <w:rPr>
          <w:rStyle w:val="StyleUnderline"/>
        </w:rPr>
        <w:t xml:space="preserve">Austin laid out some of the efforts </w:t>
      </w:r>
      <w:r w:rsidRPr="00462F54">
        <w:rPr>
          <w:rStyle w:val="StyleUnderline"/>
          <w:highlight w:val="cyan"/>
        </w:rPr>
        <w:t>the U.S. military is</w:t>
      </w:r>
      <w:r w:rsidRPr="00462F54">
        <w:rPr>
          <w:rStyle w:val="StyleUnderline"/>
        </w:rPr>
        <w:t xml:space="preserve"> undertaking to </w:t>
      </w:r>
      <w:r w:rsidRPr="00462F54">
        <w:rPr>
          <w:rStyle w:val="StyleUnderline"/>
          <w:highlight w:val="cyan"/>
        </w:rPr>
        <w:t>strengthen[</w:t>
      </w:r>
      <w:proofErr w:type="spellStart"/>
      <w:r w:rsidRPr="00462F54">
        <w:rPr>
          <w:rStyle w:val="StyleUnderline"/>
          <w:highlight w:val="cyan"/>
        </w:rPr>
        <w:t>ing</w:t>
      </w:r>
      <w:proofErr w:type="spellEnd"/>
      <w:r w:rsidRPr="00462F54">
        <w:rPr>
          <w:rStyle w:val="StyleUnderline"/>
          <w:highlight w:val="cyan"/>
        </w:rPr>
        <w:t>] that deterrence</w:t>
      </w:r>
      <w:r w:rsidRPr="00462F54">
        <w:rPr>
          <w:rStyle w:val="StyleUnderline"/>
        </w:rPr>
        <w:t xml:space="preserve">, including that </w:t>
      </w:r>
      <w:r w:rsidRPr="00462F54">
        <w:rPr>
          <w:rStyle w:val="StyleUnderline"/>
          <w:highlight w:val="cyan"/>
        </w:rPr>
        <w:t xml:space="preserve">on </w:t>
      </w:r>
      <w:r w:rsidRPr="001E12C1">
        <w:rPr>
          <w:rStyle w:val="Emphasis"/>
          <w:highlight w:val="cyan"/>
        </w:rPr>
        <w:t>land, air and at sea</w:t>
      </w:r>
      <w:r w:rsidRPr="00462F54">
        <w:rPr>
          <w:rStyle w:val="StyleUnderline"/>
        </w:rPr>
        <w:t xml:space="preserve">. </w:t>
      </w:r>
    </w:p>
    <w:p w14:paraId="6FA6FBF3" w14:textId="77777777" w:rsidR="00D7544D" w:rsidRPr="00462F54" w:rsidRDefault="00D7544D" w:rsidP="00D7544D">
      <w:pPr>
        <w:rPr>
          <w:sz w:val="14"/>
        </w:rPr>
      </w:pPr>
      <w:r w:rsidRPr="00462F54">
        <w:rPr>
          <w:sz w:val="14"/>
        </w:rPr>
        <w:t>In the fiscal year 2023 budget, he said, the Defense Department requested more than $56 billion for airpower. That is focused on the F-35 Lightning II, the F-15EX fighter, the B-21 Raider and other systems.</w:t>
      </w:r>
    </w:p>
    <w:p w14:paraId="741C7CEE" w14:textId="77777777" w:rsidR="00D7544D" w:rsidRPr="00462F54" w:rsidRDefault="00D7544D" w:rsidP="00D7544D">
      <w:pPr>
        <w:rPr>
          <w:sz w:val="14"/>
        </w:rPr>
      </w:pPr>
      <w:r w:rsidRPr="00462F54">
        <w:rPr>
          <w:sz w:val="14"/>
        </w:rPr>
        <w:t>"</w:t>
      </w:r>
      <w:r w:rsidRPr="00462F54">
        <w:rPr>
          <w:rStyle w:val="StyleUnderline"/>
          <w:highlight w:val="cyan"/>
        </w:rPr>
        <w:t xml:space="preserve">American </w:t>
      </w:r>
      <w:r w:rsidRPr="001E12C1">
        <w:rPr>
          <w:rStyle w:val="Emphasis"/>
          <w:highlight w:val="cyan"/>
        </w:rPr>
        <w:t>airpower</w:t>
      </w:r>
      <w:r w:rsidRPr="00462F54">
        <w:rPr>
          <w:rStyle w:val="StyleUnderline"/>
          <w:highlight w:val="cyan"/>
        </w:rPr>
        <w:t xml:space="preserve"> helps deter conflict </w:t>
      </w:r>
      <w:r w:rsidRPr="001E12C1">
        <w:rPr>
          <w:rStyle w:val="Emphasis"/>
          <w:highlight w:val="cyan"/>
        </w:rPr>
        <w:t>every day</w:t>
      </w:r>
      <w:r w:rsidRPr="001E12C1">
        <w:rPr>
          <w:rStyle w:val="Emphasis"/>
        </w:rPr>
        <w:t>,</w:t>
      </w:r>
      <w:r w:rsidRPr="00462F54">
        <w:rPr>
          <w:sz w:val="14"/>
        </w:rPr>
        <w:t xml:space="preserve"> from joint exercises with our Indo-Pacific partners, to aerial drills with our allies to protect NATO's eastern flank," Austin said. </w:t>
      </w:r>
    </w:p>
    <w:p w14:paraId="03F1A6A2" w14:textId="77777777" w:rsidR="00D7544D" w:rsidRPr="00462F54" w:rsidRDefault="00D7544D" w:rsidP="00D7544D">
      <w:pPr>
        <w:rPr>
          <w:sz w:val="14"/>
        </w:rPr>
      </w:pPr>
      <w:r w:rsidRPr="00462F54">
        <w:rPr>
          <w:sz w:val="14"/>
        </w:rPr>
        <w:t xml:space="preserve">Deterrence also happens on the ocean, he said. There, </w:t>
      </w:r>
      <w:r w:rsidRPr="00462F54">
        <w:rPr>
          <w:rStyle w:val="StyleUnderline"/>
          <w:highlight w:val="cyan"/>
        </w:rPr>
        <w:t xml:space="preserve">the Defense Department is investing in construction of nine </w:t>
      </w:r>
      <w:r w:rsidRPr="001E12C1">
        <w:rPr>
          <w:rStyle w:val="Emphasis"/>
          <w:highlight w:val="cyan"/>
        </w:rPr>
        <w:t>battle-force ships</w:t>
      </w:r>
      <w:r w:rsidRPr="00462F54">
        <w:rPr>
          <w:sz w:val="14"/>
        </w:rPr>
        <w:t>, and continuing to invest in the Ford-class nuclear-powered aircraft carriers and the Columbia-class ballistic-missile submarines. Just last month, he said, an American Ford-class nuclear powered carrier made its first transit to Europe.</w:t>
      </w:r>
    </w:p>
    <w:p w14:paraId="6892452E" w14:textId="77777777" w:rsidR="00D7544D" w:rsidRPr="00462F54" w:rsidRDefault="00D7544D" w:rsidP="00D7544D">
      <w:pPr>
        <w:rPr>
          <w:sz w:val="14"/>
        </w:rPr>
      </w:pPr>
      <w:r w:rsidRPr="00462F54">
        <w:rPr>
          <w:rStyle w:val="StyleUnderline"/>
          <w:highlight w:val="cyan"/>
        </w:rPr>
        <w:t>Also</w:t>
      </w:r>
      <w:r w:rsidRPr="00462F54">
        <w:rPr>
          <w:rStyle w:val="StyleUnderline"/>
        </w:rPr>
        <w:t xml:space="preserve"> included </w:t>
      </w:r>
      <w:r w:rsidRPr="00462F54">
        <w:rPr>
          <w:rStyle w:val="StyleUnderline"/>
          <w:highlight w:val="cyan"/>
        </w:rPr>
        <w:t xml:space="preserve">in deterrence are </w:t>
      </w:r>
      <w:r w:rsidRPr="001E12C1">
        <w:rPr>
          <w:rStyle w:val="Emphasis"/>
          <w:highlight w:val="cyan"/>
        </w:rPr>
        <w:t>long-range fires</w:t>
      </w:r>
      <w:r w:rsidRPr="00462F54">
        <w:rPr>
          <w:sz w:val="14"/>
        </w:rPr>
        <w:t xml:space="preserve"> — the kind finding success now in Ukraine. </w:t>
      </w:r>
    </w:p>
    <w:p w14:paraId="4E74D59E" w14:textId="77777777" w:rsidR="00D7544D" w:rsidRPr="00462F54" w:rsidRDefault="00D7544D" w:rsidP="00D7544D">
      <w:pPr>
        <w:rPr>
          <w:sz w:val="14"/>
        </w:rPr>
      </w:pPr>
      <w:r w:rsidRPr="00462F54">
        <w:rPr>
          <w:sz w:val="14"/>
        </w:rPr>
        <w:t xml:space="preserve">"Long range fires will be vital for contingencies in the Indo-Pacific as well," he said. "We're investing in land-based hypersonic missile batteries and in an air-launched hypersonic cruise missile. And the USS Zumwalt will become the first Navy platform to field </w:t>
      </w:r>
      <w:proofErr w:type="spellStart"/>
      <w:r w:rsidRPr="00462F54">
        <w:rPr>
          <w:sz w:val="14"/>
        </w:rPr>
        <w:t>hypersonics</w:t>
      </w:r>
      <w:proofErr w:type="spellEnd"/>
      <w:r w:rsidRPr="00462F54">
        <w:rPr>
          <w:sz w:val="14"/>
        </w:rPr>
        <w:t xml:space="preserve">." </w:t>
      </w:r>
    </w:p>
    <w:p w14:paraId="7333FB6B" w14:textId="77777777" w:rsidR="00D7544D" w:rsidRPr="00462F54" w:rsidRDefault="00D7544D" w:rsidP="00D7544D">
      <w:pPr>
        <w:rPr>
          <w:sz w:val="14"/>
        </w:rPr>
      </w:pPr>
      <w:r w:rsidRPr="00462F54">
        <w:rPr>
          <w:rStyle w:val="StyleUnderline"/>
        </w:rPr>
        <w:t xml:space="preserve">Perhaps </w:t>
      </w:r>
      <w:r w:rsidRPr="00462F54">
        <w:rPr>
          <w:rStyle w:val="StyleUnderline"/>
          <w:highlight w:val="cyan"/>
        </w:rPr>
        <w:t>the strongest deterrent</w:t>
      </w:r>
      <w:r w:rsidRPr="00462F54">
        <w:rPr>
          <w:sz w:val="14"/>
        </w:rPr>
        <w:t>, Austin said</w:t>
      </w:r>
      <w:r w:rsidRPr="00462F54">
        <w:rPr>
          <w:rStyle w:val="StyleUnderline"/>
        </w:rPr>
        <w:t xml:space="preserve">, </w:t>
      </w:r>
      <w:r w:rsidRPr="00462F54">
        <w:rPr>
          <w:rStyle w:val="StyleUnderline"/>
          <w:highlight w:val="cyan"/>
        </w:rPr>
        <w:t xml:space="preserve">is America's </w:t>
      </w:r>
      <w:r w:rsidRPr="001E12C1">
        <w:rPr>
          <w:rStyle w:val="Emphasis"/>
          <w:highlight w:val="cyan"/>
        </w:rPr>
        <w:t>nuclear capability</w:t>
      </w:r>
      <w:r w:rsidRPr="00462F54">
        <w:rPr>
          <w:sz w:val="14"/>
        </w:rPr>
        <w:t xml:space="preserve">. And there's plenty of investment there as well, he told the audience. </w:t>
      </w:r>
    </w:p>
    <w:p w14:paraId="2C411CBA" w14:textId="77777777" w:rsidR="00D7544D" w:rsidRPr="00462F54" w:rsidRDefault="00D7544D" w:rsidP="00D7544D">
      <w:pPr>
        <w:rPr>
          <w:sz w:val="14"/>
        </w:rPr>
      </w:pPr>
      <w:r w:rsidRPr="00462F54">
        <w:rPr>
          <w:sz w:val="14"/>
        </w:rPr>
        <w:t>"</w:t>
      </w:r>
      <w:r w:rsidRPr="00462F54">
        <w:rPr>
          <w:rStyle w:val="StyleUnderline"/>
          <w:highlight w:val="cyan"/>
        </w:rPr>
        <w:t>Deterrence means a</w:t>
      </w:r>
      <w:r w:rsidRPr="00462F54">
        <w:rPr>
          <w:rStyle w:val="StyleUnderline"/>
        </w:rPr>
        <w:t xml:space="preserve"> safe, </w:t>
      </w:r>
      <w:r w:rsidRPr="00462F54">
        <w:rPr>
          <w:rStyle w:val="StyleUnderline"/>
          <w:highlight w:val="cyan"/>
        </w:rPr>
        <w:t>secure and effective nuclear arsenal</w:t>
      </w:r>
      <w:r w:rsidRPr="00462F54">
        <w:rPr>
          <w:rStyle w:val="StyleUnderline"/>
        </w:rPr>
        <w:t xml:space="preserve"> as the ultimate backstop </w:t>
      </w:r>
      <w:r w:rsidRPr="00462F54">
        <w:rPr>
          <w:rStyle w:val="StyleUnderline"/>
          <w:highlight w:val="cyan"/>
        </w:rPr>
        <w:t>to deter strategic attacks on our country and our</w:t>
      </w:r>
      <w:r w:rsidRPr="001E12C1">
        <w:rPr>
          <w:rStyle w:val="Emphasis"/>
          <w:highlight w:val="cyan"/>
        </w:rPr>
        <w:t xml:space="preserve"> allies</w:t>
      </w:r>
      <w:r w:rsidRPr="00462F54">
        <w:rPr>
          <w:sz w:val="14"/>
        </w:rPr>
        <w:t xml:space="preserve">, including NATO, Japan and the Republic of Korea," he said, adding that the fiscal year 2023 budget includes $34 billion to modernize the nuclear triad and to bolster nuclear command, control and communications. </w:t>
      </w:r>
    </w:p>
    <w:p w14:paraId="58F7D1C7" w14:textId="77777777" w:rsidR="00D7544D" w:rsidRPr="00462F54" w:rsidRDefault="00D7544D" w:rsidP="00D7544D">
      <w:pPr>
        <w:rPr>
          <w:rStyle w:val="StyleUnderline"/>
        </w:rPr>
      </w:pPr>
      <w:r w:rsidRPr="001E12C1">
        <w:rPr>
          <w:rStyle w:val="StyleUnderline"/>
          <w:highlight w:val="cyan"/>
        </w:rPr>
        <w:t xml:space="preserve">Austin called on Congress to pass an </w:t>
      </w:r>
      <w:r w:rsidRPr="001E12C1">
        <w:rPr>
          <w:rStyle w:val="Emphasis"/>
          <w:highlight w:val="cyan"/>
        </w:rPr>
        <w:t>on-time appropriation</w:t>
      </w:r>
      <w:r w:rsidRPr="001E12C1">
        <w:rPr>
          <w:rStyle w:val="StyleUnderline"/>
          <w:highlight w:val="cyan"/>
        </w:rPr>
        <w:t xml:space="preserve"> to ensure the department gets the </w:t>
      </w:r>
      <w:r w:rsidRPr="001E12C1">
        <w:rPr>
          <w:rStyle w:val="Emphasis"/>
          <w:highlight w:val="cyan"/>
        </w:rPr>
        <w:t>capabilities</w:t>
      </w:r>
      <w:r w:rsidRPr="001E12C1">
        <w:rPr>
          <w:rStyle w:val="StyleUnderline"/>
          <w:highlight w:val="cyan"/>
        </w:rPr>
        <w:t xml:space="preserve"> needed to further strengthen its </w:t>
      </w:r>
      <w:r w:rsidRPr="001E12C1">
        <w:rPr>
          <w:rStyle w:val="Emphasis"/>
          <w:highlight w:val="cyan"/>
        </w:rPr>
        <w:t>deterrent capability</w:t>
      </w:r>
      <w:r w:rsidRPr="00462F54">
        <w:rPr>
          <w:rStyle w:val="StyleUnderline"/>
        </w:rPr>
        <w:t>.</w:t>
      </w:r>
    </w:p>
    <w:p w14:paraId="6EB0368A" w14:textId="77777777" w:rsidR="00D7544D" w:rsidRPr="00D7544D" w:rsidRDefault="00D7544D" w:rsidP="00D7544D"/>
    <w:p w14:paraId="284D8748" w14:textId="56021534" w:rsidR="00653673" w:rsidRDefault="00D7544D" w:rsidP="00D7544D">
      <w:pPr>
        <w:pStyle w:val="Heading3"/>
        <w:rPr>
          <w:rStyle w:val="Emphasis"/>
          <w:rFonts w:cstheme="majorBidi"/>
          <w:b/>
          <w:iCs w:val="0"/>
          <w:sz w:val="32"/>
        </w:rPr>
      </w:pPr>
      <w:r>
        <w:rPr>
          <w:rStyle w:val="Emphasis"/>
          <w:rFonts w:cstheme="majorBidi"/>
          <w:b/>
          <w:iCs w:val="0"/>
          <w:sz w:val="32"/>
        </w:rPr>
        <w:t>Impact---R&amp;D</w:t>
      </w:r>
    </w:p>
    <w:p w14:paraId="3FD03556" w14:textId="77777777" w:rsidR="00D7544D" w:rsidRDefault="00D7544D" w:rsidP="00D7544D"/>
    <w:p w14:paraId="05909E86" w14:textId="77777777" w:rsidR="00D7544D" w:rsidRDefault="00D7544D" w:rsidP="00D7544D">
      <w:pPr>
        <w:pStyle w:val="Heading4"/>
      </w:pPr>
      <w:r>
        <w:t>Military R&amp;D is key for scientific advancements.</w:t>
      </w:r>
    </w:p>
    <w:p w14:paraId="181E404A" w14:textId="77777777" w:rsidR="00D7544D" w:rsidRPr="004E3E1B" w:rsidRDefault="00D7544D" w:rsidP="00D7544D">
      <w:r>
        <w:t xml:space="preserve">Mark </w:t>
      </w:r>
      <w:r w:rsidRPr="0094284E">
        <w:rPr>
          <w:rStyle w:val="Style13ptBold"/>
        </w:rPr>
        <w:t>Robbins 15</w:t>
      </w:r>
      <w:r>
        <w:t xml:space="preserve">, MA in Political Economy, Towards a Political Economy of Military Spending, </w:t>
      </w:r>
      <w:r w:rsidRPr="0094284E">
        <w:t>file:///C:/Users/16154/Downloads/robbins-towardsapoliticaleconomyofmilitaryspending%20(1).pdf</w:t>
      </w:r>
      <w:r>
        <w:t xml:space="preserve">, </w:t>
      </w:r>
      <w:proofErr w:type="spellStart"/>
      <w:r>
        <w:t>HKeef</w:t>
      </w:r>
      <w:proofErr w:type="spellEnd"/>
    </w:p>
    <w:p w14:paraId="5B9526E8" w14:textId="77777777" w:rsidR="00D7544D" w:rsidRPr="00345336" w:rsidRDefault="00D7544D" w:rsidP="00D7544D">
      <w:pPr>
        <w:rPr>
          <w:sz w:val="16"/>
        </w:rPr>
      </w:pPr>
      <w:r w:rsidRPr="00345336">
        <w:rPr>
          <w:sz w:val="16"/>
        </w:rPr>
        <w:t>4.1 A Catalyst to Scientific Breakthroughs?</w:t>
      </w:r>
    </w:p>
    <w:p w14:paraId="04026BD3" w14:textId="77777777" w:rsidR="00D7544D" w:rsidRPr="00345336" w:rsidRDefault="00D7544D" w:rsidP="00D7544D">
      <w:pPr>
        <w:rPr>
          <w:sz w:val="16"/>
        </w:rPr>
      </w:pPr>
      <w:r w:rsidRPr="00345336">
        <w:rPr>
          <w:sz w:val="16"/>
        </w:rPr>
        <w:t xml:space="preserve">At first glance, </w:t>
      </w:r>
      <w:r w:rsidRPr="00345336">
        <w:rPr>
          <w:rStyle w:val="StyleUnderline"/>
        </w:rPr>
        <w:t xml:space="preserve">the volume of </w:t>
      </w:r>
      <w:r w:rsidRPr="00DC10B1">
        <w:rPr>
          <w:rStyle w:val="Emphasis"/>
        </w:rPr>
        <w:t>scientific advancement</w:t>
      </w:r>
      <w:r w:rsidRPr="00345336">
        <w:rPr>
          <w:rStyle w:val="StyleUnderline"/>
        </w:rPr>
        <w:t xml:space="preserve"> associated with military R&amp;D seems to support the arguments in </w:t>
      </w:r>
      <w:proofErr w:type="spellStart"/>
      <w:r w:rsidRPr="00345336">
        <w:rPr>
          <w:rStyle w:val="StyleUnderline"/>
        </w:rPr>
        <w:t>favour</w:t>
      </w:r>
      <w:proofErr w:type="spellEnd"/>
      <w:r w:rsidRPr="00345336">
        <w:rPr>
          <w:rStyle w:val="StyleUnderline"/>
        </w:rPr>
        <w:t xml:space="preserve"> of military spending’s </w:t>
      </w:r>
      <w:r w:rsidRPr="00DC10B1">
        <w:rPr>
          <w:rStyle w:val="Emphasis"/>
        </w:rPr>
        <w:t>economic value</w:t>
      </w:r>
      <w:r w:rsidRPr="00345336">
        <w:rPr>
          <w:sz w:val="16"/>
        </w:rPr>
        <w:t xml:space="preserve">. Indeed, few inventions would seem to have been as revolutionary as those which began with a foundation in military science. Yet it does not follow that military R&amp;D has necessarily been the direct cause of these scientific advancements. In terms of causality, the argument could be made, for example, that humanity was already on the cusp of discovering the science of nuclear energy in the 1940s and would have ultimately done so without the involvement of military research. However, with the necessities of war having conscripted the world’s top scientific talent to military ends during this time, </w:t>
      </w:r>
      <w:r w:rsidRPr="00DC10B1">
        <w:rPr>
          <w:rStyle w:val="Emphasis"/>
        </w:rPr>
        <w:t>nuclear fission</w:t>
      </w:r>
      <w:r w:rsidRPr="00345336">
        <w:rPr>
          <w:rStyle w:val="StyleUnderline"/>
        </w:rPr>
        <w:t xml:space="preserve"> was forcibly discovered through military research because the military was circumstantially the employer of nuclear scientists</w:t>
      </w:r>
      <w:r w:rsidRPr="00345336">
        <w:rPr>
          <w:sz w:val="16"/>
        </w:rPr>
        <w:t>. Historical counter-factual arguments such as these do not provide conclusive answers, although they do raise pressing questions about the basic assumptions underpinning the thesis of military spending as a catalyst to technological breakthrough.</w:t>
      </w:r>
    </w:p>
    <w:p w14:paraId="6BEF3373" w14:textId="77777777" w:rsidR="00D7544D" w:rsidRPr="00345336" w:rsidRDefault="00D7544D" w:rsidP="00D7544D">
      <w:pPr>
        <w:rPr>
          <w:sz w:val="16"/>
        </w:rPr>
      </w:pPr>
      <w:r w:rsidRPr="00345336">
        <w:rPr>
          <w:sz w:val="16"/>
        </w:rPr>
        <w:t xml:space="preserve">Put simply, the fact that military R&amp;D has produced a certain scientific achievement is not clear evidence that it would have not otherwise been produced through civilian R&amp;D spending. 'Besides the individual interesting cases of civilian spinoffs... many of the products would have been developed anyway by the industry.’ Nor is it clear that military research would be more prone to produce revolutionary results than would an equivalent civilian effort. With that being said, </w:t>
      </w:r>
      <w:r w:rsidRPr="00345336">
        <w:rPr>
          <w:rStyle w:val="StyleUnderline"/>
        </w:rPr>
        <w:t xml:space="preserve">there remains an undeniably strong association of large amounts of funding to military R&amp;D and countries with high of level </w:t>
      </w:r>
      <w:r w:rsidRPr="00DC10B1">
        <w:rPr>
          <w:rStyle w:val="Emphasis"/>
        </w:rPr>
        <w:t>technological advancement</w:t>
      </w:r>
      <w:r w:rsidRPr="00345336">
        <w:rPr>
          <w:rStyle w:val="StyleUnderline"/>
        </w:rPr>
        <w:t xml:space="preserve"> overall</w:t>
      </w:r>
      <w:r w:rsidRPr="00345336">
        <w:rPr>
          <w:sz w:val="16"/>
        </w:rPr>
        <w:t xml:space="preserve">. This association is as good a starting point as any to explore the relationship of military R&amp;D with the rest of the political economy. In the United States, for instance, which is one of the world's foremost countries for technological research, </w:t>
      </w:r>
      <w:r w:rsidRPr="00345336">
        <w:rPr>
          <w:rStyle w:val="StyleUnderline"/>
        </w:rPr>
        <w:t>military R&amp;D funding comprises 'a little over 50 percent of all federal R&amp;D fund(</w:t>
      </w:r>
      <w:proofErr w:type="spellStart"/>
      <w:r w:rsidRPr="00345336">
        <w:rPr>
          <w:rStyle w:val="StyleUnderline"/>
        </w:rPr>
        <w:t>ing</w:t>
      </w:r>
      <w:proofErr w:type="spellEnd"/>
      <w:r w:rsidRPr="00345336">
        <w:rPr>
          <w:rStyle w:val="StyleUnderline"/>
        </w:rPr>
        <w:t>)</w:t>
      </w:r>
      <w:r w:rsidRPr="00345336">
        <w:rPr>
          <w:sz w:val="16"/>
        </w:rPr>
        <w:t>.'Many argue that the two facts are related and that military R&amp;D spearheads innovation in new fields in a way that private R&amp;D does not.</w:t>
      </w:r>
    </w:p>
    <w:p w14:paraId="5295ACA6" w14:textId="77777777" w:rsidR="00D7544D" w:rsidRPr="00345336" w:rsidRDefault="00D7544D" w:rsidP="00D7544D">
      <w:pPr>
        <w:rPr>
          <w:rStyle w:val="StyleUnderline"/>
        </w:rPr>
      </w:pPr>
      <w:r w:rsidRPr="00345336">
        <w:rPr>
          <w:sz w:val="16"/>
        </w:rPr>
        <w:t xml:space="preserve">There is some validity to this assertion since military R&amp;D is subject to very different risk valuations and capital constraints than its private sector equivalent. The nature of military R&amp;D is different, ‘…for a variety of institutional factors, the mode of financing, the absence of market mechanisms.' Financial imperatives in the private sector tend to encourage investments in relatively low risk and short term avenues of R&amp;D. This is because these types of research are likely to produce an immediate pay-off and thus do not overburden a company’s relatively small, when compared to that of government, balance sheet. This investment strategy is in contrast to military R&amp;D investment which is governed to a greater degree by non-financial, long term considerations, like developing a strategic advantage. The result is that military R&amp;D is encouraged to pursue the types of high risk, low yield avenues of research that are more likely to produce revolutionary results. Indeed, given the remarkable advantages bestowed on a military which has achieved a revolutionary technological breakthrough, </w:t>
      </w:r>
      <w:r w:rsidRPr="00345336">
        <w:rPr>
          <w:rStyle w:val="StyleUnderline"/>
        </w:rPr>
        <w:t xml:space="preserve">the </w:t>
      </w:r>
      <w:r w:rsidRPr="00DC10B1">
        <w:rPr>
          <w:rStyle w:val="Emphasis"/>
        </w:rPr>
        <w:t>incentives</w:t>
      </w:r>
      <w:r w:rsidRPr="00345336">
        <w:rPr>
          <w:rStyle w:val="StyleUnderline"/>
        </w:rPr>
        <w:t xml:space="preserve"> governing military R&amp;D would seem to </w:t>
      </w:r>
      <w:r w:rsidRPr="00DC10B1">
        <w:rPr>
          <w:rStyle w:val="Emphasis"/>
        </w:rPr>
        <w:t>encourage revolutionary research</w:t>
      </w:r>
      <w:r w:rsidRPr="00345336">
        <w:rPr>
          <w:rStyle w:val="StyleUnderline"/>
        </w:rPr>
        <w:t>.</w:t>
      </w:r>
    </w:p>
    <w:p w14:paraId="530D4F78" w14:textId="77777777" w:rsidR="00D7544D" w:rsidRPr="00345336" w:rsidRDefault="00D7544D" w:rsidP="00D7544D">
      <w:pPr>
        <w:rPr>
          <w:sz w:val="16"/>
        </w:rPr>
      </w:pPr>
      <w:r w:rsidRPr="00345336">
        <w:rPr>
          <w:sz w:val="16"/>
        </w:rPr>
        <w:t xml:space="preserve">With this strong association between military R&amp;D spending and technological breakthroughs, there is an appreciation among policy-makers that military R&amp;D represents, 'a significant de facto innovation policy...(and) one of the major, direct policy channels through which the government can affect firms'. In the United States, for instance, '...in 1981, 71 percent of the $3.5 billion spent by the US federal government of R&amp;D were distributed to the </w:t>
      </w:r>
      <w:proofErr w:type="spellStart"/>
      <w:r w:rsidRPr="00345336">
        <w:rPr>
          <w:sz w:val="16"/>
        </w:rPr>
        <w:t>Defence</w:t>
      </w:r>
      <w:proofErr w:type="spellEnd"/>
      <w:r w:rsidRPr="00345336">
        <w:rPr>
          <w:sz w:val="16"/>
        </w:rPr>
        <w:t xml:space="preserve"> Department, NASA and the military activities of the department of energy.' Of course, the proportion of the R&amp;D budget dedicated to military activity varies a great deal between countries and time periods, but its centrality to the R&amp;D regime is relatively common. With that being said, this situation may not be ideal. </w:t>
      </w:r>
      <w:r w:rsidRPr="00345336">
        <w:rPr>
          <w:rStyle w:val="StyleUnderline"/>
        </w:rPr>
        <w:t xml:space="preserve">While it may be necessary to accept that the expenditures associated with </w:t>
      </w:r>
      <w:r w:rsidRPr="00DC10B1">
        <w:rPr>
          <w:rStyle w:val="Emphasis"/>
        </w:rPr>
        <w:t>major scientific breakthroughs</w:t>
      </w:r>
      <w:r w:rsidRPr="00345336">
        <w:rPr>
          <w:rStyle w:val="StyleUnderline"/>
        </w:rPr>
        <w:t xml:space="preserve"> are seldom undertaken by the private sector</w:t>
      </w:r>
      <w:r w:rsidRPr="00345336">
        <w:rPr>
          <w:sz w:val="16"/>
        </w:rPr>
        <w:t>, it does not necessarily follow that this type of spending must necessarily be enacted through the military budget. Besides being a public entity, there does not seem to be anything the military's mandate which precludes its disproportionate centrality to R&amp;D policy. Indeed, there is a strong inverse correlation between levels of military R&amp;D and other public sector industrial R&amp;D, which seems to indicate that they are mostly interchangeable.</w:t>
      </w:r>
    </w:p>
    <w:p w14:paraId="40AE8F67" w14:textId="77777777" w:rsidR="00D7544D" w:rsidRPr="00345336" w:rsidRDefault="00D7544D" w:rsidP="00D7544D">
      <w:pPr>
        <w:rPr>
          <w:sz w:val="16"/>
        </w:rPr>
      </w:pPr>
      <w:r w:rsidRPr="00345336">
        <w:rPr>
          <w:sz w:val="16"/>
        </w:rPr>
        <w:t xml:space="preserve">Furthermore, while military R&amp;D may be associated with many technological breakthroughs on the whole, this is not to say that all of military R&amp;D is directed towards so-called 'fundamental discovery' which enables breakthroughs. In fact, to use the United States as an example once again, 'development, testing and evaluation of weapons systems represents by far the largest share of the (R&amp;D) budget – almost 85%. The Science and Technology program (conversely) accounts for a little over 15%.' Remaining sensitive to the inevitable differences of military R&amp;D's composition across countries and timelines, it is nonetheless unsurprising to note that, with very few exceptions, </w:t>
      </w:r>
      <w:r w:rsidRPr="00345336">
        <w:rPr>
          <w:rStyle w:val="StyleUnderline"/>
        </w:rPr>
        <w:t xml:space="preserve">military R&amp;D dedicates more energies to the </w:t>
      </w:r>
      <w:r w:rsidRPr="00DC10B1">
        <w:rPr>
          <w:rStyle w:val="Emphasis"/>
        </w:rPr>
        <w:t>innovation of weapon systems</w:t>
      </w:r>
      <w:r w:rsidRPr="00345336">
        <w:rPr>
          <w:rStyle w:val="StyleUnderline"/>
        </w:rPr>
        <w:t xml:space="preserve"> than general purpose technology.</w:t>
      </w:r>
      <w:r w:rsidRPr="00345336">
        <w:rPr>
          <w:sz w:val="16"/>
        </w:rPr>
        <w:t xml:space="preserve"> All told, only '...about 2% (of total military R&amp;D spending), is to be spent on basic research which might be expected to further commercial technologies. Almost no commercial applications result from the development of particular weapons systems, only from basic research.' In other </w:t>
      </w:r>
      <w:proofErr w:type="spellStart"/>
      <w:r w:rsidRPr="00345336">
        <w:rPr>
          <w:sz w:val="16"/>
        </w:rPr>
        <w:t>words,the</w:t>
      </w:r>
      <w:proofErr w:type="spellEnd"/>
      <w:r w:rsidRPr="00345336">
        <w:rPr>
          <w:sz w:val="16"/>
        </w:rPr>
        <w:t xml:space="preserve"> element of R&amp;D most associated with technological breakthroughs is not military science nor is it fundamentally a major component of military R&amp;D.</w:t>
      </w:r>
    </w:p>
    <w:p w14:paraId="03C02FF9" w14:textId="77777777" w:rsidR="00D7544D" w:rsidRPr="00345336" w:rsidRDefault="00D7544D" w:rsidP="00D7544D">
      <w:pPr>
        <w:rPr>
          <w:sz w:val="16"/>
        </w:rPr>
      </w:pPr>
      <w:r w:rsidRPr="00345336">
        <w:rPr>
          <w:sz w:val="16"/>
        </w:rPr>
        <w:t xml:space="preserve">Why then is such a large share of public R&amp;D funding allotted to the military instead of elsewhere? Perhaps in a manner reminiscent of military spending's distributive tendencies outlined in the previous chapter, </w:t>
      </w:r>
      <w:r w:rsidRPr="00345336">
        <w:rPr>
          <w:rStyle w:val="StyleUnderline"/>
        </w:rPr>
        <w:t xml:space="preserve">there continues to be a factor of political expediency which, ceteris paribus, edges long-term innovation expenditures under the umbrella of </w:t>
      </w:r>
      <w:r w:rsidRPr="00DC10B1">
        <w:rPr>
          <w:rStyle w:val="Emphasis"/>
        </w:rPr>
        <w:t>strategic military necessity</w:t>
      </w:r>
      <w:r w:rsidRPr="00345336">
        <w:rPr>
          <w:sz w:val="16"/>
        </w:rPr>
        <w:t xml:space="preserve">. </w:t>
      </w:r>
      <w:r w:rsidRPr="00345336">
        <w:rPr>
          <w:rStyle w:val="StyleUnderline"/>
        </w:rPr>
        <w:t>Certainly while ‘a major part of governments' technology policy is developed for '</w:t>
      </w:r>
      <w:proofErr w:type="spellStart"/>
      <w:r w:rsidRPr="00345336">
        <w:rPr>
          <w:rStyle w:val="StyleUnderline"/>
        </w:rPr>
        <w:t>defence</w:t>
      </w:r>
      <w:proofErr w:type="spellEnd"/>
      <w:r w:rsidRPr="00345336">
        <w:rPr>
          <w:rStyle w:val="StyleUnderline"/>
        </w:rPr>
        <w:t xml:space="preserve">' purposes…the development of military technology represents also a form of </w:t>
      </w:r>
      <w:r w:rsidRPr="00DC10B1">
        <w:rPr>
          <w:rStyle w:val="Emphasis"/>
        </w:rPr>
        <w:t>industrial policy</w:t>
      </w:r>
      <w:r w:rsidRPr="00345336">
        <w:rPr>
          <w:rStyle w:val="StyleUnderline"/>
        </w:rPr>
        <w:t>, supporting national firms in key sectors.’</w:t>
      </w:r>
      <w:r w:rsidRPr="00345336">
        <w:rPr>
          <w:sz w:val="16"/>
        </w:rPr>
        <w:t xml:space="preserve"> This disassociation from its direct and measurable outputs and emphasis on maximizing long R&amp;D projects may be part and parcel of military R&amp;D's tendency for cost-overruns and for producing underwhelming end-products. Although difficult to conclude with total certainty, the incentive structure governing military R&amp;D seems to be unintentionally pushing for these exact results; reducing emphasis on results and transparency while encouraging uncertain avenues of technological development. Although this incentive structure may ultimately produce some advantages in technological spinoffs, it is important to ponder whether this by-product outweighs the additional costs created for military goods. Once again, the major analytical obstacle to a comparative cost-benefit analysis is the lack of transparent and quantitative data. Yet it is clear that the association between military spending and technological breakthroughs is not an indication of the military's supposedly inherent superiority in bridging technological breakthroughs.</w:t>
      </w:r>
    </w:p>
    <w:p w14:paraId="7EFD16DB" w14:textId="77777777" w:rsidR="00D7544D" w:rsidRPr="00345336" w:rsidRDefault="00D7544D" w:rsidP="00D7544D">
      <w:pPr>
        <w:rPr>
          <w:sz w:val="16"/>
        </w:rPr>
      </w:pPr>
      <w:r w:rsidRPr="00345336">
        <w:rPr>
          <w:sz w:val="16"/>
        </w:rPr>
        <w:t>4.2 Spinoffs</w:t>
      </w:r>
    </w:p>
    <w:p w14:paraId="4E62C0A0" w14:textId="77777777" w:rsidR="00D7544D" w:rsidRPr="00345336" w:rsidRDefault="00D7544D" w:rsidP="00D7544D">
      <w:pPr>
        <w:rPr>
          <w:rStyle w:val="StyleUnderline"/>
        </w:rPr>
      </w:pPr>
      <w:r w:rsidRPr="00345336">
        <w:rPr>
          <w:sz w:val="16"/>
        </w:rPr>
        <w:t xml:space="preserve">This is not to dislodge military spending from its important space within R&amp;D spending ecosystem, since it nonetheless does produce spinoff technologies and goods which require some sort of valuation. While perhaps military R&amp;D spending cannot be ascribed special characteristics which enable better results in producing technological breakthroughs, </w:t>
      </w:r>
      <w:r w:rsidRPr="00345336">
        <w:rPr>
          <w:rStyle w:val="StyleUnderline"/>
        </w:rPr>
        <w:t xml:space="preserve">there remains a strong association between military R&amp;D and </w:t>
      </w:r>
      <w:r w:rsidRPr="00DC10B1">
        <w:rPr>
          <w:rStyle w:val="Emphasis"/>
        </w:rPr>
        <w:t>valuable</w:t>
      </w:r>
      <w:r w:rsidRPr="00345336">
        <w:rPr>
          <w:rStyle w:val="StyleUnderline"/>
        </w:rPr>
        <w:t xml:space="preserve"> downstream technological spinoffs that cannot be ignored</w:t>
      </w:r>
      <w:r w:rsidRPr="00345336">
        <w:rPr>
          <w:sz w:val="16"/>
        </w:rPr>
        <w:t xml:space="preserve">. For example, </w:t>
      </w:r>
      <w:r w:rsidRPr="00345336">
        <w:rPr>
          <w:rStyle w:val="StyleUnderline"/>
        </w:rPr>
        <w:t xml:space="preserve">some have noted a relationship between </w:t>
      </w:r>
      <w:r w:rsidRPr="00DC10B1">
        <w:rPr>
          <w:rStyle w:val="Emphasis"/>
        </w:rPr>
        <w:t>commercial</w:t>
      </w:r>
      <w:r w:rsidRPr="00345336">
        <w:rPr>
          <w:rStyle w:val="StyleUnderline"/>
        </w:rPr>
        <w:t xml:space="preserve"> </w:t>
      </w:r>
      <w:r w:rsidRPr="00DC10B1">
        <w:rPr>
          <w:rStyle w:val="Emphasis"/>
        </w:rPr>
        <w:t>dominance</w:t>
      </w:r>
      <w:r w:rsidRPr="00345336">
        <w:rPr>
          <w:rStyle w:val="StyleUnderline"/>
        </w:rPr>
        <w:t xml:space="preserve"> and high levels of military procurement in the same field</w:t>
      </w:r>
      <w:r w:rsidRPr="00345336">
        <w:rPr>
          <w:sz w:val="16"/>
        </w:rPr>
        <w:t xml:space="preserve">, using this relationship to justify the value of military R&amp;D's spinoffs benefits. 'Of the major industrialized nations, the US spends by far the largest share of industrial R&amp;D on military projects. A strong case can be made that in the 1960s this helped the American electronics and aircraft industries to come to dominate commercial markets.' In examples like these, it is important to parcel out the variable effects of military involvement according to whether they fundamentally represent effects inherent to military spending in R&amp;D, or whether they represent another variable altogether. In the commonly cited example of American military and industrial production of aircraft and electronics, it would be unwise to draw wider conclusions about the core nature of military R&amp;D spending, as this seems to represent a clear cut-case of </w:t>
      </w:r>
      <w:proofErr w:type="spellStart"/>
      <w:r w:rsidRPr="00345336">
        <w:rPr>
          <w:sz w:val="16"/>
        </w:rPr>
        <w:t>defence</w:t>
      </w:r>
      <w:proofErr w:type="spellEnd"/>
      <w:r w:rsidRPr="00345336">
        <w:rPr>
          <w:sz w:val="16"/>
        </w:rPr>
        <w:t xml:space="preserve"> procurement pull rather than an underlying tendency for greater military R&amp;D spinoffs. </w:t>
      </w:r>
      <w:r w:rsidRPr="00345336">
        <w:rPr>
          <w:rStyle w:val="StyleUnderline"/>
        </w:rPr>
        <w:t xml:space="preserve">Voluminous military procurement essentially creates a </w:t>
      </w:r>
      <w:r w:rsidRPr="00DC10B1">
        <w:rPr>
          <w:rStyle w:val="Emphasis"/>
        </w:rPr>
        <w:t xml:space="preserve">safe </w:t>
      </w:r>
      <w:proofErr w:type="spellStart"/>
      <w:r w:rsidRPr="00DC10B1">
        <w:rPr>
          <w:rStyle w:val="Emphasis"/>
        </w:rPr>
        <w:t>harbour</w:t>
      </w:r>
      <w:proofErr w:type="spellEnd"/>
      <w:r w:rsidRPr="00345336">
        <w:rPr>
          <w:rStyle w:val="StyleUnderline"/>
        </w:rPr>
        <w:t xml:space="preserve"> for firms in a turbulent new market, reducing risk by providing relatively secure profits while domestic actors scale up their operations</w:t>
      </w:r>
      <w:r w:rsidRPr="00345336">
        <w:rPr>
          <w:sz w:val="16"/>
        </w:rPr>
        <w:t xml:space="preserve">. Put otherwise, 'the high-tech nature of </w:t>
      </w:r>
      <w:proofErr w:type="spellStart"/>
      <w:r w:rsidRPr="00345336">
        <w:rPr>
          <w:sz w:val="16"/>
        </w:rPr>
        <w:t>defence</w:t>
      </w:r>
      <w:proofErr w:type="spellEnd"/>
      <w:r w:rsidRPr="00345336">
        <w:rPr>
          <w:sz w:val="16"/>
        </w:rPr>
        <w:t xml:space="preserve"> procurement sales could (be used to) push out the 'innovation possibilities frontier' as firms commit their resources to more technically ambitious projects than those demanded by the civilian sector.' Rather than being a true representation of spinoffs inherent to military R&amp;D, this effect would be more accurately understood as subsidization of 'infant industries' and R&amp;D via military processes. 'Thus, (the United States Department of Defense)'s willingness in the 1960s to pay almost any price for compact, lightweight electronics for its missile programs stimulated the infant semiconductor industry. </w:t>
      </w:r>
      <w:r w:rsidRPr="00345336">
        <w:rPr>
          <w:rStyle w:val="StyleUnderline"/>
        </w:rPr>
        <w:t xml:space="preserve">The early and cost intensive purchasing helped companies </w:t>
      </w:r>
      <w:r w:rsidRPr="00DC10B1">
        <w:rPr>
          <w:rStyle w:val="Emphasis"/>
        </w:rPr>
        <w:t>pioneering</w:t>
      </w:r>
      <w:r w:rsidRPr="00345336">
        <w:rPr>
          <w:rStyle w:val="StyleUnderline"/>
        </w:rPr>
        <w:t xml:space="preserve"> the technology to move down the learning curve, reducing their costs to a point where commercial customers could </w:t>
      </w:r>
      <w:r w:rsidRPr="00DC10B1">
        <w:rPr>
          <w:rStyle w:val="Emphasis"/>
        </w:rPr>
        <w:t>afford</w:t>
      </w:r>
      <w:r w:rsidRPr="00345336">
        <w:rPr>
          <w:rStyle w:val="StyleUnderline"/>
        </w:rPr>
        <w:t xml:space="preserve"> the new chips</w:t>
      </w:r>
      <w:r w:rsidRPr="00345336">
        <w:rPr>
          <w:sz w:val="16"/>
        </w:rPr>
        <w:t xml:space="preserve">. The important question then becomes whether this subsidization of 'infant industries' through military spending primarily represents an innocent spinoff by-product, or an intentional abuse of political channels. Subsidization via government procurement has been a long-standing issue for global trade regulators such as the World Trade Organization (WTO), which seek to enforce a level playing field in international trade and prevent undue government subsidies. The WTO's 1994 Agreement on Government Procurement (AGP) spells out the rules for conducting government procurement in a manner that does not constitute an industrial subsidy, and interestingly, military procurements are exempt from the AGP's standards. </w:t>
      </w:r>
      <w:r w:rsidRPr="00345336">
        <w:rPr>
          <w:rStyle w:val="StyleUnderline"/>
        </w:rPr>
        <w:t xml:space="preserve">This </w:t>
      </w:r>
      <w:r w:rsidRPr="00DC10B1">
        <w:rPr>
          <w:rStyle w:val="Emphasis"/>
        </w:rPr>
        <w:t>fact incentivizes policymakers</w:t>
      </w:r>
      <w:r w:rsidRPr="00345336">
        <w:rPr>
          <w:rStyle w:val="StyleUnderline"/>
        </w:rPr>
        <w:t xml:space="preserve"> to use military procurement as a vehicle for subsidy since military spending does not represent a violation of trade agreements and thus should not be taken as evidence that military spending is a particularly </w:t>
      </w:r>
      <w:r w:rsidRPr="00B60162">
        <w:rPr>
          <w:rStyle w:val="Emphasis"/>
        </w:rPr>
        <w:t>cost-effective</w:t>
      </w:r>
      <w:r w:rsidRPr="00345336">
        <w:rPr>
          <w:rStyle w:val="StyleUnderline"/>
        </w:rPr>
        <w:t xml:space="preserve"> vehicle of industrial or R&amp;D subsidy.</w:t>
      </w:r>
    </w:p>
    <w:p w14:paraId="2E54C830" w14:textId="77777777" w:rsidR="00D7544D" w:rsidRPr="00D7544D" w:rsidRDefault="00D7544D" w:rsidP="00D7544D"/>
    <w:p w14:paraId="205D5861" w14:textId="3814493F" w:rsidR="00C027DA" w:rsidRPr="00C027DA" w:rsidRDefault="00C027DA" w:rsidP="00C027DA">
      <w:pPr>
        <w:pStyle w:val="Heading3"/>
        <w:rPr>
          <w:rStyle w:val="Emphasis"/>
          <w:rFonts w:cstheme="majorBidi"/>
          <w:b/>
          <w:iCs w:val="0"/>
          <w:sz w:val="32"/>
        </w:rPr>
      </w:pPr>
      <w:r w:rsidRPr="00C027DA">
        <w:rPr>
          <w:rStyle w:val="Emphasis"/>
          <w:rFonts w:cstheme="majorBidi"/>
          <w:b/>
          <w:iCs w:val="0"/>
          <w:sz w:val="32"/>
        </w:rPr>
        <w:t>Impact---Readiness</w:t>
      </w:r>
    </w:p>
    <w:p w14:paraId="3783619A" w14:textId="77777777" w:rsidR="00C027DA" w:rsidRDefault="00C027DA" w:rsidP="00C027DA"/>
    <w:p w14:paraId="55E32CAD" w14:textId="77777777" w:rsidR="00C027DA" w:rsidRDefault="00C027DA" w:rsidP="00C027DA">
      <w:pPr>
        <w:pStyle w:val="Heading4"/>
      </w:pPr>
      <w:r>
        <w:t>Military spending is key now – cuts destroy readiness</w:t>
      </w:r>
    </w:p>
    <w:p w14:paraId="0735D8A5" w14:textId="77777777" w:rsidR="00C027DA" w:rsidRPr="001D2E5F" w:rsidRDefault="00C027DA" w:rsidP="00C027DA">
      <w:r w:rsidRPr="006A5A6F">
        <w:rPr>
          <w:rStyle w:val="Style13ptBold"/>
        </w:rPr>
        <w:t>Roberts 2-2</w:t>
      </w:r>
      <w:r w:rsidRPr="001D2E5F">
        <w:t xml:space="preserve"> [</w:t>
      </w:r>
      <w:r>
        <w:t xml:space="preserve">Kevin; </w:t>
      </w:r>
      <w:r w:rsidRPr="001D2E5F">
        <w:t xml:space="preserve">2-2-2023; </w:t>
      </w:r>
      <w:r>
        <w:t>PhD in American History</w:t>
      </w:r>
      <w:r w:rsidRPr="001D2E5F">
        <w:t>; "Getting Serious About Responsible Defense Spending"; Heritage Foundation; https://www.heritage.org/defense/commentary/getting-serious-about-responsible-defense-spending; accessed 6-27-2023; Lowell-EL]</w:t>
      </w:r>
    </w:p>
    <w:p w14:paraId="37C4E5B8" w14:textId="77777777" w:rsidR="00C027DA" w:rsidRPr="00EB6DBF" w:rsidRDefault="00C027DA" w:rsidP="00C027DA">
      <w:pPr>
        <w:rPr>
          <w:sz w:val="16"/>
        </w:rPr>
      </w:pPr>
      <w:r w:rsidRPr="00EB6DBF">
        <w:rPr>
          <w:sz w:val="16"/>
        </w:rPr>
        <w:t>Most Republicans generally give lip service to the idea of cutting spending, but blink when it comes down to the wire. In the end</w:t>
      </w:r>
      <w:r w:rsidRPr="004C37E2">
        <w:rPr>
          <w:sz w:val="16"/>
          <w:szCs w:val="16"/>
        </w:rPr>
        <w:t>,</w:t>
      </w:r>
      <w:r w:rsidRPr="004C37E2">
        <w:rPr>
          <w:sz w:val="16"/>
          <w:szCs w:val="16"/>
          <w:u w:val="single"/>
        </w:rPr>
        <w:t xml:space="preserve"> </w:t>
      </w:r>
      <w:r w:rsidRPr="004C37E2">
        <w:rPr>
          <w:sz w:val="16"/>
          <w:szCs w:val="16"/>
        </w:rPr>
        <w:t>Democrats hold defense spending hostage</w:t>
      </w:r>
      <w:r w:rsidRPr="00EB6DBF">
        <w:rPr>
          <w:sz w:val="16"/>
        </w:rPr>
        <w:t xml:space="preserve"> from Republican hawks and Washington plays along, with bigger defense and discretionary spending as the deficit balloons. As lawmakers face an impending debt limit deadline yet again, they can’t behave as they’ve done in the past. Defense and non-defense spending must both be on the table.  </w:t>
      </w:r>
    </w:p>
    <w:p w14:paraId="17AD8B07" w14:textId="77777777" w:rsidR="00C027DA" w:rsidRPr="00EB6DBF" w:rsidRDefault="00C027DA" w:rsidP="00C027DA">
      <w:pPr>
        <w:rPr>
          <w:sz w:val="16"/>
          <w:szCs w:val="16"/>
        </w:rPr>
      </w:pPr>
      <w:r w:rsidRPr="00EB6DBF">
        <w:rPr>
          <w:sz w:val="16"/>
          <w:szCs w:val="16"/>
        </w:rPr>
        <w:t>Today’s Pentagon is approaching a 13-figure annual budget. Congress needs to put away its kid gloves and put the Department of Defense and other agencies alike under the knife to excise wasteful spending. It is a top priority to save our nation, particularly the next generation, from the yoke of debt and an unaccountable, over-funded federal bureaucracy. </w:t>
      </w:r>
    </w:p>
    <w:p w14:paraId="77BB5472" w14:textId="77777777" w:rsidR="00C027DA" w:rsidRPr="00EB6DBF" w:rsidRDefault="00C027DA" w:rsidP="00C027DA">
      <w:pPr>
        <w:rPr>
          <w:sz w:val="16"/>
        </w:rPr>
      </w:pPr>
      <w:r w:rsidRPr="00EB6DBF">
        <w:rPr>
          <w:sz w:val="16"/>
        </w:rPr>
        <w:t xml:space="preserve">Of course, </w:t>
      </w:r>
      <w:r w:rsidRPr="00EB6DBF">
        <w:rPr>
          <w:highlight w:val="cyan"/>
          <w:u w:val="single"/>
        </w:rPr>
        <w:t>paramount</w:t>
      </w:r>
      <w:r w:rsidRPr="00EB6DBF">
        <w:rPr>
          <w:u w:val="single"/>
        </w:rPr>
        <w:t xml:space="preserve"> to the goal of fiscal sanity </w:t>
      </w:r>
      <w:r w:rsidRPr="00EB6DBF">
        <w:rPr>
          <w:highlight w:val="cyan"/>
          <w:u w:val="single"/>
        </w:rPr>
        <w:t>is the goal of a strong national defense.</w:t>
      </w:r>
      <w:r w:rsidRPr="00EB6DBF">
        <w:rPr>
          <w:u w:val="single"/>
        </w:rPr>
        <w:t xml:space="preserve"> A robust military </w:t>
      </w:r>
      <w:r w:rsidRPr="00EB6DBF">
        <w:rPr>
          <w:highlight w:val="cyan"/>
          <w:u w:val="single"/>
        </w:rPr>
        <w:t>deters</w:t>
      </w:r>
      <w:r w:rsidRPr="00EB6DBF">
        <w:rPr>
          <w:u w:val="single"/>
        </w:rPr>
        <w:t xml:space="preserve"> any would-be </w:t>
      </w:r>
      <w:r w:rsidRPr="00EB6DBF">
        <w:rPr>
          <w:highlight w:val="cyan"/>
          <w:u w:val="single"/>
        </w:rPr>
        <w:t>attackers and protects American interests</w:t>
      </w:r>
      <w:r w:rsidRPr="00EB6DBF">
        <w:rPr>
          <w:u w:val="single"/>
        </w:rPr>
        <w:t xml:space="preserve"> around the globe</w:t>
      </w:r>
      <w:r w:rsidRPr="00EB6DBF">
        <w:rPr>
          <w:sz w:val="16"/>
        </w:rPr>
        <w:t>. On our military readiness, however, the sirens are blaring: Heritage’s 2023 </w:t>
      </w:r>
      <w:hyperlink r:id="rId148" w:tgtFrame="_blank" w:history="1">
        <w:r w:rsidRPr="00EB6DBF">
          <w:rPr>
            <w:rStyle w:val="Hyperlink"/>
            <w:highlight w:val="cyan"/>
            <w:u w:val="single"/>
          </w:rPr>
          <w:t>Index of U.S. Military Strength</w:t>
        </w:r>
      </w:hyperlink>
      <w:r w:rsidRPr="00EB6DBF">
        <w:rPr>
          <w:highlight w:val="cyan"/>
          <w:u w:val="single"/>
        </w:rPr>
        <w:t> rated</w:t>
      </w:r>
      <w:r w:rsidRPr="00EB6DBF">
        <w:rPr>
          <w:u w:val="single"/>
        </w:rPr>
        <w:t xml:space="preserve"> the </w:t>
      </w:r>
      <w:r w:rsidRPr="00EB6DBF">
        <w:rPr>
          <w:b/>
          <w:bCs/>
          <w:u w:val="single"/>
        </w:rPr>
        <w:t xml:space="preserve">state of our </w:t>
      </w:r>
      <w:r w:rsidRPr="00EB6DBF">
        <w:rPr>
          <w:b/>
          <w:bCs/>
          <w:highlight w:val="cyan"/>
          <w:u w:val="single"/>
        </w:rPr>
        <w:t>nation’s military as “weak”</w:t>
      </w:r>
      <w:r w:rsidRPr="00EB6DBF">
        <w:rPr>
          <w:u w:val="single"/>
        </w:rPr>
        <w:t xml:space="preserve"> for the first time.</w:t>
      </w:r>
      <w:r w:rsidRPr="00EB6DBF">
        <w:rPr>
          <w:sz w:val="16"/>
        </w:rPr>
        <w:t xml:space="preserve"> Our </w:t>
      </w:r>
      <w:r w:rsidRPr="00EB6DBF">
        <w:rPr>
          <w:u w:val="single"/>
        </w:rPr>
        <w:t xml:space="preserve">military is </w:t>
      </w:r>
      <w:r w:rsidRPr="00EB6DBF">
        <w:rPr>
          <w:highlight w:val="cyan"/>
          <w:u w:val="single"/>
        </w:rPr>
        <w:t>too</w:t>
      </w:r>
      <w:r w:rsidRPr="00EB6DBF">
        <w:rPr>
          <w:u w:val="single"/>
        </w:rPr>
        <w:t xml:space="preserve"> </w:t>
      </w:r>
      <w:r w:rsidRPr="00EB6DBF">
        <w:rPr>
          <w:highlight w:val="cyan"/>
          <w:u w:val="single"/>
        </w:rPr>
        <w:t>outdated</w:t>
      </w:r>
      <w:r w:rsidRPr="00EB6DBF">
        <w:rPr>
          <w:sz w:val="16"/>
        </w:rPr>
        <w:t xml:space="preserve"> to fully protect American interests at home and abroad. We need a stronger military overall, and especially a force able to deter the rising threat of communist China and 21st-century threats.  </w:t>
      </w:r>
    </w:p>
    <w:p w14:paraId="68A38F80" w14:textId="77777777" w:rsidR="00C027DA" w:rsidRPr="00EB6DBF" w:rsidRDefault="00C027DA" w:rsidP="00C027DA">
      <w:pPr>
        <w:rPr>
          <w:sz w:val="16"/>
        </w:rPr>
      </w:pPr>
      <w:r w:rsidRPr="00EB6DBF">
        <w:rPr>
          <w:sz w:val="16"/>
        </w:rPr>
        <w:t>The task at hand today is to achieve both goals: restore fiscal sanity and </w:t>
      </w:r>
      <w:r w:rsidRPr="00EB6DBF">
        <w:rPr>
          <w:u w:val="single"/>
        </w:rPr>
        <w:t>ensure our military protects our citizens from today’s threats.</w:t>
      </w:r>
      <w:r w:rsidRPr="00EB6DBF">
        <w:rPr>
          <w:sz w:val="16"/>
        </w:rPr>
        <w:t xml:space="preserve"> Republicans must defund unnecessary programs and unneeded bureaucrats, while also ensuring our military is ready to confront the nation’s threats. It will not be easy, but with enough political will, it can be done. </w:t>
      </w:r>
    </w:p>
    <w:p w14:paraId="65C50587" w14:textId="77777777" w:rsidR="00C027DA" w:rsidRPr="00EB6DBF" w:rsidRDefault="00C027DA" w:rsidP="00C027DA">
      <w:pPr>
        <w:rPr>
          <w:sz w:val="16"/>
          <w:szCs w:val="16"/>
        </w:rPr>
      </w:pPr>
      <w:r w:rsidRPr="00EB6DBF">
        <w:rPr>
          <w:sz w:val="16"/>
          <w:szCs w:val="16"/>
        </w:rPr>
        <w:t>To get into the right mindset, Congress should refamiliarize itself with Oakland A’s general manager Billy Beane, who was handed a team in 2002 with the third-lowest payroll in the MLB, one-third as much as the Yankees. By defying the prevailing practices of MLB old-timers, who valued the looks of their players ahead of on-base percentage, Beane took a more efficient, data-driven approach and squeezed the most out of every dollar. He took his band of misfits to a 103-59 season and a postseason berth—the same number of wins as the well-funded Yankees. </w:t>
      </w:r>
    </w:p>
    <w:p w14:paraId="5271F8B0" w14:textId="77777777" w:rsidR="00C027DA" w:rsidRPr="00EB6DBF" w:rsidRDefault="00C027DA" w:rsidP="00C027DA">
      <w:pPr>
        <w:rPr>
          <w:sz w:val="16"/>
        </w:rPr>
      </w:pPr>
      <w:r w:rsidRPr="00EB6DBF">
        <w:rPr>
          <w:highlight w:val="cyan"/>
          <w:u w:val="single"/>
        </w:rPr>
        <w:t>Congress needs to take a Moneyball approach to</w:t>
      </w:r>
      <w:r w:rsidRPr="00EB6DBF">
        <w:rPr>
          <w:u w:val="single"/>
        </w:rPr>
        <w:t xml:space="preserve"> our national </w:t>
      </w:r>
      <w:r w:rsidRPr="00EB6DBF">
        <w:rPr>
          <w:highlight w:val="cyan"/>
          <w:u w:val="single"/>
        </w:rPr>
        <w:t>defense</w:t>
      </w:r>
      <w:r w:rsidRPr="00EB6DBF">
        <w:rPr>
          <w:sz w:val="16"/>
        </w:rPr>
        <w:t xml:space="preserve">, a much larger contest with life and death consequences if we get it wrong. Instead of engaging in a debate over topline spending numbers and throwing money at old programs and systems, Congress </w:t>
      </w:r>
      <w:r w:rsidRPr="00EB6DBF">
        <w:rPr>
          <w:b/>
          <w:bCs/>
          <w:u w:val="single"/>
        </w:rPr>
        <w:t xml:space="preserve">should </w:t>
      </w:r>
      <w:r w:rsidRPr="00EB6DBF">
        <w:rPr>
          <w:b/>
          <w:bCs/>
          <w:highlight w:val="cyan"/>
          <w:u w:val="single"/>
        </w:rPr>
        <w:t>insist</w:t>
      </w:r>
      <w:r w:rsidRPr="00EB6DBF">
        <w:rPr>
          <w:b/>
          <w:bCs/>
          <w:u w:val="single"/>
        </w:rPr>
        <w:t xml:space="preserve"> that </w:t>
      </w:r>
      <w:r w:rsidRPr="00EB6DBF">
        <w:rPr>
          <w:b/>
          <w:bCs/>
          <w:highlight w:val="cyan"/>
          <w:u w:val="single"/>
        </w:rPr>
        <w:t>every dollar</w:t>
      </w:r>
      <w:r w:rsidRPr="00EB6DBF">
        <w:rPr>
          <w:b/>
          <w:bCs/>
          <w:u w:val="single"/>
        </w:rPr>
        <w:t xml:space="preserve"> is </w:t>
      </w:r>
      <w:r w:rsidRPr="00EB6DBF">
        <w:rPr>
          <w:b/>
          <w:bCs/>
          <w:highlight w:val="cyan"/>
          <w:u w:val="single"/>
        </w:rPr>
        <w:t>used to advance</w:t>
      </w:r>
      <w:r w:rsidRPr="00EB6DBF">
        <w:rPr>
          <w:b/>
          <w:bCs/>
          <w:u w:val="single"/>
        </w:rPr>
        <w:t xml:space="preserve"> military lethality and </w:t>
      </w:r>
      <w:r w:rsidRPr="00EB6DBF">
        <w:rPr>
          <w:b/>
          <w:bCs/>
          <w:highlight w:val="cyan"/>
          <w:u w:val="single"/>
        </w:rPr>
        <w:t>readiness</w:t>
      </w:r>
      <w:r w:rsidRPr="00EB6DBF">
        <w:rPr>
          <w:sz w:val="16"/>
        </w:rPr>
        <w:t xml:space="preserve"> while saving taxpayers as much as possible.</w:t>
      </w:r>
    </w:p>
    <w:p w14:paraId="795E604F" w14:textId="77777777" w:rsidR="00C027DA" w:rsidRDefault="00C027DA" w:rsidP="00C027DA"/>
    <w:p w14:paraId="31F5C1D7" w14:textId="77777777" w:rsidR="00702F15" w:rsidRPr="00702F15" w:rsidRDefault="00702F15" w:rsidP="00702F15">
      <w:pPr>
        <w:pStyle w:val="Heading4"/>
        <w:rPr>
          <w:rStyle w:val="Style13ptBold"/>
          <w:b/>
        </w:rPr>
      </w:pPr>
      <w:r w:rsidRPr="00702F15">
        <w:rPr>
          <w:rStyle w:val="Style13ptBold"/>
          <w:b/>
        </w:rPr>
        <w:t>American readiness is declining – further cuts would guarantee great power war.</w:t>
      </w:r>
    </w:p>
    <w:p w14:paraId="3C1A122C" w14:textId="77777777" w:rsidR="00702F15" w:rsidRPr="00E56822" w:rsidRDefault="00702F15" w:rsidP="00702F15">
      <w:r>
        <w:rPr>
          <w:rStyle w:val="Style13ptBold"/>
        </w:rPr>
        <w:t xml:space="preserve">Eagan ’22 </w:t>
      </w:r>
      <w:r w:rsidRPr="00E56822">
        <w:t xml:space="preserve">[Mackenzie </w:t>
      </w:r>
      <w:proofErr w:type="spellStart"/>
      <w:r w:rsidRPr="00E56822">
        <w:t>Eaglen</w:t>
      </w:r>
      <w:proofErr w:type="spellEnd"/>
      <w:r w:rsidRPr="00E56822">
        <w:t>; senior fellow at the American Enterprise Institute  ; 5-23-2022; The US defense budget’s latest casualty is readiness; Defense News; https://www.defensenews.com/opinion/commentary/2022/05/23/the-us-defense-budgets-latest-casualty-is-readiness/; 6-27-2023; AA]</w:t>
      </w:r>
    </w:p>
    <w:p w14:paraId="4F37FD3F" w14:textId="77777777" w:rsidR="00702F15" w:rsidRDefault="00702F15" w:rsidP="00702F15">
      <w:pPr>
        <w:rPr>
          <w:sz w:val="16"/>
        </w:rPr>
      </w:pPr>
      <w:r w:rsidRPr="001F7F17">
        <w:rPr>
          <w:sz w:val="16"/>
        </w:rPr>
        <w:t xml:space="preserve">America’s military leaders state time and again that </w:t>
      </w:r>
      <w:r w:rsidRPr="00A6095B">
        <w:rPr>
          <w:rStyle w:val="StyleUnderline"/>
        </w:rPr>
        <w:t>China’s</w:t>
      </w:r>
      <w:r w:rsidRPr="001F7F17">
        <w:rPr>
          <w:sz w:val="16"/>
        </w:rPr>
        <w:t xml:space="preserve"> forcible </w:t>
      </w:r>
      <w:r w:rsidRPr="00A6095B">
        <w:rPr>
          <w:rStyle w:val="StyleUnderline"/>
        </w:rPr>
        <w:t>assault on Taiwan</w:t>
      </w:r>
      <w:r w:rsidRPr="001F7F17">
        <w:rPr>
          <w:sz w:val="16"/>
        </w:rPr>
        <w:t xml:space="preserve">, and therefore our response to it, </w:t>
      </w:r>
      <w:r w:rsidRPr="00A6095B">
        <w:rPr>
          <w:rStyle w:val="StyleUnderline"/>
        </w:rPr>
        <w:t>is a near-term challenge</w:t>
      </w:r>
      <w:r w:rsidRPr="001F7F17">
        <w:rPr>
          <w:sz w:val="16"/>
        </w:rPr>
        <w:t xml:space="preserve">. Given the lengthy time to plan, program, build and field credible combat power, a 2027 problem is really one of today. Alarm bells should be ringing in Congress as the president’s latest defense budget cuts readiness. Given that ongoing support for Ukraine is straining some key U.S. military supplies and munitions, everyone should be concerned the </w:t>
      </w:r>
      <w:r w:rsidRPr="00A6095B">
        <w:rPr>
          <w:rStyle w:val="StyleUnderline"/>
        </w:rPr>
        <w:t xml:space="preserve">China fight </w:t>
      </w:r>
      <w:r w:rsidRPr="001F7F17">
        <w:rPr>
          <w:sz w:val="16"/>
        </w:rPr>
        <w:t xml:space="preserve">would </w:t>
      </w:r>
      <w:r w:rsidRPr="00A6095B">
        <w:rPr>
          <w:rStyle w:val="StyleUnderline"/>
        </w:rPr>
        <w:t>demand</w:t>
      </w:r>
      <w:r w:rsidRPr="001F7F17">
        <w:rPr>
          <w:sz w:val="16"/>
        </w:rPr>
        <w:t xml:space="preserve"> even </w:t>
      </w:r>
      <w:r w:rsidRPr="00A6095B">
        <w:rPr>
          <w:rStyle w:val="StyleUnderline"/>
        </w:rPr>
        <w:t>more and faster</w:t>
      </w:r>
      <w:r w:rsidRPr="001F7F17">
        <w:rPr>
          <w:sz w:val="16"/>
        </w:rPr>
        <w:t xml:space="preserve">. As this Pentagon team is plagued with “next war-itis” by overly biasing research and development dollars to prepare for future wars over purchasing from hot production lines today, the result is the erosion of our few remaining competitive advantages. For fiscal 2023, the administration requested $119.4 billion in readiness compared to the fiscal 2022 request of $109 billion. The 9.84% increase is a decrease in real terms. To simply match 2019 (pre-pandemic) purchasing power under the 2.2% inflationary estimates that the Pentagon and White House are using to tout a “record” budget, the military would need to invest $133.84 billion. That still would only be a flat budget under today’s inflation. The Army, Navy and Air Force are confronting a $26 billion gap between what the budget request provides them once adjusted for inflation and the levels of funding they would need to maintain buying power at 2019 levels. In 2013, similar across-the-board cuts came in the form of sequestration, or a self-imposed spending freeze that disproportionately harmed the military due to inaction by politicians on debt reduction. Uniformed leaders described the </w:t>
      </w:r>
      <w:r w:rsidRPr="004A2F1B">
        <w:rPr>
          <w:rStyle w:val="StyleUnderline"/>
        </w:rPr>
        <w:t xml:space="preserve">abrupt cuts as </w:t>
      </w:r>
      <w:r w:rsidRPr="001F7F17">
        <w:rPr>
          <w:sz w:val="16"/>
        </w:rPr>
        <w:t xml:space="preserve">the “biggest </w:t>
      </w:r>
      <w:r w:rsidRPr="004A2F1B">
        <w:rPr>
          <w:rStyle w:val="StyleUnderline"/>
        </w:rPr>
        <w:t>challenge to the military’s readiness</w:t>
      </w:r>
      <w:r w:rsidRPr="001F7F17">
        <w:rPr>
          <w:sz w:val="16"/>
        </w:rPr>
        <w:t xml:space="preserve">.” The result is not “tough but necessary choices,” but </w:t>
      </w:r>
      <w:r w:rsidRPr="004A2F1B">
        <w:rPr>
          <w:rStyle w:val="StyleUnderline"/>
        </w:rPr>
        <w:t xml:space="preserve">rather destructive early </w:t>
      </w:r>
      <w:proofErr w:type="spellStart"/>
      <w:r w:rsidRPr="004A2F1B">
        <w:rPr>
          <w:rStyle w:val="StyleUnderline"/>
        </w:rPr>
        <w:t>decommissionings</w:t>
      </w:r>
      <w:proofErr w:type="spellEnd"/>
      <w:r w:rsidRPr="001F7F17">
        <w:rPr>
          <w:sz w:val="16"/>
        </w:rPr>
        <w:t xml:space="preserve"> and retirements, along </w:t>
      </w:r>
      <w:r w:rsidRPr="004A2F1B">
        <w:rPr>
          <w:rStyle w:val="StyleUnderline"/>
        </w:rPr>
        <w:t>with extended deployments and unsafe work environments for troops</w:t>
      </w:r>
      <w:r w:rsidRPr="001F7F17">
        <w:rPr>
          <w:sz w:val="16"/>
        </w:rPr>
        <w:t xml:space="preserve">. The administration is shooting itself in the foot by </w:t>
      </w:r>
      <w:r w:rsidRPr="004A2F1B">
        <w:rPr>
          <w:rStyle w:val="StyleUnderline"/>
        </w:rPr>
        <w:t>not sustaining the readiness of the very systems they seek to modern</w:t>
      </w:r>
      <w:r w:rsidRPr="001F7F17">
        <w:rPr>
          <w:sz w:val="16"/>
        </w:rPr>
        <w:t xml:space="preserve">ize. By overusing systems and facilities without adequate maintenance, they won’t be prepared for modernization upgrades once they become available. In other words, </w:t>
      </w:r>
      <w:r w:rsidRPr="004A2F1B">
        <w:rPr>
          <w:rStyle w:val="StyleUnderline"/>
        </w:rPr>
        <w:t xml:space="preserve">lack of sustainment delays innovation </w:t>
      </w:r>
      <w:r w:rsidRPr="001F7F17">
        <w:rPr>
          <w:sz w:val="16"/>
        </w:rPr>
        <w:t xml:space="preserve">implementation. For example, the </w:t>
      </w:r>
      <w:r w:rsidRPr="004A2F1B">
        <w:rPr>
          <w:rStyle w:val="StyleUnderline"/>
        </w:rPr>
        <w:t xml:space="preserve">latest budget request only funds weapon systems sustainment </w:t>
      </w:r>
      <w:r w:rsidRPr="001F7F17">
        <w:rPr>
          <w:sz w:val="16"/>
        </w:rPr>
        <w:t>for the Air Force at 85% of requirements. Over the past four years, weapon sustainment dollars have fallen and been unable to match 2019 levels</w:t>
      </w:r>
      <w:r w:rsidRPr="004A2F1B">
        <w:rPr>
          <w:rStyle w:val="StyleUnderline"/>
        </w:rPr>
        <w:t>. To advance</w:t>
      </w:r>
      <w:r w:rsidRPr="001F7F17">
        <w:rPr>
          <w:sz w:val="16"/>
        </w:rPr>
        <w:t xml:space="preserve"> future capabilities that provide for </w:t>
      </w:r>
      <w:r w:rsidRPr="004A2F1B">
        <w:rPr>
          <w:rStyle w:val="StyleUnderline"/>
        </w:rPr>
        <w:t>long-term readiness</w:t>
      </w:r>
      <w:r w:rsidRPr="001F7F17">
        <w:rPr>
          <w:sz w:val="16"/>
        </w:rPr>
        <w:t>, the ar</w:t>
      </w:r>
      <w:r w:rsidRPr="004A2F1B">
        <w:rPr>
          <w:rStyle w:val="StyleUnderline"/>
        </w:rPr>
        <w:t xml:space="preserve">med services need </w:t>
      </w:r>
      <w:r w:rsidRPr="001F7F17">
        <w:rPr>
          <w:sz w:val="16"/>
        </w:rPr>
        <w:t xml:space="preserve">well-trained, knowledgeable </w:t>
      </w:r>
      <w:r w:rsidRPr="004A2F1B">
        <w:rPr>
          <w:rStyle w:val="StyleUnderline"/>
        </w:rPr>
        <w:t>warfighters</w:t>
      </w:r>
      <w:r w:rsidRPr="001F7F17">
        <w:rPr>
          <w:sz w:val="16"/>
        </w:rPr>
        <w:t xml:space="preserve"> who have the capacity </w:t>
      </w:r>
      <w:r w:rsidRPr="004A2F1B">
        <w:rPr>
          <w:rStyle w:val="StyleUnderline"/>
        </w:rPr>
        <w:t>to integrate modernized systems</w:t>
      </w:r>
      <w:r w:rsidRPr="001F7F17">
        <w:rPr>
          <w:sz w:val="16"/>
        </w:rPr>
        <w:t xml:space="preserve"> into sustained arsenals. Instead, the budget’s reductions come at a point when the operational tempo of the force continues to increase as capacity investments are falling. The nonpartisan Government Accountability Office clearly stated in a report just last year that “nearly 2 decades of </w:t>
      </w:r>
      <w:r w:rsidRPr="004A2F1B">
        <w:rPr>
          <w:rStyle w:val="StyleUnderline"/>
        </w:rPr>
        <w:t>conflict has degraded military readiness</w:t>
      </w:r>
      <w:r w:rsidRPr="001F7F17">
        <w:rPr>
          <w:sz w:val="16"/>
        </w:rPr>
        <w:t xml:space="preserve"> at a time when the National Defense Strategy </w:t>
      </w:r>
      <w:r w:rsidRPr="004A2F1B">
        <w:rPr>
          <w:rStyle w:val="StyleUnderline"/>
        </w:rPr>
        <w:t>calls for preparedness for great-power competition</w:t>
      </w:r>
      <w:r w:rsidRPr="001F7F17">
        <w:rPr>
          <w:sz w:val="16"/>
        </w:rPr>
        <w:t xml:space="preserve">.” The administration offers an NDS that maintains this call while producing a budget that </w:t>
      </w:r>
      <w:r w:rsidRPr="004A2F1B">
        <w:rPr>
          <w:rStyle w:val="StyleUnderline"/>
        </w:rPr>
        <w:t xml:space="preserve">further degrades </w:t>
      </w:r>
      <w:r w:rsidRPr="001F7F17">
        <w:rPr>
          <w:sz w:val="16"/>
        </w:rPr>
        <w:t>U.S. armed forces by ignoring the realities Pentagon leadership seems to acknowledge</w:t>
      </w:r>
      <w:r w:rsidRPr="001F7F17">
        <w:rPr>
          <w:rStyle w:val="StyleUnderline"/>
        </w:rPr>
        <w:t xml:space="preserve">: U.S. competition with China. </w:t>
      </w:r>
      <w:r w:rsidRPr="001F7F17">
        <w:rPr>
          <w:sz w:val="16"/>
        </w:rPr>
        <w:t xml:space="preserve">At the same time, as readiness and sustainment are tanking, Pentagon reports that assess the </w:t>
      </w:r>
      <w:r w:rsidRPr="001F7F17">
        <w:rPr>
          <w:rStyle w:val="StyleUnderline"/>
        </w:rPr>
        <w:t>People’s Liberation Army’s and Navy’s strengths have confirmed China developed</w:t>
      </w:r>
      <w:r w:rsidRPr="001F7F17">
        <w:rPr>
          <w:sz w:val="16"/>
        </w:rPr>
        <w:t xml:space="preserve"> and holds the </w:t>
      </w:r>
      <w:r w:rsidRPr="001F7F17">
        <w:rPr>
          <w:rStyle w:val="StyleUnderline"/>
        </w:rPr>
        <w:t>world’s largest naval force</w:t>
      </w:r>
      <w:r w:rsidRPr="001F7F17">
        <w:rPr>
          <w:sz w:val="16"/>
        </w:rPr>
        <w:t>, many of the most advanced missile systems, and more troops than the U.S. in order to harness them.</w:t>
      </w:r>
    </w:p>
    <w:p w14:paraId="2039643F" w14:textId="77777777" w:rsidR="00702F15" w:rsidRDefault="00702F15" w:rsidP="002F1079"/>
    <w:p w14:paraId="31FB3CDE" w14:textId="77777777" w:rsidR="00702F15" w:rsidRDefault="00702F15" w:rsidP="00702F15">
      <w:pPr>
        <w:pStyle w:val="Heading4"/>
        <w:spacing w:before="30" w:line="278" w:lineRule="atLeast"/>
        <w:rPr>
          <w:rFonts w:cs="Calibri"/>
          <w:color w:val="000000"/>
        </w:rPr>
      </w:pPr>
      <w:r>
        <w:rPr>
          <w:rFonts w:cs="Calibri"/>
          <w:color w:val="000000"/>
        </w:rPr>
        <w:t>Readiness solves great power war---deterrence</w:t>
      </w:r>
    </w:p>
    <w:p w14:paraId="0E5AE878" w14:textId="77777777" w:rsidR="00702F15" w:rsidRDefault="00702F15" w:rsidP="00702F15">
      <w:pPr>
        <w:spacing w:after="120" w:line="235" w:lineRule="atLeast"/>
        <w:rPr>
          <w:color w:val="000000"/>
        </w:rPr>
      </w:pPr>
      <w:r w:rsidRPr="00A91E8E">
        <w:t>Alan</w:t>
      </w:r>
      <w:r>
        <w:rPr>
          <w:color w:val="000000"/>
        </w:rPr>
        <w:t> </w:t>
      </w:r>
      <w:r>
        <w:rPr>
          <w:b/>
          <w:bCs/>
          <w:color w:val="000000"/>
          <w:sz w:val="26"/>
          <w:szCs w:val="26"/>
        </w:rPr>
        <w:t>Dowd</w:t>
      </w:r>
      <w:r>
        <w:rPr>
          <w:color w:val="000000"/>
        </w:rPr>
        <w:t> </w:t>
      </w:r>
      <w:r>
        <w:rPr>
          <w:b/>
          <w:bCs/>
          <w:color w:val="000000"/>
          <w:sz w:val="26"/>
          <w:szCs w:val="26"/>
        </w:rPr>
        <w:t>15</w:t>
      </w:r>
      <w:r>
        <w:rPr>
          <w:color w:val="000000"/>
        </w:rPr>
        <w:t>, senior fellow with the Sagamore Institute Center for America's Purpose, “Shield &amp; Sword: The Case for Military Deterrence”, https://providencemag.com/2015/12/shield-sword-the-case-for-military-deterrence/</w:t>
      </w:r>
    </w:p>
    <w:p w14:paraId="5094F293" w14:textId="77777777" w:rsidR="00702F15" w:rsidRDefault="00702F15" w:rsidP="00702F15">
      <w:pPr>
        <w:spacing w:line="235" w:lineRule="atLeast"/>
        <w:rPr>
          <w:color w:val="000000"/>
        </w:rPr>
      </w:pPr>
      <w:r w:rsidRPr="009D1464">
        <w:rPr>
          <w:color w:val="000000"/>
          <w:sz w:val="16"/>
        </w:rPr>
        <w:t>Surely, the same principle applies in the realm of nations. Our world teems with violent regimes and vicious men. And something precious—our notion of peace, sovereignty, liberty, civilization itself—sits exposed to all that danger. In a world where might makes right, </w:t>
      </w:r>
      <w:r>
        <w:rPr>
          <w:b/>
          <w:bCs/>
          <w:color w:val="000000"/>
          <w:u w:val="single"/>
          <w:shd w:val="clear" w:color="auto" w:fill="00FFFF"/>
        </w:rPr>
        <w:t>the only thing that keeps the peace</w:t>
      </w:r>
      <w:r w:rsidRPr="009D1464">
        <w:rPr>
          <w:color w:val="000000"/>
          <w:sz w:val="16"/>
        </w:rPr>
        <w:t>, defends our sovereignty and liberty, and upholds civilization </w:t>
      </w:r>
      <w:r>
        <w:rPr>
          <w:b/>
          <w:bCs/>
          <w:color w:val="000000"/>
          <w:u w:val="single"/>
          <w:shd w:val="clear" w:color="auto" w:fill="00FFFF"/>
        </w:rPr>
        <w:t>is</w:t>
      </w:r>
      <w:r w:rsidRPr="009D1464">
        <w:rPr>
          <w:color w:val="000000"/>
          <w:sz w:val="16"/>
        </w:rPr>
        <w:t> the willingness to use our resources to keep the dangers at bay. Yet too many policymakers disregard the wisdom of </w:t>
      </w:r>
      <w:r>
        <w:rPr>
          <w:b/>
          <w:bCs/>
          <w:color w:val="000000"/>
          <w:u w:val="single"/>
        </w:rPr>
        <w:t>military</w:t>
      </w:r>
      <w:r w:rsidRPr="009D1464">
        <w:rPr>
          <w:color w:val="000000"/>
          <w:sz w:val="16"/>
        </w:rPr>
        <w:t> </w:t>
      </w:r>
      <w:r>
        <w:rPr>
          <w:b/>
          <w:bCs/>
          <w:color w:val="000000"/>
          <w:u w:val="single"/>
          <w:shd w:val="clear" w:color="auto" w:fill="00FFFF"/>
        </w:rPr>
        <w:t>deterrence</w:t>
      </w:r>
      <w:r w:rsidRPr="009D1464">
        <w:rPr>
          <w:color w:val="000000"/>
          <w:sz w:val="16"/>
        </w:rPr>
        <w:t>, and too many people of faith forget that </w:t>
      </w:r>
      <w:r>
        <w:rPr>
          <w:color w:val="000000"/>
          <w:u w:val="single"/>
        </w:rPr>
        <w:t>the aim of deterrence is, by definition, to prevent wars, not start them.</w:t>
      </w:r>
      <w:r w:rsidRPr="009D1464">
        <w:rPr>
          <w:color w:val="000000"/>
          <w:sz w:val="16"/>
        </w:rPr>
        <w:t>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Pr>
          <w:b/>
          <w:bCs/>
          <w:color w:val="000000"/>
          <w:u w:val="single"/>
          <w:shd w:val="clear" w:color="auto" w:fill="00FFFF"/>
        </w:rPr>
        <w:t>we live in</w:t>
      </w:r>
      <w:r w:rsidRPr="009D1464">
        <w:rPr>
          <w:color w:val="000000"/>
          <w:sz w:val="16"/>
        </w:rPr>
        <w:t> such </w:t>
      </w:r>
      <w:r>
        <w:rPr>
          <w:b/>
          <w:bCs/>
          <w:color w:val="000000"/>
          <w:u w:val="single"/>
          <w:shd w:val="clear" w:color="auto" w:fill="00FFFF"/>
        </w:rPr>
        <w:t>a violent world</w:t>
      </w:r>
      <w:r w:rsidRPr="009D1464">
        <w:rPr>
          <w:color w:val="000000"/>
          <w:sz w:val="16"/>
        </w:rPr>
        <w:t>,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w:t>
      </w:r>
      <w:proofErr w:type="spellStart"/>
      <w:r w:rsidRPr="009D1464">
        <w:rPr>
          <w:color w:val="000000"/>
          <w:sz w:val="16"/>
        </w:rPr>
        <w:t>i</w:t>
      </w:r>
      <w:proofErr w:type="spellEnd"/>
      <w:r w:rsidRPr="009D1464">
        <w:rPr>
          <w:color w:val="000000"/>
          <w:sz w:val="16"/>
        </w:rPr>
        <w:t>] “Even in the Gospels,” soldier-scholar Ralph Peters reminds us, “it is assumed that soldiers are, however regrettably, necessary.”[ii] They are necessary not only for waging war but, preferably, for maintaining peace. It’s a paradoxical truth that </w:t>
      </w:r>
      <w:r>
        <w:rPr>
          <w:b/>
          <w:bCs/>
          <w:color w:val="000000"/>
          <w:u w:val="single"/>
        </w:rPr>
        <w:t>military</w:t>
      </w:r>
      <w:r w:rsidRPr="009D1464">
        <w:rPr>
          <w:color w:val="000000"/>
          <w:sz w:val="16"/>
        </w:rPr>
        <w:t> </w:t>
      </w:r>
      <w:r>
        <w:rPr>
          <w:b/>
          <w:bCs/>
          <w:color w:val="000000"/>
          <w:u w:val="single"/>
          <w:shd w:val="clear" w:color="auto" w:fill="00FFFF"/>
        </w:rPr>
        <w:t>readiness can keep the peace</w:t>
      </w:r>
      <w:r w:rsidRPr="009D1464">
        <w:rPr>
          <w:color w:val="000000"/>
          <w:sz w:val="16"/>
        </w:rPr>
        <w:t xml:space="preserve">. The Romans had a phrase for it: Si vis </w:t>
      </w:r>
      <w:proofErr w:type="spellStart"/>
      <w:r w:rsidRPr="009D1464">
        <w:rPr>
          <w:color w:val="000000"/>
          <w:sz w:val="16"/>
        </w:rPr>
        <w:t>pacem</w:t>
      </w:r>
      <w:proofErr w:type="spellEnd"/>
      <w:r w:rsidRPr="009D1464">
        <w:rPr>
          <w:color w:val="000000"/>
          <w:sz w:val="16"/>
        </w:rPr>
        <w:t>,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Pr>
          <w:color w:val="000000"/>
          <w:u w:val="single"/>
        </w:rPr>
        <w:t>After the West gambled civilization’s very existence in the 1920s and 1930s on hopes that war could somehow be outlawed, the men who crafted the blueprint for waging the Cold War returned to peace through strength</w:t>
      </w:r>
      <w:r w:rsidRPr="009D1464">
        <w:rPr>
          <w:color w:val="000000"/>
          <w:sz w:val="16"/>
        </w:rPr>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Pr>
          <w:b/>
          <w:bCs/>
          <w:color w:val="000000"/>
          <w:u w:val="single"/>
        </w:rPr>
        <w:t>In order</w:t>
      </w:r>
      <w:r w:rsidRPr="009D1464">
        <w:rPr>
          <w:color w:val="000000"/>
          <w:sz w:val="16"/>
        </w:rPr>
        <w:t> </w:t>
      </w:r>
      <w:r>
        <w:rPr>
          <w:b/>
          <w:bCs/>
          <w:color w:val="000000"/>
          <w:u w:val="single"/>
          <w:shd w:val="clear" w:color="auto" w:fill="00FFFF"/>
        </w:rPr>
        <w:t>for the adversary not to miscalculate</w:t>
      </w:r>
      <w:r w:rsidRPr="009D1464">
        <w:rPr>
          <w:color w:val="000000"/>
          <w:sz w:val="16"/>
        </w:rPr>
        <w:t>, a few </w:t>
      </w:r>
      <w:r>
        <w:rPr>
          <w:b/>
          <w:bCs/>
          <w:color w:val="000000"/>
          <w:u w:val="single"/>
        </w:rPr>
        <w:t>factors must hold</w:t>
      </w:r>
      <w:r w:rsidRPr="009D1464">
        <w:rPr>
          <w:color w:val="000000"/>
          <w:sz w:val="16"/>
        </w:rPr>
        <w:t>. First, </w:t>
      </w:r>
      <w:r>
        <w:rPr>
          <w:b/>
          <w:bCs/>
          <w:color w:val="000000"/>
          <w:u w:val="single"/>
        </w:rPr>
        <w:t>consequences must be clear</w:t>
      </w:r>
      <w:r w:rsidRPr="009D1464">
        <w:rPr>
          <w:color w:val="000000"/>
          <w:sz w:val="16"/>
        </w:rPr>
        <w:t>,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Pr>
          <w:color w:val="000000"/>
          <w:u w:val="single"/>
        </w:rPr>
        <w:t>Fear is an essential ingredient of deterrence</w:t>
      </w:r>
      <w:r w:rsidRPr="009D1464">
        <w:rPr>
          <w:color w:val="000000"/>
          <w:sz w:val="16"/>
        </w:rPr>
        <w:t xml:space="preserve">. It pays to recall that deterrence comes from the Latin </w:t>
      </w:r>
      <w:proofErr w:type="spellStart"/>
      <w:r w:rsidRPr="009D1464">
        <w:rPr>
          <w:color w:val="000000"/>
          <w:sz w:val="16"/>
        </w:rPr>
        <w:t>dēterreō</w:t>
      </w:r>
      <w:proofErr w:type="spellEnd"/>
      <w:r w:rsidRPr="009D1464">
        <w:rPr>
          <w:color w:val="000000"/>
          <w:sz w:val="16"/>
        </w:rPr>
        <w:t>: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Pr>
          <w:b/>
          <w:bCs/>
          <w:color w:val="000000"/>
          <w:u w:val="single"/>
          <w:shd w:val="clear" w:color="auto" w:fill="00FFFF"/>
        </w:rPr>
        <w:t>the consequences of</w:t>
      </w:r>
      <w:r w:rsidRPr="009D1464">
        <w:rPr>
          <w:color w:val="000000"/>
          <w:sz w:val="16"/>
        </w:rPr>
        <w:t> </w:t>
      </w:r>
      <w:r>
        <w:rPr>
          <w:b/>
          <w:bCs/>
          <w:color w:val="000000"/>
          <w:u w:val="single"/>
        </w:rPr>
        <w:t>military</w:t>
      </w:r>
      <w:r w:rsidRPr="009D1464">
        <w:rPr>
          <w:color w:val="000000"/>
          <w:sz w:val="16"/>
        </w:rPr>
        <w:t> </w:t>
      </w:r>
      <w:r>
        <w:rPr>
          <w:b/>
          <w:bCs/>
          <w:color w:val="000000"/>
          <w:u w:val="single"/>
          <w:shd w:val="clear" w:color="auto" w:fill="00FFFF"/>
        </w:rPr>
        <w:t>confrontation must be credible and tangible</w:t>
      </w:r>
      <w:r w:rsidRPr="009D1464">
        <w:rPr>
          <w:color w:val="000000"/>
          <w:sz w:val="16"/>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Pr>
          <w:color w:val="000000"/>
          <w:u w:val="single"/>
        </w:rPr>
        <w:t>deterrence is not just a matter of GDPs and geopolitics</w:t>
      </w:r>
      <w:r w:rsidRPr="009D1464">
        <w:rPr>
          <w:color w:val="000000"/>
          <w:sz w:val="16"/>
        </w:rPr>
        <w:t>.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Pr>
          <w:b/>
          <w:bCs/>
          <w:color w:val="000000"/>
          <w:u w:val="single"/>
        </w:rPr>
        <w:t>we understand military</w:t>
      </w:r>
      <w:r w:rsidRPr="009D1464">
        <w:rPr>
          <w:color w:val="000000"/>
          <w:sz w:val="16"/>
        </w:rPr>
        <w:t> </w:t>
      </w:r>
      <w:r>
        <w:rPr>
          <w:b/>
          <w:bCs/>
          <w:color w:val="000000"/>
          <w:u w:val="single"/>
          <w:shd w:val="clear" w:color="auto" w:fill="00FFFF"/>
        </w:rPr>
        <w:t>deterrence</w:t>
      </w:r>
      <w:r w:rsidRPr="009D1464">
        <w:rPr>
          <w:color w:val="000000"/>
          <w:sz w:val="16"/>
        </w:rPr>
        <w:t> </w:t>
      </w:r>
      <w:r>
        <w:rPr>
          <w:b/>
          <w:bCs/>
          <w:color w:val="000000"/>
          <w:u w:val="single"/>
        </w:rPr>
        <w:t>as a means to</w:t>
      </w:r>
      <w:r w:rsidRPr="009D1464">
        <w:rPr>
          <w:color w:val="000000"/>
          <w:sz w:val="16"/>
        </w:rPr>
        <w:t> </w:t>
      </w:r>
      <w:r>
        <w:rPr>
          <w:b/>
          <w:bCs/>
          <w:color w:val="000000"/>
          <w:u w:val="single"/>
          <w:shd w:val="clear" w:color="auto" w:fill="00FFFF"/>
        </w:rPr>
        <w:t>prevent great-power war</w:t>
      </w:r>
      <w:r w:rsidRPr="009D1464">
        <w:rPr>
          <w:color w:val="000000"/>
          <w:sz w:val="16"/>
        </w:rPr>
        <w:t>—</w:t>
      </w:r>
      <w:r>
        <w:rPr>
          <w:b/>
          <w:bCs/>
          <w:color w:val="000000"/>
          <w:u w:val="single"/>
          <w:shd w:val="clear" w:color="auto" w:fill="00FFFF"/>
        </w:rPr>
        <w:t>the kind that kills by the</w:t>
      </w:r>
      <w:r w:rsidRPr="009D1464">
        <w:rPr>
          <w:color w:val="000000"/>
          <w:sz w:val="16"/>
        </w:rPr>
        <w:t> </w:t>
      </w:r>
      <w:r>
        <w:rPr>
          <w:b/>
          <w:bCs/>
          <w:color w:val="000000"/>
          <w:u w:val="single"/>
          <w:shd w:val="clear" w:color="auto" w:fill="00FFFF"/>
        </w:rPr>
        <w:t>millions</w:t>
      </w:r>
      <w:r w:rsidRPr="009D1464">
        <w:rPr>
          <w:color w:val="000000"/>
          <w:sz w:val="16"/>
        </w:rPr>
        <w:t>,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Pr>
          <w:b/>
          <w:bCs/>
          <w:color w:val="000000"/>
          <w:u w:val="single"/>
          <w:shd w:val="clear" w:color="auto" w:fill="00FFFF"/>
        </w:rPr>
        <w:t>the next great-power war would involve multiple nuclear-weapons states</w:t>
      </w:r>
      <w:r w:rsidRPr="009D1464">
        <w:rPr>
          <w:color w:val="000000"/>
          <w:sz w:val="16"/>
        </w:rPr>
        <w:t> </w:t>
      </w:r>
      <w:r>
        <w:rPr>
          <w:b/>
          <w:bCs/>
          <w:color w:val="000000"/>
          <w:u w:val="single"/>
        </w:rPr>
        <w:t>means that</w:t>
      </w:r>
      <w:r w:rsidRPr="009D1464">
        <w:rPr>
          <w:color w:val="000000"/>
          <w:sz w:val="16"/>
        </w:rPr>
        <w:t> </w:t>
      </w:r>
      <w:r>
        <w:rPr>
          <w:b/>
          <w:bCs/>
          <w:color w:val="000000"/>
          <w:u w:val="single"/>
          <w:shd w:val="clear" w:color="auto" w:fill="00FFFF"/>
        </w:rPr>
        <w:t>it could end civilization</w:t>
      </w:r>
      <w:r w:rsidRPr="009D1464">
        <w:rPr>
          <w:color w:val="000000"/>
          <w:sz w:val="16"/>
        </w:rPr>
        <w:t>. </w:t>
      </w:r>
      <w:r>
        <w:rPr>
          <w:color w:val="000000"/>
          <w:u w:val="single"/>
        </w:rPr>
        <w:t>Therefore</w:t>
      </w:r>
      <w:r w:rsidRPr="009D1464">
        <w:rPr>
          <w:color w:val="000000"/>
          <w:sz w:val="16"/>
        </w:rPr>
        <w:t>, </w:t>
      </w:r>
      <w:r>
        <w:rPr>
          <w:b/>
          <w:bCs/>
          <w:color w:val="000000"/>
          <w:u w:val="single"/>
          <w:shd w:val="clear" w:color="auto" w:fill="00FFFF"/>
        </w:rPr>
        <w:t>a posture that leaves peer adversaries doubting the West’s</w:t>
      </w:r>
      <w:r w:rsidRPr="009D1464">
        <w:rPr>
          <w:color w:val="000000"/>
          <w:sz w:val="16"/>
        </w:rPr>
        <w:t> </w:t>
      </w:r>
      <w:r>
        <w:rPr>
          <w:b/>
          <w:bCs/>
          <w:color w:val="000000"/>
          <w:u w:val="single"/>
        </w:rPr>
        <w:t>capabilities and</w:t>
      </w:r>
      <w:r w:rsidRPr="009D1464">
        <w:rPr>
          <w:color w:val="000000"/>
          <w:sz w:val="16"/>
        </w:rPr>
        <w:t> </w:t>
      </w:r>
      <w:r>
        <w:rPr>
          <w:b/>
          <w:bCs/>
          <w:color w:val="000000"/>
          <w:u w:val="single"/>
          <w:shd w:val="clear" w:color="auto" w:fill="00FFFF"/>
        </w:rPr>
        <w:t>resolve</w:t>
      </w:r>
      <w:r w:rsidRPr="009D1464">
        <w:rPr>
          <w:color w:val="000000"/>
          <w:sz w:val="16"/>
        </w:rPr>
        <w:t>—</w:t>
      </w:r>
      <w:r>
        <w:rPr>
          <w:b/>
          <w:bCs/>
          <w:color w:val="000000"/>
          <w:u w:val="single"/>
        </w:rPr>
        <w:t>thus</w:t>
      </w:r>
      <w:r w:rsidRPr="009D1464">
        <w:rPr>
          <w:color w:val="000000"/>
          <w:sz w:val="16"/>
        </w:rPr>
        <w:t> </w:t>
      </w:r>
      <w:r>
        <w:rPr>
          <w:b/>
          <w:bCs/>
          <w:color w:val="000000"/>
          <w:u w:val="single"/>
          <w:shd w:val="clear" w:color="auto" w:fill="00FFFF"/>
        </w:rPr>
        <w:t>inviting miscalculation</w:t>
      </w:r>
      <w:r w:rsidRPr="009D1464">
        <w:rPr>
          <w:color w:val="000000"/>
          <w:sz w:val="16"/>
        </w:rPr>
        <w:t>—</w:t>
      </w:r>
      <w:r>
        <w:rPr>
          <w:b/>
          <w:bCs/>
          <w:color w:val="000000"/>
          <w:u w:val="single"/>
          <w:shd w:val="clear" w:color="auto" w:fill="00FFFF"/>
        </w:rPr>
        <w:t>is</w:t>
      </w:r>
      <w:r w:rsidRPr="009D1464">
        <w:rPr>
          <w:color w:val="000000"/>
          <w:sz w:val="16"/>
        </w:rPr>
        <w:t> </w:t>
      </w:r>
      <w:r>
        <w:rPr>
          <w:b/>
          <w:bCs/>
          <w:color w:val="000000"/>
          <w:u w:val="single"/>
        </w:rPr>
        <w:t>not only unsound, but immoral and</w:t>
      </w:r>
      <w:r w:rsidRPr="009D1464">
        <w:rPr>
          <w:color w:val="000000"/>
          <w:sz w:val="16"/>
        </w:rPr>
        <w:t> </w:t>
      </w:r>
      <w:r>
        <w:rPr>
          <w:b/>
          <w:bCs/>
          <w:color w:val="000000"/>
          <w:u w:val="single"/>
          <w:shd w:val="clear" w:color="auto" w:fill="00FFFF"/>
        </w:rPr>
        <w:t>inhumane</w:t>
      </w:r>
      <w:r w:rsidRPr="009D1464">
        <w:rPr>
          <w:color w:val="000000"/>
          <w:sz w:val="16"/>
        </w:rPr>
        <w:t>—unchristian. “Deterrence of war is more humanitarian than anything,” Gen. Park Yong Ok, a longtime South Korean military official, argues. “</w:t>
      </w:r>
      <w:r>
        <w:rPr>
          <w:b/>
          <w:bCs/>
          <w:color w:val="000000"/>
          <w:u w:val="single"/>
        </w:rPr>
        <w:t>If we fail to deter war, a tremendous number of civilians will be killed</w:t>
      </w:r>
      <w:r w:rsidRPr="009D1464">
        <w:rPr>
          <w:color w:val="000000"/>
          <w:sz w:val="16"/>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Pr>
          <w:color w:val="000000"/>
          <w:u w:val="single"/>
          <w:shd w:val="clear" w:color="auto" w:fill="00FFFF"/>
        </w:rPr>
        <w:t>America’s most important role has been to dampen</w:t>
      </w:r>
      <w:r w:rsidRPr="009D1464">
        <w:rPr>
          <w:color w:val="000000"/>
          <w:sz w:val="16"/>
        </w:rPr>
        <w:t> </w:t>
      </w:r>
      <w:r>
        <w:rPr>
          <w:color w:val="000000"/>
          <w:u w:val="single"/>
        </w:rPr>
        <w:t>and deter the normal tendencies of other</w:t>
      </w:r>
      <w:r w:rsidRPr="009D1464">
        <w:rPr>
          <w:color w:val="000000"/>
          <w:sz w:val="16"/>
        </w:rPr>
        <w:t> </w:t>
      </w:r>
      <w:r>
        <w:rPr>
          <w:color w:val="000000"/>
          <w:u w:val="single"/>
          <w:shd w:val="clear" w:color="auto" w:fill="00FFFF"/>
        </w:rPr>
        <w:t>great powers</w:t>
      </w:r>
      <w:r w:rsidRPr="009D1464">
        <w:rPr>
          <w:color w:val="000000"/>
          <w:sz w:val="16"/>
        </w:rPr>
        <w:t> </w:t>
      </w:r>
      <w:r>
        <w:rPr>
          <w:color w:val="000000"/>
          <w:u w:val="single"/>
        </w:rPr>
        <w:t>to compete and jostle with one another in ways that historically have led to war</w:t>
      </w:r>
      <w:r w:rsidRPr="009D1464">
        <w:rPr>
          <w:color w:val="000000"/>
          <w:sz w:val="16"/>
        </w:rPr>
        <w:t>.” </w:t>
      </w:r>
      <w:r>
        <w:rPr>
          <w:b/>
          <w:bCs/>
          <w:color w:val="000000"/>
          <w:u w:val="single"/>
          <w:shd w:val="clear" w:color="auto" w:fill="00FFFF"/>
        </w:rPr>
        <w:t>This</w:t>
      </w:r>
      <w:r w:rsidRPr="009D1464">
        <w:rPr>
          <w:color w:val="000000"/>
          <w:sz w:val="16"/>
        </w:rPr>
        <w:t> </w:t>
      </w:r>
      <w:r>
        <w:rPr>
          <w:b/>
          <w:bCs/>
          <w:color w:val="000000"/>
          <w:u w:val="single"/>
        </w:rPr>
        <w:t>role</w:t>
      </w:r>
      <w:r w:rsidRPr="009D1464">
        <w:rPr>
          <w:color w:val="000000"/>
          <w:sz w:val="16"/>
        </w:rPr>
        <w:t> </w:t>
      </w:r>
      <w:r>
        <w:rPr>
          <w:b/>
          <w:bCs/>
          <w:color w:val="000000"/>
          <w:u w:val="single"/>
          <w:shd w:val="clear" w:color="auto" w:fill="00FFFF"/>
        </w:rPr>
        <w:t>has depended on America’s military might</w:t>
      </w:r>
      <w:r w:rsidRPr="009D1464">
        <w:rPr>
          <w:color w:val="000000"/>
          <w:sz w:val="16"/>
        </w:rPr>
        <w:t>. “</w:t>
      </w:r>
      <w:r>
        <w:rPr>
          <w:b/>
          <w:bCs/>
          <w:color w:val="000000"/>
          <w:u w:val="single"/>
          <w:shd w:val="clear" w:color="auto" w:fill="00FFFF"/>
        </w:rPr>
        <w:t>There is no better recipe for great-power peace</w:t>
      </w:r>
      <w:r w:rsidRPr="009D1464">
        <w:rPr>
          <w:color w:val="000000"/>
          <w:sz w:val="16"/>
        </w:rPr>
        <w:t>,” Kagan concludes, “</w:t>
      </w:r>
      <w:r>
        <w:rPr>
          <w:b/>
          <w:bCs/>
          <w:color w:val="000000"/>
          <w:u w:val="single"/>
        </w:rPr>
        <w:t>than certainty about who holds the upper hand</w:t>
      </w:r>
      <w:r>
        <w:rPr>
          <w:color w:val="000000"/>
        </w:rPr>
        <w:t>.”[xvii]</w:t>
      </w:r>
    </w:p>
    <w:p w14:paraId="7D2AC6F8" w14:textId="77777777" w:rsidR="00702F15" w:rsidRDefault="00702F15" w:rsidP="00702F15">
      <w:pPr>
        <w:rPr>
          <w:color w:val="000000"/>
          <w:sz w:val="27"/>
          <w:szCs w:val="27"/>
        </w:rPr>
      </w:pPr>
    </w:p>
    <w:p w14:paraId="4C04BC0C" w14:textId="77777777" w:rsidR="00546442" w:rsidRDefault="00546442" w:rsidP="00546442">
      <w:pPr>
        <w:pStyle w:val="Heading4"/>
      </w:pPr>
      <w:r>
        <w:t xml:space="preserve">Conflict draws in </w:t>
      </w:r>
      <w:r w:rsidRPr="004473FD">
        <w:rPr>
          <w:u w:val="single"/>
        </w:rPr>
        <w:t>revisionist powers</w:t>
      </w:r>
      <w:r>
        <w:t xml:space="preserve"> – defense cuts make </w:t>
      </w:r>
      <w:r w:rsidRPr="004473FD">
        <w:rPr>
          <w:u w:val="single"/>
        </w:rPr>
        <w:t>readiness</w:t>
      </w:r>
      <w:r>
        <w:t xml:space="preserve"> </w:t>
      </w:r>
      <w:r w:rsidRPr="004473FD">
        <w:t>impossible</w:t>
      </w:r>
    </w:p>
    <w:p w14:paraId="6CAEFA23" w14:textId="77777777" w:rsidR="00546442" w:rsidRPr="004473FD" w:rsidRDefault="00546442" w:rsidP="00546442">
      <w:r w:rsidRPr="004473FD">
        <w:rPr>
          <w:rStyle w:val="Style13ptBold"/>
        </w:rPr>
        <w:t>Brands ‘22</w:t>
      </w:r>
      <w:r w:rsidRPr="004473FD">
        <w:t xml:space="preserve"> [Hal; 10-16-2022; Distinguished Professor of Global Affairs at the Johns Hopkins School of Advanced International Studies, senior fellow at the American Enterprise Institute; "Can the US Take on China, Iran, and Russia All at Once?"; American Enterprise Institute - AEI; https://www.aei.org/op-eds/can-the-us-take-on-china-iran-and-russia-all-at-once/; accessed 6-29-2023; Lowell-EL]</w:t>
      </w:r>
    </w:p>
    <w:p w14:paraId="0FBF127E" w14:textId="77777777" w:rsidR="00546442" w:rsidRPr="008D764B" w:rsidRDefault="00546442" w:rsidP="00546442">
      <w:pPr>
        <w:rPr>
          <w:u w:val="single"/>
        </w:rPr>
      </w:pPr>
      <w:r w:rsidRPr="00FD129A">
        <w:rPr>
          <w:sz w:val="16"/>
        </w:rPr>
        <w:t xml:space="preserve">To be sure, </w:t>
      </w:r>
      <w:r w:rsidRPr="00FD129A">
        <w:rPr>
          <w:highlight w:val="cyan"/>
          <w:u w:val="single"/>
        </w:rPr>
        <w:t>America’s rivals are ambivalent friends</w:t>
      </w:r>
      <w:r w:rsidRPr="00FD129A">
        <w:rPr>
          <w:sz w:val="16"/>
        </w:rPr>
        <w:t>. Xi hasn’t </w:t>
      </w:r>
      <w:hyperlink r:id="rId149" w:tgtFrame="_blank" w:history="1">
        <w:r w:rsidRPr="00FD129A">
          <w:rPr>
            <w:rStyle w:val="Hyperlink"/>
            <w:sz w:val="16"/>
          </w:rPr>
          <w:t>rescued</w:t>
        </w:r>
      </w:hyperlink>
      <w:r w:rsidRPr="00FD129A">
        <w:rPr>
          <w:sz w:val="16"/>
        </w:rPr>
        <w:t xml:space="preserve"> Putin from his quagmire in Ukraine; if China, Russia and Iran did push the US out of Eurasia, they might fall out among themselves. </w:t>
      </w:r>
      <w:r w:rsidRPr="008D764B">
        <w:rPr>
          <w:u w:val="single"/>
        </w:rPr>
        <w:t xml:space="preserve">But none can accomplish its aims without successfully confronting a superpower, which gives them an overriding </w:t>
      </w:r>
      <w:r w:rsidRPr="00FD129A">
        <w:rPr>
          <w:highlight w:val="cyan"/>
          <w:u w:val="single"/>
        </w:rPr>
        <w:t>incentive to align</w:t>
      </w:r>
      <w:r w:rsidRPr="008D764B">
        <w:rPr>
          <w:u w:val="single"/>
        </w:rPr>
        <w:t>.</w:t>
      </w:r>
    </w:p>
    <w:p w14:paraId="30353654" w14:textId="77777777" w:rsidR="00546442" w:rsidRPr="008D764B" w:rsidRDefault="00546442" w:rsidP="00546442">
      <w:pPr>
        <w:rPr>
          <w:u w:val="single"/>
        </w:rPr>
      </w:pPr>
      <w:r w:rsidRPr="00FD129A">
        <w:rPr>
          <w:sz w:val="16"/>
        </w:rPr>
        <w:t xml:space="preserve">Americans may not see the </w:t>
      </w:r>
      <w:r w:rsidRPr="00FD129A">
        <w:rPr>
          <w:rStyle w:val="StyleUnderline"/>
          <w:highlight w:val="cyan"/>
        </w:rPr>
        <w:t>China-Russia</w:t>
      </w:r>
      <w:r w:rsidRPr="008D764B">
        <w:rPr>
          <w:rStyle w:val="StyleUnderline"/>
        </w:rPr>
        <w:t xml:space="preserve"> relationship</w:t>
      </w:r>
      <w:r w:rsidRPr="00FD129A">
        <w:rPr>
          <w:sz w:val="16"/>
        </w:rPr>
        <w:t xml:space="preserve"> as an alliance, but that’s mostly because it lacks the explicit mutual-defense guarantees that have characterized US alliances since World War II. Even so, the relationship </w:t>
      </w:r>
      <w:r w:rsidRPr="00FD129A">
        <w:rPr>
          <w:highlight w:val="cyan"/>
          <w:u w:val="single"/>
        </w:rPr>
        <w:t>has many </w:t>
      </w:r>
      <w:hyperlink r:id="rId150" w:tgtFrame="_blank" w:history="1">
        <w:r w:rsidRPr="00FD129A">
          <w:rPr>
            <w:rStyle w:val="Hyperlink"/>
            <w:highlight w:val="cyan"/>
            <w:u w:val="single"/>
          </w:rPr>
          <w:t>attributes</w:t>
        </w:r>
      </w:hyperlink>
      <w:r w:rsidRPr="00FD129A">
        <w:rPr>
          <w:highlight w:val="cyan"/>
          <w:u w:val="single"/>
        </w:rPr>
        <w:t> of an alliance</w:t>
      </w:r>
      <w:r w:rsidRPr="008D764B">
        <w:rPr>
          <w:u w:val="single"/>
        </w:rPr>
        <w:t>: arms sales and military exercises; growing ties in defense technologies; cooperation to maintain autocratic stability in Central Asia.</w:t>
      </w:r>
      <w:r w:rsidRPr="00FD129A">
        <w:rPr>
          <w:sz w:val="16"/>
        </w:rPr>
        <w:t xml:space="preserve"> It also involves a tacit non-aggression pact that frees Beijing and Moscow to focus on the US rather than worrying about each other. A crucial reason the risk of war is growing on both sides of </w:t>
      </w:r>
      <w:r w:rsidRPr="008D764B">
        <w:rPr>
          <w:u w:val="single"/>
        </w:rPr>
        <w:t>Eurasia is that America’s two great-power adversaries can now </w:t>
      </w:r>
      <w:hyperlink r:id="rId151" w:tgtFrame="_blank" w:history="1">
        <w:r w:rsidRPr="008D764B">
          <w:rPr>
            <w:rStyle w:val="Hyperlink"/>
            <w:u w:val="single"/>
          </w:rPr>
          <w:t>fight</w:t>
        </w:r>
      </w:hyperlink>
      <w:r w:rsidRPr="008D764B">
        <w:rPr>
          <w:u w:val="single"/>
        </w:rPr>
        <w:t> “back to back.”</w:t>
      </w:r>
    </w:p>
    <w:p w14:paraId="04720418" w14:textId="77777777" w:rsidR="00546442" w:rsidRPr="00FD129A" w:rsidRDefault="00546442" w:rsidP="00546442">
      <w:pPr>
        <w:rPr>
          <w:sz w:val="16"/>
        </w:rPr>
      </w:pPr>
      <w:r w:rsidRPr="00FD129A">
        <w:rPr>
          <w:highlight w:val="cyan"/>
          <w:u w:val="single"/>
        </w:rPr>
        <w:t>Iran</w:t>
      </w:r>
      <w:r w:rsidRPr="00FD129A">
        <w:rPr>
          <w:sz w:val="16"/>
        </w:rPr>
        <w:t xml:space="preserve"> is not in the same weight class as Russia and China, but it </w:t>
      </w:r>
      <w:r w:rsidRPr="00FD129A">
        <w:rPr>
          <w:highlight w:val="cyan"/>
          <w:u w:val="single"/>
        </w:rPr>
        <w:t>is part of</w:t>
      </w:r>
      <w:r w:rsidRPr="008D764B">
        <w:rPr>
          <w:u w:val="single"/>
        </w:rPr>
        <w:t xml:space="preserve"> this loose </w:t>
      </w:r>
      <w:r w:rsidRPr="00FD129A">
        <w:rPr>
          <w:highlight w:val="cyan"/>
          <w:u w:val="single"/>
        </w:rPr>
        <w:t>revisionist axis.</w:t>
      </w:r>
      <w:r w:rsidRPr="00FD129A">
        <w:rPr>
          <w:sz w:val="16"/>
        </w:rPr>
        <w:t xml:space="preserve"> </w:t>
      </w:r>
      <w:r w:rsidRPr="008D764B">
        <w:rPr>
          <w:u w:val="single"/>
        </w:rPr>
        <w:t>Russia and Iran fought</w:t>
      </w:r>
      <w:r w:rsidRPr="00FD129A">
        <w:rPr>
          <w:sz w:val="16"/>
        </w:rPr>
        <w:t xml:space="preserve"> together </w:t>
      </w:r>
      <w:r w:rsidRPr="008D764B">
        <w:rPr>
          <w:u w:val="single"/>
        </w:rPr>
        <w:t>to save Bashar al-Assad’s regime in Syria</w:t>
      </w:r>
      <w:r w:rsidRPr="00FD129A">
        <w:rPr>
          <w:sz w:val="16"/>
        </w:rPr>
        <w:t xml:space="preserve">, while China helped run interference at the UN Security Council. </w:t>
      </w:r>
      <w:r w:rsidRPr="008D764B">
        <w:rPr>
          <w:u w:val="single"/>
        </w:rPr>
        <w:t>China and Russia have periodically shielded Tehran from US pressure</w:t>
      </w:r>
      <w:r w:rsidRPr="00FD129A">
        <w:rPr>
          <w:sz w:val="16"/>
        </w:rPr>
        <w:t>, </w:t>
      </w:r>
      <w:hyperlink r:id="rId152" w:tgtFrame="_blank" w:history="1">
        <w:r w:rsidRPr="00FD129A">
          <w:rPr>
            <w:rStyle w:val="Hyperlink"/>
            <w:sz w:val="16"/>
          </w:rPr>
          <w:t>delaying</w:t>
        </w:r>
      </w:hyperlink>
      <w:r w:rsidRPr="00FD129A">
        <w:rPr>
          <w:sz w:val="16"/>
        </w:rPr>
        <w:t> or diluting sanctions and selling Iran arms.</w:t>
      </w:r>
    </w:p>
    <w:p w14:paraId="2513BC73" w14:textId="77777777" w:rsidR="00546442" w:rsidRPr="00FD129A" w:rsidRDefault="00546442" w:rsidP="00546442">
      <w:pPr>
        <w:rPr>
          <w:sz w:val="16"/>
        </w:rPr>
      </w:pPr>
      <w:r w:rsidRPr="00FD129A">
        <w:rPr>
          <w:sz w:val="16"/>
        </w:rPr>
        <w:t xml:space="preserve">This </w:t>
      </w:r>
      <w:r w:rsidRPr="00FD129A">
        <w:rPr>
          <w:highlight w:val="cyan"/>
          <w:u w:val="single"/>
        </w:rPr>
        <w:t>cooperation</w:t>
      </w:r>
      <w:r w:rsidRPr="008D764B">
        <w:rPr>
          <w:u w:val="single"/>
        </w:rPr>
        <w:t xml:space="preserve"> is </w:t>
      </w:r>
      <w:r w:rsidRPr="00FD129A">
        <w:rPr>
          <w:highlight w:val="cyan"/>
          <w:u w:val="single"/>
        </w:rPr>
        <w:t>becoming more pointed</w:t>
      </w:r>
      <w:r w:rsidRPr="00FD129A">
        <w:rPr>
          <w:sz w:val="16"/>
        </w:rPr>
        <w:t xml:space="preserve">. Tehran conducted </w:t>
      </w:r>
      <w:r w:rsidRPr="00FD129A">
        <w:rPr>
          <w:highlight w:val="cyan"/>
          <w:u w:val="single"/>
        </w:rPr>
        <w:t>trilateral naval exercises</w:t>
      </w:r>
      <w:r w:rsidRPr="00FD129A">
        <w:rPr>
          <w:sz w:val="16"/>
        </w:rPr>
        <w:t xml:space="preserve"> with Moscow and Beijing after its tensions with Washington spiked in 2019; signed a 25-year strategic partnership with China in 2021; and </w:t>
      </w:r>
      <w:hyperlink r:id="rId153" w:tgtFrame="_blank" w:history="1">
        <w:r w:rsidRPr="00FD129A">
          <w:rPr>
            <w:rStyle w:val="Hyperlink"/>
            <w:sz w:val="16"/>
          </w:rPr>
          <w:t>provided</w:t>
        </w:r>
      </w:hyperlink>
      <w:r w:rsidRPr="00FD129A">
        <w:rPr>
          <w:sz w:val="16"/>
        </w:rPr>
        <w:t> Russia with hundreds of military drones for use in Ukraine.</w:t>
      </w:r>
    </w:p>
    <w:p w14:paraId="0131564E" w14:textId="77777777" w:rsidR="00546442" w:rsidRPr="00FD129A" w:rsidRDefault="00546442" w:rsidP="00546442">
      <w:pPr>
        <w:rPr>
          <w:sz w:val="16"/>
        </w:rPr>
      </w:pPr>
      <w:r w:rsidRPr="00FD129A">
        <w:rPr>
          <w:sz w:val="16"/>
        </w:rPr>
        <w:t xml:space="preserve">Tehran’s assistance to Russia underscores something vital: </w:t>
      </w:r>
      <w:r w:rsidRPr="00FD129A">
        <w:rPr>
          <w:highlight w:val="cyan"/>
          <w:u w:val="single"/>
        </w:rPr>
        <w:t>If any of the revisionists</w:t>
      </w:r>
      <w:r w:rsidRPr="00FD129A">
        <w:rPr>
          <w:u w:val="single"/>
        </w:rPr>
        <w:t xml:space="preserve"> were decisively </w:t>
      </w:r>
      <w:r w:rsidRPr="00FD129A">
        <w:rPr>
          <w:highlight w:val="cyan"/>
          <w:u w:val="single"/>
        </w:rPr>
        <w:t>defeated</w:t>
      </w:r>
      <w:r w:rsidRPr="00FD129A">
        <w:rPr>
          <w:u w:val="single"/>
        </w:rPr>
        <w:t xml:space="preserve">, the </w:t>
      </w:r>
      <w:r w:rsidRPr="00FD129A">
        <w:rPr>
          <w:highlight w:val="cyan"/>
          <w:u w:val="single"/>
        </w:rPr>
        <w:t>others</w:t>
      </w:r>
      <w:r w:rsidRPr="00FD129A">
        <w:rPr>
          <w:u w:val="single"/>
        </w:rPr>
        <w:t xml:space="preserve"> would </w:t>
      </w:r>
      <w:r w:rsidRPr="00FD129A">
        <w:rPr>
          <w:highlight w:val="cyan"/>
          <w:u w:val="single"/>
        </w:rPr>
        <w:t>face an emboldened superpower</w:t>
      </w:r>
      <w:r w:rsidRPr="00FD129A">
        <w:rPr>
          <w:u w:val="single"/>
        </w:rPr>
        <w:t xml:space="preserve"> that could more aggressively target its remaining foes.</w:t>
      </w:r>
      <w:r w:rsidRPr="00FD129A">
        <w:rPr>
          <w:sz w:val="16"/>
        </w:rPr>
        <w:t xml:space="preserve"> China may not want to get involved in Ukraine. Yet </w:t>
      </w:r>
      <w:r w:rsidRPr="00FD129A">
        <w:rPr>
          <w:highlight w:val="cyan"/>
          <w:u w:val="single"/>
        </w:rPr>
        <w:t>if Xi feared that Russia was</w:t>
      </w:r>
      <w:r w:rsidRPr="00FD129A">
        <w:rPr>
          <w:u w:val="single"/>
        </w:rPr>
        <w:t xml:space="preserve"> nearing a </w:t>
      </w:r>
      <w:r w:rsidRPr="00FD129A">
        <w:rPr>
          <w:highlight w:val="cyan"/>
          <w:u w:val="single"/>
        </w:rPr>
        <w:t>military collapse</w:t>
      </w:r>
      <w:r w:rsidRPr="00FD129A">
        <w:rPr>
          <w:u w:val="single"/>
        </w:rPr>
        <w:t xml:space="preserve"> that could cause a political collapse in Moscow</w:t>
      </w:r>
      <w:r w:rsidRPr="00FD129A">
        <w:rPr>
          <w:sz w:val="16"/>
        </w:rPr>
        <w:t xml:space="preserve">, he </w:t>
      </w:r>
      <w:r w:rsidRPr="00FD129A">
        <w:rPr>
          <w:highlight w:val="cyan"/>
          <w:u w:val="single"/>
        </w:rPr>
        <w:t>might feel </w:t>
      </w:r>
      <w:hyperlink r:id="rId154" w:tgtFrame="_blank" w:history="1">
        <w:r w:rsidRPr="00FD129A">
          <w:rPr>
            <w:rStyle w:val="Hyperlink"/>
            <w:highlight w:val="cyan"/>
            <w:u w:val="single"/>
          </w:rPr>
          <w:t>pressure</w:t>
        </w:r>
      </w:hyperlink>
      <w:r w:rsidRPr="00FD129A">
        <w:rPr>
          <w:highlight w:val="cyan"/>
          <w:u w:val="single"/>
        </w:rPr>
        <w:t> to provide economic aid and military supplies</w:t>
      </w:r>
      <w:r w:rsidRPr="00FD129A">
        <w:rPr>
          <w:sz w:val="16"/>
        </w:rPr>
        <w:t xml:space="preserve"> despite the threat of American wrath.</w:t>
      </w:r>
    </w:p>
    <w:p w14:paraId="5CC8AF99" w14:textId="77777777" w:rsidR="00546442" w:rsidRPr="00FD129A" w:rsidRDefault="00546442" w:rsidP="00546442">
      <w:pPr>
        <w:rPr>
          <w:sz w:val="16"/>
          <w:szCs w:val="16"/>
        </w:rPr>
      </w:pPr>
      <w:r w:rsidRPr="00FD129A">
        <w:rPr>
          <w:sz w:val="16"/>
          <w:szCs w:val="16"/>
        </w:rPr>
        <w:t>Don’t expect Russia, Iran and China to commit suicide for one another, but don’t think they will be indifferent to one another’s fate.</w:t>
      </w:r>
    </w:p>
    <w:p w14:paraId="1A056271" w14:textId="77777777" w:rsidR="00546442" w:rsidRPr="00FD129A" w:rsidRDefault="00546442" w:rsidP="00546442">
      <w:pPr>
        <w:rPr>
          <w:sz w:val="16"/>
        </w:rPr>
      </w:pPr>
      <w:r w:rsidRPr="00FD129A">
        <w:rPr>
          <w:sz w:val="16"/>
        </w:rPr>
        <w:t xml:space="preserve">The </w:t>
      </w:r>
      <w:r w:rsidRPr="00FD129A">
        <w:rPr>
          <w:b/>
          <w:bCs/>
          <w:highlight w:val="cyan"/>
          <w:u w:val="single"/>
        </w:rPr>
        <w:t>US government</w:t>
      </w:r>
      <w:r w:rsidRPr="00FD129A">
        <w:rPr>
          <w:b/>
          <w:bCs/>
          <w:u w:val="single"/>
        </w:rPr>
        <w:t xml:space="preserve"> often </w:t>
      </w:r>
      <w:r w:rsidRPr="00FD129A">
        <w:rPr>
          <w:b/>
          <w:bCs/>
          <w:highlight w:val="cyan"/>
          <w:u w:val="single"/>
        </w:rPr>
        <w:t>struggles to handle more than one crisis at a time</w:t>
      </w:r>
      <w:r w:rsidRPr="00FD129A">
        <w:rPr>
          <w:sz w:val="16"/>
        </w:rPr>
        <w:t xml:space="preserve">, because the attention of top policymakers is finite. What’s more, America presently has </w:t>
      </w:r>
      <w:r w:rsidRPr="00FD129A">
        <w:rPr>
          <w:u w:val="single"/>
        </w:rPr>
        <w:t>less ability to deal with multiple military challenges</w:t>
      </w:r>
      <w:r w:rsidRPr="00FD129A">
        <w:rPr>
          <w:sz w:val="16"/>
        </w:rPr>
        <w:t xml:space="preserve"> than at any time since the Cold War. Significant real-dollar </w:t>
      </w:r>
      <w:r w:rsidRPr="004473FD">
        <w:rPr>
          <w:b/>
          <w:bCs/>
          <w:sz w:val="32"/>
          <w:szCs w:val="32"/>
          <w:highlight w:val="cyan"/>
          <w:u w:val="single"/>
        </w:rPr>
        <w:t>defense cuts</w:t>
      </w:r>
      <w:r w:rsidRPr="00FD129A">
        <w:rPr>
          <w:sz w:val="16"/>
        </w:rPr>
        <w:t xml:space="preserve"> in the early 2010s, combined with a worsening threat environment, </w:t>
      </w:r>
      <w:hyperlink r:id="rId155" w:tgtFrame="_blank" w:history="1">
        <w:r w:rsidRPr="00FD129A">
          <w:rPr>
            <w:rStyle w:val="Hyperlink"/>
            <w:highlight w:val="cyan"/>
            <w:u w:val="single"/>
          </w:rPr>
          <w:t>forced</w:t>
        </w:r>
      </w:hyperlink>
      <w:r w:rsidRPr="00FD129A">
        <w:rPr>
          <w:u w:val="single"/>
        </w:rPr>
        <w:t xml:space="preserve"> the US </w:t>
      </w:r>
      <w:r w:rsidRPr="00FD129A">
        <w:rPr>
          <w:highlight w:val="cyan"/>
          <w:u w:val="single"/>
        </w:rPr>
        <w:t>to adopt a “one-war” defense strategy</w:t>
      </w:r>
      <w:r w:rsidRPr="00FD129A">
        <w:rPr>
          <w:sz w:val="16"/>
        </w:rPr>
        <w:t>, rather than the two-war standard of the 1990s and 2000s.</w:t>
      </w:r>
    </w:p>
    <w:p w14:paraId="5B9E5088" w14:textId="77777777" w:rsidR="00546442" w:rsidRPr="00FD129A" w:rsidRDefault="00546442" w:rsidP="00546442">
      <w:pPr>
        <w:rPr>
          <w:sz w:val="16"/>
        </w:rPr>
      </w:pPr>
      <w:r w:rsidRPr="00FD129A">
        <w:rPr>
          <w:sz w:val="16"/>
        </w:rPr>
        <w:t xml:space="preserve">That shift reflected an overdue realization that a </w:t>
      </w:r>
      <w:r w:rsidRPr="00FD129A">
        <w:rPr>
          <w:highlight w:val="cyan"/>
          <w:u w:val="single"/>
        </w:rPr>
        <w:t>major war</w:t>
      </w:r>
      <w:r w:rsidRPr="00FD129A">
        <w:rPr>
          <w:u w:val="single"/>
        </w:rPr>
        <w:t xml:space="preserve"> with a mighty rival — especially China — </w:t>
      </w:r>
      <w:r w:rsidRPr="00FD129A">
        <w:rPr>
          <w:highlight w:val="cyan"/>
          <w:u w:val="single"/>
        </w:rPr>
        <w:t>would tax the US military to the utmost</w:t>
      </w:r>
      <w:r w:rsidRPr="00FD129A">
        <w:rPr>
          <w:sz w:val="16"/>
          <w:highlight w:val="cyan"/>
        </w:rPr>
        <w:t>.</w:t>
      </w:r>
      <w:r w:rsidRPr="00FD129A">
        <w:rPr>
          <w:sz w:val="16"/>
        </w:rPr>
        <w:t xml:space="preserve"> Yet it means that the Pentagon lacks the wherewithal to deal with violent contingencies in two, let alone three, theaters if they happen in close succession.</w:t>
      </w:r>
    </w:p>
    <w:p w14:paraId="18CEC85D" w14:textId="77777777" w:rsidR="00B821B1" w:rsidRDefault="00B821B1" w:rsidP="002F1079">
      <w:pPr>
        <w:rPr>
          <w:rStyle w:val="Emphasis"/>
        </w:rPr>
      </w:pPr>
    </w:p>
    <w:p w14:paraId="04E6A089" w14:textId="7EFE61DA" w:rsidR="001A6359" w:rsidRPr="001A6359" w:rsidRDefault="001A6359" w:rsidP="001A6359">
      <w:pPr>
        <w:pStyle w:val="Heading3"/>
        <w:rPr>
          <w:rStyle w:val="Emphasis"/>
          <w:rFonts w:cstheme="majorBidi"/>
          <w:b/>
          <w:iCs w:val="0"/>
          <w:sz w:val="32"/>
        </w:rPr>
      </w:pPr>
      <w:r w:rsidRPr="001A6359">
        <w:rPr>
          <w:rStyle w:val="Emphasis"/>
          <w:rFonts w:cstheme="majorBidi"/>
          <w:b/>
          <w:iCs w:val="0"/>
          <w:sz w:val="32"/>
        </w:rPr>
        <w:t>Impact---Pacific</w:t>
      </w:r>
    </w:p>
    <w:p w14:paraId="5A8C9D26" w14:textId="77777777" w:rsidR="001A6359" w:rsidRDefault="001A6359" w:rsidP="001A6359"/>
    <w:p w14:paraId="288941CF" w14:textId="57AB1D37" w:rsidR="001A6359" w:rsidRDefault="001A6359" w:rsidP="001A6359">
      <w:pPr>
        <w:pStyle w:val="Heading4"/>
      </w:pPr>
      <w:r>
        <w:t>Defense cuts collapse military power, pacific deterrence, missile defense</w:t>
      </w:r>
    </w:p>
    <w:p w14:paraId="34AE78AB" w14:textId="77777777" w:rsidR="001A6359" w:rsidRPr="008D6145" w:rsidRDefault="001A6359" w:rsidP="001A6359">
      <w:r w:rsidRPr="008D6145">
        <w:rPr>
          <w:b/>
          <w:bCs/>
          <w:sz w:val="26"/>
          <w:szCs w:val="26"/>
        </w:rPr>
        <w:t>Brest 23</w:t>
      </w:r>
      <w:r w:rsidRPr="008D6145">
        <w:t xml:space="preserve">, </w:t>
      </w:r>
      <w:r w:rsidRPr="008D6145">
        <w:rPr>
          <w:sz w:val="18"/>
          <w:szCs w:val="18"/>
        </w:rPr>
        <w:t xml:space="preserve">Mike, Mike Brest is a defense reporter at the Washington Examiner. Prior to joining the defense beat, he spent two years covering breaking news for the Examiner, and he worked at the Daily Caller in a similar capacity before that, </w:t>
      </w:r>
      <w:r w:rsidRPr="008D6145">
        <w:rPr>
          <w:i/>
          <w:iCs/>
          <w:sz w:val="18"/>
          <w:szCs w:val="18"/>
        </w:rPr>
        <w:t xml:space="preserve">DOD comptroller says spending cuts would affect Pacific deterrence and nuclear triad, </w:t>
      </w:r>
      <w:r w:rsidRPr="008D6145">
        <w:rPr>
          <w:sz w:val="18"/>
          <w:szCs w:val="18"/>
        </w:rPr>
        <w:t>March 20</w:t>
      </w:r>
      <w:r w:rsidRPr="008D6145">
        <w:rPr>
          <w:sz w:val="18"/>
          <w:szCs w:val="18"/>
          <w:vertAlign w:val="superscript"/>
        </w:rPr>
        <w:t>th</w:t>
      </w:r>
      <w:r w:rsidRPr="008D6145">
        <w:rPr>
          <w:sz w:val="18"/>
          <w:szCs w:val="18"/>
        </w:rPr>
        <w:t>, 2023, https://www.washingtonexaminer.com/policy/defense-national-security/dod-comptroller-says-spending-cuts-deterrence[AMoss]</w:t>
      </w:r>
    </w:p>
    <w:p w14:paraId="24580320" w14:textId="77777777" w:rsidR="001A6359" w:rsidRPr="008D6145" w:rsidRDefault="001A6359" w:rsidP="001A6359">
      <w:pPr>
        <w:rPr>
          <w:rStyle w:val="StyleUnderline"/>
          <w:sz w:val="18"/>
          <w:szCs w:val="18"/>
        </w:rPr>
      </w:pPr>
      <w:r w:rsidRPr="008D6145">
        <w:rPr>
          <w:sz w:val="18"/>
          <w:szCs w:val="18"/>
        </w:rPr>
        <w:t>The </w:t>
      </w:r>
      <w:hyperlink r:id="rId156" w:tgtFrame="_blank" w:history="1">
        <w:r w:rsidRPr="008D6145">
          <w:rPr>
            <w:rStyle w:val="StyleUnderline"/>
            <w:sz w:val="18"/>
            <w:szCs w:val="18"/>
          </w:rPr>
          <w:t>Department of Defense's</w:t>
        </w:r>
      </w:hyperlink>
      <w:r w:rsidRPr="008D6145">
        <w:rPr>
          <w:rStyle w:val="StyleUnderline"/>
          <w:sz w:val="18"/>
          <w:szCs w:val="18"/>
        </w:rPr>
        <w:t xml:space="preserve"> comptroller warned </w:t>
      </w:r>
      <w:r w:rsidRPr="001A6359">
        <w:rPr>
          <w:rStyle w:val="StyleUnderline"/>
        </w:rPr>
        <w:t xml:space="preserve">that </w:t>
      </w:r>
      <w:r w:rsidRPr="001A6359">
        <w:rPr>
          <w:rStyle w:val="StyleUnderline"/>
          <w:highlight w:val="cyan"/>
        </w:rPr>
        <w:t>budget cuts</w:t>
      </w:r>
      <w:r w:rsidRPr="008D6145">
        <w:rPr>
          <w:rStyle w:val="StyleUnderline"/>
          <w:sz w:val="18"/>
          <w:szCs w:val="18"/>
        </w:rPr>
        <w:t xml:space="preserve"> would </w:t>
      </w:r>
      <w:r w:rsidRPr="001A6359">
        <w:rPr>
          <w:rStyle w:val="StyleUnderline"/>
          <w:highlight w:val="cyan"/>
        </w:rPr>
        <w:t>significantly affect</w:t>
      </w:r>
      <w:r w:rsidRPr="008D6145">
        <w:rPr>
          <w:rStyle w:val="StyleUnderline"/>
          <w:sz w:val="18"/>
          <w:szCs w:val="18"/>
        </w:rPr>
        <w:t xml:space="preserve"> the department's planned </w:t>
      </w:r>
      <w:r w:rsidRPr="001A6359">
        <w:rPr>
          <w:rStyle w:val="StyleUnderline"/>
          <w:highlight w:val="cyan"/>
        </w:rPr>
        <w:t>Pacific deterrence and the </w:t>
      </w:r>
      <w:hyperlink r:id="rId157" w:tgtFrame="_blank" w:history="1">
        <w:r w:rsidRPr="001A6359">
          <w:rPr>
            <w:rStyle w:val="StyleUnderline"/>
            <w:highlight w:val="cyan"/>
          </w:rPr>
          <w:t>nuclear</w:t>
        </w:r>
      </w:hyperlink>
      <w:r w:rsidRPr="001A6359">
        <w:rPr>
          <w:rStyle w:val="StyleUnderline"/>
          <w:highlight w:val="cyan"/>
        </w:rPr>
        <w:t> triad.</w:t>
      </w:r>
    </w:p>
    <w:p w14:paraId="5F7CB5A5" w14:textId="77777777" w:rsidR="001A6359" w:rsidRPr="008D6145" w:rsidRDefault="001A6359" w:rsidP="001A6359">
      <w:pPr>
        <w:rPr>
          <w:sz w:val="18"/>
          <w:szCs w:val="18"/>
        </w:rPr>
      </w:pPr>
      <w:r w:rsidRPr="008D6145">
        <w:rPr>
          <w:sz w:val="18"/>
          <w:szCs w:val="18"/>
        </w:rPr>
        <w:t xml:space="preserve">Michael McCord, the department’s undersecretary of defense, or comptroller, described how </w:t>
      </w:r>
      <w:r w:rsidRPr="008D6145">
        <w:rPr>
          <w:rStyle w:val="StyleUnderline"/>
          <w:sz w:val="18"/>
          <w:szCs w:val="18"/>
        </w:rPr>
        <w:t>possible </w:t>
      </w:r>
      <w:hyperlink r:id="rId158" w:tgtFrame="_blank" w:history="1">
        <w:r w:rsidRPr="008D6145">
          <w:rPr>
            <w:rStyle w:val="StyleUnderline"/>
            <w:sz w:val="18"/>
            <w:szCs w:val="18"/>
          </w:rPr>
          <w:t>budget cuts</w:t>
        </w:r>
      </w:hyperlink>
      <w:r w:rsidRPr="008D6145">
        <w:rPr>
          <w:rStyle w:val="StyleUnderline"/>
          <w:sz w:val="18"/>
          <w:szCs w:val="18"/>
        </w:rPr>
        <w:t> would affect the Pentagon's plans</w:t>
      </w:r>
      <w:r w:rsidRPr="008D6145">
        <w:rPr>
          <w:sz w:val="18"/>
          <w:szCs w:val="18"/>
        </w:rPr>
        <w:t xml:space="preserve"> in a letter dated on Friday addressed to Rep. Rosa DeLauro (D-CT), the ranking member on the Appropriations Committee.</w:t>
      </w:r>
    </w:p>
    <w:p w14:paraId="4E515EAC" w14:textId="77777777" w:rsidR="001A6359" w:rsidRPr="008D6145" w:rsidRDefault="001A6359" w:rsidP="001A6359">
      <w:pPr>
        <w:rPr>
          <w:sz w:val="18"/>
          <w:szCs w:val="18"/>
        </w:rPr>
      </w:pPr>
      <w:r w:rsidRPr="008D6145">
        <w:rPr>
          <w:sz w:val="18"/>
          <w:szCs w:val="18"/>
        </w:rPr>
        <w:t>President </w:t>
      </w:r>
      <w:hyperlink r:id="rId159" w:history="1">
        <w:r w:rsidRPr="008D6145">
          <w:rPr>
            <w:rStyle w:val="Hyperlink"/>
            <w:sz w:val="18"/>
            <w:szCs w:val="18"/>
          </w:rPr>
          <w:t>Joe Biden</w:t>
        </w:r>
      </w:hyperlink>
      <w:r w:rsidRPr="008D6145">
        <w:rPr>
          <w:sz w:val="18"/>
          <w:szCs w:val="18"/>
        </w:rPr>
        <w:t> unveiled his fiscal 2024 budget earlier this month, which includes </w:t>
      </w:r>
      <w:hyperlink r:id="rId160" w:tgtFrame="_blank" w:history="1">
        <w:r w:rsidRPr="008D6145">
          <w:rPr>
            <w:rStyle w:val="Hyperlink"/>
            <w:sz w:val="18"/>
            <w:szCs w:val="18"/>
          </w:rPr>
          <w:t>$842 billion for the Department of Defense</w:t>
        </w:r>
      </w:hyperlink>
      <w:r w:rsidRPr="008D6145">
        <w:rPr>
          <w:sz w:val="18"/>
          <w:szCs w:val="18"/>
        </w:rPr>
        <w:t>, which represents a $26 billion increase from the $816 billion that was enacted in the 2023 budget, while this most recent request is a tad below $100 billion more than the enacted 2022 </w:t>
      </w:r>
      <w:hyperlink r:id="rId161" w:tgtFrame="_blank" w:history="1">
        <w:r w:rsidRPr="008D6145">
          <w:rPr>
            <w:rStyle w:val="Hyperlink"/>
            <w:sz w:val="18"/>
            <w:szCs w:val="18"/>
          </w:rPr>
          <w:t>defense budget</w:t>
        </w:r>
      </w:hyperlink>
      <w:r w:rsidRPr="008D6145">
        <w:rPr>
          <w:sz w:val="18"/>
          <w:szCs w:val="18"/>
        </w:rPr>
        <w:t>. </w:t>
      </w:r>
    </w:p>
    <w:p w14:paraId="22A9BD42" w14:textId="77777777" w:rsidR="001A6359" w:rsidRPr="008D6145" w:rsidRDefault="001A6359" w:rsidP="001A6359">
      <w:pPr>
        <w:rPr>
          <w:sz w:val="18"/>
          <w:szCs w:val="18"/>
        </w:rPr>
      </w:pPr>
      <w:r w:rsidRPr="008D6145">
        <w:rPr>
          <w:rStyle w:val="StyleUnderline"/>
          <w:sz w:val="18"/>
          <w:szCs w:val="18"/>
        </w:rPr>
        <w:t xml:space="preserve">House </w:t>
      </w:r>
      <w:r w:rsidRPr="00DF028B">
        <w:rPr>
          <w:rStyle w:val="StyleUnderline"/>
        </w:rPr>
        <w:t>Republicans</w:t>
      </w:r>
      <w:r w:rsidRPr="00DF028B">
        <w:rPr>
          <w:rStyle w:val="StyleUnderline"/>
          <w:sz w:val="18"/>
          <w:szCs w:val="18"/>
        </w:rPr>
        <w:t xml:space="preserve"> have reportedly </w:t>
      </w:r>
      <w:r w:rsidRPr="00DF028B">
        <w:rPr>
          <w:rStyle w:val="StyleUnderline"/>
        </w:rPr>
        <w:t xml:space="preserve">discussed </w:t>
      </w:r>
      <w:r w:rsidRPr="001A6359">
        <w:rPr>
          <w:rStyle w:val="StyleUnderline"/>
          <w:highlight w:val="cyan"/>
        </w:rPr>
        <w:t>reducing</w:t>
      </w:r>
      <w:r w:rsidRPr="008D6145">
        <w:rPr>
          <w:rStyle w:val="StyleUnderline"/>
          <w:sz w:val="18"/>
          <w:szCs w:val="18"/>
        </w:rPr>
        <w:t xml:space="preserve"> fiscal 2024 discretionary </w:t>
      </w:r>
      <w:r w:rsidRPr="001A6359">
        <w:rPr>
          <w:rStyle w:val="StyleUnderline"/>
          <w:highlight w:val="cyan"/>
        </w:rPr>
        <w:t>spending</w:t>
      </w:r>
      <w:r w:rsidRPr="001A6359">
        <w:rPr>
          <w:sz w:val="18"/>
          <w:szCs w:val="18"/>
          <w:highlight w:val="cyan"/>
        </w:rPr>
        <w:t xml:space="preserve"> </w:t>
      </w:r>
      <w:r w:rsidRPr="001A6359">
        <w:rPr>
          <w:rStyle w:val="StyleUnderline"/>
          <w:highlight w:val="cyan"/>
        </w:rPr>
        <w:t>to fiscal 2022 levels</w:t>
      </w:r>
      <w:r w:rsidRPr="001A6359">
        <w:rPr>
          <w:sz w:val="18"/>
          <w:szCs w:val="18"/>
          <w:highlight w:val="cyan"/>
        </w:rPr>
        <w:t>.</w:t>
      </w:r>
    </w:p>
    <w:p w14:paraId="64CE5F78" w14:textId="77777777" w:rsidR="001A6359" w:rsidRPr="0029318F" w:rsidRDefault="001A6359" w:rsidP="001A6359">
      <w:pPr>
        <w:rPr>
          <w:rStyle w:val="StyleUnderline"/>
          <w:sz w:val="18"/>
          <w:szCs w:val="18"/>
        </w:rPr>
      </w:pPr>
      <w:r w:rsidRPr="0029318F">
        <w:rPr>
          <w:sz w:val="18"/>
          <w:szCs w:val="18"/>
        </w:rPr>
        <w:t xml:space="preserve">“The </w:t>
      </w:r>
      <w:r w:rsidRPr="0029318F">
        <w:rPr>
          <w:rStyle w:val="StyleUnderline"/>
          <w:sz w:val="18"/>
          <w:szCs w:val="18"/>
        </w:rPr>
        <w:t xml:space="preserve">Department of Defense is concerned about both the magnitude and the potential method of implementing </w:t>
      </w:r>
      <w:r w:rsidRPr="001A6359">
        <w:rPr>
          <w:rStyle w:val="StyleUnderline"/>
          <w:highlight w:val="cyan"/>
        </w:rPr>
        <w:t>such reductions,</w:t>
      </w:r>
      <w:r w:rsidRPr="0029318F">
        <w:rPr>
          <w:rStyle w:val="StyleUnderline"/>
          <w:sz w:val="18"/>
          <w:szCs w:val="18"/>
        </w:rPr>
        <w:t xml:space="preserve"> which </w:t>
      </w:r>
      <w:r w:rsidRPr="001A6359">
        <w:rPr>
          <w:rStyle w:val="StyleUnderline"/>
          <w:highlight w:val="cyan"/>
        </w:rPr>
        <w:t xml:space="preserve">would have </w:t>
      </w:r>
      <w:r w:rsidRPr="0029318F">
        <w:rPr>
          <w:rStyle w:val="StyleUnderline"/>
          <w:sz w:val="18"/>
          <w:szCs w:val="18"/>
        </w:rPr>
        <w:t xml:space="preserve">harmful and potentially </w:t>
      </w:r>
      <w:r w:rsidRPr="001A6359">
        <w:rPr>
          <w:rStyle w:val="StyleUnderline"/>
          <w:highlight w:val="cyan"/>
        </w:rPr>
        <w:t xml:space="preserve">devastating effects on </w:t>
      </w:r>
      <w:r w:rsidRPr="0029318F">
        <w:rPr>
          <w:rStyle w:val="StyleUnderline"/>
          <w:sz w:val="18"/>
          <w:szCs w:val="18"/>
        </w:rPr>
        <w:t xml:space="preserve">our people, our mission, and our </w:t>
      </w:r>
      <w:r w:rsidRPr="001A6359">
        <w:rPr>
          <w:rStyle w:val="StyleUnderline"/>
          <w:highlight w:val="cyan"/>
        </w:rPr>
        <w:t>national interests</w:t>
      </w:r>
      <w:r w:rsidRPr="001A6359">
        <w:rPr>
          <w:highlight w:val="cyan"/>
        </w:rPr>
        <w:t>,</w:t>
      </w:r>
      <w:r w:rsidRPr="001A6359">
        <w:rPr>
          <w:sz w:val="18"/>
          <w:szCs w:val="18"/>
          <w:highlight w:val="cyan"/>
        </w:rPr>
        <w:t>”</w:t>
      </w:r>
      <w:r w:rsidRPr="0029318F">
        <w:rPr>
          <w:sz w:val="18"/>
          <w:szCs w:val="18"/>
        </w:rPr>
        <w:t xml:space="preserve"> he wrote. “</w:t>
      </w:r>
      <w:r w:rsidRPr="0029318F">
        <w:rPr>
          <w:rStyle w:val="StyleUnderline"/>
          <w:sz w:val="18"/>
          <w:szCs w:val="18"/>
        </w:rPr>
        <w:t xml:space="preserve">The Secretary is also troubled by the prospect of the </w:t>
      </w:r>
      <w:r w:rsidRPr="001A6359">
        <w:rPr>
          <w:rStyle w:val="StyleUnderline"/>
          <w:highlight w:val="cyan"/>
        </w:rPr>
        <w:t>harm</w:t>
      </w:r>
      <w:r w:rsidRPr="0029318F">
        <w:rPr>
          <w:rStyle w:val="StyleUnderline"/>
          <w:sz w:val="18"/>
          <w:szCs w:val="18"/>
        </w:rPr>
        <w:t xml:space="preserve"> such reductions would inflict on our personnel and their families, and on our </w:t>
      </w:r>
      <w:r w:rsidRPr="001A6359">
        <w:rPr>
          <w:rStyle w:val="StyleUnderline"/>
          <w:highlight w:val="cyan"/>
        </w:rPr>
        <w:t>ability to recruit</w:t>
      </w:r>
      <w:r w:rsidRPr="0029318F">
        <w:rPr>
          <w:rStyle w:val="StyleUnderline"/>
          <w:sz w:val="18"/>
          <w:szCs w:val="18"/>
        </w:rPr>
        <w:t xml:space="preserve">. Reductions of this magnetite would certainly </w:t>
      </w:r>
      <w:r w:rsidRPr="001A6359">
        <w:rPr>
          <w:rStyle w:val="StyleUnderline"/>
          <w:highlight w:val="cyan"/>
        </w:rPr>
        <w:t xml:space="preserve">force severe disruptions </w:t>
      </w:r>
      <w:r w:rsidRPr="0029318F">
        <w:rPr>
          <w:rStyle w:val="StyleUnderline"/>
          <w:sz w:val="18"/>
          <w:szCs w:val="18"/>
        </w:rPr>
        <w:t>to our people, especially because we would still need to fund the pay raises our people deserve and to avoid involuntary separations.”</w:t>
      </w:r>
    </w:p>
    <w:p w14:paraId="5C317E45" w14:textId="77777777" w:rsidR="001A6359" w:rsidRPr="0029318F" w:rsidRDefault="001A6359" w:rsidP="001A6359">
      <w:pPr>
        <w:rPr>
          <w:sz w:val="18"/>
          <w:szCs w:val="18"/>
        </w:rPr>
      </w:pPr>
      <w:r w:rsidRPr="0029318F">
        <w:rPr>
          <w:sz w:val="18"/>
          <w:szCs w:val="18"/>
        </w:rPr>
        <w:t>Biden's budget includes $9.1 billion in support of the department's Pacific Deterrence Initiative, which is a 40% increase from the previous year, which aligns with the department's belief, as outlined in the National Defense Strategy, that China is the military's "pacing challenge" and has the ability and desire to change the international world order. </w:t>
      </w:r>
    </w:p>
    <w:p w14:paraId="71C60AAF" w14:textId="346D53B4" w:rsidR="001A6359" w:rsidRPr="0029318F" w:rsidRDefault="001A6359" w:rsidP="001A6359">
      <w:pPr>
        <w:rPr>
          <w:rStyle w:val="StyleUnderline"/>
          <w:sz w:val="18"/>
          <w:szCs w:val="18"/>
        </w:rPr>
      </w:pPr>
      <w:r w:rsidRPr="0029318F">
        <w:rPr>
          <w:sz w:val="18"/>
          <w:szCs w:val="18"/>
        </w:rPr>
        <w:t xml:space="preserve">But, </w:t>
      </w:r>
      <w:r w:rsidRPr="001A6359">
        <w:rPr>
          <w:rStyle w:val="StyleUnderline"/>
          <w:highlight w:val="cyan"/>
        </w:rPr>
        <w:t>introducing cuts</w:t>
      </w:r>
      <w:r w:rsidRPr="0029318F">
        <w:rPr>
          <w:rStyle w:val="StyleUnderline"/>
          <w:sz w:val="18"/>
          <w:szCs w:val="18"/>
        </w:rPr>
        <w:t xml:space="preserve"> would be </w:t>
      </w:r>
      <w:r>
        <w:rPr>
          <w:rStyle w:val="StyleUnderline"/>
          <w:sz w:val="18"/>
          <w:szCs w:val="18"/>
        </w:rPr>
        <w:t>"</w:t>
      </w:r>
      <w:r w:rsidRPr="001A6359">
        <w:rPr>
          <w:strike/>
          <w:sz w:val="10"/>
          <w:szCs w:val="10"/>
        </w:rPr>
        <w:t>crippling</w:t>
      </w:r>
      <w:r w:rsidRPr="001A6359">
        <w:t xml:space="preserve"> </w:t>
      </w:r>
      <w:r w:rsidRPr="001A6359">
        <w:rPr>
          <w:rStyle w:val="StyleUnderline"/>
          <w:sz w:val="18"/>
          <w:szCs w:val="18"/>
          <w:highlight w:val="cyan"/>
        </w:rPr>
        <w:t>devastating</w:t>
      </w:r>
      <w:r>
        <w:rPr>
          <w:rStyle w:val="StyleUnderline"/>
          <w:sz w:val="18"/>
          <w:szCs w:val="18"/>
        </w:rPr>
        <w:t xml:space="preserve"> </w:t>
      </w:r>
      <w:r w:rsidRPr="0029318F">
        <w:rPr>
          <w:rStyle w:val="StyleUnderline"/>
          <w:sz w:val="18"/>
          <w:szCs w:val="18"/>
        </w:rPr>
        <w:t xml:space="preserve">the acceleration" of </w:t>
      </w:r>
      <w:r w:rsidRPr="001A6359">
        <w:rPr>
          <w:rStyle w:val="StyleUnderline"/>
          <w:highlight w:val="cyan"/>
        </w:rPr>
        <w:t>the</w:t>
      </w:r>
      <w:r w:rsidRPr="0029318F">
        <w:rPr>
          <w:rStyle w:val="StyleUnderline"/>
          <w:sz w:val="18"/>
          <w:szCs w:val="18"/>
        </w:rPr>
        <w:t xml:space="preserve"> department's </w:t>
      </w:r>
      <w:r w:rsidRPr="001A6359">
        <w:rPr>
          <w:rStyle w:val="StyleUnderline"/>
          <w:highlight w:val="cyan"/>
        </w:rPr>
        <w:t>pacific initiative</w:t>
      </w:r>
      <w:r w:rsidRPr="0029318F">
        <w:rPr>
          <w:rStyle w:val="StyleUnderline"/>
          <w:sz w:val="18"/>
          <w:szCs w:val="18"/>
        </w:rPr>
        <w:t>. Further, the president's budget also “proposes substantial increases in funding for munitions that would be crucial to our success in the event of conflict,” while cuts would lead to “delayed or degraded” infrastructure and capability, he argued.</w:t>
      </w:r>
    </w:p>
    <w:p w14:paraId="5594D1CF" w14:textId="77777777" w:rsidR="001A6359" w:rsidRPr="0029318F" w:rsidRDefault="001A6359" w:rsidP="001A6359">
      <w:pPr>
        <w:rPr>
          <w:rStyle w:val="StyleUnderline"/>
          <w:sz w:val="18"/>
          <w:szCs w:val="18"/>
        </w:rPr>
      </w:pPr>
      <w:r w:rsidRPr="0029318F">
        <w:rPr>
          <w:rStyle w:val="StyleUnderline"/>
          <w:sz w:val="18"/>
          <w:szCs w:val="18"/>
        </w:rPr>
        <w:t xml:space="preserve">Cuts to fiscal 2022 </w:t>
      </w:r>
      <w:r w:rsidRPr="001A6359">
        <w:rPr>
          <w:rStyle w:val="StyleUnderline"/>
          <w:highlight w:val="cyan"/>
        </w:rPr>
        <w:t>could also incur</w:t>
      </w:r>
      <w:r w:rsidRPr="0029318F">
        <w:rPr>
          <w:rStyle w:val="StyleUnderline"/>
          <w:sz w:val="18"/>
          <w:szCs w:val="18"/>
        </w:rPr>
        <w:t xml:space="preserve"> up to </w:t>
      </w:r>
      <w:r w:rsidRPr="001A6359">
        <w:rPr>
          <w:rStyle w:val="StyleUnderline"/>
          <w:highlight w:val="cyan"/>
        </w:rPr>
        <w:t>a</w:t>
      </w:r>
      <w:r w:rsidRPr="0029318F">
        <w:rPr>
          <w:rStyle w:val="StyleUnderline"/>
          <w:sz w:val="18"/>
          <w:szCs w:val="18"/>
        </w:rPr>
        <w:t xml:space="preserve"> 40% </w:t>
      </w:r>
      <w:r w:rsidRPr="001A6359">
        <w:rPr>
          <w:rStyle w:val="StyleUnderline"/>
          <w:highlight w:val="cyan"/>
        </w:rPr>
        <w:t>cut in</w:t>
      </w:r>
      <w:r w:rsidRPr="0029318F">
        <w:rPr>
          <w:rStyle w:val="StyleUnderline"/>
          <w:sz w:val="18"/>
          <w:szCs w:val="18"/>
        </w:rPr>
        <w:t xml:space="preserve"> the </w:t>
      </w:r>
      <w:r w:rsidRPr="001A6359">
        <w:rPr>
          <w:rStyle w:val="StyleUnderline"/>
          <w:highlight w:val="cyan"/>
        </w:rPr>
        <w:t>modernization of</w:t>
      </w:r>
      <w:r w:rsidRPr="0029318F">
        <w:rPr>
          <w:rStyle w:val="StyleUnderline"/>
          <w:sz w:val="18"/>
          <w:szCs w:val="18"/>
        </w:rPr>
        <w:t xml:space="preserve"> the </w:t>
      </w:r>
      <w:r w:rsidRPr="001A6359">
        <w:rPr>
          <w:rStyle w:val="StyleUnderline"/>
          <w:highlight w:val="cyan"/>
        </w:rPr>
        <w:t>land- and air</w:t>
      </w:r>
      <w:r w:rsidRPr="0029318F">
        <w:rPr>
          <w:rStyle w:val="StyleUnderline"/>
          <w:sz w:val="18"/>
          <w:szCs w:val="18"/>
        </w:rPr>
        <w:t xml:space="preserve">-based legs of the </w:t>
      </w:r>
      <w:r w:rsidRPr="001A6359">
        <w:rPr>
          <w:rStyle w:val="StyleUnderline"/>
          <w:highlight w:val="cyan"/>
        </w:rPr>
        <w:t>nuclear triad</w:t>
      </w:r>
      <w:r w:rsidRPr="0029318F">
        <w:rPr>
          <w:rStyle w:val="StyleUnderline"/>
          <w:sz w:val="18"/>
          <w:szCs w:val="18"/>
        </w:rPr>
        <w:t xml:space="preserve">, and it represents nearly </w:t>
      </w:r>
      <w:r w:rsidRPr="001A6359">
        <w:rPr>
          <w:rStyle w:val="StyleUnderline"/>
          <w:highlight w:val="cyan"/>
        </w:rPr>
        <w:t>a 50% reduction to the funding</w:t>
      </w:r>
      <w:r w:rsidRPr="0029318F">
        <w:rPr>
          <w:rStyle w:val="StyleUnderline"/>
          <w:sz w:val="18"/>
          <w:szCs w:val="18"/>
        </w:rPr>
        <w:t xml:space="preserve"> DOD is requesting </w:t>
      </w:r>
      <w:r w:rsidRPr="001A6359">
        <w:rPr>
          <w:rStyle w:val="StyleUnderline"/>
          <w:highlight w:val="cyan"/>
        </w:rPr>
        <w:t>for space-based missile</w:t>
      </w:r>
      <w:r w:rsidRPr="001A6359">
        <w:rPr>
          <w:rStyle w:val="StyleUnderline"/>
          <w:sz w:val="18"/>
          <w:szCs w:val="18"/>
          <w:highlight w:val="cyan"/>
        </w:rPr>
        <w:t xml:space="preserve"> </w:t>
      </w:r>
      <w:r w:rsidRPr="001A6359">
        <w:rPr>
          <w:rStyle w:val="StyleUnderline"/>
          <w:highlight w:val="cyan"/>
        </w:rPr>
        <w:t>warning and ground-based</w:t>
      </w:r>
      <w:r w:rsidRPr="0029318F">
        <w:rPr>
          <w:rStyle w:val="StyleUnderline"/>
          <w:sz w:val="18"/>
          <w:szCs w:val="18"/>
        </w:rPr>
        <w:t xml:space="preserve"> midcourse </w:t>
      </w:r>
      <w:r w:rsidRPr="001A6359">
        <w:rPr>
          <w:rStyle w:val="StyleUnderline"/>
          <w:highlight w:val="cyan"/>
        </w:rPr>
        <w:t>missile defenses.</w:t>
      </w:r>
    </w:p>
    <w:p w14:paraId="4941E42A" w14:textId="77777777" w:rsidR="001A6359" w:rsidRPr="00F601E6" w:rsidRDefault="001A6359" w:rsidP="001A6359"/>
    <w:p w14:paraId="5FEAEAE8" w14:textId="6617CA30" w:rsidR="001A6359" w:rsidRPr="00653673" w:rsidRDefault="00653673" w:rsidP="00653673">
      <w:pPr>
        <w:pStyle w:val="Heading3"/>
        <w:rPr>
          <w:rStyle w:val="Emphasis"/>
          <w:rFonts w:cstheme="majorBidi"/>
          <w:b/>
          <w:iCs w:val="0"/>
          <w:sz w:val="32"/>
        </w:rPr>
      </w:pPr>
      <w:r w:rsidRPr="00653673">
        <w:rPr>
          <w:rStyle w:val="Emphasis"/>
          <w:rFonts w:cstheme="majorBidi"/>
          <w:b/>
          <w:iCs w:val="0"/>
          <w:sz w:val="32"/>
        </w:rPr>
        <w:t>Impact---AT 1%</w:t>
      </w:r>
      <w:r w:rsidR="007E5A44">
        <w:rPr>
          <w:rStyle w:val="Emphasis"/>
          <w:rFonts w:cstheme="majorBidi"/>
          <w:b/>
          <w:iCs w:val="0"/>
          <w:sz w:val="32"/>
        </w:rPr>
        <w:t>=Small</w:t>
      </w:r>
    </w:p>
    <w:p w14:paraId="4CA3BC04" w14:textId="77777777" w:rsidR="00653673" w:rsidRDefault="00653673" w:rsidP="00BE50A7">
      <w:pPr>
        <w:rPr>
          <w:rStyle w:val="Emphasis"/>
        </w:rPr>
      </w:pPr>
    </w:p>
    <w:p w14:paraId="13DA271D" w14:textId="35D49115" w:rsidR="00653673" w:rsidRPr="002D063A" w:rsidRDefault="00653673" w:rsidP="00653673">
      <w:pPr>
        <w:pStyle w:val="Heading4"/>
      </w:pPr>
      <w:r>
        <w:t>Rapid Inflation</w:t>
      </w:r>
      <w:r w:rsidR="002D063A">
        <w:t xml:space="preserve"> </w:t>
      </w:r>
      <w:r w:rsidR="006335DF">
        <w:t xml:space="preserve">and other growing costs </w:t>
      </w:r>
      <w:r w:rsidR="00F92B4C">
        <w:t>mean</w:t>
      </w:r>
      <w:r w:rsidR="006335DF">
        <w:t xml:space="preserve"> the military needs growth to</w:t>
      </w:r>
      <w:r w:rsidR="00F92B4C">
        <w:t xml:space="preserve"> simply</w:t>
      </w:r>
      <w:r w:rsidR="006335DF">
        <w:t xml:space="preserve"> maintain capabilities – a 1% cut is</w:t>
      </w:r>
      <w:r w:rsidR="00F92B4C">
        <w:t xml:space="preserve"> supercharged</w:t>
      </w:r>
      <w:r w:rsidR="006335DF">
        <w:t xml:space="preserve"> </w:t>
      </w:r>
    </w:p>
    <w:p w14:paraId="1F111A66" w14:textId="0C9B1748" w:rsidR="00653673" w:rsidRPr="00653673" w:rsidRDefault="00653673" w:rsidP="00653673">
      <w:pPr>
        <w:rPr>
          <w:rStyle w:val="Emphasis"/>
          <w:b w:val="0"/>
          <w:iCs w:val="0"/>
          <w:u w:val="none"/>
        </w:rPr>
      </w:pPr>
      <w:r w:rsidRPr="00653673">
        <w:rPr>
          <w:b/>
          <w:bCs/>
          <w:sz w:val="24"/>
        </w:rPr>
        <w:t xml:space="preserve">Walker and </w:t>
      </w:r>
      <w:proofErr w:type="spellStart"/>
      <w:r w:rsidRPr="00653673">
        <w:rPr>
          <w:b/>
          <w:bCs/>
          <w:sz w:val="24"/>
        </w:rPr>
        <w:t>Eaglen</w:t>
      </w:r>
      <w:proofErr w:type="spellEnd"/>
      <w:r w:rsidRPr="00653673">
        <w:rPr>
          <w:b/>
          <w:bCs/>
          <w:sz w:val="24"/>
        </w:rPr>
        <w:t xml:space="preserve"> 22</w:t>
      </w:r>
      <w:r>
        <w:t xml:space="preserve"> </w:t>
      </w:r>
      <w:r w:rsidRPr="00653673">
        <w:t>(Dustin Walker,</w:t>
      </w:r>
      <w:r>
        <w:t xml:space="preserve"> </w:t>
      </w:r>
      <w:r w:rsidRPr="00653673">
        <w:t xml:space="preserve">Mackenzie </w:t>
      </w:r>
      <w:proofErr w:type="spellStart"/>
      <w:r w:rsidRPr="00653673">
        <w:t>Eaglen</w:t>
      </w:r>
      <w:proofErr w:type="spellEnd"/>
      <w:r w:rsidRPr="00653673">
        <w:t xml:space="preserve">, 4-1-2022, "Inflation Is the New Sequestration," Defense One, https://www.defenseone.com/ideas/2022/04/inflation-new-sequestration/363879/, </w:t>
      </w:r>
      <w:r>
        <w:t xml:space="preserve">Mackenzie </w:t>
      </w:r>
      <w:proofErr w:type="spellStart"/>
      <w:r>
        <w:t>Eaglen</w:t>
      </w:r>
      <w:proofErr w:type="spellEnd"/>
      <w:r>
        <w:t xml:space="preserve"> is a resident fellow in the Marilyn Ware Center for Security Studies at the American Enterprise Institute. Dustin Walker is a nonresident fellow at the American Enterprise Institute and a former professional staff member on the Senate Armed Services Committee. </w:t>
      </w:r>
      <w:r w:rsidRPr="00653673">
        <w:t>accessed 6-27-2023)//</w:t>
      </w:r>
      <w:proofErr w:type="spellStart"/>
      <w:r w:rsidRPr="00653673">
        <w:t>Prozes</w:t>
      </w:r>
      <w:proofErr w:type="spellEnd"/>
    </w:p>
    <w:p w14:paraId="09A322EE" w14:textId="0DD60041" w:rsidR="00653673" w:rsidRPr="00653673" w:rsidRDefault="00653673" w:rsidP="00653673">
      <w:pPr>
        <w:rPr>
          <w:rStyle w:val="StyleUnderline"/>
        </w:rPr>
      </w:pPr>
      <w:r w:rsidRPr="002D063A">
        <w:rPr>
          <w:sz w:val="16"/>
        </w:rPr>
        <w:t xml:space="preserve">As the Pentagon asks Congress for $30 billion more for fiscal year 2023 over enacted appropriations for this year, </w:t>
      </w:r>
      <w:r w:rsidRPr="00653673">
        <w:rPr>
          <w:rStyle w:val="StyleUnderline"/>
        </w:rPr>
        <w:t>inflation is at the center of a defense-spending battle</w:t>
      </w:r>
      <w:r w:rsidRPr="002D063A">
        <w:rPr>
          <w:sz w:val="16"/>
        </w:rPr>
        <w:t xml:space="preserve"> brewing on Capitol Hill. It’s injecting uncertainty and risk in the Pentagon’s budgeting and planning. And it’s dividing lawmakers on the size of the defense budget just as </w:t>
      </w:r>
      <w:r w:rsidRPr="00653673">
        <w:rPr>
          <w:rStyle w:val="StyleUnderline"/>
        </w:rPr>
        <w:t xml:space="preserve">global threats are on the rise. </w:t>
      </w:r>
    </w:p>
    <w:p w14:paraId="0A7AEFF2" w14:textId="65D4640D" w:rsidR="00653673" w:rsidRPr="002D063A" w:rsidRDefault="00653673" w:rsidP="00653673">
      <w:pPr>
        <w:rPr>
          <w:sz w:val="16"/>
        </w:rPr>
      </w:pPr>
      <w:r w:rsidRPr="002D063A">
        <w:rPr>
          <w:rStyle w:val="StyleUnderline"/>
          <w:highlight w:val="cyan"/>
        </w:rPr>
        <w:t>Red-hot inflation makes America’s military poorer</w:t>
      </w:r>
      <w:r w:rsidRPr="00653673">
        <w:rPr>
          <w:rStyle w:val="StyleUnderline"/>
        </w:rPr>
        <w:t xml:space="preserve"> overnight. American servicemembers </w:t>
      </w:r>
      <w:r w:rsidRPr="002D063A">
        <w:rPr>
          <w:sz w:val="16"/>
        </w:rPr>
        <w:t xml:space="preserve">and their families </w:t>
      </w:r>
      <w:r w:rsidRPr="00653673">
        <w:rPr>
          <w:rStyle w:val="StyleUnderline"/>
        </w:rPr>
        <w:t xml:space="preserve">are feeling the squeeze of </w:t>
      </w:r>
      <w:r w:rsidRPr="002D063A">
        <w:rPr>
          <w:rStyle w:val="StyleUnderline"/>
          <w:highlight w:val="cyan"/>
        </w:rPr>
        <w:t>inflation</w:t>
      </w:r>
      <w:r w:rsidRPr="00653673">
        <w:rPr>
          <w:rStyle w:val="StyleUnderline"/>
        </w:rPr>
        <w:t xml:space="preserve">—last month, </w:t>
      </w:r>
      <w:r w:rsidRPr="00C84FD9">
        <w:rPr>
          <w:rStyle w:val="StyleUnderline"/>
        </w:rPr>
        <w:t>it</w:t>
      </w:r>
      <w:r w:rsidRPr="00653673">
        <w:rPr>
          <w:rStyle w:val="StyleUnderline"/>
        </w:rPr>
        <w:t xml:space="preserve"> </w:t>
      </w:r>
      <w:r w:rsidRPr="00C84FD9">
        <w:rPr>
          <w:rStyle w:val="StyleUnderline"/>
          <w:highlight w:val="cyan"/>
        </w:rPr>
        <w:t>hit</w:t>
      </w:r>
      <w:r w:rsidRPr="00653673">
        <w:rPr>
          <w:rStyle w:val="StyleUnderline"/>
        </w:rPr>
        <w:t xml:space="preserve"> nearly </w:t>
      </w:r>
      <w:r w:rsidRPr="002D063A">
        <w:rPr>
          <w:rStyle w:val="StyleUnderline"/>
          <w:highlight w:val="cyan"/>
        </w:rPr>
        <w:t>8 percent</w:t>
      </w:r>
      <w:r w:rsidRPr="00653673">
        <w:rPr>
          <w:rStyle w:val="StyleUnderline"/>
        </w:rPr>
        <w:t xml:space="preserve">— just like their fellow Americans out of uniform. Proposed to grow at just half the rate of inflation, the </w:t>
      </w:r>
      <w:r w:rsidRPr="002D063A">
        <w:rPr>
          <w:rStyle w:val="StyleUnderline"/>
          <w:highlight w:val="cyan"/>
        </w:rPr>
        <w:t>Pentagon’s budget will feel the squeeze</w:t>
      </w:r>
      <w:r w:rsidRPr="00653673">
        <w:rPr>
          <w:rStyle w:val="StyleUnderline"/>
        </w:rPr>
        <w:t xml:space="preserve"> as well</w:t>
      </w:r>
      <w:r w:rsidRPr="002D063A">
        <w:rPr>
          <w:sz w:val="16"/>
        </w:rPr>
        <w:t xml:space="preserve">. The proposed nominal 4.1 percent increase in the defense budget may have counted as generous in ordinary times. But these are not ordinary times. </w:t>
      </w:r>
    </w:p>
    <w:p w14:paraId="11179284" w14:textId="200F2788" w:rsidR="00653673" w:rsidRPr="00653673" w:rsidRDefault="00653673" w:rsidP="00653673">
      <w:pPr>
        <w:rPr>
          <w:rStyle w:val="StyleUnderline"/>
        </w:rPr>
      </w:pPr>
      <w:r w:rsidRPr="002D063A">
        <w:rPr>
          <w:sz w:val="16"/>
        </w:rPr>
        <w:t xml:space="preserve">The Pentagon’s comptroller recently claimed inflation’s impact on the Pentagon budget will be less severe than on the broader economy, though he acknowledged the </w:t>
      </w:r>
      <w:r w:rsidRPr="002D063A">
        <w:rPr>
          <w:rStyle w:val="StyleUnderline"/>
          <w:highlight w:val="cyan"/>
        </w:rPr>
        <w:t>Pentagon</w:t>
      </w:r>
      <w:r w:rsidRPr="00653673">
        <w:rPr>
          <w:rStyle w:val="StyleUnderline"/>
        </w:rPr>
        <w:t xml:space="preserve">’s recent </w:t>
      </w:r>
      <w:r w:rsidRPr="002D063A">
        <w:rPr>
          <w:rStyle w:val="StyleUnderline"/>
          <w:highlight w:val="cyan"/>
        </w:rPr>
        <w:t>record of underestimating inflation.</w:t>
      </w:r>
      <w:r w:rsidRPr="00653673">
        <w:rPr>
          <w:rStyle w:val="StyleUnderline"/>
        </w:rPr>
        <w:t xml:space="preserve"> </w:t>
      </w:r>
      <w:r w:rsidRPr="002D063A">
        <w:rPr>
          <w:sz w:val="16"/>
        </w:rPr>
        <w:t xml:space="preserve">But </w:t>
      </w:r>
      <w:r w:rsidRPr="002D063A">
        <w:rPr>
          <w:rStyle w:val="StyleUnderline"/>
          <w:highlight w:val="cyan"/>
        </w:rPr>
        <w:t>no matter how “defense inflation” is calculated</w:t>
      </w:r>
      <w:r w:rsidRPr="002D063A">
        <w:rPr>
          <w:sz w:val="16"/>
        </w:rPr>
        <w:t xml:space="preserve">, the reality is clear: </w:t>
      </w:r>
      <w:r w:rsidRPr="00653673">
        <w:rPr>
          <w:rStyle w:val="StyleUnderline"/>
        </w:rPr>
        <w:t>due to inflation</w:t>
      </w:r>
      <w:r w:rsidRPr="002D063A">
        <w:rPr>
          <w:sz w:val="16"/>
        </w:rPr>
        <w:t xml:space="preserve"> and other cost pressures, </w:t>
      </w:r>
      <w:r w:rsidRPr="002D063A">
        <w:rPr>
          <w:rStyle w:val="StyleUnderline"/>
          <w:highlight w:val="cyan"/>
        </w:rPr>
        <w:t>each defense dollar is buying less capability to defend the nation</w:t>
      </w:r>
      <w:r w:rsidRPr="00653673">
        <w:rPr>
          <w:rStyle w:val="StyleUnderline"/>
        </w:rPr>
        <w:t xml:space="preserve"> than before. </w:t>
      </w:r>
    </w:p>
    <w:p w14:paraId="0B51BDCA" w14:textId="57C3E5C4" w:rsidR="00653673" w:rsidRPr="002D063A" w:rsidRDefault="00653673" w:rsidP="00653673">
      <w:pPr>
        <w:rPr>
          <w:sz w:val="16"/>
        </w:rPr>
      </w:pPr>
      <w:r w:rsidRPr="002D063A">
        <w:rPr>
          <w:sz w:val="16"/>
        </w:rPr>
        <w:t xml:space="preserve">That’s why Congress should use its oversight of the Pentagon’s forthcoming budget request to fully address the impact of inflation. As our colleagues John Ferrari and Elaine McCusker argue, Congress will have to root out inflation hidden by rosy economic assumptions and buck-passing in the form lower pay raises, shrinking procurement, and more. </w:t>
      </w:r>
      <w:r w:rsidRPr="002D063A">
        <w:rPr>
          <w:rStyle w:val="StyleUnderline"/>
        </w:rPr>
        <w:t>At the same time, Congress should recognize that the erosion of the Pentagon’s buying power is not a new phenomenon.</w:t>
      </w:r>
      <w:r w:rsidRPr="002D063A">
        <w:rPr>
          <w:sz w:val="16"/>
        </w:rPr>
        <w:t xml:space="preserve"> And the recent spike in inflation is hardly its only cause. </w:t>
      </w:r>
    </w:p>
    <w:p w14:paraId="59EA9678" w14:textId="77777777" w:rsidR="00653673" w:rsidRPr="002D063A" w:rsidRDefault="00653673" w:rsidP="00653673">
      <w:pPr>
        <w:rPr>
          <w:sz w:val="16"/>
        </w:rPr>
      </w:pPr>
      <w:r w:rsidRPr="002D063A">
        <w:rPr>
          <w:sz w:val="16"/>
        </w:rPr>
        <w:t xml:space="preserve">Rising military personnel and operations and maintenance costs are producing “fact-of-life increases,” which former Deputy Defense Secretary Robert Work assesses “consistently rise faster than the rate of inflation.” Likewise, the Congressional Budget Office has documented repeatedly, </w:t>
      </w:r>
      <w:r w:rsidRPr="002D063A">
        <w:rPr>
          <w:rStyle w:val="StyleUnderline"/>
          <w:highlight w:val="cyan"/>
        </w:rPr>
        <w:t>the cost of simply doing defense business grows</w:t>
      </w:r>
      <w:r w:rsidRPr="002D063A">
        <w:rPr>
          <w:rStyle w:val="StyleUnderline"/>
        </w:rPr>
        <w:t xml:space="preserve"> 2 to </w:t>
      </w:r>
      <w:r w:rsidRPr="002D063A">
        <w:rPr>
          <w:rStyle w:val="StyleUnderline"/>
          <w:highlight w:val="cyan"/>
        </w:rPr>
        <w:t>8 percent</w:t>
      </w:r>
      <w:r w:rsidRPr="002D063A">
        <w:rPr>
          <w:rStyle w:val="StyleUnderline"/>
        </w:rPr>
        <w:t xml:space="preserve"> (depending on the account) </w:t>
      </w:r>
      <w:r w:rsidRPr="002D063A">
        <w:rPr>
          <w:rStyle w:val="StyleUnderline"/>
          <w:highlight w:val="cyan"/>
        </w:rPr>
        <w:t xml:space="preserve">every </w:t>
      </w:r>
      <w:r w:rsidRPr="002D063A">
        <w:rPr>
          <w:rStyle w:val="StyleUnderline"/>
        </w:rPr>
        <w:t xml:space="preserve">single </w:t>
      </w:r>
      <w:r w:rsidRPr="002D063A">
        <w:rPr>
          <w:rStyle w:val="StyleUnderline"/>
          <w:highlight w:val="cyan"/>
        </w:rPr>
        <w:t>year</w:t>
      </w:r>
      <w:r w:rsidRPr="002D063A">
        <w:rPr>
          <w:rStyle w:val="StyleUnderline"/>
        </w:rPr>
        <w:t>.</w:t>
      </w:r>
      <w:r w:rsidRPr="002D063A">
        <w:rPr>
          <w:sz w:val="16"/>
        </w:rPr>
        <w:t xml:space="preserve"> The result, as Arnold Punaro outlines in his latest book, is that taxpayers are currently spending more on defense in constant dollars than at the peak of the Reagan buildup, but for an active-duty military that is half the size. </w:t>
      </w:r>
    </w:p>
    <w:p w14:paraId="70BC94D5" w14:textId="5ADCCFD9" w:rsidR="00653673" w:rsidRPr="002D063A" w:rsidRDefault="00653673" w:rsidP="00653673">
      <w:pPr>
        <w:rPr>
          <w:rStyle w:val="StyleUnderline"/>
        </w:rPr>
      </w:pPr>
      <w:r w:rsidRPr="002D063A">
        <w:rPr>
          <w:rStyle w:val="StyleUnderline"/>
        </w:rPr>
        <w:t xml:space="preserve">Much of the decline in defense budget efficiency is </w:t>
      </w:r>
      <w:r w:rsidRPr="002D063A">
        <w:rPr>
          <w:rStyle w:val="StyleUnderline"/>
          <w:highlight w:val="cyan"/>
        </w:rPr>
        <w:t>the result of rising military personnel costs, which have</w:t>
      </w:r>
      <w:r w:rsidRPr="002D063A">
        <w:rPr>
          <w:rStyle w:val="StyleUnderline"/>
        </w:rPr>
        <w:t xml:space="preserve"> more than </w:t>
      </w:r>
      <w:r w:rsidRPr="002D063A">
        <w:rPr>
          <w:rStyle w:val="StyleUnderline"/>
          <w:highlight w:val="cyan"/>
        </w:rPr>
        <w:t>doubled</w:t>
      </w:r>
      <w:r w:rsidRPr="002D063A">
        <w:rPr>
          <w:rStyle w:val="StyleUnderline"/>
        </w:rPr>
        <w:t xml:space="preserve"> in the last 70 years after adjusting for inflation</w:t>
      </w:r>
      <w:r w:rsidRPr="002D063A">
        <w:rPr>
          <w:sz w:val="16"/>
        </w:rPr>
        <w:t xml:space="preserve">, according to CSIS’ Seamus Daniels. </w:t>
      </w:r>
      <w:r w:rsidRPr="002D063A">
        <w:rPr>
          <w:rStyle w:val="StyleUnderline"/>
        </w:rPr>
        <w:t xml:space="preserve">As personnel costs grow faster the defense budget, </w:t>
      </w:r>
      <w:r w:rsidRPr="002D063A">
        <w:rPr>
          <w:rStyle w:val="StyleUnderline"/>
          <w:highlight w:val="cyan"/>
        </w:rPr>
        <w:t>the Pentagon’s “must-pay” bills take up a greater share of the</w:t>
      </w:r>
      <w:r w:rsidRPr="002D063A">
        <w:rPr>
          <w:rStyle w:val="StyleUnderline"/>
        </w:rPr>
        <w:t xml:space="preserve"> fiscal </w:t>
      </w:r>
      <w:r w:rsidRPr="002D063A">
        <w:rPr>
          <w:rStyle w:val="StyleUnderline"/>
          <w:highlight w:val="cyan"/>
        </w:rPr>
        <w:t>pie and diminish flexibility to allocate resources to</w:t>
      </w:r>
      <w:r w:rsidRPr="002D063A">
        <w:t xml:space="preserve"> </w:t>
      </w:r>
      <w:r w:rsidRPr="002D063A">
        <w:rPr>
          <w:sz w:val="16"/>
          <w:szCs w:val="16"/>
        </w:rPr>
        <w:t>other</w:t>
      </w:r>
      <w:r w:rsidRPr="002D063A">
        <w:t xml:space="preserve"> </w:t>
      </w:r>
      <w:r w:rsidRPr="002D063A">
        <w:rPr>
          <w:rStyle w:val="StyleUnderline"/>
          <w:highlight w:val="cyan"/>
        </w:rPr>
        <w:t>strategic priorities.</w:t>
      </w:r>
    </w:p>
    <w:p w14:paraId="4DB383FF" w14:textId="641EA142" w:rsidR="00653673" w:rsidRPr="002D063A" w:rsidRDefault="00653673" w:rsidP="00653673">
      <w:pPr>
        <w:rPr>
          <w:rStyle w:val="StyleUnderline"/>
        </w:rPr>
      </w:pPr>
      <w:r w:rsidRPr="002D063A">
        <w:rPr>
          <w:rStyle w:val="StyleUnderline"/>
        </w:rPr>
        <w:t>Beyond payroll, there’s</w:t>
      </w:r>
      <w:r w:rsidRPr="002D063A">
        <w:rPr>
          <w:sz w:val="16"/>
        </w:rPr>
        <w:t xml:space="preserve"> </w:t>
      </w:r>
      <w:r w:rsidRPr="002D063A">
        <w:rPr>
          <w:rStyle w:val="StyleUnderline"/>
          <w:highlight w:val="cyan"/>
        </w:rPr>
        <w:t>also</w:t>
      </w:r>
      <w:r w:rsidRPr="002D063A">
        <w:rPr>
          <w:sz w:val="16"/>
        </w:rPr>
        <w:t xml:space="preserve"> what could be described as “</w:t>
      </w:r>
      <w:r w:rsidRPr="002D063A">
        <w:rPr>
          <w:rStyle w:val="StyleUnderline"/>
          <w:highlight w:val="cyan"/>
        </w:rPr>
        <w:t>defense depreciation</w:t>
      </w:r>
      <w:r w:rsidRPr="002D063A">
        <w:rPr>
          <w:rStyle w:val="StyleUnderline"/>
        </w:rPr>
        <w:t xml:space="preserve">,” the </w:t>
      </w:r>
      <w:r w:rsidRPr="002D063A">
        <w:rPr>
          <w:rStyle w:val="StyleUnderline"/>
          <w:highlight w:val="cyan"/>
        </w:rPr>
        <w:t>declining value of</w:t>
      </w:r>
      <w:r w:rsidRPr="002D063A">
        <w:rPr>
          <w:rStyle w:val="StyleUnderline"/>
        </w:rPr>
        <w:t xml:space="preserve"> the military’s </w:t>
      </w:r>
      <w:r w:rsidRPr="002D063A">
        <w:rPr>
          <w:rStyle w:val="StyleUnderline"/>
          <w:highlight w:val="cyan"/>
        </w:rPr>
        <w:t>inventory</w:t>
      </w:r>
      <w:r w:rsidRPr="002D063A">
        <w:rPr>
          <w:rStyle w:val="StyleUnderline"/>
        </w:rPr>
        <w:t xml:space="preserve"> of combat capabilities </w:t>
      </w:r>
      <w:r w:rsidRPr="002D063A">
        <w:rPr>
          <w:rStyle w:val="StyleUnderline"/>
          <w:highlight w:val="cyan"/>
        </w:rPr>
        <w:t>over time</w:t>
      </w:r>
      <w:r w:rsidRPr="002D063A">
        <w:rPr>
          <w:sz w:val="16"/>
        </w:rPr>
        <w:t xml:space="preserve">. This depreciation </w:t>
      </w:r>
      <w:r w:rsidRPr="002D063A">
        <w:rPr>
          <w:rStyle w:val="StyleUnderline"/>
        </w:rPr>
        <w:t>imposes costs on the Defense Department. Just as a car’s value goes down</w:t>
      </w:r>
      <w:r w:rsidRPr="002D063A">
        <w:rPr>
          <w:sz w:val="16"/>
        </w:rPr>
        <w:t xml:space="preserve"> the day it drives off the lot,</w:t>
      </w:r>
      <w:r w:rsidRPr="002D063A">
        <w:rPr>
          <w:rStyle w:val="StyleUnderline"/>
        </w:rPr>
        <w:t xml:space="preserve"> </w:t>
      </w:r>
      <w:r w:rsidRPr="002D063A">
        <w:rPr>
          <w:rStyle w:val="StyleUnderline"/>
          <w:highlight w:val="cyan"/>
        </w:rPr>
        <w:t>a</w:t>
      </w:r>
      <w:r w:rsidRPr="002D063A">
        <w:rPr>
          <w:rStyle w:val="StyleUnderline"/>
        </w:rPr>
        <w:t xml:space="preserve"> military </w:t>
      </w:r>
      <w:r w:rsidRPr="002D063A">
        <w:rPr>
          <w:rStyle w:val="StyleUnderline"/>
          <w:highlight w:val="cyan"/>
        </w:rPr>
        <w:t>platform, such as a fighter</w:t>
      </w:r>
      <w:r w:rsidRPr="002D063A">
        <w:rPr>
          <w:rStyle w:val="StyleUnderline"/>
        </w:rPr>
        <w:t xml:space="preserve"> aircraft, begins to </w:t>
      </w:r>
      <w:r w:rsidRPr="002D063A">
        <w:rPr>
          <w:rStyle w:val="StyleUnderline"/>
          <w:highlight w:val="cyan"/>
        </w:rPr>
        <w:t>depreciate when fielded</w:t>
      </w:r>
      <w:r w:rsidRPr="002D063A">
        <w:rPr>
          <w:rStyle w:val="StyleUnderline"/>
        </w:rPr>
        <w:t xml:space="preserve">. The longer a fighter jet remains in the fleet, the more wear and tear it experiences, and the </w:t>
      </w:r>
      <w:r w:rsidRPr="006335DF">
        <w:rPr>
          <w:rStyle w:val="StyleUnderline"/>
          <w:highlight w:val="cyan"/>
        </w:rPr>
        <w:t>costlier it becomes to fly. As adversaries introduce new</w:t>
      </w:r>
      <w:r w:rsidRPr="002D063A">
        <w:rPr>
          <w:rStyle w:val="StyleUnderline"/>
        </w:rPr>
        <w:t xml:space="preserve"> platforms and </w:t>
      </w:r>
      <w:r w:rsidRPr="006335DF">
        <w:rPr>
          <w:rStyle w:val="StyleUnderline"/>
          <w:highlight w:val="cyan"/>
        </w:rPr>
        <w:t>tech</w:t>
      </w:r>
      <w:r w:rsidRPr="002D063A">
        <w:rPr>
          <w:rStyle w:val="StyleUnderline"/>
        </w:rPr>
        <w:t xml:space="preserve">nologies of their own, the relative </w:t>
      </w:r>
      <w:r w:rsidRPr="006335DF">
        <w:rPr>
          <w:rStyle w:val="StyleUnderline"/>
          <w:highlight w:val="cyan"/>
        </w:rPr>
        <w:t>capability</w:t>
      </w:r>
      <w:r w:rsidRPr="002D063A">
        <w:rPr>
          <w:rStyle w:val="StyleUnderline"/>
        </w:rPr>
        <w:t xml:space="preserve"> of the warplane</w:t>
      </w:r>
      <w:r w:rsidRPr="002D063A">
        <w:rPr>
          <w:sz w:val="16"/>
        </w:rPr>
        <w:t xml:space="preserve"> is likely to </w:t>
      </w:r>
      <w:r w:rsidRPr="006335DF">
        <w:rPr>
          <w:rStyle w:val="StyleUnderline"/>
          <w:highlight w:val="cyan"/>
        </w:rPr>
        <w:t>decline</w:t>
      </w:r>
      <w:r w:rsidRPr="002D063A">
        <w:rPr>
          <w:sz w:val="16"/>
        </w:rPr>
        <w:t xml:space="preserve">—that is </w:t>
      </w:r>
      <w:r w:rsidRPr="006335DF">
        <w:rPr>
          <w:rStyle w:val="StyleUnderline"/>
          <w:highlight w:val="cyan"/>
        </w:rPr>
        <w:t>unless more money is spent</w:t>
      </w:r>
      <w:r w:rsidRPr="002D063A">
        <w:rPr>
          <w:rStyle w:val="StyleUnderline"/>
        </w:rPr>
        <w:t xml:space="preserve"> to upgrade its sensors, weapons, or other </w:t>
      </w:r>
      <w:r w:rsidRPr="002D063A">
        <w:rPr>
          <w:sz w:val="16"/>
        </w:rPr>
        <w:t xml:space="preserve">enabling </w:t>
      </w:r>
      <w:r w:rsidRPr="002D063A">
        <w:rPr>
          <w:rStyle w:val="StyleUnderline"/>
        </w:rPr>
        <w:t xml:space="preserve">technologies so it can stay ahead of the threat. </w:t>
      </w:r>
    </w:p>
    <w:p w14:paraId="5A0D89F6" w14:textId="061D4143" w:rsidR="00653673" w:rsidRPr="002D063A" w:rsidRDefault="00653673" w:rsidP="00653673">
      <w:pPr>
        <w:rPr>
          <w:sz w:val="16"/>
        </w:rPr>
      </w:pPr>
      <w:r w:rsidRPr="002D063A">
        <w:rPr>
          <w:sz w:val="16"/>
        </w:rPr>
        <w:t xml:space="preserve">This is not a recent phenomenon. In 1993, Dov Zakheim and Jeffrey Ranney cautioned defense planners dealing with the end of the Cold War that “realistic estimations of future DoD [operations and sustainment (O&amp;S)] expenditures must begin [with] the recognition that O&amp;S costs do, in fact, grow.” From 1954 to 1993, they found, </w:t>
      </w:r>
      <w:r w:rsidRPr="002D063A">
        <w:rPr>
          <w:rStyle w:val="StyleUnderline"/>
        </w:rPr>
        <w:t>DoD’s operations and maintenance costs grew in real terms at an annual compounded rate of 3.3 percent</w:t>
      </w:r>
      <w:r w:rsidRPr="002D063A">
        <w:rPr>
          <w:sz w:val="16"/>
        </w:rPr>
        <w:t>. From 1994 to 2021, those costs—adjusted for inflation and excluding the Defense Health Program—grew at an average rate of 1.7 percent.</w:t>
      </w:r>
    </w:p>
    <w:p w14:paraId="4A2D2B3B" w14:textId="2B5D6A7A" w:rsidR="00653673" w:rsidRPr="002D063A" w:rsidRDefault="00653673" w:rsidP="00653673">
      <w:pPr>
        <w:rPr>
          <w:rStyle w:val="StyleUnderline"/>
        </w:rPr>
      </w:pPr>
      <w:r w:rsidRPr="002D063A">
        <w:rPr>
          <w:sz w:val="16"/>
        </w:rPr>
        <w:t xml:space="preserve">Today, </w:t>
      </w:r>
      <w:r w:rsidRPr="006335DF">
        <w:rPr>
          <w:rStyle w:val="StyleUnderline"/>
          <w:highlight w:val="cyan"/>
        </w:rPr>
        <w:t xml:space="preserve">cost growth </w:t>
      </w:r>
      <w:r w:rsidRPr="006335DF">
        <w:rPr>
          <w:rStyle w:val="StyleUnderline"/>
        </w:rPr>
        <w:t>above inflation is</w:t>
      </w:r>
      <w:r w:rsidRPr="002D063A">
        <w:rPr>
          <w:sz w:val="16"/>
        </w:rPr>
        <w:t xml:space="preserve"> still </w:t>
      </w:r>
      <w:r w:rsidRPr="006335DF">
        <w:rPr>
          <w:rStyle w:val="StyleUnderline"/>
          <w:highlight w:val="cyan"/>
        </w:rPr>
        <w:t>driven by</w:t>
      </w:r>
      <w:r w:rsidRPr="002D063A">
        <w:rPr>
          <w:sz w:val="16"/>
        </w:rPr>
        <w:t xml:space="preserve"> factors identified by Zakheim and Ranney three decades ago, such as the “</w:t>
      </w:r>
      <w:r w:rsidRPr="006335DF">
        <w:rPr>
          <w:rStyle w:val="StyleUnderline"/>
          <w:highlight w:val="cyan"/>
        </w:rPr>
        <w:t>higher maintenance</w:t>
      </w:r>
      <w:r w:rsidRPr="002D063A">
        <w:rPr>
          <w:rStyle w:val="StyleUnderline"/>
        </w:rPr>
        <w:t xml:space="preserve"> and support costs” </w:t>
      </w:r>
      <w:r w:rsidRPr="006335DF">
        <w:rPr>
          <w:rStyle w:val="StyleUnderline"/>
          <w:highlight w:val="cyan"/>
        </w:rPr>
        <w:t>of modern weapon systems</w:t>
      </w:r>
      <w:r w:rsidRPr="002D063A">
        <w:rPr>
          <w:rStyle w:val="StyleUnderline"/>
        </w:rPr>
        <w:t xml:space="preserve"> relative to the forces they replace and “retention of major systems in service inventories longer and beyond their expected ‘design life’.” </w:t>
      </w:r>
    </w:p>
    <w:p w14:paraId="57688899" w14:textId="39CA9A92" w:rsidR="00653673" w:rsidRPr="002D063A" w:rsidRDefault="00653673" w:rsidP="00653673">
      <w:pPr>
        <w:rPr>
          <w:sz w:val="16"/>
        </w:rPr>
      </w:pPr>
      <w:r w:rsidRPr="002D063A">
        <w:rPr>
          <w:rStyle w:val="StyleUnderline"/>
        </w:rPr>
        <w:t xml:space="preserve">Keeping old platforms longer, buying fewer new platforms to replace them, and overworking the older and smaller force that results is a formula for paying more for less and </w:t>
      </w:r>
      <w:r w:rsidRPr="002D063A">
        <w:rPr>
          <w:sz w:val="16"/>
        </w:rPr>
        <w:t>further</w:t>
      </w:r>
      <w:r w:rsidRPr="002D063A">
        <w:rPr>
          <w:rStyle w:val="StyleUnderline"/>
        </w:rPr>
        <w:t xml:space="preserve"> widening the </w:t>
      </w:r>
      <w:r w:rsidRPr="002D063A">
        <w:rPr>
          <w:sz w:val="16"/>
        </w:rPr>
        <w:t>yawning</w:t>
      </w:r>
      <w:r w:rsidRPr="002D063A">
        <w:rPr>
          <w:rStyle w:val="StyleUnderline"/>
        </w:rPr>
        <w:t xml:space="preserve"> gap between America’s defense strategy and resources</w:t>
      </w:r>
      <w:r w:rsidRPr="002D063A">
        <w:rPr>
          <w:sz w:val="16"/>
        </w:rPr>
        <w:t>.</w:t>
      </w:r>
    </w:p>
    <w:p w14:paraId="6144D416" w14:textId="604D3ACF" w:rsidR="001A6359" w:rsidRPr="002D063A" w:rsidRDefault="00653673" w:rsidP="00653673">
      <w:pPr>
        <w:rPr>
          <w:sz w:val="16"/>
        </w:rPr>
      </w:pPr>
      <w:r w:rsidRPr="002D063A">
        <w:rPr>
          <w:rStyle w:val="StyleUnderline"/>
          <w:highlight w:val="cyan"/>
        </w:rPr>
        <w:t>Inflation, personnel costs, defense depreciation</w:t>
      </w:r>
      <w:r w:rsidRPr="002D063A">
        <w:rPr>
          <w:rStyle w:val="StyleUnderline"/>
        </w:rPr>
        <w:t xml:space="preserve">: these forces </w:t>
      </w:r>
      <w:r w:rsidRPr="002D063A">
        <w:rPr>
          <w:rStyle w:val="StyleUnderline"/>
          <w:highlight w:val="cyan"/>
        </w:rPr>
        <w:t>mean the D</w:t>
      </w:r>
      <w:r w:rsidRPr="002D063A">
        <w:rPr>
          <w:rStyle w:val="StyleUnderline"/>
        </w:rPr>
        <w:t xml:space="preserve">epartment </w:t>
      </w:r>
      <w:r w:rsidRPr="002D063A">
        <w:rPr>
          <w:rStyle w:val="StyleUnderline"/>
          <w:highlight w:val="cyan"/>
        </w:rPr>
        <w:t>o</w:t>
      </w:r>
      <w:r w:rsidRPr="002D063A">
        <w:rPr>
          <w:rStyle w:val="StyleUnderline"/>
        </w:rPr>
        <w:t xml:space="preserve">f </w:t>
      </w:r>
      <w:r w:rsidRPr="002D063A">
        <w:rPr>
          <w:rStyle w:val="StyleUnderline"/>
          <w:highlight w:val="cyan"/>
        </w:rPr>
        <w:t>D</w:t>
      </w:r>
      <w:r w:rsidRPr="002D063A">
        <w:rPr>
          <w:rStyle w:val="StyleUnderline"/>
        </w:rPr>
        <w:t xml:space="preserve">efense </w:t>
      </w:r>
      <w:r w:rsidRPr="002D063A">
        <w:rPr>
          <w:rStyle w:val="StyleUnderline"/>
          <w:highlight w:val="cyan"/>
        </w:rPr>
        <w:t>needs real budget growth every year</w:t>
      </w:r>
      <w:r w:rsidRPr="002D063A">
        <w:rPr>
          <w:rStyle w:val="StyleUnderline"/>
        </w:rPr>
        <w:t>—</w:t>
      </w:r>
      <w:r w:rsidRPr="002D063A">
        <w:rPr>
          <w:rStyle w:val="StyleUnderline"/>
          <w:highlight w:val="cyan"/>
        </w:rPr>
        <w:t>not to increase</w:t>
      </w:r>
      <w:r w:rsidRPr="002D063A">
        <w:rPr>
          <w:rStyle w:val="StyleUnderline"/>
        </w:rPr>
        <w:t xml:space="preserve"> America’s military </w:t>
      </w:r>
      <w:r w:rsidRPr="002D063A">
        <w:rPr>
          <w:rStyle w:val="StyleUnderline"/>
          <w:highlight w:val="cyan"/>
        </w:rPr>
        <w:t>capability</w:t>
      </w:r>
      <w:r w:rsidRPr="002D063A">
        <w:rPr>
          <w:rStyle w:val="StyleUnderline"/>
        </w:rPr>
        <w:t xml:space="preserve">, </w:t>
      </w:r>
      <w:r w:rsidRPr="002D063A">
        <w:rPr>
          <w:rStyle w:val="StyleUnderline"/>
          <w:highlight w:val="cyan"/>
        </w:rPr>
        <w:t>but</w:t>
      </w:r>
      <w:r w:rsidRPr="002D063A">
        <w:rPr>
          <w:rStyle w:val="StyleUnderline"/>
        </w:rPr>
        <w:t xml:space="preserve"> simply </w:t>
      </w:r>
      <w:r w:rsidRPr="002D063A">
        <w:rPr>
          <w:rStyle w:val="StyleUnderline"/>
          <w:highlight w:val="cyan"/>
        </w:rPr>
        <w:t>to maintain i</w:t>
      </w:r>
      <w:r w:rsidRPr="002D063A">
        <w:rPr>
          <w:sz w:val="16"/>
          <w:highlight w:val="cyan"/>
        </w:rPr>
        <w:t>t</w:t>
      </w:r>
      <w:r w:rsidRPr="002D063A">
        <w:rPr>
          <w:rStyle w:val="StyleUnderline"/>
          <w:highlight w:val="cyan"/>
        </w:rPr>
        <w:t>.</w:t>
      </w:r>
      <w:r w:rsidRPr="002D063A">
        <w:rPr>
          <w:rStyle w:val="StyleUnderline"/>
        </w:rPr>
        <w:t xml:space="preserve"> Treading water </w:t>
      </w:r>
      <w:r w:rsidRPr="002D063A">
        <w:rPr>
          <w:rStyle w:val="StyleUnderline"/>
          <w:highlight w:val="cyan"/>
        </w:rPr>
        <w:t>hardly</w:t>
      </w:r>
      <w:r w:rsidRPr="002D063A">
        <w:rPr>
          <w:rStyle w:val="StyleUnderline"/>
        </w:rPr>
        <w:t xml:space="preserve"> seems an </w:t>
      </w:r>
      <w:r w:rsidRPr="002D063A">
        <w:rPr>
          <w:rStyle w:val="StyleUnderline"/>
          <w:highlight w:val="cyan"/>
        </w:rPr>
        <w:t>acceptable</w:t>
      </w:r>
      <w:r w:rsidRPr="002D063A">
        <w:rPr>
          <w:rStyle w:val="StyleUnderline"/>
        </w:rPr>
        <w:t xml:space="preserve"> level of ambition for America’s military </w:t>
      </w:r>
      <w:r w:rsidRPr="002D063A">
        <w:rPr>
          <w:rStyle w:val="StyleUnderline"/>
          <w:highlight w:val="cyan"/>
        </w:rPr>
        <w:t>when Russia is</w:t>
      </w:r>
      <w:r w:rsidRPr="002D063A">
        <w:rPr>
          <w:rStyle w:val="StyleUnderline"/>
        </w:rPr>
        <w:t xml:space="preserve"> at </w:t>
      </w:r>
      <w:r w:rsidRPr="002D063A">
        <w:rPr>
          <w:rStyle w:val="StyleUnderline"/>
          <w:highlight w:val="cyan"/>
        </w:rPr>
        <w:t>war</w:t>
      </w:r>
      <w:r w:rsidRPr="002D063A">
        <w:rPr>
          <w:rStyle w:val="StyleUnderline"/>
        </w:rPr>
        <w:t xml:space="preserve"> on NATO’s doorstep </w:t>
      </w:r>
      <w:r w:rsidRPr="002D063A">
        <w:rPr>
          <w:rStyle w:val="StyleUnderline"/>
          <w:highlight w:val="cyan"/>
        </w:rPr>
        <w:t>and China continues</w:t>
      </w:r>
      <w:r w:rsidRPr="002D063A">
        <w:rPr>
          <w:rStyle w:val="StyleUnderline"/>
        </w:rPr>
        <w:t xml:space="preserve"> its </w:t>
      </w:r>
      <w:r w:rsidRPr="002D063A">
        <w:rPr>
          <w:rStyle w:val="StyleUnderline"/>
          <w:highlight w:val="cyan"/>
        </w:rPr>
        <w:t>military buildup</w:t>
      </w:r>
      <w:r w:rsidRPr="002D063A">
        <w:rPr>
          <w:sz w:val="16"/>
        </w:rPr>
        <w:t>. Yet even this may prove impossible if we do not address the inflation and cost growth eroding America’s defense buying power.</w:t>
      </w:r>
    </w:p>
    <w:p w14:paraId="7583C40F" w14:textId="77777777" w:rsidR="00653673" w:rsidRDefault="00653673" w:rsidP="00653673"/>
    <w:p w14:paraId="1CB609F3" w14:textId="41F86534" w:rsidR="002D063A" w:rsidRDefault="002D063A" w:rsidP="002D063A">
      <w:pPr>
        <w:pStyle w:val="Heading4"/>
      </w:pPr>
      <w:r>
        <w:t>A 1% cut becomes 7-8% because of inflation, and most military costs are fixed (</w:t>
      </w:r>
      <w:proofErr w:type="spellStart"/>
      <w:r>
        <w:t>i.e</w:t>
      </w:r>
      <w:proofErr w:type="spellEnd"/>
      <w:r>
        <w:t xml:space="preserve"> wages) – meaning meat-axe cuts would come from the sort of experimental programs or navy shipbuilding key to deterrence. </w:t>
      </w:r>
    </w:p>
    <w:p w14:paraId="6920CB8D" w14:textId="77777777" w:rsidR="00546442" w:rsidRDefault="00546442" w:rsidP="00653673"/>
    <w:p w14:paraId="37D78305" w14:textId="1CB360AF" w:rsidR="00546442" w:rsidRDefault="00546442" w:rsidP="00546442">
      <w:pPr>
        <w:pStyle w:val="Heading3"/>
      </w:pPr>
      <w:r>
        <w:t>Impact---</w:t>
      </w:r>
      <w:proofErr w:type="spellStart"/>
      <w:r>
        <w:t>Prolif</w:t>
      </w:r>
      <w:proofErr w:type="spellEnd"/>
    </w:p>
    <w:p w14:paraId="5A9229CB" w14:textId="77777777" w:rsidR="00546442" w:rsidRDefault="00546442" w:rsidP="00546442"/>
    <w:p w14:paraId="0B04881E" w14:textId="77777777" w:rsidR="00546442" w:rsidRDefault="00546442" w:rsidP="00546442">
      <w:pPr>
        <w:pStyle w:val="Heading4"/>
      </w:pPr>
      <w:r>
        <w:t xml:space="preserve">Military cuts cause </w:t>
      </w:r>
      <w:r w:rsidRPr="003C6051">
        <w:rPr>
          <w:u w:val="single"/>
        </w:rPr>
        <w:t xml:space="preserve">nuclear </w:t>
      </w:r>
      <w:proofErr w:type="spellStart"/>
      <w:r w:rsidRPr="003C6051">
        <w:rPr>
          <w:u w:val="single"/>
        </w:rPr>
        <w:t>prolif</w:t>
      </w:r>
      <w:proofErr w:type="spellEnd"/>
      <w:r>
        <w:t xml:space="preserve"> and </w:t>
      </w:r>
      <w:r w:rsidRPr="00C735E8">
        <w:rPr>
          <w:u w:val="single"/>
        </w:rPr>
        <w:t>emboldens</w:t>
      </w:r>
      <w:r>
        <w:t xml:space="preserve"> adversaries.</w:t>
      </w:r>
    </w:p>
    <w:p w14:paraId="47E6A05E" w14:textId="77777777" w:rsidR="00546442" w:rsidRPr="008D764B" w:rsidRDefault="00546442" w:rsidP="00546442">
      <w:r w:rsidRPr="005A28DE">
        <w:rPr>
          <w:rStyle w:val="Style13ptBold"/>
        </w:rPr>
        <w:t>O’Hanlon ’13</w:t>
      </w:r>
      <w:r>
        <w:t xml:space="preserve"> [Michael; February 2013; adjunct professor at Johns Hopkins University, teaches at Columbia University, and is a member of the International Institute for Strategic Studies; “A Moderate Plan for Additional Defense Budget Cuts”; Brookings; </w:t>
      </w:r>
      <w:hyperlink r:id="rId162" w:history="1">
        <w:r w:rsidRPr="00783BEC">
          <w:rPr>
            <w:rStyle w:val="Hyperlink"/>
          </w:rPr>
          <w:t>https://www.brookings.edu/wp-content/uploads/2016/06/defense-budget-cuts-ohanlon.pdf</w:t>
        </w:r>
      </w:hyperlink>
      <w:r>
        <w:t>; accessed 6-29-2023; Lowell-EL]</w:t>
      </w:r>
    </w:p>
    <w:p w14:paraId="75A31C33" w14:textId="77777777" w:rsidR="00546442" w:rsidRPr="00B27A76" w:rsidRDefault="00546442" w:rsidP="00546442">
      <w:pPr>
        <w:rPr>
          <w:u w:val="single"/>
        </w:rPr>
      </w:pPr>
      <w:r w:rsidRPr="00B27A76">
        <w:rPr>
          <w:sz w:val="16"/>
        </w:rPr>
        <w:t xml:space="preserve">It is </w:t>
      </w:r>
      <w:r w:rsidRPr="005A28DE">
        <w:rPr>
          <w:highlight w:val="cyan"/>
          <w:u w:val="single"/>
        </w:rPr>
        <w:t>important not to latch onto</w:t>
      </w:r>
      <w:r w:rsidRPr="00B27A76">
        <w:rPr>
          <w:u w:val="single"/>
        </w:rPr>
        <w:t xml:space="preserve"> some strategic fad to justify </w:t>
      </w:r>
      <w:r w:rsidRPr="005A28DE">
        <w:rPr>
          <w:highlight w:val="cyan"/>
          <w:u w:val="single"/>
        </w:rPr>
        <w:t>radical cuts</w:t>
      </w:r>
      <w:r w:rsidRPr="00B27A76">
        <w:rPr>
          <w:u w:val="single"/>
        </w:rPr>
        <w:t xml:space="preserve"> in the U.S. Army or Marine Corps</w:t>
      </w:r>
      <w:r w:rsidRPr="00B27A76">
        <w:rPr>
          <w:sz w:val="16"/>
        </w:rPr>
        <w:t xml:space="preserve">. For two decades, since Operation Desert Storm, some have </w:t>
      </w:r>
      <w:r w:rsidRPr="00B27A76">
        <w:rPr>
          <w:u w:val="single"/>
        </w:rPr>
        <w:t>favored “</w:t>
      </w:r>
      <w:r w:rsidRPr="005A28DE">
        <w:rPr>
          <w:highlight w:val="cyan"/>
          <w:u w:val="single"/>
        </w:rPr>
        <w:t>stand-off</w:t>
      </w:r>
      <w:r w:rsidRPr="00B27A76">
        <w:rPr>
          <w:u w:val="single"/>
        </w:rPr>
        <w:t>” warfare, featuring long-range strike from planes and ships</w:t>
      </w:r>
      <w:r w:rsidRPr="00B27A76">
        <w:rPr>
          <w:sz w:val="16"/>
        </w:rPr>
        <w:t xml:space="preserve"> as the American military’s main approach to future combat. But it is </w:t>
      </w:r>
      <w:r w:rsidRPr="005A28DE">
        <w:rPr>
          <w:highlight w:val="cyan"/>
          <w:u w:val="single"/>
        </w:rPr>
        <w:t>not possible to address</w:t>
      </w:r>
      <w:r w:rsidRPr="00B27A76">
        <w:rPr>
          <w:u w:val="single"/>
        </w:rPr>
        <w:t xml:space="preserve"> many of the world’s key </w:t>
      </w:r>
      <w:r w:rsidRPr="005A28DE">
        <w:rPr>
          <w:highlight w:val="cyan"/>
          <w:u w:val="single"/>
        </w:rPr>
        <w:t>security challenges</w:t>
      </w:r>
      <w:r w:rsidRPr="00B27A76">
        <w:rPr>
          <w:u w:val="single"/>
        </w:rPr>
        <w:t xml:space="preserve"> that</w:t>
      </w:r>
      <w:r w:rsidRPr="00B27A76">
        <w:rPr>
          <w:sz w:val="16"/>
        </w:rPr>
        <w:t xml:space="preserve"> way—including scenarios in places like </w:t>
      </w:r>
      <w:r w:rsidRPr="00B27A76">
        <w:rPr>
          <w:b/>
          <w:bCs/>
          <w:u w:val="single"/>
        </w:rPr>
        <w:t>Korea and South Asia</w:t>
      </w:r>
      <w:r w:rsidRPr="00B27A76">
        <w:rPr>
          <w:sz w:val="16"/>
        </w:rPr>
        <w:t xml:space="preserve">, discussed further below, that could in fact </w:t>
      </w:r>
      <w:r w:rsidRPr="00B27A76">
        <w:rPr>
          <w:u w:val="single"/>
        </w:rPr>
        <w:t>imperil American security</w:t>
      </w:r>
      <w:r w:rsidRPr="00B27A76">
        <w:rPr>
          <w:sz w:val="16"/>
        </w:rPr>
        <w:t xml:space="preserve">. In the 1990s, advocates of military revolution often argued for such an approach to war, but the subsequent decade proved that for all the progress in sensors and munitions and other military capabilities, the United States </w:t>
      </w:r>
      <w:r w:rsidRPr="005A28DE">
        <w:rPr>
          <w:b/>
          <w:bCs/>
          <w:highlight w:val="cyan"/>
          <w:u w:val="single"/>
        </w:rPr>
        <w:t>still need</w:t>
      </w:r>
      <w:r w:rsidRPr="005A28DE">
        <w:rPr>
          <w:b/>
          <w:bCs/>
          <w:sz w:val="12"/>
          <w:szCs w:val="12"/>
          <w:u w:val="single"/>
        </w:rPr>
        <w:t>ed</w:t>
      </w:r>
      <w:r w:rsidRPr="00B27A76">
        <w:rPr>
          <w:b/>
          <w:bCs/>
          <w:u w:val="single"/>
        </w:rPr>
        <w:t xml:space="preserve"> </w:t>
      </w:r>
      <w:r w:rsidRPr="005A28DE">
        <w:rPr>
          <w:b/>
          <w:bCs/>
          <w:highlight w:val="cyan"/>
          <w:u w:val="single"/>
        </w:rPr>
        <w:t>forces on the ground</w:t>
      </w:r>
      <w:r w:rsidRPr="00B27A76">
        <w:rPr>
          <w:u w:val="single"/>
        </w:rPr>
        <w:t xml:space="preserve"> to deal with complex insurgencies and other threats.</w:t>
      </w:r>
    </w:p>
    <w:p w14:paraId="0D7DB981" w14:textId="77777777" w:rsidR="00546442" w:rsidRPr="00B27A76" w:rsidRDefault="00546442" w:rsidP="00546442">
      <w:pPr>
        <w:rPr>
          <w:sz w:val="16"/>
        </w:rPr>
      </w:pPr>
      <w:r w:rsidRPr="00B27A76">
        <w:rPr>
          <w:sz w:val="16"/>
        </w:rPr>
        <w:t xml:space="preserve">A military emphasis on stand-off warfare is sometimes linked with a </w:t>
      </w:r>
      <w:r w:rsidRPr="00B27A76">
        <w:rPr>
          <w:u w:val="single"/>
        </w:rPr>
        <w:t>broader grand strategy of “</w:t>
      </w:r>
      <w:r w:rsidRPr="005A28DE">
        <w:rPr>
          <w:highlight w:val="cyan"/>
          <w:u w:val="single"/>
        </w:rPr>
        <w:t>offshore balancing</w:t>
      </w:r>
      <w:r w:rsidRPr="00B27A76">
        <w:rPr>
          <w:u w:val="single"/>
        </w:rPr>
        <w:t>”</w:t>
      </w:r>
      <w:r w:rsidRPr="00B27A76">
        <w:rPr>
          <w:sz w:val="16"/>
        </w:rPr>
        <w:t xml:space="preserve"> by which the </w:t>
      </w:r>
      <w:r w:rsidRPr="00B27A76">
        <w:rPr>
          <w:u w:val="single"/>
        </w:rPr>
        <w:t xml:space="preserve">distant United States </w:t>
      </w:r>
      <w:r w:rsidRPr="005A28DE">
        <w:rPr>
          <w:highlight w:val="cyan"/>
          <w:u w:val="single"/>
        </w:rPr>
        <w:t>would step in with limited</w:t>
      </w:r>
      <w:r w:rsidRPr="00B27A76">
        <w:rPr>
          <w:u w:val="single"/>
        </w:rPr>
        <w:t xml:space="preserve"> amounts of </w:t>
      </w:r>
      <w:r w:rsidRPr="005A28DE">
        <w:rPr>
          <w:highlight w:val="cyan"/>
          <w:u w:val="single"/>
        </w:rPr>
        <w:t>power</w:t>
      </w:r>
      <w:r w:rsidRPr="00B27A76">
        <w:rPr>
          <w:u w:val="single"/>
        </w:rPr>
        <w:t xml:space="preserve"> to shape overseas events</w:t>
      </w:r>
      <w:r w:rsidRPr="00B27A76">
        <w:rPr>
          <w:sz w:val="16"/>
        </w:rPr>
        <w:t xml:space="preserve">, particularly in Eurasia, </w:t>
      </w:r>
      <w:r w:rsidRPr="005A28DE">
        <w:rPr>
          <w:highlight w:val="cyan"/>
          <w:u w:val="single"/>
        </w:rPr>
        <w:t>rather than</w:t>
      </w:r>
      <w:r w:rsidRPr="00B27A76">
        <w:rPr>
          <w:sz w:val="16"/>
        </w:rPr>
        <w:t xml:space="preserve"> getting involved </w:t>
      </w:r>
      <w:r w:rsidRPr="00B27A76">
        <w:rPr>
          <w:u w:val="single"/>
        </w:rPr>
        <w:t xml:space="preserve">directly with its own </w:t>
      </w:r>
      <w:r w:rsidRPr="005A28DE">
        <w:rPr>
          <w:highlight w:val="cyan"/>
          <w:u w:val="single"/>
        </w:rPr>
        <w:t>soldiers</w:t>
      </w:r>
      <w:r w:rsidRPr="00B27A76">
        <w:rPr>
          <w:u w:val="single"/>
        </w:rPr>
        <w:t xml:space="preserve"> and Marines</w:t>
      </w:r>
      <w:r w:rsidRPr="00B27A76">
        <w:rPr>
          <w:sz w:val="16"/>
        </w:rPr>
        <w:t xml:space="preserve">. But offshore balancing is too clever by half. In fact, overseas developments are </w:t>
      </w:r>
      <w:r w:rsidRPr="005A28DE">
        <w:rPr>
          <w:highlight w:val="cyan"/>
          <w:u w:val="single"/>
        </w:rPr>
        <w:t>not</w:t>
      </w:r>
      <w:r w:rsidRPr="00B27A76">
        <w:rPr>
          <w:u w:val="single"/>
        </w:rPr>
        <w:t xml:space="preserve"> so easily nudged in </w:t>
      </w:r>
      <w:r w:rsidRPr="005A28DE">
        <w:rPr>
          <w:highlight w:val="cyan"/>
          <w:u w:val="single"/>
        </w:rPr>
        <w:t>favorable</w:t>
      </w:r>
      <w:r w:rsidRPr="00B27A76">
        <w:rPr>
          <w:u w:val="single"/>
        </w:rPr>
        <w:t xml:space="preserve"> directions</w:t>
      </w:r>
      <w:r w:rsidRPr="00B27A76">
        <w:rPr>
          <w:sz w:val="16"/>
        </w:rPr>
        <w:t xml:space="preserve"> through modest outside interventions. One of the reasons is that </w:t>
      </w:r>
      <w:r w:rsidRPr="005A28DE">
        <w:rPr>
          <w:b/>
          <w:bCs/>
          <w:highlight w:val="cyan"/>
          <w:u w:val="single"/>
        </w:rPr>
        <w:t>offshore balancing can suggest</w:t>
      </w:r>
      <w:r w:rsidRPr="00B27A76">
        <w:rPr>
          <w:b/>
          <w:bCs/>
          <w:u w:val="single"/>
        </w:rPr>
        <w:t xml:space="preserve">, in the minds of friends and foes alike, a </w:t>
      </w:r>
      <w:r w:rsidRPr="005A28DE">
        <w:rPr>
          <w:b/>
          <w:bCs/>
          <w:highlight w:val="cyan"/>
          <w:u w:val="single"/>
        </w:rPr>
        <w:t>lack of real American commitment. That can embolden adversaries.</w:t>
      </w:r>
      <w:r w:rsidRPr="00B27A76">
        <w:rPr>
          <w:sz w:val="16"/>
        </w:rPr>
        <w:t xml:space="preserve"> It can also worry </w:t>
      </w:r>
      <w:r w:rsidRPr="005A28DE">
        <w:rPr>
          <w:highlight w:val="cyan"/>
          <w:u w:val="single"/>
        </w:rPr>
        <w:t>allies</w:t>
      </w:r>
      <w:r w:rsidRPr="00B27A76">
        <w:rPr>
          <w:sz w:val="16"/>
        </w:rPr>
        <w:t xml:space="preserve"> to the point where, among other things, they </w:t>
      </w:r>
      <w:r w:rsidRPr="00B27A76">
        <w:rPr>
          <w:u w:val="single"/>
        </w:rPr>
        <w:t xml:space="preserve">may feel obliged to </w:t>
      </w:r>
      <w:r w:rsidRPr="005A28DE">
        <w:rPr>
          <w:highlight w:val="cyan"/>
          <w:u w:val="single"/>
        </w:rPr>
        <w:t>build up their</w:t>
      </w:r>
      <w:r w:rsidRPr="00B27A76">
        <w:rPr>
          <w:u w:val="single"/>
        </w:rPr>
        <w:t xml:space="preserve"> own </w:t>
      </w:r>
      <w:r w:rsidRPr="005A28DE">
        <w:rPr>
          <w:highlight w:val="cyan"/>
          <w:u w:val="single"/>
        </w:rPr>
        <w:t>nuclear arsenals</w:t>
      </w:r>
      <w:r w:rsidRPr="00B27A76">
        <w:rPr>
          <w:sz w:val="16"/>
        </w:rPr>
        <w:t xml:space="preserve">— as the likes of </w:t>
      </w:r>
      <w:r w:rsidRPr="005A28DE">
        <w:rPr>
          <w:highlight w:val="cyan"/>
          <w:u w:val="single"/>
        </w:rPr>
        <w:t>South Korea</w:t>
      </w:r>
      <w:r w:rsidRPr="00B27A76">
        <w:rPr>
          <w:u w:val="single"/>
        </w:rPr>
        <w:t xml:space="preserve">, </w:t>
      </w:r>
      <w:r w:rsidRPr="005A28DE">
        <w:rPr>
          <w:highlight w:val="cyan"/>
          <w:u w:val="single"/>
        </w:rPr>
        <w:t>Japan, Taiwan, Turkey</w:t>
      </w:r>
      <w:r w:rsidRPr="00B27A76">
        <w:rPr>
          <w:u w:val="single"/>
        </w:rPr>
        <w:t>, Egypt, and Saudi Arabia</w:t>
      </w:r>
      <w:r w:rsidRPr="00B27A76">
        <w:rPr>
          <w:sz w:val="16"/>
        </w:rPr>
        <w:t xml:space="preserve"> might well do absent strong security ties with America. Put bluntly, offshore balancing greatly exaggerates American power by assuming that belated and limited uses of U.S. force can swing overseas events in acceptable directions.</w:t>
      </w:r>
    </w:p>
    <w:p w14:paraId="45379DB6" w14:textId="77777777" w:rsidR="00546442" w:rsidRPr="00546442" w:rsidRDefault="00546442" w:rsidP="00546442"/>
    <w:p w14:paraId="2D66A178" w14:textId="77777777" w:rsidR="00BE50A7" w:rsidRPr="008C3464" w:rsidRDefault="00BE50A7" w:rsidP="00BE50A7">
      <w:pPr>
        <w:pStyle w:val="Heading3"/>
      </w:pPr>
      <w:r w:rsidRPr="008C3464">
        <w:t>AT: ! Turn</w:t>
      </w:r>
    </w:p>
    <w:p w14:paraId="554D4791" w14:textId="77777777" w:rsidR="00BE50A7" w:rsidRPr="008C3464" w:rsidRDefault="00BE50A7" w:rsidP="00BE50A7">
      <w:pPr>
        <w:pStyle w:val="Heading4"/>
      </w:pPr>
      <w:r w:rsidRPr="008C3464">
        <w:t xml:space="preserve">Defense spending is </w:t>
      </w:r>
      <w:r w:rsidRPr="008C3464">
        <w:rPr>
          <w:u w:val="single"/>
        </w:rPr>
        <w:t>key</w:t>
      </w:r>
      <w:r w:rsidRPr="008C3464">
        <w:t>.</w:t>
      </w:r>
    </w:p>
    <w:p w14:paraId="10BF70C0" w14:textId="77777777" w:rsidR="00BE50A7" w:rsidRPr="008C3464" w:rsidRDefault="00BE50A7" w:rsidP="00BE50A7">
      <w:r w:rsidRPr="008C3464">
        <w:t xml:space="preserve">Justin T. </w:t>
      </w:r>
      <w:r w:rsidRPr="008C3464">
        <w:rPr>
          <w:rStyle w:val="Style13ptBold"/>
        </w:rPr>
        <w:t>Johnson 16</w:t>
      </w:r>
      <w:r w:rsidRPr="008C3464">
        <w:t xml:space="preserve">, 1-25-2016, Johnson is a Senior Policy Analyst for The Heritage Foundation’s Institute for National Security and Foreign Policy specializing in defense budgets, 5 Bad Arguments for Cutting U.S. Defense Spending, https://www.heritage.org/budget-and-spending/commentary/5-bad-arguments-cutting-us-defense-spending, </w:t>
      </w:r>
      <w:proofErr w:type="spellStart"/>
      <w:r w:rsidRPr="008C3464">
        <w:t>HKeef</w:t>
      </w:r>
      <w:proofErr w:type="spellEnd"/>
    </w:p>
    <w:p w14:paraId="1B553EE2" w14:textId="77777777" w:rsidR="00BE50A7" w:rsidRPr="008C3464" w:rsidRDefault="00BE50A7" w:rsidP="00BE50A7">
      <w:pPr>
        <w:rPr>
          <w:sz w:val="16"/>
        </w:rPr>
      </w:pPr>
      <w:r w:rsidRPr="008C3464">
        <w:rPr>
          <w:sz w:val="16"/>
        </w:rPr>
        <w:t>We’ve all seen the click-bait headlines.</w:t>
      </w:r>
    </w:p>
    <w:p w14:paraId="305A225E" w14:textId="77777777" w:rsidR="00BE50A7" w:rsidRPr="008C3464" w:rsidRDefault="00BE50A7" w:rsidP="00BE50A7">
      <w:pPr>
        <w:rPr>
          <w:sz w:val="16"/>
        </w:rPr>
      </w:pPr>
      <w:r w:rsidRPr="008C3464">
        <w:rPr>
          <w:sz w:val="16"/>
        </w:rPr>
        <w:t xml:space="preserve">    “You won’t believe how much the U.S. spends on its military.”</w:t>
      </w:r>
    </w:p>
    <w:p w14:paraId="0CE547D1" w14:textId="77777777" w:rsidR="00BE50A7" w:rsidRPr="008C3464" w:rsidRDefault="00BE50A7" w:rsidP="00BE50A7">
      <w:pPr>
        <w:rPr>
          <w:sz w:val="16"/>
        </w:rPr>
      </w:pPr>
      <w:r w:rsidRPr="008C3464">
        <w:rPr>
          <w:sz w:val="16"/>
        </w:rPr>
        <w:t xml:space="preserve">    “The U.S. spends more than the next 13 countries on defense!”</w:t>
      </w:r>
    </w:p>
    <w:p w14:paraId="5300E455" w14:textId="77777777" w:rsidR="00BE50A7" w:rsidRPr="008C3464" w:rsidRDefault="00BE50A7" w:rsidP="00BE50A7">
      <w:pPr>
        <w:rPr>
          <w:sz w:val="16"/>
        </w:rPr>
      </w:pPr>
      <w:r w:rsidRPr="008C3464">
        <w:rPr>
          <w:sz w:val="16"/>
        </w:rPr>
        <w:t>But military spending is a big ticket item, and it’s perfectly legitimate to question military spending.</w:t>
      </w:r>
    </w:p>
    <w:p w14:paraId="64446EB0" w14:textId="77777777" w:rsidR="00BE50A7" w:rsidRPr="008C3464" w:rsidRDefault="00BE50A7" w:rsidP="00BE50A7">
      <w:pPr>
        <w:rPr>
          <w:sz w:val="16"/>
        </w:rPr>
      </w:pPr>
      <w:r w:rsidRPr="008C3464">
        <w:rPr>
          <w:sz w:val="16"/>
        </w:rPr>
        <w:t>Next month, President Obama will propose his FY2017 budget, and the public debate over national security spending will be begin anew.</w:t>
      </w:r>
    </w:p>
    <w:p w14:paraId="30573FAA" w14:textId="77777777" w:rsidR="00BE50A7" w:rsidRPr="008C3464" w:rsidRDefault="00BE50A7" w:rsidP="00BE50A7">
      <w:pPr>
        <w:rPr>
          <w:sz w:val="16"/>
        </w:rPr>
      </w:pPr>
      <w:r w:rsidRPr="008C3464">
        <w:rPr>
          <w:sz w:val="16"/>
        </w:rPr>
        <w:t>So, how much should the United States spend on national security? Spend too little and our adversaries may be emboldened to exploit weaknesses, costing American blood and treasure. Spend too much, and the misallocation of resources will add to the debt shouldered by future generations. It’s a difficult balance to strike.</w:t>
      </w:r>
    </w:p>
    <w:p w14:paraId="1E321B8D" w14:textId="77777777" w:rsidR="00BE50A7" w:rsidRPr="008C3464" w:rsidRDefault="00BE50A7" w:rsidP="00BE50A7">
      <w:pPr>
        <w:rPr>
          <w:sz w:val="16"/>
        </w:rPr>
      </w:pPr>
      <w:r w:rsidRPr="008C3464">
        <w:rPr>
          <w:sz w:val="16"/>
        </w:rPr>
        <w:t>But it’s vital that we get it right. Americans have every reason to be concerned about the state of the U.S. military. The most recent Index of U.S. Military Strength assessed the global threat level as “elevated” and America’s ability to defend itself and its interests as only “marginal.”</w:t>
      </w:r>
    </w:p>
    <w:p w14:paraId="0357ABF2" w14:textId="77777777" w:rsidR="00BE50A7" w:rsidRPr="008C3464" w:rsidRDefault="00BE50A7" w:rsidP="00BE50A7">
      <w:pPr>
        <w:rPr>
          <w:sz w:val="16"/>
        </w:rPr>
      </w:pPr>
      <w:r w:rsidRPr="008C3464">
        <w:rPr>
          <w:sz w:val="16"/>
        </w:rPr>
        <w:t>Given the stakes, we need to understand where arguments regarding national security spending fall short. Here are five common—but bad—arguments made by those seeking to cut the defense budget.</w:t>
      </w:r>
    </w:p>
    <w:p w14:paraId="556C0D79" w14:textId="77777777" w:rsidR="00BE50A7" w:rsidRPr="008C3464" w:rsidRDefault="00BE50A7" w:rsidP="00BE50A7">
      <w:pPr>
        <w:rPr>
          <w:sz w:val="16"/>
        </w:rPr>
      </w:pPr>
      <w:r w:rsidRPr="008C3464">
        <w:rPr>
          <w:sz w:val="16"/>
        </w:rPr>
        <w:t>“The United States spends more than the next seven countries combined.”</w:t>
      </w:r>
    </w:p>
    <w:p w14:paraId="2D4DBB64" w14:textId="77777777" w:rsidR="00BE50A7" w:rsidRPr="008C3464" w:rsidRDefault="00BE50A7" w:rsidP="00BE50A7">
      <w:pPr>
        <w:rPr>
          <w:rStyle w:val="StyleUnderline"/>
        </w:rPr>
      </w:pPr>
      <w:r w:rsidRPr="008C3464">
        <w:rPr>
          <w:sz w:val="16"/>
        </w:rPr>
        <w:t xml:space="preserve">Statistically true, but not particularly helpful. </w:t>
      </w:r>
      <w:r w:rsidRPr="008C3464">
        <w:rPr>
          <w:rStyle w:val="StyleUnderline"/>
          <w:highlight w:val="cyan"/>
        </w:rPr>
        <w:t>The</w:t>
      </w:r>
      <w:r w:rsidRPr="008C3464">
        <w:rPr>
          <w:rStyle w:val="StyleUnderline"/>
        </w:rPr>
        <w:t xml:space="preserve"> </w:t>
      </w:r>
      <w:r w:rsidRPr="008C3464">
        <w:rPr>
          <w:rStyle w:val="StyleUnderline"/>
          <w:highlight w:val="cyan"/>
        </w:rPr>
        <w:t>U</w:t>
      </w:r>
      <w:r w:rsidRPr="008C3464">
        <w:rPr>
          <w:rStyle w:val="StyleUnderline"/>
        </w:rPr>
        <w:t xml:space="preserve">nited </w:t>
      </w:r>
      <w:r w:rsidRPr="008C3464">
        <w:rPr>
          <w:rStyle w:val="StyleUnderline"/>
          <w:highlight w:val="cyan"/>
        </w:rPr>
        <w:t>S</w:t>
      </w:r>
      <w:r w:rsidRPr="008C3464">
        <w:rPr>
          <w:rStyle w:val="StyleUnderline"/>
        </w:rPr>
        <w:t xml:space="preserve">tates also </w:t>
      </w:r>
      <w:r w:rsidRPr="008C3464">
        <w:rPr>
          <w:rStyle w:val="StyleUnderline"/>
          <w:highlight w:val="cyan"/>
        </w:rPr>
        <w:t xml:space="preserve">spends </w:t>
      </w:r>
      <w:r w:rsidRPr="008C3464">
        <w:rPr>
          <w:rStyle w:val="Emphasis"/>
          <w:highlight w:val="cyan"/>
        </w:rPr>
        <w:t>more on health care</w:t>
      </w:r>
      <w:r w:rsidRPr="008C3464">
        <w:rPr>
          <w:rStyle w:val="StyleUnderline"/>
          <w:highlight w:val="cyan"/>
        </w:rPr>
        <w:t xml:space="preserve"> than the next nine countries combined</w:t>
      </w:r>
      <w:r w:rsidRPr="008C3464">
        <w:rPr>
          <w:rStyle w:val="StyleUnderline"/>
        </w:rPr>
        <w:t xml:space="preserve">. In 2012, </w:t>
      </w:r>
      <w:r w:rsidRPr="008C3464">
        <w:rPr>
          <w:rStyle w:val="StyleUnderline"/>
          <w:highlight w:val="cyan"/>
        </w:rPr>
        <w:t>Americans accounted for</w:t>
      </w:r>
      <w:r w:rsidRPr="008C3464">
        <w:rPr>
          <w:rStyle w:val="StyleUnderline"/>
        </w:rPr>
        <w:t xml:space="preserve"> about </w:t>
      </w:r>
      <w:r w:rsidRPr="008C3464">
        <w:rPr>
          <w:rStyle w:val="StyleUnderline"/>
          <w:highlight w:val="cyan"/>
        </w:rPr>
        <w:t xml:space="preserve">one-third of the world’s total spending on </w:t>
      </w:r>
      <w:r w:rsidRPr="008C3464">
        <w:rPr>
          <w:rStyle w:val="Emphasis"/>
          <w:highlight w:val="cyan"/>
        </w:rPr>
        <w:t>entertainment</w:t>
      </w:r>
      <w:r w:rsidRPr="008C3464">
        <w:rPr>
          <w:rStyle w:val="StyleUnderline"/>
        </w:rPr>
        <w:t xml:space="preserve">. </w:t>
      </w:r>
      <w:r w:rsidRPr="008C3464">
        <w:rPr>
          <w:rStyle w:val="StyleUnderline"/>
          <w:highlight w:val="cyan"/>
        </w:rPr>
        <w:t xml:space="preserve">We’re a </w:t>
      </w:r>
      <w:r w:rsidRPr="008C3464">
        <w:rPr>
          <w:rStyle w:val="Emphasis"/>
          <w:highlight w:val="cyan"/>
        </w:rPr>
        <w:t>big, rich country</w:t>
      </w:r>
      <w:r w:rsidRPr="008C3464">
        <w:rPr>
          <w:rStyle w:val="StyleUnderline"/>
        </w:rPr>
        <w:t>—</w:t>
      </w:r>
      <w:r w:rsidRPr="008C3464">
        <w:rPr>
          <w:rStyle w:val="StyleUnderline"/>
          <w:highlight w:val="cyan"/>
        </w:rPr>
        <w:t xml:space="preserve">with </w:t>
      </w:r>
      <w:r w:rsidRPr="008C3464">
        <w:rPr>
          <w:rStyle w:val="Emphasis"/>
          <w:highlight w:val="cyan"/>
        </w:rPr>
        <w:t>a lot to protect</w:t>
      </w:r>
      <w:r w:rsidRPr="008C3464">
        <w:rPr>
          <w:rStyle w:val="StyleUnderline"/>
        </w:rPr>
        <w:t xml:space="preserve"> and a host of vital interests around the globe.</w:t>
      </w:r>
    </w:p>
    <w:p w14:paraId="1A1ABC67" w14:textId="77777777" w:rsidR="00BE50A7" w:rsidRPr="008C3464" w:rsidRDefault="00BE50A7" w:rsidP="00BE50A7">
      <w:pPr>
        <w:rPr>
          <w:rStyle w:val="StyleUnderline"/>
        </w:rPr>
      </w:pPr>
      <w:r w:rsidRPr="008C3464">
        <w:rPr>
          <w:sz w:val="16"/>
        </w:rPr>
        <w:t xml:space="preserve">More important is the trend in defense spending. The same data set that pegs U.S. spending at more than the next seven countries today shows that we spent more than the next thirteen countries combined in 2011. </w:t>
      </w:r>
      <w:r w:rsidRPr="008C3464">
        <w:rPr>
          <w:rStyle w:val="StyleUnderline"/>
          <w:highlight w:val="cyan"/>
        </w:rPr>
        <w:t>Our investment in national security</w:t>
      </w:r>
      <w:r w:rsidRPr="008C3464">
        <w:rPr>
          <w:rStyle w:val="StyleUnderline"/>
        </w:rPr>
        <w:t xml:space="preserve"> compared with the rest of the world </w:t>
      </w:r>
      <w:r w:rsidRPr="008C3464">
        <w:rPr>
          <w:rStyle w:val="StyleUnderline"/>
          <w:highlight w:val="cyan"/>
        </w:rPr>
        <w:t xml:space="preserve">has </w:t>
      </w:r>
      <w:r w:rsidRPr="008C3464">
        <w:rPr>
          <w:rStyle w:val="Emphasis"/>
          <w:highlight w:val="cyan"/>
        </w:rPr>
        <w:t>dropped dramatically</w:t>
      </w:r>
      <w:r w:rsidRPr="008C3464">
        <w:rPr>
          <w:rStyle w:val="StyleUnderline"/>
        </w:rPr>
        <w:t xml:space="preserve"> over the last four years.</w:t>
      </w:r>
    </w:p>
    <w:p w14:paraId="0EBA836D" w14:textId="77777777" w:rsidR="00BE50A7" w:rsidRPr="008C3464" w:rsidRDefault="00BE50A7" w:rsidP="00BE50A7">
      <w:pPr>
        <w:rPr>
          <w:sz w:val="16"/>
        </w:rPr>
      </w:pPr>
      <w:r w:rsidRPr="008C3464">
        <w:rPr>
          <w:sz w:val="16"/>
        </w:rPr>
        <w:t xml:space="preserve">Remember, </w:t>
      </w:r>
      <w:r w:rsidRPr="008C3464">
        <w:rPr>
          <w:rStyle w:val="StyleUnderline"/>
          <w:highlight w:val="cyan"/>
        </w:rPr>
        <w:t xml:space="preserve">robust defense </w:t>
      </w:r>
      <w:r w:rsidRPr="008C3464">
        <w:rPr>
          <w:rStyle w:val="Emphasis"/>
          <w:highlight w:val="cyan"/>
        </w:rPr>
        <w:t>funding serves a purpose</w:t>
      </w:r>
      <w:r w:rsidRPr="008C3464">
        <w:rPr>
          <w:sz w:val="16"/>
        </w:rPr>
        <w:t xml:space="preserve">. </w:t>
      </w:r>
      <w:r w:rsidRPr="008C3464">
        <w:rPr>
          <w:rStyle w:val="StyleUnderline"/>
          <w:highlight w:val="cyan"/>
        </w:rPr>
        <w:t>It allows the</w:t>
      </w:r>
      <w:r w:rsidRPr="008C3464">
        <w:rPr>
          <w:rStyle w:val="StyleUnderline"/>
        </w:rPr>
        <w:t xml:space="preserve"> </w:t>
      </w:r>
      <w:r w:rsidRPr="008C3464">
        <w:rPr>
          <w:rStyle w:val="StyleUnderline"/>
          <w:highlight w:val="cyan"/>
        </w:rPr>
        <w:t>U</w:t>
      </w:r>
      <w:r w:rsidRPr="008C3464">
        <w:rPr>
          <w:rStyle w:val="StyleUnderline"/>
        </w:rPr>
        <w:t xml:space="preserve">nited </w:t>
      </w:r>
      <w:r w:rsidRPr="008C3464">
        <w:rPr>
          <w:rStyle w:val="StyleUnderline"/>
          <w:highlight w:val="cyan"/>
        </w:rPr>
        <w:t>S</w:t>
      </w:r>
      <w:r w:rsidRPr="008C3464">
        <w:rPr>
          <w:rStyle w:val="StyleUnderline"/>
        </w:rPr>
        <w:t xml:space="preserve">tates </w:t>
      </w:r>
      <w:r w:rsidRPr="008C3464">
        <w:rPr>
          <w:rStyle w:val="StyleUnderline"/>
          <w:highlight w:val="cyan"/>
        </w:rPr>
        <w:t xml:space="preserve">to </w:t>
      </w:r>
      <w:r w:rsidRPr="008C3464">
        <w:rPr>
          <w:rStyle w:val="Emphasis"/>
          <w:highlight w:val="cyan"/>
        </w:rPr>
        <w:t>preempt threats</w:t>
      </w:r>
      <w:r w:rsidRPr="008C3464">
        <w:rPr>
          <w:rStyle w:val="StyleUnderline"/>
        </w:rPr>
        <w:t xml:space="preserve"> before they arrive at our shores. </w:t>
      </w:r>
      <w:r w:rsidRPr="008C3464">
        <w:rPr>
          <w:sz w:val="16"/>
        </w:rPr>
        <w:t>No other country is capable of protecting its interests around the world like the United States,</w:t>
      </w:r>
      <w:r w:rsidRPr="008C3464">
        <w:rPr>
          <w:rStyle w:val="StyleUnderline"/>
        </w:rPr>
        <w:t xml:space="preserve"> and sustaining a military force that can project </w:t>
      </w:r>
      <w:r w:rsidRPr="008C3464">
        <w:rPr>
          <w:rStyle w:val="Emphasis"/>
          <w:highlight w:val="cyan"/>
        </w:rPr>
        <w:t>power worldwide</w:t>
      </w:r>
      <w:r w:rsidRPr="008C3464">
        <w:rPr>
          <w:rStyle w:val="StyleUnderline"/>
          <w:highlight w:val="cyan"/>
        </w:rPr>
        <w:t xml:space="preserve"> comes at a cost</w:t>
      </w:r>
      <w:r w:rsidRPr="008C3464">
        <w:rPr>
          <w:rStyle w:val="StyleUnderline"/>
        </w:rPr>
        <w:t>.</w:t>
      </w:r>
    </w:p>
    <w:p w14:paraId="2450B56E" w14:textId="77777777" w:rsidR="00BE50A7" w:rsidRPr="008C3464" w:rsidRDefault="00BE50A7" w:rsidP="00BE50A7">
      <w:pPr>
        <w:rPr>
          <w:sz w:val="16"/>
        </w:rPr>
      </w:pPr>
      <w:r w:rsidRPr="008C3464">
        <w:rPr>
          <w:sz w:val="16"/>
        </w:rPr>
        <w:t>“Defense spending has grown too much in recent years.”</w:t>
      </w:r>
    </w:p>
    <w:p w14:paraId="474D05B7" w14:textId="77777777" w:rsidR="00BE50A7" w:rsidRPr="008C3464" w:rsidRDefault="00BE50A7" w:rsidP="00BE50A7">
      <w:pPr>
        <w:rPr>
          <w:sz w:val="16"/>
        </w:rPr>
      </w:pPr>
      <w:r w:rsidRPr="008C3464">
        <w:rPr>
          <w:rStyle w:val="StyleUnderline"/>
          <w:highlight w:val="cyan"/>
        </w:rPr>
        <w:t>Defense spending has grown</w:t>
      </w:r>
      <w:r w:rsidRPr="008C3464">
        <w:rPr>
          <w:rStyle w:val="StyleUnderline"/>
        </w:rPr>
        <w:t xml:space="preserve"> since the 9/11 terror attacks—but </w:t>
      </w:r>
      <w:r w:rsidRPr="008C3464">
        <w:rPr>
          <w:rStyle w:val="StyleUnderline"/>
          <w:highlight w:val="cyan"/>
        </w:rPr>
        <w:t>not nearly as fast as the rest of the federal government.</w:t>
      </w:r>
      <w:r w:rsidRPr="008C3464">
        <w:rPr>
          <w:sz w:val="16"/>
        </w:rPr>
        <w:t xml:space="preserve"> From 2001 through 2015, </w:t>
      </w:r>
      <w:r w:rsidRPr="008C3464">
        <w:rPr>
          <w:rStyle w:val="StyleUnderline"/>
          <w:highlight w:val="cyan"/>
        </w:rPr>
        <w:t xml:space="preserve">spending on social and economic programs </w:t>
      </w:r>
      <w:r w:rsidRPr="008C3464">
        <w:rPr>
          <w:rStyle w:val="Emphasis"/>
          <w:highlight w:val="cyan"/>
        </w:rPr>
        <w:t>dramatically outpaced</w:t>
      </w:r>
      <w:r w:rsidRPr="008C3464">
        <w:rPr>
          <w:rStyle w:val="StyleUnderline"/>
          <w:highlight w:val="cyan"/>
        </w:rPr>
        <w:t xml:space="preserve"> spending on national security</w:t>
      </w:r>
      <w:r w:rsidRPr="008C3464">
        <w:rPr>
          <w:sz w:val="16"/>
        </w:rPr>
        <w:t>: 61 percent compared with 38 percent in inflation-adjusted dollars.</w:t>
      </w:r>
    </w:p>
    <w:p w14:paraId="70E125A1" w14:textId="77777777" w:rsidR="00BE50A7" w:rsidRPr="008C3464" w:rsidRDefault="00BE50A7" w:rsidP="00BE50A7">
      <w:pPr>
        <w:rPr>
          <w:sz w:val="16"/>
        </w:rPr>
      </w:pPr>
      <w:r w:rsidRPr="008C3464">
        <w:rPr>
          <w:rStyle w:val="StyleUnderline"/>
          <w:highlight w:val="cyan"/>
        </w:rPr>
        <w:t xml:space="preserve">Defense Department outlays now account for </w:t>
      </w:r>
      <w:r w:rsidRPr="008C3464">
        <w:rPr>
          <w:rStyle w:val="Emphasis"/>
          <w:highlight w:val="cyan"/>
        </w:rPr>
        <w:t>only 15 percent</w:t>
      </w:r>
      <w:r w:rsidRPr="008C3464">
        <w:rPr>
          <w:rStyle w:val="StyleUnderline"/>
          <w:highlight w:val="cyan"/>
        </w:rPr>
        <w:t xml:space="preserve"> of all federal spending</w:t>
      </w:r>
      <w:r w:rsidRPr="008C3464">
        <w:rPr>
          <w:sz w:val="16"/>
        </w:rPr>
        <w:t>—less than its share before 9/11. Add in state and local government spending, and national security accounts for only 10 percent of total public spending.</w:t>
      </w:r>
    </w:p>
    <w:p w14:paraId="1E826FBD" w14:textId="77777777" w:rsidR="00213ECC" w:rsidRDefault="00213ECC" w:rsidP="00213ECC"/>
    <w:p w14:paraId="6C68E497" w14:textId="1F608117" w:rsidR="002A157E" w:rsidRPr="008C3464" w:rsidRDefault="002A157E" w:rsidP="00BD5F30">
      <w:pPr>
        <w:pStyle w:val="Heading2"/>
      </w:pPr>
      <w:r w:rsidRPr="008C3464">
        <w:t>Impact---Shutdown</w:t>
      </w:r>
    </w:p>
    <w:p w14:paraId="0F166999" w14:textId="77777777" w:rsidR="002A157E" w:rsidRPr="008C3464" w:rsidRDefault="002A157E" w:rsidP="002A157E">
      <w:pPr>
        <w:pStyle w:val="Heading3"/>
      </w:pPr>
      <w:r>
        <w:t>T/C</w:t>
      </w:r>
      <w:r w:rsidRPr="008C3464">
        <w:t>---Shutdown</w:t>
      </w:r>
    </w:p>
    <w:p w14:paraId="69DDC5E8" w14:textId="77777777" w:rsidR="002A157E" w:rsidRPr="008C3464" w:rsidRDefault="002A157E" w:rsidP="002A157E">
      <w:pPr>
        <w:pStyle w:val="Heading4"/>
      </w:pPr>
      <w:r w:rsidRPr="008C3464">
        <w:t>A government shutdown risks agencies across the board.</w:t>
      </w:r>
    </w:p>
    <w:p w14:paraId="7BFE3F60" w14:textId="77777777" w:rsidR="002A157E" w:rsidRPr="008C3464" w:rsidRDefault="002A157E" w:rsidP="002A157E">
      <w:r w:rsidRPr="008C3464">
        <w:rPr>
          <w:rStyle w:val="Style13ptBold"/>
        </w:rPr>
        <w:t>C</w:t>
      </w:r>
      <w:r w:rsidRPr="008C3464">
        <w:t xml:space="preserve">ommittee for a </w:t>
      </w:r>
      <w:r w:rsidRPr="008C3464">
        <w:rPr>
          <w:rStyle w:val="Style13ptBold"/>
        </w:rPr>
        <w:t>R</w:t>
      </w:r>
      <w:r w:rsidRPr="008C3464">
        <w:t xml:space="preserve">esponsible </w:t>
      </w:r>
      <w:r w:rsidRPr="008C3464">
        <w:rPr>
          <w:rStyle w:val="Style13ptBold"/>
        </w:rPr>
        <w:t>F</w:t>
      </w:r>
      <w:r w:rsidRPr="008C3464">
        <w:t xml:space="preserve">ederal </w:t>
      </w:r>
      <w:r w:rsidRPr="008C3464">
        <w:rPr>
          <w:rStyle w:val="Style13ptBold"/>
        </w:rPr>
        <w:t>B</w:t>
      </w:r>
      <w:r w:rsidRPr="008C3464">
        <w:t xml:space="preserve">udget </w:t>
      </w:r>
      <w:r w:rsidRPr="008C3464">
        <w:rPr>
          <w:rStyle w:val="Style13ptBold"/>
        </w:rPr>
        <w:t>22</w:t>
      </w:r>
      <w:r w:rsidRPr="008C3464">
        <w:t xml:space="preserve">, 10-1-2022, The Committee for a Responsible Federal Budget is a non-profit public policy organization that addresses federal budget and fiscal issues, Q&amp;A: Everything You Should Know About Government Shutdowns, https://www.crfb.org/papers/qa-everything-you-should-know-about-government-shutdowns, </w:t>
      </w:r>
      <w:proofErr w:type="spellStart"/>
      <w:r w:rsidRPr="008C3464">
        <w:t>HKeef</w:t>
      </w:r>
      <w:proofErr w:type="spellEnd"/>
    </w:p>
    <w:p w14:paraId="63D24DDE" w14:textId="77777777" w:rsidR="002A157E" w:rsidRPr="008C3464" w:rsidRDefault="002A157E" w:rsidP="002A157E">
      <w:r w:rsidRPr="008C3464">
        <w:t xml:space="preserve">Although many programs are exempt, </w:t>
      </w:r>
      <w:r w:rsidRPr="008C3464">
        <w:rPr>
          <w:rStyle w:val="StyleUnderline"/>
        </w:rPr>
        <w:t xml:space="preserve">the public is still likely to feel the </w:t>
      </w:r>
      <w:r w:rsidRPr="008C3464">
        <w:rPr>
          <w:rStyle w:val="Emphasis"/>
        </w:rPr>
        <w:t>impact</w:t>
      </w:r>
      <w:r w:rsidRPr="008C3464">
        <w:rPr>
          <w:rStyle w:val="StyleUnderline"/>
        </w:rPr>
        <w:t xml:space="preserve"> of a shutdown in several ways</w:t>
      </w:r>
      <w:r w:rsidRPr="008C3464">
        <w:t>. For example, in a full shutdown:</w:t>
      </w:r>
    </w:p>
    <w:p w14:paraId="16023191" w14:textId="77777777" w:rsidR="002A157E" w:rsidRPr="008C3464" w:rsidRDefault="002A157E" w:rsidP="002A157E">
      <w:pPr>
        <w:rPr>
          <w:sz w:val="16"/>
        </w:rPr>
      </w:pPr>
      <w:r w:rsidRPr="008C3464">
        <w:rPr>
          <w:rStyle w:val="Emphasis"/>
        </w:rPr>
        <w:t>Social Security and Medicare</w:t>
      </w:r>
      <w:r w:rsidRPr="008C3464">
        <w:rPr>
          <w:sz w:val="16"/>
        </w:rPr>
        <w:t xml:space="preserve">: Checks are sent out, </w:t>
      </w:r>
      <w:r w:rsidRPr="008C3464">
        <w:rPr>
          <w:rStyle w:val="StyleUnderline"/>
        </w:rPr>
        <w:t xml:space="preserve">but benefit verification as well as card issuance </w:t>
      </w:r>
      <w:r w:rsidRPr="008C3464">
        <w:rPr>
          <w:rStyle w:val="Emphasis"/>
        </w:rPr>
        <w:t>would cease</w:t>
      </w:r>
      <w:r w:rsidRPr="008C3464">
        <w:rPr>
          <w:sz w:val="16"/>
        </w:rPr>
        <w:t xml:space="preserve">. While unlikely to happen again, </w:t>
      </w:r>
      <w:r w:rsidRPr="008C3464">
        <w:rPr>
          <w:rStyle w:val="StyleUnderline"/>
        </w:rPr>
        <w:t>during the 1995-1996 shutdown more than 10,000 Medicare applicants were temporarily turned away every day of the shutdown</w:t>
      </w:r>
      <w:r w:rsidRPr="008C3464">
        <w:rPr>
          <w:sz w:val="16"/>
        </w:rPr>
        <w:t>.</w:t>
      </w:r>
    </w:p>
    <w:p w14:paraId="6D343B13" w14:textId="77777777" w:rsidR="002A157E" w:rsidRPr="008C3464" w:rsidRDefault="002A157E" w:rsidP="002A157E">
      <w:pPr>
        <w:rPr>
          <w:sz w:val="16"/>
        </w:rPr>
      </w:pPr>
      <w:r w:rsidRPr="008C3464">
        <w:rPr>
          <w:rStyle w:val="Emphasis"/>
        </w:rPr>
        <w:t>Environmental and Food Inspection</w:t>
      </w:r>
      <w:r w:rsidRPr="008C3464">
        <w:rPr>
          <w:sz w:val="16"/>
        </w:rPr>
        <w:t xml:space="preserve">: </w:t>
      </w:r>
      <w:r w:rsidRPr="008C3464">
        <w:rPr>
          <w:rStyle w:val="StyleUnderline"/>
        </w:rPr>
        <w:t>In 2013</w:t>
      </w:r>
      <w:r w:rsidRPr="008C3464">
        <w:rPr>
          <w:sz w:val="16"/>
        </w:rPr>
        <w:t xml:space="preserve">, </w:t>
      </w:r>
      <w:r w:rsidRPr="008C3464">
        <w:rPr>
          <w:rStyle w:val="StyleUnderline"/>
        </w:rPr>
        <w:t xml:space="preserve">the Environmental Protection Agency (EPA) </w:t>
      </w:r>
      <w:r w:rsidRPr="008C3464">
        <w:rPr>
          <w:rStyle w:val="Emphasis"/>
        </w:rPr>
        <w:t>halted site inspections</w:t>
      </w:r>
      <w:r w:rsidRPr="008C3464">
        <w:rPr>
          <w:rStyle w:val="StyleUnderline"/>
        </w:rPr>
        <w:t xml:space="preserve"> for 1,200 different sites that included hazardous waste, drinking water, and chemical facilities, and the Food and Drug Administration (FDA) delayed almost 900 inspections</w:t>
      </w:r>
      <w:r w:rsidRPr="008C3464">
        <w:rPr>
          <w:sz w:val="16"/>
        </w:rPr>
        <w:t>. During the 2018-2019 shutdown, the FDA restored some food inspections a few weeks into the funding lapse for products that were considered high-risk.</w:t>
      </w:r>
    </w:p>
    <w:p w14:paraId="07CB38F9" w14:textId="77777777" w:rsidR="002A157E" w:rsidRPr="008C3464" w:rsidRDefault="002A157E" w:rsidP="002A157E">
      <w:pPr>
        <w:rPr>
          <w:sz w:val="16"/>
        </w:rPr>
      </w:pPr>
      <w:r w:rsidRPr="008C3464">
        <w:rPr>
          <w:rStyle w:val="Emphasis"/>
        </w:rPr>
        <w:t>National Parks</w:t>
      </w:r>
      <w:r w:rsidRPr="008C3464">
        <w:rPr>
          <w:sz w:val="16"/>
        </w:rPr>
        <w:t>: During the 2013 shutdown, the National Park Service turned away millions of visitors to more than 400 parks, national monuments, and other sites. The National Park Service estimated that the shutdown led to more than $500 million of lost visitor spending nationwide. Many parks remained open during the 2018-2019 shutdown, though no visitor services were provided and damage and trash build-up were reported at many sites nationwide.</w:t>
      </w:r>
    </w:p>
    <w:p w14:paraId="1A555FAF" w14:textId="77777777" w:rsidR="002A157E" w:rsidRPr="008C3464" w:rsidRDefault="002A157E" w:rsidP="002A157E">
      <w:pPr>
        <w:rPr>
          <w:sz w:val="16"/>
        </w:rPr>
      </w:pPr>
      <w:r w:rsidRPr="008C3464">
        <w:rPr>
          <w:rStyle w:val="Emphasis"/>
        </w:rPr>
        <w:t>Air Travel</w:t>
      </w:r>
      <w:r w:rsidRPr="008C3464">
        <w:rPr>
          <w:sz w:val="16"/>
        </w:rPr>
        <w:t>: During the 2018-2019 shutdown, air travel was strained as a result of air traffic controllers and Transportation Security Administration (TSA) agents working without pay. Travelers faced longer lines as some TSA agents did not report to work and security checkpoints were closed, while the absence of 10 air traffic controllers temporarily stopped travel at LaGuardia Airport and caused delays at several major airports.</w:t>
      </w:r>
    </w:p>
    <w:p w14:paraId="58446B07" w14:textId="77777777" w:rsidR="002A157E" w:rsidRPr="008C3464" w:rsidRDefault="002A157E" w:rsidP="002A157E">
      <w:pPr>
        <w:rPr>
          <w:sz w:val="16"/>
        </w:rPr>
      </w:pPr>
      <w:r w:rsidRPr="008C3464">
        <w:rPr>
          <w:rStyle w:val="Emphasis"/>
        </w:rPr>
        <w:t>Health and Human Services</w:t>
      </w:r>
      <w:r w:rsidRPr="008C3464">
        <w:rPr>
          <w:sz w:val="16"/>
        </w:rPr>
        <w:t xml:space="preserve">: </w:t>
      </w:r>
      <w:r w:rsidRPr="008C3464">
        <w:rPr>
          <w:rStyle w:val="StyleUnderline"/>
        </w:rPr>
        <w:t xml:space="preserve">The National Institutes of Health (NIH) would be </w:t>
      </w:r>
      <w:r w:rsidRPr="008C3464">
        <w:rPr>
          <w:rStyle w:val="Emphasis"/>
        </w:rPr>
        <w:t>prevented</w:t>
      </w:r>
      <w:r w:rsidRPr="008C3464">
        <w:rPr>
          <w:rStyle w:val="StyleUnderline"/>
        </w:rPr>
        <w:t xml:space="preserve"> from admitting new patients or </w:t>
      </w:r>
      <w:r w:rsidRPr="008C3464">
        <w:rPr>
          <w:rStyle w:val="Emphasis"/>
        </w:rPr>
        <w:t>processing grant applications</w:t>
      </w:r>
      <w:r w:rsidRPr="008C3464">
        <w:rPr>
          <w:rStyle w:val="StyleUnderline"/>
        </w:rPr>
        <w:t>. In 2013, states were forced to front the money for formula grant programs such as Temporary Assistance for Needy Families (TANF, sometimes described as “</w:t>
      </w:r>
      <w:r w:rsidRPr="008C3464">
        <w:rPr>
          <w:rStyle w:val="Emphasis"/>
        </w:rPr>
        <w:t>cash welfare</w:t>
      </w:r>
      <w:r w:rsidRPr="008C3464">
        <w:rPr>
          <w:rStyle w:val="StyleUnderline"/>
        </w:rPr>
        <w:t>”).</w:t>
      </w:r>
    </w:p>
    <w:p w14:paraId="53CADD0F" w14:textId="77777777" w:rsidR="002A157E" w:rsidRPr="008C3464" w:rsidRDefault="002A157E" w:rsidP="002A157E">
      <w:pPr>
        <w:rPr>
          <w:sz w:val="16"/>
        </w:rPr>
      </w:pPr>
      <w:r w:rsidRPr="008C3464">
        <w:rPr>
          <w:sz w:val="16"/>
        </w:rPr>
        <w:t>Internal Revenue Service (</w:t>
      </w:r>
      <w:r w:rsidRPr="008C3464">
        <w:rPr>
          <w:rStyle w:val="Emphasis"/>
        </w:rPr>
        <w:t>IRS</w:t>
      </w:r>
      <w:r w:rsidRPr="008C3464">
        <w:rPr>
          <w:sz w:val="16"/>
        </w:rPr>
        <w:t xml:space="preserve">): As a result of funds provided in the Inflation Reduction Act, normal IRS operations would continue and all 83,000 employees would be exempt from furlough. </w:t>
      </w:r>
      <w:r w:rsidRPr="008C3464">
        <w:rPr>
          <w:rStyle w:val="StyleUnderline"/>
        </w:rPr>
        <w:t>In 2013</w:t>
      </w:r>
      <w:r w:rsidRPr="008C3464">
        <w:rPr>
          <w:sz w:val="16"/>
        </w:rPr>
        <w:t xml:space="preserve">, a backlog of 1.2 million income and Social Security number verification requests delayed mortgage and other loan approvals, </w:t>
      </w:r>
      <w:r w:rsidRPr="008C3464">
        <w:rPr>
          <w:rStyle w:val="StyleUnderline"/>
        </w:rPr>
        <w:t xml:space="preserve">and billions of dollars of tax refunds were also </w:t>
      </w:r>
      <w:r w:rsidRPr="008C3464">
        <w:rPr>
          <w:rStyle w:val="Emphasis"/>
        </w:rPr>
        <w:t>delayed</w:t>
      </w:r>
      <w:r w:rsidRPr="008C3464">
        <w:rPr>
          <w:sz w:val="16"/>
        </w:rPr>
        <w:t>. At least 26,000 furloughed IRS employees were recalled to work during the 2018-2019 shutdown in preparation for tax season, but 14,000 did not show up to work without pay.</w:t>
      </w:r>
    </w:p>
    <w:p w14:paraId="288F6968" w14:textId="77777777" w:rsidR="002A157E" w:rsidRPr="008C3464" w:rsidRDefault="002A157E" w:rsidP="002A157E">
      <w:pPr>
        <w:rPr>
          <w:sz w:val="16"/>
        </w:rPr>
      </w:pPr>
      <w:r w:rsidRPr="008C3464">
        <w:rPr>
          <w:sz w:val="16"/>
        </w:rPr>
        <w:t>Supplemental Nutrition Assistance Program (</w:t>
      </w:r>
      <w:r w:rsidRPr="008C3464">
        <w:rPr>
          <w:rStyle w:val="Emphasis"/>
        </w:rPr>
        <w:t>SNAP</w:t>
      </w:r>
      <w:r w:rsidRPr="008C3464">
        <w:rPr>
          <w:sz w:val="16"/>
        </w:rPr>
        <w:t xml:space="preserve">): Though funding for the SNAP program is mandatory, </w:t>
      </w:r>
      <w:r w:rsidRPr="008C3464">
        <w:rPr>
          <w:rStyle w:val="StyleUnderline"/>
        </w:rPr>
        <w:t xml:space="preserve">the ability to send out “food stamp” benefits could be affected by a </w:t>
      </w:r>
      <w:r w:rsidRPr="008C3464">
        <w:rPr>
          <w:rStyle w:val="Emphasis"/>
        </w:rPr>
        <w:t>shutdown</w:t>
      </w:r>
      <w:r w:rsidRPr="008C3464">
        <w:rPr>
          <w:sz w:val="16"/>
        </w:rPr>
        <w:t xml:space="preserve">, since continuing resolutions have generally only authorized the Department of Agriculture (USDA) to send out benefits for 30 days after a shutdown begins. During the 2018-2019 shutdown, the USDA paid February SNAP benefits early on January 20, just before the 30-day window ended, but it would have been unable to pay March benefits had the shutdown continued. In addition, during any shutdown, </w:t>
      </w:r>
      <w:r w:rsidRPr="008C3464">
        <w:rPr>
          <w:rStyle w:val="StyleUnderline"/>
        </w:rPr>
        <w:t xml:space="preserve">stores are not able to </w:t>
      </w:r>
      <w:r w:rsidRPr="008C3464">
        <w:rPr>
          <w:rStyle w:val="Emphasis"/>
        </w:rPr>
        <w:t>renew</w:t>
      </w:r>
      <w:r w:rsidRPr="008C3464">
        <w:rPr>
          <w:rStyle w:val="StyleUnderline"/>
        </w:rPr>
        <w:t xml:space="preserve"> their Electronic Benefit Transfer (</w:t>
      </w:r>
      <w:r w:rsidRPr="008C3464">
        <w:rPr>
          <w:rStyle w:val="Emphasis"/>
        </w:rPr>
        <w:t>EBT</w:t>
      </w:r>
      <w:r w:rsidRPr="008C3464">
        <w:rPr>
          <w:rStyle w:val="StyleUnderline"/>
        </w:rPr>
        <w:t>) card licenses</w:t>
      </w:r>
      <w:r w:rsidRPr="008C3464">
        <w:rPr>
          <w:sz w:val="16"/>
        </w:rPr>
        <w:t>, so those whose licenses expire would not be able to accept SNAP benefits during a shutdown.</w:t>
      </w:r>
    </w:p>
    <w:p w14:paraId="3D50A697" w14:textId="77777777" w:rsidR="002A157E" w:rsidRDefault="002A157E" w:rsidP="00BD5F30"/>
    <w:p w14:paraId="5A13BA4F" w14:textId="77777777" w:rsidR="002A157E" w:rsidRDefault="002A157E" w:rsidP="002A157E">
      <w:pPr>
        <w:pStyle w:val="Heading3"/>
      </w:pPr>
      <w:r>
        <w:t>T/C---Social Security</w:t>
      </w:r>
    </w:p>
    <w:p w14:paraId="41DF3F2B" w14:textId="77777777" w:rsidR="002A157E" w:rsidRDefault="002A157E" w:rsidP="002A157E"/>
    <w:p w14:paraId="2C871FA0" w14:textId="77777777" w:rsidR="002A157E" w:rsidRDefault="002A157E" w:rsidP="002A157E">
      <w:pPr>
        <w:pStyle w:val="Heading4"/>
      </w:pPr>
      <w:r>
        <w:t xml:space="preserve">Government shutdown prevents Social Security handouts, turning the </w:t>
      </w:r>
      <w:proofErr w:type="spellStart"/>
      <w:r>
        <w:t>aff</w:t>
      </w:r>
      <w:proofErr w:type="spellEnd"/>
    </w:p>
    <w:p w14:paraId="56D51025" w14:textId="77777777" w:rsidR="002A157E" w:rsidRPr="00FA7FAF" w:rsidRDefault="002A157E" w:rsidP="002A157E">
      <w:r w:rsidRPr="00315341">
        <w:rPr>
          <w:rStyle w:val="Style13ptBold"/>
        </w:rPr>
        <w:t>Bourgeios’21</w:t>
      </w:r>
      <w:r>
        <w:t xml:space="preserve"> [</w:t>
      </w:r>
      <w:proofErr w:type="spellStart"/>
      <w:r>
        <w:t>Loyd</w:t>
      </w:r>
      <w:proofErr w:type="spellEnd"/>
      <w:r>
        <w:t xml:space="preserve"> J. ,2021, Nationally recognized attorney dedicated to fighting life's legal battles with compassion and care, "Is Social Security Affected by a Government Shutdown or Default?", https://www.ljblegal.com/faqs/what-happens-to-social-security-disability-in-a-government-shutdown-.cfm, </w:t>
      </w:r>
      <w:proofErr w:type="spellStart"/>
      <w:r>
        <w:t>Loyd</w:t>
      </w:r>
      <w:proofErr w:type="spellEnd"/>
      <w:r>
        <w:t xml:space="preserve"> J Bourgeois, LLC, accessed 6-27-2023 \\pa-zyg]]</w:t>
      </w:r>
    </w:p>
    <w:p w14:paraId="46D93F2C" w14:textId="77777777" w:rsidR="002A157E" w:rsidRDefault="002A157E" w:rsidP="002A157E">
      <w:pPr>
        <w:rPr>
          <w:sz w:val="14"/>
        </w:rPr>
      </w:pPr>
      <w:r w:rsidRPr="00794380">
        <w:rPr>
          <w:sz w:val="14"/>
        </w:rPr>
        <w:t xml:space="preserve">Unfortunately, </w:t>
      </w:r>
      <w:r w:rsidRPr="00FA7FAF">
        <w:rPr>
          <w:rStyle w:val="StyleUnderline"/>
        </w:rPr>
        <w:t>there is</w:t>
      </w:r>
      <w:r w:rsidRPr="00794380">
        <w:rPr>
          <w:sz w:val="14"/>
        </w:rPr>
        <w:t xml:space="preserve"> an additional </w:t>
      </w:r>
      <w:r w:rsidRPr="00794380">
        <w:rPr>
          <w:rStyle w:val="Emphasis"/>
        </w:rPr>
        <w:t>reason to worry</w:t>
      </w:r>
      <w:r w:rsidRPr="00FA7FAF">
        <w:rPr>
          <w:u w:val="single"/>
        </w:rPr>
        <w:t xml:space="preserve"> about a government shutdown and social security checks</w:t>
      </w:r>
      <w:r w:rsidRPr="00794380">
        <w:rPr>
          <w:sz w:val="14"/>
        </w:rPr>
        <w:t xml:space="preserve"> in 2021. While payments can continue to be processed during a government shutdown, it is possible that </w:t>
      </w:r>
      <w:r w:rsidRPr="00794380">
        <w:rPr>
          <w:u w:val="single"/>
        </w:rPr>
        <w:t xml:space="preserve">there would </w:t>
      </w:r>
      <w:r w:rsidRPr="00794380">
        <w:rPr>
          <w:rStyle w:val="Emphasis"/>
        </w:rPr>
        <w:t>not be sufficient funds</w:t>
      </w:r>
      <w:r w:rsidRPr="00794380">
        <w:rPr>
          <w:u w:val="single"/>
        </w:rPr>
        <w:t xml:space="preserve"> to pay for benefits</w:t>
      </w:r>
      <w:r w:rsidRPr="00794380">
        <w:rPr>
          <w:sz w:val="14"/>
        </w:rPr>
        <w:t xml:space="preserve"> if the debt ceiling is not raised. Unlike previous shutdowns, this battle is not just about passing a spending bill to fund the government, but also about raising the debt ceiling.  At this time is it uncertain where the government would make spending cuts if it is unable to borrow the money needed to continue spending at its current pace. </w:t>
      </w:r>
      <w:r w:rsidRPr="00794380">
        <w:rPr>
          <w:u w:val="single"/>
        </w:rPr>
        <w:t xml:space="preserve">Social Security beneficiaries could be at risk of </w:t>
      </w:r>
      <w:r w:rsidRPr="00794380">
        <w:rPr>
          <w:rStyle w:val="Emphasis"/>
        </w:rPr>
        <w:t>not receiving</w:t>
      </w:r>
      <w:r w:rsidRPr="00794380">
        <w:rPr>
          <w:u w:val="single"/>
        </w:rPr>
        <w:t xml:space="preserve"> their benefits</w:t>
      </w:r>
      <w:r w:rsidRPr="00794380">
        <w:rPr>
          <w:sz w:val="14"/>
        </w:rPr>
        <w:t xml:space="preserve"> for the first time since the program was established in 1935. Are Social Security Offices Open During a Shutdown? Currently, most local Social Security offices are already closed to in-person visits due to COVID-19 precautions. The Social Security Administration is asking the public to first try to use their online services before calling them. </w:t>
      </w:r>
      <w:r w:rsidRPr="00794380">
        <w:rPr>
          <w:u w:val="single"/>
        </w:rPr>
        <w:t>During a government shutdown, many SSA employees will be furloughed and staffing will be limited</w:t>
      </w:r>
      <w:r w:rsidRPr="00794380">
        <w:rPr>
          <w:sz w:val="14"/>
        </w:rPr>
        <w:t xml:space="preserve">. Using online services before calling is still the best course of action. If you cannot use these online services, you can find the phone number for your local office by using the Field Office Locator. What Happens to my Scheduled Social Security Disability Hearing in a Government Shutdown? Most likely, hearing offices will continue to hold Social Security Disability and SSI hearings if a shutdown occurs. </w:t>
      </w:r>
      <w:r w:rsidRPr="00794380">
        <w:rPr>
          <w:u w:val="single"/>
        </w:rPr>
        <w:t>During</w:t>
      </w:r>
      <w:r w:rsidRPr="00794380">
        <w:rPr>
          <w:sz w:val="14"/>
        </w:rPr>
        <w:t xml:space="preserve"> the 2013 </w:t>
      </w:r>
      <w:r w:rsidRPr="00794380">
        <w:rPr>
          <w:u w:val="single"/>
        </w:rPr>
        <w:t>government shutdown</w:t>
      </w:r>
      <w:r w:rsidRPr="00794380">
        <w:rPr>
          <w:sz w:val="14"/>
        </w:rPr>
        <w:t xml:space="preserve">, the Office of Disability Adjudication and Review (ODAR) still held previously scheduled hearings, but staffing was limited to Administrative Law Judges (ALJs), medical experts, vocational experts, and security personnel. </w:t>
      </w:r>
      <w:r w:rsidRPr="00794380">
        <w:rPr>
          <w:u w:val="single"/>
        </w:rPr>
        <w:t xml:space="preserve">New </w:t>
      </w:r>
      <w:r w:rsidRPr="00794380">
        <w:rPr>
          <w:rStyle w:val="Emphasis"/>
        </w:rPr>
        <w:t>hearings were not scheduled</w:t>
      </w:r>
      <w:r w:rsidRPr="00794380">
        <w:rPr>
          <w:sz w:val="14"/>
        </w:rPr>
        <w:t xml:space="preserve">. </w:t>
      </w:r>
      <w:r w:rsidRPr="00794380">
        <w:rPr>
          <w:u w:val="single"/>
        </w:rPr>
        <w:t>Lack of support personnel caused delays in exhibiting files and decisions were not written during the shutdown.</w:t>
      </w:r>
      <w:r>
        <w:rPr>
          <w:u w:val="single"/>
        </w:rPr>
        <w:t xml:space="preserve"> </w:t>
      </w:r>
      <w:r w:rsidRPr="00794380">
        <w:rPr>
          <w:sz w:val="14"/>
        </w:rPr>
        <w:t>So, if a claimant was waiting for an already scheduled hearing, it in most cases proceeded and was decided. But, the writing of the decision did not take place, so if benefits were granted</w:t>
      </w:r>
      <w:r w:rsidRPr="00794380">
        <w:rPr>
          <w:u w:val="single"/>
        </w:rPr>
        <w:t>, there was a further delay before benefits were paid</w:t>
      </w:r>
      <w:r w:rsidRPr="00794380">
        <w:rPr>
          <w:sz w:val="14"/>
        </w:rPr>
        <w:t xml:space="preserve"> since the decision was not actually formally written until the shutdown ended. What Happens to My Social Security Disability Application in a Government Shutdown? During the Clinton-era shutdown, new </w:t>
      </w:r>
      <w:r w:rsidRPr="00794380">
        <w:rPr>
          <w:u w:val="single"/>
        </w:rPr>
        <w:t>Social Security claims</w:t>
      </w:r>
      <w:r w:rsidRPr="00794380">
        <w:rPr>
          <w:sz w:val="14"/>
        </w:rPr>
        <w:t xml:space="preserve"> were </w:t>
      </w:r>
      <w:r w:rsidRPr="00794380">
        <w:rPr>
          <w:rStyle w:val="Emphasis"/>
        </w:rPr>
        <w:t>not being processed</w:t>
      </w:r>
      <w:r w:rsidRPr="00794380">
        <w:rPr>
          <w:u w:val="single"/>
        </w:rPr>
        <w:t xml:space="preserve"> because the agency furloughed 61,415 employees</w:t>
      </w:r>
      <w:r w:rsidRPr="00794380">
        <w:rPr>
          <w:sz w:val="14"/>
        </w:rPr>
        <w:t xml:space="preserve">. As the shutdown wore on, the agency adjusted its plan and recalled workers to start processing new claims. Whether new claims are processed at all or with a delay due to fewer workers will depend on how many employees the SSA decides to maintain and how many they decide to furlough. The SSA’s 2013 government shutdown contingency plan stated that new and pending Social Security applications would continue to be processed as well as requests for appeals. However, because these functions are carried out by the state Disability Determination Offices, each state will decide whether to continue these operations or stop them. The most likely scenario is that applications will be processed but with some delay. The </w:t>
      </w:r>
      <w:r w:rsidRPr="00794380">
        <w:rPr>
          <w:u w:val="single"/>
        </w:rPr>
        <w:t>delay will be dependent on how many employees are retained and how long the shutdown lasts</w:t>
      </w:r>
      <w:r w:rsidRPr="00794380">
        <w:rPr>
          <w:sz w:val="14"/>
        </w:rPr>
        <w:t>.</w:t>
      </w:r>
    </w:p>
    <w:p w14:paraId="67BCE0C5" w14:textId="77777777" w:rsidR="002A157E" w:rsidRPr="008C3464" w:rsidRDefault="002A157E" w:rsidP="00BD5F30"/>
    <w:p w14:paraId="5407D330" w14:textId="77777777" w:rsidR="002A157E" w:rsidRDefault="002A157E" w:rsidP="002A157E">
      <w:pPr>
        <w:pStyle w:val="Heading3"/>
      </w:pPr>
      <w:r>
        <w:t>T/C</w:t>
      </w:r>
      <w:r w:rsidRPr="008C3464">
        <w:t>---Economy</w:t>
      </w:r>
    </w:p>
    <w:p w14:paraId="4D505F30" w14:textId="77777777" w:rsidR="00BD5F30" w:rsidRPr="00BD5F30" w:rsidRDefault="00BD5F30" w:rsidP="00BD5F30"/>
    <w:p w14:paraId="4B3DA850" w14:textId="77777777" w:rsidR="002A157E" w:rsidRPr="008C3464" w:rsidRDefault="002A157E" w:rsidP="002A157E">
      <w:pPr>
        <w:pStyle w:val="Heading4"/>
        <w:rPr>
          <w:rFonts w:cs="Arial"/>
        </w:rPr>
      </w:pPr>
      <w:r w:rsidRPr="008C3464">
        <w:rPr>
          <w:rFonts w:cs="Arial"/>
        </w:rPr>
        <w:t>Extended shutdown wrecks the economy</w:t>
      </w:r>
    </w:p>
    <w:p w14:paraId="176ED0AB" w14:textId="77777777" w:rsidR="002A157E" w:rsidRPr="008C3464" w:rsidRDefault="002A157E" w:rsidP="002A157E">
      <w:r w:rsidRPr="008C3464">
        <w:t xml:space="preserve">Paul </w:t>
      </w:r>
      <w:r w:rsidRPr="008C3464">
        <w:rPr>
          <w:rStyle w:val="Style13ptBold"/>
        </w:rPr>
        <w:t>Davidson</w:t>
      </w:r>
      <w:r w:rsidRPr="008C3464">
        <w:t>, journalist, “Government Shutdown: How It Could Hurt the Economy,” USA TODAY, 12—31—</w:t>
      </w:r>
      <w:r w:rsidRPr="008C3464">
        <w:rPr>
          <w:rStyle w:val="Style13ptBold"/>
        </w:rPr>
        <w:t>18</w:t>
      </w:r>
      <w:r w:rsidRPr="008C3464">
        <w:t>, www.usatoday.com/story/money/2018/12/31/government-shutdown-how-could-hurt-economy-and-volatile-market/2435168002/, accessed 12-31-18.</w:t>
      </w:r>
    </w:p>
    <w:p w14:paraId="1147EE2A" w14:textId="77777777" w:rsidR="002A157E" w:rsidRDefault="002A157E" w:rsidP="002A157E">
      <w:pPr>
        <w:rPr>
          <w:sz w:val="16"/>
        </w:rPr>
      </w:pPr>
      <w:r w:rsidRPr="008C3464">
        <w:rPr>
          <w:rStyle w:val="StyleUnderline"/>
        </w:rPr>
        <w:t>As the partial federal government shutdown heads into its second week, economists are starting to weigh the potential damage to an economy</w:t>
      </w:r>
      <w:r w:rsidRPr="008C3464">
        <w:rPr>
          <w:sz w:val="16"/>
        </w:rPr>
        <w:t xml:space="preserve"> already beset by a trade war with China and market turmoil. </w:t>
      </w:r>
      <w:r w:rsidRPr="008C3464">
        <w:rPr>
          <w:rStyle w:val="StyleUnderline"/>
          <w:highlight w:val="yellow"/>
        </w:rPr>
        <w:t>If the standoff</w:t>
      </w:r>
      <w:r w:rsidRPr="008C3464">
        <w:rPr>
          <w:sz w:val="16"/>
        </w:rPr>
        <w:t xml:space="preserve"> – </w:t>
      </w:r>
      <w:r w:rsidRPr="008C3464">
        <w:rPr>
          <w:rStyle w:val="StyleUnderline"/>
        </w:rPr>
        <w:t>centered on</w:t>
      </w:r>
      <w:r w:rsidRPr="008C3464">
        <w:rPr>
          <w:sz w:val="16"/>
        </w:rPr>
        <w:t xml:space="preserve"> President Donald </w:t>
      </w:r>
      <w:r w:rsidRPr="008C3464">
        <w:rPr>
          <w:rStyle w:val="StyleUnderline"/>
        </w:rPr>
        <w:t>Trump’s</w:t>
      </w:r>
      <w:r w:rsidRPr="008C3464">
        <w:rPr>
          <w:sz w:val="16"/>
        </w:rPr>
        <w:t xml:space="preserve"> </w:t>
      </w:r>
      <w:r w:rsidRPr="008C3464">
        <w:rPr>
          <w:rStyle w:val="StyleUnderline"/>
        </w:rPr>
        <w:t>demand for</w:t>
      </w:r>
      <w:r w:rsidRPr="008C3464">
        <w:rPr>
          <w:sz w:val="16"/>
        </w:rPr>
        <w:t xml:space="preserve"> more funding for </w:t>
      </w:r>
      <w:r w:rsidRPr="008C3464">
        <w:rPr>
          <w:rStyle w:val="StyleUnderline"/>
        </w:rPr>
        <w:t>a</w:t>
      </w:r>
      <w:r w:rsidRPr="008C3464">
        <w:rPr>
          <w:sz w:val="16"/>
        </w:rPr>
        <w:t xml:space="preserve"> border </w:t>
      </w:r>
      <w:r w:rsidRPr="008C3464">
        <w:rPr>
          <w:rStyle w:val="StyleUnderline"/>
        </w:rPr>
        <w:t>wall</w:t>
      </w:r>
      <w:r w:rsidRPr="008C3464">
        <w:rPr>
          <w:sz w:val="16"/>
        </w:rPr>
        <w:t xml:space="preserve"> with Mexico -- </w:t>
      </w:r>
      <w:r w:rsidRPr="008C3464">
        <w:rPr>
          <w:rStyle w:val="StyleUnderline"/>
          <w:highlight w:val="yellow"/>
        </w:rPr>
        <w:t>is resolved in the next week</w:t>
      </w:r>
      <w:r w:rsidRPr="008C3464">
        <w:rPr>
          <w:sz w:val="16"/>
        </w:rPr>
        <w:t xml:space="preserve">, </w:t>
      </w:r>
      <w:r w:rsidRPr="008C3464">
        <w:rPr>
          <w:rStyle w:val="StyleUnderline"/>
          <w:highlight w:val="yellow"/>
        </w:rPr>
        <w:t xml:space="preserve">the impact on the U.S. economy will </w:t>
      </w:r>
      <w:r w:rsidRPr="008C3464">
        <w:rPr>
          <w:rStyle w:val="StyleUnderline"/>
        </w:rPr>
        <w:t xml:space="preserve">likely </w:t>
      </w:r>
      <w:r w:rsidRPr="008C3464">
        <w:rPr>
          <w:rStyle w:val="StyleUnderline"/>
          <w:highlight w:val="yellow"/>
        </w:rPr>
        <w:t>be</w:t>
      </w:r>
      <w:r w:rsidRPr="008C3464">
        <w:rPr>
          <w:rStyle w:val="StyleUnderline"/>
        </w:rPr>
        <w:t xml:space="preserve"> </w:t>
      </w:r>
      <w:r w:rsidRPr="008C3464">
        <w:rPr>
          <w:rStyle w:val="StyleUnderline"/>
          <w:highlight w:val="yellow"/>
        </w:rPr>
        <w:t>trivial</w:t>
      </w:r>
      <w:r w:rsidRPr="008C3464">
        <w:rPr>
          <w:sz w:val="16"/>
        </w:rPr>
        <w:t xml:space="preserve">, economists say. </w:t>
      </w:r>
      <w:r w:rsidRPr="008C3464">
        <w:rPr>
          <w:rStyle w:val="StyleUnderline"/>
          <w:highlight w:val="yellow"/>
        </w:rPr>
        <w:t>“I don’t think</w:t>
      </w:r>
      <w:r w:rsidRPr="008C3464">
        <w:rPr>
          <w:sz w:val="16"/>
          <w:highlight w:val="yellow"/>
        </w:rPr>
        <w:t xml:space="preserve"> (</w:t>
      </w:r>
      <w:r w:rsidRPr="008C3464">
        <w:rPr>
          <w:rStyle w:val="StyleUnderline"/>
          <w:highlight w:val="yellow"/>
        </w:rPr>
        <w:t>a two-week shutdown</w:t>
      </w:r>
      <w:r w:rsidRPr="008C3464">
        <w:rPr>
          <w:sz w:val="16"/>
        </w:rPr>
        <w:t xml:space="preserve">) </w:t>
      </w:r>
      <w:r w:rsidRPr="008C3464">
        <w:rPr>
          <w:rStyle w:val="StyleUnderline"/>
          <w:highlight w:val="yellow"/>
        </w:rPr>
        <w:t>shows up on</w:t>
      </w:r>
      <w:r w:rsidRPr="008C3464">
        <w:rPr>
          <w:sz w:val="16"/>
        </w:rPr>
        <w:t xml:space="preserve"> the </w:t>
      </w:r>
      <w:r w:rsidRPr="008C3464">
        <w:rPr>
          <w:rStyle w:val="StyleUnderline"/>
          <w:highlight w:val="yellow"/>
        </w:rPr>
        <w:t>radar</w:t>
      </w:r>
      <w:r w:rsidRPr="008C3464">
        <w:rPr>
          <w:sz w:val="16"/>
        </w:rPr>
        <w:t xml:space="preserve"> screen,” especially </w:t>
      </w:r>
      <w:r w:rsidRPr="008C3464">
        <w:rPr>
          <w:rStyle w:val="StyleUnderline"/>
        </w:rPr>
        <w:t xml:space="preserve">since </w:t>
      </w:r>
      <w:r w:rsidRPr="008C3464">
        <w:rPr>
          <w:rStyle w:val="StyleUnderline"/>
          <w:highlight w:val="yellow"/>
        </w:rPr>
        <w:t>government work</w:t>
      </w:r>
      <w:r w:rsidRPr="008C3464">
        <w:rPr>
          <w:rStyle w:val="StyleUnderline"/>
        </w:rPr>
        <w:t xml:space="preserve"> </w:t>
      </w:r>
      <w:r w:rsidRPr="008C3464">
        <w:rPr>
          <w:rStyle w:val="StyleUnderline"/>
          <w:highlight w:val="yellow"/>
        </w:rPr>
        <w:t>typically slows down</w:t>
      </w:r>
      <w:r w:rsidRPr="008C3464">
        <w:rPr>
          <w:rStyle w:val="StyleUnderline"/>
        </w:rPr>
        <w:t xml:space="preserve"> anyway </w:t>
      </w:r>
      <w:r w:rsidRPr="008C3464">
        <w:rPr>
          <w:rStyle w:val="StyleUnderline"/>
          <w:highlight w:val="yellow"/>
        </w:rPr>
        <w:t>during</w:t>
      </w:r>
      <w:r w:rsidRPr="008C3464">
        <w:rPr>
          <w:rStyle w:val="StyleUnderline"/>
        </w:rPr>
        <w:t xml:space="preserve"> the Christmas and New Year’s </w:t>
      </w:r>
      <w:r w:rsidRPr="008C3464">
        <w:rPr>
          <w:rStyle w:val="StyleUnderline"/>
          <w:highlight w:val="yellow"/>
        </w:rPr>
        <w:t>holidays</w:t>
      </w:r>
      <w:r w:rsidRPr="008C3464">
        <w:rPr>
          <w:rStyle w:val="StyleUnderline"/>
        </w:rPr>
        <w:t>,</w:t>
      </w:r>
      <w:r w:rsidRPr="008C3464">
        <w:rPr>
          <w:sz w:val="16"/>
        </w:rPr>
        <w:t xml:space="preserve"> </w:t>
      </w:r>
      <w:r w:rsidRPr="008C3464">
        <w:rPr>
          <w:rStyle w:val="StyleUnderline"/>
        </w:rPr>
        <w:t>says</w:t>
      </w:r>
      <w:r w:rsidRPr="008C3464">
        <w:rPr>
          <w:sz w:val="16"/>
        </w:rPr>
        <w:t xml:space="preserve"> Mark </w:t>
      </w:r>
      <w:proofErr w:type="spellStart"/>
      <w:r w:rsidRPr="008C3464">
        <w:rPr>
          <w:rStyle w:val="StyleUnderline"/>
        </w:rPr>
        <w:t>Zandi</w:t>
      </w:r>
      <w:proofErr w:type="spellEnd"/>
      <w:r w:rsidRPr="008C3464">
        <w:rPr>
          <w:rStyle w:val="StyleUnderline"/>
        </w:rPr>
        <w:t>, chief economist of Moody’s Analytics</w:t>
      </w:r>
      <w:r w:rsidRPr="008C3464">
        <w:rPr>
          <w:sz w:val="16"/>
        </w:rPr>
        <w:t xml:space="preserve"> </w:t>
      </w:r>
      <w:r w:rsidRPr="008C3464">
        <w:rPr>
          <w:rStyle w:val="StyleUnderline"/>
        </w:rPr>
        <w:t xml:space="preserve">But </w:t>
      </w:r>
      <w:r w:rsidRPr="008C3464">
        <w:rPr>
          <w:rStyle w:val="StyleUnderline"/>
          <w:highlight w:val="yellow"/>
        </w:rPr>
        <w:t>if the impasse drags into late January</w:t>
      </w:r>
      <w:r w:rsidRPr="008C3464">
        <w:rPr>
          <w:sz w:val="16"/>
          <w:highlight w:val="yellow"/>
        </w:rPr>
        <w:t xml:space="preserve"> </w:t>
      </w:r>
      <w:r w:rsidRPr="008C3464">
        <w:rPr>
          <w:rStyle w:val="StyleUnderline"/>
          <w:highlight w:val="yellow"/>
        </w:rPr>
        <w:t>or beyond</w:t>
      </w:r>
      <w:r w:rsidRPr="008C3464">
        <w:rPr>
          <w:rStyle w:val="StyleUnderline"/>
        </w:rPr>
        <w:t xml:space="preserve">, </w:t>
      </w:r>
      <w:r w:rsidRPr="008C3464">
        <w:rPr>
          <w:rStyle w:val="StyleUnderline"/>
          <w:highlight w:val="yellow"/>
        </w:rPr>
        <w:t>it could take a noticeable toll</w:t>
      </w:r>
      <w:r w:rsidRPr="008C3464">
        <w:rPr>
          <w:rStyle w:val="StyleUnderline"/>
        </w:rPr>
        <w:t xml:space="preserve"> by dampening federal workers’ productivity, temporarily halting their paychecks, closing national parks, suspending federal funding for loans and delaying tax refunds, among other impacts</w:t>
      </w:r>
      <w:r w:rsidRPr="008C3464">
        <w:rPr>
          <w:sz w:val="16"/>
        </w:rPr>
        <w:t xml:space="preserve">. </w:t>
      </w:r>
      <w:r w:rsidRPr="008C3464">
        <w:rPr>
          <w:rStyle w:val="Emphasis"/>
          <w:highlight w:val="yellow"/>
        </w:rPr>
        <w:t>The biggest</w:t>
      </w:r>
      <w:r w:rsidRPr="008C3464">
        <w:rPr>
          <w:rStyle w:val="Emphasis"/>
        </w:rPr>
        <w:t xml:space="preserve"> </w:t>
      </w:r>
      <w:r w:rsidRPr="008C3464">
        <w:rPr>
          <w:rStyle w:val="Emphasis"/>
          <w:highlight w:val="yellow"/>
        </w:rPr>
        <w:t>damage</w:t>
      </w:r>
      <w:r w:rsidRPr="008C3464">
        <w:rPr>
          <w:rStyle w:val="Emphasis"/>
        </w:rPr>
        <w:t xml:space="preserve"> could be </w:t>
      </w:r>
      <w:r w:rsidRPr="008C3464">
        <w:rPr>
          <w:rStyle w:val="Emphasis"/>
          <w:highlight w:val="yellow"/>
        </w:rPr>
        <w:t>inflicted on consumer and business confidence</w:t>
      </w:r>
      <w:r w:rsidRPr="008C3464">
        <w:rPr>
          <w:rStyle w:val="Emphasis"/>
        </w:rPr>
        <w:t xml:space="preserve"> </w:t>
      </w:r>
      <w:r w:rsidRPr="008C3464">
        <w:rPr>
          <w:rStyle w:val="Emphasis"/>
          <w:highlight w:val="yellow"/>
        </w:rPr>
        <w:t>that’s already</w:t>
      </w:r>
      <w:r w:rsidRPr="008C3464">
        <w:rPr>
          <w:rStyle w:val="Emphasis"/>
        </w:rPr>
        <w:t xml:space="preserve"> been </w:t>
      </w:r>
      <w:r w:rsidRPr="008C3464">
        <w:rPr>
          <w:rStyle w:val="Emphasis"/>
          <w:highlight w:val="yellow"/>
        </w:rPr>
        <w:t>dented</w:t>
      </w:r>
      <w:r w:rsidRPr="008C3464">
        <w:rPr>
          <w:rStyle w:val="Emphasis"/>
        </w:rPr>
        <w:t xml:space="preserve"> </w:t>
      </w:r>
      <w:r w:rsidRPr="008C3464">
        <w:rPr>
          <w:rStyle w:val="Emphasis"/>
          <w:highlight w:val="yellow"/>
        </w:rPr>
        <w:t>by</w:t>
      </w:r>
      <w:r w:rsidRPr="008C3464">
        <w:rPr>
          <w:rStyle w:val="Emphasis"/>
        </w:rPr>
        <w:t xml:space="preserve"> the recent </w:t>
      </w:r>
      <w:r w:rsidRPr="008C3464">
        <w:rPr>
          <w:rStyle w:val="Emphasis"/>
          <w:highlight w:val="yellow"/>
        </w:rPr>
        <w:t>stock</w:t>
      </w:r>
      <w:r w:rsidRPr="008C3464">
        <w:rPr>
          <w:rStyle w:val="Emphasis"/>
        </w:rPr>
        <w:t xml:space="preserve"> market </w:t>
      </w:r>
      <w:r w:rsidRPr="008C3464">
        <w:rPr>
          <w:rStyle w:val="Emphasis"/>
          <w:highlight w:val="yellow"/>
        </w:rPr>
        <w:t>selloff</w:t>
      </w:r>
      <w:r w:rsidRPr="008C3464">
        <w:rPr>
          <w:sz w:val="16"/>
        </w:rPr>
        <w:t xml:space="preserve">. </w:t>
      </w:r>
      <w:r w:rsidRPr="008C3464">
        <w:rPr>
          <w:rStyle w:val="StyleUnderline"/>
        </w:rPr>
        <w:t>“It doesn’t help at a time markets are on edge</w:t>
      </w:r>
      <w:r w:rsidRPr="008C3464">
        <w:rPr>
          <w:sz w:val="16"/>
        </w:rPr>
        <w:t xml:space="preserve">,” says economist Nancy Vanden Houten of Oxford Economics. If the shutdown lasts until the end of January, </w:t>
      </w:r>
      <w:proofErr w:type="spellStart"/>
      <w:r w:rsidRPr="008C3464">
        <w:rPr>
          <w:rStyle w:val="StyleUnderline"/>
        </w:rPr>
        <w:t>Zandi</w:t>
      </w:r>
      <w:proofErr w:type="spellEnd"/>
      <w:r w:rsidRPr="008C3464">
        <w:rPr>
          <w:rStyle w:val="StyleUnderline"/>
        </w:rPr>
        <w:t xml:space="preserve"> estimates </w:t>
      </w:r>
      <w:r w:rsidRPr="008C3464">
        <w:rPr>
          <w:rStyle w:val="StyleUnderline"/>
          <w:highlight w:val="yellow"/>
        </w:rPr>
        <w:t>it will knock $8.7 billion off</w:t>
      </w:r>
      <w:r w:rsidRPr="008C3464">
        <w:rPr>
          <w:rStyle w:val="StyleUnderline"/>
        </w:rPr>
        <w:t xml:space="preserve"> </w:t>
      </w:r>
      <w:r w:rsidRPr="008C3464">
        <w:rPr>
          <w:rStyle w:val="StyleUnderline"/>
          <w:highlight w:val="yellow"/>
        </w:rPr>
        <w:t>g</w:t>
      </w:r>
      <w:r w:rsidRPr="008C3464">
        <w:rPr>
          <w:rStyle w:val="StyleUnderline"/>
        </w:rPr>
        <w:t xml:space="preserve">ross </w:t>
      </w:r>
      <w:r w:rsidRPr="008C3464">
        <w:rPr>
          <w:rStyle w:val="StyleUnderline"/>
          <w:highlight w:val="yellow"/>
        </w:rPr>
        <w:t>d</w:t>
      </w:r>
      <w:r w:rsidRPr="008C3464">
        <w:rPr>
          <w:rStyle w:val="StyleUnderline"/>
        </w:rPr>
        <w:t xml:space="preserve">omestic </w:t>
      </w:r>
      <w:r w:rsidRPr="008C3464">
        <w:rPr>
          <w:rStyle w:val="StyleUnderline"/>
          <w:highlight w:val="yellow"/>
        </w:rPr>
        <w:t>p</w:t>
      </w:r>
      <w:r w:rsidRPr="008C3464">
        <w:rPr>
          <w:rStyle w:val="StyleUnderline"/>
        </w:rPr>
        <w:t>roduct</w:t>
      </w:r>
      <w:r w:rsidRPr="008C3464">
        <w:rPr>
          <w:sz w:val="16"/>
        </w:rPr>
        <w:t xml:space="preserve">, </w:t>
      </w:r>
      <w:r w:rsidRPr="008C3464">
        <w:rPr>
          <w:rStyle w:val="StyleUnderline"/>
          <w:highlight w:val="yellow"/>
        </w:rPr>
        <w:t>shaving</w:t>
      </w:r>
      <w:r w:rsidRPr="008C3464">
        <w:rPr>
          <w:rStyle w:val="StyleUnderline"/>
        </w:rPr>
        <w:t xml:space="preserve"> </w:t>
      </w:r>
      <w:r w:rsidRPr="008C3464">
        <w:rPr>
          <w:rStyle w:val="StyleUnderline"/>
          <w:highlight w:val="yellow"/>
        </w:rPr>
        <w:t>first-quarter</w:t>
      </w:r>
      <w:r w:rsidRPr="008C3464">
        <w:rPr>
          <w:rStyle w:val="StyleUnderline"/>
        </w:rPr>
        <w:t xml:space="preserve"> economic </w:t>
      </w:r>
      <w:r w:rsidRPr="008C3464">
        <w:rPr>
          <w:rStyle w:val="StyleUnderline"/>
          <w:highlight w:val="yellow"/>
        </w:rPr>
        <w:t>growth</w:t>
      </w:r>
      <w:r w:rsidRPr="008C3464">
        <w:rPr>
          <w:sz w:val="16"/>
        </w:rPr>
        <w:t xml:space="preserve"> by about two-tenths of a percentage point. Economist Jesse Edgerton of JPMorgan Chase predicts </w:t>
      </w:r>
      <w:r w:rsidRPr="008C3464">
        <w:rPr>
          <w:rStyle w:val="StyleUnderline"/>
          <w:highlight w:val="yellow"/>
        </w:rPr>
        <w:t>it could trim growth by a half a</w:t>
      </w:r>
      <w:r w:rsidRPr="008C3464">
        <w:rPr>
          <w:rStyle w:val="StyleUnderline"/>
        </w:rPr>
        <w:t xml:space="preserve"> </w:t>
      </w:r>
      <w:r w:rsidRPr="008C3464">
        <w:rPr>
          <w:rStyle w:val="StyleUnderline"/>
          <w:highlight w:val="yellow"/>
        </w:rPr>
        <w:t>percentage point</w:t>
      </w:r>
      <w:r w:rsidRPr="008C3464">
        <w:rPr>
          <w:rStyle w:val="StyleUnderline"/>
        </w:rPr>
        <w:t xml:space="preserve">. </w:t>
      </w:r>
      <w:r w:rsidRPr="008C3464">
        <w:rPr>
          <w:sz w:val="16"/>
        </w:rPr>
        <w:t xml:space="preserve">That’s about how much the 16-day partial government shutdown reduced growth in late 2013. JPMorgan Chase estimates the economy will grow at a 2.2 percent annual rate during the first three months of 2019, before figuring any shutdown impact. </w:t>
      </w:r>
      <w:r w:rsidRPr="008C3464">
        <w:rPr>
          <w:rStyle w:val="StyleUnderline"/>
        </w:rPr>
        <w:t xml:space="preserve">Here’s how </w:t>
      </w:r>
      <w:r w:rsidRPr="008C3464">
        <w:rPr>
          <w:rStyle w:val="StyleUnderline"/>
          <w:highlight w:val="yellow"/>
        </w:rPr>
        <w:t>the shutdown could hurt the economy</w:t>
      </w:r>
      <w:r w:rsidRPr="008C3464">
        <w:rPr>
          <w:sz w:val="16"/>
        </w:rPr>
        <w:t xml:space="preserve">: </w:t>
      </w:r>
      <w:r w:rsidRPr="008C3464">
        <w:rPr>
          <w:rStyle w:val="StyleUnderline"/>
          <w:highlight w:val="yellow"/>
        </w:rPr>
        <w:t>Less economic output</w:t>
      </w:r>
      <w:r w:rsidRPr="008C3464">
        <w:rPr>
          <w:sz w:val="16"/>
        </w:rPr>
        <w:t xml:space="preserve"> The shutdown is affecting about a quarter of the federal government, or about 800,000 workers. About half of them are working without pay. But the rest are on furlough and so the hours they would have clocked aren’t counted toward the nation’s GDP. </w:t>
      </w:r>
      <w:r w:rsidRPr="008C3464">
        <w:rPr>
          <w:rStyle w:val="StyleUnderline"/>
          <w:highlight w:val="yellow"/>
        </w:rPr>
        <w:t>Suspended paychecks</w:t>
      </w:r>
      <w:r w:rsidRPr="008C3464">
        <w:rPr>
          <w:rStyle w:val="StyleUnderline"/>
        </w:rPr>
        <w:t xml:space="preserve"> </w:t>
      </w:r>
      <w:r w:rsidRPr="008C3464">
        <w:rPr>
          <w:sz w:val="16"/>
        </w:rPr>
        <w:t xml:space="preserve">All 800,000 workers aren’t getting paid. </w:t>
      </w:r>
      <w:r w:rsidRPr="008C3464">
        <w:rPr>
          <w:rStyle w:val="StyleUnderline"/>
        </w:rPr>
        <w:t xml:space="preserve">That means they’ll </w:t>
      </w:r>
      <w:r w:rsidRPr="008C3464">
        <w:rPr>
          <w:rStyle w:val="StyleUnderline"/>
          <w:highlight w:val="yellow"/>
        </w:rPr>
        <w:t>spend less</w:t>
      </w:r>
      <w:r w:rsidRPr="008C3464">
        <w:rPr>
          <w:sz w:val="16"/>
        </w:rPr>
        <w:t xml:space="preserve"> on dining out and buying clothing, TVs, toys and other goods. The workers almost certainly will be paid retroactively after the shutdown is resolved, and so many purchases are simply delayed. But outlays for things like eating out and possibly vacations are unlikely to be recouped, </w:t>
      </w:r>
      <w:proofErr w:type="spellStart"/>
      <w:r w:rsidRPr="008C3464">
        <w:rPr>
          <w:sz w:val="16"/>
        </w:rPr>
        <w:t>Zandi</w:t>
      </w:r>
      <w:proofErr w:type="spellEnd"/>
      <w:r w:rsidRPr="008C3464">
        <w:rPr>
          <w:sz w:val="16"/>
        </w:rPr>
        <w:t xml:space="preserve"> says. </w:t>
      </w:r>
      <w:r w:rsidRPr="008C3464">
        <w:rPr>
          <w:rStyle w:val="StyleUnderline"/>
        </w:rPr>
        <w:t xml:space="preserve">National </w:t>
      </w:r>
      <w:r w:rsidRPr="008C3464">
        <w:rPr>
          <w:rStyle w:val="StyleUnderline"/>
          <w:highlight w:val="yellow"/>
        </w:rPr>
        <w:t>park closures</w:t>
      </w:r>
      <w:r w:rsidRPr="008C3464">
        <w:rPr>
          <w:rStyle w:val="StyleUnderline"/>
        </w:rPr>
        <w:t xml:space="preserve"> </w:t>
      </w:r>
      <w:r w:rsidRPr="008C3464">
        <w:rPr>
          <w:sz w:val="16"/>
        </w:rPr>
        <w:t xml:space="preserve">Some national parks and attractions, such as Clara Barton National Historic Site in Washington D.C. and Everglades National Park in Florida are closed. </w:t>
      </w:r>
      <w:r w:rsidRPr="008C3464">
        <w:rPr>
          <w:rStyle w:val="StyleUnderline"/>
        </w:rPr>
        <w:t xml:space="preserve">That </w:t>
      </w:r>
      <w:r w:rsidRPr="008C3464">
        <w:rPr>
          <w:rStyle w:val="StyleUnderline"/>
          <w:highlight w:val="yellow"/>
        </w:rPr>
        <w:t>hurts</w:t>
      </w:r>
      <w:r w:rsidRPr="008C3464">
        <w:rPr>
          <w:rStyle w:val="StyleUnderline"/>
        </w:rPr>
        <w:t xml:space="preserve"> </w:t>
      </w:r>
      <w:r w:rsidRPr="008C3464">
        <w:rPr>
          <w:rStyle w:val="StyleUnderline"/>
          <w:highlight w:val="yellow"/>
        </w:rPr>
        <w:t>sales at nearby stores and restaurants</w:t>
      </w:r>
      <w:r w:rsidRPr="008C3464">
        <w:rPr>
          <w:rStyle w:val="StyleUnderline"/>
        </w:rPr>
        <w:t xml:space="preserve">. Government services at a standstill </w:t>
      </w:r>
      <w:r w:rsidRPr="008C3464">
        <w:rPr>
          <w:sz w:val="16"/>
        </w:rPr>
        <w:t xml:space="preserve">Home buyers seeking Federal </w:t>
      </w:r>
      <w:r w:rsidRPr="008C3464">
        <w:rPr>
          <w:rStyle w:val="StyleUnderline"/>
        </w:rPr>
        <w:t>Housing</w:t>
      </w:r>
      <w:r w:rsidRPr="008C3464">
        <w:rPr>
          <w:sz w:val="16"/>
        </w:rPr>
        <w:t xml:space="preserve"> Administration </w:t>
      </w:r>
      <w:r w:rsidRPr="008C3464">
        <w:rPr>
          <w:rStyle w:val="StyleUnderline"/>
        </w:rPr>
        <w:t>loans will have to wait</w:t>
      </w:r>
      <w:r w:rsidRPr="008C3464">
        <w:rPr>
          <w:sz w:val="16"/>
        </w:rPr>
        <w:t xml:space="preserve">. So will entrepreneurs applying for </w:t>
      </w:r>
      <w:r w:rsidRPr="008C3464">
        <w:rPr>
          <w:rStyle w:val="StyleUnderline"/>
        </w:rPr>
        <w:t>Small Business Administration loans</w:t>
      </w:r>
      <w:r w:rsidRPr="008C3464">
        <w:rPr>
          <w:sz w:val="16"/>
        </w:rPr>
        <w:t xml:space="preserve"> </w:t>
      </w:r>
      <w:r w:rsidRPr="008C3464">
        <w:rPr>
          <w:rStyle w:val="StyleUnderline"/>
        </w:rPr>
        <w:t>and</w:t>
      </w:r>
      <w:r w:rsidRPr="008C3464">
        <w:rPr>
          <w:sz w:val="16"/>
        </w:rPr>
        <w:t xml:space="preserve"> </w:t>
      </w:r>
      <w:r w:rsidRPr="008C3464">
        <w:rPr>
          <w:rStyle w:val="StyleUnderline"/>
        </w:rPr>
        <w:t>Americans seeking passports</w:t>
      </w:r>
      <w:r w:rsidRPr="008C3464">
        <w:rPr>
          <w:sz w:val="16"/>
        </w:rPr>
        <w:t xml:space="preserve">. Such </w:t>
      </w:r>
      <w:r w:rsidRPr="008C3464">
        <w:rPr>
          <w:rStyle w:val="StyleUnderline"/>
          <w:highlight w:val="yellow"/>
        </w:rPr>
        <w:t>delays</w:t>
      </w:r>
      <w:r w:rsidRPr="008C3464">
        <w:rPr>
          <w:rStyle w:val="StyleUnderline"/>
        </w:rPr>
        <w:t xml:space="preserve"> </w:t>
      </w:r>
      <w:r w:rsidRPr="008C3464">
        <w:rPr>
          <w:rStyle w:val="StyleUnderline"/>
          <w:highlight w:val="yellow"/>
        </w:rPr>
        <w:t>could</w:t>
      </w:r>
      <w:r w:rsidRPr="008C3464">
        <w:rPr>
          <w:rStyle w:val="StyleUnderline"/>
        </w:rPr>
        <w:t xml:space="preserve"> at least temporarily </w:t>
      </w:r>
      <w:r w:rsidRPr="008C3464">
        <w:rPr>
          <w:rStyle w:val="StyleUnderline"/>
          <w:highlight w:val="yellow"/>
        </w:rPr>
        <w:t>slow the gears of the economy</w:t>
      </w:r>
      <w:r w:rsidRPr="008C3464">
        <w:rPr>
          <w:sz w:val="16"/>
        </w:rPr>
        <w:t xml:space="preserve">. If the shutdown persists into late January or early February, </w:t>
      </w:r>
      <w:r w:rsidRPr="008C3464">
        <w:rPr>
          <w:rStyle w:val="StyleUnderline"/>
        </w:rPr>
        <w:t>it could delay at least some Americans’ tax refunds,</w:t>
      </w:r>
      <w:r w:rsidRPr="008C3464">
        <w:rPr>
          <w:sz w:val="16"/>
        </w:rPr>
        <w:t xml:space="preserve"> Van Houten says. </w:t>
      </w:r>
      <w:r w:rsidRPr="008C3464">
        <w:rPr>
          <w:rStyle w:val="StyleUnderline"/>
        </w:rPr>
        <w:t xml:space="preserve">That could dampen consumer spending more broadly, </w:t>
      </w:r>
      <w:r w:rsidRPr="008C3464">
        <w:rPr>
          <w:sz w:val="16"/>
        </w:rPr>
        <w:t xml:space="preserve">at least in the short term. </w:t>
      </w:r>
      <w:r w:rsidRPr="008C3464">
        <w:rPr>
          <w:rStyle w:val="StyleUnderline"/>
        </w:rPr>
        <w:t xml:space="preserve">Missing economic data </w:t>
      </w:r>
      <w:r w:rsidRPr="008C3464">
        <w:rPr>
          <w:sz w:val="16"/>
        </w:rPr>
        <w:t xml:space="preserve">The Census Bureau and Bureau of Economic Analysis are shuttered and not releasing their usual reports on the economy’s health. This past week, scheduled releases on new home sales and trade were no-shows. A report on construction spending next week would also be pushed back unless the federal funding deadlock is broken. </w:t>
      </w:r>
      <w:r w:rsidRPr="008C3464">
        <w:rPr>
          <w:rStyle w:val="StyleUnderline"/>
        </w:rPr>
        <w:t>A brief shutdown that simply puts off a few reports likely won’t have any impact</w:t>
      </w:r>
      <w:r w:rsidRPr="008C3464">
        <w:rPr>
          <w:sz w:val="16"/>
        </w:rPr>
        <w:t xml:space="preserve">, </w:t>
      </w:r>
      <w:proofErr w:type="spellStart"/>
      <w:r w:rsidRPr="008C3464">
        <w:rPr>
          <w:sz w:val="16"/>
        </w:rPr>
        <w:t>Zandi</w:t>
      </w:r>
      <w:proofErr w:type="spellEnd"/>
      <w:r w:rsidRPr="008C3464">
        <w:rPr>
          <w:sz w:val="16"/>
        </w:rPr>
        <w:t xml:space="preserve"> says. And since the Labor Department is up and running, next week’s report on job growth in December -- the most closely watched economic indicator -- will be released on schedule. But </w:t>
      </w:r>
      <w:r w:rsidRPr="008C3464">
        <w:rPr>
          <w:rStyle w:val="StyleUnderline"/>
          <w:highlight w:val="yellow"/>
        </w:rPr>
        <w:t>a prolonged stalemate</w:t>
      </w:r>
      <w:r w:rsidRPr="008C3464">
        <w:rPr>
          <w:rStyle w:val="StyleUnderline"/>
        </w:rPr>
        <w:t xml:space="preserve"> </w:t>
      </w:r>
      <w:r w:rsidRPr="008C3464">
        <w:rPr>
          <w:rStyle w:val="StyleUnderline"/>
          <w:highlight w:val="yellow"/>
        </w:rPr>
        <w:t>that delays</w:t>
      </w:r>
      <w:r w:rsidRPr="008C3464">
        <w:rPr>
          <w:rStyle w:val="StyleUnderline"/>
        </w:rPr>
        <w:t xml:space="preserve"> key </w:t>
      </w:r>
      <w:r w:rsidRPr="008C3464">
        <w:rPr>
          <w:rStyle w:val="StyleUnderline"/>
          <w:highlight w:val="yellow"/>
        </w:rPr>
        <w:t>reports</w:t>
      </w:r>
      <w:r w:rsidRPr="008C3464">
        <w:rPr>
          <w:rStyle w:val="StyleUnderline"/>
        </w:rPr>
        <w:t xml:space="preserve"> on retail sales, consumer spending and gross domestic product later in January </w:t>
      </w:r>
      <w:r w:rsidRPr="008C3464">
        <w:rPr>
          <w:rStyle w:val="StyleUnderline"/>
          <w:highlight w:val="yellow"/>
        </w:rPr>
        <w:t>could</w:t>
      </w:r>
      <w:r w:rsidRPr="008C3464">
        <w:rPr>
          <w:rStyle w:val="StyleUnderline"/>
        </w:rPr>
        <w:t xml:space="preserve"> </w:t>
      </w:r>
      <w:r w:rsidRPr="008C3464">
        <w:rPr>
          <w:rStyle w:val="StyleUnderline"/>
          <w:highlight w:val="yellow"/>
        </w:rPr>
        <w:t>further</w:t>
      </w:r>
      <w:r w:rsidRPr="008C3464">
        <w:rPr>
          <w:rStyle w:val="StyleUnderline"/>
        </w:rPr>
        <w:t xml:space="preserve"> cloud an </w:t>
      </w:r>
      <w:r w:rsidRPr="008C3464">
        <w:rPr>
          <w:rStyle w:val="StyleUnderline"/>
          <w:highlight w:val="yellow"/>
        </w:rPr>
        <w:t>uncertain</w:t>
      </w:r>
      <w:r w:rsidRPr="008C3464">
        <w:rPr>
          <w:rStyle w:val="StyleUnderline"/>
        </w:rPr>
        <w:t xml:space="preserve"> economic </w:t>
      </w:r>
      <w:r w:rsidRPr="008C3464">
        <w:rPr>
          <w:rStyle w:val="StyleUnderline"/>
          <w:highlight w:val="yellow"/>
        </w:rPr>
        <w:t>outlook</w:t>
      </w:r>
      <w:r w:rsidRPr="008C3464">
        <w:rPr>
          <w:rStyle w:val="StyleUnderline"/>
        </w:rPr>
        <w:t xml:space="preserve"> </w:t>
      </w:r>
      <w:r w:rsidRPr="008C3464">
        <w:rPr>
          <w:rStyle w:val="StyleUnderline"/>
          <w:highlight w:val="yellow"/>
        </w:rPr>
        <w:t>and</w:t>
      </w:r>
      <w:r w:rsidRPr="008C3464">
        <w:rPr>
          <w:rStyle w:val="StyleUnderline"/>
        </w:rPr>
        <w:t xml:space="preserve"> </w:t>
      </w:r>
      <w:r w:rsidRPr="008C3464">
        <w:rPr>
          <w:rStyle w:val="StyleUnderline"/>
          <w:highlight w:val="yellow"/>
        </w:rPr>
        <w:t>frazzle</w:t>
      </w:r>
      <w:r w:rsidRPr="008C3464">
        <w:rPr>
          <w:rStyle w:val="StyleUnderline"/>
        </w:rPr>
        <w:t xml:space="preserve"> already jittery </w:t>
      </w:r>
      <w:r w:rsidRPr="008C3464">
        <w:rPr>
          <w:rStyle w:val="StyleUnderline"/>
          <w:highlight w:val="yellow"/>
        </w:rPr>
        <w:t>consumers and businesses</w:t>
      </w:r>
      <w:r w:rsidRPr="008C3464">
        <w:rPr>
          <w:sz w:val="16"/>
        </w:rPr>
        <w:t xml:space="preserve">, JPMorgan Chase's Edgerton and Daniel Silver wrote in a note to clients. </w:t>
      </w:r>
      <w:r w:rsidRPr="008C3464">
        <w:rPr>
          <w:rStyle w:val="StyleUnderline"/>
        </w:rPr>
        <w:t xml:space="preserve">That could further </w:t>
      </w:r>
      <w:r w:rsidRPr="008C3464">
        <w:rPr>
          <w:rStyle w:val="StyleUnderline"/>
          <w:highlight w:val="yellow"/>
        </w:rPr>
        <w:t>roil markets</w:t>
      </w:r>
      <w:r w:rsidRPr="008C3464">
        <w:rPr>
          <w:rStyle w:val="StyleUnderline"/>
        </w:rPr>
        <w:t>. More uncertainty The shutdown more broadly adds to a climate of uncertainty spawned by the market’s big drop since late September</w:t>
      </w:r>
      <w:r w:rsidRPr="008C3464">
        <w:rPr>
          <w:sz w:val="16"/>
        </w:rPr>
        <w:t xml:space="preserve">, the Trump administration’s trade war with China, rising Federal Reserve interest rates and the economy's expected slowdown next year. “It does seem like </w:t>
      </w:r>
      <w:r w:rsidRPr="008C3464">
        <w:rPr>
          <w:rStyle w:val="StyleUnderline"/>
        </w:rPr>
        <w:t>consumer and business sentiment is fragile</w:t>
      </w:r>
      <w:r w:rsidRPr="008C3464">
        <w:rPr>
          <w:sz w:val="16"/>
        </w:rPr>
        <w:t xml:space="preserve">,” Edgerton says. The Conference Board said this week that its index of </w:t>
      </w:r>
      <w:r w:rsidRPr="008C3464">
        <w:rPr>
          <w:rStyle w:val="StyleUnderline"/>
        </w:rPr>
        <w:t>consumer confidence fell sharply in</w:t>
      </w:r>
      <w:r w:rsidRPr="008C3464">
        <w:rPr>
          <w:sz w:val="16"/>
        </w:rPr>
        <w:t xml:space="preserve"> </w:t>
      </w:r>
      <w:r w:rsidRPr="008C3464">
        <w:rPr>
          <w:rStyle w:val="StyleUnderline"/>
        </w:rPr>
        <w:t>December, with many analysts blaming the market turbulence</w:t>
      </w:r>
      <w:r w:rsidRPr="008C3464">
        <w:rPr>
          <w:sz w:val="16"/>
        </w:rPr>
        <w:t xml:space="preserve">. </w:t>
      </w:r>
      <w:proofErr w:type="spellStart"/>
      <w:r w:rsidRPr="008C3464">
        <w:rPr>
          <w:sz w:val="16"/>
        </w:rPr>
        <w:t>Zandi</w:t>
      </w:r>
      <w:proofErr w:type="spellEnd"/>
      <w:r w:rsidRPr="008C3464">
        <w:rPr>
          <w:sz w:val="16"/>
        </w:rPr>
        <w:t xml:space="preserve"> says that risk is lessened by prior shutdowns in recent years that have been resolved with relatively modest damage to the economy . </w:t>
      </w:r>
      <w:r w:rsidRPr="008C3464">
        <w:rPr>
          <w:rStyle w:val="StyleUnderline"/>
        </w:rPr>
        <w:t>“It’s not signifying some broad breakdown in government and the economy,” he says. “This is now par for the course</w:t>
      </w:r>
      <w:r w:rsidRPr="008C3464">
        <w:rPr>
          <w:sz w:val="16"/>
        </w:rPr>
        <w:t xml:space="preserve">.” </w:t>
      </w:r>
      <w:r w:rsidRPr="008C3464">
        <w:rPr>
          <w:rStyle w:val="StyleUnderline"/>
        </w:rPr>
        <w:t>That</w:t>
      </w:r>
      <w:r w:rsidRPr="008C3464">
        <w:rPr>
          <w:sz w:val="16"/>
        </w:rPr>
        <w:t xml:space="preserve">, he says, </w:t>
      </w:r>
      <w:r w:rsidRPr="008C3464">
        <w:rPr>
          <w:rStyle w:val="StyleUnderline"/>
        </w:rPr>
        <w:t>won’t be the view</w:t>
      </w:r>
      <w:r w:rsidRPr="008C3464">
        <w:rPr>
          <w:sz w:val="16"/>
        </w:rPr>
        <w:t xml:space="preserve"> </w:t>
      </w:r>
      <w:r w:rsidRPr="008C3464">
        <w:rPr>
          <w:rStyle w:val="StyleUnderline"/>
        </w:rPr>
        <w:t>if the shutdown extends into February, threatening negotiations to raise the federal debt limit and forge a new federal spending</w:t>
      </w:r>
      <w:r w:rsidRPr="008C3464">
        <w:rPr>
          <w:sz w:val="16"/>
        </w:rPr>
        <w:t xml:space="preserve"> bill.</w:t>
      </w:r>
    </w:p>
    <w:p w14:paraId="0F888406" w14:textId="77777777" w:rsidR="002A157E" w:rsidRPr="008C3464" w:rsidRDefault="002A157E" w:rsidP="002A157E">
      <w:pPr>
        <w:rPr>
          <w:sz w:val="16"/>
        </w:rPr>
      </w:pPr>
    </w:p>
    <w:p w14:paraId="033D8797" w14:textId="77777777" w:rsidR="002A157E" w:rsidRPr="008C3464" w:rsidRDefault="002A157E" w:rsidP="002A157E">
      <w:pPr>
        <w:pStyle w:val="Heading4"/>
        <w:spacing w:before="30" w:line="278" w:lineRule="atLeast"/>
        <w:rPr>
          <w:rFonts w:cs="Calibri"/>
          <w:color w:val="000000"/>
        </w:rPr>
      </w:pPr>
      <w:r w:rsidRPr="008C3464">
        <w:rPr>
          <w:rFonts w:cs="Calibri"/>
          <w:color w:val="000000"/>
        </w:rPr>
        <w:t>Long shutdown collapses confidence in US leadership---leads to instability</w:t>
      </w:r>
    </w:p>
    <w:p w14:paraId="6A87622D" w14:textId="77777777" w:rsidR="002A157E" w:rsidRPr="008C3464" w:rsidRDefault="002A157E" w:rsidP="002A157E">
      <w:pPr>
        <w:spacing w:after="120" w:line="235" w:lineRule="atLeast"/>
        <w:rPr>
          <w:color w:val="000000"/>
        </w:rPr>
      </w:pPr>
      <w:r w:rsidRPr="008C3464">
        <w:rPr>
          <w:b/>
          <w:bCs/>
          <w:color w:val="000000"/>
          <w:sz w:val="26"/>
          <w:szCs w:val="26"/>
        </w:rPr>
        <w:t>Feldman</w:t>
      </w:r>
      <w:r w:rsidRPr="008C3464">
        <w:rPr>
          <w:color w:val="000000"/>
        </w:rPr>
        <w:t> 1-6-20</w:t>
      </w:r>
      <w:r w:rsidRPr="008C3464">
        <w:rPr>
          <w:b/>
          <w:bCs/>
          <w:color w:val="000000"/>
          <w:sz w:val="26"/>
          <w:szCs w:val="26"/>
        </w:rPr>
        <w:t>19</w:t>
      </w:r>
      <w:r w:rsidRPr="008C3464">
        <w:rPr>
          <w:color w:val="000000"/>
        </w:rPr>
        <w:t> – Professor of law @ Harvard (Noah, Bloomberg, https://www.bloomberg.com/opinion/articles/2019-01-06/trump-s-long-shutdown-could-destabilize-the-world</w:t>
      </w:r>
    </w:p>
    <w:p w14:paraId="66CE4CA3" w14:textId="77777777" w:rsidR="002A157E" w:rsidRPr="008C3464" w:rsidRDefault="002A157E" w:rsidP="002A157E">
      <w:pPr>
        <w:spacing w:line="235" w:lineRule="atLeast"/>
        <w:rPr>
          <w:color w:val="000000"/>
          <w:sz w:val="16"/>
        </w:rPr>
      </w:pPr>
      <w:r w:rsidRPr="008C3464">
        <w:rPr>
          <w:color w:val="000000"/>
          <w:sz w:val="16"/>
        </w:rPr>
        <w:t>Trump’s </w:t>
      </w:r>
      <w:r w:rsidRPr="008C3464">
        <w:rPr>
          <w:b/>
          <w:bCs/>
          <w:color w:val="000000"/>
          <w:highlight w:val="cyan"/>
          <w:u w:val="single"/>
        </w:rPr>
        <w:t>Long Shutdown</w:t>
      </w:r>
      <w:r w:rsidRPr="008C3464">
        <w:rPr>
          <w:color w:val="000000"/>
          <w:sz w:val="16"/>
        </w:rPr>
        <w:t> </w:t>
      </w:r>
      <w:r w:rsidRPr="008C3464">
        <w:rPr>
          <w:color w:val="000000"/>
          <w:highlight w:val="cyan"/>
          <w:u w:val="single"/>
        </w:rPr>
        <w:t>Could</w:t>
      </w:r>
      <w:r w:rsidRPr="008C3464">
        <w:rPr>
          <w:color w:val="000000"/>
          <w:sz w:val="16"/>
        </w:rPr>
        <w:t> </w:t>
      </w:r>
      <w:r w:rsidRPr="008C3464">
        <w:rPr>
          <w:b/>
          <w:bCs/>
          <w:color w:val="000000"/>
          <w:highlight w:val="cyan"/>
          <w:u w:val="single"/>
        </w:rPr>
        <w:t>Destabilize the World</w:t>
      </w:r>
      <w:r w:rsidRPr="008C3464">
        <w:rPr>
          <w:color w:val="000000"/>
          <w:sz w:val="16"/>
        </w:rPr>
        <w:t> Political dysfunction is about more than which party is winning. </w:t>
      </w:r>
      <w:r w:rsidRPr="008C3464">
        <w:rPr>
          <w:color w:val="000000"/>
          <w:highlight w:val="cyan"/>
          <w:u w:val="single"/>
        </w:rPr>
        <w:t>The international system is depending on Washington's leadership</w:t>
      </w:r>
    </w:p>
    <w:p w14:paraId="135EF677" w14:textId="77777777" w:rsidR="002A157E" w:rsidRDefault="002A157E" w:rsidP="002A157E">
      <w:pPr>
        <w:spacing w:line="235" w:lineRule="atLeast"/>
        <w:rPr>
          <w:color w:val="000000"/>
          <w:sz w:val="16"/>
        </w:rPr>
      </w:pPr>
      <w:r w:rsidRPr="008C3464">
        <w:rPr>
          <w:color w:val="000000"/>
          <w:sz w:val="16"/>
        </w:rPr>
        <w:t>President Donald Trump in a meeting with congressional Democrats on Friday said he was prepared for the partial government shutdown to continue for months — or even years — if he doesn’t get the money he wants for a wall along the Mexican border. It’s not hard to see how that prediction comes true. Both sides have framed the issue such that a victory for one side on funding a border wall entails defeat for the other. Neither side has much incentive to compromise. Suppose Trump is right. </w:t>
      </w:r>
      <w:r w:rsidRPr="008C3464">
        <w:rPr>
          <w:color w:val="000000"/>
          <w:highlight w:val="cyan"/>
          <w:u w:val="single"/>
        </w:rPr>
        <w:t>The longest shutdown on record is 21 days</w:t>
      </w:r>
      <w:r w:rsidRPr="008C3464">
        <w:rPr>
          <w:color w:val="000000"/>
          <w:sz w:val="16"/>
        </w:rPr>
        <w:t>, from late December 1995 to early January 1996. (This is the 21st in the modern era.) </w:t>
      </w:r>
      <w:r w:rsidRPr="008C3464">
        <w:rPr>
          <w:color w:val="000000"/>
          <w:highlight w:val="cyan"/>
          <w:u w:val="single"/>
        </w:rPr>
        <w:t>What would a much longer shutdown mean</w:t>
      </w:r>
      <w:r w:rsidRPr="008C3464">
        <w:rPr>
          <w:color w:val="000000"/>
          <w:sz w:val="16"/>
        </w:rPr>
        <w:t> for U.S. political life? Judging by public reaction thus far, you might think the answer is, not much. After all, we’ve become increasingly inured to Trump’s attempts to break established quasi-constitutional customs. Maybe keeping the government open is just another unwritten norm; maybe breaking it isn’t the end of the world. Yet the likelihood is that </w:t>
      </w:r>
      <w:r w:rsidRPr="008C3464">
        <w:rPr>
          <w:color w:val="000000"/>
          <w:u w:val="single"/>
        </w:rPr>
        <w:t>a long shutdown would exert real negative gravitational pull on the stability of American government</w:t>
      </w:r>
      <w:r w:rsidRPr="008C3464">
        <w:rPr>
          <w:color w:val="000000"/>
          <w:sz w:val="16"/>
        </w:rPr>
        <w:t>. There are key factors at play. </w:t>
      </w:r>
      <w:r w:rsidRPr="008C3464">
        <w:rPr>
          <w:color w:val="000000"/>
          <w:u w:val="single"/>
        </w:rPr>
        <w:t>First, there’s the message of dysfunction</w:t>
      </w:r>
      <w:r w:rsidRPr="008C3464">
        <w:rPr>
          <w:color w:val="000000"/>
          <w:sz w:val="16"/>
        </w:rPr>
        <w:t>. Passing a budget — even a stopgap budget — to keep the government open is a sign that both the Democratic and Republican parties see the management of the government as a common task. They might differ deeply on policy priorities. But they agree that the government is necessary to effectuate the commands of the legislature and the president and to keep the country humming. When and if the two parties reach a standoff they are genuinely unwilling to resolve</w:t>
      </w:r>
      <w:r w:rsidRPr="008C3464">
        <w:rPr>
          <w:color w:val="000000"/>
          <w:u w:val="single"/>
        </w:rPr>
        <w:t>, the message they are sending to the</w:t>
      </w:r>
      <w:r w:rsidRPr="008C3464">
        <w:rPr>
          <w:color w:val="000000"/>
          <w:sz w:val="16"/>
        </w:rPr>
        <w:t> country and the </w:t>
      </w:r>
      <w:r w:rsidRPr="008C3464">
        <w:rPr>
          <w:color w:val="000000"/>
          <w:u w:val="single"/>
        </w:rPr>
        <w:t>world changes.</w:t>
      </w:r>
      <w:r w:rsidRPr="008C3464">
        <w:rPr>
          <w:color w:val="000000"/>
          <w:sz w:val="16"/>
        </w:rPr>
        <w:t> Instead of a message of underlying cooperation, the message will be of underlying disagreement — with cooperation only accidental and occasional. In other words, </w:t>
      </w:r>
      <w:r w:rsidRPr="008C3464">
        <w:rPr>
          <w:color w:val="000000"/>
          <w:u w:val="single"/>
        </w:rPr>
        <w:t>the organs of U.S. government will be saying they have higher priorities than actually governing</w:t>
      </w:r>
      <w:r w:rsidRPr="008C3464">
        <w:rPr>
          <w:color w:val="000000"/>
          <w:sz w:val="16"/>
        </w:rPr>
        <w:t>. </w:t>
      </w:r>
      <w:r w:rsidRPr="008C3464">
        <w:rPr>
          <w:color w:val="000000"/>
          <w:highlight w:val="cyan"/>
          <w:u w:val="single"/>
        </w:rPr>
        <w:t>Short shutdowns are manageable</w:t>
      </w:r>
      <w:r w:rsidRPr="008C3464">
        <w:rPr>
          <w:color w:val="000000"/>
          <w:sz w:val="16"/>
        </w:rPr>
        <w:t> because the public assumes that they will soon be resolved. That assumption makes sense because we believe that both sides think they will gain by reaching agreement — because the public wants the government to govern. In Trump’s political experiment, he’s open to the idea that the public doesn’t care, or at least care enough to punish him or the Republicans for shutting down government over the principle of the wall. Meanwhile, the Democrats are letting him run his experiment — by refusing to be bluffed. If the quasi-constitutional norm that Congress and the president compromise to fund the government is broken, it means the assumption that the public wants government will have to be re-evaluated. </w:t>
      </w:r>
      <w:r w:rsidRPr="008C3464">
        <w:rPr>
          <w:color w:val="000000"/>
          <w:u w:val="single"/>
        </w:rPr>
        <w:t>Then comes the enforcement gap</w:t>
      </w:r>
      <w:r w:rsidRPr="008C3464">
        <w:rPr>
          <w:color w:val="000000"/>
          <w:sz w:val="16"/>
        </w:rPr>
        <w:t>. </w:t>
      </w:r>
      <w:r w:rsidRPr="008C3464">
        <w:rPr>
          <w:color w:val="000000"/>
          <w:highlight w:val="cyan"/>
          <w:u w:val="single"/>
        </w:rPr>
        <w:t>The</w:t>
      </w:r>
      <w:r w:rsidRPr="008C3464">
        <w:rPr>
          <w:color w:val="000000"/>
          <w:sz w:val="16"/>
        </w:rPr>
        <w:t> </w:t>
      </w:r>
      <w:r w:rsidRPr="008C3464">
        <w:rPr>
          <w:b/>
          <w:bCs/>
          <w:color w:val="000000"/>
          <w:highlight w:val="cyan"/>
          <w:u w:val="single"/>
        </w:rPr>
        <w:t>world’s confidence</w:t>
      </w:r>
      <w:r w:rsidRPr="008C3464">
        <w:rPr>
          <w:color w:val="000000"/>
          <w:sz w:val="16"/>
        </w:rPr>
        <w:t> </w:t>
      </w:r>
      <w:r w:rsidRPr="008C3464">
        <w:rPr>
          <w:color w:val="000000"/>
          <w:highlight w:val="cyan"/>
          <w:u w:val="single"/>
        </w:rPr>
        <w:t>in the U.S.</w:t>
      </w:r>
      <w:r w:rsidRPr="008C3464">
        <w:rPr>
          <w:color w:val="000000"/>
          <w:sz w:val="16"/>
        </w:rPr>
        <w:t> government — and by extension, the U.S. economy — </w:t>
      </w:r>
      <w:r w:rsidRPr="008C3464">
        <w:rPr>
          <w:color w:val="000000"/>
          <w:highlight w:val="cyan"/>
          <w:u w:val="single"/>
        </w:rPr>
        <w:t>depends on seeing the American polity as basically functional</w:t>
      </w:r>
      <w:r w:rsidRPr="008C3464">
        <w:rPr>
          <w:color w:val="000000"/>
          <w:sz w:val="16"/>
        </w:rPr>
        <w:t>. </w:t>
      </w:r>
      <w:r w:rsidRPr="008C3464">
        <w:rPr>
          <w:color w:val="000000"/>
          <w:u w:val="single"/>
        </w:rPr>
        <w:t>A functional federal government performs the basic tasks of preserving societal stability.</w:t>
      </w:r>
      <w:r w:rsidRPr="008C3464">
        <w:rPr>
          <w:color w:val="000000"/>
          <w:sz w:val="16"/>
        </w:rPr>
        <w:t> </w:t>
      </w:r>
      <w:r w:rsidRPr="008C3464">
        <w:rPr>
          <w:color w:val="000000"/>
          <w:highlight w:val="cyan"/>
          <w:u w:val="single"/>
        </w:rPr>
        <w:t>Stability depends on more than just national security</w:t>
      </w:r>
      <w:r w:rsidRPr="008C3464">
        <w:rPr>
          <w:color w:val="000000"/>
          <w:sz w:val="16"/>
        </w:rPr>
        <w:t>, which will be maintained during the shutdown. </w:t>
      </w:r>
      <w:r w:rsidRPr="008C3464">
        <w:rPr>
          <w:color w:val="000000"/>
          <w:highlight w:val="cyan"/>
          <w:u w:val="single"/>
        </w:rPr>
        <w:t>It includes basic regulatory functions: of</w:t>
      </w:r>
      <w:r w:rsidRPr="008C3464">
        <w:rPr>
          <w:color w:val="000000"/>
          <w:sz w:val="16"/>
        </w:rPr>
        <w:t> the </w:t>
      </w:r>
      <w:r w:rsidRPr="008C3464">
        <w:rPr>
          <w:color w:val="000000"/>
          <w:highlight w:val="cyan"/>
          <w:u w:val="single"/>
        </w:rPr>
        <w:t>markets, the environment, food</w:t>
      </w:r>
      <w:r w:rsidRPr="008C3464">
        <w:rPr>
          <w:color w:val="000000"/>
          <w:sz w:val="16"/>
        </w:rPr>
        <w:t> and drugs, </w:t>
      </w:r>
      <w:r w:rsidRPr="008C3464">
        <w:rPr>
          <w:color w:val="000000"/>
          <w:u w:val="single"/>
        </w:rPr>
        <w:t>and so on.</w:t>
      </w:r>
      <w:r w:rsidRPr="008C3464">
        <w:rPr>
          <w:color w:val="000000"/>
          <w:sz w:val="16"/>
        </w:rPr>
        <w:t> </w:t>
      </w:r>
      <w:r w:rsidRPr="008C3464">
        <w:rPr>
          <w:color w:val="000000"/>
          <w:highlight w:val="cyan"/>
          <w:u w:val="single"/>
        </w:rPr>
        <w:t>Those</w:t>
      </w:r>
      <w:r w:rsidRPr="008C3464">
        <w:rPr>
          <w:color w:val="000000"/>
          <w:sz w:val="16"/>
        </w:rPr>
        <w:t> </w:t>
      </w:r>
      <w:r w:rsidRPr="008C3464">
        <w:rPr>
          <w:color w:val="000000"/>
          <w:highlight w:val="cyan"/>
          <w:u w:val="single"/>
        </w:rPr>
        <w:t>function aren’t</w:t>
      </w:r>
      <w:r w:rsidRPr="008C3464">
        <w:rPr>
          <w:color w:val="000000"/>
          <w:sz w:val="16"/>
        </w:rPr>
        <w:t> </w:t>
      </w:r>
      <w:r w:rsidRPr="008C3464">
        <w:rPr>
          <w:color w:val="000000"/>
          <w:u w:val="single"/>
        </w:rPr>
        <w:t>consistently</w:t>
      </w:r>
      <w:r w:rsidRPr="008C3464">
        <w:rPr>
          <w:color w:val="000000"/>
          <w:sz w:val="16"/>
        </w:rPr>
        <w:t> </w:t>
      </w:r>
      <w:r w:rsidRPr="008C3464">
        <w:rPr>
          <w:color w:val="000000"/>
          <w:highlight w:val="cyan"/>
          <w:u w:val="single"/>
        </w:rPr>
        <w:t>sustained during a shutdown</w:t>
      </w:r>
      <w:r w:rsidRPr="008C3464">
        <w:rPr>
          <w:color w:val="000000"/>
          <w:u w:val="single"/>
        </w:rPr>
        <w:t>.</w:t>
      </w:r>
      <w:r w:rsidRPr="008C3464">
        <w:rPr>
          <w:color w:val="000000"/>
          <w:sz w:val="16"/>
        </w:rPr>
        <w:t> </w:t>
      </w:r>
      <w:r w:rsidRPr="008C3464">
        <w:rPr>
          <w:color w:val="000000"/>
          <w:highlight w:val="cyan"/>
          <w:u w:val="single"/>
        </w:rPr>
        <w:t>In a short shutdown</w:t>
      </w:r>
      <w:r w:rsidRPr="008C3464">
        <w:rPr>
          <w:color w:val="000000"/>
          <w:sz w:val="16"/>
        </w:rPr>
        <w:t>, </w:t>
      </w:r>
      <w:r w:rsidRPr="008C3464">
        <w:rPr>
          <w:color w:val="000000"/>
          <w:highlight w:val="cyan"/>
          <w:u w:val="single"/>
        </w:rPr>
        <w:t>the public understands that the government will play catch-up</w:t>
      </w:r>
      <w:r w:rsidRPr="008C3464">
        <w:rPr>
          <w:color w:val="000000"/>
          <w:sz w:val="16"/>
        </w:rPr>
        <w:t> in the aftermath. So </w:t>
      </w:r>
      <w:r w:rsidRPr="008C3464">
        <w:rPr>
          <w:color w:val="000000"/>
          <w:highlight w:val="cyan"/>
          <w:u w:val="single"/>
        </w:rPr>
        <w:t>stability isn’t disrupted. In a long shutdown</w:t>
      </w:r>
      <w:r w:rsidRPr="008C3464">
        <w:rPr>
          <w:color w:val="000000"/>
          <w:sz w:val="16"/>
        </w:rPr>
        <w:t>, it is far from clear that the catch-up will make up for the regulation that will be lost. Slowly, gradually, maybe even imperceptibly, </w:t>
      </w:r>
      <w:r w:rsidRPr="008C3464">
        <w:rPr>
          <w:color w:val="000000"/>
          <w:highlight w:val="cyan"/>
          <w:u w:val="single"/>
        </w:rPr>
        <w:t>the social functions that depend on regulatory stability will begin to erode</w:t>
      </w:r>
      <w:r w:rsidRPr="008C3464">
        <w:rPr>
          <w:color w:val="000000"/>
          <w:sz w:val="16"/>
        </w:rPr>
        <w:t>. It isn’t that bad actors will immediately start insider trading or breaking environment laws on some specific day in the shutdown. Or at least not exactly. Rather, people will eventually begin evaluating whether the costs of compliance outweigh the benefits of violating the regulations — less enforcement will lead to more rule-breaking. The odds of being caught are always part of the calculus. Less regulatory enforcement means lower odds of being caught – hence more violations. Weaker enforcement isn’t something that the American public will notice right away. Its consequences will accumulate subtly, over time. But </w:t>
      </w:r>
      <w:r w:rsidRPr="008C3464">
        <w:rPr>
          <w:color w:val="000000"/>
          <w:highlight w:val="cyan"/>
          <w:u w:val="single"/>
        </w:rPr>
        <w:t>the rest of the world will</w:t>
      </w:r>
      <w:r w:rsidRPr="008C3464">
        <w:rPr>
          <w:color w:val="000000"/>
          <w:sz w:val="16"/>
        </w:rPr>
        <w:t> eventually </w:t>
      </w:r>
      <w:r w:rsidRPr="008C3464">
        <w:rPr>
          <w:color w:val="000000"/>
          <w:highlight w:val="cyan"/>
          <w:u w:val="single"/>
        </w:rPr>
        <w:t>get the message</w:t>
      </w:r>
      <w:r w:rsidRPr="008C3464">
        <w:rPr>
          <w:color w:val="000000"/>
          <w:sz w:val="16"/>
        </w:rPr>
        <w:t> </w:t>
      </w:r>
      <w:r w:rsidRPr="008C3464">
        <w:rPr>
          <w:color w:val="000000"/>
          <w:highlight w:val="cyan"/>
          <w:u w:val="single"/>
        </w:rPr>
        <w:t>that</w:t>
      </w:r>
      <w:r w:rsidRPr="008C3464">
        <w:rPr>
          <w:color w:val="000000"/>
          <w:sz w:val="16"/>
        </w:rPr>
        <w:t> </w:t>
      </w:r>
      <w:r w:rsidRPr="008C3464">
        <w:rPr>
          <w:color w:val="000000"/>
          <w:u w:val="single"/>
        </w:rPr>
        <w:t>the</w:t>
      </w:r>
      <w:r w:rsidRPr="008C3464">
        <w:rPr>
          <w:color w:val="000000"/>
          <w:sz w:val="16"/>
        </w:rPr>
        <w:t> </w:t>
      </w:r>
      <w:r w:rsidRPr="008C3464">
        <w:rPr>
          <w:color w:val="000000"/>
          <w:highlight w:val="cyan"/>
          <w:u w:val="single"/>
        </w:rPr>
        <w:t>institutions that create American political and economic stability are</w:t>
      </w:r>
      <w:r w:rsidRPr="008C3464">
        <w:rPr>
          <w:color w:val="000000"/>
          <w:sz w:val="16"/>
        </w:rPr>
        <w:t> </w:t>
      </w:r>
      <w:r w:rsidRPr="008C3464">
        <w:rPr>
          <w:b/>
          <w:bCs/>
          <w:color w:val="000000"/>
          <w:highlight w:val="cyan"/>
          <w:u w:val="single"/>
        </w:rPr>
        <w:t>eroding</w:t>
      </w:r>
      <w:r w:rsidRPr="008C3464">
        <w:rPr>
          <w:color w:val="000000"/>
          <w:u w:val="single"/>
        </w:rPr>
        <w:t>.</w:t>
      </w:r>
      <w:r w:rsidRPr="008C3464">
        <w:rPr>
          <w:color w:val="000000"/>
          <w:sz w:val="16"/>
        </w:rPr>
        <w:t> </w:t>
      </w:r>
      <w:r w:rsidRPr="008C3464">
        <w:rPr>
          <w:color w:val="000000"/>
          <w:highlight w:val="cyan"/>
          <w:u w:val="single"/>
        </w:rPr>
        <w:t>That will</w:t>
      </w:r>
      <w:r w:rsidRPr="008C3464">
        <w:rPr>
          <w:color w:val="000000"/>
          <w:sz w:val="16"/>
        </w:rPr>
        <w:t> </w:t>
      </w:r>
      <w:r w:rsidRPr="008C3464">
        <w:rPr>
          <w:b/>
          <w:bCs/>
          <w:color w:val="000000"/>
          <w:highlight w:val="cyan"/>
          <w:u w:val="single"/>
        </w:rPr>
        <w:t>reduce confidence in American leadership</w:t>
      </w:r>
      <w:r w:rsidRPr="008C3464">
        <w:rPr>
          <w:color w:val="000000"/>
          <w:sz w:val="16"/>
        </w:rPr>
        <w:t>. Rationally, </w:t>
      </w:r>
      <w:r w:rsidRPr="008C3464">
        <w:rPr>
          <w:color w:val="000000"/>
          <w:highlight w:val="cyan"/>
          <w:u w:val="single"/>
        </w:rPr>
        <w:t>it should also reduce confidence in the American economy</w:t>
      </w:r>
      <w:r w:rsidRPr="008C3464">
        <w:rPr>
          <w:color w:val="000000"/>
          <w:sz w:val="16"/>
        </w:rPr>
        <w:t>. In the Trump era, it’s becoming commonplace to assume that the economic fundamentals that make the U.S. attractive for investment will remain unaffected by our political dysfunction. That’s a mistake that confuses short-term predictions with the long-term institutional structures being damaged. In the long run, </w:t>
      </w:r>
      <w:r w:rsidRPr="008C3464">
        <w:rPr>
          <w:color w:val="000000"/>
          <w:u w:val="single"/>
        </w:rPr>
        <w:t>the national commitment to effective government</w:t>
      </w:r>
      <w:r w:rsidRPr="008C3464">
        <w:rPr>
          <w:color w:val="000000"/>
          <w:sz w:val="16"/>
        </w:rPr>
        <w:t> and meaningful regulation </w:t>
      </w:r>
      <w:r w:rsidRPr="008C3464">
        <w:rPr>
          <w:color w:val="000000"/>
          <w:u w:val="single"/>
        </w:rPr>
        <w:t>is necessary</w:t>
      </w:r>
      <w:r w:rsidRPr="008C3464">
        <w:rPr>
          <w:color w:val="000000"/>
          <w:sz w:val="16"/>
        </w:rPr>
        <w:t> and unavoidable. </w:t>
      </w:r>
      <w:r w:rsidRPr="008C3464">
        <w:rPr>
          <w:color w:val="000000"/>
          <w:u w:val="single"/>
        </w:rPr>
        <w:t>Eroding it by a long-term shutdown will be costly</w:t>
      </w:r>
      <w:r w:rsidRPr="008C3464">
        <w:rPr>
          <w:color w:val="000000"/>
          <w:sz w:val="16"/>
        </w:rPr>
        <w:t> — not today or tomorrow, but soon, and </w:t>
      </w:r>
      <w:r w:rsidRPr="008C3464">
        <w:rPr>
          <w:color w:val="000000"/>
          <w:u w:val="single"/>
        </w:rPr>
        <w:t>for the rest of our lives</w:t>
      </w:r>
      <w:r w:rsidRPr="008C3464">
        <w:rPr>
          <w:color w:val="000000"/>
          <w:sz w:val="16"/>
        </w:rPr>
        <w:t>.</w:t>
      </w:r>
    </w:p>
    <w:p w14:paraId="3D21E043" w14:textId="77777777" w:rsidR="002A157E" w:rsidRPr="008C3464" w:rsidRDefault="002A157E" w:rsidP="002A157E">
      <w:pPr>
        <w:spacing w:line="235" w:lineRule="atLeast"/>
        <w:rPr>
          <w:color w:val="000000"/>
          <w:sz w:val="16"/>
        </w:rPr>
      </w:pPr>
    </w:p>
    <w:p w14:paraId="57A54A8C" w14:textId="77777777" w:rsidR="002A157E" w:rsidRPr="008C3464" w:rsidRDefault="002A157E" w:rsidP="002A157E">
      <w:pPr>
        <w:pStyle w:val="Heading4"/>
        <w:spacing w:before="30" w:line="278" w:lineRule="atLeast"/>
        <w:rPr>
          <w:rFonts w:cs="Calibri"/>
          <w:color w:val="000000"/>
        </w:rPr>
      </w:pPr>
      <w:r w:rsidRPr="008C3464">
        <w:rPr>
          <w:rFonts w:cs="Calibri"/>
          <w:color w:val="000000"/>
        </w:rPr>
        <w:t>A prolonged shutdown would magnify every effect of slow growth and send the economy into a tailspin.</w:t>
      </w:r>
    </w:p>
    <w:p w14:paraId="7B29BF63" w14:textId="77777777" w:rsidR="002A157E" w:rsidRPr="008C3464" w:rsidRDefault="002A157E" w:rsidP="002A157E">
      <w:pPr>
        <w:spacing w:after="120" w:line="235" w:lineRule="atLeast"/>
        <w:rPr>
          <w:color w:val="000000"/>
        </w:rPr>
      </w:pPr>
      <w:r w:rsidRPr="008C3464">
        <w:rPr>
          <w:b/>
          <w:bCs/>
          <w:color w:val="000000"/>
          <w:sz w:val="26"/>
          <w:szCs w:val="26"/>
        </w:rPr>
        <w:t>Nunn 18</w:t>
      </w:r>
      <w:r w:rsidRPr="008C3464">
        <w:rPr>
          <w:color w:val="000000"/>
        </w:rPr>
        <w:t>—Reporter in The Wall Street Journal's Washington bureau, where she covers the economy and works with the WSJ Pro Central Banking team (Sharon Nunn, “Markets Are Already Volatile. A Long Shutdown Could Make It Worse.,” The Wall Street Journal, , Published 12-27-2018, Accessed 12-30-2018)</w:t>
      </w:r>
    </w:p>
    <w:p w14:paraId="0BA033B3" w14:textId="77777777" w:rsidR="002A157E" w:rsidRPr="008C3464" w:rsidRDefault="002A157E" w:rsidP="002A157E">
      <w:pPr>
        <w:spacing w:line="235" w:lineRule="atLeast"/>
        <w:rPr>
          <w:color w:val="000000"/>
          <w:sz w:val="16"/>
        </w:rPr>
      </w:pPr>
      <w:r w:rsidRPr="008C3464">
        <w:rPr>
          <w:color w:val="000000"/>
          <w:sz w:val="16"/>
        </w:rPr>
        <w:t>WASHINGTON—</w:t>
      </w:r>
      <w:r w:rsidRPr="008C3464">
        <w:rPr>
          <w:color w:val="000000"/>
          <w:u w:val="single"/>
        </w:rPr>
        <w:t>A</w:t>
      </w:r>
      <w:r w:rsidRPr="008C3464">
        <w:rPr>
          <w:color w:val="000000"/>
          <w:sz w:val="16"/>
        </w:rPr>
        <w:t> </w:t>
      </w:r>
      <w:r w:rsidRPr="008C3464">
        <w:rPr>
          <w:color w:val="000000"/>
          <w:highlight w:val="cyan"/>
          <w:u w:val="single"/>
        </w:rPr>
        <w:t>short</w:t>
      </w:r>
      <w:r w:rsidRPr="008C3464">
        <w:rPr>
          <w:color w:val="000000"/>
          <w:sz w:val="16"/>
        </w:rPr>
        <w:t> government </w:t>
      </w:r>
      <w:r w:rsidRPr="008C3464">
        <w:rPr>
          <w:color w:val="000000"/>
          <w:highlight w:val="cyan"/>
          <w:u w:val="single"/>
        </w:rPr>
        <w:t>shutdown would</w:t>
      </w:r>
      <w:r w:rsidRPr="008C3464">
        <w:rPr>
          <w:color w:val="000000"/>
          <w:sz w:val="16"/>
        </w:rPr>
        <w:t> likely </w:t>
      </w:r>
      <w:r w:rsidRPr="008C3464">
        <w:rPr>
          <w:color w:val="000000"/>
          <w:highlight w:val="cyan"/>
          <w:u w:val="single"/>
        </w:rPr>
        <w:t>have little impact</w:t>
      </w:r>
      <w:r w:rsidRPr="008C3464">
        <w:rPr>
          <w:color w:val="000000"/>
          <w:sz w:val="16"/>
        </w:rPr>
        <w:t> </w:t>
      </w:r>
      <w:r w:rsidRPr="008C3464">
        <w:rPr>
          <w:color w:val="000000"/>
          <w:u w:val="single"/>
        </w:rPr>
        <w:t>on the</w:t>
      </w:r>
      <w:r w:rsidRPr="008C3464">
        <w:rPr>
          <w:color w:val="000000"/>
          <w:sz w:val="16"/>
        </w:rPr>
        <w:t> overall </w:t>
      </w:r>
      <w:r w:rsidRPr="008C3464">
        <w:rPr>
          <w:color w:val="000000"/>
          <w:u w:val="single"/>
        </w:rPr>
        <w:t>U.S. economy</w:t>
      </w:r>
      <w:r w:rsidRPr="008C3464">
        <w:rPr>
          <w:color w:val="000000"/>
          <w:sz w:val="16"/>
        </w:rPr>
        <w:t>, </w:t>
      </w:r>
      <w:r w:rsidRPr="008C3464">
        <w:rPr>
          <w:color w:val="000000"/>
          <w:highlight w:val="cyan"/>
          <w:u w:val="single"/>
        </w:rPr>
        <w:t>but</w:t>
      </w:r>
      <w:r w:rsidRPr="008C3464">
        <w:rPr>
          <w:color w:val="000000"/>
          <w:sz w:val="16"/>
        </w:rPr>
        <w:t> </w:t>
      </w:r>
      <w:r w:rsidRPr="008C3464">
        <w:rPr>
          <w:color w:val="000000"/>
          <w:highlight w:val="cyan"/>
          <w:u w:val="single"/>
        </w:rPr>
        <w:t>a</w:t>
      </w:r>
      <w:r w:rsidRPr="008C3464">
        <w:rPr>
          <w:color w:val="000000"/>
          <w:sz w:val="16"/>
        </w:rPr>
        <w:t> </w:t>
      </w:r>
      <w:r w:rsidRPr="008C3464">
        <w:rPr>
          <w:b/>
          <w:bCs/>
          <w:color w:val="000000"/>
          <w:highlight w:val="cyan"/>
          <w:u w:val="single"/>
        </w:rPr>
        <w:t>protracted budget fight</w:t>
      </w:r>
      <w:r w:rsidRPr="008C3464">
        <w:rPr>
          <w:color w:val="000000"/>
          <w:sz w:val="16"/>
        </w:rPr>
        <w:t> </w:t>
      </w:r>
      <w:r w:rsidRPr="008C3464">
        <w:rPr>
          <w:color w:val="000000"/>
          <w:highlight w:val="cyan"/>
          <w:u w:val="single"/>
        </w:rPr>
        <w:t>during</w:t>
      </w:r>
      <w:r w:rsidRPr="008C3464">
        <w:rPr>
          <w:color w:val="000000"/>
          <w:sz w:val="16"/>
        </w:rPr>
        <w:t> </w:t>
      </w:r>
      <w:r w:rsidRPr="008C3464">
        <w:rPr>
          <w:color w:val="000000"/>
          <w:u w:val="single"/>
        </w:rPr>
        <w:t>a time of</w:t>
      </w:r>
      <w:r w:rsidRPr="008C3464">
        <w:rPr>
          <w:color w:val="000000"/>
          <w:sz w:val="16"/>
        </w:rPr>
        <w:t> </w:t>
      </w:r>
      <w:r w:rsidRPr="008C3464">
        <w:rPr>
          <w:b/>
          <w:bCs/>
          <w:color w:val="000000"/>
          <w:highlight w:val="cyan"/>
          <w:u w:val="single"/>
        </w:rPr>
        <w:t>heightened stock market volatility</w:t>
      </w:r>
      <w:r w:rsidRPr="008C3464">
        <w:rPr>
          <w:color w:val="000000"/>
          <w:sz w:val="16"/>
        </w:rPr>
        <w:t> </w:t>
      </w:r>
      <w:r w:rsidRPr="008C3464">
        <w:rPr>
          <w:color w:val="000000"/>
          <w:highlight w:val="cyan"/>
          <w:u w:val="single"/>
        </w:rPr>
        <w:t>could worsen</w:t>
      </w:r>
      <w:r w:rsidRPr="008C3464">
        <w:rPr>
          <w:color w:val="000000"/>
          <w:sz w:val="16"/>
        </w:rPr>
        <w:t> </w:t>
      </w:r>
      <w:r w:rsidRPr="008C3464">
        <w:rPr>
          <w:color w:val="000000"/>
          <w:u w:val="single"/>
        </w:rPr>
        <w:t>an already</w:t>
      </w:r>
      <w:r w:rsidRPr="008C3464">
        <w:rPr>
          <w:color w:val="000000"/>
          <w:sz w:val="16"/>
        </w:rPr>
        <w:t> </w:t>
      </w:r>
      <w:r w:rsidRPr="008C3464">
        <w:rPr>
          <w:b/>
          <w:bCs/>
          <w:color w:val="000000"/>
          <w:highlight w:val="cyan"/>
          <w:u w:val="single"/>
        </w:rPr>
        <w:t>murky outlook</w:t>
      </w:r>
      <w:r w:rsidRPr="008C3464">
        <w:rPr>
          <w:color w:val="000000"/>
          <w:u w:val="single"/>
        </w:rPr>
        <w:t>, economists say</w:t>
      </w:r>
      <w:r w:rsidRPr="008C3464">
        <w:rPr>
          <w:color w:val="000000"/>
          <w:sz w:val="16"/>
        </w:rPr>
        <w:t>.</w:t>
      </w:r>
    </w:p>
    <w:p w14:paraId="1BEC21BC" w14:textId="77777777" w:rsidR="002A157E" w:rsidRPr="008C3464" w:rsidRDefault="002A157E" w:rsidP="002A157E">
      <w:pPr>
        <w:spacing w:line="235" w:lineRule="atLeast"/>
        <w:rPr>
          <w:color w:val="000000"/>
          <w:sz w:val="16"/>
          <w:szCs w:val="16"/>
        </w:rPr>
      </w:pPr>
      <w:r w:rsidRPr="008C3464">
        <w:rPr>
          <w:color w:val="000000"/>
          <w:sz w:val="16"/>
          <w:szCs w:val="16"/>
        </w:rPr>
        <w:t>The partial U.S. government closure entered its sixth day Thursday as President Trump and Congress remained at an impasse over his demand for more funding for a border wall, leaving 800,000 federal workers furloughed or working without pay.</w:t>
      </w:r>
    </w:p>
    <w:p w14:paraId="4CD6FC9E" w14:textId="77777777" w:rsidR="002A157E" w:rsidRPr="008C3464" w:rsidRDefault="002A157E" w:rsidP="002A157E">
      <w:pPr>
        <w:spacing w:line="235" w:lineRule="atLeast"/>
        <w:rPr>
          <w:color w:val="000000"/>
          <w:sz w:val="16"/>
        </w:rPr>
      </w:pPr>
      <w:r w:rsidRPr="008C3464">
        <w:rPr>
          <w:color w:val="000000"/>
          <w:highlight w:val="cyan"/>
          <w:u w:val="single"/>
        </w:rPr>
        <w:t>The initial economic effects are</w:t>
      </w:r>
      <w:r w:rsidRPr="008C3464">
        <w:rPr>
          <w:color w:val="000000"/>
          <w:sz w:val="16"/>
        </w:rPr>
        <w:t> </w:t>
      </w:r>
      <w:r w:rsidRPr="008C3464">
        <w:rPr>
          <w:b/>
          <w:bCs/>
          <w:color w:val="000000"/>
          <w:u w:val="single"/>
        </w:rPr>
        <w:t>likely</w:t>
      </w:r>
      <w:r w:rsidRPr="008C3464">
        <w:rPr>
          <w:color w:val="000000"/>
          <w:sz w:val="16"/>
        </w:rPr>
        <w:t> </w:t>
      </w:r>
      <w:r w:rsidRPr="008C3464">
        <w:rPr>
          <w:b/>
          <w:bCs/>
          <w:color w:val="000000"/>
          <w:highlight w:val="cyan"/>
          <w:u w:val="single"/>
        </w:rPr>
        <w:t>negligible</w:t>
      </w:r>
      <w:r w:rsidRPr="008C3464">
        <w:rPr>
          <w:color w:val="000000"/>
          <w:sz w:val="16"/>
        </w:rPr>
        <w:t>, </w:t>
      </w:r>
      <w:r w:rsidRPr="008C3464">
        <w:rPr>
          <w:color w:val="000000"/>
          <w:u w:val="single"/>
        </w:rPr>
        <w:t>despite</w:t>
      </w:r>
      <w:r w:rsidRPr="008C3464">
        <w:rPr>
          <w:color w:val="000000"/>
          <w:sz w:val="16"/>
        </w:rPr>
        <w:t> the </w:t>
      </w:r>
      <w:r w:rsidRPr="008C3464">
        <w:rPr>
          <w:color w:val="000000"/>
          <w:u w:val="single"/>
        </w:rPr>
        <w:t>hardships</w:t>
      </w:r>
      <w:r w:rsidRPr="008C3464">
        <w:rPr>
          <w:color w:val="000000"/>
          <w:sz w:val="16"/>
        </w:rPr>
        <w:t> </w:t>
      </w:r>
      <w:r w:rsidRPr="008C3464">
        <w:rPr>
          <w:color w:val="000000"/>
          <w:u w:val="single"/>
        </w:rPr>
        <w:t>for individual employees</w:t>
      </w:r>
      <w:r w:rsidRPr="008C3464">
        <w:rPr>
          <w:color w:val="000000"/>
          <w:sz w:val="16"/>
        </w:rPr>
        <w:t>, </w:t>
      </w:r>
      <w:r w:rsidRPr="008C3464">
        <w:rPr>
          <w:color w:val="000000"/>
          <w:highlight w:val="cyan"/>
          <w:u w:val="single"/>
        </w:rPr>
        <w:t>because the shutdown</w:t>
      </w:r>
      <w:r w:rsidRPr="008C3464">
        <w:rPr>
          <w:color w:val="000000"/>
          <w:sz w:val="16"/>
        </w:rPr>
        <w:t> </w:t>
      </w:r>
      <w:r w:rsidRPr="008C3464">
        <w:rPr>
          <w:color w:val="000000"/>
          <w:u w:val="single"/>
        </w:rPr>
        <w:t>initially</w:t>
      </w:r>
      <w:r w:rsidRPr="008C3464">
        <w:rPr>
          <w:color w:val="000000"/>
          <w:sz w:val="16"/>
        </w:rPr>
        <w:t> </w:t>
      </w:r>
      <w:r w:rsidRPr="008C3464">
        <w:rPr>
          <w:color w:val="000000"/>
          <w:highlight w:val="cyan"/>
          <w:u w:val="single"/>
        </w:rPr>
        <w:t>fell on</w:t>
      </w:r>
      <w:r w:rsidRPr="008C3464">
        <w:rPr>
          <w:color w:val="000000"/>
          <w:sz w:val="16"/>
        </w:rPr>
        <w:t> </w:t>
      </w:r>
      <w:r w:rsidRPr="008C3464">
        <w:rPr>
          <w:color w:val="000000"/>
          <w:u w:val="single"/>
        </w:rPr>
        <w:t>two</w:t>
      </w:r>
      <w:r w:rsidRPr="008C3464">
        <w:rPr>
          <w:color w:val="000000"/>
          <w:sz w:val="16"/>
        </w:rPr>
        <w:t> </w:t>
      </w:r>
      <w:r w:rsidRPr="008C3464">
        <w:rPr>
          <w:color w:val="000000"/>
          <w:highlight w:val="cyan"/>
          <w:u w:val="single"/>
        </w:rPr>
        <w:t>weekend</w:t>
      </w:r>
      <w:r w:rsidRPr="008C3464">
        <w:rPr>
          <w:color w:val="000000"/>
          <w:sz w:val="16"/>
        </w:rPr>
        <w:t> </w:t>
      </w:r>
      <w:r w:rsidRPr="008C3464">
        <w:rPr>
          <w:color w:val="000000"/>
          <w:u w:val="single"/>
        </w:rPr>
        <w:t>days</w:t>
      </w:r>
      <w:r w:rsidRPr="008C3464">
        <w:rPr>
          <w:color w:val="000000"/>
          <w:sz w:val="16"/>
        </w:rPr>
        <w:t> </w:t>
      </w:r>
      <w:r w:rsidRPr="008C3464">
        <w:rPr>
          <w:color w:val="000000"/>
          <w:highlight w:val="cyan"/>
          <w:u w:val="single"/>
        </w:rPr>
        <w:t>and two federal holidays</w:t>
      </w:r>
      <w:r w:rsidRPr="008C3464">
        <w:rPr>
          <w:color w:val="000000"/>
          <w:sz w:val="16"/>
        </w:rPr>
        <w:t> </w:t>
      </w:r>
      <w:r w:rsidRPr="008C3464">
        <w:rPr>
          <w:color w:val="000000"/>
          <w:u w:val="single"/>
        </w:rPr>
        <w:t>and affected about a quarter of government offices</w:t>
      </w:r>
      <w:r w:rsidRPr="008C3464">
        <w:rPr>
          <w:color w:val="000000"/>
          <w:sz w:val="16"/>
        </w:rPr>
        <w:t>.</w:t>
      </w:r>
    </w:p>
    <w:p w14:paraId="6EA612A3" w14:textId="77777777" w:rsidR="002A157E" w:rsidRPr="008C3464" w:rsidRDefault="002A157E" w:rsidP="002A157E">
      <w:pPr>
        <w:spacing w:line="235" w:lineRule="atLeast"/>
        <w:rPr>
          <w:color w:val="000000"/>
          <w:sz w:val="16"/>
          <w:szCs w:val="16"/>
        </w:rPr>
      </w:pPr>
      <w:r w:rsidRPr="008C3464">
        <w:rPr>
          <w:color w:val="000000"/>
          <w:sz w:val="16"/>
          <w:szCs w:val="16"/>
        </w:rPr>
        <w:t>Moreover, much of the suspended federal spending would likely be shifted into the new year, if recent precedent holds. Congress in the past has voted to give furloughed workers back pay once funding is restored, though this isn’t guaranteed. Essential workers who remain on the job will eventually get paid, but not until the shutdown ends.</w:t>
      </w:r>
    </w:p>
    <w:p w14:paraId="7425DDDD" w14:textId="77777777" w:rsidR="002A157E" w:rsidRPr="008C3464" w:rsidRDefault="002A157E" w:rsidP="002A157E">
      <w:pPr>
        <w:spacing w:line="235" w:lineRule="atLeast"/>
        <w:rPr>
          <w:color w:val="000000"/>
          <w:sz w:val="16"/>
        </w:rPr>
      </w:pPr>
      <w:r w:rsidRPr="008C3464">
        <w:rPr>
          <w:color w:val="000000"/>
          <w:highlight w:val="cyan"/>
          <w:u w:val="single"/>
        </w:rPr>
        <w:t>The</w:t>
      </w:r>
      <w:r w:rsidRPr="008C3464">
        <w:rPr>
          <w:color w:val="000000"/>
          <w:sz w:val="16"/>
        </w:rPr>
        <w:t> </w:t>
      </w:r>
      <w:r w:rsidRPr="008C3464">
        <w:rPr>
          <w:color w:val="000000"/>
          <w:highlight w:val="cyan"/>
          <w:u w:val="single"/>
        </w:rPr>
        <w:t>danger</w:t>
      </w:r>
      <w:r w:rsidRPr="008C3464">
        <w:rPr>
          <w:color w:val="000000"/>
          <w:sz w:val="16"/>
        </w:rPr>
        <w:t>, analysts said, </w:t>
      </w:r>
      <w:r w:rsidRPr="008C3464">
        <w:rPr>
          <w:color w:val="000000"/>
          <w:highlight w:val="cyan"/>
          <w:u w:val="single"/>
        </w:rPr>
        <w:t>lies in</w:t>
      </w:r>
      <w:r w:rsidRPr="008C3464">
        <w:rPr>
          <w:color w:val="000000"/>
          <w:sz w:val="16"/>
        </w:rPr>
        <w:t> </w:t>
      </w:r>
      <w:r w:rsidRPr="008C3464">
        <w:rPr>
          <w:color w:val="000000"/>
          <w:u w:val="single"/>
        </w:rPr>
        <w:t>the prospect of a</w:t>
      </w:r>
      <w:r w:rsidRPr="008C3464">
        <w:rPr>
          <w:color w:val="000000"/>
          <w:sz w:val="16"/>
        </w:rPr>
        <w:t> </w:t>
      </w:r>
      <w:r w:rsidRPr="008C3464">
        <w:rPr>
          <w:b/>
          <w:bCs/>
          <w:color w:val="000000"/>
          <w:highlight w:val="cyan"/>
          <w:u w:val="single"/>
        </w:rPr>
        <w:t>prolonged stalemate</w:t>
      </w:r>
      <w:r w:rsidRPr="008C3464">
        <w:rPr>
          <w:color w:val="000000"/>
          <w:sz w:val="16"/>
        </w:rPr>
        <w:t>, coming </w:t>
      </w:r>
      <w:r w:rsidRPr="008C3464">
        <w:rPr>
          <w:color w:val="000000"/>
          <w:u w:val="single"/>
        </w:rPr>
        <w:t>at a time</w:t>
      </w:r>
      <w:r w:rsidRPr="008C3464">
        <w:rPr>
          <w:color w:val="000000"/>
          <w:sz w:val="16"/>
        </w:rPr>
        <w:t> </w:t>
      </w:r>
      <w:r w:rsidRPr="008C3464">
        <w:rPr>
          <w:color w:val="000000"/>
          <w:highlight w:val="cyan"/>
          <w:u w:val="single"/>
        </w:rPr>
        <w:t>when investors and businesses are</w:t>
      </w:r>
      <w:r w:rsidRPr="008C3464">
        <w:rPr>
          <w:color w:val="000000"/>
          <w:sz w:val="16"/>
        </w:rPr>
        <w:t> </w:t>
      </w:r>
      <w:r w:rsidRPr="008C3464">
        <w:rPr>
          <w:color w:val="000000"/>
          <w:u w:val="single"/>
        </w:rPr>
        <w:t>already</w:t>
      </w:r>
      <w:r w:rsidRPr="008C3464">
        <w:rPr>
          <w:color w:val="000000"/>
          <w:sz w:val="16"/>
        </w:rPr>
        <w:t> </w:t>
      </w:r>
      <w:r w:rsidRPr="008C3464">
        <w:rPr>
          <w:b/>
          <w:bCs/>
          <w:color w:val="000000"/>
          <w:highlight w:val="cyan"/>
          <w:u w:val="single"/>
        </w:rPr>
        <w:t>jittery over</w:t>
      </w:r>
      <w:r w:rsidRPr="008C3464">
        <w:rPr>
          <w:color w:val="000000"/>
          <w:sz w:val="16"/>
        </w:rPr>
        <w:t> </w:t>
      </w:r>
      <w:r w:rsidRPr="008C3464">
        <w:rPr>
          <w:b/>
          <w:bCs/>
          <w:color w:val="000000"/>
          <w:u w:val="single"/>
        </w:rPr>
        <w:t>multiple factors</w:t>
      </w:r>
      <w:r w:rsidRPr="008C3464">
        <w:rPr>
          <w:color w:val="000000"/>
          <w:sz w:val="16"/>
        </w:rPr>
        <w:t>, </w:t>
      </w:r>
      <w:r w:rsidRPr="008C3464">
        <w:rPr>
          <w:color w:val="000000"/>
          <w:u w:val="single"/>
        </w:rPr>
        <w:t>including</w:t>
      </w:r>
      <w:r w:rsidRPr="008C3464">
        <w:rPr>
          <w:color w:val="000000"/>
          <w:sz w:val="16"/>
        </w:rPr>
        <w:t> </w:t>
      </w:r>
      <w:r w:rsidRPr="008C3464">
        <w:rPr>
          <w:b/>
          <w:bCs/>
          <w:color w:val="000000"/>
          <w:highlight w:val="cyan"/>
          <w:u w:val="single"/>
        </w:rPr>
        <w:t>U.S.-China</w:t>
      </w:r>
      <w:r w:rsidRPr="008C3464">
        <w:rPr>
          <w:color w:val="000000"/>
          <w:sz w:val="16"/>
        </w:rPr>
        <w:t> </w:t>
      </w:r>
      <w:r w:rsidRPr="008C3464">
        <w:rPr>
          <w:b/>
          <w:bCs/>
          <w:color w:val="000000"/>
          <w:highlight w:val="cyan"/>
          <w:u w:val="single"/>
        </w:rPr>
        <w:t>trade tensions</w:t>
      </w:r>
      <w:r w:rsidRPr="008C3464">
        <w:rPr>
          <w:color w:val="000000"/>
          <w:u w:val="single"/>
        </w:rPr>
        <w:t>, rising</w:t>
      </w:r>
      <w:r w:rsidRPr="008C3464">
        <w:rPr>
          <w:color w:val="000000"/>
          <w:sz w:val="16"/>
        </w:rPr>
        <w:t> </w:t>
      </w:r>
      <w:r w:rsidRPr="008C3464">
        <w:rPr>
          <w:b/>
          <w:bCs/>
          <w:color w:val="000000"/>
          <w:u w:val="single"/>
        </w:rPr>
        <w:t>U.S.</w:t>
      </w:r>
      <w:r w:rsidRPr="008C3464">
        <w:rPr>
          <w:color w:val="000000"/>
          <w:sz w:val="16"/>
        </w:rPr>
        <w:t> </w:t>
      </w:r>
      <w:r w:rsidRPr="008C3464">
        <w:rPr>
          <w:b/>
          <w:bCs/>
          <w:color w:val="000000"/>
          <w:highlight w:val="cyan"/>
          <w:u w:val="single"/>
        </w:rPr>
        <w:t>interest rates</w:t>
      </w:r>
      <w:r w:rsidRPr="008C3464">
        <w:rPr>
          <w:color w:val="000000"/>
          <w:u w:val="single"/>
        </w:rPr>
        <w:t>, the</w:t>
      </w:r>
      <w:r w:rsidRPr="008C3464">
        <w:rPr>
          <w:color w:val="000000"/>
          <w:sz w:val="16"/>
        </w:rPr>
        <w:t> </w:t>
      </w:r>
      <w:r w:rsidRPr="008C3464">
        <w:rPr>
          <w:b/>
          <w:bCs/>
          <w:color w:val="000000"/>
          <w:highlight w:val="cyan"/>
          <w:u w:val="single"/>
        </w:rPr>
        <w:t>decline in</w:t>
      </w:r>
      <w:r w:rsidRPr="008C3464">
        <w:rPr>
          <w:color w:val="000000"/>
          <w:sz w:val="16"/>
        </w:rPr>
        <w:t> </w:t>
      </w:r>
      <w:r w:rsidRPr="008C3464">
        <w:rPr>
          <w:b/>
          <w:bCs/>
          <w:color w:val="000000"/>
          <w:highlight w:val="cyan"/>
          <w:u w:val="single"/>
        </w:rPr>
        <w:t>stock prices</w:t>
      </w:r>
      <w:r w:rsidRPr="008C3464">
        <w:rPr>
          <w:color w:val="000000"/>
          <w:sz w:val="16"/>
        </w:rPr>
        <w:t> </w:t>
      </w:r>
      <w:r w:rsidRPr="008C3464">
        <w:rPr>
          <w:color w:val="000000"/>
          <w:highlight w:val="cyan"/>
          <w:u w:val="single"/>
        </w:rPr>
        <w:t>and</w:t>
      </w:r>
      <w:r w:rsidRPr="008C3464">
        <w:rPr>
          <w:color w:val="000000"/>
          <w:sz w:val="16"/>
        </w:rPr>
        <w:t> </w:t>
      </w:r>
      <w:r w:rsidRPr="008C3464">
        <w:rPr>
          <w:color w:val="000000"/>
          <w:u w:val="single"/>
        </w:rPr>
        <w:t>slowing</w:t>
      </w:r>
      <w:r w:rsidRPr="008C3464">
        <w:rPr>
          <w:color w:val="000000"/>
          <w:sz w:val="16"/>
        </w:rPr>
        <w:t> </w:t>
      </w:r>
      <w:r w:rsidRPr="008C3464">
        <w:rPr>
          <w:b/>
          <w:bCs/>
          <w:color w:val="000000"/>
          <w:u w:val="single"/>
        </w:rPr>
        <w:t>global</w:t>
      </w:r>
      <w:r w:rsidRPr="008C3464">
        <w:rPr>
          <w:color w:val="000000"/>
          <w:sz w:val="16"/>
        </w:rPr>
        <w:t> </w:t>
      </w:r>
      <w:r w:rsidRPr="008C3464">
        <w:rPr>
          <w:b/>
          <w:bCs/>
          <w:color w:val="000000"/>
          <w:highlight w:val="cyan"/>
          <w:u w:val="single"/>
        </w:rPr>
        <w:t>economic growth</w:t>
      </w:r>
      <w:r w:rsidRPr="008C3464">
        <w:rPr>
          <w:color w:val="000000"/>
          <w:u w:val="single"/>
        </w:rPr>
        <w:t>.</w:t>
      </w:r>
    </w:p>
    <w:p w14:paraId="6BBD61A4" w14:textId="77777777" w:rsidR="002A157E" w:rsidRPr="008C3464" w:rsidRDefault="002A157E" w:rsidP="002A157E">
      <w:pPr>
        <w:spacing w:line="235" w:lineRule="atLeast"/>
        <w:rPr>
          <w:color w:val="000000"/>
          <w:sz w:val="16"/>
        </w:rPr>
      </w:pPr>
      <w:r w:rsidRPr="008C3464">
        <w:rPr>
          <w:color w:val="000000"/>
          <w:sz w:val="16"/>
        </w:rPr>
        <w:t>“</w:t>
      </w:r>
      <w:r w:rsidRPr="008C3464">
        <w:rPr>
          <w:color w:val="000000"/>
          <w:u w:val="single"/>
        </w:rPr>
        <w:t>What would be worrisome is if</w:t>
      </w:r>
      <w:r w:rsidRPr="008C3464">
        <w:rPr>
          <w:color w:val="000000"/>
          <w:sz w:val="16"/>
        </w:rPr>
        <w:t> </w:t>
      </w:r>
      <w:r w:rsidRPr="008C3464">
        <w:rPr>
          <w:b/>
          <w:bCs/>
          <w:color w:val="000000"/>
          <w:highlight w:val="cyan"/>
          <w:u w:val="single"/>
        </w:rPr>
        <w:t>businesses</w:t>
      </w:r>
      <w:r w:rsidRPr="008C3464">
        <w:rPr>
          <w:color w:val="000000"/>
          <w:sz w:val="16"/>
        </w:rPr>
        <w:t> </w:t>
      </w:r>
      <w:r w:rsidRPr="008C3464">
        <w:rPr>
          <w:b/>
          <w:bCs/>
          <w:color w:val="000000"/>
          <w:u w:val="single"/>
        </w:rPr>
        <w:t>start to lose confidence</w:t>
      </w:r>
      <w:r w:rsidRPr="008C3464">
        <w:rPr>
          <w:color w:val="000000"/>
          <w:u w:val="single"/>
        </w:rPr>
        <w:t>”</w:t>
      </w:r>
      <w:r w:rsidRPr="008C3464">
        <w:rPr>
          <w:color w:val="000000"/>
          <w:sz w:val="16"/>
        </w:rPr>
        <w:t xml:space="preserve"> in the government, said Kathy </w:t>
      </w:r>
      <w:proofErr w:type="spellStart"/>
      <w:r w:rsidRPr="008C3464">
        <w:rPr>
          <w:color w:val="000000"/>
          <w:sz w:val="16"/>
        </w:rPr>
        <w:t>Bostjancic</w:t>
      </w:r>
      <w:proofErr w:type="spellEnd"/>
      <w:r w:rsidRPr="008C3464">
        <w:rPr>
          <w:color w:val="000000"/>
          <w:sz w:val="16"/>
        </w:rPr>
        <w:t>, head U.S. financial market economist at Oxford Economics. “</w:t>
      </w:r>
      <w:r w:rsidRPr="008C3464">
        <w:rPr>
          <w:color w:val="000000"/>
          <w:u w:val="single"/>
        </w:rPr>
        <w:t>They’ll</w:t>
      </w:r>
      <w:r w:rsidRPr="008C3464">
        <w:rPr>
          <w:color w:val="000000"/>
          <w:sz w:val="16"/>
        </w:rPr>
        <w:t> </w:t>
      </w:r>
      <w:r w:rsidRPr="008C3464">
        <w:rPr>
          <w:color w:val="000000"/>
          <w:highlight w:val="cyan"/>
          <w:u w:val="single"/>
        </w:rPr>
        <w:t>pull back on</w:t>
      </w:r>
      <w:r w:rsidRPr="008C3464">
        <w:rPr>
          <w:color w:val="000000"/>
          <w:sz w:val="16"/>
        </w:rPr>
        <w:t> </w:t>
      </w:r>
      <w:r w:rsidRPr="008C3464">
        <w:rPr>
          <w:b/>
          <w:bCs/>
          <w:color w:val="000000"/>
          <w:highlight w:val="cyan"/>
          <w:u w:val="single"/>
        </w:rPr>
        <w:t>hiring and investment</w:t>
      </w:r>
      <w:r w:rsidRPr="008C3464">
        <w:rPr>
          <w:color w:val="000000"/>
          <w:sz w:val="16"/>
        </w:rPr>
        <w:t>, and </w:t>
      </w:r>
      <w:r w:rsidRPr="008C3464">
        <w:rPr>
          <w:color w:val="000000"/>
          <w:u w:val="single"/>
        </w:rPr>
        <w:t>it’ll become a</w:t>
      </w:r>
      <w:r w:rsidRPr="008C3464">
        <w:rPr>
          <w:color w:val="000000"/>
          <w:sz w:val="16"/>
        </w:rPr>
        <w:t> </w:t>
      </w:r>
      <w:r w:rsidRPr="008C3464">
        <w:rPr>
          <w:b/>
          <w:bCs/>
          <w:color w:val="000000"/>
          <w:u w:val="single"/>
        </w:rPr>
        <w:t>self-fulfilling prophecy</w:t>
      </w:r>
      <w:r w:rsidRPr="008C3464">
        <w:rPr>
          <w:color w:val="000000"/>
          <w:sz w:val="16"/>
        </w:rPr>
        <w:t>, where </w:t>
      </w:r>
      <w:r w:rsidRPr="008C3464">
        <w:rPr>
          <w:color w:val="000000"/>
          <w:u w:val="single"/>
        </w:rPr>
        <w:t>negativity in the stock market turns to</w:t>
      </w:r>
      <w:r w:rsidRPr="008C3464">
        <w:rPr>
          <w:color w:val="000000"/>
          <w:sz w:val="16"/>
        </w:rPr>
        <w:t> </w:t>
      </w:r>
      <w:r w:rsidRPr="008C3464">
        <w:rPr>
          <w:b/>
          <w:bCs/>
          <w:color w:val="000000"/>
          <w:u w:val="single"/>
        </w:rPr>
        <w:t>negativity in the [broader] economy</w:t>
      </w:r>
      <w:r w:rsidRPr="008C3464">
        <w:rPr>
          <w:color w:val="000000"/>
          <w:sz w:val="16"/>
        </w:rPr>
        <w:t>.”</w:t>
      </w:r>
    </w:p>
    <w:p w14:paraId="5B57C23E" w14:textId="77777777" w:rsidR="002A157E" w:rsidRPr="008C3464" w:rsidRDefault="002A157E" w:rsidP="002A157E">
      <w:pPr>
        <w:spacing w:line="235" w:lineRule="atLeast"/>
        <w:rPr>
          <w:color w:val="000000"/>
          <w:sz w:val="16"/>
          <w:szCs w:val="16"/>
        </w:rPr>
      </w:pPr>
      <w:r w:rsidRPr="008C3464">
        <w:rPr>
          <w:color w:val="000000"/>
          <w:sz w:val="16"/>
          <w:szCs w:val="16"/>
        </w:rPr>
        <w:t>Fresh data released Thursday morning show the job market is likely to remain on a solid footing in the near future. Jobless claims, a leading indicator of the economy’s future trajectory, ticked down last week. The measure gauges the number of Americans filing applications for new unemployment benefits.</w:t>
      </w:r>
    </w:p>
    <w:p w14:paraId="50C3B37E" w14:textId="77777777" w:rsidR="002A157E" w:rsidRPr="008C3464" w:rsidRDefault="002A157E" w:rsidP="002A157E">
      <w:pPr>
        <w:spacing w:line="235" w:lineRule="atLeast"/>
        <w:rPr>
          <w:color w:val="000000"/>
          <w:sz w:val="16"/>
        </w:rPr>
      </w:pPr>
      <w:r w:rsidRPr="008C3464">
        <w:rPr>
          <w:color w:val="000000"/>
          <w:sz w:val="16"/>
        </w:rPr>
        <w:t>Still, </w:t>
      </w:r>
      <w:r w:rsidRPr="008C3464">
        <w:rPr>
          <w:color w:val="000000"/>
          <w:highlight w:val="cyan"/>
          <w:u w:val="single"/>
        </w:rPr>
        <w:t>the</w:t>
      </w:r>
      <w:r w:rsidRPr="008C3464">
        <w:rPr>
          <w:color w:val="000000"/>
          <w:sz w:val="16"/>
        </w:rPr>
        <w:t> </w:t>
      </w:r>
      <w:r w:rsidRPr="008C3464">
        <w:rPr>
          <w:color w:val="000000"/>
          <w:u w:val="single"/>
        </w:rPr>
        <w:t>recent</w:t>
      </w:r>
      <w:r w:rsidRPr="008C3464">
        <w:rPr>
          <w:color w:val="000000"/>
          <w:sz w:val="16"/>
        </w:rPr>
        <w:t> </w:t>
      </w:r>
      <w:r w:rsidRPr="008C3464">
        <w:rPr>
          <w:b/>
          <w:bCs/>
          <w:color w:val="000000"/>
          <w:highlight w:val="cyan"/>
          <w:u w:val="single"/>
        </w:rPr>
        <w:t>stock market rout</w:t>
      </w:r>
      <w:r w:rsidRPr="008C3464">
        <w:rPr>
          <w:color w:val="000000"/>
          <w:sz w:val="16"/>
        </w:rPr>
        <w:t> </w:t>
      </w:r>
      <w:r w:rsidRPr="008C3464">
        <w:rPr>
          <w:color w:val="000000"/>
          <w:highlight w:val="cyan"/>
          <w:u w:val="single"/>
        </w:rPr>
        <w:t>appears to be</w:t>
      </w:r>
      <w:r w:rsidRPr="008C3464">
        <w:rPr>
          <w:color w:val="000000"/>
          <w:sz w:val="16"/>
        </w:rPr>
        <w:t> </w:t>
      </w:r>
      <w:r w:rsidRPr="008C3464">
        <w:rPr>
          <w:b/>
          <w:bCs/>
          <w:color w:val="000000"/>
          <w:highlight w:val="cyan"/>
          <w:u w:val="single"/>
        </w:rPr>
        <w:t>weighing</w:t>
      </w:r>
      <w:r w:rsidRPr="008C3464">
        <w:rPr>
          <w:color w:val="000000"/>
          <w:sz w:val="16"/>
        </w:rPr>
        <w:t> </w:t>
      </w:r>
      <w:r w:rsidRPr="008C3464">
        <w:rPr>
          <w:b/>
          <w:bCs/>
          <w:color w:val="000000"/>
          <w:u w:val="single"/>
        </w:rPr>
        <w:t>on Americans</w:t>
      </w:r>
      <w:r w:rsidRPr="008C3464">
        <w:rPr>
          <w:color w:val="000000"/>
          <w:sz w:val="16"/>
        </w:rPr>
        <w:t>: </w:t>
      </w:r>
      <w:r w:rsidRPr="008C3464">
        <w:rPr>
          <w:color w:val="000000"/>
          <w:u w:val="single"/>
        </w:rPr>
        <w:t>a gauge of</w:t>
      </w:r>
      <w:r w:rsidRPr="008C3464">
        <w:rPr>
          <w:color w:val="000000"/>
          <w:sz w:val="16"/>
        </w:rPr>
        <w:t> </w:t>
      </w:r>
      <w:r w:rsidRPr="008C3464">
        <w:rPr>
          <w:b/>
          <w:bCs/>
          <w:color w:val="000000"/>
          <w:highlight w:val="cyan"/>
          <w:u w:val="single"/>
        </w:rPr>
        <w:t>consumer confidence fell</w:t>
      </w:r>
      <w:r w:rsidRPr="008C3464">
        <w:rPr>
          <w:color w:val="000000"/>
          <w:sz w:val="16"/>
        </w:rPr>
        <w:t> </w:t>
      </w:r>
      <w:r w:rsidRPr="008C3464">
        <w:rPr>
          <w:color w:val="000000"/>
          <w:u w:val="single"/>
        </w:rPr>
        <w:t>for the second month in a row in December</w:t>
      </w:r>
      <w:r w:rsidRPr="008C3464">
        <w:rPr>
          <w:color w:val="000000"/>
          <w:sz w:val="16"/>
        </w:rPr>
        <w:t>.</w:t>
      </w:r>
    </w:p>
    <w:p w14:paraId="7EC9C2FC" w14:textId="77777777" w:rsidR="002A157E" w:rsidRPr="008C3464" w:rsidRDefault="002A157E" w:rsidP="002A157E">
      <w:pPr>
        <w:spacing w:line="235" w:lineRule="atLeast"/>
        <w:rPr>
          <w:color w:val="000000"/>
          <w:sz w:val="16"/>
        </w:rPr>
      </w:pPr>
      <w:r w:rsidRPr="008C3464">
        <w:rPr>
          <w:color w:val="000000"/>
          <w:u w:val="single"/>
        </w:rPr>
        <w:t>S&amp;P estimates</w:t>
      </w:r>
      <w:r w:rsidRPr="008C3464">
        <w:rPr>
          <w:color w:val="000000"/>
          <w:sz w:val="16"/>
        </w:rPr>
        <w:t> </w:t>
      </w:r>
      <w:r w:rsidRPr="008C3464">
        <w:rPr>
          <w:color w:val="000000"/>
          <w:highlight w:val="cyan"/>
          <w:u w:val="single"/>
        </w:rPr>
        <w:t>this</w:t>
      </w:r>
      <w:r w:rsidRPr="008C3464">
        <w:rPr>
          <w:color w:val="000000"/>
          <w:sz w:val="16"/>
        </w:rPr>
        <w:t> </w:t>
      </w:r>
      <w:r w:rsidRPr="008C3464">
        <w:rPr>
          <w:color w:val="000000"/>
          <w:highlight w:val="cyan"/>
          <w:u w:val="single"/>
        </w:rPr>
        <w:t>shutdown</w:t>
      </w:r>
      <w:r w:rsidRPr="008C3464">
        <w:rPr>
          <w:color w:val="000000"/>
          <w:sz w:val="16"/>
        </w:rPr>
        <w:t>—the third this year—</w:t>
      </w:r>
      <w:r w:rsidRPr="008C3464">
        <w:rPr>
          <w:color w:val="000000"/>
          <w:highlight w:val="cyan"/>
          <w:u w:val="single"/>
        </w:rPr>
        <w:t>could shave</w:t>
      </w:r>
      <w:r w:rsidRPr="008C3464">
        <w:rPr>
          <w:color w:val="000000"/>
          <w:sz w:val="16"/>
        </w:rPr>
        <w:t> </w:t>
      </w:r>
      <w:r w:rsidRPr="008C3464">
        <w:rPr>
          <w:b/>
          <w:bCs/>
          <w:color w:val="000000"/>
          <w:highlight w:val="cyan"/>
          <w:u w:val="single"/>
        </w:rPr>
        <w:t>$1.2 billion</w:t>
      </w:r>
      <w:r w:rsidRPr="008C3464">
        <w:rPr>
          <w:color w:val="000000"/>
          <w:sz w:val="16"/>
        </w:rPr>
        <w:t> </w:t>
      </w:r>
      <w:r w:rsidRPr="008C3464">
        <w:rPr>
          <w:color w:val="000000"/>
          <w:highlight w:val="cyan"/>
          <w:u w:val="single"/>
        </w:rPr>
        <w:t>off U.S. g</w:t>
      </w:r>
      <w:r w:rsidRPr="008C3464">
        <w:rPr>
          <w:color w:val="000000"/>
          <w:sz w:val="16"/>
        </w:rPr>
        <w:t>ross </w:t>
      </w:r>
      <w:r w:rsidRPr="008C3464">
        <w:rPr>
          <w:color w:val="000000"/>
          <w:highlight w:val="cyan"/>
          <w:u w:val="single"/>
        </w:rPr>
        <w:t>d</w:t>
      </w:r>
      <w:r w:rsidRPr="008C3464">
        <w:rPr>
          <w:color w:val="000000"/>
          <w:sz w:val="16"/>
        </w:rPr>
        <w:t>omestic </w:t>
      </w:r>
      <w:r w:rsidRPr="008C3464">
        <w:rPr>
          <w:color w:val="000000"/>
          <w:highlight w:val="cyan"/>
          <w:u w:val="single"/>
        </w:rPr>
        <w:t>p</w:t>
      </w:r>
      <w:r w:rsidRPr="008C3464">
        <w:rPr>
          <w:color w:val="000000"/>
          <w:sz w:val="16"/>
        </w:rPr>
        <w:t>roduct for </w:t>
      </w:r>
      <w:r w:rsidRPr="008C3464">
        <w:rPr>
          <w:color w:val="000000"/>
          <w:u w:val="single"/>
        </w:rPr>
        <w:t>each full workweek</w:t>
      </w:r>
      <w:r w:rsidRPr="008C3464">
        <w:rPr>
          <w:color w:val="000000"/>
          <w:sz w:val="16"/>
        </w:rPr>
        <w:t> it continues, a relatively small hit in a roughly $20 trillion economy.</w:t>
      </w:r>
    </w:p>
    <w:p w14:paraId="1D4A3210" w14:textId="77777777" w:rsidR="002A157E" w:rsidRPr="008C3464" w:rsidRDefault="002A157E" w:rsidP="002A157E">
      <w:pPr>
        <w:spacing w:line="235" w:lineRule="atLeast"/>
        <w:rPr>
          <w:color w:val="000000"/>
          <w:sz w:val="16"/>
          <w:szCs w:val="16"/>
        </w:rPr>
      </w:pPr>
      <w:r w:rsidRPr="008C3464">
        <w:rPr>
          <w:color w:val="000000"/>
          <w:sz w:val="16"/>
          <w:szCs w:val="16"/>
        </w:rPr>
        <w:t>Historically, shutdowns haven’t significantly affected economic output. Despite the first two shutdowns this year—each lasting less than four days—growth later accelerated and the unemployment rate fell to historic lows, propelled in part by tax cuts and an agreement to boost federal spending.</w:t>
      </w:r>
    </w:p>
    <w:p w14:paraId="426F54AC" w14:textId="77777777" w:rsidR="002A157E" w:rsidRPr="008C3464" w:rsidRDefault="002A157E" w:rsidP="002A157E">
      <w:pPr>
        <w:spacing w:line="235" w:lineRule="atLeast"/>
        <w:rPr>
          <w:color w:val="000000"/>
          <w:sz w:val="16"/>
          <w:szCs w:val="16"/>
        </w:rPr>
      </w:pPr>
      <w:r w:rsidRPr="008C3464">
        <w:rPr>
          <w:color w:val="000000"/>
          <w:sz w:val="16"/>
          <w:szCs w:val="16"/>
        </w:rPr>
        <w:t>An October 2013 shutdown lasted for more than two weeks, and still the economy grew in the fourth quarter of that year at the strongest pace in two years. The story was similar in 1995, which saw two shutdowns of less than a week each.</w:t>
      </w:r>
    </w:p>
    <w:p w14:paraId="4410218D" w14:textId="77777777" w:rsidR="002A157E" w:rsidRPr="008C3464" w:rsidRDefault="002A157E" w:rsidP="002A157E">
      <w:pPr>
        <w:spacing w:line="235" w:lineRule="atLeast"/>
        <w:rPr>
          <w:color w:val="000000"/>
          <w:sz w:val="16"/>
        </w:rPr>
      </w:pPr>
      <w:r w:rsidRPr="008C3464">
        <w:rPr>
          <w:color w:val="000000"/>
          <w:u w:val="single"/>
        </w:rPr>
        <w:t>Many</w:t>
      </w:r>
      <w:r w:rsidRPr="008C3464">
        <w:rPr>
          <w:color w:val="000000"/>
          <w:sz w:val="16"/>
        </w:rPr>
        <w:t> </w:t>
      </w:r>
      <w:r w:rsidRPr="008C3464">
        <w:rPr>
          <w:color w:val="000000"/>
          <w:highlight w:val="cyan"/>
          <w:u w:val="single"/>
        </w:rPr>
        <w:t>forecasters</w:t>
      </w:r>
      <w:r w:rsidRPr="008C3464">
        <w:rPr>
          <w:color w:val="000000"/>
          <w:sz w:val="16"/>
        </w:rPr>
        <w:t> </w:t>
      </w:r>
      <w:r w:rsidRPr="008C3464">
        <w:rPr>
          <w:color w:val="000000"/>
          <w:u w:val="single"/>
        </w:rPr>
        <w:t>already</w:t>
      </w:r>
      <w:r w:rsidRPr="008C3464">
        <w:rPr>
          <w:color w:val="000000"/>
          <w:sz w:val="16"/>
        </w:rPr>
        <w:t> </w:t>
      </w:r>
      <w:r w:rsidRPr="008C3464">
        <w:rPr>
          <w:color w:val="000000"/>
          <w:highlight w:val="cyan"/>
          <w:u w:val="single"/>
        </w:rPr>
        <w:t>expect</w:t>
      </w:r>
      <w:r w:rsidRPr="008C3464">
        <w:rPr>
          <w:color w:val="000000"/>
          <w:sz w:val="16"/>
        </w:rPr>
        <w:t> </w:t>
      </w:r>
      <w:r w:rsidRPr="008C3464">
        <w:rPr>
          <w:color w:val="000000"/>
          <w:u w:val="single"/>
        </w:rPr>
        <w:t>the U.S. economy’s</w:t>
      </w:r>
      <w:r w:rsidRPr="008C3464">
        <w:rPr>
          <w:color w:val="000000"/>
          <w:sz w:val="16"/>
        </w:rPr>
        <w:t> </w:t>
      </w:r>
      <w:r w:rsidRPr="008C3464">
        <w:rPr>
          <w:color w:val="000000"/>
          <w:highlight w:val="cyan"/>
          <w:u w:val="single"/>
        </w:rPr>
        <w:t>growth to slow in 2019</w:t>
      </w:r>
      <w:r w:rsidRPr="008C3464">
        <w:rPr>
          <w:color w:val="000000"/>
          <w:sz w:val="16"/>
        </w:rPr>
        <w:t>, though to a still solid pace, partly </w:t>
      </w:r>
      <w:r w:rsidRPr="008C3464">
        <w:rPr>
          <w:color w:val="000000"/>
          <w:u w:val="single"/>
        </w:rPr>
        <w:t>due to</w:t>
      </w:r>
      <w:r w:rsidRPr="008C3464">
        <w:rPr>
          <w:color w:val="000000"/>
          <w:sz w:val="16"/>
        </w:rPr>
        <w:t> the </w:t>
      </w:r>
      <w:r w:rsidRPr="008C3464">
        <w:rPr>
          <w:color w:val="000000"/>
          <w:u w:val="single"/>
        </w:rPr>
        <w:t>waning stimulus from the tax cut and spending increase</w:t>
      </w:r>
      <w:r w:rsidRPr="008C3464">
        <w:rPr>
          <w:color w:val="000000"/>
          <w:sz w:val="16"/>
        </w:rPr>
        <w:t>.</w:t>
      </w:r>
    </w:p>
    <w:p w14:paraId="39E3FA9C" w14:textId="77777777" w:rsidR="002A157E" w:rsidRPr="008C3464" w:rsidRDefault="002A157E" w:rsidP="002A157E">
      <w:pPr>
        <w:spacing w:line="235" w:lineRule="atLeast"/>
        <w:rPr>
          <w:color w:val="000000"/>
          <w:sz w:val="16"/>
        </w:rPr>
      </w:pPr>
      <w:r w:rsidRPr="008C3464">
        <w:rPr>
          <w:color w:val="000000"/>
          <w:sz w:val="16"/>
        </w:rPr>
        <w:t>They worry, however, that the </w:t>
      </w:r>
      <w:r w:rsidRPr="008C3464">
        <w:rPr>
          <w:color w:val="000000"/>
          <w:highlight w:val="cyan"/>
          <w:u w:val="single"/>
        </w:rPr>
        <w:t>risks</w:t>
      </w:r>
      <w:r w:rsidRPr="008C3464">
        <w:rPr>
          <w:color w:val="000000"/>
          <w:sz w:val="16"/>
        </w:rPr>
        <w:t> </w:t>
      </w:r>
      <w:r w:rsidRPr="008C3464">
        <w:rPr>
          <w:color w:val="000000"/>
          <w:u w:val="single"/>
        </w:rPr>
        <w:t>to the outlook</w:t>
      </w:r>
      <w:r w:rsidRPr="008C3464">
        <w:rPr>
          <w:color w:val="000000"/>
          <w:sz w:val="16"/>
        </w:rPr>
        <w:t> </w:t>
      </w:r>
      <w:r w:rsidRPr="008C3464">
        <w:rPr>
          <w:b/>
          <w:bCs/>
          <w:color w:val="000000"/>
          <w:highlight w:val="cyan"/>
          <w:u w:val="single"/>
        </w:rPr>
        <w:t>rise</w:t>
      </w:r>
      <w:r w:rsidRPr="008C3464">
        <w:rPr>
          <w:color w:val="000000"/>
          <w:sz w:val="16"/>
        </w:rPr>
        <w:t> </w:t>
      </w:r>
      <w:r w:rsidRPr="008C3464">
        <w:rPr>
          <w:color w:val="000000"/>
          <w:highlight w:val="cyan"/>
          <w:u w:val="single"/>
        </w:rPr>
        <w:t>if the shutdown continues</w:t>
      </w:r>
      <w:r w:rsidRPr="008C3464">
        <w:rPr>
          <w:color w:val="000000"/>
          <w:sz w:val="16"/>
        </w:rPr>
        <w:t> </w:t>
      </w:r>
      <w:r w:rsidRPr="008C3464">
        <w:rPr>
          <w:color w:val="000000"/>
          <w:u w:val="single"/>
        </w:rPr>
        <w:t>into 2019 and becomes</w:t>
      </w:r>
      <w:r w:rsidRPr="008C3464">
        <w:rPr>
          <w:color w:val="000000"/>
          <w:sz w:val="16"/>
        </w:rPr>
        <w:t> </w:t>
      </w:r>
      <w:r w:rsidRPr="008C3464">
        <w:rPr>
          <w:b/>
          <w:bCs/>
          <w:color w:val="000000"/>
          <w:u w:val="single"/>
        </w:rPr>
        <w:t>harder to resolve</w:t>
      </w:r>
      <w:r w:rsidRPr="008C3464">
        <w:rPr>
          <w:color w:val="000000"/>
          <w:sz w:val="16"/>
        </w:rPr>
        <w:t>, with the Democrats taking control of the House of Representatives Jan. 3 and Republicans retaining control of the Senate.</w:t>
      </w:r>
    </w:p>
    <w:p w14:paraId="7A120B16" w14:textId="77777777" w:rsidR="002A157E" w:rsidRPr="008C3464" w:rsidRDefault="002A157E" w:rsidP="002A157E">
      <w:pPr>
        <w:spacing w:line="235" w:lineRule="atLeast"/>
        <w:rPr>
          <w:color w:val="000000"/>
          <w:sz w:val="16"/>
        </w:rPr>
      </w:pPr>
      <w:r w:rsidRPr="008C3464">
        <w:rPr>
          <w:color w:val="000000"/>
          <w:u w:val="single"/>
        </w:rPr>
        <w:t>A protracted</w:t>
      </w:r>
      <w:r w:rsidRPr="008C3464">
        <w:rPr>
          <w:color w:val="000000"/>
          <w:sz w:val="16"/>
        </w:rPr>
        <w:t> “federal </w:t>
      </w:r>
      <w:r w:rsidRPr="008C3464">
        <w:rPr>
          <w:color w:val="000000"/>
          <w:highlight w:val="cyan"/>
          <w:u w:val="single"/>
        </w:rPr>
        <w:t>shutdown would</w:t>
      </w:r>
      <w:r w:rsidRPr="008C3464">
        <w:rPr>
          <w:color w:val="000000"/>
          <w:sz w:val="16"/>
        </w:rPr>
        <w:t> </w:t>
      </w:r>
      <w:r w:rsidRPr="008C3464">
        <w:rPr>
          <w:b/>
          <w:bCs/>
          <w:color w:val="000000"/>
          <w:highlight w:val="cyan"/>
          <w:u w:val="single"/>
        </w:rPr>
        <w:t>compound</w:t>
      </w:r>
      <w:r w:rsidRPr="008C3464">
        <w:rPr>
          <w:color w:val="000000"/>
          <w:sz w:val="16"/>
        </w:rPr>
        <w:t> </w:t>
      </w:r>
      <w:r w:rsidRPr="008C3464">
        <w:rPr>
          <w:b/>
          <w:bCs/>
          <w:color w:val="000000"/>
          <w:u w:val="single"/>
        </w:rPr>
        <w:t>the effects of fading</w:t>
      </w:r>
      <w:r w:rsidRPr="008C3464">
        <w:rPr>
          <w:color w:val="000000"/>
          <w:sz w:val="16"/>
        </w:rPr>
        <w:t> </w:t>
      </w:r>
      <w:r w:rsidRPr="008C3464">
        <w:rPr>
          <w:b/>
          <w:bCs/>
          <w:color w:val="000000"/>
          <w:highlight w:val="cyan"/>
          <w:u w:val="single"/>
        </w:rPr>
        <w:t>fiscal stimulus</w:t>
      </w:r>
      <w:r w:rsidRPr="008C3464">
        <w:rPr>
          <w:color w:val="000000"/>
          <w:sz w:val="16"/>
        </w:rPr>
        <w:t> </w:t>
      </w:r>
      <w:r w:rsidRPr="008C3464">
        <w:rPr>
          <w:color w:val="000000"/>
          <w:highlight w:val="cyan"/>
          <w:u w:val="single"/>
        </w:rPr>
        <w:t>and</w:t>
      </w:r>
      <w:r w:rsidRPr="008C3464">
        <w:rPr>
          <w:color w:val="000000"/>
          <w:sz w:val="16"/>
        </w:rPr>
        <w:t> </w:t>
      </w:r>
      <w:r w:rsidRPr="008C3464">
        <w:rPr>
          <w:color w:val="000000"/>
          <w:u w:val="single"/>
        </w:rPr>
        <w:t>act as a</w:t>
      </w:r>
      <w:r w:rsidRPr="008C3464">
        <w:rPr>
          <w:color w:val="000000"/>
          <w:sz w:val="16"/>
        </w:rPr>
        <w:t> </w:t>
      </w:r>
      <w:r w:rsidRPr="008C3464">
        <w:rPr>
          <w:b/>
          <w:bCs/>
          <w:color w:val="000000"/>
          <w:highlight w:val="cyan"/>
          <w:u w:val="single"/>
        </w:rPr>
        <w:t>drag</w:t>
      </w:r>
      <w:r w:rsidRPr="008C3464">
        <w:rPr>
          <w:color w:val="000000"/>
          <w:sz w:val="16"/>
        </w:rPr>
        <w:t> </w:t>
      </w:r>
      <w:r w:rsidRPr="008C3464">
        <w:rPr>
          <w:b/>
          <w:bCs/>
          <w:color w:val="000000"/>
          <w:highlight w:val="cyan"/>
          <w:u w:val="single"/>
        </w:rPr>
        <w:t>on an</w:t>
      </w:r>
      <w:r w:rsidRPr="008C3464">
        <w:rPr>
          <w:color w:val="000000"/>
          <w:sz w:val="16"/>
        </w:rPr>
        <w:t> </w:t>
      </w:r>
      <w:r w:rsidRPr="008C3464">
        <w:rPr>
          <w:b/>
          <w:bCs/>
          <w:color w:val="000000"/>
          <w:highlight w:val="cyan"/>
          <w:u w:val="single"/>
        </w:rPr>
        <w:t>economy</w:t>
      </w:r>
      <w:r w:rsidRPr="008C3464">
        <w:rPr>
          <w:color w:val="000000"/>
          <w:sz w:val="16"/>
        </w:rPr>
        <w:t> </w:t>
      </w:r>
      <w:r w:rsidRPr="008C3464">
        <w:rPr>
          <w:b/>
          <w:bCs/>
          <w:color w:val="000000"/>
          <w:u w:val="single"/>
        </w:rPr>
        <w:t>already</w:t>
      </w:r>
      <w:r w:rsidRPr="008C3464">
        <w:rPr>
          <w:color w:val="000000"/>
          <w:sz w:val="16"/>
        </w:rPr>
        <w:t> </w:t>
      </w:r>
      <w:r w:rsidRPr="008C3464">
        <w:rPr>
          <w:b/>
          <w:bCs/>
          <w:color w:val="000000"/>
          <w:highlight w:val="cyan"/>
          <w:u w:val="single"/>
        </w:rPr>
        <w:t>experiencing decelerating growth</w:t>
      </w:r>
      <w:r w:rsidRPr="008C3464">
        <w:rPr>
          <w:color w:val="000000"/>
          <w:sz w:val="16"/>
        </w:rPr>
        <w:t xml:space="preserve">,” said Beth Ann </w:t>
      </w:r>
      <w:proofErr w:type="spellStart"/>
      <w:r w:rsidRPr="008C3464">
        <w:rPr>
          <w:color w:val="000000"/>
          <w:sz w:val="16"/>
        </w:rPr>
        <w:t>Bovino</w:t>
      </w:r>
      <w:proofErr w:type="spellEnd"/>
      <w:r w:rsidRPr="008C3464">
        <w:rPr>
          <w:color w:val="000000"/>
          <w:sz w:val="16"/>
        </w:rPr>
        <w:t>, U.S. chief economist at S&amp;P.</w:t>
      </w:r>
    </w:p>
    <w:p w14:paraId="214031B9" w14:textId="77777777" w:rsidR="002A157E" w:rsidRPr="008C3464" w:rsidRDefault="002A157E" w:rsidP="002A157E">
      <w:pPr>
        <w:spacing w:line="235" w:lineRule="atLeast"/>
        <w:rPr>
          <w:color w:val="000000"/>
          <w:sz w:val="16"/>
        </w:rPr>
      </w:pPr>
      <w:r w:rsidRPr="008C3464">
        <w:rPr>
          <w:color w:val="000000"/>
          <w:sz w:val="16"/>
        </w:rPr>
        <w:t>Another concern is that </w:t>
      </w:r>
      <w:r w:rsidRPr="008C3464">
        <w:rPr>
          <w:color w:val="000000"/>
          <w:highlight w:val="cyan"/>
          <w:u w:val="single"/>
        </w:rPr>
        <w:t>an extended</w:t>
      </w:r>
      <w:r w:rsidRPr="008C3464">
        <w:rPr>
          <w:color w:val="000000"/>
          <w:sz w:val="16"/>
        </w:rPr>
        <w:t> </w:t>
      </w:r>
      <w:r w:rsidRPr="008C3464">
        <w:rPr>
          <w:color w:val="000000"/>
          <w:u w:val="single"/>
        </w:rPr>
        <w:t>budget</w:t>
      </w:r>
      <w:r w:rsidRPr="008C3464">
        <w:rPr>
          <w:color w:val="000000"/>
          <w:sz w:val="16"/>
        </w:rPr>
        <w:t> </w:t>
      </w:r>
      <w:r w:rsidRPr="008C3464">
        <w:rPr>
          <w:color w:val="000000"/>
          <w:highlight w:val="cyan"/>
          <w:u w:val="single"/>
        </w:rPr>
        <w:t>showdown</w:t>
      </w:r>
      <w:r w:rsidRPr="008C3464">
        <w:rPr>
          <w:color w:val="000000"/>
          <w:sz w:val="16"/>
        </w:rPr>
        <w:t> </w:t>
      </w:r>
      <w:r w:rsidRPr="008C3464">
        <w:rPr>
          <w:color w:val="000000"/>
          <w:u w:val="single"/>
        </w:rPr>
        <w:t>and hardened gridlock</w:t>
      </w:r>
      <w:r w:rsidRPr="008C3464">
        <w:rPr>
          <w:color w:val="000000"/>
          <w:sz w:val="16"/>
        </w:rPr>
        <w:t> </w:t>
      </w:r>
      <w:r w:rsidRPr="008C3464">
        <w:rPr>
          <w:color w:val="000000"/>
          <w:highlight w:val="cyan"/>
          <w:u w:val="single"/>
        </w:rPr>
        <w:t>could make it</w:t>
      </w:r>
      <w:r w:rsidRPr="008C3464">
        <w:rPr>
          <w:color w:val="000000"/>
          <w:sz w:val="16"/>
        </w:rPr>
        <w:t> </w:t>
      </w:r>
      <w:r w:rsidRPr="008C3464">
        <w:rPr>
          <w:color w:val="000000"/>
          <w:highlight w:val="cyan"/>
          <w:u w:val="single"/>
        </w:rPr>
        <w:t>difficult</w:t>
      </w:r>
      <w:r w:rsidRPr="008C3464">
        <w:rPr>
          <w:color w:val="000000"/>
          <w:sz w:val="16"/>
        </w:rPr>
        <w:t> </w:t>
      </w:r>
      <w:r w:rsidRPr="008C3464">
        <w:rPr>
          <w:color w:val="000000"/>
          <w:u w:val="single"/>
        </w:rPr>
        <w:t>for the White House and Congress to agree</w:t>
      </w:r>
      <w:r w:rsidRPr="008C3464">
        <w:rPr>
          <w:color w:val="000000"/>
          <w:sz w:val="16"/>
        </w:rPr>
        <w:t> </w:t>
      </w:r>
      <w:r w:rsidRPr="008C3464">
        <w:rPr>
          <w:color w:val="000000"/>
          <w:highlight w:val="cyan"/>
          <w:u w:val="single"/>
        </w:rPr>
        <w:t>to raise the</w:t>
      </w:r>
      <w:r w:rsidRPr="008C3464">
        <w:rPr>
          <w:color w:val="000000"/>
          <w:sz w:val="16"/>
        </w:rPr>
        <w:t> </w:t>
      </w:r>
      <w:r w:rsidRPr="008C3464">
        <w:rPr>
          <w:b/>
          <w:bCs/>
          <w:color w:val="000000"/>
          <w:u w:val="single"/>
        </w:rPr>
        <w:t>federal borrowing limit, or</w:t>
      </w:r>
      <w:r w:rsidRPr="008C3464">
        <w:rPr>
          <w:color w:val="000000"/>
          <w:sz w:val="16"/>
        </w:rPr>
        <w:t> </w:t>
      </w:r>
      <w:r w:rsidRPr="008C3464">
        <w:rPr>
          <w:b/>
          <w:bCs/>
          <w:color w:val="000000"/>
          <w:highlight w:val="cyan"/>
          <w:u w:val="single"/>
        </w:rPr>
        <w:t>debt ceiling</w:t>
      </w:r>
      <w:r w:rsidRPr="008C3464">
        <w:rPr>
          <w:color w:val="000000"/>
          <w:u w:val="single"/>
        </w:rPr>
        <w:t>, next year</w:t>
      </w:r>
      <w:r w:rsidRPr="008C3464">
        <w:rPr>
          <w:color w:val="000000"/>
          <w:sz w:val="16"/>
        </w:rPr>
        <w:t>. Without such an agreement, </w:t>
      </w:r>
      <w:r w:rsidRPr="008C3464">
        <w:rPr>
          <w:color w:val="000000"/>
          <w:u w:val="single"/>
        </w:rPr>
        <w:t>the government would be unable to pay all its bills,</w:t>
      </w:r>
      <w:r w:rsidRPr="008C3464">
        <w:rPr>
          <w:color w:val="000000"/>
          <w:sz w:val="16"/>
        </w:rPr>
        <w:t> </w:t>
      </w:r>
      <w:r w:rsidRPr="008C3464">
        <w:rPr>
          <w:b/>
          <w:bCs/>
          <w:color w:val="000000"/>
          <w:highlight w:val="cyan"/>
          <w:u w:val="single"/>
        </w:rPr>
        <w:t>potentially shaking markets</w:t>
      </w:r>
      <w:r w:rsidRPr="008C3464">
        <w:rPr>
          <w:color w:val="000000"/>
          <w:sz w:val="16"/>
        </w:rPr>
        <w:t> </w:t>
      </w:r>
      <w:r w:rsidRPr="008C3464">
        <w:rPr>
          <w:b/>
          <w:bCs/>
          <w:color w:val="000000"/>
          <w:u w:val="single"/>
        </w:rPr>
        <w:t>and hurting the economy</w:t>
      </w:r>
      <w:r w:rsidRPr="008C3464">
        <w:rPr>
          <w:color w:val="000000"/>
          <w:u w:val="single"/>
        </w:rPr>
        <w:t>.</w:t>
      </w:r>
    </w:p>
    <w:p w14:paraId="36C03AE2" w14:textId="77777777" w:rsidR="002A157E" w:rsidRPr="008C3464" w:rsidRDefault="002A157E" w:rsidP="002A157E">
      <w:pPr>
        <w:spacing w:line="235" w:lineRule="atLeast"/>
        <w:rPr>
          <w:color w:val="000000"/>
          <w:sz w:val="16"/>
          <w:szCs w:val="16"/>
        </w:rPr>
      </w:pPr>
      <w:r w:rsidRPr="008C3464">
        <w:rPr>
          <w:color w:val="000000"/>
          <w:sz w:val="16"/>
          <w:szCs w:val="16"/>
        </w:rPr>
        <w:t xml:space="preserve">The shutdown “just increases concerns of stability,” Ms. </w:t>
      </w:r>
      <w:proofErr w:type="spellStart"/>
      <w:r w:rsidRPr="008C3464">
        <w:rPr>
          <w:color w:val="000000"/>
          <w:sz w:val="16"/>
          <w:szCs w:val="16"/>
        </w:rPr>
        <w:t>Bostjancic</w:t>
      </w:r>
      <w:proofErr w:type="spellEnd"/>
      <w:r w:rsidRPr="008C3464">
        <w:rPr>
          <w:color w:val="000000"/>
          <w:sz w:val="16"/>
          <w:szCs w:val="16"/>
        </w:rPr>
        <w:t xml:space="preserve"> said. “There are big questions about how we govern going forward.”</w:t>
      </w:r>
    </w:p>
    <w:p w14:paraId="079FBE2E" w14:textId="77777777" w:rsidR="002A157E" w:rsidRDefault="002A157E" w:rsidP="002A157E"/>
    <w:p w14:paraId="164FA888" w14:textId="77777777" w:rsidR="002A157E" w:rsidRDefault="002A157E" w:rsidP="002A157E">
      <w:pPr>
        <w:pStyle w:val="Heading4"/>
      </w:pPr>
      <w:r>
        <w:t xml:space="preserve">A government shutdown would affect every aspect of the economy </w:t>
      </w:r>
    </w:p>
    <w:p w14:paraId="09011744" w14:textId="77777777" w:rsidR="002A157E" w:rsidRDefault="002A157E" w:rsidP="002A157E">
      <w:proofErr w:type="spellStart"/>
      <w:r w:rsidRPr="002D7989">
        <w:rPr>
          <w:rStyle w:val="Style13ptBold"/>
        </w:rPr>
        <w:t>Bovino</w:t>
      </w:r>
      <w:proofErr w:type="spellEnd"/>
      <w:r w:rsidRPr="002D7989">
        <w:rPr>
          <w:rStyle w:val="Style13ptBold"/>
        </w:rPr>
        <w:t xml:space="preserve"> ’22</w:t>
      </w:r>
      <w:r>
        <w:t xml:space="preserve"> [</w:t>
      </w:r>
      <w:r w:rsidRPr="002D7989">
        <w:t>Beth Ann</w:t>
      </w:r>
      <w:r>
        <w:t>;</w:t>
      </w:r>
      <w:r w:rsidRPr="002D7989">
        <w:t xml:space="preserve"> </w:t>
      </w:r>
      <w:r>
        <w:t xml:space="preserve">February 8; Ph.D. in Economics at Columbia University, </w:t>
      </w:r>
      <w:r w:rsidRPr="002D7989">
        <w:t>Masters of Arts</w:t>
      </w:r>
      <w:r>
        <w:t xml:space="preserve"> </w:t>
      </w:r>
      <w:r w:rsidRPr="002D7989">
        <w:t>International and Development Economics</w:t>
      </w:r>
      <w:r>
        <w:t xml:space="preserve"> at Yale University, </w:t>
      </w:r>
      <w:proofErr w:type="spellStart"/>
      <w:r>
        <w:t>Bachelor’s</w:t>
      </w:r>
      <w:proofErr w:type="spellEnd"/>
      <w:r>
        <w:t xml:space="preserve"> of Science in Economics and Finance at the University of Pennsylvania; </w:t>
      </w:r>
      <w:r w:rsidRPr="002D7989">
        <w:t>"With a U.S. Government Shutdown, There Will Be Blood," No Publication, https://www.spglobal.com/en/research-insights/articles/with-a-us-government-shutdown-there-will-be-blood</w:t>
      </w:r>
      <w:r>
        <w:t>The Butterfly Effect; era]</w:t>
      </w:r>
    </w:p>
    <w:p w14:paraId="09E6457A" w14:textId="77777777" w:rsidR="002A157E" w:rsidRPr="00820FE1" w:rsidRDefault="002A157E" w:rsidP="002A157E">
      <w:pPr>
        <w:rPr>
          <w:sz w:val="16"/>
        </w:rPr>
      </w:pPr>
      <w:r w:rsidRPr="00820FE1">
        <w:rPr>
          <w:sz w:val="16"/>
        </w:rPr>
        <w:t xml:space="preserve">The BEA estimated only the </w:t>
      </w:r>
      <w:r w:rsidRPr="002D7989">
        <w:rPr>
          <w:rStyle w:val="StyleUnderline"/>
        </w:rPr>
        <w:t xml:space="preserve">direct </w:t>
      </w:r>
      <w:r w:rsidRPr="00820FE1">
        <w:rPr>
          <w:rStyle w:val="StyleUnderline"/>
          <w:highlight w:val="cyan"/>
        </w:rPr>
        <w:t>impact of</w:t>
      </w:r>
      <w:r w:rsidRPr="00820FE1">
        <w:rPr>
          <w:sz w:val="16"/>
        </w:rPr>
        <w:t xml:space="preserve"> the </w:t>
      </w:r>
      <w:r w:rsidRPr="00820FE1">
        <w:rPr>
          <w:rStyle w:val="StyleUnderline"/>
          <w:highlight w:val="cyan"/>
        </w:rPr>
        <w:t>shutdown</w:t>
      </w:r>
      <w:r w:rsidRPr="00820FE1">
        <w:rPr>
          <w:sz w:val="16"/>
        </w:rPr>
        <w:t xml:space="preserve">. But, </w:t>
      </w:r>
      <w:r w:rsidRPr="002D7989">
        <w:rPr>
          <w:rStyle w:val="StyleUnderline"/>
        </w:rPr>
        <w:t>since the gov</w:t>
      </w:r>
      <w:r w:rsidRPr="00820FE1">
        <w:rPr>
          <w:sz w:val="16"/>
        </w:rPr>
        <w:t xml:space="preserve">ernment </w:t>
      </w:r>
      <w:r w:rsidRPr="00820FE1">
        <w:rPr>
          <w:rStyle w:val="StyleUnderline"/>
          <w:highlight w:val="cyan"/>
        </w:rPr>
        <w:t>touches</w:t>
      </w:r>
      <w:r w:rsidRPr="00820FE1">
        <w:rPr>
          <w:sz w:val="16"/>
        </w:rPr>
        <w:t xml:space="preserve"> almost </w:t>
      </w:r>
      <w:r w:rsidRPr="00820FE1">
        <w:rPr>
          <w:rStyle w:val="Emphasis"/>
          <w:highlight w:val="cyan"/>
        </w:rPr>
        <w:t>every aspect of the econ</w:t>
      </w:r>
      <w:r w:rsidRPr="00820FE1">
        <w:rPr>
          <w:sz w:val="16"/>
        </w:rPr>
        <w:t xml:space="preserve">omy, the </w:t>
      </w:r>
      <w:r w:rsidRPr="00820FE1">
        <w:rPr>
          <w:rStyle w:val="StyleUnderline"/>
          <w:highlight w:val="cyan"/>
        </w:rPr>
        <w:t>full effect</w:t>
      </w:r>
      <w:r w:rsidRPr="002D7989">
        <w:rPr>
          <w:rStyle w:val="StyleUnderline"/>
        </w:rPr>
        <w:t xml:space="preserve"> of a shutdown</w:t>
      </w:r>
      <w:r w:rsidRPr="00820FE1">
        <w:rPr>
          <w:sz w:val="16"/>
        </w:rPr>
        <w:t xml:space="preserve"> would likely be </w:t>
      </w:r>
      <w:r w:rsidRPr="00820FE1">
        <w:rPr>
          <w:rStyle w:val="Emphasis"/>
          <w:highlight w:val="cyan"/>
        </w:rPr>
        <w:t>much larger</w:t>
      </w:r>
      <w:r w:rsidRPr="00820FE1">
        <w:rPr>
          <w:sz w:val="16"/>
        </w:rPr>
        <w:t xml:space="preserve">. </w:t>
      </w:r>
      <w:r w:rsidRPr="002D7989">
        <w:rPr>
          <w:rStyle w:val="StyleUnderline"/>
        </w:rPr>
        <w:t>A</w:t>
      </w:r>
      <w:r w:rsidRPr="00820FE1">
        <w:rPr>
          <w:sz w:val="16"/>
        </w:rPr>
        <w:t xml:space="preserve"> </w:t>
      </w:r>
      <w:r w:rsidRPr="002D7989">
        <w:rPr>
          <w:rStyle w:val="StyleUnderline"/>
        </w:rPr>
        <w:t>disruption in</w:t>
      </w:r>
      <w:r w:rsidRPr="00820FE1">
        <w:rPr>
          <w:sz w:val="16"/>
        </w:rPr>
        <w:t xml:space="preserve"> government </w:t>
      </w:r>
      <w:r w:rsidRPr="002D7989">
        <w:rPr>
          <w:rStyle w:val="StyleUnderline"/>
        </w:rPr>
        <w:t>spending means no</w:t>
      </w:r>
      <w:r w:rsidRPr="00820FE1">
        <w:rPr>
          <w:sz w:val="16"/>
        </w:rPr>
        <w:t xml:space="preserve"> government </w:t>
      </w:r>
      <w:r w:rsidRPr="002D7989">
        <w:rPr>
          <w:rStyle w:val="StyleUnderline"/>
        </w:rPr>
        <w:t>paychecks</w:t>
      </w:r>
      <w:r w:rsidRPr="00820FE1">
        <w:rPr>
          <w:sz w:val="16"/>
        </w:rPr>
        <w:t xml:space="preserve"> to spend at the mall, </w:t>
      </w:r>
      <w:r w:rsidRPr="002D7989">
        <w:rPr>
          <w:rStyle w:val="StyleUnderline"/>
        </w:rPr>
        <w:t>lost</w:t>
      </w:r>
      <w:r w:rsidRPr="00820FE1">
        <w:rPr>
          <w:sz w:val="16"/>
        </w:rPr>
        <w:t xml:space="preserve"> </w:t>
      </w:r>
      <w:r w:rsidRPr="002D7989">
        <w:rPr>
          <w:rStyle w:val="StyleUnderline"/>
        </w:rPr>
        <w:t>business and revenue to private contractors</w:t>
      </w:r>
      <w:r w:rsidRPr="00820FE1">
        <w:rPr>
          <w:sz w:val="16"/>
        </w:rPr>
        <w:t xml:space="preserve">, lost sales at retail shops, particularly those that circle now-closed national parks, and </w:t>
      </w:r>
      <w:r w:rsidRPr="00820FE1">
        <w:rPr>
          <w:rStyle w:val="StyleUnderline"/>
          <w:highlight w:val="cyan"/>
        </w:rPr>
        <w:t>less tax revenue</w:t>
      </w:r>
      <w:r w:rsidRPr="002D7989">
        <w:rPr>
          <w:rStyle w:val="StyleUnderline"/>
        </w:rPr>
        <w:t xml:space="preserve"> </w:t>
      </w:r>
      <w:r w:rsidRPr="00820FE1">
        <w:rPr>
          <w:sz w:val="16"/>
        </w:rPr>
        <w:t xml:space="preserve">for Uncle Sam. That means </w:t>
      </w:r>
      <w:r w:rsidRPr="00820FE1">
        <w:rPr>
          <w:rStyle w:val="Emphasis"/>
          <w:highlight w:val="cyan"/>
        </w:rPr>
        <w:t>less economic activity</w:t>
      </w:r>
      <w:r w:rsidRPr="00820FE1">
        <w:rPr>
          <w:sz w:val="16"/>
        </w:rPr>
        <w:t xml:space="preserve"> and </w:t>
      </w:r>
      <w:r w:rsidRPr="00820FE1">
        <w:rPr>
          <w:rStyle w:val="StyleUnderline"/>
          <w:highlight w:val="cyan"/>
        </w:rPr>
        <w:t>fewer jobs</w:t>
      </w:r>
      <w:r w:rsidRPr="00820FE1">
        <w:rPr>
          <w:sz w:val="16"/>
        </w:rPr>
        <w:t>. We expect something in line with the Council of Economic Advisors (CEA), which earlier estimated that 120,000 fewer private-sector jobs were created during the first two weeks of the 2013 shutdown.</w:t>
      </w:r>
    </w:p>
    <w:p w14:paraId="62040E85" w14:textId="77777777" w:rsidR="002A157E" w:rsidRPr="00820FE1" w:rsidRDefault="002A157E" w:rsidP="002A157E">
      <w:pPr>
        <w:rPr>
          <w:sz w:val="16"/>
        </w:rPr>
      </w:pPr>
      <w:r w:rsidRPr="00820FE1">
        <w:rPr>
          <w:sz w:val="16"/>
        </w:rPr>
        <w:t xml:space="preserve">Ironically, a possible </w:t>
      </w:r>
      <w:r w:rsidRPr="00820FE1">
        <w:rPr>
          <w:rStyle w:val="StyleUnderline"/>
        </w:rPr>
        <w:t>shutdown</w:t>
      </w:r>
      <w:r w:rsidRPr="00820FE1">
        <w:rPr>
          <w:sz w:val="16"/>
        </w:rPr>
        <w:t xml:space="preserve"> will </w:t>
      </w:r>
      <w:r w:rsidRPr="00820FE1">
        <w:rPr>
          <w:rStyle w:val="Emphasis"/>
          <w:highlight w:val="cyan"/>
        </w:rPr>
        <w:t>add to</w:t>
      </w:r>
      <w:r w:rsidRPr="00820FE1">
        <w:rPr>
          <w:rStyle w:val="StyleUnderline"/>
        </w:rPr>
        <w:t xml:space="preserve"> </w:t>
      </w:r>
      <w:r w:rsidRPr="00820FE1">
        <w:rPr>
          <w:rStyle w:val="StyleUnderline"/>
          <w:highlight w:val="cyan"/>
        </w:rPr>
        <w:t>the</w:t>
      </w:r>
      <w:r w:rsidRPr="00820FE1">
        <w:rPr>
          <w:rStyle w:val="StyleUnderline"/>
        </w:rPr>
        <w:t xml:space="preserve"> </w:t>
      </w:r>
      <w:r w:rsidRPr="00820FE1">
        <w:rPr>
          <w:rStyle w:val="Emphasis"/>
          <w:highlight w:val="cyan"/>
        </w:rPr>
        <w:t>budget deficit</w:t>
      </w:r>
      <w:r w:rsidRPr="00820FE1">
        <w:rPr>
          <w:sz w:val="16"/>
        </w:rPr>
        <w:t xml:space="preserve">, because </w:t>
      </w:r>
      <w:r w:rsidRPr="002D7989">
        <w:rPr>
          <w:rStyle w:val="StyleUnderline"/>
        </w:rPr>
        <w:t xml:space="preserve">it's </w:t>
      </w:r>
      <w:r w:rsidRPr="00820FE1">
        <w:rPr>
          <w:rStyle w:val="StyleUnderline"/>
          <w:highlight w:val="cyan"/>
        </w:rPr>
        <w:t>costly to stop and start programs</w:t>
      </w:r>
      <w:r w:rsidRPr="00820FE1">
        <w:rPr>
          <w:sz w:val="16"/>
        </w:rPr>
        <w:t xml:space="preserve">. Based on the total cost of furloughed federal workers, the </w:t>
      </w:r>
      <w:r w:rsidRPr="002D7989">
        <w:rPr>
          <w:rStyle w:val="StyleUnderline"/>
        </w:rPr>
        <w:t>16-day shutdown in 2013 cost</w:t>
      </w:r>
      <w:r w:rsidRPr="00820FE1">
        <w:rPr>
          <w:sz w:val="16"/>
        </w:rPr>
        <w:t xml:space="preserve"> the U.S. government at least </w:t>
      </w:r>
      <w:r w:rsidRPr="002D7989">
        <w:rPr>
          <w:rStyle w:val="StyleUnderline"/>
        </w:rPr>
        <w:t>$2 billion</w:t>
      </w:r>
      <w:r w:rsidRPr="00820FE1">
        <w:rPr>
          <w:sz w:val="16"/>
        </w:rPr>
        <w:t>, according to the Office of Management and Budget (OMB), while the two 1995-96 shutdowns cost the U.S. government $1.4 billion ($2.2 billion in today's dollar).</w:t>
      </w:r>
    </w:p>
    <w:p w14:paraId="50ADDCCE" w14:textId="77777777" w:rsidR="002A157E" w:rsidRPr="00820FE1" w:rsidRDefault="002A157E" w:rsidP="002A157E">
      <w:pPr>
        <w:rPr>
          <w:sz w:val="16"/>
        </w:rPr>
      </w:pPr>
      <w:r w:rsidRPr="002D7989">
        <w:rPr>
          <w:rStyle w:val="StyleUnderline"/>
        </w:rPr>
        <w:t xml:space="preserve">A </w:t>
      </w:r>
      <w:r w:rsidRPr="00820FE1">
        <w:rPr>
          <w:rStyle w:val="StyleUnderline"/>
          <w:highlight w:val="cyan"/>
        </w:rPr>
        <w:t>shutdown will</w:t>
      </w:r>
      <w:r w:rsidRPr="00820FE1">
        <w:rPr>
          <w:sz w:val="16"/>
        </w:rPr>
        <w:t xml:space="preserve"> initially </w:t>
      </w:r>
      <w:r w:rsidRPr="00820FE1">
        <w:rPr>
          <w:rStyle w:val="Emphasis"/>
          <w:highlight w:val="cyan"/>
        </w:rPr>
        <w:t>slow GDP</w:t>
      </w:r>
      <w:r w:rsidRPr="00820FE1">
        <w:rPr>
          <w:sz w:val="16"/>
        </w:rPr>
        <w:t xml:space="preserve">, because the </w:t>
      </w:r>
      <w:r w:rsidRPr="002D7989">
        <w:rPr>
          <w:rStyle w:val="StyleUnderline"/>
        </w:rPr>
        <w:t xml:space="preserve">output lost when </w:t>
      </w:r>
      <w:r w:rsidRPr="00820FE1">
        <w:rPr>
          <w:rStyle w:val="Emphasis"/>
          <w:highlight w:val="cyan"/>
        </w:rPr>
        <w:t>hundreds of thousands</w:t>
      </w:r>
      <w:r w:rsidRPr="00820FE1">
        <w:rPr>
          <w:rStyle w:val="StyleUnderline"/>
        </w:rPr>
        <w:t xml:space="preserve"> </w:t>
      </w:r>
      <w:r w:rsidRPr="00820FE1">
        <w:rPr>
          <w:rStyle w:val="StyleUnderline"/>
          <w:highlight w:val="cyan"/>
        </w:rPr>
        <w:t>of</w:t>
      </w:r>
      <w:r w:rsidRPr="00820FE1">
        <w:rPr>
          <w:sz w:val="16"/>
        </w:rPr>
        <w:t xml:space="preserve"> </w:t>
      </w:r>
      <w:r w:rsidRPr="002D7989">
        <w:rPr>
          <w:rStyle w:val="StyleUnderline"/>
        </w:rPr>
        <w:t>gov</w:t>
      </w:r>
      <w:r w:rsidRPr="00820FE1">
        <w:rPr>
          <w:sz w:val="16"/>
        </w:rPr>
        <w:t xml:space="preserve">ernment </w:t>
      </w:r>
      <w:r w:rsidRPr="00820FE1">
        <w:rPr>
          <w:rStyle w:val="StyleUnderline"/>
          <w:highlight w:val="cyan"/>
        </w:rPr>
        <w:t>workers</w:t>
      </w:r>
      <w:r w:rsidRPr="002D7989">
        <w:rPr>
          <w:rStyle w:val="StyleUnderline"/>
        </w:rPr>
        <w:t xml:space="preserve"> are</w:t>
      </w:r>
      <w:r w:rsidRPr="00820FE1">
        <w:rPr>
          <w:sz w:val="16"/>
        </w:rPr>
        <w:t xml:space="preserve"> furloughed </w:t>
      </w:r>
      <w:r w:rsidRPr="00820FE1">
        <w:rPr>
          <w:rStyle w:val="StyleUnderline"/>
          <w:highlight w:val="cyan"/>
        </w:rPr>
        <w:t>subtracts</w:t>
      </w:r>
      <w:r w:rsidRPr="002D7989">
        <w:rPr>
          <w:rStyle w:val="StyleUnderline"/>
        </w:rPr>
        <w:t xml:space="preserve"> directly </w:t>
      </w:r>
      <w:r w:rsidRPr="00820FE1">
        <w:rPr>
          <w:rStyle w:val="StyleUnderline"/>
          <w:highlight w:val="cyan"/>
        </w:rPr>
        <w:t>from GDP</w:t>
      </w:r>
      <w:r w:rsidRPr="00820FE1">
        <w:rPr>
          <w:sz w:val="16"/>
        </w:rPr>
        <w:t xml:space="preserve">. And, with each day the shutdown drags on, federal workers may start to </w:t>
      </w:r>
      <w:r w:rsidRPr="002D7989">
        <w:rPr>
          <w:rStyle w:val="StyleUnderline"/>
        </w:rPr>
        <w:t>pull back on household spending</w:t>
      </w:r>
      <w:r w:rsidRPr="00820FE1">
        <w:rPr>
          <w:sz w:val="16"/>
        </w:rPr>
        <w:t xml:space="preserve">, at </w:t>
      </w:r>
      <w:r w:rsidRPr="002D7989">
        <w:rPr>
          <w:rStyle w:val="StyleUnderline"/>
        </w:rPr>
        <w:t>restaurants</w:t>
      </w:r>
      <w:r w:rsidRPr="00820FE1">
        <w:rPr>
          <w:sz w:val="16"/>
        </w:rPr>
        <w:t xml:space="preserve">, </w:t>
      </w:r>
      <w:r w:rsidRPr="002D7989">
        <w:rPr>
          <w:rStyle w:val="StyleUnderline"/>
        </w:rPr>
        <w:t>childcare</w:t>
      </w:r>
      <w:r w:rsidRPr="00820FE1">
        <w:rPr>
          <w:sz w:val="16"/>
        </w:rPr>
        <w:t xml:space="preserve">, or </w:t>
      </w:r>
      <w:r w:rsidRPr="002D7989">
        <w:rPr>
          <w:rStyle w:val="StyleUnderline"/>
        </w:rPr>
        <w:t>retail stores</w:t>
      </w:r>
      <w:r w:rsidRPr="00820FE1">
        <w:rPr>
          <w:sz w:val="16"/>
        </w:rPr>
        <w:t xml:space="preserve"> because of worries that they </w:t>
      </w:r>
      <w:r w:rsidRPr="002D7989">
        <w:rPr>
          <w:rStyle w:val="StyleUnderline"/>
        </w:rPr>
        <w:t>won't get paid anytime soon</w:t>
      </w:r>
      <w:r w:rsidRPr="00820FE1">
        <w:rPr>
          <w:sz w:val="16"/>
        </w:rPr>
        <w:t xml:space="preserve">. That's almost </w:t>
      </w:r>
      <w:r w:rsidRPr="002D7989">
        <w:rPr>
          <w:rStyle w:val="StyleUnderline"/>
        </w:rPr>
        <w:t>1 million</w:t>
      </w:r>
      <w:r w:rsidRPr="00820FE1">
        <w:rPr>
          <w:sz w:val="16"/>
        </w:rPr>
        <w:t xml:space="preserve"> people who </w:t>
      </w:r>
      <w:r w:rsidRPr="002D7989">
        <w:rPr>
          <w:rStyle w:val="StyleUnderline"/>
        </w:rPr>
        <w:t>won't</w:t>
      </w:r>
      <w:r w:rsidRPr="00820FE1">
        <w:rPr>
          <w:sz w:val="16"/>
        </w:rPr>
        <w:t xml:space="preserve"> be </w:t>
      </w:r>
      <w:r w:rsidRPr="002D7989">
        <w:rPr>
          <w:rStyle w:val="StyleUnderline"/>
        </w:rPr>
        <w:t>get</w:t>
      </w:r>
      <w:r w:rsidRPr="00820FE1">
        <w:rPr>
          <w:sz w:val="16"/>
        </w:rPr>
        <w:t xml:space="preserve">ting </w:t>
      </w:r>
      <w:r w:rsidRPr="002D7989">
        <w:rPr>
          <w:rStyle w:val="StyleUnderline"/>
        </w:rPr>
        <w:t>regular paychecks</w:t>
      </w:r>
      <w:r w:rsidRPr="00820FE1">
        <w:rPr>
          <w:sz w:val="16"/>
        </w:rPr>
        <w:t>.</w:t>
      </w:r>
    </w:p>
    <w:p w14:paraId="38FCB888" w14:textId="77777777" w:rsidR="002A157E" w:rsidRPr="00820FE1" w:rsidRDefault="002A157E" w:rsidP="002A157E">
      <w:pPr>
        <w:rPr>
          <w:sz w:val="16"/>
        </w:rPr>
      </w:pPr>
      <w:r w:rsidRPr="00820FE1">
        <w:rPr>
          <w:sz w:val="16"/>
        </w:rPr>
        <w:t xml:space="preserve">Yet the </w:t>
      </w:r>
      <w:r w:rsidRPr="002D7989">
        <w:rPr>
          <w:rStyle w:val="StyleUnderline"/>
        </w:rPr>
        <w:t>econ</w:t>
      </w:r>
      <w:r w:rsidRPr="00820FE1">
        <w:rPr>
          <w:sz w:val="16"/>
        </w:rPr>
        <w:t xml:space="preserve">omic </w:t>
      </w:r>
      <w:r w:rsidRPr="002D7989">
        <w:rPr>
          <w:rStyle w:val="StyleUnderline"/>
        </w:rPr>
        <w:t>impact of the shutdown goes beyond the federal workforce</w:t>
      </w:r>
      <w:r w:rsidRPr="00820FE1">
        <w:rPr>
          <w:sz w:val="16"/>
        </w:rPr>
        <w:t>.</w:t>
      </w:r>
    </w:p>
    <w:p w14:paraId="5240103F" w14:textId="77777777" w:rsidR="002A157E" w:rsidRDefault="002A157E" w:rsidP="002A157E">
      <w:pPr>
        <w:rPr>
          <w:sz w:val="16"/>
        </w:rPr>
      </w:pPr>
      <w:r w:rsidRPr="00820FE1">
        <w:rPr>
          <w:rStyle w:val="StyleUnderline"/>
          <w:highlight w:val="cyan"/>
        </w:rPr>
        <w:t>Private contractors</w:t>
      </w:r>
      <w:r w:rsidRPr="00820FE1">
        <w:rPr>
          <w:sz w:val="16"/>
        </w:rPr>
        <w:t xml:space="preserve"> who depend on government sales </w:t>
      </w:r>
      <w:r w:rsidRPr="002D7989">
        <w:rPr>
          <w:rStyle w:val="StyleUnderline"/>
        </w:rPr>
        <w:t xml:space="preserve">will </w:t>
      </w:r>
      <w:r w:rsidRPr="00820FE1">
        <w:rPr>
          <w:rStyle w:val="Emphasis"/>
          <w:highlight w:val="cyan"/>
        </w:rPr>
        <w:t>lose business</w:t>
      </w:r>
      <w:r w:rsidRPr="00820FE1">
        <w:rPr>
          <w:sz w:val="16"/>
        </w:rPr>
        <w:t xml:space="preserve">. During the 2013 shutdown, according to a National Association of Government Contractors survey, </w:t>
      </w:r>
      <w:r w:rsidRPr="002D7989">
        <w:rPr>
          <w:rStyle w:val="StyleUnderline"/>
        </w:rPr>
        <w:t>29%</w:t>
      </w:r>
      <w:r w:rsidRPr="00820FE1">
        <w:rPr>
          <w:sz w:val="16"/>
        </w:rPr>
        <w:t xml:space="preserve"> of members </w:t>
      </w:r>
      <w:r w:rsidRPr="002D7989">
        <w:rPr>
          <w:rStyle w:val="StyleUnderline"/>
        </w:rPr>
        <w:t>said</w:t>
      </w:r>
      <w:r w:rsidRPr="00820FE1">
        <w:rPr>
          <w:sz w:val="16"/>
        </w:rPr>
        <w:t xml:space="preserve"> that, as a result of the stalemate, </w:t>
      </w:r>
      <w:r w:rsidRPr="002D7989">
        <w:rPr>
          <w:rStyle w:val="StyleUnderline"/>
        </w:rPr>
        <w:t>they planned to delay hiring</w:t>
      </w:r>
      <w:r w:rsidRPr="00820FE1">
        <w:rPr>
          <w:sz w:val="16"/>
        </w:rPr>
        <w:t xml:space="preserve">. </w:t>
      </w:r>
      <w:r w:rsidRPr="00820FE1">
        <w:rPr>
          <w:rStyle w:val="Emphasis"/>
          <w:highlight w:val="cyan"/>
        </w:rPr>
        <w:t>Fifty-eight percent</w:t>
      </w:r>
      <w:r w:rsidRPr="00820FE1">
        <w:rPr>
          <w:rStyle w:val="StyleUnderline"/>
        </w:rPr>
        <w:t xml:space="preserve"> </w:t>
      </w:r>
      <w:r w:rsidRPr="00820FE1">
        <w:rPr>
          <w:rStyle w:val="StyleUnderline"/>
          <w:highlight w:val="cyan"/>
        </w:rPr>
        <w:t>said it would have a</w:t>
      </w:r>
      <w:r w:rsidRPr="00820FE1">
        <w:rPr>
          <w:rStyle w:val="StyleUnderline"/>
        </w:rPr>
        <w:t xml:space="preserve"> </w:t>
      </w:r>
      <w:r w:rsidRPr="00820FE1">
        <w:rPr>
          <w:rStyle w:val="Emphasis"/>
          <w:highlight w:val="cyan"/>
        </w:rPr>
        <w:t>negative effect</w:t>
      </w:r>
      <w:r w:rsidRPr="00820FE1">
        <w:rPr>
          <w:rStyle w:val="StyleUnderline"/>
        </w:rPr>
        <w:t xml:space="preserve"> </w:t>
      </w:r>
      <w:r w:rsidRPr="00820FE1">
        <w:rPr>
          <w:rStyle w:val="StyleUnderline"/>
          <w:highlight w:val="cyan"/>
        </w:rPr>
        <w:t>on their business</w:t>
      </w:r>
      <w:r w:rsidRPr="00820FE1">
        <w:rPr>
          <w:sz w:val="16"/>
        </w:rPr>
        <w:t xml:space="preserve">. As contractors delay project, reverberations will be felt throughout the spending chain. This will likely have a </w:t>
      </w:r>
      <w:r w:rsidRPr="00820FE1">
        <w:rPr>
          <w:rStyle w:val="Emphasis"/>
          <w:highlight w:val="cyan"/>
        </w:rPr>
        <w:t>ripple effect</w:t>
      </w:r>
      <w:r w:rsidRPr="002D7989">
        <w:rPr>
          <w:rStyle w:val="StyleUnderline"/>
        </w:rPr>
        <w:t xml:space="preserve"> that </w:t>
      </w:r>
      <w:r w:rsidRPr="00820FE1">
        <w:rPr>
          <w:rStyle w:val="StyleUnderline"/>
          <w:highlight w:val="cyan"/>
        </w:rPr>
        <w:t>spreads through</w:t>
      </w:r>
      <w:r w:rsidRPr="00820FE1">
        <w:rPr>
          <w:sz w:val="16"/>
        </w:rPr>
        <w:t xml:space="preserve"> to </w:t>
      </w:r>
      <w:r w:rsidRPr="00820FE1">
        <w:rPr>
          <w:rStyle w:val="StyleUnderline"/>
          <w:highlight w:val="cyan"/>
        </w:rPr>
        <w:t>the econ</w:t>
      </w:r>
      <w:r w:rsidRPr="00820FE1">
        <w:rPr>
          <w:sz w:val="16"/>
        </w:rPr>
        <w:t>omy more broadly.</w:t>
      </w:r>
    </w:p>
    <w:p w14:paraId="2B5D8D1D" w14:textId="77777777" w:rsidR="00BD5F30" w:rsidRPr="00F73973" w:rsidRDefault="00BD5F30" w:rsidP="002A157E">
      <w:pPr>
        <w:rPr>
          <w:sz w:val="16"/>
        </w:rPr>
      </w:pPr>
    </w:p>
    <w:p w14:paraId="7EBC2EBA" w14:textId="77777777" w:rsidR="002A157E" w:rsidRPr="00E641CA" w:rsidRDefault="002A157E" w:rsidP="002A157E">
      <w:pPr>
        <w:pStyle w:val="Heading4"/>
      </w:pPr>
      <w:r>
        <w:t>Long-term shutdown leads to economic decline</w:t>
      </w:r>
    </w:p>
    <w:p w14:paraId="1459A0B7" w14:textId="77777777" w:rsidR="002A157E" w:rsidRPr="00AD74EB" w:rsidRDefault="002A157E" w:rsidP="002A157E">
      <w:r w:rsidRPr="00AD74EB">
        <w:rPr>
          <w:rStyle w:val="Style13ptBold"/>
        </w:rPr>
        <w:t>Baker ‘19</w:t>
      </w:r>
      <w:r w:rsidRPr="00AD74EB">
        <w:t xml:space="preserve"> </w:t>
      </w:r>
      <w:r>
        <w:t>[</w:t>
      </w:r>
      <w:r w:rsidRPr="00AD74EB">
        <w:t>Scott R.</w:t>
      </w:r>
      <w:r>
        <w:t>;</w:t>
      </w:r>
      <w:r w:rsidRPr="00AD74EB">
        <w:t xml:space="preserve"> </w:t>
      </w:r>
      <w:r>
        <w:t xml:space="preserve">January 10; </w:t>
      </w:r>
      <w:r w:rsidRPr="00AD74EB">
        <w:t xml:space="preserve">Ph.D. in Economics </w:t>
      </w:r>
      <w:r>
        <w:t xml:space="preserve">at </w:t>
      </w:r>
      <w:r w:rsidRPr="00AD74EB">
        <w:t>Stanford University</w:t>
      </w:r>
      <w:r>
        <w:t xml:space="preserve">, </w:t>
      </w:r>
      <w:r w:rsidRPr="00AD74EB">
        <w:t>Research Fellow at the National Bureau of Economic Research</w:t>
      </w:r>
      <w:r>
        <w:t xml:space="preserve">, </w:t>
      </w:r>
      <w:r w:rsidRPr="00AD74EB">
        <w:t xml:space="preserve">B.A.’s in Economics and Political Science </w:t>
      </w:r>
      <w:r>
        <w:t xml:space="preserve">at </w:t>
      </w:r>
      <w:r w:rsidRPr="00AD74EB">
        <w:t>the University of California, Berkeley</w:t>
      </w:r>
      <w:r>
        <w:t>;</w:t>
      </w:r>
      <w:r w:rsidRPr="00AD74EB">
        <w:t xml:space="preserve"> "How a government shutdown affects the economy," Conversation</w:t>
      </w:r>
      <w:r>
        <w:t>;</w:t>
      </w:r>
      <w:r w:rsidRPr="00AD74EB">
        <w:t xml:space="preserve"> </w:t>
      </w:r>
      <w:hyperlink r:id="rId163" w:history="1">
        <w:r w:rsidRPr="000F2F55">
          <w:rPr>
            <w:rStyle w:val="Hyperlink"/>
          </w:rPr>
          <w:t>https://theconversation.com/how-a-government-shutdown-affects-the-economy-109688</w:t>
        </w:r>
      </w:hyperlink>
      <w:r>
        <w:t>; era]</w:t>
      </w:r>
    </w:p>
    <w:p w14:paraId="4D774BCB" w14:textId="77777777" w:rsidR="002A157E" w:rsidRPr="00E641CA" w:rsidRDefault="002A157E" w:rsidP="002A157E">
      <w:pPr>
        <w:rPr>
          <w:rStyle w:val="StyleUnderline"/>
        </w:rPr>
      </w:pPr>
      <w:r w:rsidRPr="00E641CA">
        <w:rPr>
          <w:rStyle w:val="Emphasis"/>
          <w:highlight w:val="cyan"/>
        </w:rPr>
        <w:t>Short-term</w:t>
      </w:r>
      <w:r w:rsidRPr="00E641CA">
        <w:rPr>
          <w:rStyle w:val="StyleUnderline"/>
        </w:rPr>
        <w:t xml:space="preserve"> impact on spending</w:t>
      </w:r>
    </w:p>
    <w:p w14:paraId="74A3973D" w14:textId="77777777" w:rsidR="002A157E" w:rsidRDefault="002A157E" w:rsidP="002A157E">
      <w:pPr>
        <w:rPr>
          <w:sz w:val="16"/>
        </w:rPr>
      </w:pPr>
      <w:r w:rsidRPr="00E641CA">
        <w:rPr>
          <w:sz w:val="16"/>
        </w:rPr>
        <w:t xml:space="preserve">Our study led to </w:t>
      </w:r>
      <w:r w:rsidRPr="00E641CA">
        <w:rPr>
          <w:rStyle w:val="StyleUnderline"/>
        </w:rPr>
        <w:t>two primary findings</w:t>
      </w:r>
      <w:r w:rsidRPr="00E641CA">
        <w:rPr>
          <w:sz w:val="16"/>
        </w:rPr>
        <w:t>.</w:t>
      </w:r>
    </w:p>
    <w:p w14:paraId="42EDFFF6" w14:textId="77777777" w:rsidR="002A157E" w:rsidRDefault="002A157E" w:rsidP="002A157E">
      <w:pPr>
        <w:rPr>
          <w:sz w:val="16"/>
        </w:rPr>
      </w:pPr>
      <w:r w:rsidRPr="00E641CA">
        <w:rPr>
          <w:sz w:val="16"/>
        </w:rPr>
        <w:t xml:space="preserve">First, we found that the </w:t>
      </w:r>
      <w:r w:rsidRPr="00E641CA">
        <w:rPr>
          <w:rStyle w:val="StyleUnderline"/>
          <w:highlight w:val="cyan"/>
        </w:rPr>
        <w:t>shutdown led to an</w:t>
      </w:r>
      <w:r w:rsidRPr="00E641CA">
        <w:rPr>
          <w:rStyle w:val="StyleUnderline"/>
        </w:rPr>
        <w:t xml:space="preserve"> </w:t>
      </w:r>
      <w:r w:rsidRPr="00E641CA">
        <w:rPr>
          <w:rStyle w:val="Emphasis"/>
          <w:highlight w:val="cyan"/>
        </w:rPr>
        <w:t>immediate decline</w:t>
      </w:r>
      <w:r w:rsidRPr="00E641CA">
        <w:rPr>
          <w:rStyle w:val="StyleUnderline"/>
        </w:rPr>
        <w:t xml:space="preserve"> </w:t>
      </w:r>
      <w:r w:rsidRPr="00E641CA">
        <w:rPr>
          <w:rStyle w:val="StyleUnderline"/>
          <w:highlight w:val="cyan"/>
        </w:rPr>
        <w:t>in</w:t>
      </w:r>
      <w:r w:rsidRPr="00E641CA">
        <w:rPr>
          <w:sz w:val="16"/>
        </w:rPr>
        <w:t xml:space="preserve"> average </w:t>
      </w:r>
      <w:r w:rsidRPr="00E641CA">
        <w:rPr>
          <w:rStyle w:val="StyleUnderline"/>
          <w:highlight w:val="cyan"/>
        </w:rPr>
        <w:t>household spending</w:t>
      </w:r>
      <w:r w:rsidRPr="00E641CA">
        <w:rPr>
          <w:rStyle w:val="StyleUnderline"/>
        </w:rPr>
        <w:t xml:space="preserve"> of</w:t>
      </w:r>
      <w:r w:rsidRPr="00E641CA">
        <w:rPr>
          <w:sz w:val="16"/>
        </w:rPr>
        <w:t xml:space="preserve"> almost </w:t>
      </w:r>
      <w:r w:rsidRPr="00E641CA">
        <w:rPr>
          <w:rStyle w:val="Emphasis"/>
          <w:highlight w:val="cyan"/>
        </w:rPr>
        <w:t>10 percent</w:t>
      </w:r>
      <w:r w:rsidRPr="00E641CA">
        <w:rPr>
          <w:sz w:val="16"/>
        </w:rPr>
        <w:t xml:space="preserve">. Surprisingly, despite the fact that most </w:t>
      </w:r>
      <w:r w:rsidRPr="00E641CA">
        <w:rPr>
          <w:rStyle w:val="StyleUnderline"/>
        </w:rPr>
        <w:t>federal workers</w:t>
      </w:r>
      <w:r w:rsidRPr="00E641CA">
        <w:rPr>
          <w:sz w:val="16"/>
        </w:rPr>
        <w:t xml:space="preserve"> have stable jobs and income sources, they were </w:t>
      </w:r>
      <w:r w:rsidRPr="00E641CA">
        <w:rPr>
          <w:rStyle w:val="StyleUnderline"/>
        </w:rPr>
        <w:t>quick to cut spending on</w:t>
      </w:r>
      <w:r w:rsidRPr="00E641CA">
        <w:rPr>
          <w:sz w:val="16"/>
        </w:rPr>
        <w:t xml:space="preserve"> pretty much </w:t>
      </w:r>
      <w:r w:rsidRPr="00E641CA">
        <w:rPr>
          <w:rStyle w:val="StyleUnderline"/>
        </w:rPr>
        <w:t>everything</w:t>
      </w:r>
      <w:r w:rsidRPr="00E641CA">
        <w:rPr>
          <w:sz w:val="16"/>
        </w:rPr>
        <w:t xml:space="preserve">, from </w:t>
      </w:r>
      <w:r w:rsidRPr="00E641CA">
        <w:rPr>
          <w:rStyle w:val="StyleUnderline"/>
        </w:rPr>
        <w:t>restaurants</w:t>
      </w:r>
      <w:r w:rsidRPr="00E641CA">
        <w:rPr>
          <w:sz w:val="16"/>
        </w:rPr>
        <w:t xml:space="preserve"> to </w:t>
      </w:r>
      <w:r w:rsidRPr="00E641CA">
        <w:rPr>
          <w:rStyle w:val="StyleUnderline"/>
        </w:rPr>
        <w:t>clothing</w:t>
      </w:r>
      <w:r w:rsidRPr="00E641CA">
        <w:rPr>
          <w:sz w:val="16"/>
        </w:rPr>
        <w:t xml:space="preserve"> to </w:t>
      </w:r>
      <w:r w:rsidRPr="00E641CA">
        <w:rPr>
          <w:rStyle w:val="StyleUnderline"/>
        </w:rPr>
        <w:t>electronics</w:t>
      </w:r>
      <w:r w:rsidRPr="00E641CA">
        <w:rPr>
          <w:sz w:val="16"/>
        </w:rPr>
        <w:t>, just days after their pay was delayed.</w:t>
      </w:r>
    </w:p>
    <w:p w14:paraId="3F81637F" w14:textId="77777777" w:rsidR="002A157E" w:rsidRDefault="002A157E" w:rsidP="002A157E">
      <w:pPr>
        <w:rPr>
          <w:sz w:val="16"/>
        </w:rPr>
      </w:pPr>
      <w:r w:rsidRPr="00E641CA">
        <w:rPr>
          <w:sz w:val="16"/>
        </w:rPr>
        <w:t xml:space="preserve">While </w:t>
      </w:r>
      <w:r w:rsidRPr="00E641CA">
        <w:rPr>
          <w:rStyle w:val="StyleUnderline"/>
        </w:rPr>
        <w:t>households with less money in the bank cut their spending by larger amounts</w:t>
      </w:r>
      <w:r w:rsidRPr="00E641CA">
        <w:rPr>
          <w:sz w:val="16"/>
        </w:rPr>
        <w:t xml:space="preserve">, </w:t>
      </w:r>
      <w:r w:rsidRPr="00E641CA">
        <w:rPr>
          <w:rStyle w:val="StyleUnderline"/>
        </w:rPr>
        <w:t>even</w:t>
      </w:r>
      <w:r w:rsidRPr="00E641CA">
        <w:rPr>
          <w:sz w:val="16"/>
        </w:rPr>
        <w:t xml:space="preserve"> those </w:t>
      </w:r>
      <w:r w:rsidRPr="00E641CA">
        <w:rPr>
          <w:rStyle w:val="StyleUnderline"/>
        </w:rPr>
        <w:t>with significant resources</w:t>
      </w:r>
      <w:r w:rsidRPr="00E641CA">
        <w:rPr>
          <w:sz w:val="16"/>
        </w:rPr>
        <w:t xml:space="preserve"> and easy access to credit reduced their expenditures.</w:t>
      </w:r>
    </w:p>
    <w:p w14:paraId="61D2E4E3" w14:textId="77777777" w:rsidR="002A157E" w:rsidRDefault="002A157E" w:rsidP="002A157E">
      <w:r>
        <w:t xml:space="preserve">Second, </w:t>
      </w:r>
      <w:r w:rsidRPr="00E641CA">
        <w:rPr>
          <w:rStyle w:val="StyleUnderline"/>
          <w:highlight w:val="cyan"/>
        </w:rPr>
        <w:t>households with a member</w:t>
      </w:r>
      <w:r>
        <w:t xml:space="preserve"> who was furloughed and </w:t>
      </w:r>
      <w:r w:rsidRPr="00E641CA">
        <w:rPr>
          <w:rStyle w:val="StyleUnderline"/>
          <w:highlight w:val="cyan"/>
        </w:rPr>
        <w:t>required to stay home</w:t>
      </w:r>
      <w:r w:rsidRPr="00E641CA">
        <w:rPr>
          <w:rStyle w:val="StyleUnderline"/>
        </w:rPr>
        <w:t xml:space="preserve"> from work</w:t>
      </w:r>
      <w:r>
        <w:t xml:space="preserve"> </w:t>
      </w:r>
      <w:r w:rsidRPr="00E641CA">
        <w:rPr>
          <w:rStyle w:val="StyleUnderline"/>
          <w:highlight w:val="cyan"/>
        </w:rPr>
        <w:t>slashed</w:t>
      </w:r>
      <w:r>
        <w:t xml:space="preserve"> their </w:t>
      </w:r>
      <w:r w:rsidRPr="00E641CA">
        <w:rPr>
          <w:rStyle w:val="StyleUnderline"/>
          <w:highlight w:val="cyan"/>
        </w:rPr>
        <w:t>spending</w:t>
      </w:r>
      <w:r w:rsidRPr="00E641CA">
        <w:rPr>
          <w:rStyle w:val="StyleUnderline"/>
        </w:rPr>
        <w:t xml:space="preserve"> more dramatically</w:t>
      </w:r>
      <w:r>
        <w:t xml:space="preserve"> – by </w:t>
      </w:r>
      <w:r w:rsidRPr="00E641CA">
        <w:rPr>
          <w:rStyle w:val="Emphasis"/>
          <w:highlight w:val="cyan"/>
        </w:rPr>
        <w:t>15</w:t>
      </w:r>
      <w:r w:rsidRPr="00E641CA">
        <w:t xml:space="preserve"> percent </w:t>
      </w:r>
      <w:r w:rsidRPr="00E641CA">
        <w:rPr>
          <w:rStyle w:val="StyleUnderline"/>
          <w:highlight w:val="cyan"/>
        </w:rPr>
        <w:t>to</w:t>
      </w:r>
      <w:r w:rsidRPr="00E641CA">
        <w:rPr>
          <w:rStyle w:val="StyleUnderline"/>
        </w:rPr>
        <w:t xml:space="preserve"> </w:t>
      </w:r>
      <w:r w:rsidRPr="00E641CA">
        <w:rPr>
          <w:rStyle w:val="Emphasis"/>
          <w:highlight w:val="cyan"/>
        </w:rPr>
        <w:t>20 percent</w:t>
      </w:r>
      <w:r>
        <w:t xml:space="preserve">, or almost </w:t>
      </w:r>
      <w:r w:rsidRPr="00E641CA">
        <w:rPr>
          <w:rStyle w:val="StyleUnderline"/>
        </w:rPr>
        <w:t>twice as much as</w:t>
      </w:r>
      <w:r>
        <w:t xml:space="preserve"> the </w:t>
      </w:r>
      <w:r w:rsidRPr="00E641CA">
        <w:rPr>
          <w:rStyle w:val="StyleUnderline"/>
        </w:rPr>
        <w:t>average of those affected</w:t>
      </w:r>
      <w:r>
        <w:t xml:space="preserve">. This </w:t>
      </w:r>
      <w:r w:rsidRPr="00E641CA">
        <w:t>larger decline reflected</w:t>
      </w:r>
      <w:r>
        <w:t xml:space="preserve"> the fact that these households suddenly had a lot more time on their hands. Rather than going out to eat or paying for child care for example, they were able to spend more time cooking and watching their own children.</w:t>
      </w:r>
    </w:p>
    <w:p w14:paraId="72A3CBED" w14:textId="77777777" w:rsidR="002A157E" w:rsidRDefault="002A157E" w:rsidP="002A157E">
      <w:pPr>
        <w:rPr>
          <w:sz w:val="16"/>
        </w:rPr>
      </w:pPr>
      <w:r w:rsidRPr="00E641CA">
        <w:rPr>
          <w:sz w:val="16"/>
        </w:rPr>
        <w:t xml:space="preserve">This </w:t>
      </w:r>
      <w:r w:rsidRPr="00E641CA">
        <w:rPr>
          <w:rStyle w:val="StyleUnderline"/>
        </w:rPr>
        <w:t>behavior</w:t>
      </w:r>
      <w:r w:rsidRPr="00E641CA">
        <w:rPr>
          <w:sz w:val="16"/>
        </w:rPr>
        <w:t xml:space="preserve"> is what tends to </w:t>
      </w:r>
      <w:r w:rsidRPr="00E641CA">
        <w:rPr>
          <w:rStyle w:val="StyleUnderline"/>
        </w:rPr>
        <w:t>spread the economic effects of a shutdown</w:t>
      </w:r>
      <w:r w:rsidRPr="00E641CA">
        <w:rPr>
          <w:sz w:val="16"/>
        </w:rPr>
        <w:t xml:space="preserve"> that affects a slice of the population to a wider group of businesses and individuals behind Washington, D.C. And in </w:t>
      </w:r>
      <w:r w:rsidRPr="00E641CA">
        <w:rPr>
          <w:rStyle w:val="StyleUnderline"/>
        </w:rPr>
        <w:t>regions</w:t>
      </w:r>
      <w:r w:rsidRPr="00E641CA">
        <w:rPr>
          <w:sz w:val="16"/>
        </w:rPr>
        <w:t xml:space="preserve"> </w:t>
      </w:r>
      <w:r w:rsidRPr="00E641CA">
        <w:rPr>
          <w:rStyle w:val="StyleUnderline"/>
        </w:rPr>
        <w:t>with substantial numbers of federal workers</w:t>
      </w:r>
      <w:r w:rsidRPr="00E641CA">
        <w:rPr>
          <w:sz w:val="16"/>
        </w:rPr>
        <w:t xml:space="preserve">, these </w:t>
      </w:r>
      <w:r w:rsidRPr="00E641CA">
        <w:rPr>
          <w:rStyle w:val="StyleUnderline"/>
        </w:rPr>
        <w:t>declines in spending</w:t>
      </w:r>
      <w:r w:rsidRPr="00E641CA">
        <w:rPr>
          <w:sz w:val="16"/>
        </w:rPr>
        <w:t xml:space="preserve"> can </w:t>
      </w:r>
      <w:r w:rsidRPr="00E641CA">
        <w:rPr>
          <w:rStyle w:val="StyleUnderline"/>
        </w:rPr>
        <w:t>greatly hurt the health</w:t>
      </w:r>
      <w:r w:rsidRPr="00E641CA">
        <w:rPr>
          <w:sz w:val="16"/>
        </w:rPr>
        <w:t xml:space="preserve"> </w:t>
      </w:r>
      <w:r w:rsidRPr="00E641CA">
        <w:rPr>
          <w:rStyle w:val="StyleUnderline"/>
        </w:rPr>
        <w:t>of the local economy</w:t>
      </w:r>
      <w:r w:rsidRPr="00E641CA">
        <w:rPr>
          <w:sz w:val="16"/>
        </w:rPr>
        <w:t xml:space="preserve"> in the short run.</w:t>
      </w:r>
    </w:p>
    <w:p w14:paraId="10D33FC8" w14:textId="77777777" w:rsidR="002A157E" w:rsidRPr="00E641CA" w:rsidRDefault="002A157E" w:rsidP="002A157E">
      <w:pPr>
        <w:rPr>
          <w:sz w:val="16"/>
        </w:rPr>
      </w:pPr>
      <w:r w:rsidRPr="00E641CA">
        <w:rPr>
          <w:rStyle w:val="StyleUnderline"/>
        </w:rPr>
        <w:t>Long-term impact</w:t>
      </w:r>
      <w:r w:rsidRPr="00E641CA">
        <w:rPr>
          <w:sz w:val="16"/>
        </w:rPr>
        <w:t>?</w:t>
      </w:r>
    </w:p>
    <w:p w14:paraId="134298BA" w14:textId="77777777" w:rsidR="002A157E" w:rsidRDefault="002A157E" w:rsidP="002A157E">
      <w:pPr>
        <w:rPr>
          <w:sz w:val="16"/>
        </w:rPr>
      </w:pPr>
      <w:r w:rsidRPr="00E641CA">
        <w:rPr>
          <w:rStyle w:val="StyleUnderline"/>
          <w:highlight w:val="cyan"/>
        </w:rPr>
        <w:t>Whether or not</w:t>
      </w:r>
      <w:r w:rsidRPr="00E641CA">
        <w:rPr>
          <w:rStyle w:val="StyleUnderline"/>
        </w:rPr>
        <w:t xml:space="preserve"> a </w:t>
      </w:r>
      <w:r w:rsidRPr="00E641CA">
        <w:rPr>
          <w:rStyle w:val="StyleUnderline"/>
          <w:highlight w:val="cyan"/>
        </w:rPr>
        <w:t>shutdown</w:t>
      </w:r>
      <w:r w:rsidRPr="00E641CA">
        <w:rPr>
          <w:rStyle w:val="StyleUnderline"/>
        </w:rPr>
        <w:t xml:space="preserve"> has a </w:t>
      </w:r>
      <w:r w:rsidRPr="00E641CA">
        <w:rPr>
          <w:rStyle w:val="Emphasis"/>
          <w:highlight w:val="cyan"/>
        </w:rPr>
        <w:t>longer-term econ</w:t>
      </w:r>
      <w:r w:rsidRPr="00E641CA">
        <w:rPr>
          <w:sz w:val="16"/>
        </w:rPr>
        <w:t xml:space="preserve">omic </w:t>
      </w:r>
      <w:r w:rsidRPr="00E641CA">
        <w:rPr>
          <w:rStyle w:val="StyleUnderline"/>
          <w:highlight w:val="cyan"/>
        </w:rPr>
        <w:t xml:space="preserve">impact depends on whether </w:t>
      </w:r>
      <w:r w:rsidRPr="00E641CA">
        <w:rPr>
          <w:rStyle w:val="Emphasis"/>
          <w:highlight w:val="cyan"/>
        </w:rPr>
        <w:t>employees are paid</w:t>
      </w:r>
      <w:r w:rsidRPr="00E641CA">
        <w:rPr>
          <w:sz w:val="16"/>
        </w:rPr>
        <w:t xml:space="preserve"> their foregone wages after its conclusion – </w:t>
      </w:r>
      <w:r w:rsidRPr="00E641CA">
        <w:rPr>
          <w:rStyle w:val="StyleUnderline"/>
          <w:highlight w:val="cyan"/>
        </w:rPr>
        <w:t>and how long the shutdown lasts</w:t>
      </w:r>
      <w:r w:rsidRPr="00E641CA">
        <w:rPr>
          <w:sz w:val="16"/>
        </w:rPr>
        <w:t>.</w:t>
      </w:r>
    </w:p>
    <w:p w14:paraId="7CE9CC77" w14:textId="77777777" w:rsidR="002A157E" w:rsidRDefault="002A157E" w:rsidP="002A157E">
      <w:pPr>
        <w:rPr>
          <w:sz w:val="16"/>
          <w:szCs w:val="16"/>
        </w:rPr>
      </w:pPr>
      <w:r w:rsidRPr="00E641CA">
        <w:rPr>
          <w:sz w:val="16"/>
          <w:szCs w:val="16"/>
        </w:rPr>
        <w:t>In 2013, the government repaid even furloughed workers what they would have earned had the shutdown not happened.</w:t>
      </w:r>
    </w:p>
    <w:p w14:paraId="3055FA93" w14:textId="77777777" w:rsidR="002A157E" w:rsidRDefault="002A157E" w:rsidP="002A157E">
      <w:pPr>
        <w:rPr>
          <w:sz w:val="16"/>
          <w:szCs w:val="16"/>
        </w:rPr>
      </w:pPr>
      <w:r w:rsidRPr="00E641CA">
        <w:rPr>
          <w:sz w:val="16"/>
          <w:szCs w:val="16"/>
        </w:rPr>
        <w:t>This repayment, essentially increasing the size of their first post-shutdown paychecks, had significant and immediate effects on household spending. A sudden spike in spending occurred in the days after the paychecks were disbursed, largely erasing some of the most dramatic declines in spending during the previous two weeks.</w:t>
      </w:r>
    </w:p>
    <w:p w14:paraId="6D7AB14A" w14:textId="77777777" w:rsidR="002A157E" w:rsidRDefault="002A157E" w:rsidP="002A157E">
      <w:r w:rsidRPr="00E641CA">
        <w:t xml:space="preserve">The </w:t>
      </w:r>
      <w:r w:rsidRPr="00E641CA">
        <w:rPr>
          <w:rStyle w:val="StyleUnderline"/>
        </w:rPr>
        <w:t>gov</w:t>
      </w:r>
      <w:r w:rsidRPr="00E641CA">
        <w:t>ernment</w:t>
      </w:r>
      <w:r>
        <w:t xml:space="preserve"> has </w:t>
      </w:r>
      <w:r w:rsidRPr="00E641CA">
        <w:rPr>
          <w:rStyle w:val="StyleUnderline"/>
        </w:rPr>
        <w:t>usually paid</w:t>
      </w:r>
      <w:r>
        <w:t xml:space="preserve"> all its </w:t>
      </w:r>
      <w:r w:rsidRPr="00E641CA">
        <w:rPr>
          <w:rStyle w:val="StyleUnderline"/>
        </w:rPr>
        <w:t>employees</w:t>
      </w:r>
      <w:r>
        <w:t xml:space="preserve">, “essential” or not, back pay after other past shutdowns, such as those in the 1990s. While </w:t>
      </w:r>
      <w:r w:rsidRPr="00E641CA">
        <w:rPr>
          <w:rStyle w:val="StyleUnderline"/>
          <w:highlight w:val="cyan"/>
        </w:rPr>
        <w:t>Congress</w:t>
      </w:r>
      <w:r w:rsidRPr="00E641CA">
        <w:rPr>
          <w:rStyle w:val="StyleUnderline"/>
        </w:rPr>
        <w:t xml:space="preserve"> is legally </w:t>
      </w:r>
      <w:r w:rsidRPr="00E641CA">
        <w:rPr>
          <w:rStyle w:val="Emphasis"/>
          <w:highlight w:val="cyan"/>
        </w:rPr>
        <w:t>required to pay</w:t>
      </w:r>
      <w:r w:rsidRPr="00E641CA">
        <w:rPr>
          <w:rStyle w:val="StyleUnderline"/>
        </w:rPr>
        <w:t xml:space="preserve"> </w:t>
      </w:r>
      <w:r w:rsidRPr="00E641CA">
        <w:rPr>
          <w:rStyle w:val="StyleUnderline"/>
          <w:highlight w:val="cyan"/>
        </w:rPr>
        <w:t>federal employees</w:t>
      </w:r>
      <w:r>
        <w:t xml:space="preserve"> </w:t>
      </w:r>
      <w:r w:rsidRPr="00E641CA">
        <w:rPr>
          <w:rStyle w:val="StyleUnderline"/>
        </w:rPr>
        <w:t>who worked during the shutdown</w:t>
      </w:r>
      <w:r>
        <w:t xml:space="preserve">, </w:t>
      </w:r>
      <w:r w:rsidRPr="00E641CA">
        <w:rPr>
          <w:rStyle w:val="StyleUnderline"/>
        </w:rPr>
        <w:t xml:space="preserve">there’s </w:t>
      </w:r>
      <w:r w:rsidRPr="00E641CA">
        <w:rPr>
          <w:rStyle w:val="StyleUnderline"/>
          <w:highlight w:val="cyan"/>
        </w:rPr>
        <w:t>no law requiring the same</w:t>
      </w:r>
      <w:r>
        <w:t xml:space="preserve"> treatment </w:t>
      </w:r>
      <w:r w:rsidRPr="00E641CA">
        <w:rPr>
          <w:rStyle w:val="StyleUnderline"/>
          <w:highlight w:val="cyan"/>
        </w:rPr>
        <w:t xml:space="preserve">for </w:t>
      </w:r>
      <w:r w:rsidRPr="00E641CA">
        <w:rPr>
          <w:rStyle w:val="Emphasis"/>
          <w:highlight w:val="cyan"/>
        </w:rPr>
        <w:t>nonessential workers</w:t>
      </w:r>
      <w:r>
        <w:t>.</w:t>
      </w:r>
    </w:p>
    <w:p w14:paraId="16F06690" w14:textId="77777777" w:rsidR="002A157E" w:rsidRDefault="002A157E" w:rsidP="002A157E">
      <w:pPr>
        <w:rPr>
          <w:sz w:val="16"/>
        </w:rPr>
      </w:pPr>
      <w:r w:rsidRPr="00E641CA">
        <w:rPr>
          <w:sz w:val="16"/>
        </w:rPr>
        <w:t xml:space="preserve">In addition, </w:t>
      </w:r>
      <w:r w:rsidRPr="00E641CA">
        <w:rPr>
          <w:rStyle w:val="StyleUnderline"/>
          <w:highlight w:val="cyan"/>
        </w:rPr>
        <w:t>the longer the shutdown</w:t>
      </w:r>
      <w:r w:rsidRPr="00E641CA">
        <w:rPr>
          <w:sz w:val="16"/>
        </w:rPr>
        <w:t xml:space="preserve"> lasts, </w:t>
      </w:r>
      <w:r w:rsidRPr="00E641CA">
        <w:rPr>
          <w:rStyle w:val="StyleUnderline"/>
          <w:highlight w:val="cyan"/>
        </w:rPr>
        <w:t>the worse its impact</w:t>
      </w:r>
      <w:r w:rsidRPr="00E641CA">
        <w:rPr>
          <w:sz w:val="16"/>
        </w:rPr>
        <w:t xml:space="preserve">. </w:t>
      </w:r>
      <w:r w:rsidRPr="00E641CA">
        <w:rPr>
          <w:rStyle w:val="StyleUnderline"/>
        </w:rPr>
        <w:t>Households</w:t>
      </w:r>
      <w:r w:rsidRPr="00E641CA">
        <w:rPr>
          <w:sz w:val="16"/>
        </w:rPr>
        <w:t xml:space="preserve"> might </w:t>
      </w:r>
      <w:r w:rsidRPr="00E641CA">
        <w:rPr>
          <w:rStyle w:val="StyleUnderline"/>
        </w:rPr>
        <w:t>deplete savings</w:t>
      </w:r>
      <w:r w:rsidRPr="00E641CA">
        <w:rPr>
          <w:sz w:val="16"/>
        </w:rPr>
        <w:t xml:space="preserve"> or hit their credit card limits as the impasse stretches day after day, giving them additional time to adjust their spending in ways that they could not do with only a few days’ notice. For instance, in 2013, bills for health insurance or tuition payments were largely unaffected. Had that shutdown persisted, households may have started to cut back here as well.</w:t>
      </w:r>
    </w:p>
    <w:p w14:paraId="1F9B4D66" w14:textId="77777777" w:rsidR="002A157E" w:rsidRPr="00E641CA" w:rsidRDefault="002A157E" w:rsidP="002A157E">
      <w:pPr>
        <w:rPr>
          <w:sz w:val="16"/>
        </w:rPr>
      </w:pPr>
      <w:r w:rsidRPr="00E641CA">
        <w:rPr>
          <w:sz w:val="16"/>
        </w:rPr>
        <w:t xml:space="preserve">So </w:t>
      </w:r>
      <w:r w:rsidRPr="00E641CA">
        <w:rPr>
          <w:rStyle w:val="StyleUnderline"/>
          <w:highlight w:val="cyan"/>
        </w:rPr>
        <w:t>if Congress refuses</w:t>
      </w:r>
      <w:r w:rsidRPr="00E641CA">
        <w:rPr>
          <w:rStyle w:val="StyleUnderline"/>
        </w:rPr>
        <w:t xml:space="preserve"> to offer furloughed </w:t>
      </w:r>
      <w:r w:rsidRPr="00E641CA">
        <w:rPr>
          <w:rStyle w:val="StyleUnderline"/>
          <w:highlight w:val="cyan"/>
        </w:rPr>
        <w:t>workers back pay or</w:t>
      </w:r>
      <w:r w:rsidRPr="00E641CA">
        <w:rPr>
          <w:sz w:val="16"/>
        </w:rPr>
        <w:t xml:space="preserve"> the </w:t>
      </w:r>
      <w:r w:rsidRPr="00E641CA">
        <w:rPr>
          <w:rStyle w:val="StyleUnderline"/>
          <w:highlight w:val="cyan"/>
        </w:rPr>
        <w:t>shutdown lasts months</w:t>
      </w:r>
      <w:r w:rsidRPr="00E641CA">
        <w:rPr>
          <w:sz w:val="16"/>
        </w:rPr>
        <w:t xml:space="preserve"> rather than weeks, the </w:t>
      </w:r>
      <w:r w:rsidRPr="00E641CA">
        <w:rPr>
          <w:rStyle w:val="Emphasis"/>
          <w:highlight w:val="cyan"/>
        </w:rPr>
        <w:t>economic impact</w:t>
      </w:r>
      <w:r w:rsidRPr="00E641CA">
        <w:rPr>
          <w:sz w:val="16"/>
        </w:rPr>
        <w:t xml:space="preserve"> could be </w:t>
      </w:r>
      <w:r w:rsidRPr="00E641CA">
        <w:rPr>
          <w:rStyle w:val="Emphasis"/>
          <w:highlight w:val="cyan"/>
        </w:rPr>
        <w:t>severe</w:t>
      </w:r>
      <w:r w:rsidRPr="00E641CA">
        <w:rPr>
          <w:sz w:val="16"/>
        </w:rPr>
        <w:t>.</w:t>
      </w:r>
    </w:p>
    <w:p w14:paraId="23F5068B" w14:textId="77777777" w:rsidR="002A157E" w:rsidRDefault="002A157E" w:rsidP="002A157E"/>
    <w:p w14:paraId="0A08B6BA" w14:textId="77777777" w:rsidR="002A157E" w:rsidRDefault="002A157E" w:rsidP="002A157E">
      <w:pPr>
        <w:pStyle w:val="Heading4"/>
      </w:pPr>
      <w:r>
        <w:t>Defense spending helps boost the economy through jobs</w:t>
      </w:r>
    </w:p>
    <w:p w14:paraId="0B56A1D7" w14:textId="77777777" w:rsidR="002A157E" w:rsidRPr="001D49DE" w:rsidRDefault="002A157E" w:rsidP="002A157E">
      <w:r w:rsidRPr="001D49DE">
        <w:rPr>
          <w:rStyle w:val="Style13ptBold"/>
        </w:rPr>
        <w:t>Economist ‘22</w:t>
      </w:r>
      <w:r>
        <w:t xml:space="preserve">[Economist, 04-16-2022, The Economist is a British weekly newspaper printed in </w:t>
      </w:r>
      <w:proofErr w:type="spellStart"/>
      <w:r>
        <w:t>demitab</w:t>
      </w:r>
      <w:proofErr w:type="spellEnd"/>
      <w:r>
        <w:t xml:space="preserve"> format and published digitally. It focuses on current affairs, international business, politics, technology, and culture, "What bigger military budgets mean for the economy", https://www.economist.com/finance-and-economics/2022/04/16/what-bigger-military-budgets-mean-for-the-economy, accessed 6-29-2023 \\pa-zyg]]</w:t>
      </w:r>
    </w:p>
    <w:p w14:paraId="158B654A" w14:textId="77777777" w:rsidR="002A157E" w:rsidRPr="001D49DE" w:rsidRDefault="002A157E" w:rsidP="002A157E">
      <w:pPr>
        <w:rPr>
          <w:sz w:val="14"/>
        </w:rPr>
      </w:pPr>
      <w:r w:rsidRPr="001D49DE">
        <w:rPr>
          <w:sz w:val="14"/>
        </w:rPr>
        <w:t xml:space="preserve">Perhaps there is something to the point that these trade-offs are damaging to the economy at America’s levels (over the past decade its military budget averaged more than 4% of </w:t>
      </w:r>
      <w:proofErr w:type="spellStart"/>
      <w:r w:rsidRPr="001D49DE">
        <w:rPr>
          <w:sz w:val="14"/>
        </w:rPr>
        <w:t>gdp</w:t>
      </w:r>
      <w:proofErr w:type="spellEnd"/>
      <w:r w:rsidRPr="001D49DE">
        <w:rPr>
          <w:sz w:val="14"/>
        </w:rPr>
        <w:t xml:space="preserve">, second-highest in the </w:t>
      </w:r>
      <w:proofErr w:type="spellStart"/>
      <w:r w:rsidRPr="001D49DE">
        <w:rPr>
          <w:sz w:val="14"/>
        </w:rPr>
        <w:t>oecd</w:t>
      </w:r>
      <w:proofErr w:type="spellEnd"/>
      <w:r w:rsidRPr="001D49DE">
        <w:rPr>
          <w:sz w:val="14"/>
        </w:rPr>
        <w:t xml:space="preserve"> club of wealthy countries). But a complication emerges when examining trends over time. </w:t>
      </w:r>
      <w:r w:rsidRPr="001D49DE">
        <w:rPr>
          <w:u w:val="single"/>
        </w:rPr>
        <w:t xml:space="preserve">The </w:t>
      </w:r>
      <w:proofErr w:type="spellStart"/>
      <w:r w:rsidRPr="001D49DE">
        <w:rPr>
          <w:u w:val="single"/>
        </w:rPr>
        <w:t>oecd</w:t>
      </w:r>
      <w:proofErr w:type="spellEnd"/>
      <w:r w:rsidRPr="001D49DE">
        <w:rPr>
          <w:u w:val="single"/>
        </w:rPr>
        <w:t xml:space="preserve"> </w:t>
      </w:r>
      <w:r w:rsidRPr="001D49DE">
        <w:rPr>
          <w:rStyle w:val="Emphasis"/>
        </w:rPr>
        <w:t>member that spends the most</w:t>
      </w:r>
      <w:r w:rsidRPr="001D49DE">
        <w:rPr>
          <w:u w:val="single"/>
        </w:rPr>
        <w:t xml:space="preserve"> on </w:t>
      </w:r>
      <w:proofErr w:type="spellStart"/>
      <w:r w:rsidRPr="001D49DE">
        <w:rPr>
          <w:u w:val="single"/>
        </w:rPr>
        <w:t>defence</w:t>
      </w:r>
      <w:proofErr w:type="spellEnd"/>
      <w:r w:rsidRPr="001D49DE">
        <w:rPr>
          <w:u w:val="single"/>
        </w:rPr>
        <w:t xml:space="preserve">, at about 6% of </w:t>
      </w:r>
      <w:proofErr w:type="spellStart"/>
      <w:r w:rsidRPr="001D49DE">
        <w:rPr>
          <w:u w:val="single"/>
        </w:rPr>
        <w:t>gdp</w:t>
      </w:r>
      <w:proofErr w:type="spellEnd"/>
      <w:r w:rsidRPr="001D49DE">
        <w:rPr>
          <w:u w:val="single"/>
        </w:rPr>
        <w:t xml:space="preserve">, is Israel. It also consistently </w:t>
      </w:r>
      <w:r w:rsidRPr="001D49DE">
        <w:rPr>
          <w:rStyle w:val="Emphasis"/>
        </w:rPr>
        <w:t>boasts one of the fastest-growing economies</w:t>
      </w:r>
      <w:r w:rsidRPr="001D49DE">
        <w:rPr>
          <w:u w:val="single"/>
        </w:rPr>
        <w:t xml:space="preserve"> in the group. By contrast, Japan is one of the lowest military spenders as a share of </w:t>
      </w:r>
      <w:proofErr w:type="spellStart"/>
      <w:r w:rsidRPr="001D49DE">
        <w:rPr>
          <w:u w:val="single"/>
        </w:rPr>
        <w:t>gdp</w:t>
      </w:r>
      <w:proofErr w:type="spellEnd"/>
      <w:r w:rsidRPr="001D49DE">
        <w:rPr>
          <w:u w:val="single"/>
        </w:rPr>
        <w:t xml:space="preserve"> in the </w:t>
      </w:r>
      <w:proofErr w:type="spellStart"/>
      <w:r w:rsidRPr="001D49DE">
        <w:rPr>
          <w:u w:val="single"/>
        </w:rPr>
        <w:t>oecd</w:t>
      </w:r>
      <w:proofErr w:type="spellEnd"/>
      <w:r w:rsidRPr="001D49DE">
        <w:rPr>
          <w:u w:val="single"/>
        </w:rPr>
        <w:t>, and one of the slowest growers</w:t>
      </w:r>
      <w:r w:rsidRPr="001D49DE">
        <w:rPr>
          <w:sz w:val="14"/>
        </w:rPr>
        <w:t xml:space="preserve">. In fact, it is almost impossible to discern a pattern in the data: there are also countries such as Ireland, with military budgets similar to Japan’s and growth records similar to Israel’s. A basic regression reveals no consistent relationship between </w:t>
      </w:r>
      <w:proofErr w:type="spellStart"/>
      <w:r w:rsidRPr="001D49DE">
        <w:rPr>
          <w:sz w:val="14"/>
        </w:rPr>
        <w:t>gdp</w:t>
      </w:r>
      <w:proofErr w:type="spellEnd"/>
      <w:r w:rsidRPr="001D49DE">
        <w:rPr>
          <w:sz w:val="14"/>
        </w:rPr>
        <w:t xml:space="preserve"> growth and military spending for the 38 countries in the </w:t>
      </w:r>
      <w:proofErr w:type="spellStart"/>
      <w:r w:rsidRPr="001D49DE">
        <w:rPr>
          <w:sz w:val="14"/>
        </w:rPr>
        <w:t>oecd</w:t>
      </w:r>
      <w:proofErr w:type="spellEnd"/>
      <w:r w:rsidRPr="001D49DE">
        <w:rPr>
          <w:sz w:val="14"/>
        </w:rPr>
        <w:t xml:space="preserve">. A sprawling body of research has come to a similar, albeit more nuanced, conclusion. In a discussion paper at Monash University in 2014, </w:t>
      </w:r>
      <w:proofErr w:type="spellStart"/>
      <w:r w:rsidRPr="001D49DE">
        <w:rPr>
          <w:sz w:val="14"/>
        </w:rPr>
        <w:t>Sefa</w:t>
      </w:r>
      <w:proofErr w:type="spellEnd"/>
      <w:r w:rsidRPr="001D49DE">
        <w:rPr>
          <w:sz w:val="14"/>
        </w:rPr>
        <w:t xml:space="preserve"> </w:t>
      </w:r>
      <w:proofErr w:type="spellStart"/>
      <w:r w:rsidRPr="001D49DE">
        <w:rPr>
          <w:sz w:val="14"/>
        </w:rPr>
        <w:t>Awaworyi</w:t>
      </w:r>
      <w:proofErr w:type="spellEnd"/>
      <w:r w:rsidRPr="001D49DE">
        <w:rPr>
          <w:sz w:val="14"/>
        </w:rPr>
        <w:t xml:space="preserve"> Churchill and Siew Ling Yew examined 42 separate studies. Effects are generally quite small, but they found two distinct categories: military expenditure in poorer countries is often detrimental to growth, </w:t>
      </w:r>
      <w:r w:rsidRPr="001D49DE">
        <w:rPr>
          <w:u w:val="single"/>
        </w:rPr>
        <w:t>whereas in wealthier countries it is more likely to be beneficial</w:t>
      </w:r>
      <w:r w:rsidRPr="001D49DE">
        <w:rPr>
          <w:sz w:val="14"/>
        </w:rPr>
        <w:t>. One possible reason, they suggest, is weaker governance in developing countries; a big military budget is a juicy target for corrupt officials. Another possibility relates to the gun-versus-butter framework. The potential returns on civilian investments, from health care to education, are so great in poor countries that military spending has a particularly high opportunity cost</w:t>
      </w:r>
      <w:r w:rsidRPr="001D49DE">
        <w:rPr>
          <w:u w:val="single"/>
        </w:rPr>
        <w:t>. In rich countries with good schools and hospitals, the opportunity costs ought to be lower</w:t>
      </w:r>
      <w:r w:rsidRPr="001D49DE">
        <w:rPr>
          <w:sz w:val="14"/>
        </w:rPr>
        <w:t xml:space="preserve">. One way in </w:t>
      </w:r>
      <w:r w:rsidRPr="001D49DE">
        <w:rPr>
          <w:u w:val="single"/>
        </w:rPr>
        <w:t xml:space="preserve">which </w:t>
      </w:r>
      <w:proofErr w:type="spellStart"/>
      <w:r w:rsidRPr="001D49DE">
        <w:rPr>
          <w:u w:val="single"/>
        </w:rPr>
        <w:t>defence</w:t>
      </w:r>
      <w:proofErr w:type="spellEnd"/>
      <w:r w:rsidRPr="001D49DE">
        <w:rPr>
          <w:u w:val="single"/>
        </w:rPr>
        <w:t xml:space="preserve"> spending might be said </w:t>
      </w:r>
      <w:r w:rsidRPr="001D49DE">
        <w:rPr>
          <w:rStyle w:val="Emphasis"/>
        </w:rPr>
        <w:t>to boost the economy</w:t>
      </w:r>
      <w:r w:rsidRPr="001D49DE">
        <w:rPr>
          <w:u w:val="single"/>
        </w:rPr>
        <w:t xml:space="preserve"> is as a </w:t>
      </w:r>
      <w:r w:rsidRPr="001D49DE">
        <w:rPr>
          <w:rStyle w:val="Emphasis"/>
        </w:rPr>
        <w:t xml:space="preserve">jobs </w:t>
      </w:r>
      <w:proofErr w:type="spellStart"/>
      <w:r w:rsidRPr="001D49DE">
        <w:rPr>
          <w:rStyle w:val="Emphasis"/>
        </w:rPr>
        <w:t>programme</w:t>
      </w:r>
      <w:proofErr w:type="spellEnd"/>
      <w:r w:rsidRPr="001D49DE">
        <w:rPr>
          <w:u w:val="single"/>
        </w:rPr>
        <w:t>. If the armed forces were a corporation, they would be America’s largest employer with 2m workers</w:t>
      </w:r>
      <w:r w:rsidRPr="001D49DE">
        <w:rPr>
          <w:sz w:val="14"/>
        </w:rPr>
        <w:t xml:space="preserve"> (counting active-duty personnel and civilians), beating Walmart and Amazon. That said, it would be an eye-wateringly expensive jobs scheme, running at nearly $400,000 per employee a year. </w:t>
      </w:r>
      <w:proofErr w:type="spellStart"/>
      <w:r w:rsidRPr="001D49DE">
        <w:rPr>
          <w:u w:val="single"/>
        </w:rPr>
        <w:t>Defence</w:t>
      </w:r>
      <w:proofErr w:type="spellEnd"/>
      <w:r w:rsidRPr="001D49DE">
        <w:rPr>
          <w:u w:val="single"/>
        </w:rPr>
        <w:t xml:space="preserve"> spending may </w:t>
      </w:r>
      <w:r w:rsidRPr="00DA695A">
        <w:rPr>
          <w:rStyle w:val="Emphasis"/>
        </w:rPr>
        <w:t>deliver better returns</w:t>
      </w:r>
      <w:r w:rsidRPr="001D49DE">
        <w:rPr>
          <w:u w:val="single"/>
        </w:rPr>
        <w:t xml:space="preserve"> as an undeclared form of industrial policy.</w:t>
      </w:r>
      <w:r w:rsidRPr="001D49DE">
        <w:rPr>
          <w:sz w:val="14"/>
        </w:rPr>
        <w:t xml:space="preserve"> In a paper last year Enrico Moretti of the University of California, Berkeley, and two colleagues looked at government funding for research and development (</w:t>
      </w:r>
      <w:proofErr w:type="spellStart"/>
      <w:r w:rsidRPr="001D49DE">
        <w:rPr>
          <w:sz w:val="14"/>
        </w:rPr>
        <w:t>r&amp;d</w:t>
      </w:r>
      <w:proofErr w:type="spellEnd"/>
      <w:r w:rsidRPr="001D49DE">
        <w:rPr>
          <w:sz w:val="14"/>
        </w:rPr>
        <w:t xml:space="preserve">), with a focus on </w:t>
      </w:r>
      <w:proofErr w:type="spellStart"/>
      <w:r w:rsidRPr="001D49DE">
        <w:rPr>
          <w:sz w:val="14"/>
        </w:rPr>
        <w:t>defence</w:t>
      </w:r>
      <w:proofErr w:type="spellEnd"/>
      <w:r w:rsidRPr="001D49DE">
        <w:rPr>
          <w:sz w:val="14"/>
        </w:rPr>
        <w:t xml:space="preserve"> spending, in </w:t>
      </w:r>
      <w:proofErr w:type="spellStart"/>
      <w:r w:rsidRPr="001D49DE">
        <w:rPr>
          <w:sz w:val="14"/>
        </w:rPr>
        <w:t>oecd</w:t>
      </w:r>
      <w:proofErr w:type="spellEnd"/>
      <w:r w:rsidRPr="001D49DE">
        <w:rPr>
          <w:sz w:val="14"/>
        </w:rPr>
        <w:t xml:space="preserve"> countries. </w:t>
      </w:r>
      <w:r w:rsidRPr="001D49DE">
        <w:rPr>
          <w:u w:val="single"/>
        </w:rPr>
        <w:t xml:space="preserve">On average, they found that a 10% increase in government-financed </w:t>
      </w:r>
      <w:proofErr w:type="spellStart"/>
      <w:r w:rsidRPr="001D49DE">
        <w:rPr>
          <w:u w:val="single"/>
        </w:rPr>
        <w:t>r&amp;d</w:t>
      </w:r>
      <w:proofErr w:type="spellEnd"/>
      <w:r w:rsidRPr="001D49DE">
        <w:rPr>
          <w:u w:val="single"/>
        </w:rPr>
        <w:t xml:space="preserve"> leads to a </w:t>
      </w:r>
      <w:r w:rsidRPr="00DA695A">
        <w:rPr>
          <w:rStyle w:val="Emphasis"/>
        </w:rPr>
        <w:t xml:space="preserve">5% increase in privately financed </w:t>
      </w:r>
      <w:proofErr w:type="spellStart"/>
      <w:r w:rsidRPr="00DA695A">
        <w:rPr>
          <w:rStyle w:val="Emphasis"/>
        </w:rPr>
        <w:t>r&amp;d</w:t>
      </w:r>
      <w:proofErr w:type="spellEnd"/>
      <w:r w:rsidRPr="001D49DE">
        <w:rPr>
          <w:u w:val="single"/>
        </w:rPr>
        <w:t xml:space="preserve"> in the targeted firm or industry. Moreover, there are knock-on benefits for productivity.</w:t>
      </w:r>
      <w:r w:rsidRPr="001D49DE">
        <w:rPr>
          <w:sz w:val="14"/>
        </w:rPr>
        <w:t xml:space="preserve"> If France and Germany raised their </w:t>
      </w:r>
      <w:proofErr w:type="spellStart"/>
      <w:r w:rsidRPr="001D49DE">
        <w:rPr>
          <w:sz w:val="14"/>
        </w:rPr>
        <w:t>defence</w:t>
      </w:r>
      <w:proofErr w:type="spellEnd"/>
      <w:r w:rsidRPr="001D49DE">
        <w:rPr>
          <w:sz w:val="14"/>
        </w:rPr>
        <w:t xml:space="preserve"> spending to roughly the same level as in America, </w:t>
      </w:r>
      <w:proofErr w:type="spellStart"/>
      <w:r w:rsidRPr="001D49DE">
        <w:rPr>
          <w:sz w:val="14"/>
        </w:rPr>
        <w:t>Mr</w:t>
      </w:r>
      <w:proofErr w:type="spellEnd"/>
      <w:r w:rsidRPr="001D49DE">
        <w:rPr>
          <w:sz w:val="14"/>
        </w:rPr>
        <w:t xml:space="preserve"> Moretti estimates that their productivity growth rates would be slightly higher as a result.</w:t>
      </w:r>
    </w:p>
    <w:p w14:paraId="289077AD" w14:textId="77777777" w:rsidR="002A157E" w:rsidRDefault="002A157E" w:rsidP="002A157E"/>
    <w:p w14:paraId="494BE597" w14:textId="77777777" w:rsidR="002A157E" w:rsidRDefault="002A157E" w:rsidP="002A157E">
      <w:pPr>
        <w:pStyle w:val="Heading3"/>
      </w:pPr>
      <w:r>
        <w:t>T/C---Public Health</w:t>
      </w:r>
    </w:p>
    <w:p w14:paraId="5C7243DA" w14:textId="77777777" w:rsidR="00BD5F30" w:rsidRPr="00BD5F30" w:rsidRDefault="00BD5F30" w:rsidP="00BD5F30"/>
    <w:p w14:paraId="7FB39F1A" w14:textId="77777777" w:rsidR="002A157E" w:rsidRDefault="002A157E" w:rsidP="002A157E">
      <w:pPr>
        <w:pStyle w:val="Heading4"/>
      </w:pPr>
      <w:r>
        <w:t xml:space="preserve">A government shutdown harms public health – halts core functions </w:t>
      </w:r>
    </w:p>
    <w:p w14:paraId="28EBB310" w14:textId="77777777" w:rsidR="002A157E" w:rsidRDefault="002A157E" w:rsidP="002A157E">
      <w:r>
        <w:t xml:space="preserve">Oliver </w:t>
      </w:r>
      <w:proofErr w:type="spellStart"/>
      <w:r w:rsidRPr="00381C65">
        <w:rPr>
          <w:rStyle w:val="Style13ptBold"/>
        </w:rPr>
        <w:t>Milman</w:t>
      </w:r>
      <w:proofErr w:type="spellEnd"/>
      <w:r w:rsidRPr="00381C65">
        <w:rPr>
          <w:rStyle w:val="Style13ptBold"/>
        </w:rPr>
        <w:t xml:space="preserve"> 19</w:t>
      </w:r>
      <w:r>
        <w:t xml:space="preserve"> (</w:t>
      </w:r>
      <w:r w:rsidRPr="00456FB5">
        <w:t>n environment reporter for Guardian US</w:t>
      </w:r>
      <w:r>
        <w:t>, 1/9/19, “</w:t>
      </w:r>
      <w:r w:rsidRPr="00456FB5">
        <w:t>'It's a nightmare': Americans' health at risk as shutdown slashes EPA</w:t>
      </w:r>
      <w:r>
        <w:t xml:space="preserve">”, </w:t>
      </w:r>
      <w:hyperlink r:id="rId164" w:history="1">
        <w:r w:rsidRPr="00A56F66">
          <w:rPr>
            <w:rStyle w:val="Hyperlink"/>
          </w:rPr>
          <w:t>https://www.theguardian.com/environment/2019/jan/09/epa-government-shutdown-environmental-protection-agency-nightmare</w:t>
        </w:r>
      </w:hyperlink>
      <w:r>
        <w:t>)AC</w:t>
      </w:r>
    </w:p>
    <w:p w14:paraId="754147FF" w14:textId="77777777" w:rsidR="002A157E" w:rsidRPr="00456FB5" w:rsidRDefault="002A157E" w:rsidP="002A157E">
      <w:pPr>
        <w:rPr>
          <w:rStyle w:val="StyleUnderline"/>
        </w:rPr>
      </w:pPr>
      <w:r w:rsidRPr="00381C65">
        <w:rPr>
          <w:sz w:val="16"/>
        </w:rPr>
        <w:t xml:space="preserve">The US </w:t>
      </w:r>
      <w:r w:rsidRPr="00456FB5">
        <w:rPr>
          <w:rStyle w:val="StyleUnderline"/>
        </w:rPr>
        <w:t xml:space="preserve">government shutdown has stymied environmental testing and inspections, </w:t>
      </w:r>
      <w:r w:rsidRPr="00381C65">
        <w:rPr>
          <w:sz w:val="16"/>
        </w:rPr>
        <w:t>prompting warnings that</w:t>
      </w:r>
      <w:r w:rsidRPr="00456FB5">
        <w:rPr>
          <w:rStyle w:val="StyleUnderline"/>
        </w:rPr>
        <w:t xml:space="preserve"> Americans’ health is being put at increasing risk as the shutdown drags on.</w:t>
      </w:r>
    </w:p>
    <w:p w14:paraId="64740403" w14:textId="77777777" w:rsidR="002A157E" w:rsidRPr="00456FB5" w:rsidRDefault="002A157E" w:rsidP="002A157E">
      <w:pPr>
        <w:rPr>
          <w:rStyle w:val="StyleUnderline"/>
        </w:rPr>
      </w:pPr>
      <w:r w:rsidRPr="00456FB5">
        <w:rPr>
          <w:rStyle w:val="StyleUnderline"/>
        </w:rPr>
        <w:t>More than 13,000 employees at the</w:t>
      </w:r>
      <w:r w:rsidRPr="00381C65">
        <w:rPr>
          <w:sz w:val="16"/>
        </w:rPr>
        <w:t xml:space="preserve"> Environmental Protection Agency (</w:t>
      </w:r>
      <w:r w:rsidRPr="00456FB5">
        <w:rPr>
          <w:rStyle w:val="StyleUnderline"/>
        </w:rPr>
        <w:t xml:space="preserve">EPA) are not at work, with just 794 people </w:t>
      </w:r>
      <w:r w:rsidRPr="00381C65">
        <w:rPr>
          <w:sz w:val="16"/>
        </w:rPr>
        <w:t xml:space="preserve">deemed essential staff currently </w:t>
      </w:r>
      <w:r w:rsidRPr="00456FB5">
        <w:rPr>
          <w:rStyle w:val="StyleUnderline"/>
        </w:rPr>
        <w:t>undertaking the agency’s duties.</w:t>
      </w:r>
    </w:p>
    <w:p w14:paraId="51CAC307" w14:textId="77777777" w:rsidR="002A157E" w:rsidRPr="00381C65" w:rsidRDefault="002A157E" w:rsidP="002A157E">
      <w:pPr>
        <w:rPr>
          <w:sz w:val="16"/>
        </w:rPr>
      </w:pPr>
      <w:r w:rsidRPr="00381C65">
        <w:rPr>
          <w:sz w:val="16"/>
        </w:rPr>
        <w:t xml:space="preserve">The remaining skeleton staff are able to “respond to emergencies involving the safety of human life or the protection of property”, according to an EPA planning document. But </w:t>
      </w:r>
      <w:r w:rsidRPr="005F54C0">
        <w:rPr>
          <w:rStyle w:val="StyleUnderline"/>
        </w:rPr>
        <w:t>many routine activities such as checks on regulated businesses, clean-ups of toxic superfund sites and the pursuit of criminal polluters have been paused</w:t>
      </w:r>
      <w:r w:rsidRPr="00381C65">
        <w:rPr>
          <w:sz w:val="16"/>
        </w:rPr>
        <w:t xml:space="preserve"> since 28 December.</w:t>
      </w:r>
    </w:p>
    <w:p w14:paraId="6AA8B882" w14:textId="77777777" w:rsidR="002A157E" w:rsidRPr="00381C65" w:rsidRDefault="002A157E" w:rsidP="002A157E">
      <w:pPr>
        <w:rPr>
          <w:sz w:val="16"/>
        </w:rPr>
      </w:pPr>
      <w:r w:rsidRPr="005F54C0">
        <w:rPr>
          <w:rStyle w:val="StyleUnderline"/>
        </w:rPr>
        <w:t>“State programs aren’t being funded, enforcement actions have stopped</w:t>
      </w:r>
      <w:r w:rsidRPr="00381C65">
        <w:rPr>
          <w:sz w:val="16"/>
        </w:rPr>
        <w:t xml:space="preserve"> – </w:t>
      </w:r>
      <w:r w:rsidRPr="005F54C0">
        <w:rPr>
          <w:rStyle w:val="Emphasis"/>
        </w:rPr>
        <w:t>it’s a nightmare,”</w:t>
      </w:r>
      <w:r w:rsidRPr="00381C65">
        <w:rPr>
          <w:sz w:val="16"/>
        </w:rPr>
        <w:t xml:space="preserve"> said Gary Morton, president of AFGE Council 238, which represents about 9,000 EPA workers.</w:t>
      </w:r>
    </w:p>
    <w:p w14:paraId="65BB52AD" w14:textId="77777777" w:rsidR="002A157E" w:rsidRPr="005F54C0" w:rsidRDefault="002A157E" w:rsidP="002A157E">
      <w:pPr>
        <w:rPr>
          <w:rStyle w:val="StyleUnderline"/>
        </w:rPr>
      </w:pPr>
      <w:r w:rsidRPr="005F54C0">
        <w:rPr>
          <w:rStyle w:val="StyleUnderline"/>
        </w:rPr>
        <w:t>“EPA employees want to get back to work, they have bills and mortgages to pay. These are dedicated public servants who took an oath to serve and protect the American people. The states and community groups can’t do this work on their own.</w:t>
      </w:r>
    </w:p>
    <w:p w14:paraId="5E5FB5ED" w14:textId="77777777" w:rsidR="002A157E" w:rsidRPr="00381C65" w:rsidRDefault="002A157E" w:rsidP="002A157E">
      <w:pPr>
        <w:rPr>
          <w:sz w:val="16"/>
        </w:rPr>
      </w:pPr>
      <w:r w:rsidRPr="00381C65">
        <w:rPr>
          <w:sz w:val="16"/>
        </w:rPr>
        <w:t xml:space="preserve">In some instances, state officials will be able to continue EPA-aligned tasks, such as deal with hundreds of former industrial facilities and other polluted areas known as superfund sites. An EPA spokeswoman said the agency will “continue to respond at sites where there is an imminent threat to the safety of human life” but that </w:t>
      </w:r>
      <w:r w:rsidRPr="005F54C0">
        <w:rPr>
          <w:rStyle w:val="Emphasis"/>
        </w:rPr>
        <w:t>superfund cleanups have halted.</w:t>
      </w:r>
    </w:p>
    <w:p w14:paraId="18D32156" w14:textId="77777777" w:rsidR="002A157E" w:rsidRPr="00381C65" w:rsidRDefault="002A157E" w:rsidP="002A157E">
      <w:pPr>
        <w:rPr>
          <w:sz w:val="16"/>
        </w:rPr>
      </w:pPr>
      <w:r w:rsidRPr="00381C65">
        <w:rPr>
          <w:sz w:val="16"/>
        </w:rPr>
        <w:t xml:space="preserve">A senior EPA employee, who has been sidelined from work, </w:t>
      </w:r>
      <w:r w:rsidRPr="005F54C0">
        <w:rPr>
          <w:rStyle w:val="StyleUnderline"/>
        </w:rPr>
        <w:t xml:space="preserve">said it will take </w:t>
      </w:r>
      <w:r w:rsidRPr="005F54C0">
        <w:rPr>
          <w:rStyle w:val="Emphasis"/>
        </w:rPr>
        <w:t>weeks</w:t>
      </w:r>
      <w:r w:rsidRPr="005F54C0">
        <w:rPr>
          <w:rStyle w:val="StyleUnderline"/>
        </w:rPr>
        <w:t xml:space="preserve"> for the agency to catch up with its </w:t>
      </w:r>
      <w:r w:rsidRPr="005F54C0">
        <w:rPr>
          <w:rStyle w:val="Emphasis"/>
        </w:rPr>
        <w:t>core functions</w:t>
      </w:r>
      <w:r w:rsidRPr="005F54C0">
        <w:rPr>
          <w:rStyle w:val="StyleUnderline"/>
        </w:rPr>
        <w:t xml:space="preserve"> once the shutdown is over</w:t>
      </w:r>
      <w:r w:rsidRPr="00381C65">
        <w:rPr>
          <w:sz w:val="16"/>
        </w:rPr>
        <w:t>.</w:t>
      </w:r>
    </w:p>
    <w:p w14:paraId="76B2AAB8" w14:textId="77777777" w:rsidR="002A157E" w:rsidRPr="00381C65" w:rsidRDefault="002A157E" w:rsidP="002A157E">
      <w:pPr>
        <w:rPr>
          <w:sz w:val="16"/>
          <w:szCs w:val="16"/>
        </w:rPr>
      </w:pPr>
      <w:r w:rsidRPr="00381C65">
        <w:rPr>
          <w:sz w:val="16"/>
          <w:szCs w:val="16"/>
        </w:rPr>
        <w:t>“You’re just keeping the patient alive right now,” the staffer, who asked not to be named, said. Some staff, already disgruntled at the Trump administration’s rollbacks of environmental protections, are preparing to march in protest to the White House on Thursday, with working colleagues urged to call in sick.</w:t>
      </w:r>
    </w:p>
    <w:p w14:paraId="3F4C43D0" w14:textId="77777777" w:rsidR="002A157E" w:rsidRPr="00381C65" w:rsidRDefault="002A157E" w:rsidP="002A157E">
      <w:pPr>
        <w:rPr>
          <w:sz w:val="16"/>
        </w:rPr>
      </w:pPr>
      <w:r w:rsidRPr="00381C65">
        <w:rPr>
          <w:sz w:val="16"/>
        </w:rPr>
        <w:t>The situation at the EPA means “</w:t>
      </w:r>
      <w:r w:rsidRPr="005F54C0">
        <w:rPr>
          <w:rStyle w:val="StyleUnderline"/>
        </w:rPr>
        <w:t xml:space="preserve">communities across the country are forced to stand by while </w:t>
      </w:r>
      <w:r w:rsidRPr="005F54C0">
        <w:rPr>
          <w:rStyle w:val="Emphasis"/>
        </w:rPr>
        <w:t>water and soil go untested, air is fouled,</w:t>
      </w:r>
      <w:r w:rsidRPr="005F54C0">
        <w:rPr>
          <w:rStyle w:val="StyleUnderline"/>
        </w:rPr>
        <w:t xml:space="preserve"> science is suspended, and looming </w:t>
      </w:r>
      <w:r w:rsidRPr="005F54C0">
        <w:rPr>
          <w:rStyle w:val="Emphasis"/>
        </w:rPr>
        <w:t>threats from climate change grow more perilous</w:t>
      </w:r>
      <w:r w:rsidRPr="00381C65">
        <w:rPr>
          <w:sz w:val="16"/>
        </w:rPr>
        <w:t xml:space="preserve">,” said </w:t>
      </w:r>
      <w:proofErr w:type="spellStart"/>
      <w:r w:rsidRPr="00381C65">
        <w:rPr>
          <w:sz w:val="16"/>
        </w:rPr>
        <w:t>Elgie</w:t>
      </w:r>
      <w:proofErr w:type="spellEnd"/>
      <w:r w:rsidRPr="00381C65">
        <w:rPr>
          <w:sz w:val="16"/>
        </w:rPr>
        <w:t xml:space="preserve"> Holstein, a senior director at the Environmental Defense Fund.</w:t>
      </w:r>
    </w:p>
    <w:p w14:paraId="6BD25CD9" w14:textId="77777777" w:rsidR="002A157E" w:rsidRDefault="002A157E" w:rsidP="002A157E">
      <w:pPr>
        <w:rPr>
          <w:rStyle w:val="StyleUnderline"/>
        </w:rPr>
      </w:pPr>
      <w:r w:rsidRPr="00381C65">
        <w:rPr>
          <w:sz w:val="16"/>
        </w:rPr>
        <w:t>“</w:t>
      </w:r>
      <w:r w:rsidRPr="005F54C0">
        <w:rPr>
          <w:rStyle w:val="StyleUnderline"/>
        </w:rPr>
        <w:t xml:space="preserve">The shutdown serves as another reminder of the vital, underappreciated role that EPA and public health and environmental agencies play in keeping Americans out of harm’s way. An extended shutdown only </w:t>
      </w:r>
      <w:r w:rsidRPr="005F54C0">
        <w:rPr>
          <w:rStyle w:val="Emphasis"/>
        </w:rPr>
        <w:t xml:space="preserve">increases the risks </w:t>
      </w:r>
      <w:r w:rsidRPr="005F54C0">
        <w:rPr>
          <w:rStyle w:val="StyleUnderline"/>
        </w:rPr>
        <w:t>to the American people.”</w:t>
      </w:r>
    </w:p>
    <w:p w14:paraId="0040EC51" w14:textId="77777777" w:rsidR="002A157E" w:rsidRDefault="002A157E" w:rsidP="002A157E">
      <w:pPr>
        <w:rPr>
          <w:rStyle w:val="StyleUnderline"/>
        </w:rPr>
      </w:pPr>
    </w:p>
    <w:p w14:paraId="55B6A017" w14:textId="77777777" w:rsidR="002A157E" w:rsidRDefault="002A157E" w:rsidP="002A157E">
      <w:pPr>
        <w:pStyle w:val="Heading4"/>
      </w:pPr>
      <w:r>
        <w:t xml:space="preserve">A government shutdown halts critical programs – that harms public health </w:t>
      </w:r>
      <w:r w:rsidRPr="00D36941">
        <w:rPr>
          <w:u w:val="single"/>
        </w:rPr>
        <w:t>universally</w:t>
      </w:r>
      <w:r>
        <w:t xml:space="preserve"> </w:t>
      </w:r>
    </w:p>
    <w:p w14:paraId="5A2862D4" w14:textId="77777777" w:rsidR="002A157E" w:rsidRDefault="002A157E" w:rsidP="002A157E">
      <w:r>
        <w:t xml:space="preserve">Sylvia Mathews </w:t>
      </w:r>
      <w:r w:rsidRPr="006E534A">
        <w:rPr>
          <w:rStyle w:val="Style13ptBold"/>
        </w:rPr>
        <w:t>Burwell 13</w:t>
      </w:r>
      <w:r>
        <w:t xml:space="preserve"> (</w:t>
      </w:r>
      <w:r w:rsidRPr="006E534A">
        <w:t>Former United States Secretary of Health and Human Services</w:t>
      </w:r>
      <w:r>
        <w:t>, 11/7/13, “</w:t>
      </w:r>
      <w:r w:rsidRPr="006E534A">
        <w:t>Impacts and Costs of the Government Shutdown</w:t>
      </w:r>
      <w:r>
        <w:t xml:space="preserve">” </w:t>
      </w:r>
      <w:hyperlink r:id="rId165" w:history="1">
        <w:r w:rsidRPr="00A56F66">
          <w:rPr>
            <w:rStyle w:val="Hyperlink"/>
          </w:rPr>
          <w:t>https://obamawhitehouse.archives.gov/blog/2013/11/07/impacts-and-costs-government-shutdown</w:t>
        </w:r>
      </w:hyperlink>
      <w:r>
        <w:t>)AC</w:t>
      </w:r>
    </w:p>
    <w:p w14:paraId="5A644A63" w14:textId="77777777" w:rsidR="002A157E" w:rsidRPr="00F4093F" w:rsidRDefault="002A157E" w:rsidP="002A157E">
      <w:r>
        <w:t xml:space="preserve">Fourth, the </w:t>
      </w:r>
      <w:r w:rsidRPr="004E39DF">
        <w:rPr>
          <w:rStyle w:val="StyleUnderline"/>
        </w:rPr>
        <w:t>shutdown impacted millions of Americans who rely on critical programs and services halted by the shutdown</w:t>
      </w:r>
      <w:r>
        <w:t xml:space="preserve">. For example: </w:t>
      </w:r>
      <w:r w:rsidRPr="004E39DF">
        <w:rPr>
          <w:rStyle w:val="StyleUnderline"/>
        </w:rPr>
        <w:t xml:space="preserve">Hundreds of patients were prevented from enrolling in </w:t>
      </w:r>
      <w:r w:rsidRPr="004E39DF">
        <w:rPr>
          <w:rStyle w:val="Emphasis"/>
        </w:rPr>
        <w:t>clinical trials</w:t>
      </w:r>
      <w:r w:rsidRPr="004E39DF">
        <w:rPr>
          <w:rStyle w:val="StyleUnderline"/>
        </w:rPr>
        <w:t xml:space="preserve"> at the National Institutes of Health.</w:t>
      </w:r>
      <w:r>
        <w:rPr>
          <w:rStyle w:val="StyleUnderline"/>
        </w:rPr>
        <w:t xml:space="preserve"> </w:t>
      </w:r>
      <w:r>
        <w:t xml:space="preserve">Almost </w:t>
      </w:r>
      <w:r w:rsidRPr="004E39DF">
        <w:rPr>
          <w:rStyle w:val="Emphasis"/>
        </w:rPr>
        <w:t>$4 billion in tax refunds</w:t>
      </w:r>
      <w:r w:rsidRPr="004E39DF">
        <w:rPr>
          <w:rStyle w:val="StyleUnderline"/>
        </w:rPr>
        <w:t xml:space="preserve"> were delayed.</w:t>
      </w:r>
      <w:r>
        <w:rPr>
          <w:rStyle w:val="StyleUnderline"/>
        </w:rPr>
        <w:t xml:space="preserve"> </w:t>
      </w:r>
      <w:r w:rsidRPr="004E39DF">
        <w:rPr>
          <w:rStyle w:val="StyleUnderline"/>
        </w:rPr>
        <w:t xml:space="preserve">Agencies from the Food and Drug Administration to the Environmental Protection Agency had to </w:t>
      </w:r>
      <w:r w:rsidRPr="004E39DF">
        <w:rPr>
          <w:rStyle w:val="Emphasis"/>
        </w:rPr>
        <w:t>cancel health and safety inspections</w:t>
      </w:r>
      <w:r w:rsidRPr="004E39DF">
        <w:rPr>
          <w:rStyle w:val="StyleUnderline"/>
        </w:rPr>
        <w:t xml:space="preserve">, while the National Transportation Safety Board was </w:t>
      </w:r>
      <w:r w:rsidRPr="004E39DF">
        <w:rPr>
          <w:rStyle w:val="Emphasis"/>
        </w:rPr>
        <w:t>unable to investigate airplane accidents</w:t>
      </w:r>
      <w:r w:rsidRPr="004E39DF">
        <w:rPr>
          <w:rStyle w:val="StyleUnderline"/>
        </w:rPr>
        <w:t xml:space="preserve"> in a timely fashion.</w:t>
      </w:r>
      <w:r>
        <w:rPr>
          <w:rStyle w:val="StyleUnderline"/>
        </w:rPr>
        <w:t xml:space="preserve"> </w:t>
      </w:r>
      <w:r w:rsidRPr="004E39DF">
        <w:rPr>
          <w:rStyle w:val="StyleUnderline"/>
        </w:rPr>
        <w:t xml:space="preserve">Critical government-sponsored </w:t>
      </w:r>
      <w:r w:rsidRPr="004E39DF">
        <w:rPr>
          <w:rStyle w:val="Emphasis"/>
        </w:rPr>
        <w:t>scientific research</w:t>
      </w:r>
      <w:r w:rsidRPr="004E39DF">
        <w:rPr>
          <w:rStyle w:val="StyleUnderline"/>
        </w:rPr>
        <w:t xml:space="preserve"> was put on hold. Notably, four of the five Nobel prize winning scientists who work for the Federal government were </w:t>
      </w:r>
      <w:r w:rsidRPr="004E39DF">
        <w:rPr>
          <w:rStyle w:val="Emphasis"/>
        </w:rPr>
        <w:t>furloughed</w:t>
      </w:r>
      <w:r w:rsidRPr="004E39DF">
        <w:rPr>
          <w:rStyle w:val="StyleUnderline"/>
        </w:rPr>
        <w:t xml:space="preserve"> during the shutdown</w:t>
      </w:r>
      <w:r>
        <w:t>.</w:t>
      </w:r>
    </w:p>
    <w:p w14:paraId="54869CF8" w14:textId="41AB7EEE" w:rsidR="002A157E" w:rsidRDefault="002A157E" w:rsidP="002A157E"/>
    <w:p w14:paraId="4B40AA3D" w14:textId="77777777" w:rsidR="002A157E" w:rsidRDefault="002A157E" w:rsidP="002A157E">
      <w:pPr>
        <w:pStyle w:val="Heading3"/>
      </w:pPr>
      <w:r>
        <w:t>T/C---Climate</w:t>
      </w:r>
    </w:p>
    <w:p w14:paraId="48C57109" w14:textId="77777777" w:rsidR="00BD5F30" w:rsidRPr="00BD5F30" w:rsidRDefault="00BD5F30" w:rsidP="00BD5F30"/>
    <w:p w14:paraId="0ACFBF54" w14:textId="77777777" w:rsidR="002A157E" w:rsidRDefault="002A157E" w:rsidP="002A157E">
      <w:pPr>
        <w:pStyle w:val="Heading4"/>
      </w:pPr>
      <w:r>
        <w:t xml:space="preserve">A government shutdown restricts environmental agencies – turns climate </w:t>
      </w:r>
    </w:p>
    <w:p w14:paraId="5EEBB2D6" w14:textId="77777777" w:rsidR="002A157E" w:rsidRDefault="002A157E" w:rsidP="002A157E">
      <w:r>
        <w:t xml:space="preserve">Oliver </w:t>
      </w:r>
      <w:proofErr w:type="spellStart"/>
      <w:r w:rsidRPr="00381C65">
        <w:rPr>
          <w:rStyle w:val="Style13ptBold"/>
        </w:rPr>
        <w:t>Milman</w:t>
      </w:r>
      <w:proofErr w:type="spellEnd"/>
      <w:r w:rsidRPr="00381C65">
        <w:rPr>
          <w:rStyle w:val="Style13ptBold"/>
        </w:rPr>
        <w:t xml:space="preserve"> 19</w:t>
      </w:r>
      <w:r>
        <w:t xml:space="preserve"> (</w:t>
      </w:r>
      <w:r w:rsidRPr="00456FB5">
        <w:t>n environment reporter for Guardian US</w:t>
      </w:r>
      <w:r>
        <w:t>, 1/9/19, “</w:t>
      </w:r>
      <w:r w:rsidRPr="00456FB5">
        <w:t>'It's a nightmare': Americans' health at risk as shutdown slashes EPA</w:t>
      </w:r>
      <w:r>
        <w:t xml:space="preserve">”, </w:t>
      </w:r>
      <w:hyperlink r:id="rId166" w:history="1">
        <w:r w:rsidRPr="00A56F66">
          <w:rPr>
            <w:rStyle w:val="Hyperlink"/>
          </w:rPr>
          <w:t>https://www.theguardian.com/environment/2019/jan/09/epa-government-shutdown-environmental-protection-agency-nightmare</w:t>
        </w:r>
      </w:hyperlink>
      <w:r>
        <w:t>)AC</w:t>
      </w:r>
    </w:p>
    <w:p w14:paraId="133893DC" w14:textId="77777777" w:rsidR="002A157E" w:rsidRPr="003C2E80" w:rsidRDefault="002A157E" w:rsidP="002A157E">
      <w:pPr>
        <w:rPr>
          <w:rStyle w:val="Emphasis"/>
        </w:rPr>
      </w:pPr>
      <w:r w:rsidRPr="003C2E80">
        <w:rPr>
          <w:rStyle w:val="StyleUnderline"/>
        </w:rPr>
        <w:t>The shutdown</w:t>
      </w:r>
      <w:r w:rsidRPr="00A34460">
        <w:rPr>
          <w:sz w:val="16"/>
        </w:rPr>
        <w:t>, sparked after Trump was unable to secure funds for a border wall with Mexico,</w:t>
      </w:r>
      <w:r w:rsidRPr="003C2E80">
        <w:rPr>
          <w:rStyle w:val="StyleUnderline"/>
        </w:rPr>
        <w:t xml:space="preserve"> has had a sweeping impact across government agencies that </w:t>
      </w:r>
      <w:r w:rsidRPr="003C2E80">
        <w:rPr>
          <w:rStyle w:val="Emphasis"/>
        </w:rPr>
        <w:t>deal with the environment.</w:t>
      </w:r>
    </w:p>
    <w:p w14:paraId="7C8D29C6" w14:textId="77777777" w:rsidR="002A157E" w:rsidRPr="00A34460" w:rsidRDefault="002A157E" w:rsidP="002A157E">
      <w:pPr>
        <w:rPr>
          <w:sz w:val="16"/>
          <w:szCs w:val="16"/>
        </w:rPr>
      </w:pPr>
      <w:r w:rsidRPr="00A34460">
        <w:rPr>
          <w:sz w:val="16"/>
          <w:szCs w:val="16"/>
        </w:rPr>
        <w:t>The shutdown, sparked after Trump was unable to secure funds for a border wall with Mexico, has had a sweeping impact across government agencies that deal with the environment.</w:t>
      </w:r>
    </w:p>
    <w:p w14:paraId="4E887C60" w14:textId="77777777" w:rsidR="002A157E" w:rsidRPr="00A34460" w:rsidRDefault="002A157E" w:rsidP="002A157E">
      <w:pPr>
        <w:rPr>
          <w:u w:val="single"/>
        </w:rPr>
      </w:pPr>
      <w:r w:rsidRPr="003C2E80">
        <w:rPr>
          <w:rStyle w:val="StyleUnderline"/>
        </w:rPr>
        <w:t xml:space="preserve">Disaster relief payments to people harmed by hurricanes Michael and Florence have been </w:t>
      </w:r>
      <w:r w:rsidRPr="003C2E80">
        <w:rPr>
          <w:rStyle w:val="Emphasis"/>
        </w:rPr>
        <w:t>delayed</w:t>
      </w:r>
      <w:r w:rsidRPr="003C2E80">
        <w:rPr>
          <w:rStyle w:val="StyleUnderline"/>
        </w:rPr>
        <w:t xml:space="preserve">, preparations to battle </w:t>
      </w:r>
      <w:r w:rsidRPr="003C2E80">
        <w:rPr>
          <w:rStyle w:val="Emphasis"/>
        </w:rPr>
        <w:t>wildfires</w:t>
      </w:r>
      <w:r w:rsidRPr="003C2E80">
        <w:rPr>
          <w:rStyle w:val="StyleUnderline"/>
        </w:rPr>
        <w:t xml:space="preserve"> in Alaska have been hampered </w:t>
      </w:r>
      <w:r>
        <w:t xml:space="preserve">and </w:t>
      </w:r>
      <w:r w:rsidRPr="003C2E80">
        <w:rPr>
          <w:rStyle w:val="StyleUnderline"/>
        </w:rPr>
        <w:t xml:space="preserve">testing to ensure </w:t>
      </w:r>
      <w:r w:rsidRPr="003C2E80">
        <w:rPr>
          <w:rStyle w:val="Emphasis"/>
        </w:rPr>
        <w:t>toxic chemicals</w:t>
      </w:r>
      <w:r w:rsidRPr="003C2E80">
        <w:rPr>
          <w:rStyle w:val="StyleUnderline"/>
        </w:rPr>
        <w:t xml:space="preserve"> aren’t leaking into the lower Cape Fear river in North Carolina has been halted.</w:t>
      </w:r>
    </w:p>
    <w:p w14:paraId="65185AD8" w14:textId="77777777" w:rsidR="002A157E" w:rsidRPr="00A34460" w:rsidRDefault="002A157E" w:rsidP="002A157E">
      <w:pPr>
        <w:rPr>
          <w:u w:val="single"/>
        </w:rPr>
      </w:pPr>
      <w:r w:rsidRPr="00C34CD9">
        <w:rPr>
          <w:rStyle w:val="StyleUnderline"/>
        </w:rPr>
        <w:t>Forecasters at the National Hurricane Center in Miami have suspended work on predicting the next storm season</w:t>
      </w:r>
      <w:r w:rsidRPr="00A34460">
        <w:rPr>
          <w:sz w:val="16"/>
        </w:rPr>
        <w:t xml:space="preserve">, in the wake of a punishing series of hurricanes in 2018. </w:t>
      </w:r>
      <w:r w:rsidRPr="00C34CD9">
        <w:rPr>
          <w:rStyle w:val="StyleUnderline"/>
        </w:rPr>
        <w:t>National parks have been left unstaffed but open, leading to mountains of rubbish and several deaths.</w:t>
      </w:r>
    </w:p>
    <w:p w14:paraId="726206DA" w14:textId="77777777" w:rsidR="002A157E" w:rsidRPr="00A34460" w:rsidRDefault="002A157E" w:rsidP="002A157E">
      <w:pPr>
        <w:rPr>
          <w:sz w:val="16"/>
        </w:rPr>
      </w:pPr>
      <w:r w:rsidRPr="00A34460">
        <w:rPr>
          <w:sz w:val="16"/>
        </w:rPr>
        <w:t xml:space="preserve">Work to push ahead the Trump administration’s goal of opening up more land and water to </w:t>
      </w:r>
      <w:r w:rsidRPr="00A34460">
        <w:rPr>
          <w:rStyle w:val="StyleUnderline"/>
        </w:rPr>
        <w:t>fossil fuel extraction largely continues, however. The interior</w:t>
      </w:r>
      <w:r w:rsidRPr="00C34CD9">
        <w:rPr>
          <w:rStyle w:val="StyleUnderline"/>
        </w:rPr>
        <w:t xml:space="preserve"> department is still handing out permits for oil drilling on federal land</w:t>
      </w:r>
      <w:r w:rsidRPr="00A34460">
        <w:rPr>
          <w:sz w:val="16"/>
        </w:rPr>
        <w:t xml:space="preserve"> and the Gulf of Mexico, as well as pushing ahead with plans to drill in the Alaskan Arctic.</w:t>
      </w:r>
    </w:p>
    <w:p w14:paraId="35ADD919" w14:textId="77777777" w:rsidR="002A157E" w:rsidRPr="00A34460" w:rsidRDefault="002A157E" w:rsidP="002A157E">
      <w:pPr>
        <w:rPr>
          <w:sz w:val="16"/>
        </w:rPr>
      </w:pPr>
      <w:r w:rsidRPr="00A34460">
        <w:rPr>
          <w:sz w:val="16"/>
        </w:rPr>
        <w:t xml:space="preserve">“While he’s closed the government to the American people, Trump has hung up </w:t>
      </w:r>
      <w:r w:rsidRPr="00A34460">
        <w:rPr>
          <w:rStyle w:val="StyleUnderline"/>
        </w:rPr>
        <w:t>an ‘open for business’ sign for corporate polluters</w:t>
      </w:r>
      <w:r w:rsidRPr="00A34460">
        <w:rPr>
          <w:sz w:val="16"/>
        </w:rPr>
        <w:t>,” said Melinda Pierce, legislative director of the Sierra Club.</w:t>
      </w:r>
    </w:p>
    <w:p w14:paraId="4CD7C444" w14:textId="77777777" w:rsidR="002A157E" w:rsidRDefault="002A157E" w:rsidP="002A157E"/>
    <w:p w14:paraId="0C9153AD" w14:textId="77777777" w:rsidR="002A157E" w:rsidRDefault="002A157E" w:rsidP="002A157E">
      <w:pPr>
        <w:pStyle w:val="Heading3"/>
      </w:pPr>
      <w:r>
        <w:t>T/C---Jobs Guarantee</w:t>
      </w:r>
    </w:p>
    <w:p w14:paraId="54694984" w14:textId="77777777" w:rsidR="00BD5F30" w:rsidRPr="00BD5F30" w:rsidRDefault="00BD5F30" w:rsidP="00BD5F30"/>
    <w:p w14:paraId="3E43C7B3" w14:textId="77777777" w:rsidR="002A157E" w:rsidRDefault="002A157E" w:rsidP="002A157E">
      <w:pPr>
        <w:pStyle w:val="Heading4"/>
      </w:pPr>
      <w:r>
        <w:t xml:space="preserve">A government shutdown turns </w:t>
      </w:r>
      <w:proofErr w:type="spellStart"/>
      <w:r>
        <w:t>aff</w:t>
      </w:r>
      <w:proofErr w:type="spellEnd"/>
      <w:r>
        <w:t xml:space="preserve"> solvency – harms jobs guarantees through training cuts and lower recruitment </w:t>
      </w:r>
    </w:p>
    <w:p w14:paraId="4950EC2D" w14:textId="77777777" w:rsidR="002A157E" w:rsidRDefault="002A157E" w:rsidP="002A157E">
      <w:r>
        <w:t xml:space="preserve">Sylvia Mathews </w:t>
      </w:r>
      <w:r w:rsidRPr="006E534A">
        <w:rPr>
          <w:rStyle w:val="Style13ptBold"/>
        </w:rPr>
        <w:t>Burwell 13</w:t>
      </w:r>
      <w:r>
        <w:t xml:space="preserve"> (</w:t>
      </w:r>
      <w:r w:rsidRPr="006E534A">
        <w:t>Former United States Secretary of Health and Human Services</w:t>
      </w:r>
      <w:r>
        <w:t>, 11/7/13, “</w:t>
      </w:r>
      <w:r w:rsidRPr="006E534A">
        <w:t>Impacts and Costs of the Government Shutdown</w:t>
      </w:r>
      <w:r>
        <w:t xml:space="preserve">” </w:t>
      </w:r>
      <w:hyperlink r:id="rId167" w:history="1">
        <w:r w:rsidRPr="00A56F66">
          <w:rPr>
            <w:rStyle w:val="Hyperlink"/>
          </w:rPr>
          <w:t>https://obamawhitehouse.archives.gov/blog/2013/11/07/impacts-and-costs-government-shutdown</w:t>
        </w:r>
      </w:hyperlink>
      <w:r>
        <w:t>)AC</w:t>
      </w:r>
    </w:p>
    <w:p w14:paraId="37E0A34E" w14:textId="3C182831" w:rsidR="002A157E" w:rsidRDefault="002A157E" w:rsidP="002A157E">
      <w:pPr>
        <w:rPr>
          <w:rStyle w:val="Emphasis"/>
        </w:rPr>
      </w:pPr>
      <w:r w:rsidRPr="006E534A">
        <w:rPr>
          <w:sz w:val="16"/>
        </w:rPr>
        <w:t xml:space="preserve">Third, </w:t>
      </w:r>
      <w:r w:rsidRPr="006E534A">
        <w:rPr>
          <w:rStyle w:val="Emphasis"/>
        </w:rPr>
        <w:t>the shutdown had significant negative effects on the economy</w:t>
      </w:r>
      <w:r w:rsidRPr="006E534A">
        <w:rPr>
          <w:sz w:val="16"/>
        </w:rPr>
        <w:t xml:space="preserve">. The Council of Economic Advisers has estimated that </w:t>
      </w:r>
      <w:r w:rsidRPr="006E534A">
        <w:rPr>
          <w:rStyle w:val="StyleUnderline"/>
        </w:rPr>
        <w:t xml:space="preserve">the combination of the shutdown and debt limit brinksmanship resulted in </w:t>
      </w:r>
      <w:r w:rsidRPr="006E534A">
        <w:rPr>
          <w:rStyle w:val="Emphasis"/>
        </w:rPr>
        <w:t>120,000 fewer private sector jobs</w:t>
      </w:r>
      <w:r w:rsidRPr="006E534A">
        <w:rPr>
          <w:sz w:val="16"/>
        </w:rPr>
        <w:t xml:space="preserve"> created during the first two weeks of October. And multiple surveys have shown that </w:t>
      </w:r>
      <w:r w:rsidRPr="006E534A">
        <w:rPr>
          <w:rStyle w:val="StyleUnderline"/>
        </w:rPr>
        <w:t xml:space="preserve">consumer and </w:t>
      </w:r>
      <w:r w:rsidRPr="006E534A">
        <w:rPr>
          <w:rStyle w:val="Emphasis"/>
        </w:rPr>
        <w:t>business confidence</w:t>
      </w:r>
      <w:r w:rsidRPr="006E534A">
        <w:rPr>
          <w:rStyle w:val="StyleUnderline"/>
        </w:rPr>
        <w:t xml:space="preserve"> was badly damaged.</w:t>
      </w:r>
      <w:r>
        <w:rPr>
          <w:rStyle w:val="StyleUnderline"/>
        </w:rPr>
        <w:t xml:space="preserve"> </w:t>
      </w:r>
      <w:r w:rsidRPr="006E534A">
        <w:rPr>
          <w:sz w:val="16"/>
        </w:rPr>
        <w:t xml:space="preserve">The report highlights some of the more </w:t>
      </w:r>
      <w:r w:rsidRPr="006E534A">
        <w:rPr>
          <w:rStyle w:val="Emphasis"/>
        </w:rPr>
        <w:t>direct impacts the shutdown</w:t>
      </w:r>
      <w:r w:rsidRPr="006E534A">
        <w:rPr>
          <w:sz w:val="16"/>
        </w:rPr>
        <w:t xml:space="preserve"> had on the economy by shutting down government services. For example: </w:t>
      </w:r>
      <w:r w:rsidRPr="006E534A">
        <w:rPr>
          <w:rStyle w:val="StyleUnderline"/>
        </w:rPr>
        <w:t>Federal permitting and environmental and other reviews were halted, delaying job-creating transportation and energy projects.</w:t>
      </w:r>
      <w:r>
        <w:rPr>
          <w:rStyle w:val="StyleUnderline"/>
        </w:rPr>
        <w:t xml:space="preserve"> </w:t>
      </w:r>
      <w:r w:rsidRPr="006E534A">
        <w:rPr>
          <w:rStyle w:val="StyleUnderline"/>
        </w:rPr>
        <w:t xml:space="preserve">Import and export licenses and applications were put on hold, negatively impacting </w:t>
      </w:r>
      <w:r w:rsidRPr="006E534A">
        <w:rPr>
          <w:rStyle w:val="Emphasis"/>
        </w:rPr>
        <w:t>trade</w:t>
      </w:r>
      <w:r w:rsidRPr="006E534A">
        <w:rPr>
          <w:rStyle w:val="StyleUnderline"/>
        </w:rPr>
        <w:t>.</w:t>
      </w:r>
      <w:r>
        <w:rPr>
          <w:rStyle w:val="StyleUnderline"/>
        </w:rPr>
        <w:t xml:space="preserve"> </w:t>
      </w:r>
      <w:r w:rsidRPr="006E534A">
        <w:rPr>
          <w:rStyle w:val="StyleUnderline"/>
        </w:rPr>
        <w:t xml:space="preserve">Federal loans to small businesses, homeowners, and families in </w:t>
      </w:r>
      <w:r w:rsidRPr="006E534A">
        <w:rPr>
          <w:rStyle w:val="Emphasis"/>
        </w:rPr>
        <w:t>rural communities</w:t>
      </w:r>
      <w:r w:rsidRPr="006E534A">
        <w:rPr>
          <w:rStyle w:val="StyleUnderline"/>
        </w:rPr>
        <w:t xml:space="preserve"> were put on hold.</w:t>
      </w:r>
      <w:r>
        <w:rPr>
          <w:rStyle w:val="StyleUnderline"/>
        </w:rPr>
        <w:t xml:space="preserve"> </w:t>
      </w:r>
      <w:r w:rsidRPr="006E534A">
        <w:rPr>
          <w:rStyle w:val="StyleUnderline"/>
        </w:rPr>
        <w:t xml:space="preserve">Private-sector lending to individuals and small businesses was disrupted, because banks and lenders couldn’t access government income and </w:t>
      </w:r>
      <w:r w:rsidRPr="006E534A">
        <w:rPr>
          <w:rStyle w:val="Emphasis"/>
        </w:rPr>
        <w:t>Social Security Number verification</w:t>
      </w:r>
      <w:r w:rsidRPr="006E534A">
        <w:rPr>
          <w:rStyle w:val="StyleUnderline"/>
        </w:rPr>
        <w:t xml:space="preserve"> services.</w:t>
      </w:r>
      <w:r>
        <w:rPr>
          <w:rStyle w:val="StyleUnderline"/>
        </w:rPr>
        <w:t xml:space="preserve"> </w:t>
      </w:r>
      <w:r w:rsidRPr="006E534A">
        <w:rPr>
          <w:rStyle w:val="StyleUnderline"/>
        </w:rPr>
        <w:t xml:space="preserve">Travel and tourism was disrupted at national parks and monuments across the country, hurting the surrounding </w:t>
      </w:r>
      <w:r w:rsidRPr="006E534A">
        <w:rPr>
          <w:rStyle w:val="Emphasis"/>
        </w:rPr>
        <w:t>local economies</w:t>
      </w:r>
      <w:r w:rsidRPr="006E534A">
        <w:rPr>
          <w:sz w:val="16"/>
        </w:rPr>
        <w:t xml:space="preserve">. Fourth, the shutdown impacted millions of Americans who rely on critical programs and services halted by the shutdown. For example: Hundreds of patients were prevented from enrolling in clinical trials at the National Institutes of Health. Almost $4 billion in tax refunds were delayed. Agencies from the Food and Drug Administration to the Environmental Protection Agency had to cancel health and safety inspections, while the National Transportation Safety Board was unable to investigate airplane accidents in a timely fashion. Critical government-sponsored scientific research was put on hold. Notably, four of the five Nobel prize winning scientists who work for the Federal government were furloughed during the shutdown. Fifth, </w:t>
      </w:r>
      <w:r w:rsidRPr="006E534A">
        <w:rPr>
          <w:rStyle w:val="StyleUnderline"/>
        </w:rPr>
        <w:t xml:space="preserve">the shutdown could have a long-term impact on our ability to attract and retain the skilled and driven </w:t>
      </w:r>
      <w:r w:rsidRPr="006E534A">
        <w:rPr>
          <w:rStyle w:val="Emphasis"/>
        </w:rPr>
        <w:t>workforce</w:t>
      </w:r>
      <w:r w:rsidRPr="006E534A">
        <w:rPr>
          <w:sz w:val="16"/>
        </w:rPr>
        <w:t xml:space="preserve"> that the Federal government needs. The shutdown followed a three-year pay freeze for Federal employees</w:t>
      </w:r>
      <w:r w:rsidRPr="006E534A">
        <w:rPr>
          <w:rStyle w:val="Emphasis"/>
        </w:rPr>
        <w:t>, cuts in training and support,</w:t>
      </w:r>
      <w:r w:rsidRPr="006E534A">
        <w:rPr>
          <w:sz w:val="16"/>
        </w:rPr>
        <w:t xml:space="preserve"> and, for hundreds of thousands of workers, administrative furloughs earlier this year because of sequestration. </w:t>
      </w:r>
      <w:r w:rsidRPr="006E534A">
        <w:rPr>
          <w:rStyle w:val="StyleUnderline"/>
        </w:rPr>
        <w:t>These cuts will make it harder for the government to attract and retain the talent it needs to provide top level service to the American people.</w:t>
      </w:r>
      <w:r>
        <w:rPr>
          <w:rStyle w:val="StyleUnderline"/>
        </w:rPr>
        <w:t xml:space="preserve"> </w:t>
      </w:r>
      <w:r w:rsidRPr="006E534A">
        <w:rPr>
          <w:sz w:val="16"/>
        </w:rPr>
        <w:t xml:space="preserve">The report makes clear that the costs and impacts of the shutdown were significant and widespread, and demonstrates why </w:t>
      </w:r>
      <w:r w:rsidRPr="006E534A">
        <w:rPr>
          <w:rStyle w:val="Emphasis"/>
        </w:rPr>
        <w:t>this type of self-inflicted wound should not occur again.</w:t>
      </w:r>
    </w:p>
    <w:p w14:paraId="4A77BA53" w14:textId="77777777" w:rsidR="00BD5F30" w:rsidRPr="00BD5F30" w:rsidRDefault="00BD5F30" w:rsidP="00BD5F30"/>
    <w:p w14:paraId="3FE5BF61" w14:textId="77777777" w:rsidR="002A157E" w:rsidRPr="008C3464" w:rsidRDefault="002A157E" w:rsidP="002A157E">
      <w:pPr>
        <w:pStyle w:val="Heading3"/>
      </w:pPr>
      <w:r w:rsidRPr="008C3464">
        <w:t>Impact---Defense</w:t>
      </w:r>
    </w:p>
    <w:p w14:paraId="6BEBB01F" w14:textId="77777777" w:rsidR="002A157E" w:rsidRPr="008C3464" w:rsidRDefault="002A157E" w:rsidP="002A157E">
      <w:pPr>
        <w:rPr>
          <w:sz w:val="16"/>
        </w:rPr>
      </w:pPr>
    </w:p>
    <w:p w14:paraId="4BD084D4" w14:textId="77777777" w:rsidR="002A157E" w:rsidRPr="008C3464" w:rsidRDefault="002A157E" w:rsidP="002A157E">
      <w:pPr>
        <w:pStyle w:val="Heading4"/>
      </w:pPr>
      <w:r w:rsidRPr="008C3464">
        <w:t>Government shutdown from a CR hurts weapons production---hurts deterrence.</w:t>
      </w:r>
    </w:p>
    <w:p w14:paraId="1984A4B1" w14:textId="77777777" w:rsidR="002A157E" w:rsidRPr="008C3464" w:rsidRDefault="002A157E" w:rsidP="002A157E">
      <w:r w:rsidRPr="008C3464">
        <w:t xml:space="preserve">Jeff </w:t>
      </w:r>
      <w:r w:rsidRPr="008C3464">
        <w:rPr>
          <w:rStyle w:val="Style13ptBold"/>
        </w:rPr>
        <w:t>Daniels 17</w:t>
      </w:r>
      <w:r w:rsidRPr="008C3464">
        <w:t xml:space="preserve">, 04-24-2017, Daniels is a reporter and a “communications professional”, former journalist at CNBC, “US government shutdown could impact defense contractors, disrupt weapons production”, https://www.cnbc.com/2017/04/24/us-government-shutdown-could-impact-defense-contractors.html, </w:t>
      </w:r>
      <w:proofErr w:type="spellStart"/>
      <w:r w:rsidRPr="008C3464">
        <w:t>HKeef</w:t>
      </w:r>
      <w:proofErr w:type="spellEnd"/>
    </w:p>
    <w:p w14:paraId="10AECE74" w14:textId="77777777" w:rsidR="002A157E" w:rsidRPr="008C3464" w:rsidRDefault="002A157E" w:rsidP="002A157E">
      <w:pPr>
        <w:rPr>
          <w:sz w:val="16"/>
        </w:rPr>
      </w:pPr>
      <w:r w:rsidRPr="008C3464">
        <w:rPr>
          <w:rStyle w:val="StyleUnderline"/>
        </w:rPr>
        <w:t>A federal government shutdown could result in major furloughs at the D</w:t>
      </w:r>
      <w:r w:rsidRPr="008C3464">
        <w:rPr>
          <w:sz w:val="16"/>
        </w:rPr>
        <w:t xml:space="preserve">epartment </w:t>
      </w:r>
      <w:r w:rsidRPr="008C3464">
        <w:rPr>
          <w:rStyle w:val="StyleUnderline"/>
        </w:rPr>
        <w:t>o</w:t>
      </w:r>
      <w:r w:rsidRPr="008C3464">
        <w:rPr>
          <w:sz w:val="16"/>
        </w:rPr>
        <w:t xml:space="preserve">f </w:t>
      </w:r>
      <w:r w:rsidRPr="008C3464">
        <w:rPr>
          <w:rStyle w:val="StyleUnderline"/>
        </w:rPr>
        <w:t>D</w:t>
      </w:r>
      <w:r w:rsidRPr="008C3464">
        <w:rPr>
          <w:sz w:val="16"/>
        </w:rPr>
        <w:t xml:space="preserve">efense </w:t>
      </w:r>
      <w:r w:rsidRPr="008C3464">
        <w:rPr>
          <w:rStyle w:val="StyleUnderline"/>
        </w:rPr>
        <w:t>and</w:t>
      </w:r>
      <w:r w:rsidRPr="008C3464">
        <w:rPr>
          <w:sz w:val="16"/>
        </w:rPr>
        <w:t xml:space="preserve"> even </w:t>
      </w:r>
      <w:r w:rsidRPr="008C3464">
        <w:rPr>
          <w:rStyle w:val="StyleUnderline"/>
        </w:rPr>
        <w:t>disrupt the production of weapon systems</w:t>
      </w:r>
      <w:r w:rsidRPr="008C3464">
        <w:rPr>
          <w:sz w:val="16"/>
        </w:rPr>
        <w:t xml:space="preserve">, according to experts. Now almost seven months through the current fiscal year, the federal government is operating under a </w:t>
      </w:r>
      <w:r w:rsidRPr="008C3464">
        <w:rPr>
          <w:rStyle w:val="Emphasis"/>
        </w:rPr>
        <w:t>continuing resolution</w:t>
      </w:r>
      <w:r w:rsidRPr="008C3464">
        <w:rPr>
          <w:sz w:val="16"/>
        </w:rPr>
        <w:t xml:space="preserve"> passed in December, which is set to expire Friday. </w:t>
      </w:r>
      <w:r w:rsidRPr="008C3464">
        <w:rPr>
          <w:rStyle w:val="StyleUnderline"/>
        </w:rPr>
        <w:t>Without a deal</w:t>
      </w:r>
      <w:r w:rsidRPr="008C3464">
        <w:rPr>
          <w:sz w:val="16"/>
        </w:rPr>
        <w:t>, however</w:t>
      </w:r>
      <w:r w:rsidRPr="008C3464">
        <w:rPr>
          <w:rStyle w:val="StyleUnderline"/>
        </w:rPr>
        <w:t>, there could be federal workers immediately furloughed, including around 400,000 civilian defense employees</w:t>
      </w:r>
      <w:r w:rsidRPr="008C3464">
        <w:rPr>
          <w:sz w:val="16"/>
        </w:rPr>
        <w:t xml:space="preserve"> as was the case when the last shutdown happened in 2013. "If there were to be a government shutdown, </w:t>
      </w:r>
      <w:r w:rsidRPr="008C3464">
        <w:rPr>
          <w:rStyle w:val="StyleUnderline"/>
        </w:rPr>
        <w:t>the most immediate impact is that the DoD can't spend any money</w:t>
      </w:r>
      <w:r w:rsidRPr="008C3464">
        <w:rPr>
          <w:sz w:val="16"/>
        </w:rPr>
        <w:t xml:space="preserve">," said Katherine Blakeley, a research fellow at the nonpartisan Center for Strategic and Budgetary Assessments in Washington, D.C. She said a shutdown would mean </w:t>
      </w:r>
      <w:r w:rsidRPr="008C3464">
        <w:rPr>
          <w:rStyle w:val="StyleUnderline"/>
        </w:rPr>
        <w:t>military personnel on active duty wouldn't get paid, civilians wouldn't get paid, and pay for the National Guard and reservists who perform training and drilling functions would be impacted</w:t>
      </w:r>
      <w:r w:rsidRPr="008C3464">
        <w:rPr>
          <w:sz w:val="16"/>
        </w:rPr>
        <w:t xml:space="preserve"> too. Even so, the roughly 1.4 million active-duty U.S. military members still would be required to perform their roles. During the 2013 shutdown, Congress passed a bill allowing some appropriations so that uniformed members of the services could be paid. They also included a separate bill to pay for Guard and Reserve members. But </w:t>
      </w:r>
      <w:r w:rsidRPr="008C3464">
        <w:rPr>
          <w:rStyle w:val="StyleUnderline"/>
        </w:rPr>
        <w:t>there's no guarantee Congress will pass such bills this time around if there's a government shutdown</w:t>
      </w:r>
      <w:r w:rsidRPr="008C3464">
        <w:rPr>
          <w:sz w:val="16"/>
        </w:rPr>
        <w:t xml:space="preserve">. If the 2013 shutdown is any indication, jobs that could be safe from furlough would be those deemed as performing activities critical to national security and the protection of life and property. The last shutdown lasted about 2.5 weeks, although some workers furloughed were allowed to return to their jobs early. The Pentagon building in Washington, DC. AFP | Getty Images The Pentagon building in Washington, DC. Still, that could mean defense acquisition workers might be furloughed as well as civilian workers at maintenance depots around the nation. Moreover, a former Pentagon official told CNBC it could potentially impact the ability of the Pentagon's leadership to obtain advice at a time when the U.S. military is facing growing hostilities overseas and new threats from North Korea and Russia. "Although I'm not in a position to predict whether it will occur this time, I can say that when this sort of thing occurs it has an effect on morale and has an effect on the ability of the Secretary of Defense to obtain the relevant advice on policy and operations that he needs," said David Simon, a Washington, D.C.-based partner in Mayer Brown's cybersecurity and national security practice groups and a former special counsel at the Pentagon. Having gone through the shutdown and cuts mandated through sequestration in 2013, Simon said he was "surprised" by the small number of individuals then who were deemed "essential" and excluded from the original furlough order. Air Force Lt. Col. Eric Badger, a Pentagon spokesman, said the DoD was "taking appropriate steps to prepare for the unlikely event of a lapse in appropriations," and working in "close coordination" with the Office of Management and Budget. Beyond that, he wouldn't speculate on potential impacts in terms of furloughs to the department. "There is enough time for Congress to prevent a lapse in appropriations, and we expect Congress will work with the administration to fund much of our additional FY 2017 budget request," said Badger. "The Secretary and the Service Chiefs highlighted the readiness needs of the armed forces in their recent testimony. That has not changed." The budget battle comes as congressional Democrats are raising concerns about President Donald Trump's plan to spend billions to build a border wall and criticizing his threats to cut funding from so-called sanctuary cities. Any new spending bill to fund the government will need to get at least a two-thirds vote in the 100-member Senate, and the GOP has 52 seats so it will need at least eight more votes to reach the goal. The Trump administration has proposed raising the defense discretionary caps for the current fiscal year through Sept. 30 and for next fiscal year to accommodate his increased military spending plans. The administration wants to pay for the higher defense spending with cuts to domestic programs but so far the Democrats have resisted the plan. It's unclear if bipartisan negotiations will result in a budget deal in time before current funds for the government expire Friday. "There's a lot of uncertainty in the business community," said Blakeley. </w:t>
      </w:r>
      <w:r w:rsidRPr="008C3464">
        <w:rPr>
          <w:rStyle w:val="StyleUnderline"/>
        </w:rPr>
        <w:t>Major U.S.-based defense contractors rely on the Pentagon for the bulk of their revenue and any prolonged slowdown in federal government spending or a halt in key reimbursements could force them to announce furloughs of their own</w:t>
      </w:r>
      <w:r w:rsidRPr="008C3464">
        <w:rPr>
          <w:sz w:val="16"/>
        </w:rPr>
        <w:t xml:space="preserve">. There's also exposure for subcontractors and suppliers, including small or medium-sized businesses more sensitive to the disruption in cash flow than some of the larger primes. "A shutdown of the federal government generally impacts government contractors and of course we're speaking of federal contractors in one of two ways," said Joseph Martinez, a Denver-based attorney specializing in defense and government contracts with the Dentons law firm. First, he said when there's a shutdown the funding is gone and "government essentially doesn't have legal authority to spend any more money. </w:t>
      </w:r>
      <w:r w:rsidRPr="008C3464">
        <w:rPr>
          <w:rStyle w:val="StyleUnderline"/>
        </w:rPr>
        <w:t>So contractors who are waiting the award of a new contract, that new award cannot be issued"</w:t>
      </w:r>
      <w:r w:rsidRPr="008C3464">
        <w:rPr>
          <w:sz w:val="16"/>
        </w:rPr>
        <w:t xml:space="preserve"> in most instances. Additionally, Martinez said if the defense contracting officers or other technical personnel are furloughed as part of the shutdown </w:t>
      </w:r>
      <w:r w:rsidRPr="008C3464">
        <w:rPr>
          <w:rStyle w:val="StyleUnderline"/>
        </w:rPr>
        <w:t>there's a possibility government weapons programs could be delayed for "technical direction" or inspections</w:t>
      </w:r>
      <w:r w:rsidRPr="008C3464">
        <w:rPr>
          <w:sz w:val="16"/>
        </w:rPr>
        <w:t xml:space="preserve">. </w:t>
      </w:r>
      <w:r w:rsidRPr="008C3464">
        <w:rPr>
          <w:rStyle w:val="StyleUnderline"/>
        </w:rPr>
        <w:t>Martinez recalls</w:t>
      </w:r>
      <w:r w:rsidRPr="008C3464">
        <w:rPr>
          <w:sz w:val="16"/>
        </w:rPr>
        <w:t xml:space="preserve"> having a client back during the 2013 shutdown wait for inspection and key approvals so it went into a "</w:t>
      </w:r>
      <w:r w:rsidRPr="008C3464">
        <w:rPr>
          <w:rStyle w:val="StyleUnderline"/>
        </w:rPr>
        <w:t>a cold shutdown … where the contractor had to stop the manufacturing and put things into a standby mode</w:t>
      </w:r>
      <w:r w:rsidRPr="008C3464">
        <w:rPr>
          <w:sz w:val="16"/>
        </w:rPr>
        <w:t>." In fact, if contractors do have to go into a standby mode on programs they might look to recoup the cost of the impacts later from the federal government. As a result, the shutdown could end up costing American taxpayers even more money on certain defense programs. According to Martinez, when the government reopened after the 2013 shutdown there were "costs of shutting and restarting the [production] line so the contractor did seek compensation." That said, in the case of big ticket programs such as Lockheed Martin's F-35 Joint Strike Fighter, experts say it would be unlikely for there to be any shutdown of the production given a brief government shutdown of a few days or weeks. They note most of the fighter program has funding secured several years out based on the previous two batches of contracts. Lockheed is scheduled to report its first-quarter financial results on Tuesday and is likely to get asked about potential impacts on the company as a result of any government shutdown. Other defense primes are reporting results this week, including Boeing, General Dynamics, Northrop Grumman as well as Raytheon.</w:t>
      </w:r>
    </w:p>
    <w:p w14:paraId="470E8A50" w14:textId="77777777" w:rsidR="002A157E" w:rsidRPr="008C3464" w:rsidRDefault="002A157E" w:rsidP="002A157E"/>
    <w:p w14:paraId="13DCF17D" w14:textId="77777777" w:rsidR="002A157E" w:rsidRDefault="002A157E" w:rsidP="002A157E">
      <w:pPr>
        <w:pStyle w:val="Heading3"/>
      </w:pPr>
      <w:r w:rsidRPr="008C3464">
        <w:t>Impact---Cyber</w:t>
      </w:r>
    </w:p>
    <w:p w14:paraId="55C9DC60" w14:textId="77777777" w:rsidR="00BD5F30" w:rsidRPr="00BD5F30" w:rsidRDefault="00BD5F30" w:rsidP="00BD5F30"/>
    <w:p w14:paraId="1E28F465" w14:textId="77777777" w:rsidR="002A157E" w:rsidRPr="008C3464" w:rsidRDefault="002A157E" w:rsidP="002A157E">
      <w:pPr>
        <w:pStyle w:val="Heading4"/>
        <w:spacing w:before="30" w:line="278" w:lineRule="atLeast"/>
        <w:rPr>
          <w:rFonts w:cs="Calibri"/>
          <w:color w:val="000000"/>
        </w:rPr>
      </w:pPr>
      <w:r w:rsidRPr="008C3464">
        <w:rPr>
          <w:rFonts w:cs="Calibri"/>
          <w:color w:val="000000"/>
        </w:rPr>
        <w:t>Extended shutdown magnifies cyberattack risks against the US</w:t>
      </w:r>
    </w:p>
    <w:p w14:paraId="24349212" w14:textId="77777777" w:rsidR="002A157E" w:rsidRPr="008C3464" w:rsidRDefault="002A157E" w:rsidP="002A157E">
      <w:pPr>
        <w:spacing w:after="120" w:line="235" w:lineRule="atLeast"/>
        <w:rPr>
          <w:color w:val="000000"/>
        </w:rPr>
      </w:pPr>
      <w:proofErr w:type="spellStart"/>
      <w:r w:rsidRPr="008C3464">
        <w:rPr>
          <w:b/>
          <w:bCs/>
          <w:color w:val="000000"/>
          <w:sz w:val="26"/>
          <w:szCs w:val="26"/>
        </w:rPr>
        <w:t>Kornowski</w:t>
      </w:r>
      <w:proofErr w:type="spellEnd"/>
      <w:r w:rsidRPr="008C3464">
        <w:rPr>
          <w:b/>
          <w:bCs/>
          <w:color w:val="000000"/>
          <w:sz w:val="26"/>
          <w:szCs w:val="26"/>
        </w:rPr>
        <w:t xml:space="preserve"> 19</w:t>
      </w:r>
      <w:r w:rsidRPr="008C3464">
        <w:rPr>
          <w:color w:val="000000"/>
        </w:rPr>
        <w:t> (Ryan, Research Director for ThinkProgress + M.S. in energy policy and climate at Johns Hopkins University, "This is how Trump’s border wall shutdown threatens U.S. security," https://thinkprogress.org/government-shutdown-border-threatens-americans-security-613ee40f94d1/)</w:t>
      </w:r>
    </w:p>
    <w:p w14:paraId="0FD48C0B" w14:textId="77777777" w:rsidR="002A157E" w:rsidRPr="008C3464" w:rsidRDefault="002A157E" w:rsidP="002A157E">
      <w:pPr>
        <w:spacing w:line="235" w:lineRule="atLeast"/>
        <w:rPr>
          <w:color w:val="000000"/>
          <w:sz w:val="16"/>
        </w:rPr>
      </w:pPr>
      <w:r w:rsidRPr="008C3464">
        <w:rPr>
          <w:color w:val="000000"/>
          <w:sz w:val="16"/>
        </w:rPr>
        <w:t>Cybersecurity The Department of Homeland Security (</w:t>
      </w:r>
      <w:r w:rsidRPr="008C3464">
        <w:rPr>
          <w:color w:val="000000"/>
          <w:highlight w:val="cyan"/>
          <w:u w:val="single"/>
        </w:rPr>
        <w:t>DHS</w:t>
      </w:r>
      <w:r w:rsidRPr="008C3464">
        <w:rPr>
          <w:color w:val="000000"/>
          <w:sz w:val="16"/>
        </w:rPr>
        <w:t>) is not simply in charge of immigration and any potential wall-building activities. It also </w:t>
      </w:r>
      <w:r w:rsidRPr="008C3464">
        <w:rPr>
          <w:color w:val="000000"/>
          <w:highlight w:val="cyan"/>
          <w:u w:val="single"/>
        </w:rPr>
        <w:t>coordinates the government’s response to cyberattacks on critical infrastructure — something that does not stop during a government shutdown.</w:t>
      </w:r>
      <w:r w:rsidRPr="008C3464">
        <w:rPr>
          <w:color w:val="000000"/>
          <w:sz w:val="16"/>
        </w:rPr>
        <w:t> Advertisement “</w:t>
      </w:r>
      <w:r w:rsidRPr="008C3464">
        <w:rPr>
          <w:b/>
          <w:bCs/>
          <w:color w:val="000000"/>
          <w:u w:val="single"/>
        </w:rPr>
        <w:t>With each passing day, the impact of the government shutdown on our nation’s security grows</w:t>
      </w:r>
      <w:r w:rsidRPr="008C3464">
        <w:rPr>
          <w:color w:val="000000"/>
          <w:sz w:val="16"/>
        </w:rPr>
        <w:t xml:space="preserve">,” said Suzanne Spaulding, who served as </w:t>
      </w:r>
      <w:proofErr w:type="spellStart"/>
      <w:r w:rsidRPr="008C3464">
        <w:rPr>
          <w:color w:val="000000"/>
          <w:sz w:val="16"/>
        </w:rPr>
        <w:t>under secretary</w:t>
      </w:r>
      <w:proofErr w:type="spellEnd"/>
      <w:r w:rsidRPr="008C3464">
        <w:rPr>
          <w:color w:val="000000"/>
          <w:sz w:val="16"/>
        </w:rPr>
        <w:t xml:space="preserve"> for the National Protection and Programs Directorate at the Department of Homeland Security and is now a senior adviser at the Center for Strategic and International Studies. “</w:t>
      </w:r>
      <w:r w:rsidRPr="008C3464">
        <w:rPr>
          <w:color w:val="000000"/>
          <w:u w:val="single"/>
        </w:rPr>
        <w:t>Meanwhile, our</w:t>
      </w:r>
      <w:r w:rsidRPr="008C3464">
        <w:rPr>
          <w:color w:val="000000"/>
          <w:sz w:val="16"/>
        </w:rPr>
        <w:t> </w:t>
      </w:r>
      <w:r w:rsidRPr="008C3464">
        <w:rPr>
          <w:color w:val="000000"/>
          <w:highlight w:val="cyan"/>
          <w:u w:val="single"/>
        </w:rPr>
        <w:t>adversaries are not missing a beat</w:t>
      </w:r>
      <w:r w:rsidRPr="008C3464">
        <w:rPr>
          <w:color w:val="000000"/>
          <w:sz w:val="16"/>
        </w:rPr>
        <w:t> </w:t>
      </w:r>
      <w:r w:rsidRPr="008C3464">
        <w:rPr>
          <w:color w:val="000000"/>
          <w:u w:val="single"/>
        </w:rPr>
        <w:t>and the daily attacks on our systems continue.</w:t>
      </w:r>
      <w:r w:rsidRPr="008C3464">
        <w:rPr>
          <w:color w:val="000000"/>
          <w:sz w:val="16"/>
        </w:rPr>
        <w:t> </w:t>
      </w:r>
      <w:r w:rsidRPr="008C3464">
        <w:rPr>
          <w:color w:val="000000"/>
          <w:highlight w:val="cyan"/>
          <w:u w:val="single"/>
        </w:rPr>
        <w:t>Cybersecurity</w:t>
      </w:r>
      <w:r w:rsidRPr="008C3464">
        <w:rPr>
          <w:color w:val="000000"/>
          <w:sz w:val="16"/>
        </w:rPr>
        <w:t> </w:t>
      </w:r>
      <w:r w:rsidRPr="008C3464">
        <w:rPr>
          <w:color w:val="000000"/>
          <w:highlight w:val="cyan"/>
          <w:u w:val="single"/>
        </w:rPr>
        <w:t>is hard enough with a full team. Operating at less than half strength means we are losing ground</w:t>
      </w:r>
      <w:r w:rsidRPr="008C3464">
        <w:rPr>
          <w:color w:val="000000"/>
          <w:sz w:val="16"/>
        </w:rPr>
        <w:t> </w:t>
      </w:r>
      <w:r w:rsidRPr="008C3464">
        <w:rPr>
          <w:color w:val="000000"/>
          <w:u w:val="single"/>
        </w:rPr>
        <w:t>against our adversaries.</w:t>
      </w:r>
      <w:r w:rsidRPr="008C3464">
        <w:rPr>
          <w:color w:val="000000"/>
          <w:sz w:val="16"/>
        </w:rPr>
        <w:t>” </w:t>
      </w:r>
      <w:r w:rsidRPr="008C3464">
        <w:rPr>
          <w:b/>
          <w:bCs/>
          <w:color w:val="000000"/>
          <w:u w:val="single"/>
        </w:rPr>
        <w:t>Defending against cyberattacks with only partial staffing is difficult</w:t>
      </w:r>
      <w:r w:rsidRPr="008C3464">
        <w:rPr>
          <w:color w:val="000000"/>
          <w:sz w:val="16"/>
        </w:rPr>
        <w:t>, and it’s even harder when your agency is in the midst of a reorganization. In November, Trump signed a law establishing DHS’ new Cybersecurity and Infrastructure Security Agency (CISA). “Getting this agency fully operational requires a lot of work and it’s like repairing an airplane while you’re flying it,” Spaulding said. “You try to avoid disrupting the critical operational activity even while you make changes to improve the organization. This shutdown is a disruption CISA can ill afford.” What this means for the day-to-day operations of the agency is that 2,008 of the 3,531 staffers at CISA are excepted staff, meaning they must report to work to perform essential functions without pay. They must staff 24/7 cybersecurity watch floors and be ready to respond to any attack. The remaining 45 percent of the agency is furloughed without pay, providing little margin for error. [Furloughed] Allan Friedman @allanfriedman I like to think that the work that I do is important. But a lot of real heavy lifting to secure the critical infrastructure is done by my DHS colleagues. None are being paid--including those running the 24 hour watch at the NCCIC--and only half of them are able to do their job. Chris Bing @Bing_Chris "The Department of Homeland Security’s newly-established Cybersecurity and Infrastructure Security Agency has 45 percent of employees furloughed"https://duo.com/decipher/government-shutdown-impacts-enterprise-security … 32 5:23 PM - Jan 7, 2019 Twitter Ads info and privacy 18 people are talking about this Twitter Ads info and privacy On December 21, </w:t>
      </w:r>
      <w:r w:rsidRPr="008C3464">
        <w:rPr>
          <w:color w:val="000000"/>
          <w:u w:val="single"/>
        </w:rPr>
        <w:t>the day the shutdown began, Trump signed another cybersecurity law focused on U.S. supply chains and vulnerabilities. Spaulding said that the law is important and also comes with many deadlines — many of which will slip during a shutdown</w:t>
      </w:r>
      <w:r w:rsidRPr="008C3464">
        <w:rPr>
          <w:color w:val="000000"/>
          <w:sz w:val="16"/>
        </w:rPr>
        <w:t>, delaying the protections the law now requires. Advertisement “Monitoring of government systems and responding to significant incidents will likely continue but other </w:t>
      </w:r>
      <w:r w:rsidRPr="008C3464">
        <w:rPr>
          <w:b/>
          <w:bCs/>
          <w:color w:val="000000"/>
          <w:highlight w:val="cyan"/>
          <w:u w:val="single"/>
        </w:rPr>
        <w:t>important activities</w:t>
      </w:r>
      <w:r w:rsidRPr="008C3464">
        <w:rPr>
          <w:color w:val="000000"/>
          <w:sz w:val="16"/>
        </w:rPr>
        <w:t>, for which demand already exceeds capacity, </w:t>
      </w:r>
      <w:r w:rsidRPr="008C3464">
        <w:rPr>
          <w:b/>
          <w:bCs/>
          <w:color w:val="000000"/>
          <w:highlight w:val="cyan"/>
          <w:u w:val="single"/>
        </w:rPr>
        <w:t>such as working</w:t>
      </w:r>
      <w:r w:rsidRPr="008C3464">
        <w:rPr>
          <w:color w:val="000000"/>
          <w:sz w:val="16"/>
        </w:rPr>
        <w:t> with departments and agencies to identify and secure their high-value assets, with states to improve election security, and </w:t>
      </w:r>
      <w:r w:rsidRPr="008C3464">
        <w:rPr>
          <w:b/>
          <w:bCs/>
          <w:color w:val="000000"/>
          <w:highlight w:val="cyan"/>
          <w:u w:val="single"/>
        </w:rPr>
        <w:t xml:space="preserve">with businesses, including critical infrastructure, to strengthen their resilience to </w:t>
      </w:r>
      <w:proofErr w:type="spellStart"/>
      <w:r w:rsidRPr="008C3464">
        <w:rPr>
          <w:b/>
          <w:bCs/>
          <w:color w:val="000000"/>
          <w:highlight w:val="cyan"/>
          <w:u w:val="single"/>
        </w:rPr>
        <w:t>cyber attacks</w:t>
      </w:r>
      <w:proofErr w:type="spellEnd"/>
      <w:r w:rsidRPr="008C3464">
        <w:rPr>
          <w:b/>
          <w:bCs/>
          <w:color w:val="000000"/>
          <w:highlight w:val="cyan"/>
          <w:u w:val="single"/>
        </w:rPr>
        <w:t>, are</w:t>
      </w:r>
      <w:r w:rsidRPr="008C3464">
        <w:rPr>
          <w:color w:val="000000"/>
          <w:sz w:val="16"/>
        </w:rPr>
        <w:t> almost certainly not exempt and </w:t>
      </w:r>
      <w:r w:rsidRPr="008C3464">
        <w:rPr>
          <w:b/>
          <w:bCs/>
          <w:color w:val="000000"/>
          <w:u w:val="single"/>
        </w:rPr>
        <w:t>are</w:t>
      </w:r>
      <w:r w:rsidRPr="008C3464">
        <w:rPr>
          <w:color w:val="000000"/>
          <w:sz w:val="16"/>
        </w:rPr>
        <w:t> therefore </w:t>
      </w:r>
      <w:r w:rsidRPr="008C3464">
        <w:rPr>
          <w:b/>
          <w:bCs/>
          <w:color w:val="000000"/>
          <w:highlight w:val="cyan"/>
          <w:u w:val="single"/>
        </w:rPr>
        <w:t>not happening</w:t>
      </w:r>
      <w:r w:rsidRPr="008C3464">
        <w:rPr>
          <w:color w:val="000000"/>
          <w:sz w:val="16"/>
        </w:rPr>
        <w:t>,” Spaulding said.</w:t>
      </w:r>
    </w:p>
    <w:p w14:paraId="680D2AC1" w14:textId="77777777" w:rsidR="002A157E" w:rsidRPr="008C3464" w:rsidRDefault="002A157E" w:rsidP="002A157E"/>
    <w:p w14:paraId="5C2E271F" w14:textId="77777777" w:rsidR="002A157E" w:rsidRPr="008C3464" w:rsidRDefault="002A157E" w:rsidP="002A157E">
      <w:pPr>
        <w:pStyle w:val="Heading4"/>
        <w:spacing w:before="30" w:line="278" w:lineRule="atLeast"/>
        <w:rPr>
          <w:rFonts w:cs="Calibri"/>
          <w:color w:val="000000"/>
        </w:rPr>
      </w:pPr>
      <w:r w:rsidRPr="008C3464">
        <w:rPr>
          <w:rFonts w:cs="Calibri"/>
          <w:color w:val="000000"/>
        </w:rPr>
        <w:t>Shutdown means the government will furlough workers that are key to prevent cyber-attacks. Terrorist would hack the U.S. from China, launch a nuke, Russia will retaliate against the U.S. and the U.S. will hold China responsible.</w:t>
      </w:r>
    </w:p>
    <w:p w14:paraId="719FB783" w14:textId="77777777" w:rsidR="002A157E" w:rsidRPr="008C3464" w:rsidRDefault="002A157E" w:rsidP="002A157E">
      <w:pPr>
        <w:spacing w:line="235" w:lineRule="atLeast"/>
        <w:rPr>
          <w:color w:val="000000"/>
        </w:rPr>
      </w:pPr>
      <w:r w:rsidRPr="008C3464">
        <w:rPr>
          <w:color w:val="000000"/>
        </w:rPr>
        <w:t>Shutdown causes cyberattacks.</w:t>
      </w:r>
    </w:p>
    <w:p w14:paraId="175001F8" w14:textId="77777777" w:rsidR="002A157E" w:rsidRPr="008C3464" w:rsidRDefault="002A157E" w:rsidP="002A157E">
      <w:pPr>
        <w:spacing w:after="120" w:line="235" w:lineRule="atLeast"/>
        <w:rPr>
          <w:color w:val="000000"/>
        </w:rPr>
      </w:pPr>
      <w:r w:rsidRPr="008C3464">
        <w:rPr>
          <w:b/>
          <w:bCs/>
          <w:color w:val="000000"/>
          <w:sz w:val="26"/>
          <w:szCs w:val="26"/>
        </w:rPr>
        <w:t>Sideman 11</w:t>
      </w:r>
      <w:r w:rsidRPr="008C3464">
        <w:rPr>
          <w:color w:val="000000"/>
        </w:rPr>
        <w:t> [Alysha, Federal Computer Week Contributor, “Agencies must determine computer security teams in face of potential federal shutdown” http://fcw.com/Articles/2011/02/23/Agencies-must-determine-computer-security-teams-in-face-of-shutdown.aspx?Page=1]</w:t>
      </w:r>
    </w:p>
    <w:p w14:paraId="736857CA" w14:textId="77777777" w:rsidR="002A157E" w:rsidRPr="008C3464" w:rsidRDefault="002A157E" w:rsidP="002A157E">
      <w:pPr>
        <w:spacing w:line="235" w:lineRule="atLeast"/>
        <w:rPr>
          <w:color w:val="000000"/>
          <w:sz w:val="16"/>
        </w:rPr>
      </w:pPr>
      <w:r w:rsidRPr="008C3464">
        <w:rPr>
          <w:color w:val="000000"/>
          <w:u w:val="single"/>
        </w:rPr>
        <w:t>With the</w:t>
      </w:r>
      <w:r w:rsidRPr="008C3464">
        <w:rPr>
          <w:color w:val="000000"/>
          <w:sz w:val="16"/>
        </w:rPr>
        <w:t> WikiLeaks hacks and other </w:t>
      </w:r>
      <w:r w:rsidRPr="008C3464">
        <w:rPr>
          <w:color w:val="000000"/>
          <w:u w:val="single"/>
        </w:rPr>
        <w:t>threats to cybersecurity present</w:t>
      </w:r>
      <w:r w:rsidRPr="008C3464">
        <w:rPr>
          <w:color w:val="000000"/>
          <w:sz w:val="16"/>
        </w:rPr>
        <w:t>, </w:t>
      </w:r>
      <w:r w:rsidRPr="008C3464">
        <w:rPr>
          <w:color w:val="000000"/>
          <w:u w:val="single"/>
        </w:rPr>
        <w:t>guarding against cyberattacks has become a significant part of governing</w:t>
      </w:r>
      <w:r w:rsidRPr="008C3464">
        <w:rPr>
          <w:color w:val="000000"/>
          <w:sz w:val="16"/>
        </w:rPr>
        <w:t> -- </w:t>
      </w:r>
      <w:r w:rsidRPr="008C3464">
        <w:rPr>
          <w:color w:val="000000"/>
          <w:u w:val="single"/>
        </w:rPr>
        <w:t>especially because most</w:t>
      </w:r>
      <w:r w:rsidRPr="008C3464">
        <w:rPr>
          <w:color w:val="000000"/>
          <w:sz w:val="16"/>
        </w:rPr>
        <w:t> </w:t>
      </w:r>
      <w:r w:rsidRPr="008C3464">
        <w:rPr>
          <w:color w:val="000000"/>
          <w:highlight w:val="cyan"/>
          <w:u w:val="single"/>
        </w:rPr>
        <w:t>government agencies have moved to online systems</w:t>
      </w:r>
      <w:r w:rsidRPr="008C3464">
        <w:rPr>
          <w:color w:val="000000"/>
          <w:u w:val="single"/>
        </w:rPr>
        <w:t>. As a potential government shutdown comes closer, agencies must face new questions</w:t>
      </w:r>
      <w:r w:rsidRPr="008C3464">
        <w:rPr>
          <w:color w:val="000000"/>
          <w:sz w:val="16"/>
        </w:rPr>
        <w:t> about defining “essential” computer personnel. </w:t>
      </w:r>
      <w:r w:rsidRPr="008C3464">
        <w:rPr>
          <w:color w:val="000000"/>
          <w:highlight w:val="cyan"/>
          <w:u w:val="single"/>
        </w:rPr>
        <w:t>Cyber threats weren’t as significant during the 1995 furlough as they are today</w:t>
      </w:r>
      <w:r w:rsidRPr="008C3464">
        <w:rPr>
          <w:color w:val="000000"/>
          <w:sz w:val="16"/>
        </w:rPr>
        <w:t xml:space="preserve">, reports </w:t>
      </w:r>
      <w:proofErr w:type="spellStart"/>
      <w:r w:rsidRPr="008C3464">
        <w:rPr>
          <w:color w:val="000000"/>
          <w:sz w:val="16"/>
        </w:rPr>
        <w:t>NextGov</w:t>
      </w:r>
      <w:proofErr w:type="spellEnd"/>
      <w:r w:rsidRPr="008C3464">
        <w:rPr>
          <w:color w:val="000000"/>
          <w:sz w:val="16"/>
        </w:rPr>
        <w:t>. The publication adds that agencies need to buck up and be organized. In late January, government officials, NATO and the European Union banded together in Brussels to formulate a plan to battle cyber bandits, according to Defense Systems. </w:t>
      </w:r>
      <w:r w:rsidRPr="008C3464">
        <w:rPr>
          <w:color w:val="000000"/>
          <w:u w:val="single"/>
        </w:rPr>
        <w:t>Leaders there agreed that existing cyber security measures were incomplete</w:t>
      </w:r>
      <w:r w:rsidRPr="008C3464">
        <w:rPr>
          <w:color w:val="000000"/>
          <w:sz w:val="16"/>
        </w:rPr>
        <w:t> and decided to fast-track a new plan for cyber incident response. Meanwhile, </w:t>
      </w:r>
      <w:r w:rsidRPr="008C3464">
        <w:rPr>
          <w:color w:val="000000"/>
          <w:u w:val="single"/>
        </w:rPr>
        <w:t>observers are wondering whether the U.S. government has a plan to deal with cyberattacks in the case of a shutdown</w:t>
      </w:r>
      <w:r w:rsidRPr="008C3464">
        <w:rPr>
          <w:color w:val="000000"/>
          <w:sz w:val="16"/>
        </w:rPr>
        <w:t>. </w:t>
      </w:r>
      <w:r w:rsidRPr="008C3464">
        <w:rPr>
          <w:color w:val="000000"/>
          <w:u w:val="single"/>
        </w:rPr>
        <w:t>The lists of essential computer security personnel drawn up 15 years ago are irrelevant today</w:t>
      </w:r>
      <w:r w:rsidRPr="008C3464">
        <w:rPr>
          <w:color w:val="000000"/>
          <w:sz w:val="16"/>
        </w:rPr>
        <w:t xml:space="preserve">, computer specialists told </w:t>
      </w:r>
      <w:proofErr w:type="spellStart"/>
      <w:r w:rsidRPr="008C3464">
        <w:rPr>
          <w:color w:val="000000"/>
          <w:sz w:val="16"/>
        </w:rPr>
        <w:t>NextGov</w:t>
      </w:r>
      <w:proofErr w:type="spellEnd"/>
      <w:r w:rsidRPr="008C3464">
        <w:rPr>
          <w:color w:val="000000"/>
          <w:sz w:val="16"/>
        </w:rPr>
        <w:t>. In 1995, the only agencies concerned about cybersecurity were entities such as the FBI and CIA. Today, before any potential government shutdown happens, a plan of essential IT personnel should be determined, the specialists add. </w:t>
      </w:r>
      <w:r w:rsidRPr="008C3464">
        <w:rPr>
          <w:color w:val="000000"/>
          <w:highlight w:val="cyan"/>
          <w:u w:val="single"/>
        </w:rPr>
        <w:t>Agencies should be figuring out which systems will need daily surveillance</w:t>
      </w:r>
      <w:r w:rsidRPr="008C3464">
        <w:rPr>
          <w:color w:val="000000"/>
          <w:sz w:val="16"/>
        </w:rPr>
        <w:t> </w:t>
      </w:r>
      <w:r w:rsidRPr="008C3464">
        <w:rPr>
          <w:color w:val="000000"/>
          <w:u w:val="single"/>
        </w:rPr>
        <w:t>and strategic defense,</w:t>
      </w:r>
      <w:r w:rsidRPr="008C3464">
        <w:rPr>
          <w:color w:val="000000"/>
          <w:sz w:val="16"/>
        </w:rPr>
        <w:t> </w:t>
      </w:r>
      <w:r w:rsidRPr="008C3464">
        <w:rPr>
          <w:color w:val="000000"/>
          <w:highlight w:val="cyan"/>
          <w:u w:val="single"/>
        </w:rPr>
        <w:t>as well as</w:t>
      </w:r>
      <w:r w:rsidRPr="008C3464">
        <w:rPr>
          <w:color w:val="000000"/>
          <w:sz w:val="16"/>
        </w:rPr>
        <w:t> </w:t>
      </w:r>
      <w:r w:rsidRPr="008C3464">
        <w:rPr>
          <w:color w:val="000000"/>
          <w:u w:val="single"/>
        </w:rPr>
        <w:t>evaluating</w:t>
      </w:r>
      <w:r w:rsidRPr="008C3464">
        <w:rPr>
          <w:color w:val="000000"/>
          <w:sz w:val="16"/>
        </w:rPr>
        <w:t> </w:t>
      </w:r>
      <w:r w:rsidRPr="008C3464">
        <w:rPr>
          <w:color w:val="000000"/>
          <w:highlight w:val="cyan"/>
          <w:u w:val="single"/>
        </w:rPr>
        <w:t>the</w:t>
      </w:r>
      <w:r w:rsidRPr="008C3464">
        <w:rPr>
          <w:color w:val="000000"/>
          <w:sz w:val="16"/>
        </w:rPr>
        <w:t> </w:t>
      </w:r>
      <w:r w:rsidRPr="008C3464">
        <w:rPr>
          <w:color w:val="000000"/>
          <w:u w:val="single"/>
        </w:rPr>
        <w:t>job descriptions of</w:t>
      </w:r>
      <w:r w:rsidRPr="008C3464">
        <w:rPr>
          <w:color w:val="000000"/>
          <w:sz w:val="16"/>
        </w:rPr>
        <w:t> </w:t>
      </w:r>
      <w:r w:rsidRPr="008C3464">
        <w:rPr>
          <w:color w:val="000000"/>
          <w:highlight w:val="cyan"/>
          <w:u w:val="single"/>
        </w:rPr>
        <w:t>the people operating in those systems</w:t>
      </w:r>
      <w:r w:rsidRPr="008C3464">
        <w:rPr>
          <w:color w:val="000000"/>
          <w:sz w:val="16"/>
        </w:rPr>
        <w:t xml:space="preserve">, former federal executives told </w:t>
      </w:r>
      <w:proofErr w:type="spellStart"/>
      <w:r w:rsidRPr="008C3464">
        <w:rPr>
          <w:color w:val="000000"/>
          <w:sz w:val="16"/>
        </w:rPr>
        <w:t>NextGov</w:t>
      </w:r>
      <w:proofErr w:type="spellEnd"/>
      <w:r w:rsidRPr="008C3464">
        <w:rPr>
          <w:color w:val="000000"/>
          <w:sz w:val="16"/>
        </w:rPr>
        <w:t>. Hord </w:t>
      </w:r>
      <w:r w:rsidRPr="008C3464">
        <w:rPr>
          <w:color w:val="000000"/>
          <w:u w:val="single"/>
        </w:rPr>
        <w:t>Tipton</w:t>
      </w:r>
      <w:r w:rsidRPr="008C3464">
        <w:rPr>
          <w:color w:val="000000"/>
          <w:sz w:val="16"/>
        </w:rPr>
        <w:t>, a former Interior Department CIO, </w:t>
      </w:r>
      <w:r w:rsidRPr="008C3464">
        <w:rPr>
          <w:color w:val="000000"/>
          <w:u w:val="single"/>
        </w:rPr>
        <w:t>agrees. “If they haven’t done it, there’s going to be a mad scramble, and there’s going to be a hole in the system</w:t>
      </w:r>
      <w:r w:rsidRPr="008C3464">
        <w:rPr>
          <w:color w:val="000000"/>
          <w:sz w:val="16"/>
        </w:rPr>
        <w:t>,” he told the site. All government departments are supposed to have contingency plans on deck that spell out essential systems and the employees associated with them, according to federal rules. Meanwhile, </w:t>
      </w:r>
      <w:r w:rsidRPr="008C3464">
        <w:rPr>
          <w:color w:val="000000"/>
          <w:u w:val="single"/>
        </w:rPr>
        <w:t>some experts say determining which IT workers are essential depends more on the length of the shutdown</w:t>
      </w:r>
      <w:r w:rsidRPr="008C3464">
        <w:rPr>
          <w:color w:val="000000"/>
          <w:sz w:val="16"/>
        </w:rPr>
        <w:t>. Jeffrey </w:t>
      </w:r>
      <w:proofErr w:type="spellStart"/>
      <w:r w:rsidRPr="008C3464">
        <w:rPr>
          <w:color w:val="000000"/>
          <w:u w:val="single"/>
        </w:rPr>
        <w:t>Wheatman</w:t>
      </w:r>
      <w:proofErr w:type="spellEnd"/>
      <w:r w:rsidRPr="008C3464">
        <w:rPr>
          <w:color w:val="000000"/>
          <w:u w:val="single"/>
        </w:rPr>
        <w:t>, a security and privacy analyst</w:t>
      </w:r>
      <w:r w:rsidRPr="008C3464">
        <w:rPr>
          <w:color w:val="000000"/>
          <w:sz w:val="16"/>
        </w:rPr>
        <w:t> with the Gartner research group, </w:t>
      </w:r>
      <w:r w:rsidRPr="008C3464">
        <w:rPr>
          <w:color w:val="000000"/>
          <w:u w:val="single"/>
        </w:rPr>
        <w:t xml:space="preserve">tells </w:t>
      </w:r>
      <w:proofErr w:type="spellStart"/>
      <w:r w:rsidRPr="008C3464">
        <w:rPr>
          <w:color w:val="000000"/>
          <w:u w:val="single"/>
        </w:rPr>
        <w:t>NextGov</w:t>
      </w:r>
      <w:proofErr w:type="spellEnd"/>
      <w:r w:rsidRPr="008C3464">
        <w:rPr>
          <w:color w:val="000000"/>
          <w:u w:val="single"/>
        </w:rPr>
        <w:t xml:space="preserve"> that</w:t>
      </w:r>
      <w:r w:rsidRPr="008C3464">
        <w:rPr>
          <w:color w:val="000000"/>
          <w:sz w:val="16"/>
        </w:rPr>
        <w:t> </w:t>
      </w:r>
      <w:r w:rsidRPr="008C3464">
        <w:rPr>
          <w:color w:val="000000"/>
          <w:highlight w:val="cyan"/>
          <w:u w:val="single"/>
        </w:rPr>
        <w:t>a shutdown lasting a couple of weeks “would require incident response personnel,</w:t>
      </w:r>
      <w:r w:rsidRPr="008C3464">
        <w:rPr>
          <w:color w:val="000000"/>
          <w:sz w:val="16"/>
        </w:rPr>
        <w:t> </w:t>
      </w:r>
      <w:r w:rsidRPr="008C3464">
        <w:rPr>
          <w:color w:val="000000"/>
          <w:u w:val="single"/>
        </w:rPr>
        <w:t>network administrators and staff who monitor firewall logs for potential intrusions.” If a shutdown lasted a month or longer, more employees would need to report</w:t>
      </w:r>
      <w:r w:rsidRPr="008C3464">
        <w:rPr>
          <w:color w:val="000000"/>
          <w:sz w:val="16"/>
        </w:rPr>
        <w:t>, he said, adding: “</w:t>
      </w:r>
      <w:r w:rsidRPr="008C3464">
        <w:rPr>
          <w:color w:val="000000"/>
          <w:highlight w:val="cyan"/>
          <w:u w:val="single"/>
        </w:rPr>
        <w:t>New threats could emerge during that time frame</w:t>
      </w:r>
      <w:r w:rsidRPr="008C3464">
        <w:rPr>
          <w:color w:val="000000"/>
          <w:u w:val="single"/>
        </w:rPr>
        <w:t>, which demands people with strategy-oriented job functions to devise new lines of defense.”</w:t>
      </w:r>
      <w:r w:rsidRPr="008C3464">
        <w:rPr>
          <w:color w:val="000000"/>
          <w:sz w:val="16"/>
        </w:rPr>
        <w:t> Employees who are deemed “essential” are critical to national security. </w:t>
      </w:r>
      <w:r w:rsidRPr="008C3464">
        <w:rPr>
          <w:color w:val="000000"/>
          <w:u w:val="single"/>
        </w:rPr>
        <w:t>Cyber warfare</w:t>
      </w:r>
      <w:r w:rsidRPr="008C3464">
        <w:rPr>
          <w:color w:val="000000"/>
          <w:sz w:val="16"/>
        </w:rPr>
        <w:t> or holes in cybersecurity </w:t>
      </w:r>
      <w:r w:rsidRPr="008C3464">
        <w:rPr>
          <w:color w:val="000000"/>
          <w:u w:val="single"/>
        </w:rPr>
        <w:t>can threaten a nation’s infrastructure</w:t>
      </w:r>
      <w:r w:rsidRPr="008C3464">
        <w:rPr>
          <w:color w:val="000000"/>
          <w:sz w:val="16"/>
        </w:rPr>
        <w:t>. In particular, </w:t>
      </w:r>
      <w:r w:rsidRPr="008C3464">
        <w:rPr>
          <w:color w:val="000000"/>
          <w:u w:val="single"/>
        </w:rPr>
        <w:t>the electric grid, the nation’s military assets, financial sector and telecommunications networks can be vulnerable in the face of an attack,</w:t>
      </w:r>
      <w:r w:rsidRPr="008C3464">
        <w:rPr>
          <w:color w:val="000000"/>
          <w:sz w:val="16"/>
        </w:rPr>
        <w:t> reports Federal Computer Week.</w:t>
      </w:r>
    </w:p>
    <w:p w14:paraId="04FCD247" w14:textId="77777777" w:rsidR="002A157E" w:rsidRPr="008C3464" w:rsidRDefault="002A157E" w:rsidP="002A157E">
      <w:pPr>
        <w:spacing w:line="235" w:lineRule="atLeast"/>
        <w:rPr>
          <w:color w:val="000000"/>
          <w:sz w:val="16"/>
        </w:rPr>
      </w:pPr>
    </w:p>
    <w:p w14:paraId="721BA4DD" w14:textId="77777777" w:rsidR="002A157E" w:rsidRPr="008C3464" w:rsidRDefault="002A157E" w:rsidP="002A157E">
      <w:pPr>
        <w:pStyle w:val="Heading4"/>
      </w:pPr>
      <w:r w:rsidRPr="008C3464">
        <w:t>Government shutdown makes the US susceptible to cyberattacks – key protection networks become uniquely vulnerable</w:t>
      </w:r>
    </w:p>
    <w:p w14:paraId="29909F88" w14:textId="77777777" w:rsidR="002A157E" w:rsidRPr="008C3464" w:rsidRDefault="002A157E" w:rsidP="002A157E">
      <w:r w:rsidRPr="008C3464">
        <w:rPr>
          <w:rStyle w:val="Style13ptBold"/>
        </w:rPr>
        <w:t xml:space="preserve">Baker 19 </w:t>
      </w:r>
      <w:r w:rsidRPr="008C3464">
        <w:t>[</w:t>
      </w:r>
      <w:proofErr w:type="spellStart"/>
      <w:r w:rsidRPr="008C3464">
        <w:t>SinéAd</w:t>
      </w:r>
      <w:proofErr w:type="spellEnd"/>
      <w:r w:rsidRPr="008C3464">
        <w:t xml:space="preserve"> Baker; Senior News Reporter based in Insider's London bureau, focusing on breaking news  ; 1-17-2019; The record-breaking government shutdown is putting the US at risk of a major cyberattack; Business Insider; https://www.businessinsider.com/government-shutdown-us-risk-cyber-attack-hacking-2019-1?fbclid=IwAR0ElmMGiowCXNNHGlpoyTSsex8-x_dgkQjYvABGBOggOK2yBiQ0R-yEM4M; 6-23-2023; AA]</w:t>
      </w:r>
    </w:p>
    <w:p w14:paraId="2C44F7CE" w14:textId="77777777" w:rsidR="002A157E" w:rsidRPr="008C3464" w:rsidRDefault="002A157E" w:rsidP="002A157E">
      <w:pPr>
        <w:rPr>
          <w:u w:val="single"/>
        </w:rPr>
      </w:pPr>
      <w:r w:rsidRPr="008C3464">
        <w:rPr>
          <w:sz w:val="12"/>
        </w:rPr>
        <w:t xml:space="preserve">The partial </w:t>
      </w:r>
      <w:r w:rsidRPr="008C3464">
        <w:rPr>
          <w:u w:val="single"/>
        </w:rPr>
        <w:t xml:space="preserve">US </w:t>
      </w:r>
      <w:r w:rsidRPr="008C3464">
        <w:rPr>
          <w:rStyle w:val="Emphasis"/>
          <w:highlight w:val="cyan"/>
        </w:rPr>
        <w:t>gov</w:t>
      </w:r>
      <w:r w:rsidRPr="008C3464">
        <w:rPr>
          <w:u w:val="single"/>
        </w:rPr>
        <w:t xml:space="preserve">ernment </w:t>
      </w:r>
      <w:r w:rsidRPr="008C3464">
        <w:rPr>
          <w:rStyle w:val="Emphasis"/>
          <w:highlight w:val="cyan"/>
        </w:rPr>
        <w:t>shutdown</w:t>
      </w:r>
      <w:r w:rsidRPr="008C3464">
        <w:rPr>
          <w:sz w:val="12"/>
        </w:rPr>
        <w:t xml:space="preserve"> is thought to be </w:t>
      </w:r>
      <w:r w:rsidRPr="008C3464">
        <w:rPr>
          <w:highlight w:val="cyan"/>
          <w:u w:val="single"/>
        </w:rPr>
        <w:t>put</w:t>
      </w:r>
      <w:r w:rsidRPr="008C3464">
        <w:rPr>
          <w:u w:val="single"/>
        </w:rPr>
        <w:t xml:space="preserve">ting the </w:t>
      </w:r>
      <w:r w:rsidRPr="008C3464">
        <w:rPr>
          <w:highlight w:val="cyan"/>
          <w:u w:val="single"/>
        </w:rPr>
        <w:t xml:space="preserve">nation at serious </w:t>
      </w:r>
      <w:r w:rsidRPr="008C3464">
        <w:rPr>
          <w:rStyle w:val="Emphasis"/>
          <w:highlight w:val="cyan"/>
        </w:rPr>
        <w:t>risk of cyberattack</w:t>
      </w:r>
      <w:r w:rsidRPr="008C3464">
        <w:rPr>
          <w:sz w:val="12"/>
        </w:rPr>
        <w:t xml:space="preserve">, as </w:t>
      </w:r>
      <w:r w:rsidRPr="008C3464">
        <w:rPr>
          <w:highlight w:val="cyan"/>
          <w:u w:val="single"/>
        </w:rPr>
        <w:t>many employees who monitor</w:t>
      </w:r>
      <w:r w:rsidRPr="008C3464">
        <w:rPr>
          <w:u w:val="single"/>
        </w:rPr>
        <w:t xml:space="preserve"> the nation's </w:t>
      </w:r>
      <w:r w:rsidRPr="008C3464">
        <w:rPr>
          <w:highlight w:val="cyan"/>
          <w:u w:val="single"/>
        </w:rPr>
        <w:t>defense systems</w:t>
      </w:r>
      <w:r w:rsidRPr="008C3464">
        <w:rPr>
          <w:u w:val="single"/>
        </w:rPr>
        <w:t xml:space="preserve"> are </w:t>
      </w:r>
      <w:r w:rsidRPr="008C3464">
        <w:rPr>
          <w:highlight w:val="cyan"/>
          <w:u w:val="single"/>
        </w:rPr>
        <w:t>not at work</w:t>
      </w:r>
      <w:r w:rsidRPr="008C3464">
        <w:rPr>
          <w:u w:val="single"/>
        </w:rPr>
        <w:t xml:space="preserve">. </w:t>
      </w:r>
      <w:r w:rsidRPr="008C3464">
        <w:rPr>
          <w:sz w:val="12"/>
        </w:rPr>
        <w:t xml:space="preserve">In an email to Business Insider, a spokesman for the Cybersecurity and Infrastructure Security Agency, part of the Department of Homeland Security, admitted that </w:t>
      </w:r>
      <w:r w:rsidRPr="008C3464">
        <w:rPr>
          <w:u w:val="single"/>
        </w:rPr>
        <w:t>officials</w:t>
      </w:r>
      <w:r w:rsidRPr="008C3464">
        <w:rPr>
          <w:sz w:val="12"/>
        </w:rPr>
        <w:t xml:space="preserve"> have "</w:t>
      </w:r>
      <w:r w:rsidRPr="008C3464">
        <w:rPr>
          <w:highlight w:val="cyan"/>
          <w:u w:val="single"/>
        </w:rPr>
        <w:t>cease</w:t>
      </w:r>
      <w:r w:rsidRPr="008C3464">
        <w:rPr>
          <w:sz w:val="12"/>
          <w:highlight w:val="cyan"/>
        </w:rPr>
        <w:t>d</w:t>
      </w:r>
      <w:r w:rsidRPr="008C3464">
        <w:rPr>
          <w:sz w:val="12"/>
        </w:rPr>
        <w:t xml:space="preserve"> a </w:t>
      </w:r>
      <w:r w:rsidRPr="008C3464">
        <w:rPr>
          <w:highlight w:val="cyan"/>
          <w:u w:val="single"/>
        </w:rPr>
        <w:t xml:space="preserve">variety of </w:t>
      </w:r>
      <w:r w:rsidRPr="008C3464">
        <w:rPr>
          <w:rStyle w:val="Emphasis"/>
          <w:highlight w:val="cyan"/>
        </w:rPr>
        <w:t>critical</w:t>
      </w:r>
      <w:r w:rsidRPr="008C3464">
        <w:rPr>
          <w:highlight w:val="cyan"/>
          <w:u w:val="single"/>
        </w:rPr>
        <w:t xml:space="preserve"> cybersecurity and infrastructure </w:t>
      </w:r>
      <w:r w:rsidRPr="008C3464">
        <w:rPr>
          <w:rStyle w:val="Emphasis"/>
          <w:highlight w:val="cyan"/>
        </w:rPr>
        <w:t>protection</w:t>
      </w:r>
      <w:r w:rsidRPr="008C3464">
        <w:rPr>
          <w:u w:val="single"/>
        </w:rPr>
        <w:t xml:space="preserve"> capabilities</w:t>
      </w:r>
      <w:r w:rsidRPr="008C3464">
        <w:rPr>
          <w:sz w:val="12"/>
        </w:rPr>
        <w:t xml:space="preserve">" during the shutdown. He said that an estimated 1,523 of the agency's 3,531 employees </w:t>
      </w:r>
      <w:r w:rsidRPr="008C3464">
        <w:rPr>
          <w:u w:val="single"/>
        </w:rPr>
        <w:t xml:space="preserve">— 43% — were not working during the shutdown. </w:t>
      </w:r>
      <w:r w:rsidRPr="008C3464">
        <w:rPr>
          <w:sz w:val="12"/>
        </w:rPr>
        <w:t xml:space="preserve">Workers deemed essential still have to come to work. but experts warn that </w:t>
      </w:r>
      <w:r w:rsidRPr="008C3464">
        <w:rPr>
          <w:u w:val="single"/>
        </w:rPr>
        <w:t xml:space="preserve">the </w:t>
      </w:r>
      <w:r w:rsidRPr="008C3464">
        <w:rPr>
          <w:rStyle w:val="Emphasis"/>
          <w:highlight w:val="cyan"/>
        </w:rPr>
        <w:t>staff reduction</w:t>
      </w:r>
      <w:r w:rsidRPr="008C3464">
        <w:rPr>
          <w:highlight w:val="cyan"/>
          <w:u w:val="single"/>
        </w:rPr>
        <w:t xml:space="preserve"> means that the country is at greater risk</w:t>
      </w:r>
      <w:r w:rsidRPr="008C3464">
        <w:rPr>
          <w:u w:val="single"/>
        </w:rPr>
        <w:t xml:space="preserve"> of falling victim to a major attack and falling behind in the cyber arms race. </w:t>
      </w:r>
      <w:r w:rsidRPr="008C3464">
        <w:rPr>
          <w:sz w:val="12"/>
        </w:rPr>
        <w:t xml:space="preserve">Mike O'Malley, the vice president of strategy at the cloud defense firm </w:t>
      </w:r>
      <w:proofErr w:type="spellStart"/>
      <w:r w:rsidRPr="008C3464">
        <w:rPr>
          <w:sz w:val="12"/>
        </w:rPr>
        <w:t>Radware</w:t>
      </w:r>
      <w:proofErr w:type="spellEnd"/>
      <w:r w:rsidRPr="008C3464">
        <w:rPr>
          <w:sz w:val="12"/>
        </w:rPr>
        <w:t xml:space="preserve">, told CBS News that with the </w:t>
      </w:r>
      <w:r w:rsidRPr="008C3464">
        <w:rPr>
          <w:u w:val="single"/>
        </w:rPr>
        <w:t>shutdown</w:t>
      </w:r>
      <w:r w:rsidRPr="008C3464">
        <w:rPr>
          <w:sz w:val="12"/>
        </w:rPr>
        <w:t>, the US had "</w:t>
      </w:r>
      <w:r w:rsidRPr="008C3464">
        <w:rPr>
          <w:highlight w:val="cyan"/>
          <w:u w:val="single"/>
        </w:rPr>
        <w:t>laid</w:t>
      </w:r>
      <w:r w:rsidRPr="008C3464">
        <w:rPr>
          <w:u w:val="single"/>
        </w:rPr>
        <w:t xml:space="preserve"> out the </w:t>
      </w:r>
      <w:r w:rsidRPr="008C3464">
        <w:rPr>
          <w:highlight w:val="cyan"/>
          <w:u w:val="single"/>
        </w:rPr>
        <w:t>welcome mat to</w:t>
      </w:r>
      <w:r w:rsidRPr="008C3464">
        <w:rPr>
          <w:u w:val="single"/>
        </w:rPr>
        <w:t xml:space="preserve"> any and all </w:t>
      </w:r>
      <w:r w:rsidRPr="008C3464">
        <w:rPr>
          <w:highlight w:val="cyan"/>
          <w:u w:val="single"/>
        </w:rPr>
        <w:t>nefarious actors</w:t>
      </w:r>
      <w:r w:rsidRPr="008C3464">
        <w:rPr>
          <w:u w:val="single"/>
        </w:rPr>
        <w:t xml:space="preserve">." </w:t>
      </w:r>
      <w:r w:rsidRPr="008C3464">
        <w:rPr>
          <w:sz w:val="12"/>
        </w:rPr>
        <w:t>"Unfortunately</w:t>
      </w:r>
      <w:r w:rsidRPr="008C3464">
        <w:rPr>
          <w:u w:val="single"/>
        </w:rPr>
        <w:t xml:space="preserve">, we know all too well from experience that </w:t>
      </w:r>
      <w:r w:rsidRPr="008C3464">
        <w:rPr>
          <w:highlight w:val="cyan"/>
          <w:u w:val="single"/>
        </w:rPr>
        <w:t>hackers</w:t>
      </w:r>
      <w:r w:rsidRPr="008C3464">
        <w:rPr>
          <w:u w:val="single"/>
        </w:rPr>
        <w:t xml:space="preserve">, especially nation-state sponsored, have a high level of patience and are willing to lie in </w:t>
      </w:r>
      <w:r w:rsidRPr="008C3464">
        <w:rPr>
          <w:highlight w:val="cyan"/>
          <w:u w:val="single"/>
        </w:rPr>
        <w:t xml:space="preserve">wait for the most </w:t>
      </w:r>
      <w:r w:rsidRPr="008C3464">
        <w:rPr>
          <w:rStyle w:val="Emphasis"/>
          <w:highlight w:val="cyan"/>
        </w:rPr>
        <w:t>opportune moment</w:t>
      </w:r>
      <w:r w:rsidRPr="008C3464">
        <w:rPr>
          <w:highlight w:val="cyan"/>
          <w:u w:val="single"/>
        </w:rPr>
        <w:t xml:space="preserve"> to strike</w:t>
      </w:r>
      <w:r w:rsidRPr="008C3464">
        <w:rPr>
          <w:sz w:val="12"/>
        </w:rPr>
        <w:t xml:space="preserve">," he said. The US has identified Russia, China, Iran, and North Korea as the nations that pose the biggest cybersecurity threats. </w:t>
      </w:r>
      <w:r w:rsidRPr="008C3464">
        <w:rPr>
          <w:u w:val="single"/>
        </w:rPr>
        <w:t xml:space="preserve">MIT's Technology Review, citing a report from Duo Security, said that said 85% of staff members at the National Institute of Standards and Technology had also been furloughed. </w:t>
      </w:r>
      <w:r w:rsidRPr="008C3464">
        <w:rPr>
          <w:sz w:val="12"/>
        </w:rPr>
        <w:t xml:space="preserve">"In a stalemate over how best to secure America's southern border, the Trump administration has endangered the integrity of one of the country's even more important frontiers," MIT's Technology Review said. The shutdown is the longest in US history. Thursday is day 27. It began December 22 after Democrats refused President Donald Trump's demand that a spending bill to keep the government open include billions of dollars in funding for a wall along the southern US border. O'Malley told CBS that </w:t>
      </w:r>
      <w:r w:rsidRPr="008C3464">
        <w:rPr>
          <w:u w:val="single"/>
        </w:rPr>
        <w:t xml:space="preserve">this had created the perfect situation for hackers. </w:t>
      </w:r>
      <w:r w:rsidRPr="008C3464">
        <w:rPr>
          <w:sz w:val="12"/>
        </w:rPr>
        <w:t>"</w:t>
      </w:r>
      <w:r w:rsidRPr="008C3464">
        <w:rPr>
          <w:u w:val="single"/>
        </w:rPr>
        <w:t xml:space="preserve">Any department that has sensitive information that can be used in espionage or fraud would be </w:t>
      </w:r>
      <w:r w:rsidRPr="008C3464">
        <w:rPr>
          <w:highlight w:val="cyan"/>
          <w:u w:val="single"/>
        </w:rPr>
        <w:t>hit hardest</w:t>
      </w:r>
      <w:r w:rsidRPr="008C3464">
        <w:rPr>
          <w:u w:val="single"/>
        </w:rPr>
        <w:t xml:space="preserve"> by an attack, such as the </w:t>
      </w:r>
      <w:r w:rsidRPr="008C3464">
        <w:rPr>
          <w:highlight w:val="cyan"/>
          <w:u w:val="single"/>
        </w:rPr>
        <w:t>D</w:t>
      </w:r>
      <w:r w:rsidRPr="008C3464">
        <w:rPr>
          <w:u w:val="single"/>
        </w:rPr>
        <w:t xml:space="preserve">epartment of </w:t>
      </w:r>
      <w:r w:rsidRPr="008C3464">
        <w:rPr>
          <w:highlight w:val="cyan"/>
          <w:u w:val="single"/>
        </w:rPr>
        <w:t>H</w:t>
      </w:r>
      <w:r w:rsidRPr="008C3464">
        <w:rPr>
          <w:u w:val="single"/>
        </w:rPr>
        <w:t xml:space="preserve">omeland </w:t>
      </w:r>
      <w:r w:rsidRPr="008C3464">
        <w:rPr>
          <w:highlight w:val="cyan"/>
          <w:u w:val="single"/>
        </w:rPr>
        <w:t>S</w:t>
      </w:r>
      <w:r w:rsidRPr="008C3464">
        <w:rPr>
          <w:u w:val="single"/>
        </w:rPr>
        <w:t xml:space="preserve">ecurity, </w:t>
      </w:r>
      <w:r w:rsidRPr="008C3464">
        <w:rPr>
          <w:highlight w:val="cyan"/>
          <w:u w:val="single"/>
        </w:rPr>
        <w:t>State</w:t>
      </w:r>
      <w:r w:rsidRPr="008C3464">
        <w:rPr>
          <w:u w:val="single"/>
        </w:rPr>
        <w:t xml:space="preserve"> Department, </w:t>
      </w:r>
      <w:r w:rsidRPr="008C3464">
        <w:rPr>
          <w:highlight w:val="cyan"/>
          <w:u w:val="single"/>
        </w:rPr>
        <w:t>and</w:t>
      </w:r>
      <w:r w:rsidRPr="008C3464">
        <w:rPr>
          <w:u w:val="single"/>
        </w:rPr>
        <w:t xml:space="preserve"> all of the </w:t>
      </w:r>
      <w:r w:rsidRPr="008C3464">
        <w:rPr>
          <w:highlight w:val="cyan"/>
          <w:u w:val="single"/>
        </w:rPr>
        <w:t>intelligence services</w:t>
      </w:r>
      <w:r w:rsidRPr="008C3464">
        <w:rPr>
          <w:u w:val="single"/>
        </w:rPr>
        <w:t>,</w:t>
      </w:r>
      <w:r w:rsidRPr="008C3464">
        <w:rPr>
          <w:sz w:val="12"/>
        </w:rPr>
        <w:t xml:space="preserve">" he said. </w:t>
      </w:r>
      <w:r w:rsidRPr="008C3464">
        <w:rPr>
          <w:u w:val="single"/>
        </w:rPr>
        <w:t xml:space="preserve">"The </w:t>
      </w:r>
      <w:r w:rsidRPr="008C3464">
        <w:rPr>
          <w:highlight w:val="cyan"/>
          <w:u w:val="single"/>
        </w:rPr>
        <w:t>risk</w:t>
      </w:r>
      <w:r w:rsidRPr="008C3464">
        <w:rPr>
          <w:u w:val="single"/>
        </w:rPr>
        <w:t xml:space="preserve"> is </w:t>
      </w:r>
      <w:r w:rsidRPr="008C3464">
        <w:rPr>
          <w:highlight w:val="cyan"/>
          <w:u w:val="single"/>
        </w:rPr>
        <w:t>not only</w:t>
      </w:r>
      <w:r w:rsidRPr="008C3464">
        <w:rPr>
          <w:u w:val="single"/>
        </w:rPr>
        <w:t xml:space="preserve"> for </w:t>
      </w:r>
      <w:r w:rsidRPr="008C3464">
        <w:rPr>
          <w:highlight w:val="cyan"/>
          <w:u w:val="single"/>
        </w:rPr>
        <w:t>short-term</w:t>
      </w:r>
      <w:r w:rsidRPr="008C3464">
        <w:rPr>
          <w:u w:val="single"/>
        </w:rPr>
        <w:t xml:space="preserve"> data theft </w:t>
      </w:r>
      <w:r w:rsidRPr="008C3464">
        <w:rPr>
          <w:highlight w:val="cyan"/>
          <w:u w:val="single"/>
        </w:rPr>
        <w:t>but</w:t>
      </w:r>
      <w:r w:rsidRPr="008C3464">
        <w:rPr>
          <w:u w:val="single"/>
        </w:rPr>
        <w:t xml:space="preserve"> also injection of </w:t>
      </w:r>
      <w:r w:rsidRPr="008C3464">
        <w:rPr>
          <w:highlight w:val="cyan"/>
          <w:u w:val="single"/>
        </w:rPr>
        <w:t>longer-term persistent attacks</w:t>
      </w:r>
      <w:r w:rsidRPr="008C3464">
        <w:rPr>
          <w:u w:val="single"/>
        </w:rPr>
        <w:t xml:space="preserve">." </w:t>
      </w:r>
      <w:r w:rsidRPr="008C3464">
        <w:rPr>
          <w:sz w:val="12"/>
        </w:rPr>
        <w:t xml:space="preserve">Experts believe the loss of so many staff members creates a risk. Andrew Grotto, who served as a White House cybersecurity adviser in both the Obama and Trump administrations and now works for Stanford's Hoover Institution think tank, told the news website </w:t>
      </w:r>
      <w:proofErr w:type="spellStart"/>
      <w:r w:rsidRPr="008C3464">
        <w:rPr>
          <w:sz w:val="12"/>
        </w:rPr>
        <w:t>Axios</w:t>
      </w:r>
      <w:proofErr w:type="spellEnd"/>
      <w:r w:rsidRPr="008C3464">
        <w:rPr>
          <w:sz w:val="12"/>
        </w:rPr>
        <w:t xml:space="preserve"> that there were already staff shortages when it came to maintaining the security of government networks. "</w:t>
      </w:r>
      <w:r w:rsidRPr="008C3464">
        <w:rPr>
          <w:highlight w:val="cyan"/>
          <w:u w:val="single"/>
        </w:rPr>
        <w:t>Defending federal networks is already an act of triage</w:t>
      </w:r>
      <w:r w:rsidRPr="008C3464">
        <w:rPr>
          <w:u w:val="single"/>
        </w:rPr>
        <w:t>, due to personnel shortages, legacy IT overhang, uneven risk-management practices, and a hostile threat environment," he said. "</w:t>
      </w:r>
      <w:r w:rsidRPr="008C3464">
        <w:rPr>
          <w:highlight w:val="cyan"/>
          <w:u w:val="single"/>
        </w:rPr>
        <w:t>Furloughs make a hard job even harder."</w:t>
      </w:r>
    </w:p>
    <w:p w14:paraId="680E1CBD" w14:textId="77777777" w:rsidR="002A157E" w:rsidRPr="008C3464" w:rsidRDefault="002A157E" w:rsidP="002A157E">
      <w:pPr>
        <w:rPr>
          <w:u w:val="single"/>
        </w:rPr>
      </w:pPr>
    </w:p>
    <w:p w14:paraId="00717979" w14:textId="77777777" w:rsidR="002A157E" w:rsidRPr="008C3464" w:rsidRDefault="002A157E" w:rsidP="002A157E">
      <w:pPr>
        <w:pStyle w:val="Heading4"/>
        <w:spacing w:before="30" w:line="278" w:lineRule="atLeast"/>
        <w:rPr>
          <w:rFonts w:cs="Calibri"/>
          <w:color w:val="000000"/>
        </w:rPr>
      </w:pPr>
      <w:r w:rsidRPr="008C3464">
        <w:rPr>
          <w:rFonts w:cs="Calibri"/>
          <w:color w:val="000000"/>
        </w:rPr>
        <w:t>Wide-scale hacking causes extinction</w:t>
      </w:r>
    </w:p>
    <w:p w14:paraId="1C4DBF45" w14:textId="77777777" w:rsidR="002A157E" w:rsidRPr="008C3464" w:rsidRDefault="002A157E" w:rsidP="002A157E">
      <w:pPr>
        <w:spacing w:line="235" w:lineRule="atLeast"/>
        <w:rPr>
          <w:color w:val="000000"/>
        </w:rPr>
      </w:pPr>
      <w:r w:rsidRPr="008C3464">
        <w:rPr>
          <w:rStyle w:val="Style13ptBold"/>
        </w:rPr>
        <w:t xml:space="preserve">Hirsch 18 </w:t>
      </w:r>
      <w:r w:rsidRPr="008C3464">
        <w:rPr>
          <w:color w:val="000000"/>
        </w:rPr>
        <w:t xml:space="preserve">[Hirsch, Corey.; Senior Professor at Columbia University ; 03-09-2018; Collateral Damage Outcomes are Prominent in Cyber Warfare, Despite Targeting; </w:t>
      </w:r>
      <w:proofErr w:type="spellStart"/>
      <w:r w:rsidRPr="008C3464">
        <w:rPr>
          <w:color w:val="000000"/>
        </w:rPr>
        <w:t>Proquest</w:t>
      </w:r>
      <w:proofErr w:type="spellEnd"/>
      <w:r w:rsidRPr="008C3464">
        <w:rPr>
          <w:color w:val="000000"/>
        </w:rPr>
        <w:t>; https://www.proquest.com/openview/12cbf1c24ddb996facc738940d60a7df/1?pq-origsite=gscholar&amp;cbl=396500; 6-23-2023; Logos]</w:t>
      </w:r>
    </w:p>
    <w:p w14:paraId="6DAF8944" w14:textId="77777777" w:rsidR="002A157E" w:rsidRPr="008C3464" w:rsidRDefault="002A157E" w:rsidP="002A157E">
      <w:pPr>
        <w:spacing w:line="235" w:lineRule="atLeast"/>
        <w:rPr>
          <w:color w:val="000000"/>
        </w:rPr>
      </w:pPr>
      <w:r w:rsidRPr="008C3464">
        <w:rPr>
          <w:color w:val="000000"/>
        </w:rPr>
        <w:t>Introduction There is a long track record of concern around </w:t>
      </w:r>
      <w:r w:rsidRPr="008C3464">
        <w:rPr>
          <w:color w:val="000000"/>
          <w:u w:val="single"/>
        </w:rPr>
        <w:t>man-made</w:t>
      </w:r>
      <w:r w:rsidRPr="008C3464">
        <w:rPr>
          <w:color w:val="000000"/>
        </w:rPr>
        <w:t> </w:t>
      </w:r>
      <w:r w:rsidRPr="008C3464">
        <w:rPr>
          <w:color w:val="000000"/>
          <w:u w:val="single"/>
          <w:shd w:val="clear" w:color="auto" w:fill="00FFFF"/>
        </w:rPr>
        <w:t>cascading chain reactions</w:t>
      </w:r>
      <w:r w:rsidRPr="008C3464">
        <w:rPr>
          <w:color w:val="000000"/>
        </w:rPr>
        <w:t> that </w:t>
      </w:r>
      <w:r w:rsidRPr="008C3464">
        <w:rPr>
          <w:color w:val="000000"/>
          <w:u w:val="single"/>
        </w:rPr>
        <w:t>could</w:t>
      </w:r>
      <w:r w:rsidRPr="008C3464">
        <w:rPr>
          <w:color w:val="000000"/>
        </w:rPr>
        <w:t> </w:t>
      </w:r>
      <w:r w:rsidRPr="008C3464">
        <w:rPr>
          <w:color w:val="000000"/>
          <w:u w:val="single"/>
          <w:shd w:val="clear" w:color="auto" w:fill="00FFFF"/>
        </w:rPr>
        <w:t>quickly expand out of control, causing</w:t>
      </w:r>
      <w:r w:rsidRPr="008C3464">
        <w:rPr>
          <w:color w:val="000000"/>
        </w:rPr>
        <w:t> a </w:t>
      </w:r>
      <w:r w:rsidRPr="008C3464">
        <w:rPr>
          <w:b/>
          <w:bCs/>
          <w:color w:val="000000"/>
          <w:u w:val="single"/>
          <w:shd w:val="clear" w:color="auto" w:fill="00FFFF"/>
        </w:rPr>
        <w:t>cataclysm</w:t>
      </w:r>
      <w:r w:rsidRPr="008C3464">
        <w:rPr>
          <w:color w:val="000000"/>
        </w:rPr>
        <w:t>. In 1942, for example, in the midst of the Manhattan Project, before Trinity, the first fission explosion test, physicists Teller and Oppenheimer expressed concern that the bomb they were building might ignite Earth's atmosphere, in a cataclysmic fusion chain reaction, that could destroy the planet. (Horgan, 2015). Novelist Kurt </w:t>
      </w:r>
      <w:r w:rsidRPr="008C3464">
        <w:rPr>
          <w:color w:val="000000"/>
          <w:u w:val="single"/>
        </w:rPr>
        <w:t>Vonnegut's</w:t>
      </w:r>
      <w:r w:rsidRPr="008C3464">
        <w:rPr>
          <w:color w:val="000000"/>
        </w:rPr>
        <w:t> 1963 </w:t>
      </w:r>
      <w:r w:rsidRPr="008C3464">
        <w:rPr>
          <w:color w:val="000000"/>
          <w:u w:val="single"/>
        </w:rPr>
        <w:t>novel, Cat's Cradle</w:t>
      </w:r>
      <w:r w:rsidRPr="008C3464">
        <w:rPr>
          <w:color w:val="000000"/>
        </w:rPr>
        <w:t>, with its point of departure in the atomic bombing of Hiroshima, </w:t>
      </w:r>
      <w:r w:rsidRPr="008C3464">
        <w:rPr>
          <w:color w:val="000000"/>
          <w:u w:val="single"/>
        </w:rPr>
        <w:t>posited a crystalline structure of solid water, 'ice nine', stable at room temperature</w:t>
      </w:r>
      <w:r w:rsidRPr="008C3464">
        <w:rPr>
          <w:color w:val="000000"/>
        </w:rPr>
        <w:t> (Vonnegut, 1961). </w:t>
      </w:r>
      <w:r w:rsidRPr="008C3464">
        <w:rPr>
          <w:color w:val="000000"/>
          <w:u w:val="single"/>
        </w:rPr>
        <w:t>Introduction of just</w:t>
      </w:r>
      <w:r w:rsidRPr="008C3464">
        <w:rPr>
          <w:color w:val="000000"/>
        </w:rPr>
        <w:t> </w:t>
      </w:r>
      <w:r w:rsidRPr="008C3464">
        <w:rPr>
          <w:b/>
          <w:bCs/>
          <w:color w:val="000000"/>
          <w:u w:val="single"/>
        </w:rPr>
        <w:t>one ice nine seed</w:t>
      </w:r>
      <w:r w:rsidRPr="008C3464">
        <w:rPr>
          <w:color w:val="000000"/>
        </w:rPr>
        <w:t> molecule </w:t>
      </w:r>
      <w:r w:rsidRPr="008C3464">
        <w:rPr>
          <w:color w:val="000000"/>
          <w:u w:val="single"/>
        </w:rPr>
        <w:t>anywhere on Earth would lead to a</w:t>
      </w:r>
      <w:r w:rsidRPr="008C3464">
        <w:rPr>
          <w:color w:val="000000"/>
        </w:rPr>
        <w:t> crystalline replication </w:t>
      </w:r>
      <w:r w:rsidRPr="008C3464">
        <w:rPr>
          <w:b/>
          <w:bCs/>
          <w:color w:val="000000"/>
          <w:u w:val="single"/>
        </w:rPr>
        <w:t>chain</w:t>
      </w:r>
      <w:r w:rsidRPr="008C3464">
        <w:rPr>
          <w:color w:val="000000"/>
        </w:rPr>
        <w:t> </w:t>
      </w:r>
      <w:r w:rsidRPr="008C3464">
        <w:rPr>
          <w:b/>
          <w:bCs/>
          <w:color w:val="000000"/>
          <w:u w:val="single"/>
        </w:rPr>
        <w:t>reaction</w:t>
      </w:r>
      <w:r w:rsidRPr="008C3464">
        <w:rPr>
          <w:color w:val="000000"/>
        </w:rPr>
        <w:t> </w:t>
      </w:r>
      <w:r w:rsidRPr="008C3464">
        <w:rPr>
          <w:color w:val="000000"/>
          <w:u w:val="single"/>
        </w:rPr>
        <w:t>that would</w:t>
      </w:r>
      <w:r w:rsidRPr="008C3464">
        <w:rPr>
          <w:color w:val="000000"/>
        </w:rPr>
        <w:t> </w:t>
      </w:r>
      <w:r w:rsidRPr="008C3464">
        <w:rPr>
          <w:b/>
          <w:bCs/>
          <w:color w:val="000000"/>
          <w:u w:val="single"/>
        </w:rPr>
        <w:t>remove liquid water</w:t>
      </w:r>
      <w:r w:rsidRPr="008C3464">
        <w:rPr>
          <w:color w:val="000000"/>
        </w:rPr>
        <w:t> </w:t>
      </w:r>
      <w:r w:rsidRPr="008C3464">
        <w:rPr>
          <w:color w:val="000000"/>
          <w:u w:val="single"/>
        </w:rPr>
        <w:t>from the</w:t>
      </w:r>
      <w:r w:rsidRPr="008C3464">
        <w:rPr>
          <w:color w:val="000000"/>
        </w:rPr>
        <w:t> entire </w:t>
      </w:r>
      <w:r w:rsidRPr="008C3464">
        <w:rPr>
          <w:color w:val="000000"/>
          <w:u w:val="single"/>
        </w:rPr>
        <w:t>planet,</w:t>
      </w:r>
      <w:r w:rsidRPr="008C3464">
        <w:rPr>
          <w:color w:val="000000"/>
        </w:rPr>
        <w:t> </w:t>
      </w:r>
      <w:r w:rsidRPr="008C3464">
        <w:rPr>
          <w:color w:val="000000"/>
          <w:u w:val="single"/>
          <w:shd w:val="clear" w:color="auto" w:fill="00FFFF"/>
        </w:rPr>
        <w:t>destroying</w:t>
      </w:r>
      <w:r w:rsidRPr="008C3464">
        <w:rPr>
          <w:color w:val="000000"/>
        </w:rPr>
        <w:t> in the process </w:t>
      </w:r>
      <w:r w:rsidRPr="008C3464">
        <w:rPr>
          <w:b/>
          <w:bCs/>
          <w:color w:val="000000"/>
          <w:u w:val="single"/>
          <w:shd w:val="clear" w:color="auto" w:fill="00FFFF"/>
        </w:rPr>
        <w:t>all life on Earth</w:t>
      </w:r>
      <w:r w:rsidRPr="008C3464">
        <w:rPr>
          <w:color w:val="000000"/>
        </w:rPr>
        <w:t>. (</w:t>
      </w:r>
      <w:proofErr w:type="spellStart"/>
      <w:r w:rsidRPr="008C3464">
        <w:rPr>
          <w:color w:val="000000"/>
        </w:rPr>
        <w:t>Rovner</w:t>
      </w:r>
      <w:proofErr w:type="spellEnd"/>
      <w:r w:rsidRPr="008C3464">
        <w:rPr>
          <w:color w:val="000000"/>
        </w:rPr>
        <w:t>, 2017). In 2008, in the run up to the inauguration of CERN's Large Hadron Collider (LHC), beneath Geneva, lawsuits were filed as far away as Hawaii, seeking to block the particle smasher, over concerns that this most highly targeted of endeavors, which aims particle beams along extraordinarily narrow geometries, might set off unintended reactions, spawning black holes, which might then swallow the entire Earth. (Muir, 2008). Each of these theses involved a hypothetical cascading process that might spread exponentially, out of control, leading to wide-spread destruction. </w:t>
      </w:r>
      <w:r w:rsidRPr="008C3464">
        <w:rPr>
          <w:color w:val="000000"/>
          <w:u w:val="single"/>
        </w:rPr>
        <w:t>While CERN's LHC is operating</w:t>
      </w:r>
      <w:r w:rsidRPr="008C3464">
        <w:rPr>
          <w:color w:val="000000"/>
        </w:rPr>
        <w:t> today, </w:t>
      </w:r>
      <w:r w:rsidRPr="008C3464">
        <w:rPr>
          <w:color w:val="000000"/>
          <w:u w:val="single"/>
        </w:rPr>
        <w:t>without apparent black hole</w:t>
      </w:r>
      <w:r w:rsidRPr="008C3464">
        <w:rPr>
          <w:color w:val="000000"/>
        </w:rPr>
        <w:t> </w:t>
      </w:r>
      <w:r w:rsidRPr="008C3464">
        <w:rPr>
          <w:color w:val="000000"/>
          <w:u w:val="single"/>
        </w:rPr>
        <w:t>production, and Earth's atmosphere has not ignited</w:t>
      </w:r>
      <w:r w:rsidRPr="008C3464">
        <w:rPr>
          <w:color w:val="000000"/>
        </w:rPr>
        <w:t> during fission or fusion explosions, </w:t>
      </w:r>
      <w:r w:rsidRPr="008C3464">
        <w:rPr>
          <w:color w:val="000000"/>
          <w:u w:val="single"/>
        </w:rPr>
        <w:t>and ice nine has not</w:t>
      </w:r>
      <w:r w:rsidRPr="008C3464">
        <w:rPr>
          <w:color w:val="000000"/>
        </w:rPr>
        <w:t> yet </w:t>
      </w:r>
      <w:r w:rsidRPr="008C3464">
        <w:rPr>
          <w:color w:val="000000"/>
          <w:u w:val="single"/>
        </w:rPr>
        <w:t>seized</w:t>
      </w:r>
      <w:r w:rsidRPr="008C3464">
        <w:rPr>
          <w:color w:val="000000"/>
        </w:rPr>
        <w:t> up </w:t>
      </w:r>
      <w:r w:rsidRPr="008C3464">
        <w:rPr>
          <w:color w:val="000000"/>
          <w:u w:val="single"/>
        </w:rPr>
        <w:t>Earth's waterways,</w:t>
      </w:r>
      <w:r w:rsidRPr="008C3464">
        <w:rPr>
          <w:color w:val="000000"/>
        </w:rPr>
        <w:t> </w:t>
      </w:r>
      <w:r w:rsidRPr="008C3464">
        <w:rPr>
          <w:color w:val="000000"/>
          <w:u w:val="single"/>
          <w:shd w:val="clear" w:color="auto" w:fill="00FFFF"/>
        </w:rPr>
        <w:t>there</w:t>
      </w:r>
      <w:r w:rsidRPr="008C3464">
        <w:rPr>
          <w:color w:val="000000"/>
        </w:rPr>
        <w:t> </w:t>
      </w:r>
      <w:r w:rsidRPr="008C3464">
        <w:rPr>
          <w:b/>
          <w:bCs/>
          <w:color w:val="000000"/>
          <w:u w:val="single"/>
          <w:shd w:val="clear" w:color="auto" w:fill="00FFFF"/>
        </w:rPr>
        <w:t>is one domain</w:t>
      </w:r>
      <w:r w:rsidRPr="008C3464">
        <w:rPr>
          <w:color w:val="000000"/>
        </w:rPr>
        <w:t> today </w:t>
      </w:r>
      <w:r w:rsidRPr="008C3464">
        <w:rPr>
          <w:color w:val="000000"/>
          <w:u w:val="single"/>
        </w:rPr>
        <w:t>which has been proven</w:t>
      </w:r>
      <w:r w:rsidRPr="008C3464">
        <w:rPr>
          <w:color w:val="000000"/>
        </w:rPr>
        <w:t> </w:t>
      </w:r>
      <w:r w:rsidRPr="008C3464">
        <w:rPr>
          <w:b/>
          <w:bCs/>
          <w:color w:val="000000"/>
          <w:u w:val="single"/>
          <w:shd w:val="clear" w:color="auto" w:fill="00FFFF"/>
        </w:rPr>
        <w:t>ripe for uncontrolled</w:t>
      </w:r>
      <w:r w:rsidRPr="008C3464">
        <w:rPr>
          <w:color w:val="000000"/>
        </w:rPr>
        <w:t> </w:t>
      </w:r>
      <w:r w:rsidRPr="008C3464">
        <w:rPr>
          <w:b/>
          <w:bCs/>
          <w:color w:val="000000"/>
          <w:u w:val="single"/>
        </w:rPr>
        <w:t>spread of</w:t>
      </w:r>
      <w:r w:rsidRPr="008C3464">
        <w:rPr>
          <w:color w:val="000000"/>
        </w:rPr>
        <w:t> </w:t>
      </w:r>
      <w:r w:rsidRPr="008C3464">
        <w:rPr>
          <w:b/>
          <w:bCs/>
          <w:color w:val="000000"/>
          <w:u w:val="single"/>
          <w:shd w:val="clear" w:color="auto" w:fill="00FFFF"/>
        </w:rPr>
        <w:t>destructive change</w:t>
      </w:r>
      <w:r w:rsidRPr="008C3464">
        <w:rPr>
          <w:color w:val="000000"/>
          <w:u w:val="single"/>
        </w:rPr>
        <w:t>; the</w:t>
      </w:r>
      <w:r w:rsidRPr="008C3464">
        <w:rPr>
          <w:color w:val="000000"/>
        </w:rPr>
        <w:t> </w:t>
      </w:r>
      <w:r w:rsidRPr="008C3464">
        <w:rPr>
          <w:b/>
          <w:bCs/>
          <w:color w:val="000000"/>
          <w:u w:val="single"/>
          <w:shd w:val="clear" w:color="auto" w:fill="00FFFF"/>
        </w:rPr>
        <w:t>internet</w:t>
      </w:r>
      <w:r w:rsidRPr="008C3464">
        <w:rPr>
          <w:color w:val="000000"/>
          <w:u w:val="single"/>
        </w:rPr>
        <w:t>, and</w:t>
      </w:r>
      <w:r w:rsidRPr="008C3464">
        <w:rPr>
          <w:color w:val="000000"/>
        </w:rPr>
        <w:t> </w:t>
      </w:r>
      <w:r w:rsidRPr="008C3464">
        <w:rPr>
          <w:color w:val="000000"/>
          <w:u w:val="single"/>
        </w:rPr>
        <w:t>all</w:t>
      </w:r>
      <w:r w:rsidRPr="008C3464">
        <w:rPr>
          <w:color w:val="000000"/>
        </w:rPr>
        <w:t> </w:t>
      </w:r>
      <w:r w:rsidRPr="008C3464">
        <w:rPr>
          <w:color w:val="000000"/>
          <w:u w:val="single"/>
        </w:rPr>
        <w:t>its</w:t>
      </w:r>
      <w:r w:rsidRPr="008C3464">
        <w:rPr>
          <w:color w:val="000000"/>
        </w:rPr>
        <w:t> </w:t>
      </w:r>
      <w:r w:rsidRPr="008C3464">
        <w:rPr>
          <w:b/>
          <w:bCs/>
          <w:color w:val="000000"/>
          <w:u w:val="single"/>
          <w:shd w:val="clear" w:color="auto" w:fill="00FFFF"/>
        </w:rPr>
        <w:t>connected computers</w:t>
      </w:r>
      <w:r w:rsidRPr="008C3464">
        <w:rPr>
          <w:color w:val="000000"/>
        </w:rPr>
        <w:t>. WannaCry spread to 300,000 computers in 9 hours in May 2017, a spread that was attenuated only by the confluence of two unlikely and fortuitous developments; 1) inclusion of an apparently unintentional kill switch in the 'Franken-attack' package, and 2) discovery and activation of that kill switch, by a UK researcher. 1.1 Mechanisms of collateral damage in cyber attacks1 This paper posits that there are two mechanisms in particular, by which </w:t>
      </w:r>
      <w:r w:rsidRPr="008C3464">
        <w:rPr>
          <w:color w:val="000000"/>
          <w:u w:val="single"/>
          <w:shd w:val="clear" w:color="auto" w:fill="00FFFF"/>
        </w:rPr>
        <w:t>cyber-attacks</w:t>
      </w:r>
      <w:r w:rsidRPr="008C3464">
        <w:rPr>
          <w:color w:val="000000"/>
        </w:rPr>
        <w:t> </w:t>
      </w:r>
      <w:r w:rsidRPr="008C3464">
        <w:rPr>
          <w:b/>
          <w:bCs/>
          <w:color w:val="000000"/>
          <w:u w:val="single"/>
          <w:shd w:val="clear" w:color="auto" w:fill="00FFFF"/>
        </w:rPr>
        <w:t>systematically escape</w:t>
      </w:r>
      <w:r w:rsidRPr="008C3464">
        <w:rPr>
          <w:color w:val="000000"/>
        </w:rPr>
        <w:t> </w:t>
      </w:r>
      <w:r w:rsidRPr="008C3464">
        <w:rPr>
          <w:color w:val="000000"/>
          <w:u w:val="single"/>
          <w:shd w:val="clear" w:color="auto" w:fill="00FFFF"/>
        </w:rPr>
        <w:t>the</w:t>
      </w:r>
      <w:r w:rsidRPr="008C3464">
        <w:rPr>
          <w:color w:val="000000"/>
        </w:rPr>
        <w:t>, </w:t>
      </w:r>
      <w:r w:rsidRPr="008C3464">
        <w:rPr>
          <w:b/>
          <w:bCs/>
          <w:color w:val="000000"/>
          <w:u w:val="single"/>
          <w:shd w:val="clear" w:color="auto" w:fill="00FFFF"/>
        </w:rPr>
        <w:t>targeted</w:t>
      </w:r>
      <w:r w:rsidRPr="008C3464">
        <w:rPr>
          <w:color w:val="000000"/>
        </w:rPr>
        <w:t> </w:t>
      </w:r>
      <w:r w:rsidRPr="008C3464">
        <w:rPr>
          <w:color w:val="000000"/>
          <w:u w:val="single"/>
          <w:shd w:val="clear" w:color="auto" w:fill="00FFFF"/>
        </w:rPr>
        <w:t>detonation space, leading to</w:t>
      </w:r>
      <w:r w:rsidRPr="008C3464">
        <w:rPr>
          <w:color w:val="000000"/>
        </w:rPr>
        <w:t> </w:t>
      </w:r>
      <w:r w:rsidRPr="008C3464">
        <w:rPr>
          <w:b/>
          <w:bCs/>
          <w:color w:val="000000"/>
          <w:u w:val="single"/>
          <w:shd w:val="clear" w:color="auto" w:fill="00FFFF"/>
        </w:rPr>
        <w:t>collateral damage</w:t>
      </w:r>
      <w:r w:rsidRPr="008C3464">
        <w:rPr>
          <w:color w:val="000000"/>
        </w:rPr>
        <w:t>. These each have a parallel with respect to convention weapons systems, yet in both cases </w:t>
      </w:r>
      <w:r w:rsidRPr="008C3464">
        <w:rPr>
          <w:color w:val="000000"/>
          <w:u w:val="single"/>
        </w:rPr>
        <w:t>the scope for collateral damage as a ratio to intended (targeted) damage</w:t>
      </w:r>
      <w:r w:rsidRPr="008C3464">
        <w:rPr>
          <w:color w:val="000000"/>
        </w:rPr>
        <w:t> </w:t>
      </w:r>
      <w:r w:rsidRPr="008C3464">
        <w:rPr>
          <w:b/>
          <w:bCs/>
          <w:color w:val="000000"/>
          <w:u w:val="single"/>
        </w:rPr>
        <w:t>inherently substantially higher</w:t>
      </w:r>
      <w:r w:rsidRPr="008C3464">
        <w:rPr>
          <w:color w:val="000000"/>
        </w:rPr>
        <w:t> </w:t>
      </w:r>
      <w:r w:rsidRPr="008C3464">
        <w:rPr>
          <w:color w:val="000000"/>
          <w:u w:val="single"/>
        </w:rPr>
        <w:t>in</w:t>
      </w:r>
      <w:r w:rsidRPr="008C3464">
        <w:rPr>
          <w:color w:val="000000"/>
        </w:rPr>
        <w:t> </w:t>
      </w:r>
      <w:r w:rsidRPr="008C3464">
        <w:rPr>
          <w:b/>
          <w:bCs/>
          <w:color w:val="000000"/>
          <w:u w:val="single"/>
        </w:rPr>
        <w:t>cyber</w:t>
      </w:r>
      <w:r w:rsidRPr="008C3464">
        <w:rPr>
          <w:color w:val="000000"/>
        </w:rPr>
        <w:t xml:space="preserve"> space. These mechanisms are illustrated here using the widely known Stuxnet, WannaCry, </w:t>
      </w:r>
      <w:proofErr w:type="spellStart"/>
      <w:r w:rsidRPr="008C3464">
        <w:rPr>
          <w:color w:val="000000"/>
        </w:rPr>
        <w:t>CCIeaner</w:t>
      </w:r>
      <w:proofErr w:type="spellEnd"/>
      <w:r w:rsidRPr="008C3464">
        <w:rPr>
          <w:color w:val="000000"/>
        </w:rPr>
        <w:t xml:space="preserve">, and </w:t>
      </w:r>
      <w:proofErr w:type="spellStart"/>
      <w:r w:rsidRPr="008C3464">
        <w:rPr>
          <w:color w:val="000000"/>
        </w:rPr>
        <w:t>NotPetya</w:t>
      </w:r>
      <w:proofErr w:type="spellEnd"/>
      <w:r w:rsidRPr="008C3464">
        <w:rPr>
          <w:color w:val="000000"/>
        </w:rPr>
        <w:t xml:space="preserve"> cyber incidents. These mechanisms are: </w:t>
      </w:r>
      <w:r w:rsidRPr="008C3464">
        <w:rPr>
          <w:rFonts w:ascii="Arial" w:hAnsi="Arial" w:cs="Arial"/>
          <w:color w:val="000000"/>
        </w:rPr>
        <w:t>■</w:t>
      </w:r>
      <w:r w:rsidRPr="008C3464">
        <w:rPr>
          <w:color w:val="000000"/>
        </w:rPr>
        <w:t xml:space="preserve"> 1) Loss of confidentiality in weapons design, illustrated with Stuxnet, a highly-targeted attack, and WannaCry, an opportunistic campaign. </w:t>
      </w:r>
      <w:r w:rsidRPr="008C3464">
        <w:rPr>
          <w:rFonts w:ascii="Arial" w:hAnsi="Arial" w:cs="Arial"/>
          <w:color w:val="000000"/>
        </w:rPr>
        <w:t>■</w:t>
      </w:r>
      <w:r w:rsidRPr="008C3464">
        <w:rPr>
          <w:color w:val="000000"/>
        </w:rPr>
        <w:t xml:space="preserve"> 2) Loss of integrity in targeting, illustrated using </w:t>
      </w:r>
      <w:proofErr w:type="spellStart"/>
      <w:r w:rsidRPr="008C3464">
        <w:rPr>
          <w:color w:val="000000"/>
        </w:rPr>
        <w:t>NotPetya</w:t>
      </w:r>
      <w:proofErr w:type="spellEnd"/>
      <w:r w:rsidRPr="008C3464">
        <w:rPr>
          <w:color w:val="000000"/>
        </w:rPr>
        <w:t xml:space="preserve">, and </w:t>
      </w:r>
      <w:proofErr w:type="spellStart"/>
      <w:r w:rsidRPr="008C3464">
        <w:rPr>
          <w:color w:val="000000"/>
        </w:rPr>
        <w:t>CCIeaner</w:t>
      </w:r>
      <w:proofErr w:type="spellEnd"/>
      <w:r w:rsidRPr="008C3464">
        <w:rPr>
          <w:color w:val="000000"/>
        </w:rPr>
        <w:t xml:space="preserve">, targeted attacks. 1.2 Loss of confidentiality in weapons design Digital design's attractiveness arises primarily out of its natural facility for design reuse. Digital signals are n. fundamentally more efficient than analog schemes, evidenced for example by the lower bandwidth required f analog television, vs. digital. This 'cut and paste' re-usability aspect comes into play with many beneficial outcomes, such as speedy application development. However the same dynamic means that sophisticated malware, developed by well-funded teams of cyber warriors serving national governments, even those of allies is easily repurposed for unintended use, by adversaries large and small. Note that while cyber-attacks will in the first instance target computers and networks, the capacity to injure or kill humans is immense. The compute disabled or repurposed may be those that control air traffic, electric grids, dams, electric cars, food and watt supplies, and other necessities of civilian life. I Stuxnet, delivered by USB key to the air-gapped Iranian nuclear facility at Natanz in 2009, narrowly targeted SCADA industrial control systems built by Siemens. Its creators crafted sophisticated targeting systems to 'insure? that Stuxnet would only damage its intended target, the centrifuge cascades deployed at Natanz, and </w:t>
      </w:r>
      <w:proofErr w:type="spellStart"/>
      <w:r w:rsidRPr="008C3464">
        <w:rPr>
          <w:color w:val="000000"/>
        </w:rPr>
        <w:t>wou</w:t>
      </w:r>
      <w:proofErr w:type="spellEnd"/>
      <w:r w:rsidRPr="008C3464">
        <w:rPr>
          <w:color w:val="000000"/>
        </w:rPr>
        <w:t>‘ leave other SCADA installations unaffected. (Mueller). The Iranian President at the time, Ahmadinejad, was photographed at Natanz in 2008, and these photos, which were published on his website, showed a monitor in the background with coded information concerning the unique layout of the centrifuge cascades in that location. This information was coded into Stuxnet, aiming to limit Stuxnet's damage to that one unique site, and forestall damage anywhere else. Stuxnet was a pioneer in several aspects; it utilized four 0-day exploits, rootkits, and stolen digital certificates. It auto-updated following deployment, and it invoked deep knowledge of the Siemens equipment it was targeting. (Mueller). Stuxnet employed multiple modes of self-replication, leveraging vulnerabilities ranging from* autorun.inf, to MS10-161 print spooler which allowed Stuxnet to 'print' itself to files on target machines. The, command and control servers were named with football (soccer) related machine names, and corresponded' using encrypted data streams. These servers were eventually rendered impotent by 'friendly' security, researchers, who first detected and sought to analyze and defeat Stuxnet. Stuxnet had a built in kill switch, triggered by a run date subsequent to June 24, 2012, an apparent attempt by its authors to limit collateral damage, on the theory that by this date the campaign's targeted operational objectives would have been achieved, or defeated. Stuxnet concealed its presence and activity using rootkits, and by manipulating reports and records produced by the target systems. The authors appeared to intend for it to run stealthily and for an extended period, slowly causing centrifuge failure that might be misinterpreted as normal hardware lifecycle malfunction. (Mueller). Stuxnet was effective; it is estimated that approximately 1000 centrifuges were destroyed, about 11% of the population installed at Natanz. (Mueller). And, while it replicated to thousands of machines worldwide, it was effective in that timeframe in detonating only in the target setting; only at Natanz, only on machines controlling Siemens Step7 SCADA PLCs, in the unique Natanz cascade arrangement, running certain OS versions. Stuxnet was perhaps the most highly targeted and carefully constrained cyber-attack yet seen; it employed extensive target-verification procedures. In fact, Stuxnet appears to have been designed to comply with most norms of international law and rules of war. Yet, it did not die at Natanz, nor did it die on June 24th, 2012. Stuxnet spread to over 100,000 computers in far flung locations, in the timeframe of original dissemination. Of more concern however, is the subsequent transfer of its techniques, knowledge, code, and design attributes, to myriad other cyber-attack teams. One illustration of this, is that the most commonly generally exploited vulnerability in 2016, 6 years downstream, was CVE2010-2568, one of the original Stuxnet vectors, patched in 2010 (</w:t>
      </w:r>
      <w:proofErr w:type="spellStart"/>
      <w:r w:rsidRPr="008C3464">
        <w:rPr>
          <w:color w:val="000000"/>
        </w:rPr>
        <w:t>Cimpanu</w:t>
      </w:r>
      <w:proofErr w:type="spellEnd"/>
      <w:r w:rsidRPr="008C3464">
        <w:rPr>
          <w:color w:val="000000"/>
        </w:rPr>
        <w:t xml:space="preserve">, 2017). Such 'leakage' can also occur with conventional military hardware. For example, unexploded ordinance, such as a cruise missile, can be dissected and reverse engineered by adversary forces. However, it is much more likely to happen with a digital payload, where replication is easy and there is no natural rate of erosion leading to eventual neutralization. In addition, the export control regimens, such as ITAR and EAR, in place are effective for the parts supply chain for conventional weapons procurement and production. In contrast, the export of digital weaponry is an inherent product of its purposeful use, such as with Stuxnet, and in addition can occur through theft and dissemination, as was the case with </w:t>
      </w:r>
      <w:proofErr w:type="spellStart"/>
      <w:r w:rsidRPr="008C3464">
        <w:rPr>
          <w:color w:val="000000"/>
        </w:rPr>
        <w:t>EternalBlue</w:t>
      </w:r>
      <w:proofErr w:type="spellEnd"/>
      <w:r w:rsidRPr="008C3464">
        <w:rPr>
          <w:color w:val="000000"/>
        </w:rPr>
        <w:t xml:space="preserve">, in WannaCry and </w:t>
      </w:r>
      <w:proofErr w:type="spellStart"/>
      <w:r w:rsidRPr="008C3464">
        <w:rPr>
          <w:color w:val="000000"/>
        </w:rPr>
        <w:t>NotPetya</w:t>
      </w:r>
      <w:proofErr w:type="spellEnd"/>
      <w:r w:rsidRPr="008C3464">
        <w:rPr>
          <w:color w:val="000000"/>
        </w:rPr>
        <w:t xml:space="preserve">. WannaCry spread extremely rapidly in part due to its inclusion of the </w:t>
      </w:r>
      <w:proofErr w:type="spellStart"/>
      <w:r w:rsidRPr="008C3464">
        <w:rPr>
          <w:color w:val="000000"/>
        </w:rPr>
        <w:t>EternalBlue</w:t>
      </w:r>
      <w:proofErr w:type="spellEnd"/>
      <w:r w:rsidRPr="008C3464">
        <w:rPr>
          <w:color w:val="000000"/>
        </w:rPr>
        <w:t xml:space="preserve"> exploit, widely attributed to the U.S. National Security Agency (NSA). </w:t>
      </w:r>
      <w:proofErr w:type="spellStart"/>
      <w:r w:rsidRPr="008C3464">
        <w:rPr>
          <w:color w:val="000000"/>
        </w:rPr>
        <w:t>EternalBlue</w:t>
      </w:r>
      <w:proofErr w:type="spellEnd"/>
      <w:r w:rsidRPr="008C3464">
        <w:rPr>
          <w:color w:val="000000"/>
        </w:rPr>
        <w:t xml:space="preserve"> was leaked by the Shadow Brokers hacker group in April 2017, shortly before the WannaCry campaign the following month. </w:t>
      </w:r>
      <w:proofErr w:type="spellStart"/>
      <w:r w:rsidRPr="008C3464">
        <w:rPr>
          <w:color w:val="000000"/>
        </w:rPr>
        <w:t>EternalBlue</w:t>
      </w:r>
      <w:proofErr w:type="spellEnd"/>
      <w:r w:rsidRPr="008C3464">
        <w:rPr>
          <w:color w:val="000000"/>
        </w:rPr>
        <w:t xml:space="preserve"> was also utilized in </w:t>
      </w:r>
      <w:proofErr w:type="spellStart"/>
      <w:r w:rsidRPr="008C3464">
        <w:rPr>
          <w:color w:val="000000"/>
        </w:rPr>
        <w:t>NotPetya</w:t>
      </w:r>
      <w:proofErr w:type="spellEnd"/>
      <w:r w:rsidRPr="008C3464">
        <w:rPr>
          <w:color w:val="000000"/>
        </w:rPr>
        <w:t xml:space="preserve"> in late June, 2017. </w:t>
      </w:r>
      <w:proofErr w:type="spellStart"/>
      <w:r w:rsidRPr="008C3464">
        <w:rPr>
          <w:color w:val="000000"/>
        </w:rPr>
        <w:t>EternalBlue</w:t>
      </w:r>
      <w:proofErr w:type="spellEnd"/>
      <w:r w:rsidRPr="008C3464">
        <w:rPr>
          <w:color w:val="000000"/>
        </w:rPr>
        <w:t xml:space="preserve"> exploits a vulnerability in Microsoft's Server Message Block (SMB) protocol, CVE-2017-0144 (ref Common Vulnerabilities and Exposures catalog). </w:t>
      </w:r>
      <w:proofErr w:type="spellStart"/>
      <w:r w:rsidRPr="008C3464">
        <w:rPr>
          <w:color w:val="000000"/>
        </w:rPr>
        <w:t>EternalBlue</w:t>
      </w:r>
      <w:proofErr w:type="spellEnd"/>
      <w:r w:rsidRPr="008C3464">
        <w:rPr>
          <w:color w:val="000000"/>
        </w:rPr>
        <w:t xml:space="preserve"> allows for execution of arbitrary code remotely on a target machine. WannaCry's collateral impact was enormous, for example causing the National Health Service in UK to redirect ambulances away from impacted hospitals. Rule 56 of the Tallinn Manual, produced by NATO's CCD COE to define rules of cyberwarfare including protection of civilians, prohibits targeting of hospitals and other services necessary for sustenance of civilian life (</w:t>
      </w:r>
      <w:proofErr w:type="spellStart"/>
      <w:r w:rsidRPr="008C3464">
        <w:rPr>
          <w:color w:val="000000"/>
        </w:rPr>
        <w:t>Artese</w:t>
      </w:r>
      <w:proofErr w:type="spellEnd"/>
      <w:r w:rsidRPr="008C3464">
        <w:rPr>
          <w:color w:val="000000"/>
        </w:rPr>
        <w:t xml:space="preserve">, 2015). The NSA had 'stockpiled' this and other zero day exploits, however did eventually notify Microsoft once it realized its vault of exploits had been compromised. Microsoft released a patch for </w:t>
      </w:r>
      <w:proofErr w:type="spellStart"/>
      <w:r w:rsidRPr="008C3464">
        <w:rPr>
          <w:color w:val="000000"/>
        </w:rPr>
        <w:t>EternalBlue</w:t>
      </w:r>
      <w:proofErr w:type="spellEnd"/>
      <w:r w:rsidRPr="008C3464">
        <w:rPr>
          <w:color w:val="000000"/>
        </w:rPr>
        <w:t xml:space="preserve"> in March, 2017, and associated security bulletin MS17-010. Only in-support versions of Windows received patches at that time. Microsoft notably skipped a patch cycle the month before, in February 2017. On May 12th 2017, WannaCry was released, and its enormous spread in the first few hours prompted Microsoft to release emergency patches, even for unsupported OSs including Windows XP and Windows Vista. The current vulnerability ecosystem is certain to produce bad outcomes: </w:t>
      </w:r>
      <w:r w:rsidRPr="008C3464">
        <w:rPr>
          <w:rFonts w:ascii="Arial" w:hAnsi="Arial" w:cs="Arial"/>
          <w:color w:val="000000"/>
        </w:rPr>
        <w:t>■</w:t>
      </w:r>
      <w:r w:rsidRPr="008C3464">
        <w:rPr>
          <w:color w:val="000000"/>
        </w:rPr>
        <w:t xml:space="preserve"> Unlike traditional manufactured products, SW producers have established a paradigm of shipping flawed product, with the aim to patch it later. This difference is illustrated by vastly different outcomes for General Motors, for example, sued and fined for its ignition switch flaw, vs. Microsoft, neither sued nor fined for its Kerberos implementation vulnerable to </w:t>
      </w:r>
      <w:proofErr w:type="spellStart"/>
      <w:r w:rsidRPr="008C3464">
        <w:rPr>
          <w:color w:val="000000"/>
        </w:rPr>
        <w:t>Mimikatz's</w:t>
      </w:r>
      <w:proofErr w:type="spellEnd"/>
      <w:r w:rsidRPr="008C3464">
        <w:rPr>
          <w:color w:val="000000"/>
        </w:rPr>
        <w:t xml:space="preserve"> harvest of plain text passwords from memory, and the subsequent loss of many billions of dollars via IP exfiltration. The financial incentive is for SW vendors to ship now, then test and patch later. </w:t>
      </w:r>
      <w:r w:rsidRPr="008C3464">
        <w:rPr>
          <w:rFonts w:ascii="Arial" w:hAnsi="Arial" w:cs="Arial"/>
          <w:color w:val="000000"/>
        </w:rPr>
        <w:t>■</w:t>
      </w:r>
      <w:r w:rsidRPr="008C3464">
        <w:rPr>
          <w:color w:val="000000"/>
        </w:rPr>
        <w:t xml:space="preserve"> These flaws are then researched and stockpiled by well financed cyber warfare teams working for the ~ dozen nation-states with active cyber warfare programs. While the intention may be defensive, the weaponized outputs of this research eventually, either through use and dissemination (such as with Stuxnet), or through theft (such as with WannaCry), will be available for use by other actors, on unintended target populations. U.S. taxpayer, firms and individuals, that finance NSA, were among the victims of WannaCry, for example. Many Russian organizations became victims of </w:t>
      </w:r>
      <w:proofErr w:type="spellStart"/>
      <w:r w:rsidRPr="008C3464">
        <w:rPr>
          <w:color w:val="000000"/>
        </w:rPr>
        <w:t>NotPetya</w:t>
      </w:r>
      <w:proofErr w:type="spellEnd"/>
      <w:r w:rsidRPr="008C3464">
        <w:rPr>
          <w:color w:val="000000"/>
        </w:rPr>
        <w:t xml:space="preserve">. </w:t>
      </w:r>
      <w:r w:rsidRPr="008C3464">
        <w:rPr>
          <w:rFonts w:ascii="Arial" w:hAnsi="Arial" w:cs="Arial"/>
          <w:color w:val="000000"/>
        </w:rPr>
        <w:t>■</w:t>
      </w:r>
      <w:r w:rsidRPr="008C3464">
        <w:rPr>
          <w:color w:val="000000"/>
        </w:rPr>
        <w:t xml:space="preserve"> A functioning market has developed for zero-days, which can be bought and sold freely. This creates a financial incentive for sophisticated actors to attack and breach the repositories of NSA and other researchers and </w:t>
      </w:r>
      <w:proofErr w:type="spellStart"/>
      <w:r w:rsidRPr="008C3464">
        <w:rPr>
          <w:color w:val="000000"/>
        </w:rPr>
        <w:t>weaponizers</w:t>
      </w:r>
      <w:proofErr w:type="spellEnd"/>
      <w:r w:rsidRPr="008C3464">
        <w:rPr>
          <w:color w:val="000000"/>
        </w:rPr>
        <w:t xml:space="preserve"> of vulnerabilities. Other niches have been created, such as for dissemination portals such as Wikileaks. </w:t>
      </w:r>
      <w:r w:rsidRPr="008C3464">
        <w:rPr>
          <w:rFonts w:ascii="Arial" w:hAnsi="Arial" w:cs="Arial"/>
          <w:color w:val="000000"/>
        </w:rPr>
        <w:t>■</w:t>
      </w:r>
      <w:r w:rsidRPr="008C3464">
        <w:rPr>
          <w:color w:val="000000"/>
        </w:rPr>
        <w:t xml:space="preserve"> Vendors such as Microsoft, Apple and others have financial incentives to move older products out of support, ending the flow of patches to the legitimate user base. However, the continuing flow of patches for newer products, that often have a shared code base with older versions, provides a steady stream of information to cyber-warfare teams on what those unpatched vulnerabilities in the older products are. </w:t>
      </w:r>
      <w:r w:rsidRPr="008C3464">
        <w:rPr>
          <w:rFonts w:ascii="Arial" w:hAnsi="Arial" w:cs="Arial"/>
          <w:color w:val="000000"/>
        </w:rPr>
        <w:t>■</w:t>
      </w:r>
      <w:r w:rsidRPr="008C3464">
        <w:rPr>
          <w:color w:val="000000"/>
        </w:rPr>
        <w:t xml:space="preserve"> Finally, users, individuals and organizations, are slow and sloppy in applying patches, even when available. The </w:t>
      </w:r>
      <w:proofErr w:type="spellStart"/>
      <w:r w:rsidRPr="008C3464">
        <w:rPr>
          <w:color w:val="000000"/>
        </w:rPr>
        <w:t>EternalBlue</w:t>
      </w:r>
      <w:proofErr w:type="spellEnd"/>
      <w:r w:rsidRPr="008C3464">
        <w:rPr>
          <w:color w:val="000000"/>
        </w:rPr>
        <w:t xml:space="preserve"> patch had been out for two months prior to the launch of WannaCry, for example. The most frequently invoked vulnerability of 2016, was patched in 2010, following its use in Stuxnet. Windows XP, of support since 2014, is still the third most populous OS on the planet (as of Sept. 2017). The recent Equifax breach of 143 million individuals' financial information, arose from an Apache Struts vulnerability that has been zero day, and patched, months earlier. These demonstrate clearly that the paradigm of patching as product quality assurance protocol is not functioning well, across the internet at large. This ecosystem, if unchanged, insures the continuation of the trend towards ever larger breaches, based on even more powerful hacking tools, in the hands of ever more varied and malicious groups. 1.3 Inherent loss of integrity in targeting, illustrated using </w:t>
      </w:r>
      <w:proofErr w:type="spellStart"/>
      <w:r w:rsidRPr="008C3464">
        <w:rPr>
          <w:color w:val="000000"/>
        </w:rPr>
        <w:t>NotPetya</w:t>
      </w:r>
      <w:proofErr w:type="spellEnd"/>
      <w:r w:rsidRPr="008C3464">
        <w:rPr>
          <w:color w:val="000000"/>
        </w:rPr>
        <w:t xml:space="preserve">, and </w:t>
      </w:r>
      <w:proofErr w:type="spellStart"/>
      <w:r w:rsidRPr="008C3464">
        <w:rPr>
          <w:color w:val="000000"/>
        </w:rPr>
        <w:t>CCIeaner</w:t>
      </w:r>
      <w:proofErr w:type="spellEnd"/>
      <w:r w:rsidRPr="008C3464">
        <w:rPr>
          <w:color w:val="000000"/>
        </w:rPr>
        <w:t xml:space="preserve">, widely believed to be targeted attacks Methods of target verification in digital attacks are inherently incomplete and usually ineffective. / </w:t>
      </w:r>
      <w:proofErr w:type="spellStart"/>
      <w:r w:rsidRPr="008C3464">
        <w:rPr>
          <w:color w:val="000000"/>
        </w:rPr>
        <w:t>NotPetya</w:t>
      </w:r>
      <w:proofErr w:type="spellEnd"/>
      <w:r w:rsidRPr="008C3464">
        <w:rPr>
          <w:color w:val="000000"/>
        </w:rPr>
        <w:t>, launched on June 27, 2017, hit banks, airports, power utilities, and others, heavily in Ukraine, Russia» and parts of Western Europe (</w:t>
      </w:r>
      <w:proofErr w:type="spellStart"/>
      <w:r w:rsidRPr="008C3464">
        <w:rPr>
          <w:color w:val="000000"/>
        </w:rPr>
        <w:t>Bosspm</w:t>
      </w:r>
      <w:proofErr w:type="spellEnd"/>
      <w:r w:rsidRPr="008C3464">
        <w:rPr>
          <w:color w:val="000000"/>
        </w:rPr>
        <w:t xml:space="preserve">, 2017). Losses were extensive, for example shipping company </w:t>
      </w:r>
      <w:proofErr w:type="spellStart"/>
      <w:r w:rsidRPr="008C3464">
        <w:rPr>
          <w:color w:val="000000"/>
        </w:rPr>
        <w:t>MaersK</w:t>
      </w:r>
      <w:proofErr w:type="spellEnd"/>
      <w:r w:rsidRPr="008C3464">
        <w:rPr>
          <w:color w:val="000000"/>
        </w:rPr>
        <w:t xml:space="preserve"> reported a loss of up to $UD300M as a consequence of the attack in their third fiscal quarter. FedEx's TNT unit was severely disrupted and reported a material financial impact. </w:t>
      </w:r>
      <w:proofErr w:type="spellStart"/>
      <w:r w:rsidRPr="008C3464">
        <w:rPr>
          <w:color w:val="000000"/>
        </w:rPr>
        <w:t>NotPetya</w:t>
      </w:r>
      <w:proofErr w:type="spellEnd"/>
      <w:r w:rsidRPr="008C3464">
        <w:rPr>
          <w:color w:val="000000"/>
        </w:rPr>
        <w:t xml:space="preserve"> was initially thought to be related to a prior attack, 'Petya', however on deeper inspection it was learned that this attack was not what it first appeared to be. First reports of </w:t>
      </w:r>
      <w:proofErr w:type="spellStart"/>
      <w:r w:rsidRPr="008C3464">
        <w:rPr>
          <w:color w:val="000000"/>
        </w:rPr>
        <w:t>NotPetya</w:t>
      </w:r>
      <w:proofErr w:type="spellEnd"/>
      <w:r w:rsidRPr="008C3464">
        <w:rPr>
          <w:color w:val="000000"/>
        </w:rPr>
        <w:t xml:space="preserve"> appeared at about 6:00 AM ET on June 27th, referencing power utilities with systems down. At 8:00 AM ET Symantec tweeted that Petya code was responsible, and that </w:t>
      </w:r>
      <w:proofErr w:type="spellStart"/>
      <w:r w:rsidRPr="008C3464">
        <w:rPr>
          <w:color w:val="000000"/>
        </w:rPr>
        <w:t>EternalBlue</w:t>
      </w:r>
      <w:proofErr w:type="spellEnd"/>
      <w:r w:rsidRPr="008C3464">
        <w:rPr>
          <w:color w:val="000000"/>
        </w:rPr>
        <w:t xml:space="preserve"> was being utilized. At 10:00 AM Kaspersky Labs tweeted that the latest </w:t>
      </w:r>
      <w:proofErr w:type="spellStart"/>
      <w:r w:rsidRPr="008C3464">
        <w:rPr>
          <w:color w:val="000000"/>
        </w:rPr>
        <w:t>ransomworm</w:t>
      </w:r>
      <w:proofErr w:type="spellEnd"/>
      <w:r w:rsidRPr="008C3464">
        <w:rPr>
          <w:color w:val="000000"/>
        </w:rPr>
        <w:t xml:space="preserve"> was in fact 'Not Petya', and they named it accordingly. By this time, according to Kaspersky, 2,000 organizations had been infected with the 'ransomware'. Later analyses concluded that the ransomware motive was a deception, that ransom collection was not an aim of the exploit. There were reports of victims that had paid a ransom without receiving a decryption key. </w:t>
      </w:r>
      <w:proofErr w:type="spellStart"/>
      <w:r w:rsidRPr="008C3464">
        <w:rPr>
          <w:color w:val="000000"/>
        </w:rPr>
        <w:t>NotPetya</w:t>
      </w:r>
      <w:proofErr w:type="spellEnd"/>
      <w:r w:rsidRPr="008C3464">
        <w:rPr>
          <w:color w:val="000000"/>
        </w:rPr>
        <w:t xml:space="preserve"> used multiple exploits, and invoked </w:t>
      </w:r>
      <w:proofErr w:type="spellStart"/>
      <w:r w:rsidRPr="008C3464">
        <w:rPr>
          <w:color w:val="000000"/>
        </w:rPr>
        <w:t>Mimikatz</w:t>
      </w:r>
      <w:proofErr w:type="spellEnd"/>
      <w:r w:rsidRPr="008C3464">
        <w:rPr>
          <w:color w:val="000000"/>
        </w:rPr>
        <w:t xml:space="preserve">, the plaintext credential harvesting tool. By noon ET on June 27th, the Ukrainian Police had confirmed that </w:t>
      </w:r>
      <w:proofErr w:type="spellStart"/>
      <w:r w:rsidRPr="008C3464">
        <w:rPr>
          <w:color w:val="000000"/>
        </w:rPr>
        <w:t>MeDoc</w:t>
      </w:r>
      <w:proofErr w:type="spellEnd"/>
      <w:r w:rsidRPr="008C3464">
        <w:rPr>
          <w:color w:val="000000"/>
        </w:rPr>
        <w:t xml:space="preserve">, tax software widely used in Ukraine, was an infection vector for 'patient zero'. A similar SW update vector was employed with </w:t>
      </w:r>
      <w:proofErr w:type="spellStart"/>
      <w:r w:rsidRPr="008C3464">
        <w:rPr>
          <w:color w:val="000000"/>
        </w:rPr>
        <w:t>CCIeaner</w:t>
      </w:r>
      <w:proofErr w:type="spellEnd"/>
      <w:r w:rsidRPr="008C3464">
        <w:rPr>
          <w:color w:val="000000"/>
        </w:rPr>
        <w:t xml:space="preserve">. Subsequent analyses have concluded that </w:t>
      </w:r>
      <w:proofErr w:type="spellStart"/>
      <w:r w:rsidRPr="008C3464">
        <w:rPr>
          <w:color w:val="000000"/>
        </w:rPr>
        <w:t>NotPetya</w:t>
      </w:r>
      <w:proofErr w:type="spellEnd"/>
      <w:r w:rsidRPr="008C3464">
        <w:rPr>
          <w:color w:val="000000"/>
        </w:rPr>
        <w:t xml:space="preserve"> was a targeted attack, intended to harm Ukrainian companies. The association with </w:t>
      </w:r>
      <w:proofErr w:type="spellStart"/>
      <w:r w:rsidRPr="008C3464">
        <w:rPr>
          <w:color w:val="000000"/>
        </w:rPr>
        <w:t>MeDocs</w:t>
      </w:r>
      <w:proofErr w:type="spellEnd"/>
      <w:r w:rsidRPr="008C3464">
        <w:rPr>
          <w:color w:val="000000"/>
        </w:rPr>
        <w:t xml:space="preserve"> served as a target verification method. After all, who but a Ukrainian company would utilize Ukrainian tax preparation software? It turned out that companies from all over the world were connected in one fashion or another, to networks containing </w:t>
      </w:r>
      <w:proofErr w:type="spellStart"/>
      <w:r w:rsidRPr="008C3464">
        <w:rPr>
          <w:color w:val="000000"/>
        </w:rPr>
        <w:t>MeDocs</w:t>
      </w:r>
      <w:proofErr w:type="spellEnd"/>
      <w:r w:rsidRPr="008C3464">
        <w:rPr>
          <w:color w:val="000000"/>
        </w:rPr>
        <w:t xml:space="preserve">, and with conduits for contagion that wrapped all the way back to the likely sources' own neighborhood. Digital missiles can boomerang. Australian companies, for example, had Ukraine subsidiaries, and so had to file Ukrainian taxes. Ukrainian companies had customers, and so had established site-to-site VPNs with organizations around the globe. </w:t>
      </w:r>
      <w:proofErr w:type="spellStart"/>
      <w:r w:rsidRPr="008C3464">
        <w:rPr>
          <w:color w:val="000000"/>
        </w:rPr>
        <w:t>EternalBlue</w:t>
      </w:r>
      <w:proofErr w:type="spellEnd"/>
      <w:r w:rsidRPr="008C3464">
        <w:rPr>
          <w:color w:val="000000"/>
        </w:rPr>
        <w:t xml:space="preserve"> is able to traverse LANs and WANs, and did so on June 27th. Target verification appears to have been ineffective, considering that TNT Express in Europe, Cadbury factories in Tasmania and Victoria, and law offices 12,975 km away from Ukraine, were among the hosts of 16,000 computers in 64 countries affected. </w:t>
      </w:r>
      <w:proofErr w:type="spellStart"/>
      <w:r w:rsidRPr="008C3464">
        <w:rPr>
          <w:color w:val="000000"/>
        </w:rPr>
        <w:t>CCIeaner</w:t>
      </w:r>
      <w:proofErr w:type="spellEnd"/>
      <w:r w:rsidRPr="008C3464">
        <w:rPr>
          <w:color w:val="000000"/>
        </w:rPr>
        <w:t xml:space="preserve">, some analysts have concluded, was a targeted Advanced Persistent Threat campaign, targeting South Korea. The campaign was a sophisticated, multilayered attack that leveraged a popular freeware program, </w:t>
      </w:r>
      <w:proofErr w:type="spellStart"/>
      <w:r w:rsidRPr="008C3464">
        <w:rPr>
          <w:color w:val="000000"/>
        </w:rPr>
        <w:t>CCIeaner</w:t>
      </w:r>
      <w:proofErr w:type="spellEnd"/>
      <w:r w:rsidRPr="008C3464">
        <w:rPr>
          <w:color w:val="000000"/>
        </w:rPr>
        <w:t xml:space="preserve">, which ironically was designed to assist with keeping unwanted applications off machines, whose vendor had become compromised. The update to V5.33 carried malicious code to an estimated 2,000,000 computers across the globe. Attackers seem to have made a mistake in the attack list for </w:t>
      </w:r>
      <w:proofErr w:type="spellStart"/>
      <w:r w:rsidRPr="008C3464">
        <w:rPr>
          <w:color w:val="000000"/>
        </w:rPr>
        <w:t>CCIeaner</w:t>
      </w:r>
      <w:proofErr w:type="spellEnd"/>
      <w:r w:rsidRPr="008C3464">
        <w:rPr>
          <w:color w:val="000000"/>
        </w:rPr>
        <w:t>, with a target company noted as ".</w:t>
      </w:r>
      <w:proofErr w:type="spellStart"/>
      <w:r w:rsidRPr="008C3464">
        <w:rPr>
          <w:color w:val="000000"/>
        </w:rPr>
        <w:t>sk</w:t>
      </w:r>
      <w:proofErr w:type="spellEnd"/>
      <w:r w:rsidRPr="008C3464">
        <w:rPr>
          <w:color w:val="000000"/>
        </w:rPr>
        <w:t>", apparently believing ".</w:t>
      </w:r>
      <w:proofErr w:type="spellStart"/>
      <w:r w:rsidRPr="008C3464">
        <w:rPr>
          <w:color w:val="000000"/>
        </w:rPr>
        <w:t>sk</w:t>
      </w:r>
      <w:proofErr w:type="spellEnd"/>
      <w:r w:rsidRPr="008C3464">
        <w:rPr>
          <w:color w:val="000000"/>
        </w:rPr>
        <w:t>" to be the designation for South Korea. However, the domain .</w:t>
      </w:r>
      <w:proofErr w:type="spellStart"/>
      <w:r w:rsidRPr="008C3464">
        <w:rPr>
          <w:color w:val="000000"/>
        </w:rPr>
        <w:t>sk</w:t>
      </w:r>
      <w:proofErr w:type="spellEnd"/>
      <w:r w:rsidRPr="008C3464">
        <w:rPr>
          <w:color w:val="000000"/>
        </w:rPr>
        <w:t xml:space="preserve"> actually belongs to The Slovak Republic, so it appears the 'targeted' attack was off in this instance by some 8,231 km (Google Maps). No purely kinetic weapon, bullet, missile, or bomb, is yet able to produce direct victims at physical offsets measured in the thousands of kms, as </w:t>
      </w:r>
      <w:proofErr w:type="spellStart"/>
      <w:r w:rsidRPr="008C3464">
        <w:rPr>
          <w:color w:val="000000"/>
        </w:rPr>
        <w:t>CCIeaner</w:t>
      </w:r>
      <w:proofErr w:type="spellEnd"/>
      <w:r w:rsidRPr="008C3464">
        <w:rPr>
          <w:color w:val="000000"/>
        </w:rPr>
        <w:t xml:space="preserve"> has done. Protocols exist for use of kinetic and cyber weapons, to insure that targets are chosen and campaigns waged with an eye towards minimizing collateral damage to non-combatants. For example, art.57(3) (Rule 56 of Tallinn Manual; NATO CCD COE) requires that targets should be selected that will create the minimum danger to civilian lives and objects. (</w:t>
      </w:r>
      <w:proofErr w:type="spellStart"/>
      <w:r w:rsidRPr="008C3464">
        <w:rPr>
          <w:color w:val="000000"/>
        </w:rPr>
        <w:t>Artese</w:t>
      </w:r>
      <w:proofErr w:type="spellEnd"/>
      <w:r w:rsidRPr="008C3464">
        <w:rPr>
          <w:color w:val="000000"/>
        </w:rPr>
        <w:t>, 2015). </w:t>
      </w:r>
      <w:r w:rsidRPr="008C3464">
        <w:rPr>
          <w:color w:val="000000"/>
          <w:u w:val="single"/>
          <w:shd w:val="clear" w:color="auto" w:fill="00FFFF"/>
        </w:rPr>
        <w:t>Even when</w:t>
      </w:r>
      <w:r w:rsidRPr="008C3464">
        <w:rPr>
          <w:color w:val="000000"/>
        </w:rPr>
        <w:t> </w:t>
      </w:r>
      <w:r w:rsidRPr="008C3464">
        <w:rPr>
          <w:color w:val="000000"/>
          <w:u w:val="single"/>
        </w:rPr>
        <w:t>cyber campaigns are</w:t>
      </w:r>
      <w:r w:rsidRPr="008C3464">
        <w:rPr>
          <w:color w:val="000000"/>
        </w:rPr>
        <w:t> </w:t>
      </w:r>
      <w:r w:rsidRPr="008C3464">
        <w:rPr>
          <w:color w:val="000000"/>
          <w:u w:val="single"/>
          <w:shd w:val="clear" w:color="auto" w:fill="00FFFF"/>
        </w:rPr>
        <w:t>designed with</w:t>
      </w:r>
      <w:r w:rsidRPr="008C3464">
        <w:rPr>
          <w:color w:val="000000"/>
        </w:rPr>
        <w:t> such </w:t>
      </w:r>
      <w:r w:rsidRPr="008C3464">
        <w:rPr>
          <w:b/>
          <w:bCs/>
          <w:color w:val="000000"/>
          <w:u w:val="single"/>
          <w:shd w:val="clear" w:color="auto" w:fill="00FFFF"/>
        </w:rPr>
        <w:t>protocols</w:t>
      </w:r>
      <w:r w:rsidRPr="008C3464">
        <w:rPr>
          <w:color w:val="000000"/>
        </w:rPr>
        <w:t> </w:t>
      </w:r>
      <w:r w:rsidRPr="008C3464">
        <w:rPr>
          <w:color w:val="000000"/>
          <w:u w:val="single"/>
        </w:rPr>
        <w:t>in mind, such</w:t>
      </w:r>
      <w:r w:rsidRPr="008C3464">
        <w:rPr>
          <w:color w:val="000000"/>
        </w:rPr>
        <w:t> </w:t>
      </w:r>
      <w:r w:rsidRPr="008C3464">
        <w:rPr>
          <w:color w:val="000000"/>
          <w:u w:val="single"/>
          <w:shd w:val="clear" w:color="auto" w:fill="00FFFF"/>
        </w:rPr>
        <w:t>as</w:t>
      </w:r>
      <w:r w:rsidRPr="008C3464">
        <w:rPr>
          <w:color w:val="000000"/>
        </w:rPr>
        <w:t> </w:t>
      </w:r>
      <w:r w:rsidRPr="008C3464">
        <w:rPr>
          <w:color w:val="000000"/>
          <w:u w:val="single"/>
        </w:rPr>
        <w:t>appears to have been the case</w:t>
      </w:r>
      <w:r w:rsidRPr="008C3464">
        <w:rPr>
          <w:color w:val="000000"/>
        </w:rPr>
        <w:t> </w:t>
      </w:r>
      <w:r w:rsidRPr="008C3464">
        <w:rPr>
          <w:color w:val="000000"/>
          <w:u w:val="single"/>
          <w:shd w:val="clear" w:color="auto" w:fill="00FFFF"/>
        </w:rPr>
        <w:t>with Stuxnet</w:t>
      </w:r>
      <w:r w:rsidRPr="008C3464">
        <w:rPr>
          <w:color w:val="000000"/>
          <w:u w:val="single"/>
        </w:rPr>
        <w:t>, we've seen that</w:t>
      </w:r>
      <w:r w:rsidRPr="008C3464">
        <w:rPr>
          <w:color w:val="000000"/>
        </w:rPr>
        <w:t> </w:t>
      </w:r>
      <w:r w:rsidRPr="008C3464">
        <w:rPr>
          <w:color w:val="000000"/>
          <w:u w:val="single"/>
          <w:shd w:val="clear" w:color="auto" w:fill="00FFFF"/>
        </w:rPr>
        <w:t>damage</w:t>
      </w:r>
      <w:r w:rsidRPr="008C3464">
        <w:rPr>
          <w:color w:val="000000"/>
        </w:rPr>
        <w:t> </w:t>
      </w:r>
      <w:r w:rsidRPr="008C3464">
        <w:rPr>
          <w:b/>
          <w:bCs/>
          <w:color w:val="000000"/>
          <w:u w:val="single"/>
          <w:shd w:val="clear" w:color="auto" w:fill="00FFFF"/>
        </w:rPr>
        <w:t>escapes the</w:t>
      </w:r>
      <w:r w:rsidRPr="008C3464">
        <w:rPr>
          <w:color w:val="000000"/>
        </w:rPr>
        <w:t> planned </w:t>
      </w:r>
      <w:r w:rsidRPr="008C3464">
        <w:rPr>
          <w:b/>
          <w:bCs/>
          <w:color w:val="000000"/>
          <w:u w:val="single"/>
          <w:shd w:val="clear" w:color="auto" w:fill="00FFFF"/>
        </w:rPr>
        <w:t>field</w:t>
      </w:r>
      <w:r w:rsidRPr="008C3464">
        <w:rPr>
          <w:color w:val="000000"/>
        </w:rPr>
        <w:t> </w:t>
      </w:r>
      <w:r w:rsidRPr="008C3464">
        <w:rPr>
          <w:b/>
          <w:bCs/>
          <w:color w:val="000000"/>
          <w:u w:val="single"/>
        </w:rPr>
        <w:t>of battle quickly</w:t>
      </w:r>
      <w:r w:rsidRPr="008C3464">
        <w:rPr>
          <w:color w:val="000000"/>
          <w:u w:val="single"/>
        </w:rPr>
        <w:t>,</w:t>
      </w:r>
      <w:r w:rsidRPr="008C3464">
        <w:rPr>
          <w:color w:val="000000"/>
        </w:rPr>
        <w:t> </w:t>
      </w:r>
      <w:r w:rsidRPr="008C3464">
        <w:rPr>
          <w:color w:val="000000"/>
          <w:u w:val="single"/>
        </w:rPr>
        <w:t>and</w:t>
      </w:r>
      <w:r w:rsidRPr="008C3464">
        <w:rPr>
          <w:color w:val="000000"/>
        </w:rPr>
        <w:t> </w:t>
      </w:r>
      <w:r w:rsidRPr="008C3464">
        <w:rPr>
          <w:color w:val="000000"/>
          <w:u w:val="single"/>
          <w:shd w:val="clear" w:color="auto" w:fill="00FFFF"/>
        </w:rPr>
        <w:t>by quite a</w:t>
      </w:r>
      <w:r w:rsidRPr="008C3464">
        <w:rPr>
          <w:color w:val="000000"/>
        </w:rPr>
        <w:t> </w:t>
      </w:r>
      <w:r w:rsidRPr="008C3464">
        <w:rPr>
          <w:b/>
          <w:bCs/>
          <w:color w:val="000000"/>
          <w:u w:val="single"/>
          <w:shd w:val="clear" w:color="auto" w:fill="00FFFF"/>
        </w:rPr>
        <w:t>'distance'.</w:t>
      </w:r>
      <w:r w:rsidRPr="008C3464">
        <w:rPr>
          <w:color w:val="000000"/>
        </w:rPr>
        <w:t> </w:t>
      </w:r>
      <w:r w:rsidRPr="008C3464">
        <w:rPr>
          <w:color w:val="000000"/>
          <w:u w:val="single"/>
        </w:rPr>
        <w:t xml:space="preserve">In most cases less care is taken, such as we've seen with WannaCry, </w:t>
      </w:r>
      <w:proofErr w:type="spellStart"/>
      <w:r w:rsidRPr="008C3464">
        <w:rPr>
          <w:color w:val="000000"/>
          <w:u w:val="single"/>
        </w:rPr>
        <w:t>NotPetya</w:t>
      </w:r>
      <w:proofErr w:type="spellEnd"/>
      <w:r w:rsidRPr="008C3464">
        <w:rPr>
          <w:color w:val="000000"/>
          <w:u w:val="single"/>
        </w:rPr>
        <w:t>, and</w:t>
      </w:r>
      <w:r w:rsidRPr="008C3464">
        <w:rPr>
          <w:color w:val="000000"/>
        </w:rPr>
        <w:t> </w:t>
      </w:r>
      <w:proofErr w:type="spellStart"/>
      <w:r w:rsidRPr="008C3464">
        <w:rPr>
          <w:color w:val="000000"/>
          <w:u w:val="single"/>
        </w:rPr>
        <w:t>CCIeaner</w:t>
      </w:r>
      <w:proofErr w:type="spellEnd"/>
      <w:r w:rsidRPr="008C3464">
        <w:rPr>
          <w:color w:val="000000"/>
          <w:u w:val="single"/>
        </w:rPr>
        <w:t>, and</w:t>
      </w:r>
      <w:r w:rsidRPr="008C3464">
        <w:rPr>
          <w:color w:val="000000"/>
        </w:rPr>
        <w:t> </w:t>
      </w:r>
      <w:r w:rsidRPr="008C3464">
        <w:rPr>
          <w:color w:val="000000"/>
          <w:u w:val="single"/>
          <w:shd w:val="clear" w:color="auto" w:fill="00FFFF"/>
        </w:rPr>
        <w:t>the</w:t>
      </w:r>
      <w:r w:rsidRPr="008C3464">
        <w:rPr>
          <w:color w:val="000000"/>
        </w:rPr>
        <w:t> </w:t>
      </w:r>
      <w:r w:rsidRPr="008C3464">
        <w:rPr>
          <w:b/>
          <w:bCs/>
          <w:color w:val="000000"/>
          <w:u w:val="single"/>
          <w:shd w:val="clear" w:color="auto" w:fill="00FFFF"/>
        </w:rPr>
        <w:t>epidemic spread</w:t>
      </w:r>
      <w:r w:rsidRPr="008C3464">
        <w:rPr>
          <w:color w:val="000000"/>
        </w:rPr>
        <w:t> </w:t>
      </w:r>
      <w:r w:rsidRPr="008C3464">
        <w:rPr>
          <w:color w:val="000000"/>
          <w:u w:val="single"/>
        </w:rPr>
        <w:t>is</w:t>
      </w:r>
      <w:r w:rsidRPr="008C3464">
        <w:rPr>
          <w:color w:val="000000"/>
        </w:rPr>
        <w:t> </w:t>
      </w:r>
      <w:r w:rsidRPr="008C3464">
        <w:rPr>
          <w:b/>
          <w:bCs/>
          <w:color w:val="000000"/>
          <w:u w:val="single"/>
          <w:shd w:val="clear" w:color="auto" w:fill="00FFFF"/>
        </w:rPr>
        <w:t>fast</w:t>
      </w:r>
      <w:r w:rsidRPr="008C3464">
        <w:rPr>
          <w:b/>
          <w:bCs/>
          <w:color w:val="000000"/>
          <w:u w:val="single"/>
        </w:rPr>
        <w:t>er and wider</w:t>
      </w:r>
      <w:r w:rsidRPr="008C3464">
        <w:rPr>
          <w:color w:val="000000"/>
        </w:rPr>
        <w:t>. Novelist Stephen King's Dark Tower image of </w:t>
      </w:r>
      <w:r w:rsidRPr="008C3464">
        <w:rPr>
          <w:color w:val="000000"/>
          <w:u w:val="single"/>
          <w:shd w:val="clear" w:color="auto" w:fill="00FFFF"/>
        </w:rPr>
        <w:t>'too many shaky hands holding</w:t>
      </w:r>
      <w:r w:rsidRPr="008C3464">
        <w:rPr>
          <w:color w:val="000000"/>
        </w:rPr>
        <w:t> </w:t>
      </w:r>
      <w:r w:rsidRPr="008C3464">
        <w:rPr>
          <w:color w:val="000000"/>
          <w:u w:val="single"/>
        </w:rPr>
        <w:t>lighters near</w:t>
      </w:r>
      <w:r w:rsidRPr="008C3464">
        <w:rPr>
          <w:color w:val="000000"/>
        </w:rPr>
        <w:t> </w:t>
      </w:r>
      <w:r w:rsidRPr="008C3464">
        <w:rPr>
          <w:color w:val="000000"/>
          <w:u w:val="single"/>
          <w:shd w:val="clear" w:color="auto" w:fill="00FFFF"/>
        </w:rPr>
        <w:t>too many fuses'</w:t>
      </w:r>
      <w:r w:rsidRPr="008C3464">
        <w:rPr>
          <w:color w:val="000000"/>
        </w:rPr>
        <w:t> </w:t>
      </w:r>
      <w:r w:rsidRPr="008C3464">
        <w:rPr>
          <w:color w:val="000000"/>
          <w:u w:val="single"/>
        </w:rPr>
        <w:t>is an</w:t>
      </w:r>
      <w:r w:rsidRPr="008C3464">
        <w:rPr>
          <w:color w:val="000000"/>
        </w:rPr>
        <w:t> </w:t>
      </w:r>
      <w:r w:rsidRPr="008C3464">
        <w:rPr>
          <w:b/>
          <w:bCs/>
          <w:color w:val="000000"/>
          <w:u w:val="single"/>
        </w:rPr>
        <w:t>apt metaphor</w:t>
      </w:r>
      <w:r w:rsidRPr="008C3464">
        <w:rPr>
          <w:color w:val="000000"/>
          <w:u w:val="single"/>
        </w:rPr>
        <w:t>.</w:t>
      </w:r>
      <w:r w:rsidRPr="008C3464">
        <w:rPr>
          <w:color w:val="000000"/>
        </w:rPr>
        <w:t> </w:t>
      </w:r>
      <w:r w:rsidRPr="008C3464">
        <w:rPr>
          <w:color w:val="000000"/>
          <w:u w:val="single"/>
        </w:rPr>
        <w:t>Our</w:t>
      </w:r>
      <w:r w:rsidRPr="008C3464">
        <w:rPr>
          <w:color w:val="000000"/>
        </w:rPr>
        <w:t> </w:t>
      </w:r>
      <w:r w:rsidRPr="008C3464">
        <w:rPr>
          <w:b/>
          <w:bCs/>
          <w:color w:val="000000"/>
          <w:u w:val="single"/>
        </w:rPr>
        <w:t>highly interconnected network</w:t>
      </w:r>
      <w:r w:rsidRPr="008C3464">
        <w:rPr>
          <w:color w:val="000000"/>
          <w:u w:val="single"/>
        </w:rPr>
        <w:t>, of in excess of</w:t>
      </w:r>
      <w:r w:rsidRPr="008C3464">
        <w:rPr>
          <w:color w:val="000000"/>
        </w:rPr>
        <w:t> </w:t>
      </w:r>
      <w:r w:rsidRPr="008C3464">
        <w:rPr>
          <w:b/>
          <w:bCs/>
          <w:color w:val="000000"/>
          <w:u w:val="single"/>
          <w:shd w:val="clear" w:color="auto" w:fill="00FFFF"/>
        </w:rPr>
        <w:t>10</w:t>
      </w:r>
      <w:r w:rsidRPr="008C3464">
        <w:rPr>
          <w:color w:val="000000"/>
        </w:rPr>
        <w:t> </w:t>
      </w:r>
      <w:r w:rsidRPr="008C3464">
        <w:rPr>
          <w:color w:val="000000"/>
          <w:u w:val="single"/>
        </w:rPr>
        <w:t>В</w:t>
      </w:r>
      <w:r w:rsidRPr="008C3464">
        <w:rPr>
          <w:color w:val="000000"/>
        </w:rPr>
        <w:t> </w:t>
      </w:r>
      <w:r w:rsidRPr="008C3464">
        <w:rPr>
          <w:b/>
          <w:bCs/>
          <w:color w:val="000000"/>
          <w:u w:val="single"/>
          <w:shd w:val="clear" w:color="auto" w:fill="00FFFF"/>
        </w:rPr>
        <w:t>[Billion]</w:t>
      </w:r>
      <w:r w:rsidRPr="008C3464">
        <w:rPr>
          <w:color w:val="000000"/>
        </w:rPr>
        <w:t> </w:t>
      </w:r>
      <w:r w:rsidRPr="008C3464">
        <w:rPr>
          <w:b/>
          <w:bCs/>
          <w:color w:val="000000"/>
          <w:u w:val="single"/>
        </w:rPr>
        <w:t>highly</w:t>
      </w:r>
      <w:r w:rsidRPr="008C3464">
        <w:rPr>
          <w:color w:val="000000"/>
        </w:rPr>
        <w:t> </w:t>
      </w:r>
      <w:r w:rsidRPr="008C3464">
        <w:rPr>
          <w:b/>
          <w:bCs/>
          <w:color w:val="000000"/>
          <w:u w:val="single"/>
          <w:shd w:val="clear" w:color="auto" w:fill="00FFFF"/>
        </w:rPr>
        <w:t>vulnerable</w:t>
      </w:r>
      <w:r w:rsidRPr="008C3464">
        <w:rPr>
          <w:color w:val="000000"/>
        </w:rPr>
        <w:t> </w:t>
      </w:r>
      <w:r w:rsidRPr="008C3464">
        <w:rPr>
          <w:b/>
          <w:bCs/>
          <w:color w:val="000000"/>
          <w:u w:val="single"/>
        </w:rPr>
        <w:t>computers and</w:t>
      </w:r>
      <w:r w:rsidRPr="008C3464">
        <w:rPr>
          <w:color w:val="000000"/>
        </w:rPr>
        <w:t> </w:t>
      </w:r>
      <w:r w:rsidRPr="008C3464">
        <w:rPr>
          <w:b/>
          <w:bCs/>
          <w:color w:val="000000"/>
          <w:u w:val="single"/>
          <w:shd w:val="clear" w:color="auto" w:fill="00FFFF"/>
        </w:rPr>
        <w:t>devices</w:t>
      </w:r>
      <w:r w:rsidRPr="008C3464">
        <w:rPr>
          <w:color w:val="000000"/>
          <w:u w:val="single"/>
        </w:rPr>
        <w:t>, the</w:t>
      </w:r>
      <w:r w:rsidRPr="008C3464">
        <w:rPr>
          <w:color w:val="000000"/>
        </w:rPr>
        <w:t> </w:t>
      </w:r>
      <w:r w:rsidRPr="008C3464">
        <w:rPr>
          <w:b/>
          <w:bCs/>
          <w:color w:val="000000"/>
          <w:u w:val="single"/>
        </w:rPr>
        <w:t>internet</w:t>
      </w:r>
      <w:r w:rsidRPr="008C3464">
        <w:rPr>
          <w:color w:val="000000"/>
          <w:u w:val="single"/>
        </w:rPr>
        <w:t>,</w:t>
      </w:r>
      <w:r w:rsidRPr="008C3464">
        <w:rPr>
          <w:color w:val="000000"/>
        </w:rPr>
        <w:t> </w:t>
      </w:r>
      <w:r w:rsidRPr="008C3464">
        <w:rPr>
          <w:color w:val="000000"/>
          <w:u w:val="single"/>
          <w:shd w:val="clear" w:color="auto" w:fill="00FFFF"/>
        </w:rPr>
        <w:t>is the</w:t>
      </w:r>
      <w:r w:rsidRPr="008C3464">
        <w:rPr>
          <w:color w:val="000000"/>
        </w:rPr>
        <w:t> </w:t>
      </w:r>
      <w:r w:rsidRPr="008C3464">
        <w:rPr>
          <w:b/>
          <w:bCs/>
          <w:color w:val="000000"/>
          <w:u w:val="single"/>
          <w:shd w:val="clear" w:color="auto" w:fill="00FFFF"/>
        </w:rPr>
        <w:t>'ice nine' cataclysm</w:t>
      </w:r>
      <w:r w:rsidRPr="008C3464">
        <w:rPr>
          <w:color w:val="000000"/>
        </w:rPr>
        <w:t> venue </w:t>
      </w:r>
      <w:r w:rsidRPr="008C3464">
        <w:rPr>
          <w:b/>
          <w:bCs/>
          <w:color w:val="000000"/>
          <w:u w:val="single"/>
          <w:shd w:val="clear" w:color="auto" w:fill="00FFFF"/>
        </w:rPr>
        <w:t>of our time</w:t>
      </w:r>
      <w:r w:rsidRPr="008C3464">
        <w:rPr>
          <w:color w:val="000000"/>
          <w:u w:val="single"/>
        </w:rPr>
        <w:t>, in terms</w:t>
      </w:r>
      <w:r w:rsidRPr="008C3464">
        <w:rPr>
          <w:color w:val="000000"/>
        </w:rPr>
        <w:t> </w:t>
      </w:r>
      <w:r w:rsidRPr="008C3464">
        <w:rPr>
          <w:b/>
          <w:bCs/>
          <w:color w:val="000000"/>
          <w:u w:val="single"/>
          <w:shd w:val="clear" w:color="auto" w:fill="00FFFF"/>
        </w:rPr>
        <w:t>rapid</w:t>
      </w:r>
      <w:r w:rsidRPr="008C3464">
        <w:rPr>
          <w:color w:val="000000"/>
          <w:u w:val="single"/>
        </w:rPr>
        <w:t>,</w:t>
      </w:r>
      <w:r w:rsidRPr="008C3464">
        <w:rPr>
          <w:color w:val="000000"/>
        </w:rPr>
        <w:t> </w:t>
      </w:r>
      <w:r w:rsidRPr="008C3464">
        <w:rPr>
          <w:b/>
          <w:bCs/>
          <w:color w:val="000000"/>
          <w:u w:val="single"/>
          <w:shd w:val="clear" w:color="auto" w:fill="00FFFF"/>
        </w:rPr>
        <w:t>exponentially growing</w:t>
      </w:r>
      <w:r w:rsidRPr="008C3464">
        <w:rPr>
          <w:color w:val="000000"/>
          <w:u w:val="single"/>
        </w:rPr>
        <w:t>,</w:t>
      </w:r>
      <w:r w:rsidRPr="008C3464">
        <w:rPr>
          <w:color w:val="000000"/>
        </w:rPr>
        <w:t> </w:t>
      </w:r>
      <w:r w:rsidRPr="008C3464">
        <w:rPr>
          <w:b/>
          <w:bCs/>
          <w:color w:val="000000"/>
          <w:u w:val="single"/>
          <w:shd w:val="clear" w:color="auto" w:fill="00FFFF"/>
        </w:rPr>
        <w:t>uncontrolled</w:t>
      </w:r>
      <w:r w:rsidRPr="008C3464">
        <w:rPr>
          <w:color w:val="000000"/>
        </w:rPr>
        <w:t> </w:t>
      </w:r>
      <w:r w:rsidRPr="008C3464">
        <w:rPr>
          <w:color w:val="000000"/>
          <w:u w:val="single"/>
        </w:rPr>
        <w:t>spread of</w:t>
      </w:r>
      <w:r w:rsidRPr="008C3464">
        <w:rPr>
          <w:color w:val="000000"/>
        </w:rPr>
        <w:t> </w:t>
      </w:r>
      <w:r w:rsidRPr="008C3464">
        <w:rPr>
          <w:color w:val="000000"/>
          <w:u w:val="single"/>
        </w:rPr>
        <w:t>damage, intended and unintended</w:t>
      </w:r>
      <w:r w:rsidRPr="008C3464">
        <w:rPr>
          <w:color w:val="000000"/>
        </w:rPr>
        <w:t>. 2. Discussion and conclusions The first codified international treaty aimed at protection of sick and wounded in warfare, the 1864 Geneva Convention, was inspired by the need to protect hospitals from attack during hostilities. It is ironic therefore to witness the severe impact of WannaCry on NHS (UK National Health Service) hospitals. Since the establishment of the Red Cross, and the Geneva and Hague Conventions, (LOAC, or Laws of Armed Conflict), </w:t>
      </w:r>
      <w:r w:rsidRPr="008C3464">
        <w:rPr>
          <w:color w:val="000000"/>
          <w:u w:val="single"/>
        </w:rPr>
        <w:t>humanity has managed</w:t>
      </w:r>
      <w:r w:rsidRPr="008C3464">
        <w:rPr>
          <w:color w:val="000000"/>
        </w:rPr>
        <w:t>, at least, </w:t>
      </w:r>
      <w:r w:rsidRPr="008C3464">
        <w:rPr>
          <w:color w:val="000000"/>
          <w:u w:val="single"/>
        </w:rPr>
        <w:t>to avoid cataclysmic self-destruction with weapons categories</w:t>
      </w:r>
      <w:r w:rsidRPr="008C3464">
        <w:rPr>
          <w:color w:val="000000"/>
        </w:rPr>
        <w:t> </w:t>
      </w:r>
      <w:r w:rsidRPr="008C3464">
        <w:rPr>
          <w:color w:val="000000"/>
          <w:u w:val="single"/>
        </w:rPr>
        <w:t>including conventional, chemical, biological, and nuclear. Treaties have been at least somewhat effective in</w:t>
      </w:r>
      <w:r w:rsidRPr="008C3464">
        <w:rPr>
          <w:color w:val="000000"/>
        </w:rPr>
        <w:t> </w:t>
      </w:r>
      <w:r w:rsidRPr="008C3464">
        <w:rPr>
          <w:color w:val="000000"/>
          <w:u w:val="single"/>
        </w:rPr>
        <w:t>controlling the militarization of</w:t>
      </w:r>
      <w:r w:rsidRPr="008C3464">
        <w:rPr>
          <w:color w:val="000000"/>
        </w:rPr>
        <w:t> </w:t>
      </w:r>
      <w:r w:rsidRPr="008C3464">
        <w:rPr>
          <w:b/>
          <w:bCs/>
          <w:color w:val="000000"/>
          <w:u w:val="single"/>
        </w:rPr>
        <w:t>space</w:t>
      </w:r>
      <w:r w:rsidRPr="008C3464">
        <w:rPr>
          <w:color w:val="000000"/>
          <w:u w:val="single"/>
        </w:rPr>
        <w:t>, and the</w:t>
      </w:r>
      <w:r w:rsidRPr="008C3464">
        <w:rPr>
          <w:color w:val="000000"/>
        </w:rPr>
        <w:t> </w:t>
      </w:r>
      <w:r w:rsidRPr="008C3464">
        <w:rPr>
          <w:b/>
          <w:bCs/>
          <w:color w:val="000000"/>
          <w:u w:val="single"/>
        </w:rPr>
        <w:t>proliferation of nuclear weaponry</w:t>
      </w:r>
      <w:r w:rsidRPr="008C3464">
        <w:rPr>
          <w:color w:val="000000"/>
          <w:u w:val="single"/>
        </w:rPr>
        <w:t>, and other</w:t>
      </w:r>
      <w:r w:rsidRPr="008C3464">
        <w:rPr>
          <w:color w:val="000000"/>
        </w:rPr>
        <w:t> </w:t>
      </w:r>
      <w:r w:rsidRPr="008C3464">
        <w:rPr>
          <w:b/>
          <w:bCs/>
          <w:color w:val="000000"/>
          <w:u w:val="single"/>
        </w:rPr>
        <w:t>w</w:t>
      </w:r>
      <w:r w:rsidRPr="008C3464">
        <w:rPr>
          <w:color w:val="000000"/>
        </w:rPr>
        <w:t>eapons of </w:t>
      </w:r>
      <w:r w:rsidRPr="008C3464">
        <w:rPr>
          <w:b/>
          <w:bCs/>
          <w:color w:val="000000"/>
          <w:u w:val="single"/>
        </w:rPr>
        <w:t>m</w:t>
      </w:r>
      <w:r w:rsidRPr="008C3464">
        <w:rPr>
          <w:color w:val="000000"/>
        </w:rPr>
        <w:t>ass </w:t>
      </w:r>
      <w:r w:rsidRPr="008C3464">
        <w:rPr>
          <w:b/>
          <w:bCs/>
          <w:color w:val="000000"/>
          <w:u w:val="single"/>
        </w:rPr>
        <w:t>d</w:t>
      </w:r>
      <w:r w:rsidRPr="008C3464">
        <w:rPr>
          <w:color w:val="000000"/>
        </w:rPr>
        <w:t>estruction. </w:t>
      </w:r>
      <w:r w:rsidRPr="008C3464">
        <w:rPr>
          <w:color w:val="000000"/>
          <w:u w:val="single"/>
        </w:rPr>
        <w:t>With the advent of a potent new weapons category, cyber, we find ourselves</w:t>
      </w:r>
      <w:r w:rsidRPr="008C3464">
        <w:rPr>
          <w:color w:val="000000"/>
        </w:rPr>
        <w:t> </w:t>
      </w:r>
      <w:r w:rsidRPr="008C3464">
        <w:rPr>
          <w:b/>
          <w:bCs/>
          <w:color w:val="000000"/>
          <w:u w:val="single"/>
        </w:rPr>
        <w:t>without analogous</w:t>
      </w:r>
      <w:r w:rsidRPr="008C3464">
        <w:rPr>
          <w:color w:val="000000"/>
        </w:rPr>
        <w:t> </w:t>
      </w:r>
      <w:r w:rsidRPr="008C3464">
        <w:rPr>
          <w:b/>
          <w:bCs/>
          <w:color w:val="000000"/>
          <w:u w:val="single"/>
        </w:rPr>
        <w:t>arrangements</w:t>
      </w:r>
      <w:r w:rsidRPr="008C3464">
        <w:rPr>
          <w:color w:val="000000"/>
        </w:rPr>
        <w:t>, no 'Cyber Red Cross' to protect innocents during outbreaks. No Geneva or Hague conventions to regulate behavior or use of such weaponry. Conventional, chemical, and even nuclear weapons, could be used stealthily, however would be difficult to use anonymously. That is, it might be possible to introduce such weapons in to a venue undetected, however attribution after use is likely to be reliable, and by the nature of the measurement systems we have at our disposal. Physical measuring systems, those that measure distances, locations, and trajectories, and analytical tools, those that analyze chemical compounds and isotopes, and are well developed and difficult to circumvent. Forensic tools and techniques used in cyber-attacks undertaken on the battlefield called the 'internet', on the other hand, are less developed and easier to manipulate. Internet protocols are by design largely geo-location neutral, and Boolean forensics techniques can be obfuscated to a greater extent than those based on physical measurements. Therefore </w:t>
      </w:r>
      <w:r w:rsidRPr="008C3464">
        <w:rPr>
          <w:color w:val="000000"/>
          <w:u w:val="single"/>
        </w:rPr>
        <w:t>cyber-attackers may</w:t>
      </w:r>
      <w:r w:rsidRPr="008C3464">
        <w:rPr>
          <w:color w:val="000000"/>
        </w:rPr>
        <w:t> at least </w:t>
      </w:r>
      <w:r w:rsidRPr="008C3464">
        <w:rPr>
          <w:color w:val="000000"/>
          <w:u w:val="single"/>
        </w:rPr>
        <w:t>believe there is a significant possibility they may not be</w:t>
      </w:r>
      <w:r w:rsidRPr="008C3464">
        <w:rPr>
          <w:color w:val="000000"/>
        </w:rPr>
        <w:t> </w:t>
      </w:r>
      <w:r w:rsidRPr="008C3464">
        <w:rPr>
          <w:color w:val="000000"/>
          <w:u w:val="single"/>
        </w:rPr>
        <w:t>reliably identified</w:t>
      </w:r>
      <w:r w:rsidRPr="008C3464">
        <w:rPr>
          <w:color w:val="000000"/>
        </w:rPr>
        <w:t>. The LOAC, in particular Geneva Convention IV, defines civilians and specifies protections afforded to them 'on the battlefield'. The concept of civilian, or non-combatant, however, is not well defined in cyber warfare. Further, the battlefield itself is ill-defined, and by the nature of computer networking as deployed on the WWW, is certainly not localized. This </w:t>
      </w:r>
      <w:r w:rsidRPr="008C3464">
        <w:rPr>
          <w:color w:val="000000"/>
          <w:u w:val="single"/>
        </w:rPr>
        <w:t>combination of</w:t>
      </w:r>
      <w:r w:rsidRPr="008C3464">
        <w:rPr>
          <w:color w:val="000000"/>
        </w:rPr>
        <w:t> characteristics; </w:t>
      </w:r>
      <w:r w:rsidRPr="008C3464">
        <w:rPr>
          <w:color w:val="000000"/>
          <w:u w:val="single"/>
          <w:shd w:val="clear" w:color="auto" w:fill="00FFFF"/>
        </w:rPr>
        <w:t>anonymity</w:t>
      </w:r>
      <w:r w:rsidRPr="008C3464">
        <w:rPr>
          <w:color w:val="000000"/>
        </w:rPr>
        <w:t> </w:t>
      </w:r>
      <w:r w:rsidRPr="008C3464">
        <w:rPr>
          <w:color w:val="000000"/>
          <w:u w:val="single"/>
        </w:rPr>
        <w:t>on an exponentially growing network,</w:t>
      </w:r>
      <w:r w:rsidRPr="008C3464">
        <w:rPr>
          <w:color w:val="000000"/>
        </w:rPr>
        <w:t> </w:t>
      </w:r>
      <w:r w:rsidRPr="008C3464">
        <w:rPr>
          <w:color w:val="000000"/>
          <w:u w:val="single"/>
          <w:shd w:val="clear" w:color="auto" w:fill="00FFFF"/>
        </w:rPr>
        <w:t>lack of</w:t>
      </w:r>
      <w:r w:rsidRPr="008C3464">
        <w:rPr>
          <w:color w:val="000000"/>
        </w:rPr>
        <w:t> </w:t>
      </w:r>
      <w:r w:rsidRPr="008C3464">
        <w:rPr>
          <w:b/>
          <w:bCs/>
          <w:color w:val="000000"/>
          <w:u w:val="single"/>
          <w:shd w:val="clear" w:color="auto" w:fill="00FFFF"/>
        </w:rPr>
        <w:t>restraint</w:t>
      </w:r>
      <w:r w:rsidRPr="008C3464">
        <w:rPr>
          <w:color w:val="000000"/>
          <w:u w:val="single"/>
        </w:rPr>
        <w:t>s, widespread</w:t>
      </w:r>
      <w:r w:rsidRPr="008C3464">
        <w:rPr>
          <w:color w:val="000000"/>
        </w:rPr>
        <w:t> </w:t>
      </w:r>
      <w:r w:rsidRPr="008C3464">
        <w:rPr>
          <w:b/>
          <w:bCs/>
          <w:color w:val="000000"/>
          <w:u w:val="single"/>
          <w:shd w:val="clear" w:color="auto" w:fill="00FFFF"/>
        </w:rPr>
        <w:t>vulnerabilities</w:t>
      </w:r>
      <w:r w:rsidRPr="008C3464">
        <w:rPr>
          <w:color w:val="000000"/>
          <w:u w:val="single"/>
        </w:rPr>
        <w:t>, military</w:t>
      </w:r>
      <w:r w:rsidRPr="008C3464">
        <w:rPr>
          <w:color w:val="000000"/>
        </w:rPr>
        <w:t> </w:t>
      </w:r>
      <w:r w:rsidRPr="008C3464">
        <w:rPr>
          <w:color w:val="000000"/>
          <w:u w:val="single"/>
        </w:rPr>
        <w:t>grade</w:t>
      </w:r>
      <w:r w:rsidRPr="008C3464">
        <w:rPr>
          <w:color w:val="000000"/>
        </w:rPr>
        <w:t> </w:t>
      </w:r>
      <w:r w:rsidRPr="008C3464">
        <w:rPr>
          <w:color w:val="000000"/>
          <w:u w:val="single"/>
          <w:shd w:val="clear" w:color="auto" w:fill="00FFFF"/>
        </w:rPr>
        <w:t>tools disseminated widely, and</w:t>
      </w:r>
      <w:r w:rsidRPr="008C3464">
        <w:rPr>
          <w:color w:val="000000"/>
        </w:rPr>
        <w:t> </w:t>
      </w:r>
      <w:r w:rsidRPr="008C3464">
        <w:rPr>
          <w:color w:val="000000"/>
          <w:u w:val="single"/>
        </w:rPr>
        <w:t>ease and</w:t>
      </w:r>
      <w:r w:rsidRPr="008C3464">
        <w:rPr>
          <w:color w:val="000000"/>
        </w:rPr>
        <w:t> </w:t>
      </w:r>
      <w:r w:rsidRPr="008C3464">
        <w:rPr>
          <w:color w:val="000000"/>
          <w:u w:val="single"/>
          <w:shd w:val="clear" w:color="auto" w:fill="00FFFF"/>
        </w:rPr>
        <w:t>simplicity of attack</w:t>
      </w:r>
      <w:r w:rsidRPr="008C3464">
        <w:rPr>
          <w:color w:val="000000"/>
          <w:u w:val="single"/>
        </w:rPr>
        <w:t>,</w:t>
      </w:r>
      <w:r w:rsidRPr="008C3464">
        <w:rPr>
          <w:color w:val="000000"/>
        </w:rPr>
        <w:t> </w:t>
      </w:r>
      <w:r w:rsidRPr="008C3464">
        <w:rPr>
          <w:color w:val="000000"/>
          <w:u w:val="single"/>
          <w:shd w:val="clear" w:color="auto" w:fill="00FFFF"/>
        </w:rPr>
        <w:t>raise</w:t>
      </w:r>
      <w:r w:rsidRPr="008C3464">
        <w:rPr>
          <w:color w:val="000000"/>
          <w:u w:val="single"/>
        </w:rPr>
        <w:t>s the specter of</w:t>
      </w:r>
      <w:r w:rsidRPr="008C3464">
        <w:rPr>
          <w:color w:val="000000"/>
        </w:rPr>
        <w:t> </w:t>
      </w:r>
      <w:r w:rsidRPr="008C3464">
        <w:rPr>
          <w:color w:val="000000"/>
          <w:u w:val="single"/>
          <w:shd w:val="clear" w:color="auto" w:fill="00FFFF"/>
        </w:rPr>
        <w:t>a</w:t>
      </w:r>
      <w:r w:rsidRPr="008C3464">
        <w:rPr>
          <w:color w:val="000000"/>
        </w:rPr>
        <w:t> </w:t>
      </w:r>
      <w:r w:rsidRPr="008C3464">
        <w:rPr>
          <w:b/>
          <w:bCs/>
          <w:color w:val="000000"/>
          <w:u w:val="single"/>
          <w:shd w:val="clear" w:color="auto" w:fill="00FFFF"/>
        </w:rPr>
        <w:t>perfect storm</w:t>
      </w:r>
      <w:r w:rsidRPr="008C3464">
        <w:rPr>
          <w:color w:val="000000"/>
          <w:u w:val="single"/>
        </w:rPr>
        <w:t>;</w:t>
      </w:r>
      <w:r w:rsidRPr="008C3464">
        <w:rPr>
          <w:color w:val="000000"/>
        </w:rPr>
        <w:t> </w:t>
      </w:r>
      <w:r w:rsidRPr="008C3464">
        <w:rPr>
          <w:b/>
          <w:bCs/>
          <w:color w:val="000000"/>
          <w:u w:val="single"/>
          <w:shd w:val="clear" w:color="auto" w:fill="00FFFF"/>
        </w:rPr>
        <w:t>widespread damage</w:t>
      </w:r>
      <w:r w:rsidRPr="008C3464">
        <w:rPr>
          <w:color w:val="000000"/>
        </w:rPr>
        <w:t> </w:t>
      </w:r>
      <w:r w:rsidRPr="008C3464">
        <w:rPr>
          <w:color w:val="000000"/>
          <w:u w:val="single"/>
          <w:shd w:val="clear" w:color="auto" w:fill="00FFFF"/>
        </w:rPr>
        <w:t>to organizations</w:t>
      </w:r>
      <w:r w:rsidRPr="008C3464">
        <w:rPr>
          <w:color w:val="000000"/>
          <w:u w:val="single"/>
        </w:rPr>
        <w:t>, enterprises, individuals, and</w:t>
      </w:r>
      <w:r w:rsidRPr="008C3464">
        <w:rPr>
          <w:color w:val="000000"/>
        </w:rPr>
        <w:t> </w:t>
      </w:r>
      <w:r w:rsidRPr="008C3464">
        <w:rPr>
          <w:color w:val="000000"/>
          <w:u w:val="single"/>
        </w:rPr>
        <w:t>critical infrastructure,</w:t>
      </w:r>
      <w:r w:rsidRPr="008C3464">
        <w:rPr>
          <w:color w:val="000000"/>
        </w:rPr>
        <w:t> </w:t>
      </w:r>
      <w:r w:rsidRPr="008C3464">
        <w:rPr>
          <w:color w:val="000000"/>
          <w:u w:val="single"/>
          <w:shd w:val="clear" w:color="auto" w:fill="00FFFF"/>
        </w:rPr>
        <w:t>on which we are</w:t>
      </w:r>
      <w:r w:rsidRPr="008C3464">
        <w:rPr>
          <w:color w:val="000000"/>
        </w:rPr>
        <w:t> </w:t>
      </w:r>
      <w:r w:rsidRPr="008C3464">
        <w:rPr>
          <w:color w:val="000000"/>
          <w:u w:val="single"/>
        </w:rPr>
        <w:t>becoming</w:t>
      </w:r>
      <w:r w:rsidRPr="008C3464">
        <w:rPr>
          <w:color w:val="000000"/>
        </w:rPr>
        <w:t> </w:t>
      </w:r>
      <w:r w:rsidRPr="008C3464">
        <w:rPr>
          <w:b/>
          <w:bCs/>
          <w:color w:val="000000"/>
          <w:u w:val="single"/>
        </w:rPr>
        <w:t>increasingly</w:t>
      </w:r>
      <w:r w:rsidRPr="008C3464">
        <w:rPr>
          <w:color w:val="000000"/>
        </w:rPr>
        <w:t> </w:t>
      </w:r>
      <w:r w:rsidRPr="008C3464">
        <w:rPr>
          <w:b/>
          <w:bCs/>
          <w:color w:val="000000"/>
          <w:u w:val="single"/>
          <w:shd w:val="clear" w:color="auto" w:fill="00FFFF"/>
        </w:rPr>
        <w:t>dependent</w:t>
      </w:r>
      <w:r w:rsidRPr="008C3464">
        <w:rPr>
          <w:color w:val="000000"/>
        </w:rPr>
        <w:t> </w:t>
      </w:r>
      <w:r w:rsidRPr="008C3464">
        <w:rPr>
          <w:color w:val="000000"/>
          <w:u w:val="single"/>
          <w:shd w:val="clear" w:color="auto" w:fill="00FFFF"/>
        </w:rPr>
        <w:t>for</w:t>
      </w:r>
      <w:r w:rsidRPr="008C3464">
        <w:rPr>
          <w:color w:val="000000"/>
        </w:rPr>
        <w:t> </w:t>
      </w:r>
      <w:r w:rsidRPr="008C3464">
        <w:rPr>
          <w:b/>
          <w:bCs/>
          <w:color w:val="000000"/>
          <w:u w:val="single"/>
          <w:shd w:val="clear" w:color="auto" w:fill="00FFFF"/>
        </w:rPr>
        <w:t>maintenance of</w:t>
      </w:r>
      <w:r w:rsidRPr="008C3464">
        <w:rPr>
          <w:color w:val="000000"/>
        </w:rPr>
        <w:t> civilian </w:t>
      </w:r>
      <w:r w:rsidRPr="008C3464">
        <w:rPr>
          <w:b/>
          <w:bCs/>
          <w:color w:val="000000"/>
          <w:u w:val="single"/>
          <w:shd w:val="clear" w:color="auto" w:fill="00FFFF"/>
        </w:rPr>
        <w:t>life</w:t>
      </w:r>
      <w:r w:rsidRPr="008C3464">
        <w:rPr>
          <w:color w:val="000000"/>
        </w:rPr>
        <w:t> and health.</w:t>
      </w:r>
    </w:p>
    <w:p w14:paraId="4DA475BE" w14:textId="77777777" w:rsidR="002A157E" w:rsidRPr="008C3464" w:rsidRDefault="002A157E" w:rsidP="00BD5F30"/>
    <w:p w14:paraId="3945D07E" w14:textId="77777777" w:rsidR="002A157E" w:rsidRPr="008C3464" w:rsidRDefault="002A157E" w:rsidP="002A157E">
      <w:pPr>
        <w:pStyle w:val="Heading3"/>
        <w:rPr>
          <w:szCs w:val="22"/>
        </w:rPr>
      </w:pPr>
      <w:r w:rsidRPr="008C3464">
        <w:t>Impact---Disease</w:t>
      </w:r>
    </w:p>
    <w:p w14:paraId="465C53C8" w14:textId="77777777" w:rsidR="002A157E" w:rsidRPr="008C3464" w:rsidRDefault="002A157E" w:rsidP="002A157E">
      <w:pPr>
        <w:pStyle w:val="Heading4"/>
        <w:spacing w:before="30" w:line="278" w:lineRule="atLeast"/>
        <w:rPr>
          <w:rFonts w:cs="Calibri"/>
          <w:color w:val="000000"/>
        </w:rPr>
      </w:pPr>
      <w:r w:rsidRPr="008C3464">
        <w:rPr>
          <w:rFonts w:cs="Calibri"/>
          <w:color w:val="000000"/>
        </w:rPr>
        <w:t>Shutdown collapses outbreak response.</w:t>
      </w:r>
    </w:p>
    <w:p w14:paraId="5F06E99C" w14:textId="77777777" w:rsidR="002A157E" w:rsidRPr="008C3464" w:rsidRDefault="002A157E" w:rsidP="002A157E">
      <w:pPr>
        <w:spacing w:after="120" w:line="235" w:lineRule="atLeast"/>
        <w:rPr>
          <w:color w:val="000000"/>
        </w:rPr>
      </w:pPr>
      <w:r w:rsidRPr="008C3464">
        <w:rPr>
          <w:color w:val="000000"/>
        </w:rPr>
        <w:t>Charles </w:t>
      </w:r>
      <w:r w:rsidRPr="008C3464">
        <w:rPr>
          <w:b/>
          <w:bCs/>
          <w:color w:val="000000"/>
          <w:sz w:val="26"/>
          <w:szCs w:val="26"/>
        </w:rPr>
        <w:t>Bethea 18</w:t>
      </w:r>
      <w:r w:rsidRPr="008C3464">
        <w:rPr>
          <w:color w:val="000000"/>
        </w:rPr>
        <w:t xml:space="preserve">. Staff writer at The New Yorker. 1-22-2018. “What’s Scary About Shutting Down the C.D.C.” https://www.newyorker.com/news/as-told-to/whats-scary-about-shutting-down-the-cdc. DOA: 9-10-2020. </w:t>
      </w:r>
      <w:proofErr w:type="spellStart"/>
      <w:r w:rsidRPr="008C3464">
        <w:rPr>
          <w:color w:val="000000"/>
        </w:rPr>
        <w:t>kyujin</w:t>
      </w:r>
      <w:proofErr w:type="spellEnd"/>
    </w:p>
    <w:p w14:paraId="273CEA3A" w14:textId="77777777" w:rsidR="002A157E" w:rsidRPr="008C3464" w:rsidRDefault="002A157E" w:rsidP="002A157E">
      <w:pPr>
        <w:spacing w:line="235" w:lineRule="atLeast"/>
        <w:rPr>
          <w:color w:val="000000"/>
          <w:sz w:val="16"/>
        </w:rPr>
      </w:pPr>
      <w:r w:rsidRPr="008C3464">
        <w:rPr>
          <w:color w:val="000000"/>
          <w:u w:val="single"/>
        </w:rPr>
        <w:t>This past Thursday</w:t>
      </w:r>
      <w:r w:rsidRPr="008C3464">
        <w:rPr>
          <w:color w:val="000000"/>
          <w:sz w:val="16"/>
        </w:rPr>
        <w:t>, Dr. </w:t>
      </w:r>
      <w:r w:rsidRPr="008C3464">
        <w:rPr>
          <w:color w:val="000000"/>
          <w:u w:val="single"/>
        </w:rPr>
        <w:t>Tom</w:t>
      </w:r>
      <w:r w:rsidRPr="008C3464">
        <w:rPr>
          <w:color w:val="000000"/>
          <w:sz w:val="16"/>
        </w:rPr>
        <w:t> </w:t>
      </w:r>
      <w:r w:rsidRPr="008C3464">
        <w:rPr>
          <w:color w:val="000000"/>
          <w:u w:val="single"/>
        </w:rPr>
        <w:t>Frieden</w:t>
      </w:r>
      <w:r w:rsidRPr="008C3464">
        <w:rPr>
          <w:color w:val="000000"/>
          <w:sz w:val="16"/>
        </w:rPr>
        <w:t>, the recently departed director of the Centers for Disease Control and Prevention, </w:t>
      </w:r>
      <w:r w:rsidRPr="008C3464">
        <w:rPr>
          <w:color w:val="000000"/>
          <w:u w:val="single"/>
        </w:rPr>
        <w:t>tweeted about the</w:t>
      </w:r>
      <w:r w:rsidRPr="008C3464">
        <w:rPr>
          <w:color w:val="000000"/>
          <w:sz w:val="16"/>
        </w:rPr>
        <w:t> </w:t>
      </w:r>
      <w:r w:rsidRPr="008C3464">
        <w:rPr>
          <w:b/>
          <w:bCs/>
          <w:color w:val="000000"/>
          <w:u w:val="single"/>
        </w:rPr>
        <w:t>last shutdown</w:t>
      </w:r>
      <w:r w:rsidRPr="008C3464">
        <w:rPr>
          <w:color w:val="000000"/>
          <w:sz w:val="16"/>
        </w:rPr>
        <w:t> of the United States government, </w:t>
      </w:r>
      <w:r w:rsidRPr="008C3464">
        <w:rPr>
          <w:color w:val="000000"/>
          <w:u w:val="single"/>
        </w:rPr>
        <w:t>which took place during</w:t>
      </w:r>
      <w:r w:rsidRPr="008C3464">
        <w:rPr>
          <w:color w:val="000000"/>
          <w:sz w:val="16"/>
        </w:rPr>
        <w:t> Barack </w:t>
      </w:r>
      <w:r w:rsidRPr="008C3464">
        <w:rPr>
          <w:b/>
          <w:bCs/>
          <w:color w:val="000000"/>
          <w:u w:val="single"/>
        </w:rPr>
        <w:t>Obama’s</w:t>
      </w:r>
      <w:r w:rsidRPr="008C3464">
        <w:rPr>
          <w:color w:val="000000"/>
          <w:sz w:val="16"/>
        </w:rPr>
        <w:t> second </w:t>
      </w:r>
      <w:r w:rsidRPr="008C3464">
        <w:rPr>
          <w:b/>
          <w:bCs/>
          <w:color w:val="000000"/>
          <w:u w:val="single"/>
        </w:rPr>
        <w:t>term</w:t>
      </w:r>
      <w:r w:rsidRPr="008C3464">
        <w:rPr>
          <w:color w:val="000000"/>
          <w:sz w:val="16"/>
        </w:rPr>
        <w:t>. “</w:t>
      </w:r>
      <w:r w:rsidRPr="008C3464">
        <w:rPr>
          <w:color w:val="000000"/>
          <w:u w:val="single"/>
        </w:rPr>
        <w:t>The</w:t>
      </w:r>
      <w:r w:rsidRPr="008C3464">
        <w:rPr>
          <w:color w:val="000000"/>
          <w:sz w:val="16"/>
        </w:rPr>
        <w:t> 2013 government </w:t>
      </w:r>
      <w:r w:rsidRPr="008C3464">
        <w:rPr>
          <w:color w:val="000000"/>
          <w:u w:val="single"/>
        </w:rPr>
        <w:t>shutdown was like a</w:t>
      </w:r>
      <w:r w:rsidRPr="008C3464">
        <w:rPr>
          <w:color w:val="000000"/>
          <w:sz w:val="16"/>
        </w:rPr>
        <w:t> </w:t>
      </w:r>
      <w:r w:rsidRPr="008C3464">
        <w:rPr>
          <w:b/>
          <w:bCs/>
          <w:color w:val="000000"/>
          <w:u w:val="single"/>
        </w:rPr>
        <w:t>scene</w:t>
      </w:r>
      <w:r w:rsidRPr="008C3464">
        <w:rPr>
          <w:color w:val="000000"/>
          <w:sz w:val="16"/>
        </w:rPr>
        <w:t> </w:t>
      </w:r>
      <w:r w:rsidRPr="008C3464">
        <w:rPr>
          <w:color w:val="000000"/>
          <w:u w:val="single"/>
        </w:rPr>
        <w:t>from</w:t>
      </w:r>
      <w:r w:rsidRPr="008C3464">
        <w:rPr>
          <w:color w:val="000000"/>
          <w:sz w:val="16"/>
        </w:rPr>
        <w:t> a </w:t>
      </w:r>
      <w:r w:rsidRPr="008C3464">
        <w:rPr>
          <w:b/>
          <w:bCs/>
          <w:color w:val="000000"/>
          <w:u w:val="single"/>
        </w:rPr>
        <w:t>science fiction</w:t>
      </w:r>
      <w:r w:rsidRPr="008C3464">
        <w:rPr>
          <w:color w:val="000000"/>
          <w:sz w:val="16"/>
        </w:rPr>
        <w:t> movie—</w:t>
      </w:r>
      <w:r w:rsidRPr="008C3464">
        <w:rPr>
          <w:b/>
          <w:bCs/>
          <w:color w:val="000000"/>
          <w:u w:val="single"/>
        </w:rPr>
        <w:t>empty labs</w:t>
      </w:r>
      <w:r w:rsidRPr="008C3464">
        <w:rPr>
          <w:color w:val="000000"/>
          <w:sz w:val="16"/>
        </w:rPr>
        <w:t> </w:t>
      </w:r>
      <w:r w:rsidRPr="008C3464">
        <w:rPr>
          <w:color w:val="000000"/>
          <w:u w:val="single"/>
        </w:rPr>
        <w:t>and</w:t>
      </w:r>
      <w:r w:rsidRPr="008C3464">
        <w:rPr>
          <w:color w:val="000000"/>
          <w:sz w:val="16"/>
        </w:rPr>
        <w:t> </w:t>
      </w:r>
      <w:r w:rsidRPr="008C3464">
        <w:rPr>
          <w:b/>
          <w:bCs/>
          <w:color w:val="000000"/>
          <w:u w:val="single"/>
        </w:rPr>
        <w:t>offices</w:t>
      </w:r>
      <w:r w:rsidRPr="008C3464">
        <w:rPr>
          <w:color w:val="000000"/>
          <w:sz w:val="16"/>
        </w:rPr>
        <w:t> </w:t>
      </w:r>
      <w:r w:rsidRPr="008C3464">
        <w:rPr>
          <w:color w:val="000000"/>
          <w:u w:val="single"/>
        </w:rPr>
        <w:t>at CDC</w:t>
      </w:r>
      <w:r w:rsidRPr="008C3464">
        <w:rPr>
          <w:color w:val="000000"/>
          <w:sz w:val="16"/>
        </w:rPr>
        <w:t>,” he wrote. “</w:t>
      </w:r>
      <w:r w:rsidRPr="008C3464">
        <w:rPr>
          <w:color w:val="000000"/>
          <w:highlight w:val="cyan"/>
          <w:u w:val="single"/>
        </w:rPr>
        <w:t>Shutdowns are</w:t>
      </w:r>
      <w:r w:rsidRPr="008C3464">
        <w:rPr>
          <w:color w:val="000000"/>
          <w:sz w:val="16"/>
        </w:rPr>
        <w:t> </w:t>
      </w:r>
      <w:r w:rsidRPr="008C3464">
        <w:rPr>
          <w:b/>
          <w:bCs/>
          <w:color w:val="000000"/>
          <w:highlight w:val="cyan"/>
          <w:u w:val="single"/>
        </w:rPr>
        <w:t>not safe</w:t>
      </w:r>
      <w:r w:rsidRPr="008C3464">
        <w:rPr>
          <w:color w:val="000000"/>
          <w:sz w:val="16"/>
        </w:rPr>
        <w:t>.” </w:t>
      </w:r>
      <w:r w:rsidRPr="008C3464">
        <w:rPr>
          <w:color w:val="000000"/>
          <w:u w:val="single"/>
        </w:rPr>
        <w:t>The C.D.C. serves as the country’s</w:t>
      </w:r>
      <w:r w:rsidRPr="008C3464">
        <w:rPr>
          <w:color w:val="000000"/>
          <w:sz w:val="16"/>
        </w:rPr>
        <w:t> </w:t>
      </w:r>
      <w:r w:rsidRPr="008C3464">
        <w:rPr>
          <w:b/>
          <w:bCs/>
          <w:color w:val="000000"/>
          <w:u w:val="single"/>
        </w:rPr>
        <w:t>national reference lab</w:t>
      </w:r>
      <w:r w:rsidRPr="008C3464">
        <w:rPr>
          <w:color w:val="000000"/>
          <w:u w:val="single"/>
        </w:rPr>
        <w:t>oratory</w:t>
      </w:r>
      <w:r w:rsidRPr="008C3464">
        <w:rPr>
          <w:color w:val="000000"/>
          <w:sz w:val="16"/>
        </w:rPr>
        <w:t>, </w:t>
      </w:r>
      <w:r w:rsidRPr="008C3464">
        <w:rPr>
          <w:color w:val="000000"/>
          <w:u w:val="single"/>
        </w:rPr>
        <w:t>defining the</w:t>
      </w:r>
      <w:r w:rsidRPr="008C3464">
        <w:rPr>
          <w:color w:val="000000"/>
          <w:sz w:val="16"/>
        </w:rPr>
        <w:t> </w:t>
      </w:r>
      <w:r w:rsidRPr="008C3464">
        <w:rPr>
          <w:b/>
          <w:bCs/>
          <w:color w:val="000000"/>
          <w:u w:val="single"/>
        </w:rPr>
        <w:t>extent</w:t>
      </w:r>
      <w:r w:rsidRPr="008C3464">
        <w:rPr>
          <w:color w:val="000000"/>
          <w:sz w:val="16"/>
        </w:rPr>
        <w:t> </w:t>
      </w:r>
      <w:r w:rsidRPr="008C3464">
        <w:rPr>
          <w:color w:val="000000"/>
          <w:u w:val="single"/>
        </w:rPr>
        <w:t>and</w:t>
      </w:r>
      <w:r w:rsidRPr="008C3464">
        <w:rPr>
          <w:color w:val="000000"/>
          <w:sz w:val="16"/>
        </w:rPr>
        <w:t> </w:t>
      </w:r>
      <w:r w:rsidRPr="008C3464">
        <w:rPr>
          <w:b/>
          <w:bCs/>
          <w:color w:val="000000"/>
          <w:u w:val="single"/>
        </w:rPr>
        <w:t>nature</w:t>
      </w:r>
      <w:r w:rsidRPr="008C3464">
        <w:rPr>
          <w:color w:val="000000"/>
          <w:sz w:val="16"/>
        </w:rPr>
        <w:t> </w:t>
      </w:r>
      <w:r w:rsidRPr="008C3464">
        <w:rPr>
          <w:color w:val="000000"/>
          <w:u w:val="single"/>
        </w:rPr>
        <w:t>of disease</w:t>
      </w:r>
      <w:r w:rsidRPr="008C3464">
        <w:rPr>
          <w:color w:val="000000"/>
          <w:sz w:val="16"/>
        </w:rPr>
        <w:t> </w:t>
      </w:r>
      <w:r w:rsidRPr="008C3464">
        <w:rPr>
          <w:b/>
          <w:bCs/>
          <w:color w:val="000000"/>
          <w:u w:val="single"/>
        </w:rPr>
        <w:t>outbreaks</w:t>
      </w:r>
      <w:r w:rsidRPr="008C3464">
        <w:rPr>
          <w:color w:val="000000"/>
          <w:sz w:val="16"/>
        </w:rPr>
        <w:t>. </w:t>
      </w:r>
      <w:r w:rsidRPr="008C3464">
        <w:rPr>
          <w:color w:val="000000"/>
          <w:u w:val="single"/>
        </w:rPr>
        <w:t>During that shutdown</w:t>
      </w:r>
      <w:r w:rsidRPr="008C3464">
        <w:rPr>
          <w:color w:val="000000"/>
          <w:sz w:val="16"/>
        </w:rPr>
        <w:t>, C.D.C. </w:t>
      </w:r>
      <w:r w:rsidRPr="008C3464">
        <w:rPr>
          <w:color w:val="000000"/>
          <w:u w:val="single"/>
        </w:rPr>
        <w:t>employees who tracked</w:t>
      </w:r>
      <w:r w:rsidRPr="008C3464">
        <w:rPr>
          <w:color w:val="000000"/>
          <w:sz w:val="16"/>
        </w:rPr>
        <w:t> </w:t>
      </w:r>
      <w:r w:rsidRPr="008C3464">
        <w:rPr>
          <w:b/>
          <w:bCs/>
          <w:color w:val="000000"/>
          <w:u w:val="single"/>
        </w:rPr>
        <w:t>food-borne illness</w:t>
      </w:r>
      <w:r w:rsidRPr="008C3464">
        <w:rPr>
          <w:color w:val="000000"/>
          <w:sz w:val="16"/>
        </w:rPr>
        <w:t> </w:t>
      </w:r>
      <w:r w:rsidRPr="008C3464">
        <w:rPr>
          <w:color w:val="000000"/>
          <w:u w:val="single"/>
        </w:rPr>
        <w:t>had to be</w:t>
      </w:r>
      <w:r w:rsidRPr="008C3464">
        <w:rPr>
          <w:color w:val="000000"/>
          <w:sz w:val="16"/>
        </w:rPr>
        <w:t> </w:t>
      </w:r>
      <w:r w:rsidRPr="008C3464">
        <w:rPr>
          <w:b/>
          <w:bCs/>
          <w:color w:val="000000"/>
          <w:u w:val="single"/>
        </w:rPr>
        <w:t>brought back</w:t>
      </w:r>
      <w:r w:rsidRPr="008C3464">
        <w:rPr>
          <w:color w:val="000000"/>
          <w:sz w:val="16"/>
        </w:rPr>
        <w:t> </w:t>
      </w:r>
      <w:r w:rsidRPr="008C3464">
        <w:rPr>
          <w:color w:val="000000"/>
          <w:u w:val="single"/>
        </w:rPr>
        <w:t>from furlough to belatedly</w:t>
      </w:r>
      <w:r w:rsidRPr="008C3464">
        <w:rPr>
          <w:color w:val="000000"/>
          <w:sz w:val="16"/>
        </w:rPr>
        <w:t> </w:t>
      </w:r>
      <w:r w:rsidRPr="008C3464">
        <w:rPr>
          <w:color w:val="000000"/>
          <w:u w:val="single"/>
        </w:rPr>
        <w:t>contain a</w:t>
      </w:r>
      <w:r w:rsidRPr="008C3464">
        <w:rPr>
          <w:color w:val="000000"/>
          <w:sz w:val="16"/>
        </w:rPr>
        <w:t> </w:t>
      </w:r>
      <w:r w:rsidRPr="008C3464">
        <w:rPr>
          <w:b/>
          <w:bCs/>
          <w:color w:val="000000"/>
          <w:u w:val="single"/>
        </w:rPr>
        <w:t>nationwide</w:t>
      </w:r>
      <w:r w:rsidRPr="008C3464">
        <w:rPr>
          <w:color w:val="000000"/>
          <w:sz w:val="16"/>
        </w:rPr>
        <w:t> </w:t>
      </w:r>
      <w:r w:rsidRPr="008C3464">
        <w:rPr>
          <w:color w:val="000000"/>
          <w:u w:val="single"/>
        </w:rPr>
        <w:t>salmonella</w:t>
      </w:r>
      <w:r w:rsidRPr="008C3464">
        <w:rPr>
          <w:color w:val="000000"/>
          <w:sz w:val="16"/>
        </w:rPr>
        <w:t> </w:t>
      </w:r>
      <w:r w:rsidRPr="008C3464">
        <w:rPr>
          <w:b/>
          <w:bCs/>
          <w:color w:val="000000"/>
          <w:u w:val="single"/>
        </w:rPr>
        <w:t>outbreak</w:t>
      </w:r>
      <w:r w:rsidRPr="008C3464">
        <w:rPr>
          <w:color w:val="000000"/>
          <w:sz w:val="16"/>
        </w:rPr>
        <w:t>, </w:t>
      </w:r>
      <w:r w:rsidRPr="008C3464">
        <w:rPr>
          <w:color w:val="000000"/>
          <w:u w:val="single"/>
        </w:rPr>
        <w:t>which left seventy-six people</w:t>
      </w:r>
      <w:r w:rsidRPr="008C3464">
        <w:rPr>
          <w:color w:val="000000"/>
          <w:sz w:val="16"/>
        </w:rPr>
        <w:t> </w:t>
      </w:r>
      <w:r w:rsidRPr="008C3464">
        <w:rPr>
          <w:b/>
          <w:bCs/>
          <w:color w:val="000000"/>
          <w:u w:val="single"/>
        </w:rPr>
        <w:t>hospitalized</w:t>
      </w:r>
      <w:r w:rsidRPr="008C3464">
        <w:rPr>
          <w:color w:val="000000"/>
          <w:sz w:val="16"/>
        </w:rPr>
        <w:t> in eighteen states. Since 2010, </w:t>
      </w:r>
      <w:r w:rsidRPr="008C3464">
        <w:rPr>
          <w:color w:val="000000"/>
          <w:u w:val="single"/>
        </w:rPr>
        <w:t>seasonal</w:t>
      </w:r>
      <w:r w:rsidRPr="008C3464">
        <w:rPr>
          <w:color w:val="000000"/>
          <w:sz w:val="16"/>
        </w:rPr>
        <w:t> flu </w:t>
      </w:r>
      <w:r w:rsidRPr="008C3464">
        <w:rPr>
          <w:color w:val="000000"/>
          <w:u w:val="single"/>
        </w:rPr>
        <w:t>outbreaks</w:t>
      </w:r>
      <w:r w:rsidRPr="008C3464">
        <w:rPr>
          <w:color w:val="000000"/>
          <w:sz w:val="16"/>
        </w:rPr>
        <w:t> </w:t>
      </w:r>
      <w:r w:rsidRPr="008C3464">
        <w:rPr>
          <w:b/>
          <w:bCs/>
          <w:color w:val="000000"/>
          <w:u w:val="single"/>
        </w:rPr>
        <w:t>alone</w:t>
      </w:r>
      <w:r w:rsidRPr="008C3464">
        <w:rPr>
          <w:color w:val="000000"/>
          <w:sz w:val="16"/>
        </w:rPr>
        <w:t> </w:t>
      </w:r>
      <w:r w:rsidRPr="008C3464">
        <w:rPr>
          <w:color w:val="000000"/>
          <w:u w:val="single"/>
        </w:rPr>
        <w:t>have killed</w:t>
      </w:r>
      <w:r w:rsidRPr="008C3464">
        <w:rPr>
          <w:color w:val="000000"/>
          <w:sz w:val="16"/>
        </w:rPr>
        <w:t> </w:t>
      </w:r>
      <w:r w:rsidRPr="008C3464">
        <w:rPr>
          <w:color w:val="000000"/>
          <w:u w:val="single"/>
        </w:rPr>
        <w:t>between twelve thousand and fifty-six thousand</w:t>
      </w:r>
      <w:r w:rsidRPr="008C3464">
        <w:rPr>
          <w:color w:val="000000"/>
          <w:sz w:val="16"/>
        </w:rPr>
        <w:t> </w:t>
      </w:r>
      <w:r w:rsidRPr="008C3464">
        <w:rPr>
          <w:color w:val="000000"/>
          <w:u w:val="single"/>
        </w:rPr>
        <w:t>Americans annually</w:t>
      </w:r>
      <w:r w:rsidRPr="008C3464">
        <w:rPr>
          <w:color w:val="000000"/>
          <w:sz w:val="16"/>
        </w:rPr>
        <w:t>, </w:t>
      </w:r>
      <w:r w:rsidRPr="008C3464">
        <w:rPr>
          <w:color w:val="000000"/>
          <w:u w:val="single"/>
        </w:rPr>
        <w:t>and the</w:t>
      </w:r>
      <w:r w:rsidRPr="008C3464">
        <w:rPr>
          <w:color w:val="000000"/>
          <w:sz w:val="16"/>
        </w:rPr>
        <w:t> </w:t>
      </w:r>
      <w:r w:rsidRPr="008C3464">
        <w:rPr>
          <w:color w:val="000000"/>
          <w:u w:val="single"/>
        </w:rPr>
        <w:t>current</w:t>
      </w:r>
      <w:r w:rsidRPr="008C3464">
        <w:rPr>
          <w:color w:val="000000"/>
          <w:sz w:val="16"/>
        </w:rPr>
        <w:t> flu </w:t>
      </w:r>
      <w:r w:rsidRPr="008C3464">
        <w:rPr>
          <w:color w:val="000000"/>
          <w:u w:val="single"/>
        </w:rPr>
        <w:t>outbreak is widely acknowledged as</w:t>
      </w:r>
      <w:r w:rsidRPr="008C3464">
        <w:rPr>
          <w:color w:val="000000"/>
          <w:sz w:val="16"/>
        </w:rPr>
        <w:t> </w:t>
      </w:r>
      <w:r w:rsidRPr="008C3464">
        <w:rPr>
          <w:b/>
          <w:bCs/>
          <w:color w:val="000000"/>
          <w:u w:val="single"/>
        </w:rPr>
        <w:t>one of the worst</w:t>
      </w:r>
      <w:r w:rsidRPr="008C3464">
        <w:rPr>
          <w:color w:val="000000"/>
          <w:sz w:val="16"/>
        </w:rPr>
        <w:t> in years. Reportedly, some </w:t>
      </w:r>
      <w:r w:rsidRPr="008C3464">
        <w:rPr>
          <w:b/>
          <w:bCs/>
          <w:color w:val="000000"/>
          <w:u w:val="single"/>
        </w:rPr>
        <w:t>two-thirds</w:t>
      </w:r>
      <w:r w:rsidRPr="008C3464">
        <w:rPr>
          <w:color w:val="000000"/>
          <w:sz w:val="16"/>
        </w:rPr>
        <w:t> </w:t>
      </w:r>
      <w:r w:rsidRPr="008C3464">
        <w:rPr>
          <w:color w:val="000000"/>
          <w:u w:val="single"/>
        </w:rPr>
        <w:t>of the</w:t>
      </w:r>
      <w:r w:rsidRPr="008C3464">
        <w:rPr>
          <w:color w:val="000000"/>
          <w:sz w:val="16"/>
        </w:rPr>
        <w:t> national public-health </w:t>
      </w:r>
      <w:r w:rsidRPr="008C3464">
        <w:rPr>
          <w:color w:val="000000"/>
          <w:u w:val="single"/>
        </w:rPr>
        <w:t>institute’s</w:t>
      </w:r>
      <w:r w:rsidRPr="008C3464">
        <w:rPr>
          <w:color w:val="000000"/>
          <w:sz w:val="16"/>
        </w:rPr>
        <w:t> </w:t>
      </w:r>
      <w:r w:rsidRPr="008C3464">
        <w:rPr>
          <w:b/>
          <w:bCs/>
          <w:color w:val="000000"/>
          <w:u w:val="single"/>
        </w:rPr>
        <w:t>employees</w:t>
      </w:r>
      <w:r w:rsidRPr="008C3464">
        <w:rPr>
          <w:color w:val="000000"/>
          <w:sz w:val="16"/>
        </w:rPr>
        <w:t>—approximately </w:t>
      </w:r>
      <w:r w:rsidRPr="008C3464">
        <w:rPr>
          <w:b/>
          <w:bCs/>
          <w:color w:val="000000"/>
          <w:u w:val="single"/>
        </w:rPr>
        <w:t>eight thousand</w:t>
      </w:r>
      <w:r w:rsidRPr="008C3464">
        <w:rPr>
          <w:color w:val="000000"/>
          <w:sz w:val="16"/>
        </w:rPr>
        <w:t> </w:t>
      </w:r>
      <w:r w:rsidRPr="008C3464">
        <w:rPr>
          <w:b/>
          <w:bCs/>
          <w:color w:val="000000"/>
          <w:u w:val="single"/>
        </w:rPr>
        <w:t>people</w:t>
      </w:r>
      <w:r w:rsidRPr="008C3464">
        <w:rPr>
          <w:color w:val="000000"/>
          <w:sz w:val="16"/>
        </w:rPr>
        <w:t>—</w:t>
      </w:r>
      <w:r w:rsidRPr="008C3464">
        <w:rPr>
          <w:color w:val="000000"/>
          <w:u w:val="single"/>
        </w:rPr>
        <w:t>will</w:t>
      </w:r>
      <w:r w:rsidRPr="008C3464">
        <w:rPr>
          <w:color w:val="000000"/>
          <w:sz w:val="16"/>
        </w:rPr>
        <w:t> </w:t>
      </w:r>
      <w:r w:rsidRPr="008C3464">
        <w:rPr>
          <w:b/>
          <w:bCs/>
          <w:color w:val="000000"/>
          <w:u w:val="single"/>
        </w:rPr>
        <w:t>stay home</w:t>
      </w:r>
      <w:r w:rsidRPr="008C3464">
        <w:rPr>
          <w:color w:val="000000"/>
          <w:sz w:val="16"/>
        </w:rPr>
        <w:t> </w:t>
      </w:r>
      <w:r w:rsidRPr="008C3464">
        <w:rPr>
          <w:color w:val="000000"/>
          <w:u w:val="single"/>
        </w:rPr>
        <w:t>until the government</w:t>
      </w:r>
      <w:r w:rsidRPr="008C3464">
        <w:rPr>
          <w:color w:val="000000"/>
          <w:sz w:val="16"/>
        </w:rPr>
        <w:t> </w:t>
      </w:r>
      <w:r w:rsidRPr="008C3464">
        <w:rPr>
          <w:b/>
          <w:bCs/>
          <w:color w:val="000000"/>
          <w:u w:val="single"/>
        </w:rPr>
        <w:t>reopens</w:t>
      </w:r>
      <w:r w:rsidRPr="008C3464">
        <w:rPr>
          <w:color w:val="000000"/>
          <w:sz w:val="16"/>
        </w:rPr>
        <w:t>. Last night, as the third day of the current government shutdown loomed, I spoke to a furloughed employee at the C.D.C, in Atlanta, who is familiar with the public-health institute’s influenza-related activities. This employee, who requested anonymity, explained what the C.D.C. can and can’t do during a shutdown, and what’s frightening about even a brief stoppage in its work. This account has been edited and condensed. “</w:t>
      </w:r>
      <w:r w:rsidRPr="008C3464">
        <w:rPr>
          <w:color w:val="000000"/>
          <w:u w:val="single"/>
        </w:rPr>
        <w:t>During a bad</w:t>
      </w:r>
      <w:r w:rsidRPr="008C3464">
        <w:rPr>
          <w:color w:val="000000"/>
          <w:sz w:val="16"/>
        </w:rPr>
        <w:t> influenza </w:t>
      </w:r>
      <w:r w:rsidRPr="008C3464">
        <w:rPr>
          <w:color w:val="000000"/>
          <w:u w:val="single"/>
        </w:rPr>
        <w:t>season</w:t>
      </w:r>
      <w:r w:rsidRPr="008C3464">
        <w:rPr>
          <w:color w:val="000000"/>
          <w:sz w:val="16"/>
        </w:rPr>
        <w:t>, </w:t>
      </w:r>
      <w:r w:rsidRPr="008C3464">
        <w:rPr>
          <w:b/>
          <w:bCs/>
          <w:color w:val="000000"/>
          <w:u w:val="single"/>
        </w:rPr>
        <w:t>tens of thousands</w:t>
      </w:r>
      <w:r w:rsidRPr="008C3464">
        <w:rPr>
          <w:color w:val="000000"/>
          <w:sz w:val="16"/>
        </w:rPr>
        <w:t> of Americans </w:t>
      </w:r>
      <w:r w:rsidRPr="008C3464">
        <w:rPr>
          <w:b/>
          <w:bCs/>
          <w:color w:val="000000"/>
          <w:u w:val="single"/>
        </w:rPr>
        <w:t>die</w:t>
      </w:r>
      <w:r w:rsidRPr="008C3464">
        <w:rPr>
          <w:color w:val="000000"/>
          <w:sz w:val="16"/>
        </w:rPr>
        <w:t> from influenza, </w:t>
      </w:r>
      <w:r w:rsidRPr="008C3464">
        <w:rPr>
          <w:b/>
          <w:bCs/>
          <w:color w:val="000000"/>
          <w:u w:val="single"/>
        </w:rPr>
        <w:t>hundreds of thousands</w:t>
      </w:r>
      <w:r w:rsidRPr="008C3464">
        <w:rPr>
          <w:color w:val="000000"/>
          <w:sz w:val="16"/>
        </w:rPr>
        <w:t> are </w:t>
      </w:r>
      <w:r w:rsidRPr="008C3464">
        <w:rPr>
          <w:b/>
          <w:bCs/>
          <w:color w:val="000000"/>
          <w:u w:val="single"/>
        </w:rPr>
        <w:t>hospitalized</w:t>
      </w:r>
      <w:r w:rsidRPr="008C3464">
        <w:rPr>
          <w:color w:val="000000"/>
          <w:sz w:val="16"/>
        </w:rPr>
        <w:t>, </w:t>
      </w:r>
      <w:r w:rsidRPr="008C3464">
        <w:rPr>
          <w:color w:val="000000"/>
          <w:u w:val="single"/>
        </w:rPr>
        <w:t>and</w:t>
      </w:r>
      <w:r w:rsidRPr="008C3464">
        <w:rPr>
          <w:color w:val="000000"/>
          <w:sz w:val="16"/>
        </w:rPr>
        <w:t> </w:t>
      </w:r>
      <w:r w:rsidRPr="008C3464">
        <w:rPr>
          <w:b/>
          <w:bCs/>
          <w:color w:val="000000"/>
          <w:u w:val="single"/>
        </w:rPr>
        <w:t>millions</w:t>
      </w:r>
      <w:r w:rsidRPr="008C3464">
        <w:rPr>
          <w:color w:val="000000"/>
          <w:sz w:val="16"/>
        </w:rPr>
        <w:t> become </w:t>
      </w:r>
      <w:r w:rsidRPr="008C3464">
        <w:rPr>
          <w:b/>
          <w:bCs/>
          <w:color w:val="000000"/>
          <w:u w:val="single"/>
        </w:rPr>
        <w:t>ill</w:t>
      </w:r>
      <w:r w:rsidRPr="008C3464">
        <w:rPr>
          <w:color w:val="000000"/>
          <w:sz w:val="16"/>
        </w:rPr>
        <w:t>. </w:t>
      </w:r>
      <w:r w:rsidRPr="008C3464">
        <w:rPr>
          <w:color w:val="000000"/>
          <w:u w:val="single"/>
        </w:rPr>
        <w:t>We’re having</w:t>
      </w:r>
      <w:r w:rsidRPr="008C3464">
        <w:rPr>
          <w:color w:val="000000"/>
          <w:sz w:val="16"/>
        </w:rPr>
        <w:t> </w:t>
      </w:r>
      <w:r w:rsidRPr="008C3464">
        <w:rPr>
          <w:b/>
          <w:bCs/>
          <w:color w:val="000000"/>
          <w:u w:val="single"/>
        </w:rPr>
        <w:t>one of the worst</w:t>
      </w:r>
      <w:r w:rsidRPr="008C3464">
        <w:rPr>
          <w:color w:val="000000"/>
          <w:sz w:val="16"/>
        </w:rPr>
        <w:t> flu </w:t>
      </w:r>
      <w:r w:rsidRPr="008C3464">
        <w:rPr>
          <w:b/>
          <w:bCs/>
          <w:color w:val="000000"/>
          <w:u w:val="single"/>
        </w:rPr>
        <w:t>seasons</w:t>
      </w:r>
      <w:r w:rsidRPr="008C3464">
        <w:rPr>
          <w:color w:val="000000"/>
          <w:sz w:val="16"/>
        </w:rPr>
        <w:t> </w:t>
      </w:r>
      <w:r w:rsidRPr="008C3464">
        <w:rPr>
          <w:color w:val="000000"/>
          <w:u w:val="single"/>
        </w:rPr>
        <w:t>in</w:t>
      </w:r>
      <w:r w:rsidRPr="008C3464">
        <w:rPr>
          <w:color w:val="000000"/>
          <w:sz w:val="16"/>
        </w:rPr>
        <w:t> recent </w:t>
      </w:r>
      <w:r w:rsidRPr="008C3464">
        <w:rPr>
          <w:color w:val="000000"/>
          <w:u w:val="single"/>
        </w:rPr>
        <w:t>years</w:t>
      </w:r>
      <w:r w:rsidRPr="008C3464">
        <w:rPr>
          <w:color w:val="000000"/>
          <w:sz w:val="16"/>
        </w:rPr>
        <w:t>. </w:t>
      </w:r>
      <w:r w:rsidRPr="008C3464">
        <w:rPr>
          <w:color w:val="000000"/>
          <w:u w:val="single"/>
        </w:rPr>
        <w:t>And we’re right in the middle of it. It’s an H3N2 virus year</w:t>
      </w:r>
      <w:r w:rsidRPr="008C3464">
        <w:rPr>
          <w:color w:val="000000"/>
          <w:sz w:val="16"/>
        </w:rPr>
        <w:t>, </w:t>
      </w:r>
      <w:r w:rsidRPr="008C3464">
        <w:rPr>
          <w:color w:val="000000"/>
          <w:u w:val="single"/>
        </w:rPr>
        <w:t>which</w:t>
      </w:r>
      <w:r w:rsidRPr="008C3464">
        <w:rPr>
          <w:color w:val="000000"/>
          <w:sz w:val="16"/>
        </w:rPr>
        <w:t> tends to </w:t>
      </w:r>
      <w:r w:rsidRPr="008C3464">
        <w:rPr>
          <w:color w:val="000000"/>
          <w:u w:val="single"/>
        </w:rPr>
        <w:t>hit</w:t>
      </w:r>
      <w:r w:rsidRPr="008C3464">
        <w:rPr>
          <w:color w:val="000000"/>
          <w:sz w:val="16"/>
        </w:rPr>
        <w:t> </w:t>
      </w:r>
      <w:r w:rsidRPr="008C3464">
        <w:rPr>
          <w:b/>
          <w:bCs/>
          <w:color w:val="000000"/>
          <w:u w:val="single"/>
        </w:rPr>
        <w:t>older people</w:t>
      </w:r>
      <w:r w:rsidRPr="008C3464">
        <w:rPr>
          <w:color w:val="000000"/>
          <w:sz w:val="16"/>
        </w:rPr>
        <w:t> and younger children really </w:t>
      </w:r>
      <w:r w:rsidRPr="008C3464">
        <w:rPr>
          <w:color w:val="000000"/>
          <w:u w:val="single"/>
        </w:rPr>
        <w:t>hard</w:t>
      </w:r>
      <w:r w:rsidRPr="008C3464">
        <w:rPr>
          <w:color w:val="000000"/>
          <w:sz w:val="16"/>
        </w:rPr>
        <w:t>. We tend to have a higher number of deaths and hospitalizations in H3N2 years. And </w:t>
      </w:r>
      <w:r w:rsidRPr="008C3464">
        <w:rPr>
          <w:color w:val="000000"/>
          <w:highlight w:val="cyan"/>
          <w:u w:val="single"/>
        </w:rPr>
        <w:t>we can’t</w:t>
      </w:r>
      <w:r w:rsidRPr="008C3464">
        <w:rPr>
          <w:color w:val="000000"/>
          <w:sz w:val="16"/>
        </w:rPr>
        <w:t> </w:t>
      </w:r>
      <w:r w:rsidRPr="008C3464">
        <w:rPr>
          <w:b/>
          <w:bCs/>
          <w:color w:val="000000"/>
          <w:highlight w:val="cyan"/>
          <w:u w:val="single"/>
        </w:rPr>
        <w:t>communicate</w:t>
      </w:r>
      <w:r w:rsidRPr="008C3464">
        <w:rPr>
          <w:color w:val="000000"/>
          <w:sz w:val="16"/>
        </w:rPr>
        <w:t> </w:t>
      </w:r>
      <w:r w:rsidRPr="008C3464">
        <w:rPr>
          <w:b/>
          <w:bCs/>
          <w:color w:val="000000"/>
          <w:highlight w:val="cyan"/>
          <w:u w:val="single"/>
        </w:rPr>
        <w:t>to clinicians</w:t>
      </w:r>
      <w:r w:rsidRPr="008C3464">
        <w:rPr>
          <w:color w:val="000000"/>
          <w:sz w:val="16"/>
        </w:rPr>
        <w:t>, </w:t>
      </w:r>
      <w:r w:rsidRPr="008C3464">
        <w:rPr>
          <w:b/>
          <w:bCs/>
          <w:color w:val="000000"/>
          <w:u w:val="single"/>
        </w:rPr>
        <w:t>health</w:t>
      </w:r>
      <w:r w:rsidRPr="008C3464">
        <w:rPr>
          <w:color w:val="000000"/>
          <w:sz w:val="16"/>
        </w:rPr>
        <w:t> </w:t>
      </w:r>
      <w:r w:rsidRPr="008C3464">
        <w:rPr>
          <w:b/>
          <w:bCs/>
          <w:color w:val="000000"/>
          <w:highlight w:val="cyan"/>
          <w:u w:val="single"/>
        </w:rPr>
        <w:t>departments</w:t>
      </w:r>
      <w:r w:rsidRPr="008C3464">
        <w:rPr>
          <w:color w:val="000000"/>
          <w:sz w:val="16"/>
        </w:rPr>
        <w:t>, </w:t>
      </w:r>
      <w:r w:rsidRPr="008C3464">
        <w:rPr>
          <w:color w:val="000000"/>
          <w:highlight w:val="cyan"/>
          <w:u w:val="single"/>
        </w:rPr>
        <w:t>and the</w:t>
      </w:r>
      <w:r w:rsidRPr="008C3464">
        <w:rPr>
          <w:color w:val="000000"/>
          <w:sz w:val="16"/>
        </w:rPr>
        <w:t> </w:t>
      </w:r>
      <w:r w:rsidRPr="008C3464">
        <w:rPr>
          <w:b/>
          <w:bCs/>
          <w:color w:val="000000"/>
          <w:highlight w:val="cyan"/>
          <w:u w:val="single"/>
        </w:rPr>
        <w:t>public</w:t>
      </w:r>
      <w:r w:rsidRPr="008C3464">
        <w:rPr>
          <w:color w:val="000000"/>
          <w:sz w:val="16"/>
        </w:rPr>
        <w:t> </w:t>
      </w:r>
      <w:r w:rsidRPr="008C3464">
        <w:rPr>
          <w:color w:val="000000"/>
          <w:u w:val="single"/>
        </w:rPr>
        <w:t>in the way</w:t>
      </w:r>
      <w:r w:rsidRPr="008C3464">
        <w:rPr>
          <w:color w:val="000000"/>
          <w:sz w:val="16"/>
        </w:rPr>
        <w:t> that </w:t>
      </w:r>
      <w:r w:rsidRPr="008C3464">
        <w:rPr>
          <w:color w:val="000000"/>
          <w:u w:val="single"/>
        </w:rPr>
        <w:t>we would like</w:t>
      </w:r>
      <w:r w:rsidRPr="008C3464">
        <w:rPr>
          <w:color w:val="000000"/>
          <w:sz w:val="16"/>
        </w:rPr>
        <w:t> </w:t>
      </w:r>
      <w:r w:rsidRPr="008C3464">
        <w:rPr>
          <w:b/>
          <w:bCs/>
          <w:color w:val="000000"/>
          <w:highlight w:val="cyan"/>
          <w:u w:val="single"/>
        </w:rPr>
        <w:t>because of the shutdown</w:t>
      </w:r>
      <w:r w:rsidRPr="008C3464">
        <w:rPr>
          <w:color w:val="000000"/>
          <w:sz w:val="16"/>
        </w:rPr>
        <w:t>. </w:t>
      </w:r>
      <w:r w:rsidRPr="008C3464">
        <w:rPr>
          <w:color w:val="000000"/>
          <w:highlight w:val="cyan"/>
          <w:u w:val="single"/>
        </w:rPr>
        <w:t>We can’t provide</w:t>
      </w:r>
      <w:r w:rsidRPr="008C3464">
        <w:rPr>
          <w:color w:val="000000"/>
          <w:sz w:val="16"/>
        </w:rPr>
        <w:t> </w:t>
      </w:r>
      <w:r w:rsidRPr="008C3464">
        <w:rPr>
          <w:b/>
          <w:bCs/>
          <w:color w:val="000000"/>
          <w:highlight w:val="cyan"/>
          <w:u w:val="single"/>
        </w:rPr>
        <w:t>accurate info</w:t>
      </w:r>
      <w:r w:rsidRPr="008C3464">
        <w:rPr>
          <w:color w:val="000000"/>
          <w:u w:val="single"/>
        </w:rPr>
        <w:t>rmation</w:t>
      </w:r>
      <w:r w:rsidRPr="008C3464">
        <w:rPr>
          <w:color w:val="000000"/>
          <w:sz w:val="16"/>
        </w:rPr>
        <w:t> </w:t>
      </w:r>
      <w:r w:rsidRPr="008C3464">
        <w:rPr>
          <w:color w:val="000000"/>
          <w:highlight w:val="cyan"/>
          <w:u w:val="single"/>
        </w:rPr>
        <w:t>and</w:t>
      </w:r>
      <w:r w:rsidRPr="008C3464">
        <w:rPr>
          <w:color w:val="000000"/>
          <w:sz w:val="16"/>
        </w:rPr>
        <w:t> the </w:t>
      </w:r>
      <w:r w:rsidRPr="008C3464">
        <w:rPr>
          <w:b/>
          <w:bCs/>
          <w:color w:val="000000"/>
          <w:highlight w:val="cyan"/>
          <w:u w:val="single"/>
        </w:rPr>
        <w:t>tools</w:t>
      </w:r>
      <w:r w:rsidRPr="008C3464">
        <w:rPr>
          <w:color w:val="000000"/>
          <w:sz w:val="16"/>
        </w:rPr>
        <w:t> they need </w:t>
      </w:r>
      <w:r w:rsidRPr="008C3464">
        <w:rPr>
          <w:color w:val="000000"/>
          <w:highlight w:val="cyan"/>
          <w:u w:val="single"/>
        </w:rPr>
        <w:t>to prevent</w:t>
      </w:r>
      <w:r w:rsidRPr="008C3464">
        <w:rPr>
          <w:color w:val="000000"/>
          <w:sz w:val="16"/>
        </w:rPr>
        <w:t> </w:t>
      </w:r>
      <w:r w:rsidRPr="008C3464">
        <w:rPr>
          <w:color w:val="000000"/>
          <w:highlight w:val="cyan"/>
          <w:u w:val="single"/>
        </w:rPr>
        <w:t>deaths</w:t>
      </w:r>
      <w:r w:rsidRPr="008C3464">
        <w:rPr>
          <w:color w:val="000000"/>
          <w:sz w:val="16"/>
        </w:rPr>
        <w:t> </w:t>
      </w:r>
      <w:r w:rsidRPr="008C3464">
        <w:rPr>
          <w:color w:val="000000"/>
          <w:u w:val="single"/>
        </w:rPr>
        <w:t>from flu</w:t>
      </w:r>
      <w:r w:rsidRPr="008C3464">
        <w:rPr>
          <w:color w:val="000000"/>
          <w:sz w:val="16"/>
        </w:rPr>
        <w:t>. </w:t>
      </w:r>
      <w:r w:rsidRPr="008C3464">
        <w:rPr>
          <w:color w:val="000000"/>
          <w:u w:val="single"/>
        </w:rPr>
        <w:t>When</w:t>
      </w:r>
      <w:r w:rsidRPr="008C3464">
        <w:rPr>
          <w:color w:val="000000"/>
          <w:sz w:val="16"/>
        </w:rPr>
        <w:t> most of </w:t>
      </w:r>
      <w:r w:rsidRPr="008C3464">
        <w:rPr>
          <w:color w:val="000000"/>
          <w:u w:val="single"/>
        </w:rPr>
        <w:t>our workforce is</w:t>
      </w:r>
      <w:r w:rsidRPr="008C3464">
        <w:rPr>
          <w:color w:val="000000"/>
          <w:sz w:val="16"/>
        </w:rPr>
        <w:t> </w:t>
      </w:r>
      <w:r w:rsidRPr="008C3464">
        <w:rPr>
          <w:b/>
          <w:bCs/>
          <w:color w:val="000000"/>
          <w:u w:val="single"/>
        </w:rPr>
        <w:t>sent home</w:t>
      </w:r>
      <w:r w:rsidRPr="008C3464">
        <w:rPr>
          <w:color w:val="000000"/>
          <w:sz w:val="16"/>
        </w:rPr>
        <w:t>, </w:t>
      </w:r>
      <w:r w:rsidRPr="008C3464">
        <w:rPr>
          <w:color w:val="000000"/>
          <w:u w:val="single"/>
        </w:rPr>
        <w:t>we</w:t>
      </w:r>
      <w:r w:rsidRPr="008C3464">
        <w:rPr>
          <w:color w:val="000000"/>
          <w:sz w:val="16"/>
        </w:rPr>
        <w:t> </w:t>
      </w:r>
      <w:r w:rsidRPr="008C3464">
        <w:rPr>
          <w:b/>
          <w:bCs/>
          <w:color w:val="000000"/>
          <w:u w:val="single"/>
        </w:rPr>
        <w:t>can’t do our jobs</w:t>
      </w:r>
      <w:r w:rsidRPr="008C3464">
        <w:rPr>
          <w:color w:val="000000"/>
          <w:sz w:val="16"/>
        </w:rPr>
        <w:t> </w:t>
      </w:r>
      <w:r w:rsidRPr="008C3464">
        <w:rPr>
          <w:color w:val="000000"/>
          <w:u w:val="single"/>
        </w:rPr>
        <w:t>effectively. That’s</w:t>
      </w:r>
      <w:r w:rsidRPr="008C3464">
        <w:rPr>
          <w:color w:val="000000"/>
          <w:sz w:val="16"/>
        </w:rPr>
        <w:t> </w:t>
      </w:r>
      <w:r w:rsidRPr="008C3464">
        <w:rPr>
          <w:b/>
          <w:bCs/>
          <w:color w:val="000000"/>
          <w:u w:val="single"/>
        </w:rPr>
        <w:t>scary</w:t>
      </w:r>
      <w:r w:rsidRPr="008C3464">
        <w:rPr>
          <w:color w:val="000000"/>
          <w:sz w:val="16"/>
        </w:rPr>
        <w:t>. “The </w:t>
      </w:r>
      <w:r w:rsidRPr="008C3464">
        <w:rPr>
          <w:color w:val="000000"/>
          <w:highlight w:val="cyan"/>
          <w:u w:val="single"/>
        </w:rPr>
        <w:t>day-to-day operations</w:t>
      </w:r>
      <w:r w:rsidRPr="008C3464">
        <w:rPr>
          <w:color w:val="000000"/>
          <w:sz w:val="16"/>
        </w:rPr>
        <w:t>, in large part, </w:t>
      </w:r>
      <w:r w:rsidRPr="008C3464">
        <w:rPr>
          <w:color w:val="000000"/>
          <w:highlight w:val="cyan"/>
          <w:u w:val="single"/>
        </w:rPr>
        <w:t>ground to a</w:t>
      </w:r>
      <w:r w:rsidRPr="008C3464">
        <w:rPr>
          <w:color w:val="000000"/>
          <w:sz w:val="16"/>
        </w:rPr>
        <w:t> </w:t>
      </w:r>
      <w:r w:rsidRPr="008C3464">
        <w:rPr>
          <w:b/>
          <w:bCs/>
          <w:color w:val="000000"/>
          <w:highlight w:val="cyan"/>
          <w:u w:val="single"/>
        </w:rPr>
        <w:t>halt</w:t>
      </w:r>
      <w:r w:rsidRPr="008C3464">
        <w:rPr>
          <w:color w:val="000000"/>
          <w:sz w:val="16"/>
        </w:rPr>
        <w:t> </w:t>
      </w:r>
      <w:r w:rsidRPr="008C3464">
        <w:rPr>
          <w:color w:val="000000"/>
          <w:u w:val="single"/>
        </w:rPr>
        <w:t>during a shutdown</w:t>
      </w:r>
      <w:r w:rsidRPr="008C3464">
        <w:rPr>
          <w:color w:val="000000"/>
          <w:sz w:val="16"/>
        </w:rPr>
        <w:t>. </w:t>
      </w:r>
      <w:r w:rsidRPr="008C3464">
        <w:rPr>
          <w:color w:val="000000"/>
          <w:u w:val="single"/>
        </w:rPr>
        <w:t>Particularly in the flu division</w:t>
      </w:r>
      <w:r w:rsidRPr="008C3464">
        <w:rPr>
          <w:color w:val="000000"/>
          <w:sz w:val="16"/>
        </w:rPr>
        <w:t>. </w:t>
      </w:r>
      <w:r w:rsidRPr="008C3464">
        <w:rPr>
          <w:color w:val="000000"/>
          <w:u w:val="single"/>
        </w:rPr>
        <w:t>We have multiple</w:t>
      </w:r>
      <w:r w:rsidRPr="008C3464">
        <w:rPr>
          <w:color w:val="000000"/>
          <w:sz w:val="16"/>
        </w:rPr>
        <w:t> </w:t>
      </w:r>
      <w:r w:rsidRPr="008C3464">
        <w:rPr>
          <w:b/>
          <w:bCs/>
          <w:color w:val="000000"/>
          <w:u w:val="single"/>
        </w:rPr>
        <w:t>surveillance systems</w:t>
      </w:r>
      <w:r w:rsidRPr="008C3464">
        <w:rPr>
          <w:color w:val="000000"/>
          <w:sz w:val="16"/>
        </w:rPr>
        <w:t> that are gathering information from different sources. </w:t>
      </w:r>
      <w:r w:rsidRPr="008C3464">
        <w:rPr>
          <w:color w:val="000000"/>
          <w:u w:val="single"/>
        </w:rPr>
        <w:t>We have</w:t>
      </w:r>
      <w:r w:rsidRPr="008C3464">
        <w:rPr>
          <w:color w:val="000000"/>
          <w:sz w:val="16"/>
        </w:rPr>
        <w:t> </w:t>
      </w:r>
      <w:r w:rsidRPr="008C3464">
        <w:rPr>
          <w:b/>
          <w:bCs/>
          <w:color w:val="000000"/>
          <w:u w:val="single"/>
        </w:rPr>
        <w:t>outpatient clinics</w:t>
      </w:r>
      <w:r w:rsidRPr="008C3464">
        <w:rPr>
          <w:color w:val="000000"/>
          <w:sz w:val="16"/>
        </w:rPr>
        <w:t> reporting the proportion of influenza-like illness. </w:t>
      </w:r>
      <w:r w:rsidRPr="008C3464">
        <w:rPr>
          <w:color w:val="000000"/>
          <w:u w:val="single"/>
        </w:rPr>
        <w:t>We have state public-health labs reporting</w:t>
      </w:r>
      <w:r w:rsidRPr="008C3464">
        <w:rPr>
          <w:color w:val="000000"/>
          <w:sz w:val="16"/>
        </w:rPr>
        <w:t> </w:t>
      </w:r>
      <w:r w:rsidRPr="008C3464">
        <w:rPr>
          <w:color w:val="000000"/>
          <w:u w:val="single"/>
        </w:rPr>
        <w:t>the kinds of flu that they’re tracking</w:t>
      </w:r>
      <w:r w:rsidRPr="008C3464">
        <w:rPr>
          <w:color w:val="000000"/>
          <w:sz w:val="16"/>
        </w:rPr>
        <w:t>. </w:t>
      </w:r>
      <w:r w:rsidRPr="008C3464">
        <w:rPr>
          <w:b/>
          <w:bCs/>
          <w:color w:val="000000"/>
          <w:highlight w:val="cyan"/>
          <w:u w:val="single"/>
        </w:rPr>
        <w:t>Clinicians</w:t>
      </w:r>
      <w:r w:rsidRPr="008C3464">
        <w:rPr>
          <w:color w:val="000000"/>
          <w:sz w:val="16"/>
        </w:rPr>
        <w:t> around the country </w:t>
      </w:r>
      <w:r w:rsidRPr="008C3464">
        <w:rPr>
          <w:b/>
          <w:bCs/>
          <w:color w:val="000000"/>
          <w:highlight w:val="cyan"/>
          <w:u w:val="single"/>
        </w:rPr>
        <w:t>use</w:t>
      </w:r>
      <w:r w:rsidRPr="008C3464">
        <w:rPr>
          <w:color w:val="000000"/>
          <w:sz w:val="16"/>
        </w:rPr>
        <w:t> that </w:t>
      </w:r>
      <w:r w:rsidRPr="008C3464">
        <w:rPr>
          <w:b/>
          <w:bCs/>
          <w:color w:val="000000"/>
          <w:highlight w:val="cyan"/>
          <w:u w:val="single"/>
        </w:rPr>
        <w:t>info</w:t>
      </w:r>
      <w:r w:rsidRPr="008C3464">
        <w:rPr>
          <w:color w:val="000000"/>
          <w:u w:val="single"/>
        </w:rPr>
        <w:t>rmation</w:t>
      </w:r>
      <w:r w:rsidRPr="008C3464">
        <w:rPr>
          <w:color w:val="000000"/>
          <w:sz w:val="16"/>
        </w:rPr>
        <w:t> </w:t>
      </w:r>
      <w:r w:rsidRPr="008C3464">
        <w:rPr>
          <w:color w:val="000000"/>
          <w:highlight w:val="cyan"/>
          <w:u w:val="single"/>
        </w:rPr>
        <w:t>to know if flu is circulating</w:t>
      </w:r>
      <w:r w:rsidRPr="008C3464">
        <w:rPr>
          <w:color w:val="000000"/>
          <w:sz w:val="16"/>
        </w:rPr>
        <w:t> </w:t>
      </w:r>
      <w:r w:rsidRPr="008C3464">
        <w:rPr>
          <w:color w:val="000000"/>
          <w:u w:val="single"/>
        </w:rPr>
        <w:t>locally. Some</w:t>
      </w:r>
      <w:r w:rsidRPr="008C3464">
        <w:rPr>
          <w:color w:val="000000"/>
          <w:sz w:val="16"/>
        </w:rPr>
        <w:t> of those </w:t>
      </w:r>
      <w:r w:rsidRPr="008C3464">
        <w:rPr>
          <w:color w:val="000000"/>
          <w:highlight w:val="cyan"/>
          <w:u w:val="single"/>
        </w:rPr>
        <w:t>surveillance people</w:t>
      </w:r>
      <w:r w:rsidRPr="008C3464">
        <w:rPr>
          <w:color w:val="000000"/>
          <w:sz w:val="16"/>
        </w:rPr>
        <w:t> </w:t>
      </w:r>
      <w:r w:rsidRPr="008C3464">
        <w:rPr>
          <w:color w:val="000000"/>
          <w:u w:val="single"/>
        </w:rPr>
        <w:t>were</w:t>
      </w:r>
      <w:r w:rsidRPr="008C3464">
        <w:rPr>
          <w:color w:val="000000"/>
          <w:sz w:val="16"/>
        </w:rPr>
        <w:t> </w:t>
      </w:r>
      <w:r w:rsidRPr="008C3464">
        <w:rPr>
          <w:b/>
          <w:bCs/>
          <w:color w:val="000000"/>
          <w:u w:val="single"/>
        </w:rPr>
        <w:t>kept on</w:t>
      </w:r>
      <w:r w:rsidRPr="008C3464">
        <w:rPr>
          <w:color w:val="000000"/>
          <w:sz w:val="16"/>
        </w:rPr>
        <w:t> during the last shutdown. </w:t>
      </w:r>
      <w:r w:rsidRPr="008C3464">
        <w:rPr>
          <w:color w:val="000000"/>
          <w:u w:val="single"/>
        </w:rPr>
        <w:t>But</w:t>
      </w:r>
      <w:r w:rsidRPr="008C3464">
        <w:rPr>
          <w:color w:val="000000"/>
          <w:sz w:val="16"/>
        </w:rPr>
        <w:t> I think </w:t>
      </w:r>
      <w:r w:rsidRPr="008C3464">
        <w:rPr>
          <w:color w:val="000000"/>
          <w:u w:val="single"/>
        </w:rPr>
        <w:t>they</w:t>
      </w:r>
      <w:r w:rsidRPr="008C3464">
        <w:rPr>
          <w:color w:val="000000"/>
          <w:sz w:val="16"/>
        </w:rPr>
        <w:t> </w:t>
      </w:r>
      <w:r w:rsidRPr="008C3464">
        <w:rPr>
          <w:b/>
          <w:bCs/>
          <w:color w:val="000000"/>
          <w:highlight w:val="cyan"/>
          <w:u w:val="single"/>
        </w:rPr>
        <w:t>stop</w:t>
      </w:r>
      <w:r w:rsidRPr="008C3464">
        <w:rPr>
          <w:color w:val="000000"/>
          <w:u w:val="single"/>
        </w:rPr>
        <w:t>ped</w:t>
      </w:r>
      <w:r w:rsidRPr="008C3464">
        <w:rPr>
          <w:color w:val="000000"/>
          <w:sz w:val="16"/>
        </w:rPr>
        <w:t> </w:t>
      </w:r>
      <w:r w:rsidRPr="008C3464">
        <w:rPr>
          <w:b/>
          <w:bCs/>
          <w:color w:val="000000"/>
          <w:highlight w:val="cyan"/>
          <w:u w:val="single"/>
        </w:rPr>
        <w:t>reporting</w:t>
      </w:r>
      <w:r w:rsidRPr="008C3464">
        <w:rPr>
          <w:color w:val="000000"/>
          <w:sz w:val="16"/>
        </w:rPr>
        <w:t> weekly </w:t>
      </w:r>
      <w:r w:rsidRPr="008C3464">
        <w:rPr>
          <w:b/>
          <w:bCs/>
          <w:color w:val="000000"/>
          <w:u w:val="single"/>
        </w:rPr>
        <w:t>information</w:t>
      </w:r>
      <w:r w:rsidRPr="008C3464">
        <w:rPr>
          <w:color w:val="000000"/>
          <w:sz w:val="16"/>
        </w:rPr>
        <w:t>. “The last shutdown, it was in October, which wasn’t the height of flu season. But they were gearing up for people to get their flu vaccines. </w:t>
      </w:r>
      <w:r w:rsidRPr="008C3464">
        <w:rPr>
          <w:b/>
          <w:bCs/>
          <w:color w:val="000000"/>
          <w:u w:val="single"/>
        </w:rPr>
        <w:t>We’re farther in</w:t>
      </w:r>
      <w:r w:rsidRPr="008C3464">
        <w:rPr>
          <w:color w:val="000000"/>
          <w:sz w:val="16"/>
        </w:rPr>
        <w:t> this time. The flu division, if the government were open, would be doing a lot of communications activities—talking to people who are at high risk for getting seriously ill from flu about going to their doctor promptly, outreach to clinicians to make sure they’re following guidelines about prescribing influenza antiviral drugs, and other public-health-outreach campaigns. These grind to a halt during a shutdown. “The </w:t>
      </w:r>
      <w:r w:rsidRPr="008C3464">
        <w:rPr>
          <w:color w:val="000000"/>
          <w:u w:val="single"/>
        </w:rPr>
        <w:t>surveillance</w:t>
      </w:r>
      <w:r w:rsidRPr="008C3464">
        <w:rPr>
          <w:color w:val="000000"/>
          <w:sz w:val="16"/>
        </w:rPr>
        <w:t> </w:t>
      </w:r>
      <w:r w:rsidRPr="008C3464">
        <w:rPr>
          <w:color w:val="000000"/>
          <w:u w:val="single"/>
        </w:rPr>
        <w:t>systems</w:t>
      </w:r>
      <w:r w:rsidRPr="008C3464">
        <w:rPr>
          <w:color w:val="000000"/>
          <w:sz w:val="16"/>
        </w:rPr>
        <w:t> kind of </w:t>
      </w:r>
      <w:r w:rsidRPr="008C3464">
        <w:rPr>
          <w:color w:val="000000"/>
          <w:u w:val="single"/>
        </w:rPr>
        <w:t>keep going in a</w:t>
      </w:r>
      <w:r w:rsidRPr="008C3464">
        <w:rPr>
          <w:color w:val="000000"/>
          <w:sz w:val="16"/>
        </w:rPr>
        <w:t> </w:t>
      </w:r>
      <w:r w:rsidRPr="008C3464">
        <w:rPr>
          <w:b/>
          <w:bCs/>
          <w:color w:val="000000"/>
          <w:u w:val="single"/>
        </w:rPr>
        <w:t>limited way</w:t>
      </w:r>
      <w:r w:rsidRPr="008C3464">
        <w:rPr>
          <w:color w:val="000000"/>
          <w:sz w:val="16"/>
        </w:rPr>
        <w:t>, </w:t>
      </w:r>
      <w:r w:rsidRPr="008C3464">
        <w:rPr>
          <w:color w:val="000000"/>
          <w:u w:val="single"/>
        </w:rPr>
        <w:t>but there</w:t>
      </w:r>
      <w:r w:rsidRPr="008C3464">
        <w:rPr>
          <w:color w:val="000000"/>
          <w:sz w:val="16"/>
        </w:rPr>
        <w:t> certainly </w:t>
      </w:r>
      <w:r w:rsidRPr="008C3464">
        <w:rPr>
          <w:b/>
          <w:bCs/>
          <w:color w:val="000000"/>
          <w:u w:val="single"/>
        </w:rPr>
        <w:t>isn’t the same amount</w:t>
      </w:r>
      <w:r w:rsidRPr="008C3464">
        <w:rPr>
          <w:color w:val="000000"/>
          <w:sz w:val="16"/>
        </w:rPr>
        <w:t> </w:t>
      </w:r>
      <w:r w:rsidRPr="008C3464">
        <w:rPr>
          <w:color w:val="000000"/>
          <w:u w:val="single"/>
        </w:rPr>
        <w:t>of staff that usually</w:t>
      </w:r>
      <w:r w:rsidRPr="008C3464">
        <w:rPr>
          <w:color w:val="000000"/>
          <w:sz w:val="16"/>
        </w:rPr>
        <w:t> </w:t>
      </w:r>
      <w:r w:rsidRPr="008C3464">
        <w:rPr>
          <w:b/>
          <w:bCs/>
          <w:color w:val="000000"/>
          <w:u w:val="single"/>
        </w:rPr>
        <w:t>work on them</w:t>
      </w:r>
      <w:r w:rsidRPr="008C3464">
        <w:rPr>
          <w:color w:val="000000"/>
          <w:sz w:val="16"/>
        </w:rPr>
        <w:t>. </w:t>
      </w:r>
      <w:r w:rsidRPr="008C3464">
        <w:rPr>
          <w:color w:val="000000"/>
          <w:u w:val="single"/>
        </w:rPr>
        <w:t>And</w:t>
      </w:r>
      <w:r w:rsidRPr="008C3464">
        <w:rPr>
          <w:color w:val="000000"/>
          <w:sz w:val="16"/>
        </w:rPr>
        <w:t> the </w:t>
      </w:r>
      <w:r w:rsidRPr="008C3464">
        <w:rPr>
          <w:color w:val="000000"/>
          <w:highlight w:val="cyan"/>
          <w:u w:val="single"/>
        </w:rPr>
        <w:t>info</w:t>
      </w:r>
      <w:r w:rsidRPr="008C3464">
        <w:rPr>
          <w:color w:val="000000"/>
          <w:u w:val="single"/>
        </w:rPr>
        <w:t>rmation</w:t>
      </w:r>
      <w:r w:rsidRPr="008C3464">
        <w:rPr>
          <w:color w:val="000000"/>
          <w:sz w:val="16"/>
        </w:rPr>
        <w:t> probably </w:t>
      </w:r>
      <w:r w:rsidRPr="008C3464">
        <w:rPr>
          <w:b/>
          <w:bCs/>
          <w:color w:val="000000"/>
          <w:highlight w:val="cyan"/>
          <w:u w:val="single"/>
        </w:rPr>
        <w:t>won’t be reported</w:t>
      </w:r>
      <w:r w:rsidRPr="008C3464">
        <w:rPr>
          <w:color w:val="000000"/>
          <w:sz w:val="16"/>
        </w:rPr>
        <w:t> </w:t>
      </w:r>
      <w:r w:rsidRPr="008C3464">
        <w:rPr>
          <w:b/>
          <w:bCs/>
          <w:color w:val="000000"/>
          <w:u w:val="single"/>
        </w:rPr>
        <w:t>publicly</w:t>
      </w:r>
      <w:r w:rsidRPr="008C3464">
        <w:rPr>
          <w:color w:val="000000"/>
          <w:sz w:val="16"/>
        </w:rPr>
        <w:t> this Friday, </w:t>
      </w:r>
      <w:r w:rsidRPr="008C3464">
        <w:rPr>
          <w:color w:val="000000"/>
          <w:u w:val="single"/>
        </w:rPr>
        <w:t>as it usually is.</w:t>
      </w:r>
      <w:r w:rsidRPr="008C3464">
        <w:rPr>
          <w:color w:val="000000"/>
          <w:sz w:val="16"/>
        </w:rPr>
        <w:t> “After the last shutdown, at a C.D.C. event, some employees did skits about what C.D.C. people did during the shutdown: bowling in the cubicles, things like that. It was pretty depressing. “The big influenza labs at the C.D.C. aren’t just looking at the giant epidemic of seasonal flu. They’re also looking for novel influenza viruses, because there’s always a pandemic threat from an influenza virus out there that hasn’t yet been studied. Often these are zoonotic viruses, like avian flu or a swine flu, that can be transferred from animals to humans, who have no population immunity to it. Also, they look for unusual mutations or activity in certain states. Having less lab capacity may impact those critical activities. </w:t>
      </w:r>
      <w:r w:rsidRPr="008C3464">
        <w:rPr>
          <w:color w:val="000000"/>
          <w:u w:val="single"/>
        </w:rPr>
        <w:t>Pandemic</w:t>
      </w:r>
      <w:r w:rsidRPr="008C3464">
        <w:rPr>
          <w:color w:val="000000"/>
          <w:sz w:val="16"/>
        </w:rPr>
        <w:t> </w:t>
      </w:r>
      <w:r w:rsidRPr="008C3464">
        <w:rPr>
          <w:b/>
          <w:bCs/>
          <w:color w:val="000000"/>
          <w:highlight w:val="cyan"/>
          <w:u w:val="single"/>
        </w:rPr>
        <w:t>preparedness</w:t>
      </w:r>
      <w:r w:rsidRPr="008C3464">
        <w:rPr>
          <w:color w:val="000000"/>
          <w:sz w:val="16"/>
        </w:rPr>
        <w:t> </w:t>
      </w:r>
      <w:r w:rsidRPr="008C3464">
        <w:rPr>
          <w:color w:val="000000"/>
          <w:highlight w:val="cyan"/>
          <w:u w:val="single"/>
        </w:rPr>
        <w:t>and</w:t>
      </w:r>
      <w:r w:rsidRPr="008C3464">
        <w:rPr>
          <w:color w:val="000000"/>
          <w:sz w:val="16"/>
        </w:rPr>
        <w:t> </w:t>
      </w:r>
      <w:r w:rsidRPr="008C3464">
        <w:rPr>
          <w:b/>
          <w:bCs/>
          <w:color w:val="000000"/>
          <w:highlight w:val="cyan"/>
          <w:u w:val="single"/>
        </w:rPr>
        <w:t>monitoring</w:t>
      </w:r>
      <w:r w:rsidRPr="008C3464">
        <w:rPr>
          <w:color w:val="000000"/>
          <w:sz w:val="16"/>
        </w:rPr>
        <w:t> </w:t>
      </w:r>
      <w:r w:rsidRPr="008C3464">
        <w:rPr>
          <w:color w:val="000000"/>
          <w:u w:val="single"/>
        </w:rPr>
        <w:t>will</w:t>
      </w:r>
      <w:r w:rsidRPr="008C3464">
        <w:rPr>
          <w:color w:val="000000"/>
          <w:sz w:val="16"/>
        </w:rPr>
        <w:t> still </w:t>
      </w:r>
      <w:r w:rsidRPr="008C3464">
        <w:rPr>
          <w:color w:val="000000"/>
          <w:u w:val="single"/>
        </w:rPr>
        <w:t>happen</w:t>
      </w:r>
      <w:r w:rsidRPr="008C3464">
        <w:rPr>
          <w:color w:val="000000"/>
          <w:sz w:val="16"/>
        </w:rPr>
        <w:t> during a shutdown, </w:t>
      </w:r>
      <w:r w:rsidRPr="008C3464">
        <w:rPr>
          <w:color w:val="000000"/>
          <w:u w:val="single"/>
        </w:rPr>
        <w:t>but</w:t>
      </w:r>
      <w:r w:rsidRPr="008C3464">
        <w:rPr>
          <w:color w:val="000000"/>
          <w:sz w:val="16"/>
        </w:rPr>
        <w:t> our </w:t>
      </w:r>
      <w:r w:rsidRPr="008C3464">
        <w:rPr>
          <w:color w:val="000000"/>
          <w:highlight w:val="cyan"/>
          <w:u w:val="single"/>
        </w:rPr>
        <w:t>capacity</w:t>
      </w:r>
      <w:r w:rsidRPr="008C3464">
        <w:rPr>
          <w:color w:val="000000"/>
          <w:sz w:val="16"/>
        </w:rPr>
        <w:t> </w:t>
      </w:r>
      <w:r w:rsidRPr="008C3464">
        <w:rPr>
          <w:color w:val="000000"/>
          <w:highlight w:val="cyan"/>
          <w:u w:val="single"/>
        </w:rPr>
        <w:t>is</w:t>
      </w:r>
      <w:r w:rsidRPr="008C3464">
        <w:rPr>
          <w:color w:val="000000"/>
          <w:sz w:val="16"/>
        </w:rPr>
        <w:t> </w:t>
      </w:r>
      <w:r w:rsidRPr="008C3464">
        <w:rPr>
          <w:b/>
          <w:bCs/>
          <w:color w:val="000000"/>
          <w:highlight w:val="cyan"/>
          <w:u w:val="single"/>
        </w:rPr>
        <w:t>very limited</w:t>
      </w:r>
      <w:r w:rsidRPr="008C3464">
        <w:rPr>
          <w:color w:val="000000"/>
          <w:sz w:val="16"/>
        </w:rPr>
        <w:t>. </w:t>
      </w:r>
      <w:r w:rsidRPr="008C3464">
        <w:rPr>
          <w:b/>
          <w:bCs/>
          <w:color w:val="000000"/>
          <w:u w:val="single"/>
        </w:rPr>
        <w:t>That’s scary</w:t>
      </w:r>
      <w:r w:rsidRPr="008C3464">
        <w:rPr>
          <w:color w:val="000000"/>
          <w:sz w:val="16"/>
        </w:rPr>
        <w:t>. “The everyday work the C.D.C. does saves lives, and when those activities are limited, we aren’t able to do that work. And I think </w:t>
      </w:r>
      <w:r w:rsidRPr="008C3464">
        <w:rPr>
          <w:color w:val="000000"/>
          <w:u w:val="single"/>
        </w:rPr>
        <w:t>having the government</w:t>
      </w:r>
      <w:r w:rsidRPr="008C3464">
        <w:rPr>
          <w:color w:val="000000"/>
          <w:sz w:val="16"/>
        </w:rPr>
        <w:t> </w:t>
      </w:r>
      <w:r w:rsidRPr="008C3464">
        <w:rPr>
          <w:color w:val="000000"/>
          <w:highlight w:val="cyan"/>
          <w:u w:val="single"/>
        </w:rPr>
        <w:t>shut down</w:t>
      </w:r>
      <w:r w:rsidRPr="008C3464">
        <w:rPr>
          <w:color w:val="000000"/>
          <w:sz w:val="16"/>
        </w:rPr>
        <w:t>—particularly </w:t>
      </w:r>
      <w:r w:rsidRPr="008C3464">
        <w:rPr>
          <w:color w:val="000000"/>
          <w:highlight w:val="cyan"/>
          <w:u w:val="single"/>
        </w:rPr>
        <w:t>during a bad</w:t>
      </w:r>
      <w:r w:rsidRPr="008C3464">
        <w:rPr>
          <w:color w:val="000000"/>
          <w:sz w:val="16"/>
        </w:rPr>
        <w:t> flu </w:t>
      </w:r>
      <w:r w:rsidRPr="008C3464">
        <w:rPr>
          <w:color w:val="000000"/>
          <w:highlight w:val="cyan"/>
          <w:u w:val="single"/>
        </w:rPr>
        <w:t>season</w:t>
      </w:r>
      <w:r w:rsidRPr="008C3464">
        <w:rPr>
          <w:color w:val="000000"/>
          <w:sz w:val="16"/>
        </w:rPr>
        <w:t>, </w:t>
      </w:r>
      <w:r w:rsidRPr="008C3464">
        <w:rPr>
          <w:color w:val="000000"/>
          <w:highlight w:val="cyan"/>
          <w:u w:val="single"/>
        </w:rPr>
        <w:t>in</w:t>
      </w:r>
      <w:r w:rsidRPr="008C3464">
        <w:rPr>
          <w:color w:val="000000"/>
          <w:sz w:val="16"/>
        </w:rPr>
        <w:t> </w:t>
      </w:r>
      <w:r w:rsidRPr="008C3464">
        <w:rPr>
          <w:color w:val="000000"/>
          <w:highlight w:val="cyan"/>
          <w:u w:val="single"/>
        </w:rPr>
        <w:t>a</w:t>
      </w:r>
      <w:r w:rsidRPr="008C3464">
        <w:rPr>
          <w:color w:val="000000"/>
          <w:sz w:val="16"/>
        </w:rPr>
        <w:t> </w:t>
      </w:r>
      <w:r w:rsidRPr="008C3464">
        <w:rPr>
          <w:b/>
          <w:bCs/>
          <w:color w:val="000000"/>
          <w:highlight w:val="cyan"/>
          <w:u w:val="single"/>
        </w:rPr>
        <w:t>setting of outbreaks</w:t>
      </w:r>
      <w:r w:rsidRPr="008C3464">
        <w:rPr>
          <w:color w:val="000000"/>
          <w:sz w:val="16"/>
        </w:rPr>
        <w:t>—</w:t>
      </w:r>
      <w:r w:rsidRPr="008C3464">
        <w:rPr>
          <w:color w:val="000000"/>
          <w:highlight w:val="cyan"/>
          <w:u w:val="single"/>
        </w:rPr>
        <w:t>could</w:t>
      </w:r>
      <w:r w:rsidRPr="008C3464">
        <w:rPr>
          <w:color w:val="000000"/>
          <w:sz w:val="16"/>
        </w:rPr>
        <w:t> very well </w:t>
      </w:r>
      <w:r w:rsidRPr="008C3464">
        <w:rPr>
          <w:b/>
          <w:bCs/>
          <w:color w:val="000000"/>
          <w:highlight w:val="cyan"/>
          <w:u w:val="single"/>
        </w:rPr>
        <w:t>cost</w:t>
      </w:r>
      <w:r w:rsidRPr="008C3464">
        <w:rPr>
          <w:color w:val="000000"/>
          <w:sz w:val="16"/>
        </w:rPr>
        <w:t> </w:t>
      </w:r>
      <w:r w:rsidRPr="008C3464">
        <w:rPr>
          <w:b/>
          <w:bCs/>
          <w:color w:val="000000"/>
          <w:u w:val="single"/>
        </w:rPr>
        <w:t>American</w:t>
      </w:r>
      <w:r w:rsidRPr="008C3464">
        <w:rPr>
          <w:color w:val="000000"/>
          <w:sz w:val="16"/>
        </w:rPr>
        <w:t> </w:t>
      </w:r>
      <w:r w:rsidRPr="008C3464">
        <w:rPr>
          <w:b/>
          <w:bCs/>
          <w:color w:val="000000"/>
          <w:highlight w:val="cyan"/>
          <w:u w:val="single"/>
        </w:rPr>
        <w:t>lives</w:t>
      </w:r>
      <w:r w:rsidRPr="008C3464">
        <w:rPr>
          <w:color w:val="000000"/>
          <w:sz w:val="16"/>
        </w:rPr>
        <w:t>. “If there’s any really unusual activity, the C.D.C. can mobilize people to come back. There’s a fair number of people—like everyone who’s in the U.S. Public Health Service—that are exempt from government shutdowns. So a fair number of people will be there this week. But, </w:t>
      </w:r>
      <w:r w:rsidRPr="008C3464">
        <w:rPr>
          <w:color w:val="000000"/>
          <w:highlight w:val="cyan"/>
          <w:u w:val="single"/>
        </w:rPr>
        <w:t>if</w:t>
      </w:r>
      <w:r w:rsidRPr="008C3464">
        <w:rPr>
          <w:color w:val="000000"/>
          <w:sz w:val="16"/>
        </w:rPr>
        <w:t> </w:t>
      </w:r>
      <w:r w:rsidRPr="008C3464">
        <w:rPr>
          <w:b/>
          <w:bCs/>
          <w:color w:val="000000"/>
          <w:highlight w:val="cyan"/>
          <w:u w:val="single"/>
        </w:rPr>
        <w:t>anything major happened</w:t>
      </w:r>
      <w:r w:rsidRPr="008C3464">
        <w:rPr>
          <w:color w:val="000000"/>
          <w:sz w:val="16"/>
        </w:rPr>
        <w:t>, </w:t>
      </w:r>
      <w:r w:rsidRPr="008C3464">
        <w:rPr>
          <w:color w:val="000000"/>
          <w:highlight w:val="cyan"/>
          <w:u w:val="single"/>
        </w:rPr>
        <w:t>they</w:t>
      </w:r>
      <w:r w:rsidRPr="008C3464">
        <w:rPr>
          <w:color w:val="000000"/>
          <w:sz w:val="16"/>
        </w:rPr>
        <w:t> </w:t>
      </w:r>
      <w:r w:rsidRPr="008C3464">
        <w:rPr>
          <w:b/>
          <w:bCs/>
          <w:color w:val="000000"/>
          <w:highlight w:val="cyan"/>
          <w:u w:val="single"/>
        </w:rPr>
        <w:t>wouldn’t have</w:t>
      </w:r>
      <w:r w:rsidRPr="008C3464">
        <w:rPr>
          <w:color w:val="000000"/>
          <w:sz w:val="16"/>
        </w:rPr>
        <w:t> the </w:t>
      </w:r>
      <w:r w:rsidRPr="008C3464">
        <w:rPr>
          <w:b/>
          <w:bCs/>
          <w:color w:val="000000"/>
          <w:highlight w:val="cyan"/>
          <w:u w:val="single"/>
        </w:rPr>
        <w:t>administrative support</w:t>
      </w:r>
      <w:r w:rsidRPr="008C3464">
        <w:rPr>
          <w:color w:val="000000"/>
          <w:sz w:val="16"/>
        </w:rPr>
        <w:t> that they need </w:t>
      </w:r>
      <w:r w:rsidRPr="008C3464">
        <w:rPr>
          <w:color w:val="000000"/>
          <w:highlight w:val="cyan"/>
          <w:u w:val="single"/>
        </w:rPr>
        <w:t>to get people</w:t>
      </w:r>
      <w:r w:rsidRPr="008C3464">
        <w:rPr>
          <w:color w:val="000000"/>
          <w:sz w:val="16"/>
        </w:rPr>
        <w:t> </w:t>
      </w:r>
      <w:r w:rsidRPr="008C3464">
        <w:rPr>
          <w:b/>
          <w:bCs/>
          <w:color w:val="000000"/>
          <w:highlight w:val="cyan"/>
          <w:u w:val="single"/>
        </w:rPr>
        <w:t>out</w:t>
      </w:r>
      <w:r w:rsidRPr="008C3464">
        <w:rPr>
          <w:color w:val="000000"/>
          <w:sz w:val="16"/>
        </w:rPr>
        <w:t> </w:t>
      </w:r>
      <w:r w:rsidRPr="008C3464">
        <w:rPr>
          <w:b/>
          <w:bCs/>
          <w:color w:val="000000"/>
          <w:u w:val="single"/>
        </w:rPr>
        <w:t>in the field</w:t>
      </w:r>
      <w:r w:rsidRPr="008C3464">
        <w:rPr>
          <w:color w:val="000000"/>
          <w:sz w:val="16"/>
        </w:rPr>
        <w:t> </w:t>
      </w:r>
      <w:r w:rsidRPr="008C3464">
        <w:rPr>
          <w:b/>
          <w:bCs/>
          <w:color w:val="000000"/>
          <w:highlight w:val="cyan"/>
          <w:u w:val="single"/>
        </w:rPr>
        <w:t>quickly</w:t>
      </w:r>
      <w:r w:rsidRPr="008C3464">
        <w:rPr>
          <w:color w:val="000000"/>
          <w:sz w:val="16"/>
        </w:rPr>
        <w:t>, </w:t>
      </w:r>
      <w:r w:rsidRPr="008C3464">
        <w:rPr>
          <w:color w:val="000000"/>
          <w:highlight w:val="cyan"/>
          <w:u w:val="single"/>
        </w:rPr>
        <w:t>to do</w:t>
      </w:r>
      <w:r w:rsidRPr="008C3464">
        <w:rPr>
          <w:color w:val="000000"/>
          <w:sz w:val="16"/>
        </w:rPr>
        <w:t> the </w:t>
      </w:r>
      <w:r w:rsidRPr="008C3464">
        <w:rPr>
          <w:b/>
          <w:bCs/>
          <w:color w:val="000000"/>
          <w:u w:val="single"/>
        </w:rPr>
        <w:t>general</w:t>
      </w:r>
      <w:r w:rsidRPr="008C3464">
        <w:rPr>
          <w:color w:val="000000"/>
          <w:sz w:val="16"/>
        </w:rPr>
        <w:t> </w:t>
      </w:r>
      <w:r w:rsidRPr="008C3464">
        <w:rPr>
          <w:b/>
          <w:bCs/>
          <w:color w:val="000000"/>
          <w:highlight w:val="cyan"/>
          <w:u w:val="single"/>
        </w:rPr>
        <w:t>monitoring</w:t>
      </w:r>
      <w:r w:rsidRPr="008C3464">
        <w:rPr>
          <w:color w:val="000000"/>
          <w:sz w:val="16"/>
        </w:rPr>
        <w:t> of things. Most of </w:t>
      </w:r>
      <w:r w:rsidRPr="008C3464">
        <w:rPr>
          <w:color w:val="000000"/>
          <w:u w:val="single"/>
        </w:rPr>
        <w:t>the</w:t>
      </w:r>
      <w:r w:rsidRPr="008C3464">
        <w:rPr>
          <w:color w:val="000000"/>
          <w:sz w:val="16"/>
        </w:rPr>
        <w:t> </w:t>
      </w:r>
      <w:r w:rsidRPr="008C3464">
        <w:rPr>
          <w:color w:val="000000"/>
          <w:u w:val="single"/>
        </w:rPr>
        <w:t>lab people</w:t>
      </w:r>
      <w:r w:rsidRPr="008C3464">
        <w:rPr>
          <w:color w:val="000000"/>
          <w:sz w:val="16"/>
        </w:rPr>
        <w:t> </w:t>
      </w:r>
      <w:r w:rsidRPr="008C3464">
        <w:rPr>
          <w:color w:val="000000"/>
          <w:u w:val="single"/>
        </w:rPr>
        <w:t>are</w:t>
      </w:r>
      <w:r w:rsidRPr="008C3464">
        <w:rPr>
          <w:color w:val="000000"/>
          <w:sz w:val="16"/>
        </w:rPr>
        <w:t> </w:t>
      </w:r>
      <w:r w:rsidRPr="008C3464">
        <w:rPr>
          <w:b/>
          <w:bCs/>
          <w:color w:val="000000"/>
          <w:u w:val="single"/>
        </w:rPr>
        <w:t>furloughed</w:t>
      </w:r>
      <w:r w:rsidRPr="008C3464">
        <w:rPr>
          <w:color w:val="000000"/>
          <w:sz w:val="16"/>
        </w:rPr>
        <w:t>, </w:t>
      </w:r>
      <w:r w:rsidRPr="008C3464">
        <w:rPr>
          <w:color w:val="000000"/>
          <w:u w:val="single"/>
        </w:rPr>
        <w:t>so</w:t>
      </w:r>
      <w:r w:rsidRPr="008C3464">
        <w:rPr>
          <w:color w:val="000000"/>
          <w:sz w:val="16"/>
        </w:rPr>
        <w:t> the </w:t>
      </w:r>
      <w:r w:rsidRPr="008C3464">
        <w:rPr>
          <w:color w:val="000000"/>
          <w:highlight w:val="cyan"/>
          <w:u w:val="single"/>
        </w:rPr>
        <w:t>labs are</w:t>
      </w:r>
      <w:r w:rsidRPr="008C3464">
        <w:rPr>
          <w:color w:val="000000"/>
          <w:sz w:val="16"/>
        </w:rPr>
        <w:t> being </w:t>
      </w:r>
      <w:r w:rsidRPr="008C3464">
        <w:rPr>
          <w:b/>
          <w:bCs/>
          <w:color w:val="000000"/>
          <w:highlight w:val="cyan"/>
          <w:u w:val="single"/>
        </w:rPr>
        <w:t>shut</w:t>
      </w:r>
      <w:r w:rsidRPr="008C3464">
        <w:rPr>
          <w:color w:val="000000"/>
          <w:sz w:val="16"/>
        </w:rPr>
        <w:t> </w:t>
      </w:r>
      <w:r w:rsidRPr="008C3464">
        <w:rPr>
          <w:b/>
          <w:bCs/>
          <w:color w:val="000000"/>
          <w:u w:val="single"/>
        </w:rPr>
        <w:t>down</w:t>
      </w:r>
      <w:r w:rsidRPr="008C3464">
        <w:rPr>
          <w:color w:val="000000"/>
          <w:sz w:val="16"/>
        </w:rPr>
        <w:t> </w:t>
      </w:r>
      <w:r w:rsidRPr="008C3464">
        <w:rPr>
          <w:color w:val="000000"/>
          <w:highlight w:val="cyan"/>
          <w:u w:val="single"/>
        </w:rPr>
        <w:t>and</w:t>
      </w:r>
      <w:r w:rsidRPr="008C3464">
        <w:rPr>
          <w:color w:val="000000"/>
          <w:sz w:val="16"/>
        </w:rPr>
        <w:t> the </w:t>
      </w:r>
      <w:r w:rsidRPr="008C3464">
        <w:rPr>
          <w:color w:val="000000"/>
          <w:u w:val="single"/>
        </w:rPr>
        <w:t>normal</w:t>
      </w:r>
      <w:r w:rsidRPr="008C3464">
        <w:rPr>
          <w:color w:val="000000"/>
          <w:sz w:val="16"/>
        </w:rPr>
        <w:t> </w:t>
      </w:r>
      <w:r w:rsidRPr="008C3464">
        <w:rPr>
          <w:color w:val="000000"/>
          <w:highlight w:val="cyan"/>
          <w:u w:val="single"/>
        </w:rPr>
        <w:t>testing</w:t>
      </w:r>
      <w:r w:rsidRPr="008C3464">
        <w:rPr>
          <w:color w:val="000000"/>
          <w:sz w:val="16"/>
        </w:rPr>
        <w:t> we do </w:t>
      </w:r>
      <w:r w:rsidRPr="008C3464">
        <w:rPr>
          <w:color w:val="000000"/>
          <w:u w:val="single"/>
        </w:rPr>
        <w:t>for</w:t>
      </w:r>
      <w:r w:rsidRPr="008C3464">
        <w:rPr>
          <w:color w:val="000000"/>
          <w:sz w:val="16"/>
        </w:rPr>
        <w:t> </w:t>
      </w:r>
      <w:r w:rsidRPr="008C3464">
        <w:rPr>
          <w:color w:val="000000"/>
          <w:u w:val="single"/>
        </w:rPr>
        <w:t>many</w:t>
      </w:r>
      <w:r w:rsidRPr="008C3464">
        <w:rPr>
          <w:color w:val="000000"/>
          <w:sz w:val="16"/>
        </w:rPr>
        <w:t> different </w:t>
      </w:r>
      <w:r w:rsidRPr="008C3464">
        <w:rPr>
          <w:color w:val="000000"/>
          <w:u w:val="single"/>
        </w:rPr>
        <w:t>diseases</w:t>
      </w:r>
      <w:r w:rsidRPr="008C3464">
        <w:rPr>
          <w:color w:val="000000"/>
          <w:sz w:val="16"/>
        </w:rPr>
        <w:t>—like, if the states get an unusual result or need further testing—we are the reference lab and that activity won’t happen. So </w:t>
      </w:r>
      <w:r w:rsidRPr="008C3464">
        <w:rPr>
          <w:color w:val="000000"/>
          <w:u w:val="single"/>
        </w:rPr>
        <w:t>things</w:t>
      </w:r>
      <w:r w:rsidRPr="008C3464">
        <w:rPr>
          <w:color w:val="000000"/>
          <w:sz w:val="16"/>
        </w:rPr>
        <w:t> </w:t>
      </w:r>
      <w:r w:rsidRPr="008C3464">
        <w:rPr>
          <w:color w:val="000000"/>
          <w:highlight w:val="cyan"/>
          <w:u w:val="single"/>
        </w:rPr>
        <w:t>will be</w:t>
      </w:r>
      <w:r w:rsidRPr="008C3464">
        <w:rPr>
          <w:color w:val="000000"/>
          <w:sz w:val="16"/>
        </w:rPr>
        <w:t> </w:t>
      </w:r>
      <w:r w:rsidRPr="008C3464">
        <w:rPr>
          <w:b/>
          <w:bCs/>
          <w:color w:val="000000"/>
          <w:highlight w:val="cyan"/>
          <w:u w:val="single"/>
        </w:rPr>
        <w:t>delayed</w:t>
      </w:r>
      <w:r w:rsidRPr="008C3464">
        <w:rPr>
          <w:color w:val="000000"/>
          <w:sz w:val="16"/>
        </w:rPr>
        <w:t> </w:t>
      </w:r>
      <w:r w:rsidRPr="008C3464">
        <w:rPr>
          <w:color w:val="000000"/>
          <w:highlight w:val="cyan"/>
          <w:u w:val="single"/>
        </w:rPr>
        <w:t>or</w:t>
      </w:r>
      <w:r w:rsidRPr="008C3464">
        <w:rPr>
          <w:color w:val="000000"/>
          <w:sz w:val="16"/>
        </w:rPr>
        <w:t> </w:t>
      </w:r>
      <w:r w:rsidRPr="008C3464">
        <w:rPr>
          <w:b/>
          <w:bCs/>
          <w:color w:val="000000"/>
          <w:highlight w:val="cyan"/>
          <w:u w:val="single"/>
        </w:rPr>
        <w:t>missed</w:t>
      </w:r>
      <w:r w:rsidRPr="008C3464">
        <w:rPr>
          <w:color w:val="000000"/>
          <w:sz w:val="16"/>
        </w:rPr>
        <w:t> </w:t>
      </w:r>
      <w:r w:rsidRPr="008C3464">
        <w:rPr>
          <w:color w:val="000000"/>
          <w:u w:val="single"/>
        </w:rPr>
        <w:t>that are</w:t>
      </w:r>
      <w:r w:rsidRPr="008C3464">
        <w:rPr>
          <w:color w:val="000000"/>
          <w:sz w:val="16"/>
        </w:rPr>
        <w:t> potentially </w:t>
      </w:r>
      <w:r w:rsidRPr="008C3464">
        <w:rPr>
          <w:b/>
          <w:bCs/>
          <w:color w:val="000000"/>
          <w:u w:val="single"/>
        </w:rPr>
        <w:t>really important</w:t>
      </w:r>
      <w:r w:rsidRPr="008C3464">
        <w:rPr>
          <w:color w:val="000000"/>
          <w:sz w:val="16"/>
        </w:rPr>
        <w:t>. “People are frustrated and nervous at the C.D.C. About the shutdown, of course. But also by the possibility of budget cuts and not even having a budget yet. There’s a clear feeling about blame, but I don’t want to say specifically. You can probably guess. “It went on for a long time last time. The fact is, none of us know how long it will last this time. The uncertainty with the budget has been challenging, in general. But not knowing how long this will last is hard, too. It </w:t>
      </w:r>
      <w:r w:rsidRPr="008C3464">
        <w:rPr>
          <w:color w:val="000000"/>
          <w:highlight w:val="cyan"/>
          <w:u w:val="single"/>
        </w:rPr>
        <w:t>makes it</w:t>
      </w:r>
      <w:r w:rsidRPr="008C3464">
        <w:rPr>
          <w:color w:val="000000"/>
          <w:sz w:val="16"/>
        </w:rPr>
        <w:t> </w:t>
      </w:r>
      <w:r w:rsidRPr="008C3464">
        <w:rPr>
          <w:b/>
          <w:bCs/>
          <w:color w:val="000000"/>
          <w:highlight w:val="cyan"/>
          <w:u w:val="single"/>
        </w:rPr>
        <w:t>very hard to plan</w:t>
      </w:r>
      <w:r w:rsidRPr="008C3464">
        <w:rPr>
          <w:color w:val="000000"/>
          <w:sz w:val="16"/>
        </w:rPr>
        <w:t>. </w:t>
      </w:r>
      <w:r w:rsidRPr="008C3464">
        <w:rPr>
          <w:color w:val="000000"/>
          <w:u w:val="single"/>
        </w:rPr>
        <w:t>If the furlough</w:t>
      </w:r>
      <w:r w:rsidRPr="008C3464">
        <w:rPr>
          <w:color w:val="000000"/>
          <w:sz w:val="16"/>
        </w:rPr>
        <w:t> </w:t>
      </w:r>
      <w:r w:rsidRPr="008C3464">
        <w:rPr>
          <w:b/>
          <w:bCs/>
          <w:color w:val="000000"/>
          <w:u w:val="single"/>
        </w:rPr>
        <w:t>goes on</w:t>
      </w:r>
      <w:r w:rsidRPr="008C3464">
        <w:rPr>
          <w:color w:val="000000"/>
          <w:sz w:val="16"/>
        </w:rPr>
        <w:t> for a while, </w:t>
      </w:r>
      <w:r w:rsidRPr="008C3464">
        <w:rPr>
          <w:b/>
          <w:bCs/>
          <w:color w:val="000000"/>
          <w:highlight w:val="cyan"/>
          <w:u w:val="single"/>
        </w:rPr>
        <w:t>basic</w:t>
      </w:r>
      <w:r w:rsidRPr="008C3464">
        <w:rPr>
          <w:color w:val="000000"/>
          <w:sz w:val="16"/>
        </w:rPr>
        <w:t> </w:t>
      </w:r>
      <w:r w:rsidRPr="008C3464">
        <w:rPr>
          <w:b/>
          <w:bCs/>
          <w:color w:val="000000"/>
          <w:u w:val="single"/>
        </w:rPr>
        <w:t>scientific</w:t>
      </w:r>
      <w:r w:rsidRPr="008C3464">
        <w:rPr>
          <w:color w:val="000000"/>
          <w:sz w:val="16"/>
        </w:rPr>
        <w:t> </w:t>
      </w:r>
      <w:r w:rsidRPr="008C3464">
        <w:rPr>
          <w:b/>
          <w:bCs/>
          <w:color w:val="000000"/>
          <w:highlight w:val="cyan"/>
          <w:u w:val="single"/>
        </w:rPr>
        <w:t>evidence</w:t>
      </w:r>
      <w:r w:rsidRPr="008C3464">
        <w:rPr>
          <w:color w:val="000000"/>
          <w:sz w:val="16"/>
        </w:rPr>
        <w:t> about what’s actually going on from a public-health point of view </w:t>
      </w:r>
      <w:r w:rsidRPr="008C3464">
        <w:rPr>
          <w:b/>
          <w:bCs/>
          <w:color w:val="000000"/>
          <w:highlight w:val="cyan"/>
          <w:u w:val="single"/>
        </w:rPr>
        <w:t>may not get</w:t>
      </w:r>
      <w:r w:rsidRPr="008C3464">
        <w:rPr>
          <w:color w:val="000000"/>
          <w:sz w:val="16"/>
        </w:rPr>
        <w:t> </w:t>
      </w:r>
      <w:r w:rsidRPr="008C3464">
        <w:rPr>
          <w:b/>
          <w:bCs/>
          <w:color w:val="000000"/>
          <w:highlight w:val="cyan"/>
          <w:u w:val="single"/>
        </w:rPr>
        <w:t>out</w:t>
      </w:r>
      <w:r w:rsidRPr="008C3464">
        <w:rPr>
          <w:color w:val="000000"/>
          <w:sz w:val="16"/>
        </w:rPr>
        <w:t> </w:t>
      </w:r>
      <w:r w:rsidRPr="008C3464">
        <w:rPr>
          <w:color w:val="000000"/>
          <w:highlight w:val="cyan"/>
          <w:u w:val="single"/>
        </w:rPr>
        <w:t>to Americans</w:t>
      </w:r>
      <w:r w:rsidRPr="008C3464">
        <w:rPr>
          <w:color w:val="000000"/>
          <w:sz w:val="16"/>
        </w:rPr>
        <w:t> </w:t>
      </w:r>
      <w:r w:rsidRPr="008C3464">
        <w:rPr>
          <w:color w:val="000000"/>
          <w:u w:val="single"/>
        </w:rPr>
        <w:t>in a</w:t>
      </w:r>
      <w:r w:rsidRPr="008C3464">
        <w:rPr>
          <w:color w:val="000000"/>
          <w:sz w:val="16"/>
        </w:rPr>
        <w:t> </w:t>
      </w:r>
      <w:r w:rsidRPr="008C3464">
        <w:rPr>
          <w:b/>
          <w:bCs/>
          <w:color w:val="000000"/>
          <w:u w:val="single"/>
        </w:rPr>
        <w:t>timely manner</w:t>
      </w:r>
      <w:r w:rsidRPr="008C3464">
        <w:rPr>
          <w:color w:val="000000"/>
          <w:sz w:val="16"/>
        </w:rPr>
        <w:t>.”</w:t>
      </w:r>
    </w:p>
    <w:p w14:paraId="66F283C4" w14:textId="77777777" w:rsidR="002A157E" w:rsidRPr="008C3464" w:rsidRDefault="002A157E" w:rsidP="002A157E">
      <w:pPr>
        <w:spacing w:line="235" w:lineRule="atLeast"/>
        <w:rPr>
          <w:color w:val="000000"/>
          <w:sz w:val="16"/>
        </w:rPr>
      </w:pPr>
    </w:p>
    <w:p w14:paraId="00B5E819" w14:textId="77777777" w:rsidR="002A157E" w:rsidRPr="008C3464" w:rsidRDefault="002A157E" w:rsidP="002A157E">
      <w:pPr>
        <w:pStyle w:val="Heading4"/>
      </w:pPr>
      <w:r w:rsidRPr="008C3464">
        <w:t>A government shutdown risks unchecked disease outbreaks---2013 proves---it’ll only get worse.</w:t>
      </w:r>
    </w:p>
    <w:p w14:paraId="5D95BE27" w14:textId="77777777" w:rsidR="002A157E" w:rsidRPr="008C3464" w:rsidRDefault="002A157E" w:rsidP="002A157E">
      <w:r w:rsidRPr="008C3464">
        <w:t xml:space="preserve">Helena </w:t>
      </w:r>
      <w:proofErr w:type="spellStart"/>
      <w:r w:rsidRPr="008C3464">
        <w:t>Bottemiller</w:t>
      </w:r>
      <w:proofErr w:type="spellEnd"/>
      <w:r w:rsidRPr="008C3464">
        <w:t xml:space="preserve"> </w:t>
      </w:r>
      <w:proofErr w:type="spellStart"/>
      <w:r w:rsidRPr="008C3464">
        <w:rPr>
          <w:rStyle w:val="Style13ptBold"/>
        </w:rPr>
        <w:t>Evich</w:t>
      </w:r>
      <w:proofErr w:type="spellEnd"/>
      <w:r w:rsidRPr="008C3464">
        <w:t xml:space="preserve"> </w:t>
      </w:r>
      <w:r w:rsidRPr="008C3464">
        <w:rPr>
          <w:rStyle w:val="Style13ptBold"/>
        </w:rPr>
        <w:t>and</w:t>
      </w:r>
      <w:r w:rsidRPr="008C3464">
        <w:t xml:space="preserve"> Tarini </w:t>
      </w:r>
      <w:proofErr w:type="spellStart"/>
      <w:r w:rsidRPr="008C3464">
        <w:rPr>
          <w:rStyle w:val="Style13ptBold"/>
        </w:rPr>
        <w:t>Parti</w:t>
      </w:r>
      <w:proofErr w:type="spellEnd"/>
      <w:r w:rsidRPr="008C3464">
        <w:t xml:space="preserve"> </w:t>
      </w:r>
      <w:r w:rsidRPr="008C3464">
        <w:rPr>
          <w:rStyle w:val="Style13ptBold"/>
        </w:rPr>
        <w:t>13</w:t>
      </w:r>
      <w:r w:rsidRPr="008C3464">
        <w:t xml:space="preserve">, 10-08-2013, </w:t>
      </w:r>
      <w:proofErr w:type="spellStart"/>
      <w:r w:rsidRPr="008C3464">
        <w:t>Evich</w:t>
      </w:r>
      <w:proofErr w:type="spellEnd"/>
      <w:r w:rsidRPr="008C3464">
        <w:t xml:space="preserve"> is a senior food and agriculture reporter at POLITICO; </w:t>
      </w:r>
      <w:proofErr w:type="spellStart"/>
      <w:r w:rsidRPr="008C3464">
        <w:t>Parti</w:t>
      </w:r>
      <w:proofErr w:type="spellEnd"/>
      <w:r w:rsidRPr="008C3464">
        <w:t xml:space="preserve"> is a White House reporter at The Wall Street Journal, “Shutdown worst-case: Salmonella”, https://www.politico.com/story/2013/10/government-shutdown-salmonella-outbreak-098024, </w:t>
      </w:r>
      <w:proofErr w:type="spellStart"/>
      <w:r w:rsidRPr="008C3464">
        <w:t>HKeef</w:t>
      </w:r>
      <w:proofErr w:type="spellEnd"/>
    </w:p>
    <w:p w14:paraId="54ACCB6A" w14:textId="77777777" w:rsidR="002A157E" w:rsidRPr="008C3464" w:rsidRDefault="002A157E" w:rsidP="002A157E">
      <w:pPr>
        <w:rPr>
          <w:sz w:val="14"/>
        </w:rPr>
      </w:pPr>
      <w:r w:rsidRPr="008C3464">
        <w:rPr>
          <w:rStyle w:val="StyleUnderline"/>
          <w:highlight w:val="cyan"/>
        </w:rPr>
        <w:t>A</w:t>
      </w:r>
      <w:r w:rsidRPr="008C3464">
        <w:rPr>
          <w:rStyle w:val="StyleUnderline"/>
        </w:rPr>
        <w:t xml:space="preserve"> multi-state </w:t>
      </w:r>
      <w:r w:rsidRPr="008C3464">
        <w:rPr>
          <w:rStyle w:val="StyleUnderline"/>
          <w:highlight w:val="cyan"/>
        </w:rPr>
        <w:t>Salmonella outbreak is</w:t>
      </w:r>
      <w:r w:rsidRPr="008C3464">
        <w:rPr>
          <w:rStyle w:val="StyleUnderline"/>
        </w:rPr>
        <w:t xml:space="preserve"> </w:t>
      </w:r>
      <w:r w:rsidRPr="008C3464">
        <w:rPr>
          <w:rStyle w:val="Emphasis"/>
        </w:rPr>
        <w:t xml:space="preserve">exactly </w:t>
      </w:r>
      <w:r w:rsidRPr="008C3464">
        <w:rPr>
          <w:rStyle w:val="Emphasis"/>
          <w:highlight w:val="cyan"/>
        </w:rPr>
        <w:t>the scenario</w:t>
      </w:r>
      <w:r w:rsidRPr="008C3464">
        <w:rPr>
          <w:rStyle w:val="StyleUnderline"/>
        </w:rPr>
        <w:t xml:space="preserve"> food safety advocates and </w:t>
      </w:r>
      <w:r w:rsidRPr="008C3464">
        <w:rPr>
          <w:rStyle w:val="StyleUnderline"/>
          <w:highlight w:val="cyan"/>
        </w:rPr>
        <w:t>lawmakers warned about when the</w:t>
      </w:r>
      <w:r w:rsidRPr="008C3464">
        <w:rPr>
          <w:rStyle w:val="StyleUnderline"/>
        </w:rPr>
        <w:t xml:space="preserve"> federal </w:t>
      </w:r>
      <w:r w:rsidRPr="008C3464">
        <w:rPr>
          <w:rStyle w:val="StyleUnderline"/>
          <w:highlight w:val="cyan"/>
        </w:rPr>
        <w:t>government was</w:t>
      </w:r>
      <w:r w:rsidRPr="008C3464">
        <w:rPr>
          <w:rStyle w:val="StyleUnderline"/>
        </w:rPr>
        <w:t xml:space="preserve"> forced to </w:t>
      </w:r>
      <w:proofErr w:type="spellStart"/>
      <w:r w:rsidRPr="008C3464">
        <w:rPr>
          <w:rStyle w:val="StyleUnderline"/>
          <w:highlight w:val="cyan"/>
        </w:rPr>
        <w:t>shutdown</w:t>
      </w:r>
      <w:proofErr w:type="spellEnd"/>
      <w:r w:rsidRPr="008C3464">
        <w:rPr>
          <w:sz w:val="14"/>
        </w:rPr>
        <w:t xml:space="preserve"> last week. Now </w:t>
      </w:r>
      <w:r w:rsidRPr="008C3464">
        <w:rPr>
          <w:rStyle w:val="StyleUnderline"/>
        </w:rPr>
        <w:t xml:space="preserve">that </w:t>
      </w:r>
      <w:r w:rsidRPr="008C3464">
        <w:rPr>
          <w:rStyle w:val="Emphasis"/>
        </w:rPr>
        <w:t>nightmare</w:t>
      </w:r>
      <w:r w:rsidRPr="008C3464">
        <w:rPr>
          <w:rStyle w:val="StyleUnderline"/>
        </w:rPr>
        <w:t xml:space="preserve"> has come true</w:t>
      </w:r>
      <w:r w:rsidRPr="008C3464">
        <w:rPr>
          <w:sz w:val="14"/>
        </w:rPr>
        <w:t>, though the federal agencies charged with arresting foodborne illnesses are scrambling to make do. The Centers for Disease Control and Prevention, which is operating with about one-third of its staff on the job during the shutdown, confirmed Tuesday that it has now brought back 30 furloughed employees in its foodborne division to help handle the outbreak, which has sickened 278 people in 18 states. The U.S. Department of Agriculture’s Food Safety and Inspection Service — which is operating with 87 percent of its staff during the shutdown — issued a public</w:t>
      </w:r>
      <w:r w:rsidRPr="008C3464">
        <w:rPr>
          <w:rStyle w:val="StyleUnderline"/>
        </w:rPr>
        <w:t xml:space="preserve"> </w:t>
      </w:r>
      <w:r w:rsidRPr="008C3464">
        <w:rPr>
          <w:sz w:val="14"/>
        </w:rPr>
        <w:t>health alert Monday evening saying that raw chicken products produced by three Foster Farms facilities in California are the likely source of the outbreak. However, no recall has been ordered because health officials say they don’t have enough information to name the specific products</w:t>
      </w:r>
      <w:r w:rsidRPr="008C3464">
        <w:rPr>
          <w:rStyle w:val="StyleUnderline"/>
        </w:rPr>
        <w:t xml:space="preserve">. What’s most concerning about the outbreak is that it involves </w:t>
      </w:r>
      <w:r w:rsidRPr="008C3464">
        <w:rPr>
          <w:rStyle w:val="StyleUnderline"/>
          <w:highlight w:val="cyan"/>
        </w:rPr>
        <w:t>seven strains of Salmonella</w:t>
      </w:r>
      <w:r w:rsidRPr="008C3464">
        <w:rPr>
          <w:rStyle w:val="StyleUnderline"/>
        </w:rPr>
        <w:t xml:space="preserve"> Heidelberg that are </w:t>
      </w:r>
      <w:r w:rsidRPr="008C3464">
        <w:rPr>
          <w:rStyle w:val="Emphasis"/>
          <w:highlight w:val="cyan"/>
        </w:rPr>
        <w:t>resistant to antibiotics</w:t>
      </w:r>
      <w:r w:rsidRPr="008C3464">
        <w:rPr>
          <w:rStyle w:val="StyleUnderline"/>
        </w:rPr>
        <w:t xml:space="preserve"> typically used to treat the illness</w:t>
      </w:r>
      <w:r w:rsidRPr="008C3464">
        <w:rPr>
          <w:sz w:val="14"/>
        </w:rPr>
        <w:t xml:space="preserve">, Barbara Reynolds, spokeswoman for the agency, told POLITICO. Of those sickened, 76 people have been hospitalized — an usually high rate. The outbreak is exactly what food safety advocates and several lawmakers earlier feared. “I can’t tell you what might be missed while the CDC is shut down,” Sen. Tom Harkin (D-Iowa) said in an ominous floor speech last week. “Important programs like protecting public health are going by the wayside. Our food safety is in danger,” warned Rep. Rosa DeLauro (D-Conn.). </w:t>
      </w:r>
      <w:r w:rsidRPr="008C3464">
        <w:rPr>
          <w:rStyle w:val="StyleUnderline"/>
        </w:rPr>
        <w:t xml:space="preserve">With </w:t>
      </w:r>
      <w:r w:rsidRPr="008C3464">
        <w:rPr>
          <w:rStyle w:val="Emphasis"/>
        </w:rPr>
        <w:t>thousands of its employees</w:t>
      </w:r>
      <w:r w:rsidRPr="008C3464">
        <w:rPr>
          <w:rStyle w:val="StyleUnderline"/>
        </w:rPr>
        <w:t xml:space="preserve"> furloughed, </w:t>
      </w:r>
      <w:r w:rsidRPr="008C3464">
        <w:rPr>
          <w:rStyle w:val="StyleUnderline"/>
          <w:highlight w:val="cyan"/>
        </w:rPr>
        <w:t>CDC’s ability to monitor and maintain</w:t>
      </w:r>
      <w:r w:rsidRPr="008C3464">
        <w:rPr>
          <w:rStyle w:val="StyleUnderline"/>
        </w:rPr>
        <w:t xml:space="preserve"> its </w:t>
      </w:r>
      <w:r w:rsidRPr="008C3464">
        <w:rPr>
          <w:rStyle w:val="StyleUnderline"/>
          <w:highlight w:val="cyan"/>
        </w:rPr>
        <w:t>surveillance</w:t>
      </w:r>
      <w:r w:rsidRPr="008C3464">
        <w:rPr>
          <w:rStyle w:val="StyleUnderline"/>
        </w:rPr>
        <w:t xml:space="preserve"> system for the </w:t>
      </w:r>
      <w:r w:rsidRPr="008C3464">
        <w:rPr>
          <w:rStyle w:val="Emphasis"/>
        </w:rPr>
        <w:t>30 clusters</w:t>
      </w:r>
      <w:r w:rsidRPr="008C3464">
        <w:rPr>
          <w:rStyle w:val="StyleUnderline"/>
        </w:rPr>
        <w:t xml:space="preserve"> </w:t>
      </w:r>
      <w:r w:rsidRPr="008C3464">
        <w:rPr>
          <w:rStyle w:val="StyleUnderline"/>
          <w:highlight w:val="cyan"/>
        </w:rPr>
        <w:t>of illnesses</w:t>
      </w:r>
      <w:r w:rsidRPr="008C3464">
        <w:rPr>
          <w:rStyle w:val="StyleUnderline"/>
        </w:rPr>
        <w:t xml:space="preserve"> it was already tracking </w:t>
      </w:r>
      <w:r w:rsidRPr="008C3464">
        <w:rPr>
          <w:rStyle w:val="StyleUnderline"/>
          <w:highlight w:val="cyan"/>
        </w:rPr>
        <w:t>took a major hit</w:t>
      </w:r>
      <w:r w:rsidRPr="008C3464">
        <w:rPr>
          <w:sz w:val="14"/>
        </w:rPr>
        <w:t xml:space="preserve">. CDC had just one person instead of eight monitoring important pathogens such as Salmonella, E. coli and Listeria, as POLITICO previously reported. Nancy Donley, founder of STOP Foodborne Illness, a food safety advocacy group, said the shutdown is the last thing the public health system needs, especially after agencies have already weathered significant spending cuts under the sequester. Overall, CDC was forced to cut $285 million of its fiscal year 2013 budget due to the sequester. “Whenever you get in a situation where public health agencies, which are already stretched to begin with, have their funding restricted, things fall through the cracks,” said Donley. The “perceived imminent threat” posed by the latest outbreak, however, has allowed CDC to bring its foodborne division back to normal capacity to keep an eye on the outbreak at hand as well as others that have not received attention during the shutdown, Reynolds said. But </w:t>
      </w:r>
      <w:r w:rsidRPr="008C3464">
        <w:rPr>
          <w:rStyle w:val="StyleUnderline"/>
        </w:rPr>
        <w:t xml:space="preserve">there are still </w:t>
      </w:r>
      <w:r w:rsidRPr="008C3464">
        <w:rPr>
          <w:rStyle w:val="Emphasis"/>
        </w:rPr>
        <w:t>several unanswered questions</w:t>
      </w:r>
      <w:r w:rsidRPr="008C3464">
        <w:rPr>
          <w:rStyle w:val="StyleUnderline"/>
        </w:rPr>
        <w:t xml:space="preserve"> that CDC and FSIS are investigating</w:t>
      </w:r>
      <w:r w:rsidRPr="008C3464">
        <w:rPr>
          <w:sz w:val="14"/>
        </w:rPr>
        <w:t>.</w:t>
      </w:r>
    </w:p>
    <w:p w14:paraId="6D3ED16D" w14:textId="77777777" w:rsidR="002A157E" w:rsidRPr="008C3464" w:rsidRDefault="002A157E" w:rsidP="00BD5F30"/>
    <w:p w14:paraId="1DF529ED" w14:textId="77777777" w:rsidR="002A157E" w:rsidRPr="008C3464" w:rsidRDefault="002A157E" w:rsidP="002A157E">
      <w:pPr>
        <w:pStyle w:val="Heading3"/>
      </w:pPr>
      <w:r w:rsidRPr="008C3464">
        <w:t>Impact---DOS</w:t>
      </w:r>
    </w:p>
    <w:p w14:paraId="61562F27" w14:textId="77777777" w:rsidR="002A157E" w:rsidRPr="008C3464" w:rsidRDefault="002A157E" w:rsidP="002A157E"/>
    <w:p w14:paraId="425BE500" w14:textId="77777777" w:rsidR="002A157E" w:rsidRPr="008C3464" w:rsidRDefault="002A157E" w:rsidP="002A157E">
      <w:pPr>
        <w:pStyle w:val="Heading4"/>
        <w:rPr>
          <w:rFonts w:cs="Times New Roman"/>
        </w:rPr>
      </w:pPr>
      <w:r w:rsidRPr="008C3464">
        <w:rPr>
          <w:rFonts w:cs="Times New Roman"/>
        </w:rPr>
        <w:t>Empowered State Department solves transnational threats and caps conflict</w:t>
      </w:r>
    </w:p>
    <w:p w14:paraId="5A6D182D" w14:textId="77777777" w:rsidR="002A157E" w:rsidRPr="008C3464" w:rsidRDefault="002A157E" w:rsidP="002A157E">
      <w:r w:rsidRPr="008C3464">
        <w:rPr>
          <w:rStyle w:val="Style13ptBold"/>
        </w:rPr>
        <w:t>Burns 19</w:t>
      </w:r>
      <w:r w:rsidRPr="008C3464">
        <w:t xml:space="preserve">, Goodman Family professor of the practice of diplomacy and international relations, is chair of the Harvard Kennedy School’s Program on Transatlantic Relations, director of the Future of Diplomacy Project, and a co-leader of the American Secretaries of State Project (Nicholas, “The state of the State Department and American diplomacy,” </w:t>
      </w:r>
      <w:proofErr w:type="spellStart"/>
      <w:r w:rsidRPr="008C3464">
        <w:rPr>
          <w:i/>
          <w:iCs/>
        </w:rPr>
        <w:t>Belfer</w:t>
      </w:r>
      <w:proofErr w:type="spellEnd"/>
      <w:r w:rsidRPr="008C3464">
        <w:rPr>
          <w:i/>
          <w:iCs/>
        </w:rPr>
        <w:t xml:space="preserve"> Center</w:t>
      </w:r>
      <w:r w:rsidRPr="008C3464">
        <w:t xml:space="preserve">, </w:t>
      </w:r>
      <w:hyperlink r:id="rId168" w:history="1">
        <w:r w:rsidRPr="008C3464">
          <w:rPr>
            <w:rStyle w:val="Hyperlink"/>
          </w:rPr>
          <w:t>https://www.belfercenter.org/publication/state-state-department-and-american-diplomacy)//BB</w:t>
        </w:r>
      </w:hyperlink>
    </w:p>
    <w:p w14:paraId="264554C2" w14:textId="77777777" w:rsidR="002A157E" w:rsidRPr="008C3464" w:rsidRDefault="002A157E" w:rsidP="002A157E"/>
    <w:p w14:paraId="4CD16B38" w14:textId="77777777" w:rsidR="002A157E" w:rsidRPr="008C3464" w:rsidRDefault="002A157E" w:rsidP="002A157E">
      <w:r w:rsidRPr="008C3464">
        <w:rPr>
          <w:rStyle w:val="StyleUnderline"/>
        </w:rPr>
        <w:t>The U.S. State Department serves a critical role for the nation</w:t>
      </w:r>
      <w:r w:rsidRPr="008C3464">
        <w:t xml:space="preserve">. Its men and women in the Foreign and Civil Service are on the front lines for the U.S. in over 277 embassies and consulates abroad. They assist American citizens in distress, interview all foreigners seeking to enter the U.S. as visitors, immigrants and refugees. </w:t>
      </w:r>
      <w:r w:rsidRPr="008C3464">
        <w:rPr>
          <w:rStyle w:val="StyleUnderline"/>
        </w:rPr>
        <w:t>They</w:t>
      </w:r>
      <w:r w:rsidRPr="008C3464">
        <w:t xml:space="preserve"> help American companies to succeed overseas and </w:t>
      </w:r>
      <w:r w:rsidRPr="008C3464">
        <w:rPr>
          <w:rStyle w:val="StyleUnderline"/>
        </w:rPr>
        <w:t xml:space="preserve">represent the U.S. in global conferences and negotiations on every international issue of concern to the country from </w:t>
      </w:r>
      <w:r w:rsidRPr="008C3464">
        <w:rPr>
          <w:rStyle w:val="Emphasis"/>
        </w:rPr>
        <w:t>climate change</w:t>
      </w:r>
      <w:r w:rsidRPr="008C3464">
        <w:rPr>
          <w:rStyle w:val="StyleUnderline"/>
        </w:rPr>
        <w:t xml:space="preserve"> to </w:t>
      </w:r>
      <w:r w:rsidRPr="008C3464">
        <w:rPr>
          <w:rStyle w:val="Emphasis"/>
        </w:rPr>
        <w:t>drug trafficking</w:t>
      </w:r>
      <w:r w:rsidRPr="008C3464">
        <w:rPr>
          <w:rStyle w:val="StyleUnderline"/>
        </w:rPr>
        <w:t xml:space="preserve"> to </w:t>
      </w:r>
      <w:r w:rsidRPr="008C3464">
        <w:rPr>
          <w:rStyle w:val="Emphasis"/>
        </w:rPr>
        <w:t>nuclear proliferation</w:t>
      </w:r>
      <w:r w:rsidRPr="008C3464">
        <w:rPr>
          <w:rStyle w:val="StyleUnderline"/>
        </w:rPr>
        <w:t xml:space="preserve"> and the fight against </w:t>
      </w:r>
      <w:r w:rsidRPr="008C3464">
        <w:rPr>
          <w:rStyle w:val="Emphasis"/>
        </w:rPr>
        <w:t>HIV/AIDs</w:t>
      </w:r>
      <w:r w:rsidRPr="008C3464">
        <w:t xml:space="preserve">. As </w:t>
      </w:r>
      <w:r w:rsidRPr="008C3464">
        <w:rPr>
          <w:rStyle w:val="StyleUnderline"/>
        </w:rPr>
        <w:t xml:space="preserve">they represent the most powerful nation on earth, what American diplomats </w:t>
      </w:r>
      <w:r w:rsidRPr="008C3464">
        <w:rPr>
          <w:rStyle w:val="Emphasis"/>
        </w:rPr>
        <w:t>do and say</w:t>
      </w:r>
      <w:r w:rsidRPr="008C3464">
        <w:rPr>
          <w:rStyle w:val="StyleUnderline"/>
        </w:rPr>
        <w:t xml:space="preserve"> overseas matters to the rest of the world</w:t>
      </w:r>
      <w:r w:rsidRPr="008C3464">
        <w:t xml:space="preserve">. </w:t>
      </w:r>
      <w:r w:rsidRPr="008C3464">
        <w:rPr>
          <w:rStyle w:val="Emphasis"/>
        </w:rPr>
        <w:t>They</w:t>
      </w:r>
      <w:r w:rsidRPr="008C3464">
        <w:t xml:space="preserve"> work arm and arm with the U.S. military, lead negotiations to </w:t>
      </w:r>
      <w:r w:rsidRPr="008C3464">
        <w:rPr>
          <w:rStyle w:val="Emphasis"/>
        </w:rPr>
        <w:t>end wars and</w:t>
      </w:r>
      <w:r w:rsidRPr="008C3464">
        <w:t xml:space="preserve"> </w:t>
      </w:r>
      <w:r w:rsidRPr="008C3464">
        <w:rPr>
          <w:rStyle w:val="Emphasis"/>
        </w:rPr>
        <w:t>to achieve peace and</w:t>
      </w:r>
      <w:r w:rsidRPr="008C3464">
        <w:t xml:space="preserve"> </w:t>
      </w:r>
      <w:r w:rsidRPr="008C3464">
        <w:rPr>
          <w:rStyle w:val="StyleUnderline"/>
        </w:rPr>
        <w:t>are</w:t>
      </w:r>
      <w:r w:rsidRPr="008C3464">
        <w:t xml:space="preserve"> often </w:t>
      </w:r>
      <w:r w:rsidRPr="008C3464">
        <w:rPr>
          <w:rStyle w:val="StyleUnderline"/>
        </w:rPr>
        <w:t xml:space="preserve">the ultimate arbiters in ongoing disputes between </w:t>
      </w:r>
      <w:r w:rsidRPr="008C3464">
        <w:rPr>
          <w:rStyle w:val="Emphasis"/>
        </w:rPr>
        <w:t>Israelis and Palestinians</w:t>
      </w:r>
      <w:r w:rsidRPr="008C3464">
        <w:rPr>
          <w:rStyle w:val="StyleUnderline"/>
        </w:rPr>
        <w:t xml:space="preserve">, </w:t>
      </w:r>
      <w:r w:rsidRPr="008C3464">
        <w:rPr>
          <w:rStyle w:val="Emphasis"/>
        </w:rPr>
        <w:t>Indians and Pakistanis</w:t>
      </w:r>
      <w:r w:rsidRPr="008C3464">
        <w:rPr>
          <w:rStyle w:val="StyleUnderline"/>
        </w:rPr>
        <w:t xml:space="preserve">, </w:t>
      </w:r>
      <w:r w:rsidRPr="008C3464">
        <w:rPr>
          <w:rStyle w:val="Emphasis"/>
        </w:rPr>
        <w:t>Greeks and Turks</w:t>
      </w:r>
      <w:r w:rsidRPr="008C3464">
        <w:t xml:space="preserve">. </w:t>
      </w:r>
      <w:r w:rsidRPr="008C3464">
        <w:rPr>
          <w:rStyle w:val="StyleUnderline"/>
        </w:rPr>
        <w:t>U.S. diplomats are highly trained, multilingual and have years of experience living and working abroad for their country</w:t>
      </w:r>
      <w:r w:rsidRPr="008C3464">
        <w:t>.</w:t>
      </w:r>
    </w:p>
    <w:p w14:paraId="260A8DE8" w14:textId="77777777" w:rsidR="00213ECC" w:rsidRPr="008C3464" w:rsidRDefault="00213ECC" w:rsidP="00213ECC"/>
    <w:p w14:paraId="7B5D352E" w14:textId="583C36CC" w:rsidR="00D51568" w:rsidRPr="008C3464" w:rsidRDefault="00213ECC" w:rsidP="00D51568">
      <w:pPr>
        <w:pStyle w:val="Heading1"/>
      </w:pPr>
      <w:r w:rsidRPr="008C3464">
        <w:t>AFF</w:t>
      </w:r>
    </w:p>
    <w:p w14:paraId="13C9EB86" w14:textId="0E0CE8C8" w:rsidR="003E7309" w:rsidRPr="008C3464" w:rsidRDefault="00A7492C" w:rsidP="003E7309">
      <w:pPr>
        <w:pStyle w:val="Heading2"/>
      </w:pPr>
      <w:r w:rsidRPr="008C3464">
        <w:t>Uniqueness</w:t>
      </w:r>
    </w:p>
    <w:p w14:paraId="0DC971E4" w14:textId="77777777" w:rsidR="00FE5CBB" w:rsidRPr="008C3464" w:rsidRDefault="00FE5CBB" w:rsidP="00FE5CBB"/>
    <w:p w14:paraId="6430BE02" w14:textId="59A9FFB0" w:rsidR="00FE0DC4" w:rsidRPr="008C3464" w:rsidRDefault="00A7492C" w:rsidP="00FE0DC4">
      <w:pPr>
        <w:pStyle w:val="Heading3"/>
      </w:pPr>
      <w:r w:rsidRPr="008C3464">
        <w:t>UQ</w:t>
      </w:r>
      <w:r w:rsidR="00511571">
        <w:t>---</w:t>
      </w:r>
      <w:r w:rsidR="00EA326B" w:rsidRPr="008C3464">
        <w:t>Retaliation</w:t>
      </w:r>
    </w:p>
    <w:p w14:paraId="67C172AA" w14:textId="77777777" w:rsidR="00A7492C" w:rsidRPr="008C3464" w:rsidRDefault="00A7492C" w:rsidP="00A7492C"/>
    <w:p w14:paraId="5E7856CE" w14:textId="77777777" w:rsidR="00A7492C" w:rsidRPr="008C3464" w:rsidRDefault="00A7492C" w:rsidP="00A7492C">
      <w:pPr>
        <w:pStyle w:val="Heading4"/>
      </w:pPr>
      <w:r w:rsidRPr="008C3464">
        <w:t xml:space="preserve">Mass Retaliation now - government shutdown is </w:t>
      </w:r>
      <w:r w:rsidRPr="008C3464">
        <w:rPr>
          <w:u w:val="single"/>
        </w:rPr>
        <w:t>inevitable</w:t>
      </w:r>
    </w:p>
    <w:p w14:paraId="49A710C0" w14:textId="77777777" w:rsidR="00A7492C" w:rsidRPr="008C3464" w:rsidRDefault="00A7492C" w:rsidP="00A7492C">
      <w:r w:rsidRPr="008C3464">
        <w:rPr>
          <w:rStyle w:val="Style13ptBold"/>
        </w:rPr>
        <w:t>Tully-McManus et al. 6/14</w:t>
      </w:r>
      <w:r w:rsidRPr="008C3464">
        <w:t xml:space="preserve"> [Katherine, Daniella Diaz, </w:t>
      </w:r>
      <w:proofErr w:type="spellStart"/>
      <w:r w:rsidRPr="008C3464">
        <w:t>Jordain</w:t>
      </w:r>
      <w:proofErr w:type="spellEnd"/>
      <w:r w:rsidRPr="008C3464">
        <w:t xml:space="preserve"> Carney; 6/14/2023; author of the Huddle newsletter and a congressional reporter; “Slowly steamrolling towards a shutdown?”; POLITICO; </w:t>
      </w:r>
      <w:hyperlink r:id="rId169" w:history="1">
        <w:r w:rsidRPr="008C3464">
          <w:rPr>
            <w:rStyle w:val="Hyperlink"/>
          </w:rPr>
          <w:t>https://www.politico.com/newsletters/huddle/2023/06/14/slowly-steamrolling-towards-a-shutdown-00101892</w:t>
        </w:r>
      </w:hyperlink>
      <w:r w:rsidRPr="008C3464">
        <w:t>; accessed 6/23/2023; Lowell-EL]</w:t>
      </w:r>
    </w:p>
    <w:p w14:paraId="293A7AFB" w14:textId="77777777" w:rsidR="00A7492C" w:rsidRPr="008C3464" w:rsidRDefault="00A7492C" w:rsidP="00A7492C">
      <w:pPr>
        <w:rPr>
          <w:u w:val="single"/>
        </w:rPr>
      </w:pPr>
      <w:r w:rsidRPr="008C3464">
        <w:rPr>
          <w:sz w:val="16"/>
        </w:rPr>
        <w:t>“The security guard keeps yelling, ‘No!!!!’ and then it drives over him,” he continued. “</w:t>
      </w:r>
      <w:r w:rsidRPr="008C3464">
        <w:rPr>
          <w:u w:val="single"/>
        </w:rPr>
        <w:t xml:space="preserve">This </w:t>
      </w:r>
      <w:r w:rsidRPr="008C3464">
        <w:rPr>
          <w:highlight w:val="cyan"/>
          <w:u w:val="single"/>
        </w:rPr>
        <w:t>feels like a</w:t>
      </w:r>
      <w:r w:rsidRPr="008C3464">
        <w:rPr>
          <w:u w:val="single"/>
        </w:rPr>
        <w:t xml:space="preserve">n incredibly </w:t>
      </w:r>
      <w:r w:rsidRPr="008C3464">
        <w:rPr>
          <w:highlight w:val="cyan"/>
          <w:u w:val="single"/>
        </w:rPr>
        <w:t>slow moving process</w:t>
      </w:r>
      <w:r w:rsidRPr="008C3464">
        <w:rPr>
          <w:u w:val="single"/>
        </w:rPr>
        <w:t xml:space="preserve"> that will </w:t>
      </w:r>
      <w:r w:rsidRPr="008C3464">
        <w:rPr>
          <w:highlight w:val="cyan"/>
          <w:u w:val="single"/>
        </w:rPr>
        <w:t>result in calamity</w:t>
      </w:r>
      <w:r w:rsidRPr="008C3464">
        <w:rPr>
          <w:u w:val="single"/>
        </w:rPr>
        <w:t xml:space="preserve"> in that the committee is going to [do] bills that aren’t going to go anywhere.”</w:t>
      </w:r>
    </w:p>
    <w:p w14:paraId="438CB1DF" w14:textId="77777777" w:rsidR="00A7492C" w:rsidRPr="008C3464" w:rsidRDefault="00A7492C" w:rsidP="00A7492C">
      <w:pPr>
        <w:rPr>
          <w:u w:val="single"/>
        </w:rPr>
      </w:pPr>
      <w:r w:rsidRPr="008C3464">
        <w:rPr>
          <w:sz w:val="16"/>
        </w:rPr>
        <w:t xml:space="preserve">Maybe it’s early to be making predictions about where Congress will be on Oct. 1, but it’s easy at the moment to find lawmakers on Capitol Hill playing the role of security guard. </w:t>
      </w:r>
      <w:r w:rsidRPr="008C3464">
        <w:rPr>
          <w:u w:val="single"/>
        </w:rPr>
        <w:t xml:space="preserve">The </w:t>
      </w:r>
      <w:r w:rsidRPr="008C3464">
        <w:rPr>
          <w:highlight w:val="cyan"/>
          <w:u w:val="single"/>
        </w:rPr>
        <w:t>steamroller heading towards them is a government shutdown.</w:t>
      </w:r>
    </w:p>
    <w:p w14:paraId="079084D1" w14:textId="77777777" w:rsidR="00A7492C" w:rsidRPr="008C3464" w:rsidRDefault="00A7492C" w:rsidP="00A7492C">
      <w:pPr>
        <w:rPr>
          <w:b/>
          <w:bCs/>
          <w:u w:val="single"/>
        </w:rPr>
      </w:pPr>
      <w:r w:rsidRPr="008C3464">
        <w:rPr>
          <w:sz w:val="16"/>
        </w:rPr>
        <w:t xml:space="preserve">Yes, with months to go there are plenty of off-ramps between now and the end of September, when government funding is set to run dry. But the </w:t>
      </w:r>
      <w:r w:rsidRPr="008C3464">
        <w:rPr>
          <w:highlight w:val="cyan"/>
          <w:u w:val="single"/>
        </w:rPr>
        <w:t>right flank</w:t>
      </w:r>
      <w:r w:rsidRPr="008C3464">
        <w:rPr>
          <w:u w:val="single"/>
        </w:rPr>
        <w:t xml:space="preserve"> of the House GOP conference’s </w:t>
      </w:r>
      <w:r w:rsidRPr="008C3464">
        <w:rPr>
          <w:highlight w:val="cyan"/>
          <w:u w:val="single"/>
        </w:rPr>
        <w:t>insist</w:t>
      </w:r>
      <w:r w:rsidRPr="008C3464">
        <w:rPr>
          <w:u w:val="single"/>
        </w:rPr>
        <w:t xml:space="preserve">ence </w:t>
      </w:r>
      <w:r w:rsidRPr="008C3464">
        <w:rPr>
          <w:highlight w:val="cyan"/>
          <w:u w:val="single"/>
        </w:rPr>
        <w:t>on</w:t>
      </w:r>
      <w:r w:rsidRPr="008C3464">
        <w:rPr>
          <w:u w:val="single"/>
        </w:rPr>
        <w:t xml:space="preserve"> </w:t>
      </w:r>
      <w:r w:rsidRPr="008C3464">
        <w:rPr>
          <w:highlight w:val="cyan"/>
          <w:u w:val="single"/>
        </w:rPr>
        <w:t>undercutting spending</w:t>
      </w:r>
      <w:r w:rsidRPr="008C3464">
        <w:rPr>
          <w:u w:val="single"/>
        </w:rPr>
        <w:t xml:space="preserve"> levels</w:t>
      </w:r>
      <w:r w:rsidRPr="008C3464">
        <w:rPr>
          <w:sz w:val="16"/>
        </w:rPr>
        <w:t xml:space="preserve"> negotiated weeks ago by Speaker Kevin McCarthy and President Joe Biden — plus the realities of their narrow majority and the Democratic Senate — </w:t>
      </w:r>
      <w:r w:rsidRPr="008C3464">
        <w:rPr>
          <w:b/>
          <w:bCs/>
          <w:u w:val="single"/>
        </w:rPr>
        <w:t xml:space="preserve">have </w:t>
      </w:r>
      <w:r w:rsidRPr="008C3464">
        <w:rPr>
          <w:b/>
          <w:bCs/>
          <w:highlight w:val="cyan"/>
          <w:u w:val="single"/>
        </w:rPr>
        <w:t>put Congress on a path to a government shutdown.</w:t>
      </w:r>
    </w:p>
    <w:p w14:paraId="4E44005F" w14:textId="77777777" w:rsidR="00A7492C" w:rsidRPr="008C3464" w:rsidRDefault="00A7492C" w:rsidP="00A7492C">
      <w:pPr>
        <w:rPr>
          <w:sz w:val="16"/>
        </w:rPr>
      </w:pPr>
      <w:r w:rsidRPr="008C3464">
        <w:rPr>
          <w:sz w:val="16"/>
        </w:rPr>
        <w:t>“</w:t>
      </w:r>
      <w:r w:rsidRPr="008C3464">
        <w:rPr>
          <w:b/>
          <w:bCs/>
          <w:highlight w:val="cyan"/>
          <w:u w:val="single"/>
        </w:rPr>
        <w:t>All but guarantees a shutdown</w:t>
      </w:r>
      <w:r w:rsidRPr="008C3464">
        <w:rPr>
          <w:sz w:val="16"/>
        </w:rPr>
        <w:t>,” House Appropriations ranking member Rosa DeLauro (D-Conn.)</w:t>
      </w:r>
      <w:hyperlink r:id="rId170" w:tgtFrame="_blank" w:history="1">
        <w:r w:rsidRPr="008C3464">
          <w:rPr>
            <w:rStyle w:val="Hyperlink"/>
            <w:sz w:val="16"/>
          </w:rPr>
          <w:t> told reporters</w:t>
        </w:r>
      </w:hyperlink>
      <w:r w:rsidRPr="008C3464">
        <w:rPr>
          <w:sz w:val="16"/>
        </w:rPr>
        <w:t>. “How do you renege and walk away from the law of the land?” she said of the caps set in the debt limit deal.</w:t>
      </w:r>
    </w:p>
    <w:p w14:paraId="21CF0A11" w14:textId="77777777" w:rsidR="00A7492C" w:rsidRPr="008C3464" w:rsidRDefault="00A7492C" w:rsidP="00A7492C">
      <w:pPr>
        <w:rPr>
          <w:sz w:val="16"/>
        </w:rPr>
      </w:pPr>
      <w:r w:rsidRPr="008C3464">
        <w:rPr>
          <w:sz w:val="16"/>
        </w:rPr>
        <w:t>‘</w:t>
      </w:r>
      <w:r w:rsidRPr="008C3464">
        <w:rPr>
          <w:u w:val="single"/>
        </w:rPr>
        <w:t>It’s all problematic right now’</w:t>
      </w:r>
      <w:r w:rsidRPr="008C3464">
        <w:rPr>
          <w:sz w:val="16"/>
        </w:rPr>
        <w:t>: It isn’t just Democrats talking shutdown at this (fairly early) stage. Some Republicans are also sweating what fall may bring.</w:t>
      </w:r>
    </w:p>
    <w:p w14:paraId="1EC1E194" w14:textId="77777777" w:rsidR="00A7492C" w:rsidRPr="008C3464" w:rsidRDefault="00A7492C" w:rsidP="00A7492C">
      <w:pPr>
        <w:rPr>
          <w:sz w:val="16"/>
          <w:szCs w:val="16"/>
        </w:rPr>
      </w:pPr>
      <w:r w:rsidRPr="008C3464">
        <w:rPr>
          <w:sz w:val="16"/>
          <w:szCs w:val="16"/>
        </w:rPr>
        <w:t>Rep. Steve Womack (R-Ark.), a GOP appropriator, said that in September he anticipates “we’re going to have a dilemma on our hands” with remaining disagreements on federal funding.</w:t>
      </w:r>
    </w:p>
    <w:p w14:paraId="0EF7B579" w14:textId="77777777" w:rsidR="00A7492C" w:rsidRPr="008C3464" w:rsidRDefault="00A7492C" w:rsidP="00A7492C">
      <w:pPr>
        <w:rPr>
          <w:sz w:val="16"/>
        </w:rPr>
      </w:pPr>
      <w:r w:rsidRPr="008C3464">
        <w:rPr>
          <w:sz w:val="16"/>
        </w:rPr>
        <w:t xml:space="preserve">“I still think there is a prospect that </w:t>
      </w:r>
      <w:r w:rsidRPr="008C3464">
        <w:rPr>
          <w:u w:val="single"/>
        </w:rPr>
        <w:t xml:space="preserve">we </w:t>
      </w:r>
      <w:r w:rsidRPr="008C3464">
        <w:rPr>
          <w:highlight w:val="cyan"/>
          <w:u w:val="single"/>
        </w:rPr>
        <w:t>could be at an impasse going into September</w:t>
      </w:r>
      <w:r w:rsidRPr="008C3464">
        <w:rPr>
          <w:sz w:val="16"/>
        </w:rPr>
        <w:t xml:space="preserve">. We’re going to get 12 bills out of committee. I would like to think we can get 12 bills through the house. </w:t>
      </w:r>
      <w:r w:rsidRPr="008C3464">
        <w:rPr>
          <w:u w:val="single"/>
        </w:rPr>
        <w:t xml:space="preserve">But I’m not making that prediction because </w:t>
      </w:r>
      <w:r w:rsidRPr="008C3464">
        <w:rPr>
          <w:b/>
          <w:bCs/>
          <w:u w:val="single"/>
        </w:rPr>
        <w:t xml:space="preserve">we </w:t>
      </w:r>
      <w:r w:rsidRPr="008C3464">
        <w:rPr>
          <w:b/>
          <w:bCs/>
          <w:highlight w:val="cyan"/>
          <w:u w:val="single"/>
        </w:rPr>
        <w:t>cannot agree</w:t>
      </w:r>
      <w:r w:rsidRPr="008C3464">
        <w:rPr>
          <w:sz w:val="16"/>
        </w:rPr>
        <w:t>,” he said Tuesday.</w:t>
      </w:r>
    </w:p>
    <w:p w14:paraId="00B5EE01" w14:textId="659A5B45" w:rsidR="00A7492C" w:rsidRPr="008C3464" w:rsidRDefault="00A7492C" w:rsidP="00A7492C">
      <w:pPr>
        <w:rPr>
          <w:sz w:val="16"/>
        </w:rPr>
      </w:pPr>
      <w:r w:rsidRPr="008C3464">
        <w:rPr>
          <w:sz w:val="16"/>
        </w:rPr>
        <w:t xml:space="preserve">Womack is one of the many </w:t>
      </w:r>
      <w:r w:rsidRPr="008C3464">
        <w:rPr>
          <w:u w:val="single"/>
        </w:rPr>
        <w:t>House Republicans growing frustrated with the small band of conservatives making demands</w:t>
      </w:r>
      <w:r w:rsidRPr="008C3464">
        <w:rPr>
          <w:sz w:val="16"/>
        </w:rPr>
        <w:t xml:space="preserve"> of the narrow GOP majority, which broadly supports decreasing spending but is deeply divided on how to achieve it.</w:t>
      </w:r>
    </w:p>
    <w:p w14:paraId="0569E9F5" w14:textId="77777777" w:rsidR="00A7492C" w:rsidRPr="008C3464" w:rsidRDefault="00A7492C" w:rsidP="00A7492C">
      <w:pPr>
        <w:rPr>
          <w:sz w:val="16"/>
        </w:rPr>
      </w:pPr>
    </w:p>
    <w:p w14:paraId="4C82F966" w14:textId="77777777" w:rsidR="00FE0DC4" w:rsidRPr="008C3464" w:rsidRDefault="00FE0DC4" w:rsidP="00FE0DC4">
      <w:pPr>
        <w:pStyle w:val="Heading4"/>
        <w:rPr>
          <w:rStyle w:val="Style13ptBold"/>
          <w:b/>
        </w:rPr>
      </w:pPr>
      <w:r w:rsidRPr="008C3464">
        <w:rPr>
          <w:rStyle w:val="Style13ptBold"/>
          <w:b/>
        </w:rPr>
        <w:t>House GOP members are already refusing major spending, turning on their party</w:t>
      </w:r>
    </w:p>
    <w:p w14:paraId="57A69DF7" w14:textId="3AC1006B" w:rsidR="00FE0DC4" w:rsidRPr="008C3464" w:rsidRDefault="00FE0DC4" w:rsidP="00FE0DC4">
      <w:pPr>
        <w:rPr>
          <w:rStyle w:val="Style13ptBold"/>
          <w:b w:val="0"/>
        </w:rPr>
      </w:pPr>
      <w:r w:rsidRPr="008C3464">
        <w:rPr>
          <w:rStyle w:val="Style13ptBold"/>
          <w:b w:val="0"/>
        </w:rPr>
        <w:t xml:space="preserve">Nancy </w:t>
      </w:r>
      <w:r w:rsidRPr="008C3464">
        <w:rPr>
          <w:rStyle w:val="Style13ptBold"/>
        </w:rPr>
        <w:t>Vu 6-16-23</w:t>
      </w:r>
      <w:r w:rsidRPr="008C3464">
        <w:rPr>
          <w:rStyle w:val="Style13ptBold"/>
          <w:b w:val="0"/>
        </w:rPr>
        <w:t xml:space="preserve"> (Congressional reporter at POLITICO, “The Senate Appropriations Committee is moving forward with spending levels established in the debt limit deal, while the House is using 2022 levels.”, </w:t>
      </w:r>
      <w:hyperlink r:id="rId171" w:history="1">
        <w:r w:rsidRPr="008C3464">
          <w:rPr>
            <w:rStyle w:val="Hyperlink"/>
          </w:rPr>
          <w:t>https://www.politico.com/minutes/congress/06-16-2023/upcoming-approps-clash/</w:t>
        </w:r>
      </w:hyperlink>
      <w:r w:rsidRPr="008C3464">
        <w:rPr>
          <w:rStyle w:val="Style13ptBold"/>
          <w:b w:val="0"/>
        </w:rPr>
        <w:t>)</w:t>
      </w:r>
      <w:r w:rsidR="007E5A44">
        <w:rPr>
          <w:rStyle w:val="Style13ptBold"/>
          <w:b w:val="0"/>
        </w:rPr>
        <w:t>//AC</w:t>
      </w:r>
    </w:p>
    <w:p w14:paraId="5A5ADA1D" w14:textId="6AEAACEF" w:rsidR="00FE0DC4" w:rsidRPr="008C3464" w:rsidRDefault="00FE0DC4" w:rsidP="00FE0DC4">
      <w:pPr>
        <w:rPr>
          <w:sz w:val="16"/>
        </w:rPr>
      </w:pPr>
      <w:r w:rsidRPr="008C3464">
        <w:rPr>
          <w:sz w:val="16"/>
        </w:rPr>
        <w:t xml:space="preserve">What's happened: </w:t>
      </w:r>
      <w:r w:rsidRPr="008C3464">
        <w:rPr>
          <w:rStyle w:val="StyleUnderline"/>
        </w:rPr>
        <w:t xml:space="preserve">The Senate Appropriations Committee is gearing up for their first spending markup next Thursday. But the Senate panel will be using the spending levels established in the debt ceiling bill — setting up a future clash with the House ahead of the Sept. 30 shutdown deadline. </w:t>
      </w:r>
      <w:r w:rsidRPr="008C3464">
        <w:rPr>
          <w:sz w:val="16"/>
        </w:rPr>
        <w:t xml:space="preserve">Details: On Thursday, </w:t>
      </w:r>
      <w:r w:rsidRPr="008C3464">
        <w:rPr>
          <w:rStyle w:val="StyleUnderline"/>
        </w:rPr>
        <w:t>the full Appropriations committee announced they will be marking up subcommittee allocations, in addition to marking up the Military Construction and Veteran Affairs, and Agriculture subcommittees' appropriation bills.</w:t>
      </w:r>
      <w:r w:rsidRPr="008C3464">
        <w:rPr>
          <w:sz w:val="16"/>
        </w:rPr>
        <w:t xml:space="preserve"> </w:t>
      </w:r>
      <w:r w:rsidRPr="008C3464">
        <w:rPr>
          <w:sz w:val="16"/>
          <w:szCs w:val="16"/>
        </w:rPr>
        <w:t>Here is the key quote: “</w:t>
      </w:r>
      <w:r w:rsidRPr="008C3464">
        <w:rPr>
          <w:rStyle w:val="StyleUnderline"/>
        </w:rPr>
        <w:t xml:space="preserve">After holding nearly 40 hearings to assess our country’s needs for the coming year, we are keeping the appropriations process in the Senate moving forward in a </w:t>
      </w:r>
      <w:r w:rsidRPr="008C3464">
        <w:rPr>
          <w:rStyle w:val="Emphasis"/>
        </w:rPr>
        <w:t>bipartisan</w:t>
      </w:r>
      <w:r w:rsidRPr="008C3464">
        <w:rPr>
          <w:rStyle w:val="StyleUnderline"/>
        </w:rPr>
        <w:t xml:space="preserve"> way. We have an obligation as Members of Congress to work together to write and pass funding bills in a timely way that address </w:t>
      </w:r>
      <w:r w:rsidRPr="008C3464">
        <w:rPr>
          <w:rStyle w:val="Emphasis"/>
        </w:rPr>
        <w:t>key challenges our nation faces</w:t>
      </w:r>
      <w:r w:rsidRPr="008C3464">
        <w:rPr>
          <w:sz w:val="16"/>
          <w:szCs w:val="16"/>
        </w:rPr>
        <w:t xml:space="preserve">, and we are determined to ensure the Senate’s voice is heard in this process. Next week, we will consider subcommittee allocations and mark up our first two appropriations bills as a full committee." — Senate Appropriations Chair Patty Murray (D-Wash.) and Ranking Member Susan Collins (R-Maine) </w:t>
      </w:r>
      <w:r w:rsidRPr="008C3464">
        <w:rPr>
          <w:sz w:val="16"/>
        </w:rPr>
        <w:t xml:space="preserve">Significance: </w:t>
      </w:r>
      <w:r w:rsidRPr="008C3464">
        <w:rPr>
          <w:rStyle w:val="StyleUnderline"/>
        </w:rPr>
        <w:t>House appropriators adopted their funding levels for fiscal 2024</w:t>
      </w:r>
      <w:r w:rsidRPr="008C3464">
        <w:rPr>
          <w:sz w:val="16"/>
        </w:rPr>
        <w:t xml:space="preserve"> on Thursday, after GOP leaders pledged to pursue tens of billions of dollars in additional spending reductions for the coming fiscal year, hoping to appease conservatives angered by the debt limit package that cleared Congress earlier this month. But </w:t>
      </w:r>
      <w:r w:rsidRPr="008C3464">
        <w:rPr>
          <w:rStyle w:val="StyleUnderline"/>
        </w:rPr>
        <w:t>with the Senate moving forward with the levels established in the debt limit deal, this sets up a future clash between the two chamber's bills</w:t>
      </w:r>
      <w:r w:rsidRPr="008C3464">
        <w:rPr>
          <w:sz w:val="16"/>
        </w:rPr>
        <w:t xml:space="preserve">, which will have to be resolved in endgame negotiations. </w:t>
      </w:r>
      <w:r w:rsidRPr="008C3464">
        <w:rPr>
          <w:rStyle w:val="StyleUnderline"/>
        </w:rPr>
        <w:t xml:space="preserve">But members from the right flank of the House GOP have been adamant about their stance on spending — going as far as to </w:t>
      </w:r>
      <w:r w:rsidRPr="008C3464">
        <w:rPr>
          <w:rStyle w:val="Emphasis"/>
        </w:rPr>
        <w:t>halt movement of broadly popular party bills</w:t>
      </w:r>
      <w:r w:rsidRPr="008C3464">
        <w:rPr>
          <w:rStyle w:val="StyleUnderline"/>
        </w:rPr>
        <w:t xml:space="preserve"> on the floor over the desire to </w:t>
      </w:r>
      <w:r w:rsidRPr="008C3464">
        <w:rPr>
          <w:rStyle w:val="Emphasis"/>
        </w:rPr>
        <w:t>cut spending</w:t>
      </w:r>
      <w:r w:rsidRPr="008C3464">
        <w:rPr>
          <w:rStyle w:val="StyleUnderline"/>
        </w:rPr>
        <w:t xml:space="preserve"> below the recent debt deal, along with other demands. The issue could resurface as House Republicans try to pass their </w:t>
      </w:r>
      <w:r w:rsidRPr="008C3464">
        <w:rPr>
          <w:rStyle w:val="Emphasis"/>
        </w:rPr>
        <w:t>party-line funding measures</w:t>
      </w:r>
      <w:r w:rsidRPr="008C3464">
        <w:rPr>
          <w:rStyle w:val="StyleUnderline"/>
        </w:rPr>
        <w:t xml:space="preserve"> this summer and again when the </w:t>
      </w:r>
      <w:r w:rsidRPr="008C3464">
        <w:rPr>
          <w:rStyle w:val="Emphasis"/>
        </w:rPr>
        <w:t>final appropriations bills</w:t>
      </w:r>
      <w:r w:rsidRPr="008C3464">
        <w:rPr>
          <w:rStyle w:val="StyleUnderline"/>
        </w:rPr>
        <w:t xml:space="preserve"> are cleared or President Joe Biden’s signature</w:t>
      </w:r>
      <w:r w:rsidRPr="008C3464">
        <w:rPr>
          <w:sz w:val="16"/>
        </w:rPr>
        <w:t>, likely with spending above the 2022 levels House conservatives seek.</w:t>
      </w:r>
    </w:p>
    <w:p w14:paraId="6A6E77EE" w14:textId="77777777" w:rsidR="00FE0DC4" w:rsidRPr="008C3464" w:rsidRDefault="00FE0DC4" w:rsidP="00FE0DC4">
      <w:pPr>
        <w:rPr>
          <w:sz w:val="16"/>
        </w:rPr>
      </w:pPr>
    </w:p>
    <w:p w14:paraId="2AFBC6CB" w14:textId="77777777" w:rsidR="00FE0DC4" w:rsidRPr="008C3464" w:rsidRDefault="00FE0DC4" w:rsidP="00FE0DC4">
      <w:pPr>
        <w:pStyle w:val="Heading4"/>
      </w:pPr>
      <w:r w:rsidRPr="008C3464">
        <w:t xml:space="preserve">Budget motivators have already </w:t>
      </w:r>
      <w:r w:rsidRPr="008C3464">
        <w:rPr>
          <w:u w:val="single"/>
        </w:rPr>
        <w:t>failed</w:t>
      </w:r>
      <w:r w:rsidRPr="008C3464">
        <w:t xml:space="preserve"> – government shutdown is almost certain </w:t>
      </w:r>
    </w:p>
    <w:p w14:paraId="180631B7" w14:textId="43A2BCB7" w:rsidR="00FE0DC4" w:rsidRPr="008C3464" w:rsidRDefault="00FE0DC4" w:rsidP="00FE0DC4">
      <w:r w:rsidRPr="008C3464">
        <w:t xml:space="preserve">Jake </w:t>
      </w:r>
      <w:r w:rsidRPr="008C3464">
        <w:rPr>
          <w:rStyle w:val="Style13ptBold"/>
        </w:rPr>
        <w:t>Johnson 6-16-23</w:t>
      </w:r>
      <w:r w:rsidRPr="008C3464">
        <w:t xml:space="preserve"> (Writer for the Salon, “GOP accused of breaking debt ceiling deal and "threatening a government shutdown", </w:t>
      </w:r>
      <w:hyperlink r:id="rId172" w:history="1">
        <w:r w:rsidRPr="008C3464">
          <w:rPr>
            <w:rStyle w:val="Hyperlink"/>
          </w:rPr>
          <w:t>https://www.salon.com/2023/06/16/accused-of-breaking-debt-ceiling-deal-and-threatening-a-government-shutdown_partner/</w:t>
        </w:r>
      </w:hyperlink>
      <w:r w:rsidRPr="008C3464">
        <w:t xml:space="preserve">) </w:t>
      </w:r>
      <w:r w:rsidR="007E5A44">
        <w:t>//AC</w:t>
      </w:r>
    </w:p>
    <w:p w14:paraId="40ADF666" w14:textId="77777777" w:rsidR="00FE0DC4" w:rsidRPr="008C3464" w:rsidRDefault="00FE0DC4" w:rsidP="00FE0DC4">
      <w:pPr>
        <w:rPr>
          <w:sz w:val="16"/>
        </w:rPr>
      </w:pPr>
      <w:r w:rsidRPr="008C3464">
        <w:rPr>
          <w:sz w:val="16"/>
        </w:rPr>
        <w:t xml:space="preserve">"The issue will be </w:t>
      </w:r>
      <w:r w:rsidRPr="008C3464">
        <w:rPr>
          <w:rStyle w:val="StyleUnderline"/>
        </w:rPr>
        <w:t>how long will the Republicans try to hold this process hostage</w:t>
      </w:r>
      <w:r w:rsidRPr="008C3464">
        <w:rPr>
          <w:sz w:val="16"/>
        </w:rPr>
        <w:t xml:space="preserve">, and </w:t>
      </w:r>
      <w:r w:rsidRPr="008C3464">
        <w:rPr>
          <w:rStyle w:val="StyleUnderline"/>
        </w:rPr>
        <w:t xml:space="preserve">what kind of </w:t>
      </w:r>
      <w:r w:rsidRPr="008C3464">
        <w:rPr>
          <w:rStyle w:val="Emphasis"/>
        </w:rPr>
        <w:t>harm</w:t>
      </w:r>
      <w:r w:rsidRPr="008C3464">
        <w:rPr>
          <w:rStyle w:val="StyleUnderline"/>
        </w:rPr>
        <w:t xml:space="preserve"> will be done in the interim</w:t>
      </w:r>
      <w:r w:rsidRPr="008C3464">
        <w:rPr>
          <w:sz w:val="16"/>
        </w:rPr>
        <w:t xml:space="preserve">," DeLauro said. "We have an obligation because </w:t>
      </w:r>
      <w:r w:rsidRPr="008C3464">
        <w:rPr>
          <w:rStyle w:val="StyleUnderline"/>
        </w:rPr>
        <w:t xml:space="preserve">what we </w:t>
      </w:r>
      <w:r w:rsidRPr="008C3464">
        <w:rPr>
          <w:rStyle w:val="Emphasis"/>
        </w:rPr>
        <w:t>can't do is have the government shut down</w:t>
      </w:r>
      <w:r w:rsidRPr="008C3464">
        <w:rPr>
          <w:sz w:val="16"/>
        </w:rPr>
        <w:t xml:space="preserve">. And </w:t>
      </w:r>
      <w:r w:rsidRPr="008C3464">
        <w:rPr>
          <w:rStyle w:val="StyleUnderline"/>
        </w:rPr>
        <w:t xml:space="preserve">that is potentially where the </w:t>
      </w:r>
      <w:r w:rsidRPr="008C3464">
        <w:rPr>
          <w:rStyle w:val="Emphasis"/>
        </w:rPr>
        <w:t>Republican majority wants to take us: to a government shutdown."</w:t>
      </w:r>
      <w:r w:rsidRPr="008C3464">
        <w:rPr>
          <w:rStyle w:val="StyleUnderline"/>
        </w:rPr>
        <w:t xml:space="preserve"> </w:t>
      </w:r>
      <w:r w:rsidRPr="008C3464">
        <w:rPr>
          <w:sz w:val="16"/>
        </w:rPr>
        <w:t xml:space="preserve">The </w:t>
      </w:r>
      <w:r w:rsidRPr="008C3464">
        <w:rPr>
          <w:rStyle w:val="StyleUnderline"/>
        </w:rPr>
        <w:t xml:space="preserve">federal government will shut down if funding legislation isn't passed </w:t>
      </w:r>
      <w:r w:rsidRPr="008C3464">
        <w:rPr>
          <w:sz w:val="16"/>
        </w:rPr>
        <w:t xml:space="preserve">by September 30, which marks the end of the current fiscal year. The </w:t>
      </w:r>
      <w:r w:rsidRPr="008C3464">
        <w:rPr>
          <w:rStyle w:val="StyleUnderline"/>
        </w:rPr>
        <w:t>debt ceiling agreement</w:t>
      </w:r>
      <w:r w:rsidRPr="008C3464">
        <w:rPr>
          <w:sz w:val="16"/>
        </w:rPr>
        <w:t xml:space="preserve"> negotiated by President Joe Biden and Republican leaders </w:t>
      </w:r>
      <w:r w:rsidRPr="008C3464">
        <w:rPr>
          <w:rStyle w:val="StyleUnderline"/>
        </w:rPr>
        <w:t xml:space="preserve">includes a mechanism aimed at making a shutdown less likely, but it's not clear it will succeed as members of the </w:t>
      </w:r>
      <w:r w:rsidRPr="008C3464">
        <w:rPr>
          <w:rStyle w:val="Emphasis"/>
        </w:rPr>
        <w:t>far-right House Freedom Caucus</w:t>
      </w:r>
      <w:r w:rsidRPr="008C3464">
        <w:rPr>
          <w:rStyle w:val="StyleUnderline"/>
        </w:rPr>
        <w:t xml:space="preserve"> signal that they would welcome a shutdown. </w:t>
      </w:r>
      <w:r w:rsidRPr="008C3464">
        <w:rPr>
          <w:sz w:val="16"/>
        </w:rPr>
        <w:t xml:space="preserve">If Congress doesn't approve all of its appropriations bills by January 1, 2024, the newly approved debt ceiling law will kick off "a process to institute a government funding bill for the remainder of the fiscal year that would put in place a 1% spending cut from fiscal 2023 levels for all defense and domestic spending," The Washington Post explained earlier this month. </w:t>
      </w:r>
      <w:r w:rsidRPr="008C3464">
        <w:rPr>
          <w:rStyle w:val="StyleUnderline"/>
        </w:rPr>
        <w:t>Those across-the-board cuts would exceed the proposed spending reductions under the debt ceiling deal—though the process would also prevent a transfer of billions of dollars out of the Internal Revenue Service's budget. "The idea is that the potential cuts to defense would motivate Republicans to complete the annual spending process and the cuts to domestic programs would similarly motivate Democrats</w:t>
      </w:r>
      <w:r w:rsidRPr="008C3464">
        <w:rPr>
          <w:sz w:val="16"/>
        </w:rPr>
        <w:t>," the Post noted. "The spending cuts, however, would not be automatic. The House and Senate would still have to vote on them, but theoretically leaders would compile the votes for it to pass to abide by the agreement. However</w:t>
      </w:r>
      <w:r w:rsidRPr="008C3464">
        <w:rPr>
          <w:rStyle w:val="StyleUnderline"/>
          <w:sz w:val="16"/>
          <w:szCs w:val="16"/>
        </w:rPr>
        <w:t xml:space="preserve">, </w:t>
      </w:r>
      <w:r w:rsidRPr="008C3464">
        <w:rPr>
          <w:rStyle w:val="Emphasis"/>
        </w:rPr>
        <w:t>there is some skepticism this would be a smooth process.</w:t>
      </w:r>
      <w:r w:rsidRPr="008C3464">
        <w:rPr>
          <w:sz w:val="16"/>
        </w:rPr>
        <w:t>" "This doesn't just mean promises broken—</w:t>
      </w:r>
      <w:r w:rsidRPr="008C3464">
        <w:rPr>
          <w:rStyle w:val="Emphasis"/>
        </w:rPr>
        <w:t>MAGA Republican extremism</w:t>
      </w:r>
      <w:r w:rsidRPr="008C3464">
        <w:rPr>
          <w:rStyle w:val="StyleUnderline"/>
        </w:rPr>
        <w:t xml:space="preserve"> and </w:t>
      </w:r>
      <w:r w:rsidRPr="008C3464">
        <w:rPr>
          <w:rStyle w:val="Emphasis"/>
        </w:rPr>
        <w:t>chaos</w:t>
      </w:r>
      <w:r w:rsidRPr="008C3464">
        <w:rPr>
          <w:rStyle w:val="StyleUnderline"/>
        </w:rPr>
        <w:t xml:space="preserve"> now includes threatening a government shutdown this fall." </w:t>
      </w:r>
      <w:r w:rsidRPr="008C3464">
        <w:rPr>
          <w:sz w:val="16"/>
        </w:rPr>
        <w:t xml:space="preserve">During a House Appropriations Committee hearing earlier this week, </w:t>
      </w:r>
      <w:r w:rsidRPr="008C3464">
        <w:rPr>
          <w:rStyle w:val="StyleUnderline"/>
        </w:rPr>
        <w:t xml:space="preserve">DeLauro </w:t>
      </w:r>
      <w:r w:rsidRPr="008C3464">
        <w:rPr>
          <w:sz w:val="16"/>
        </w:rPr>
        <w:t>slammed her Republican counterparts for abandoning the debt ceiling agreement and</w:t>
      </w:r>
      <w:r w:rsidRPr="008C3464">
        <w:rPr>
          <w:rStyle w:val="StyleUnderline"/>
        </w:rPr>
        <w:t xml:space="preserve"> proposing funding allocations that are </w:t>
      </w:r>
      <w:r w:rsidRPr="008C3464">
        <w:rPr>
          <w:rStyle w:val="Emphasis"/>
        </w:rPr>
        <w:t>unacceptable</w:t>
      </w:r>
      <w:r w:rsidRPr="008C3464">
        <w:rPr>
          <w:rStyle w:val="StyleUnderline"/>
        </w:rPr>
        <w:t xml:space="preserve"> to Democrats, </w:t>
      </w:r>
      <w:r w:rsidRPr="008C3464">
        <w:rPr>
          <w:rStyle w:val="Emphasis"/>
        </w:rPr>
        <w:t>heightening the chances</w:t>
      </w:r>
      <w:r w:rsidRPr="008C3464">
        <w:rPr>
          <w:rStyle w:val="StyleUnderline"/>
        </w:rPr>
        <w:t xml:space="preserve"> of a government shutdown that would </w:t>
      </w:r>
      <w:r w:rsidRPr="008C3464">
        <w:rPr>
          <w:rStyle w:val="Emphasis"/>
        </w:rPr>
        <w:t>disrupt critical public services and programs</w:t>
      </w:r>
      <w:r w:rsidRPr="008C3464">
        <w:rPr>
          <w:rStyle w:val="StyleUnderline"/>
        </w:rPr>
        <w:t>.</w:t>
      </w:r>
      <w:r w:rsidRPr="008C3464">
        <w:rPr>
          <w:sz w:val="16"/>
        </w:rPr>
        <w:t xml:space="preserve"> "It appears that </w:t>
      </w:r>
      <w:r w:rsidRPr="008C3464">
        <w:rPr>
          <w:rStyle w:val="StyleUnderline"/>
        </w:rPr>
        <w:t xml:space="preserve">threatening a Republican default was insufficient </w:t>
      </w:r>
      <w:r w:rsidRPr="008C3464">
        <w:rPr>
          <w:sz w:val="16"/>
        </w:rPr>
        <w:t xml:space="preserve">and that the majority is now intent on driving </w:t>
      </w:r>
      <w:r w:rsidRPr="008C3464">
        <w:rPr>
          <w:rStyle w:val="StyleUnderline"/>
        </w:rPr>
        <w:t xml:space="preserve">a partisan appropriations process that will steer us into a </w:t>
      </w:r>
      <w:r w:rsidRPr="008C3464">
        <w:rPr>
          <w:sz w:val="16"/>
        </w:rPr>
        <w:t>prolonged continuing resolution at best, but more</w:t>
      </w:r>
      <w:r w:rsidRPr="008C3464">
        <w:rPr>
          <w:rStyle w:val="StyleUnderline"/>
        </w:rPr>
        <w:t xml:space="preserve"> likely a government shutdown</w:t>
      </w:r>
      <w:r w:rsidRPr="008C3464">
        <w:rPr>
          <w:sz w:val="16"/>
        </w:rPr>
        <w:t>," said DeLauro.</w:t>
      </w:r>
    </w:p>
    <w:p w14:paraId="021A783A" w14:textId="77777777" w:rsidR="00FE0DC4" w:rsidRPr="008C3464" w:rsidRDefault="00FE0DC4" w:rsidP="00FE5CBB"/>
    <w:p w14:paraId="59A1DA3B" w14:textId="3BCE69C2" w:rsidR="009511AE" w:rsidRPr="008C3464" w:rsidRDefault="009511AE" w:rsidP="009511AE">
      <w:pPr>
        <w:pStyle w:val="Heading3"/>
      </w:pPr>
      <w:r w:rsidRPr="008C3464">
        <w:t>UQ</w:t>
      </w:r>
      <w:r w:rsidR="00511571">
        <w:t>---</w:t>
      </w:r>
      <w:r w:rsidRPr="008C3464">
        <w:t>Free-Riders</w:t>
      </w:r>
    </w:p>
    <w:p w14:paraId="55F99D9F" w14:textId="77777777" w:rsidR="009511AE" w:rsidRPr="008C3464" w:rsidRDefault="009511AE" w:rsidP="00FE5CBB"/>
    <w:p w14:paraId="0422F8B8" w14:textId="77777777" w:rsidR="00FE5CBB" w:rsidRPr="008C3464" w:rsidRDefault="00FE5CBB" w:rsidP="00FE5CBB">
      <w:pPr>
        <w:pStyle w:val="Heading4"/>
      </w:pPr>
      <w:r w:rsidRPr="008C3464">
        <w:t>Regardless of spending – culture war free-riders advanced by the House GOP terminally doom spending bills</w:t>
      </w:r>
    </w:p>
    <w:p w14:paraId="4CAC69DC" w14:textId="6B88F1CC" w:rsidR="00FE5CBB" w:rsidRPr="008C3464" w:rsidRDefault="00FE5CBB" w:rsidP="00FE5CBB">
      <w:proofErr w:type="spellStart"/>
      <w:r w:rsidRPr="008C3464">
        <w:rPr>
          <w:b/>
          <w:bCs/>
          <w:sz w:val="24"/>
        </w:rPr>
        <w:t>Elbein</w:t>
      </w:r>
      <w:proofErr w:type="spellEnd"/>
      <w:r w:rsidRPr="008C3464">
        <w:rPr>
          <w:b/>
          <w:bCs/>
          <w:sz w:val="24"/>
        </w:rPr>
        <w:t xml:space="preserve"> 6-21</w:t>
      </w:r>
      <w:r w:rsidRPr="008C3464">
        <w:t xml:space="preserve"> (Saul </w:t>
      </w:r>
      <w:proofErr w:type="spellStart"/>
      <w:r w:rsidRPr="008C3464">
        <w:t>Elbein</w:t>
      </w:r>
      <w:proofErr w:type="spellEnd"/>
      <w:r w:rsidRPr="008C3464">
        <w:t xml:space="preserve">, 6-21-2023, "5 things to know about the culture war hiding inside House appropriations bills," Hill, </w:t>
      </w:r>
      <w:r w:rsidR="00EB78E0">
        <w:t xml:space="preserve">Staff Writer at The Hill. </w:t>
      </w:r>
      <w:r w:rsidRPr="008C3464">
        <w:t>https://thehill.com/homenews/house/4061140-house-republicans-culture-war-riders-appropriations-bills/, accessed 6-23-2023)//</w:t>
      </w:r>
      <w:proofErr w:type="spellStart"/>
      <w:r w:rsidRPr="008C3464">
        <w:t>Prozes</w:t>
      </w:r>
      <w:proofErr w:type="spellEnd"/>
    </w:p>
    <w:p w14:paraId="0D65ED8C" w14:textId="77777777" w:rsidR="00FE5CBB" w:rsidRPr="008C3464" w:rsidRDefault="00FE5CBB" w:rsidP="00FE5CBB">
      <w:pPr>
        <w:rPr>
          <w:rStyle w:val="StyleUnderline"/>
        </w:rPr>
      </w:pPr>
      <w:r w:rsidRPr="008C3464">
        <w:rPr>
          <w:rStyle w:val="StyleUnderline"/>
          <w:highlight w:val="cyan"/>
        </w:rPr>
        <w:t xml:space="preserve">House Republicans </w:t>
      </w:r>
      <w:r w:rsidRPr="008C3464">
        <w:rPr>
          <w:rStyle w:val="StyleUnderline"/>
        </w:rPr>
        <w:t xml:space="preserve">are </w:t>
      </w:r>
      <w:r w:rsidRPr="008C3464">
        <w:rPr>
          <w:rStyle w:val="StyleUnderline"/>
          <w:highlight w:val="cyan"/>
        </w:rPr>
        <w:t>turning the federal funding process into a new front in the culture war</w:t>
      </w:r>
      <w:r w:rsidRPr="008C3464">
        <w:rPr>
          <w:rStyle w:val="StyleUnderline"/>
        </w:rPr>
        <w:t>s.</w:t>
      </w:r>
    </w:p>
    <w:p w14:paraId="1A56D86C" w14:textId="77777777" w:rsidR="00FE5CBB" w:rsidRPr="008C3464" w:rsidRDefault="00FE5CBB" w:rsidP="00FE5CBB">
      <w:pPr>
        <w:rPr>
          <w:rStyle w:val="StyleUnderline"/>
        </w:rPr>
      </w:pPr>
      <w:r w:rsidRPr="008C3464">
        <w:rPr>
          <w:rStyle w:val="StyleUnderline"/>
        </w:rPr>
        <w:t xml:space="preserve">As the GOP-controlled Appropriations Committee prepares its version of the bills that underwrite the work of federal agencies, members are slipping in a wide range of new provisions that seek to undercut federal environmental and diversity policy. </w:t>
      </w:r>
    </w:p>
    <w:p w14:paraId="10B9626E" w14:textId="77777777" w:rsidR="00FE5CBB" w:rsidRPr="008C3464" w:rsidRDefault="00FE5CBB" w:rsidP="00FE5CBB">
      <w:pPr>
        <w:rPr>
          <w:rStyle w:val="StyleUnderline"/>
        </w:rPr>
      </w:pPr>
      <w:r w:rsidRPr="008C3464">
        <w:t xml:space="preserve">That adds </w:t>
      </w:r>
      <w:r w:rsidRPr="008C3464">
        <w:rPr>
          <w:rStyle w:val="StyleUnderline"/>
        </w:rPr>
        <w:t xml:space="preserve">a new chapter to the ongoing saga in which </w:t>
      </w:r>
      <w:r w:rsidRPr="008C3464">
        <w:rPr>
          <w:rStyle w:val="StyleUnderline"/>
          <w:highlight w:val="cyan"/>
        </w:rPr>
        <w:t>Republicans</w:t>
      </w:r>
      <w:r w:rsidRPr="008C3464">
        <w:rPr>
          <w:rStyle w:val="StyleUnderline"/>
        </w:rPr>
        <w:t xml:space="preserve"> have </w:t>
      </w:r>
      <w:r w:rsidRPr="008C3464">
        <w:rPr>
          <w:rStyle w:val="StyleUnderline"/>
          <w:highlight w:val="cyan"/>
        </w:rPr>
        <w:t>turn</w:t>
      </w:r>
      <w:r w:rsidRPr="008C3464">
        <w:rPr>
          <w:rStyle w:val="StyleUnderline"/>
        </w:rPr>
        <w:t xml:space="preserve">ed </w:t>
      </w:r>
      <w:r w:rsidRPr="008C3464">
        <w:rPr>
          <w:rStyle w:val="StyleUnderline"/>
          <w:highlight w:val="cyan"/>
        </w:rPr>
        <w:t>the budgetary process into a means to influence fed</w:t>
      </w:r>
      <w:r w:rsidRPr="008C3464">
        <w:rPr>
          <w:rStyle w:val="StyleUnderline"/>
        </w:rPr>
        <w:t xml:space="preserve">eral </w:t>
      </w:r>
      <w:r w:rsidRPr="008C3464">
        <w:rPr>
          <w:rStyle w:val="StyleUnderline"/>
          <w:highlight w:val="cyan"/>
        </w:rPr>
        <w:t>policy</w:t>
      </w:r>
      <w:r w:rsidRPr="008C3464">
        <w:rPr>
          <w:rStyle w:val="StyleUnderline"/>
        </w:rPr>
        <w:t xml:space="preserve"> in the rest of government. </w:t>
      </w:r>
    </w:p>
    <w:p w14:paraId="3301DC78" w14:textId="77777777" w:rsidR="00FE5CBB" w:rsidRPr="008C3464" w:rsidRDefault="00FE5CBB" w:rsidP="00FE5CBB">
      <w:r w:rsidRPr="008C3464">
        <w:t xml:space="preserve">Last month, the House secured trillions in spending cuts and an easier permitting process for infrastructure as payment for passing the Fiscal Responsibility Act — the chamber’s version of the deal that aimed to raise the national debt limit and keep the federal government open. </w:t>
      </w:r>
    </w:p>
    <w:p w14:paraId="6973BE82" w14:textId="77777777" w:rsidR="00FE5CBB" w:rsidRPr="008C3464" w:rsidRDefault="00FE5CBB" w:rsidP="00FE5CBB">
      <w:r w:rsidRPr="008C3464">
        <w:rPr>
          <w:rStyle w:val="StyleUnderline"/>
        </w:rPr>
        <w:t>In the deal, Republicans got far less than they had initially wanted</w:t>
      </w:r>
      <w:r w:rsidRPr="008C3464">
        <w:t xml:space="preserve">, Appropriations </w:t>
      </w:r>
      <w:r w:rsidRPr="008C3464">
        <w:rPr>
          <w:rStyle w:val="StyleUnderline"/>
        </w:rPr>
        <w:t>Chairwoman</w:t>
      </w:r>
      <w:r w:rsidRPr="008C3464">
        <w:t xml:space="preserve"> Rep. Kay </w:t>
      </w:r>
      <w:r w:rsidRPr="008C3464">
        <w:rPr>
          <w:rStyle w:val="StyleUnderline"/>
        </w:rPr>
        <w:t>Granger</w:t>
      </w:r>
      <w:r w:rsidRPr="008C3464">
        <w:t xml:space="preserve"> (R-Texas) </w:t>
      </w:r>
      <w:r w:rsidRPr="008C3464">
        <w:rPr>
          <w:rStyle w:val="StyleUnderline"/>
        </w:rPr>
        <w:t>conceded</w:t>
      </w:r>
      <w:r w:rsidRPr="008C3464">
        <w:t xml:space="preserve"> in late May. </w:t>
      </w:r>
    </w:p>
    <w:p w14:paraId="1860760B" w14:textId="77777777" w:rsidR="00FE5CBB" w:rsidRPr="008C3464" w:rsidRDefault="00FE5CBB" w:rsidP="00FE5CBB">
      <w:r w:rsidRPr="008C3464">
        <w:t xml:space="preserve">“Some of our friends are critical that we didn’t get more. I </w:t>
      </w:r>
      <w:r w:rsidRPr="008C3464">
        <w:rPr>
          <w:rStyle w:val="StyleUnderline"/>
        </w:rPr>
        <w:t>wanted more, too. But we got the change in direction we need, and we can’t lose that</w:t>
      </w:r>
      <w:r w:rsidRPr="008C3464">
        <w:t xml:space="preserve">,” she said. </w:t>
      </w:r>
    </w:p>
    <w:p w14:paraId="479D3E4A" w14:textId="77777777" w:rsidR="00FE5CBB" w:rsidRPr="008C3464" w:rsidRDefault="00FE5CBB" w:rsidP="00FE5CBB">
      <w:pPr>
        <w:rPr>
          <w:rStyle w:val="StyleUnderline"/>
        </w:rPr>
      </w:pPr>
      <w:r w:rsidRPr="008C3464">
        <w:t xml:space="preserve">“We </w:t>
      </w:r>
      <w:r w:rsidRPr="008C3464">
        <w:rPr>
          <w:rStyle w:val="StyleUnderline"/>
        </w:rPr>
        <w:t>conservatives need to build on this win.“</w:t>
      </w:r>
    </w:p>
    <w:p w14:paraId="766B82DB" w14:textId="77777777" w:rsidR="00FE5CBB" w:rsidRPr="008C3464" w:rsidRDefault="00FE5CBB" w:rsidP="00FE5CBB">
      <w:r w:rsidRPr="008C3464">
        <w:rPr>
          <w:rStyle w:val="StyleUnderline"/>
          <w:highlight w:val="cyan"/>
        </w:rPr>
        <w:t>The bills</w:t>
      </w:r>
      <w:r w:rsidRPr="008C3464">
        <w:t xml:space="preserve"> that </w:t>
      </w:r>
      <w:r w:rsidRPr="008C3464">
        <w:rPr>
          <w:rStyle w:val="StyleUnderline"/>
        </w:rPr>
        <w:t xml:space="preserve">the </w:t>
      </w:r>
      <w:r w:rsidRPr="008C3464">
        <w:rPr>
          <w:rStyle w:val="StyleUnderline"/>
          <w:highlight w:val="cyan"/>
        </w:rPr>
        <w:t>Appropriations</w:t>
      </w:r>
      <w:r w:rsidRPr="008C3464">
        <w:rPr>
          <w:rStyle w:val="StyleUnderline"/>
        </w:rPr>
        <w:t xml:space="preserve"> Committee has </w:t>
      </w:r>
      <w:r w:rsidRPr="008C3464">
        <w:rPr>
          <w:rStyle w:val="StyleUnderline"/>
          <w:highlight w:val="cyan"/>
        </w:rPr>
        <w:t>released</w:t>
      </w:r>
      <w:r w:rsidRPr="008C3464">
        <w:t xml:space="preserve"> under Granger since May </w:t>
      </w:r>
      <w:r w:rsidRPr="008C3464">
        <w:rPr>
          <w:rStyle w:val="StyleUnderline"/>
          <w:highlight w:val="cyan"/>
        </w:rPr>
        <w:t>seek to advance conservative priorities</w:t>
      </w:r>
      <w:r w:rsidRPr="008C3464">
        <w:rPr>
          <w:rStyle w:val="StyleUnderline"/>
        </w:rPr>
        <w:t xml:space="preserve"> by </w:t>
      </w:r>
      <w:r w:rsidRPr="008C3464">
        <w:rPr>
          <w:rStyle w:val="StyleUnderline"/>
          <w:highlight w:val="cyan"/>
        </w:rPr>
        <w:t>sliding language into</w:t>
      </w:r>
      <w:r w:rsidRPr="008C3464">
        <w:rPr>
          <w:rStyle w:val="StyleUnderline"/>
        </w:rPr>
        <w:t xml:space="preserve"> the often-</w:t>
      </w:r>
      <w:r w:rsidRPr="008C3464">
        <w:rPr>
          <w:rStyle w:val="StyleUnderline"/>
          <w:highlight w:val="cyan"/>
        </w:rPr>
        <w:t>unrelated legislation</w:t>
      </w:r>
      <w:r w:rsidRPr="008C3464">
        <w:rPr>
          <w:rStyle w:val="StyleUnderline"/>
        </w:rPr>
        <w:t xml:space="preserve"> that finances agencies like the departments of Agriculture or Defense.</w:t>
      </w:r>
    </w:p>
    <w:p w14:paraId="158813EE" w14:textId="77777777" w:rsidR="00FE5CBB" w:rsidRPr="008C3464" w:rsidRDefault="00FE5CBB" w:rsidP="00FE5CBB">
      <w:r w:rsidRPr="008C3464">
        <w:t xml:space="preserve">That’s </w:t>
      </w:r>
      <w:r w:rsidRPr="008C3464">
        <w:rPr>
          <w:rStyle w:val="StyleUnderline"/>
          <w:highlight w:val="cyan"/>
        </w:rPr>
        <w:t xml:space="preserve">a “misuse” of the </w:t>
      </w:r>
      <w:r w:rsidRPr="008C3464">
        <w:rPr>
          <w:rStyle w:val="StyleUnderline"/>
        </w:rPr>
        <w:t xml:space="preserve">appropriations </w:t>
      </w:r>
      <w:r w:rsidRPr="008C3464">
        <w:rPr>
          <w:rStyle w:val="StyleUnderline"/>
          <w:highlight w:val="cyan"/>
        </w:rPr>
        <w:t>process</w:t>
      </w:r>
      <w:r w:rsidRPr="008C3464">
        <w:t xml:space="preserve">, said Lisa Gilbert, executive vice president of consumer advocacy nonprofit Public Citizen. </w:t>
      </w:r>
    </w:p>
    <w:p w14:paraId="20715B6B" w14:textId="77777777" w:rsidR="00FE5CBB" w:rsidRPr="008C3464" w:rsidRDefault="00FE5CBB" w:rsidP="00FE5CBB">
      <w:r w:rsidRPr="008C3464">
        <w:t xml:space="preserve">“Many of </w:t>
      </w:r>
      <w:r w:rsidRPr="008C3464">
        <w:rPr>
          <w:rStyle w:val="StyleUnderline"/>
        </w:rPr>
        <w:t xml:space="preserve">these policies are </w:t>
      </w:r>
      <w:r w:rsidRPr="008C3464">
        <w:rPr>
          <w:rStyle w:val="StyleUnderline"/>
          <w:highlight w:val="cyan"/>
        </w:rPr>
        <w:t>so unpopular and so</w:t>
      </w:r>
      <w:r w:rsidRPr="008C3464">
        <w:rPr>
          <w:rStyle w:val="StyleUnderline"/>
        </w:rPr>
        <w:t xml:space="preserve"> clearly </w:t>
      </w:r>
      <w:r w:rsidRPr="008C3464">
        <w:rPr>
          <w:rStyle w:val="StyleUnderline"/>
          <w:highlight w:val="cyan"/>
        </w:rPr>
        <w:t>outside</w:t>
      </w:r>
      <w:r w:rsidRPr="008C3464">
        <w:rPr>
          <w:rStyle w:val="StyleUnderline"/>
        </w:rPr>
        <w:t xml:space="preserve"> of </w:t>
      </w:r>
      <w:r w:rsidRPr="008C3464">
        <w:rPr>
          <w:rStyle w:val="StyleUnderline"/>
          <w:highlight w:val="cyan"/>
        </w:rPr>
        <w:t>public interest</w:t>
      </w:r>
      <w:r w:rsidRPr="008C3464">
        <w:rPr>
          <w:rStyle w:val="StyleUnderline"/>
        </w:rPr>
        <w:t xml:space="preserve"> that </w:t>
      </w:r>
      <w:r w:rsidRPr="008C3464">
        <w:rPr>
          <w:rStyle w:val="StyleUnderline"/>
          <w:highlight w:val="cyan"/>
        </w:rPr>
        <w:t xml:space="preserve">they certainly </w:t>
      </w:r>
      <w:r w:rsidRPr="008C3464">
        <w:rPr>
          <w:rStyle w:val="Emphasis"/>
          <w:highlight w:val="cyan"/>
        </w:rPr>
        <w:t>could not pass</w:t>
      </w:r>
      <w:r w:rsidRPr="008C3464">
        <w:t xml:space="preserve"> on their own,” Gilbert said. </w:t>
      </w:r>
    </w:p>
    <w:p w14:paraId="37CCD610" w14:textId="77777777" w:rsidR="00FE5CBB" w:rsidRPr="008C3464" w:rsidRDefault="00FE5CBB" w:rsidP="00FE5CBB">
      <w:pPr>
        <w:rPr>
          <w:rStyle w:val="StyleUnderline"/>
        </w:rPr>
      </w:pPr>
      <w:r w:rsidRPr="008C3464">
        <w:t xml:space="preserve">“So </w:t>
      </w:r>
      <w:r w:rsidRPr="008C3464">
        <w:rPr>
          <w:rStyle w:val="StyleUnderline"/>
        </w:rPr>
        <w:t xml:space="preserve">they were </w:t>
      </w:r>
      <w:r w:rsidRPr="008C3464">
        <w:rPr>
          <w:rStyle w:val="StyleUnderline"/>
          <w:highlight w:val="cyan"/>
        </w:rPr>
        <w:t>attached to a must-pass piece of legislation</w:t>
      </w:r>
      <w:r w:rsidRPr="008C3464">
        <w:t xml:space="preserve">, and </w:t>
      </w:r>
      <w:r w:rsidRPr="008C3464">
        <w:rPr>
          <w:rStyle w:val="StyleUnderline"/>
          <w:highlight w:val="cyan"/>
        </w:rPr>
        <w:t xml:space="preserve">they’re </w:t>
      </w:r>
      <w:r w:rsidRPr="008C3464">
        <w:rPr>
          <w:rStyle w:val="Emphasis"/>
          <w:highlight w:val="cyan"/>
        </w:rPr>
        <w:t>riding along</w:t>
      </w:r>
      <w:r w:rsidRPr="008C3464">
        <w:rPr>
          <w:rStyle w:val="StyleUnderline"/>
          <w:highlight w:val="cyan"/>
        </w:rPr>
        <w:t>.”</w:t>
      </w:r>
    </w:p>
    <w:p w14:paraId="483CF483" w14:textId="77777777" w:rsidR="00FE5CBB" w:rsidRPr="008C3464" w:rsidRDefault="00FE5CBB" w:rsidP="00FE5CBB">
      <w:pPr>
        <w:rPr>
          <w:rStyle w:val="StyleUnderline"/>
        </w:rPr>
      </w:pPr>
      <w:r w:rsidRPr="008C3464">
        <w:t xml:space="preserve">Public Citizen is part of the Clean Budget Coalition, an alliance of more than 100 labor, civil society and environmental groups. The coalition has called on lawmakers to remove the </w:t>
      </w:r>
      <w:r w:rsidRPr="008C3464">
        <w:rPr>
          <w:rStyle w:val="StyleUnderline"/>
          <w:highlight w:val="cyan"/>
        </w:rPr>
        <w:t>39</w:t>
      </w:r>
      <w:r w:rsidRPr="008C3464">
        <w:t xml:space="preserve"> such “</w:t>
      </w:r>
      <w:r w:rsidRPr="008C3464">
        <w:rPr>
          <w:rStyle w:val="StyleUnderline"/>
          <w:highlight w:val="cyan"/>
        </w:rPr>
        <w:t>poison pills” in the appropriations package.</w:t>
      </w:r>
    </w:p>
    <w:p w14:paraId="657D111E" w14:textId="77777777" w:rsidR="00FE5CBB" w:rsidRPr="008C3464" w:rsidRDefault="00FE5CBB" w:rsidP="00FE5CBB">
      <w:pPr>
        <w:rPr>
          <w:rStyle w:val="StyleUnderline"/>
        </w:rPr>
      </w:pPr>
      <w:r w:rsidRPr="008C3464">
        <w:t xml:space="preserve">In a statement, </w:t>
      </w:r>
      <w:r w:rsidRPr="008C3464">
        <w:rPr>
          <w:rStyle w:val="StyleUnderline"/>
        </w:rPr>
        <w:t>coalition members called on lawmakers to remove “these unpopular and controversial special favors for big corporations and ideological extremists” from the must-pass legislation that keeps the government running.</w:t>
      </w:r>
    </w:p>
    <w:p w14:paraId="0A068956" w14:textId="77777777" w:rsidR="00FE5CBB" w:rsidRPr="008C3464" w:rsidRDefault="00FE5CBB" w:rsidP="00FE5CBB">
      <w:pPr>
        <w:rPr>
          <w:rStyle w:val="StyleUnderline"/>
        </w:rPr>
      </w:pPr>
      <w:r w:rsidRPr="008C3464">
        <w:t xml:space="preserve">These span </w:t>
      </w:r>
      <w:r w:rsidRPr="008C3464">
        <w:rPr>
          <w:rStyle w:val="StyleUnderline"/>
        </w:rPr>
        <w:t xml:space="preserve">a </w:t>
      </w:r>
      <w:r w:rsidRPr="008C3464">
        <w:rPr>
          <w:rStyle w:val="StyleUnderline"/>
          <w:highlight w:val="cyan"/>
        </w:rPr>
        <w:t>wide range of conservative priorities</w:t>
      </w:r>
      <w:r w:rsidRPr="008C3464">
        <w:rPr>
          <w:rStyle w:val="StyleUnderline"/>
        </w:rPr>
        <w:t xml:space="preserve">, from </w:t>
      </w:r>
      <w:r w:rsidRPr="008C3464">
        <w:rPr>
          <w:rStyle w:val="StyleUnderline"/>
          <w:highlight w:val="cyan"/>
        </w:rPr>
        <w:t>bans on drag</w:t>
      </w:r>
      <w:r w:rsidRPr="008C3464">
        <w:rPr>
          <w:rStyle w:val="StyleUnderline"/>
        </w:rPr>
        <w:t xml:space="preserve"> performances </w:t>
      </w:r>
      <w:r w:rsidRPr="008C3464">
        <w:rPr>
          <w:rStyle w:val="StyleUnderline"/>
          <w:highlight w:val="cyan"/>
        </w:rPr>
        <w:t>and</w:t>
      </w:r>
      <w:r w:rsidRPr="008C3464">
        <w:rPr>
          <w:rStyle w:val="StyleUnderline"/>
        </w:rPr>
        <w:t xml:space="preserve"> display of the </w:t>
      </w:r>
      <w:r w:rsidRPr="008C3464">
        <w:rPr>
          <w:rStyle w:val="StyleUnderline"/>
          <w:highlight w:val="cyan"/>
        </w:rPr>
        <w:t>Pride</w:t>
      </w:r>
      <w:r w:rsidRPr="008C3464">
        <w:rPr>
          <w:rStyle w:val="StyleUnderline"/>
        </w:rPr>
        <w:t xml:space="preserve"> flag</w:t>
      </w:r>
      <w:r w:rsidRPr="008C3464">
        <w:t xml:space="preserve"> at federal facilities </w:t>
      </w:r>
      <w:r w:rsidRPr="008C3464">
        <w:rPr>
          <w:rStyle w:val="StyleUnderline"/>
          <w:highlight w:val="cyan"/>
        </w:rPr>
        <w:t>to prohibiting</w:t>
      </w:r>
      <w:r w:rsidRPr="008C3464">
        <w:t xml:space="preserve"> Biden administration </w:t>
      </w:r>
      <w:r w:rsidRPr="008C3464">
        <w:rPr>
          <w:rStyle w:val="StyleUnderline"/>
          <w:highlight w:val="cyan"/>
        </w:rPr>
        <w:t>environmental justice</w:t>
      </w:r>
      <w:r w:rsidRPr="008C3464">
        <w:rPr>
          <w:rStyle w:val="StyleUnderline"/>
        </w:rPr>
        <w:t xml:space="preserve"> initiatives. </w:t>
      </w:r>
    </w:p>
    <w:p w14:paraId="24B4DC85" w14:textId="73932B44" w:rsidR="009511AE" w:rsidRPr="008C3464" w:rsidRDefault="00FE5CBB" w:rsidP="00FE5CBB">
      <w:pPr>
        <w:rPr>
          <w:u w:val="single"/>
        </w:rPr>
      </w:pPr>
      <w:r w:rsidRPr="008C3464">
        <w:t xml:space="preserve">Here are five things these </w:t>
      </w:r>
      <w:r w:rsidRPr="008C3464">
        <w:rPr>
          <w:rStyle w:val="StyleUnderline"/>
        </w:rPr>
        <w:t>riders would</w:t>
      </w:r>
      <w:r w:rsidRPr="008C3464">
        <w:t xml:space="preserve"> do, from </w:t>
      </w:r>
      <w:r w:rsidRPr="008C3464">
        <w:rPr>
          <w:rStyle w:val="StyleUnderline"/>
          <w:highlight w:val="cyan"/>
        </w:rPr>
        <w:t>restricti</w:t>
      </w:r>
      <w:r w:rsidRPr="008C3464">
        <w:rPr>
          <w:highlight w:val="cyan"/>
        </w:rPr>
        <w:t>ng</w:t>
      </w:r>
      <w:r w:rsidRPr="008C3464">
        <w:t xml:space="preserve"> </w:t>
      </w:r>
      <w:r w:rsidRPr="008C3464">
        <w:rPr>
          <w:rStyle w:val="StyleUnderline"/>
          <w:highlight w:val="cyan"/>
        </w:rPr>
        <w:t>LGBTQ rights and abortion access</w:t>
      </w:r>
      <w:r w:rsidRPr="008C3464">
        <w:t xml:space="preserve"> to </w:t>
      </w:r>
      <w:r w:rsidRPr="008C3464">
        <w:rPr>
          <w:rStyle w:val="StyleUnderline"/>
        </w:rPr>
        <w:t>kneecapping energy efficiency standards</w:t>
      </w:r>
      <w:r w:rsidRPr="008C3464">
        <w:t xml:space="preserve"> and </w:t>
      </w:r>
      <w:r w:rsidRPr="008C3464">
        <w:rPr>
          <w:rStyle w:val="StyleUnderline"/>
          <w:highlight w:val="cyan"/>
        </w:rPr>
        <w:t>keeping cigarettes high in nicotine</w:t>
      </w:r>
      <w:r w:rsidRPr="008C3464">
        <w:rPr>
          <w:rStyle w:val="StyleUnderline"/>
        </w:rPr>
        <w:t>.</w:t>
      </w:r>
    </w:p>
    <w:p w14:paraId="4C805D96" w14:textId="77777777" w:rsidR="009511AE" w:rsidRPr="008C3464" w:rsidRDefault="009511AE" w:rsidP="00FE5CBB"/>
    <w:p w14:paraId="1C985A9E" w14:textId="18160E03" w:rsidR="004169AF" w:rsidRPr="008C3464" w:rsidRDefault="004169AF" w:rsidP="004169AF">
      <w:pPr>
        <w:pStyle w:val="Heading3"/>
      </w:pPr>
      <w:r w:rsidRPr="008C3464">
        <w:t>UQ</w:t>
      </w:r>
      <w:r w:rsidR="00511571">
        <w:t>---</w:t>
      </w:r>
      <w:r w:rsidR="0007212E" w:rsidRPr="008C3464">
        <w:t>Doomed</w:t>
      </w:r>
    </w:p>
    <w:p w14:paraId="74F7878A" w14:textId="77777777" w:rsidR="004169AF" w:rsidRPr="008C3464" w:rsidRDefault="004169AF" w:rsidP="00FE5CBB"/>
    <w:p w14:paraId="55DF8A06" w14:textId="1464FDAF" w:rsidR="00FE5CBB" w:rsidRPr="008C3464" w:rsidRDefault="00FE5CBB" w:rsidP="00FE5CBB">
      <w:pPr>
        <w:pStyle w:val="Heading4"/>
        <w:rPr>
          <w:rStyle w:val="StyleUnderline"/>
          <w:sz w:val="26"/>
          <w:u w:val="none"/>
        </w:rPr>
      </w:pPr>
      <w:r w:rsidRPr="008C3464">
        <w:rPr>
          <w:rStyle w:val="StyleUnderline"/>
          <w:sz w:val="26"/>
          <w:u w:val="none"/>
        </w:rPr>
        <w:t xml:space="preserve">The Budget Bill is already doomed by </w:t>
      </w:r>
      <w:r w:rsidR="009511AE" w:rsidRPr="008C3464">
        <w:rPr>
          <w:rStyle w:val="StyleUnderline"/>
          <w:sz w:val="26"/>
          <w:u w:val="none"/>
        </w:rPr>
        <w:t>the debt battle</w:t>
      </w:r>
    </w:p>
    <w:p w14:paraId="7BBEEAB5" w14:textId="77777777" w:rsidR="00FE5CBB" w:rsidRPr="008C3464" w:rsidRDefault="00FE5CBB" w:rsidP="00FE5CBB">
      <w:proofErr w:type="spellStart"/>
      <w:r w:rsidRPr="008C3464">
        <w:rPr>
          <w:b/>
          <w:bCs/>
          <w:sz w:val="24"/>
        </w:rPr>
        <w:t>Folley</w:t>
      </w:r>
      <w:proofErr w:type="spellEnd"/>
      <w:r w:rsidRPr="008C3464">
        <w:rPr>
          <w:b/>
          <w:bCs/>
          <w:sz w:val="24"/>
        </w:rPr>
        <w:t xml:space="preserve"> 6-14</w:t>
      </w:r>
      <w:r w:rsidRPr="008C3464">
        <w:t xml:space="preserve"> (Aris </w:t>
      </w:r>
      <w:proofErr w:type="spellStart"/>
      <w:r w:rsidRPr="008C3464">
        <w:t>Folley</w:t>
      </w:r>
      <w:proofErr w:type="spellEnd"/>
      <w:r w:rsidRPr="008C3464">
        <w:t xml:space="preserve">, 6-14-2023, "Democrats fume as House GOP plans steep spending cuts despite debt ceiling deal," Hill, Aris </w:t>
      </w:r>
      <w:proofErr w:type="spellStart"/>
      <w:r w:rsidRPr="008C3464">
        <w:t>Folley</w:t>
      </w:r>
      <w:proofErr w:type="spellEnd"/>
      <w:r w:rsidRPr="008C3464">
        <w:t xml:space="preserve"> is a congressional reporter for The Hill, where she closely covers the federal budget and the annual appropriations process. She also writes for The Hill's Business &amp; Economy newsletter.https://thehill.com/homenews/house/4048319-house-gop-plans-steep-spending-cuts-despite-debt-ceiling-deal-caps/, accessed 6-22-2023)//</w:t>
      </w:r>
      <w:proofErr w:type="spellStart"/>
      <w:r w:rsidRPr="008C3464">
        <w:t>Prozes</w:t>
      </w:r>
      <w:proofErr w:type="spellEnd"/>
    </w:p>
    <w:p w14:paraId="663F1C7C" w14:textId="77777777" w:rsidR="00FE5CBB" w:rsidRPr="008C3464" w:rsidRDefault="00FE5CBB" w:rsidP="00FE5CBB">
      <w:pPr>
        <w:rPr>
          <w:rStyle w:val="StyleUnderline"/>
        </w:rPr>
      </w:pPr>
      <w:r w:rsidRPr="008C3464">
        <w:rPr>
          <w:sz w:val="16"/>
        </w:rPr>
        <w:t xml:space="preserve">House Republicans are plowing forward with plans to mark up their funding bills at lower levels than the limits agreed upon with Democrats just weeks ago, </w:t>
      </w:r>
      <w:r w:rsidRPr="008C3464">
        <w:rPr>
          <w:rStyle w:val="StyleUnderline"/>
        </w:rPr>
        <w:t>teeing up what could be a nasty spending battle — and a potential government shutdown — later this year.</w:t>
      </w:r>
    </w:p>
    <w:p w14:paraId="1E34AF1E" w14:textId="77777777" w:rsidR="00FE5CBB" w:rsidRPr="008C3464" w:rsidRDefault="00FE5CBB" w:rsidP="00FE5CBB">
      <w:pPr>
        <w:rPr>
          <w:rStyle w:val="StyleUnderline"/>
        </w:rPr>
      </w:pPr>
      <w:r w:rsidRPr="008C3464">
        <w:rPr>
          <w:rStyle w:val="StyleUnderline"/>
        </w:rPr>
        <w:t xml:space="preserve">Democrats are fuming after House </w:t>
      </w:r>
      <w:r w:rsidRPr="008C3464">
        <w:rPr>
          <w:rStyle w:val="StyleUnderline"/>
          <w:highlight w:val="cyan"/>
        </w:rPr>
        <w:t>Republicans</w:t>
      </w:r>
      <w:r w:rsidRPr="008C3464">
        <w:rPr>
          <w:rStyle w:val="StyleUnderline"/>
        </w:rPr>
        <w:t xml:space="preserve"> said this week that they </w:t>
      </w:r>
      <w:r w:rsidRPr="008C3464">
        <w:rPr>
          <w:rStyle w:val="StyleUnderline"/>
          <w:highlight w:val="cyan"/>
        </w:rPr>
        <w:t>plan to shoot for much lower</w:t>
      </w:r>
      <w:r w:rsidRPr="008C3464">
        <w:rPr>
          <w:rStyle w:val="StyleUnderline"/>
        </w:rPr>
        <w:t xml:space="preserve"> than the top-line </w:t>
      </w:r>
      <w:r w:rsidRPr="008C3464">
        <w:rPr>
          <w:rStyle w:val="StyleUnderline"/>
          <w:highlight w:val="cyan"/>
        </w:rPr>
        <w:t>spending targets</w:t>
      </w:r>
      <w:r w:rsidRPr="008C3464">
        <w:rPr>
          <w:rStyle w:val="StyleUnderline"/>
        </w:rPr>
        <w:t xml:space="preserve"> negotiated by President Biden and Speaker Kevin McCarthy (R-Calif.) as part of their deal to raise the debt limit.</w:t>
      </w:r>
    </w:p>
    <w:p w14:paraId="662EE537" w14:textId="77777777" w:rsidR="00FE5CBB" w:rsidRPr="008C3464" w:rsidRDefault="00FE5CBB" w:rsidP="00FE5CBB">
      <w:pPr>
        <w:rPr>
          <w:rStyle w:val="Emphasis"/>
        </w:rPr>
      </w:pPr>
      <w:r w:rsidRPr="008C3464">
        <w:rPr>
          <w:sz w:val="16"/>
        </w:rPr>
        <w:t xml:space="preserve">Rep. Rosa DeLauro (Conn.), </w:t>
      </w:r>
      <w:r w:rsidRPr="008C3464">
        <w:rPr>
          <w:rStyle w:val="StyleUnderline"/>
        </w:rPr>
        <w:t xml:space="preserve">the top Democrat on the House Appropriations Committee, told reporters </w:t>
      </w:r>
      <w:r w:rsidRPr="008C3464">
        <w:rPr>
          <w:sz w:val="16"/>
        </w:rPr>
        <w:t>Tuesday the latest move across the aisle “all but</w:t>
      </w:r>
      <w:r w:rsidRPr="008C3464">
        <w:rPr>
          <w:rStyle w:val="StyleUnderline"/>
        </w:rPr>
        <w:t xml:space="preserve"> </w:t>
      </w:r>
      <w:r w:rsidRPr="008C3464">
        <w:rPr>
          <w:rStyle w:val="Emphasis"/>
          <w:highlight w:val="cyan"/>
        </w:rPr>
        <w:t>guarantees a shutdown.”</w:t>
      </w:r>
    </w:p>
    <w:p w14:paraId="301C6E96" w14:textId="77777777" w:rsidR="00FE5CBB" w:rsidRPr="008C3464" w:rsidRDefault="00FE5CBB" w:rsidP="00FE5CBB">
      <w:pPr>
        <w:rPr>
          <w:sz w:val="16"/>
        </w:rPr>
      </w:pPr>
      <w:r w:rsidRPr="008C3464">
        <w:rPr>
          <w:sz w:val="16"/>
        </w:rPr>
        <w:t xml:space="preserve">She said </w:t>
      </w:r>
      <w:r w:rsidRPr="008C3464">
        <w:rPr>
          <w:rStyle w:val="StyleUnderline"/>
        </w:rPr>
        <w:t xml:space="preserve">Republicans are </w:t>
      </w:r>
      <w:r w:rsidRPr="008C3464">
        <w:rPr>
          <w:rStyle w:val="StyleUnderline"/>
          <w:highlight w:val="cyan"/>
        </w:rPr>
        <w:t>seeking to cut tens of billions of dollars from the d</w:t>
      </w:r>
      <w:r w:rsidRPr="008C3464">
        <w:rPr>
          <w:rStyle w:val="StyleUnderline"/>
        </w:rPr>
        <w:t xml:space="preserve">epartments </w:t>
      </w:r>
      <w:r w:rsidRPr="008C3464">
        <w:rPr>
          <w:rStyle w:val="StyleUnderline"/>
          <w:highlight w:val="cyan"/>
        </w:rPr>
        <w:t>o</w:t>
      </w:r>
      <w:r w:rsidRPr="008C3464">
        <w:rPr>
          <w:rStyle w:val="StyleUnderline"/>
        </w:rPr>
        <w:t xml:space="preserve">f </w:t>
      </w:r>
      <w:r w:rsidRPr="008C3464">
        <w:rPr>
          <w:rStyle w:val="StyleUnderline"/>
          <w:highlight w:val="cyan"/>
        </w:rPr>
        <w:t>L</w:t>
      </w:r>
      <w:r w:rsidRPr="008C3464">
        <w:rPr>
          <w:rStyle w:val="StyleUnderline"/>
        </w:rPr>
        <w:t xml:space="preserve">abor, </w:t>
      </w:r>
      <w:r w:rsidRPr="008C3464">
        <w:rPr>
          <w:rStyle w:val="StyleUnderline"/>
          <w:highlight w:val="cyan"/>
        </w:rPr>
        <w:t>Education</w:t>
      </w:r>
      <w:r w:rsidRPr="008C3464">
        <w:rPr>
          <w:rStyle w:val="StyleUnderline"/>
        </w:rPr>
        <w:t xml:space="preserve">, </w:t>
      </w:r>
      <w:r w:rsidRPr="008C3464">
        <w:rPr>
          <w:rStyle w:val="StyleUnderline"/>
          <w:highlight w:val="cyan"/>
        </w:rPr>
        <w:t>H</w:t>
      </w:r>
      <w:r w:rsidRPr="008C3464">
        <w:rPr>
          <w:rStyle w:val="StyleUnderline"/>
        </w:rPr>
        <w:t xml:space="preserve">ealth and </w:t>
      </w:r>
      <w:r w:rsidRPr="008C3464">
        <w:rPr>
          <w:rStyle w:val="StyleUnderline"/>
          <w:highlight w:val="cyan"/>
        </w:rPr>
        <w:t>H</w:t>
      </w:r>
      <w:r w:rsidRPr="008C3464">
        <w:rPr>
          <w:rStyle w:val="StyleUnderline"/>
        </w:rPr>
        <w:t xml:space="preserve">uman </w:t>
      </w:r>
      <w:r w:rsidRPr="008C3464">
        <w:rPr>
          <w:rStyle w:val="StyleUnderline"/>
          <w:highlight w:val="cyan"/>
        </w:rPr>
        <w:t>S</w:t>
      </w:r>
      <w:r w:rsidRPr="008C3464">
        <w:rPr>
          <w:rStyle w:val="StyleUnderline"/>
        </w:rPr>
        <w:t xml:space="preserve">ervices, </w:t>
      </w:r>
      <w:r w:rsidRPr="008C3464">
        <w:rPr>
          <w:rStyle w:val="StyleUnderline"/>
          <w:highlight w:val="cyan"/>
        </w:rPr>
        <w:t>and others.</w:t>
      </w:r>
    </w:p>
    <w:p w14:paraId="4DCB30C8" w14:textId="77777777" w:rsidR="00FE5CBB" w:rsidRPr="008C3464" w:rsidRDefault="00FE5CBB" w:rsidP="00FE5CBB">
      <w:pPr>
        <w:rPr>
          <w:sz w:val="16"/>
        </w:rPr>
      </w:pPr>
      <w:r w:rsidRPr="008C3464">
        <w:rPr>
          <w:sz w:val="16"/>
        </w:rPr>
        <w:t xml:space="preserve">“This moves us in the direction of, you could say a [continuing resolution], but in October, </w:t>
      </w:r>
      <w:r w:rsidRPr="008C3464">
        <w:rPr>
          <w:rStyle w:val="StyleUnderline"/>
        </w:rPr>
        <w:t>we’re looking toward a shutdown</w:t>
      </w:r>
      <w:r w:rsidRPr="008C3464">
        <w:rPr>
          <w:sz w:val="16"/>
        </w:rPr>
        <w:t>,” DeLauro said.</w:t>
      </w:r>
    </w:p>
    <w:p w14:paraId="071B3CA8" w14:textId="77777777" w:rsidR="00FE5CBB" w:rsidRPr="008C3464" w:rsidRDefault="00FE5CBB" w:rsidP="00FE5CBB">
      <w:pPr>
        <w:rPr>
          <w:rStyle w:val="StyleUnderline"/>
        </w:rPr>
      </w:pPr>
      <w:r w:rsidRPr="008C3464">
        <w:rPr>
          <w:sz w:val="16"/>
        </w:rPr>
        <w:t xml:space="preserve">Rep. Pete Aguilar (Calif.), head of the House Democratic Caucus, also criticized McCarthy and accused </w:t>
      </w:r>
      <w:r w:rsidRPr="008C3464">
        <w:rPr>
          <w:rStyle w:val="StyleUnderline"/>
          <w:highlight w:val="cyan"/>
        </w:rPr>
        <w:t>Republicans</w:t>
      </w:r>
      <w:r w:rsidRPr="008C3464">
        <w:rPr>
          <w:sz w:val="16"/>
        </w:rPr>
        <w:t xml:space="preserve"> of </w:t>
      </w:r>
      <w:r w:rsidRPr="008C3464">
        <w:rPr>
          <w:rStyle w:val="StyleUnderline"/>
          <w:highlight w:val="cyan"/>
        </w:rPr>
        <w:t>walking “away from an agreement that they made</w:t>
      </w:r>
      <w:r w:rsidRPr="008C3464">
        <w:rPr>
          <w:rStyle w:val="StyleUnderline"/>
        </w:rPr>
        <w:t xml:space="preserve">,” while arguing the move “very well could” </w:t>
      </w:r>
      <w:r w:rsidRPr="008C3464">
        <w:rPr>
          <w:rStyle w:val="StyleUnderline"/>
          <w:highlight w:val="cyan"/>
        </w:rPr>
        <w:t>heighten the risk</w:t>
      </w:r>
      <w:r w:rsidRPr="008C3464">
        <w:rPr>
          <w:rStyle w:val="StyleUnderline"/>
        </w:rPr>
        <w:t xml:space="preserve"> of a government shutdown in the fall.</w:t>
      </w:r>
    </w:p>
    <w:p w14:paraId="3AF29DE6" w14:textId="77777777" w:rsidR="00FE5CBB" w:rsidRPr="008C3464" w:rsidRDefault="00FE5CBB" w:rsidP="00FE5CBB">
      <w:pPr>
        <w:rPr>
          <w:sz w:val="16"/>
        </w:rPr>
      </w:pPr>
      <w:r w:rsidRPr="008C3464">
        <w:rPr>
          <w:sz w:val="16"/>
        </w:rPr>
        <w:t xml:space="preserve">Leaders on both sides agreed to spending caps for fiscal 2024 as part of the Fiscal Responsibility Act. Congress passed the bill earlier this month to raise the debt limit before an early June deadline to prevent a national default, but </w:t>
      </w:r>
      <w:r w:rsidRPr="008C3464">
        <w:rPr>
          <w:rStyle w:val="StyleUnderline"/>
        </w:rPr>
        <w:t>key spending cuts were necessary to win backing from Republicans</w:t>
      </w:r>
      <w:r w:rsidRPr="008C3464">
        <w:rPr>
          <w:sz w:val="16"/>
        </w:rPr>
        <w:t>.</w:t>
      </w:r>
    </w:p>
    <w:p w14:paraId="08A0421F" w14:textId="77777777" w:rsidR="00FE5CBB" w:rsidRPr="008C3464" w:rsidRDefault="00FE5CBB" w:rsidP="00FE5CBB">
      <w:pPr>
        <w:rPr>
          <w:rStyle w:val="StyleUnderline"/>
        </w:rPr>
      </w:pPr>
      <w:r w:rsidRPr="008C3464">
        <w:rPr>
          <w:sz w:val="16"/>
        </w:rPr>
        <w:t xml:space="preserve">Despite bipartisan support for the plan, </w:t>
      </w:r>
      <w:r w:rsidRPr="008C3464">
        <w:rPr>
          <w:rStyle w:val="StyleUnderline"/>
          <w:highlight w:val="cyan"/>
        </w:rPr>
        <w:t>the bill has been met with growing opposition from conservatives</w:t>
      </w:r>
      <w:r w:rsidRPr="008C3464">
        <w:rPr>
          <w:rStyle w:val="StyleUnderline"/>
        </w:rPr>
        <w:t xml:space="preserve"> since its passage as hard-liners </w:t>
      </w:r>
      <w:r w:rsidRPr="008C3464">
        <w:rPr>
          <w:rStyle w:val="StyleUnderline"/>
          <w:highlight w:val="cyan"/>
        </w:rPr>
        <w:t>criticize the measure for not going far enough to curb spending.</w:t>
      </w:r>
    </w:p>
    <w:p w14:paraId="07155045" w14:textId="77777777" w:rsidR="00FE5CBB" w:rsidRPr="008C3464" w:rsidRDefault="00FE5CBB" w:rsidP="00FE5CBB">
      <w:pPr>
        <w:rPr>
          <w:rStyle w:val="StyleUnderline"/>
        </w:rPr>
      </w:pPr>
      <w:r w:rsidRPr="008C3464">
        <w:rPr>
          <w:sz w:val="16"/>
        </w:rPr>
        <w:t xml:space="preserve">The measure also emerged as </w:t>
      </w:r>
      <w:r w:rsidRPr="008C3464">
        <w:rPr>
          <w:rStyle w:val="StyleUnderline"/>
        </w:rPr>
        <w:t xml:space="preserve">a key issue among the </w:t>
      </w:r>
      <w:r w:rsidRPr="008C3464">
        <w:rPr>
          <w:rStyle w:val="StyleUnderline"/>
          <w:highlight w:val="cyan"/>
        </w:rPr>
        <w:t>Republican rebels</w:t>
      </w:r>
      <w:r w:rsidRPr="008C3464">
        <w:rPr>
          <w:rStyle w:val="StyleUnderline"/>
        </w:rPr>
        <w:t xml:space="preserve"> who </w:t>
      </w:r>
      <w:r w:rsidRPr="008C3464">
        <w:rPr>
          <w:rStyle w:val="StyleUnderline"/>
          <w:highlight w:val="cyan"/>
        </w:rPr>
        <w:t>held up floor action in a</w:t>
      </w:r>
      <w:r w:rsidRPr="008C3464">
        <w:rPr>
          <w:rStyle w:val="StyleUnderline"/>
        </w:rPr>
        <w:t xml:space="preserve"> recent </w:t>
      </w:r>
      <w:r w:rsidRPr="008C3464">
        <w:rPr>
          <w:rStyle w:val="StyleUnderline"/>
          <w:highlight w:val="cyan"/>
        </w:rPr>
        <w:t>revolt</w:t>
      </w:r>
      <w:r w:rsidRPr="008C3464">
        <w:rPr>
          <w:rStyle w:val="StyleUnderline"/>
        </w:rPr>
        <w:t xml:space="preserve"> against House leaders. Conservatives have </w:t>
      </w:r>
      <w:r w:rsidRPr="008C3464">
        <w:rPr>
          <w:rStyle w:val="StyleUnderline"/>
          <w:highlight w:val="cyan"/>
        </w:rPr>
        <w:t>shifted</w:t>
      </w:r>
      <w:r w:rsidRPr="008C3464">
        <w:rPr>
          <w:rStyle w:val="StyleUnderline"/>
        </w:rPr>
        <w:t xml:space="preserve"> their </w:t>
      </w:r>
      <w:r w:rsidRPr="008C3464">
        <w:rPr>
          <w:rStyle w:val="StyleUnderline"/>
          <w:highlight w:val="cyan"/>
        </w:rPr>
        <w:t>attention to</w:t>
      </w:r>
      <w:r w:rsidRPr="008C3464">
        <w:rPr>
          <w:rStyle w:val="StyleUnderline"/>
        </w:rPr>
        <w:t xml:space="preserve"> the </w:t>
      </w:r>
      <w:r w:rsidRPr="008C3464">
        <w:rPr>
          <w:rStyle w:val="StyleUnderline"/>
          <w:highlight w:val="cyan"/>
        </w:rPr>
        <w:t>annual appropriations</w:t>
      </w:r>
      <w:r w:rsidRPr="008C3464">
        <w:rPr>
          <w:rStyle w:val="StyleUnderline"/>
        </w:rPr>
        <w:t xml:space="preserve"> process in a bid </w:t>
      </w:r>
      <w:r w:rsidRPr="008C3464">
        <w:rPr>
          <w:rStyle w:val="StyleUnderline"/>
          <w:highlight w:val="cyan"/>
        </w:rPr>
        <w:t>to secure further cuts</w:t>
      </w:r>
      <w:r w:rsidRPr="008C3464">
        <w:rPr>
          <w:rStyle w:val="StyleUnderline"/>
        </w:rPr>
        <w:t xml:space="preserve"> to spending.</w:t>
      </w:r>
    </w:p>
    <w:p w14:paraId="57B51299" w14:textId="77777777" w:rsidR="00FE5CBB" w:rsidRPr="008C3464" w:rsidRDefault="00FE5CBB" w:rsidP="00FE5CBB">
      <w:pPr>
        <w:rPr>
          <w:sz w:val="16"/>
        </w:rPr>
      </w:pPr>
      <w:r w:rsidRPr="008C3464">
        <w:rPr>
          <w:sz w:val="16"/>
        </w:rPr>
        <w:t>“</w:t>
      </w:r>
      <w:r w:rsidRPr="008C3464">
        <w:rPr>
          <w:rStyle w:val="StyleUnderline"/>
        </w:rPr>
        <w:t>We have a very slim majority in the House,”</w:t>
      </w:r>
      <w:r w:rsidRPr="008C3464">
        <w:rPr>
          <w:sz w:val="16"/>
        </w:rPr>
        <w:t xml:space="preserve"> Rep. Steve Womack (R-Ark.), who serves on the Appropriations panel, told reporters Tuesday.</w:t>
      </w:r>
    </w:p>
    <w:p w14:paraId="589765E0" w14:textId="77777777" w:rsidR="00FE5CBB" w:rsidRPr="008C3464" w:rsidRDefault="00FE5CBB" w:rsidP="00FE5CBB">
      <w:pPr>
        <w:rPr>
          <w:sz w:val="16"/>
        </w:rPr>
      </w:pPr>
      <w:r w:rsidRPr="008C3464">
        <w:rPr>
          <w:sz w:val="16"/>
        </w:rPr>
        <w:t xml:space="preserve">“We have </w:t>
      </w:r>
      <w:r w:rsidRPr="008C3464">
        <w:rPr>
          <w:rStyle w:val="StyleUnderline"/>
        </w:rPr>
        <w:t>a conference that is all over the map on spending,</w:t>
      </w:r>
      <w:r w:rsidRPr="008C3464">
        <w:rPr>
          <w:sz w:val="16"/>
        </w:rPr>
        <w:t xml:space="preserve"> and we all collectively would like to spend less, but </w:t>
      </w:r>
      <w:r w:rsidRPr="008C3464">
        <w:rPr>
          <w:rStyle w:val="StyleUnderline"/>
        </w:rPr>
        <w:t>we all have different ways we would spend less,”</w:t>
      </w:r>
      <w:r w:rsidRPr="008C3464">
        <w:rPr>
          <w:sz w:val="16"/>
        </w:rPr>
        <w:t xml:space="preserve"> Womack continued. “So we’ve got to reconcile within the conference.”</w:t>
      </w:r>
    </w:p>
    <w:p w14:paraId="432C2A9A" w14:textId="77777777" w:rsidR="00FE5CBB" w:rsidRPr="008C3464" w:rsidRDefault="00FE5CBB" w:rsidP="00FE5CBB">
      <w:pPr>
        <w:rPr>
          <w:sz w:val="16"/>
          <w:szCs w:val="16"/>
        </w:rPr>
      </w:pPr>
      <w:r w:rsidRPr="008C3464">
        <w:rPr>
          <w:sz w:val="16"/>
          <w:szCs w:val="16"/>
        </w:rPr>
        <w:t>Under the plan, House Appropriations Chairwoman Kay Granger (R-Texas) said the GOP-led spending panel would mark up the fiscal 2024 government funding bills at the fiscal 2022 top-line level.</w:t>
      </w:r>
    </w:p>
    <w:p w14:paraId="106B22D3" w14:textId="77777777" w:rsidR="00FE5CBB" w:rsidRPr="008C3464" w:rsidRDefault="00FE5CBB" w:rsidP="00FE5CBB">
      <w:pPr>
        <w:rPr>
          <w:sz w:val="16"/>
          <w:szCs w:val="16"/>
        </w:rPr>
      </w:pPr>
      <w:r w:rsidRPr="008C3464">
        <w:rPr>
          <w:sz w:val="16"/>
          <w:szCs w:val="16"/>
        </w:rPr>
        <w:t>The proposed limits are more in line with a separate bill — known as the Limit, Save, Grow Act of 2023 — Republicans passed earlier this year to raise the debt limit, along with a host of partisan spending measures calling for more than $4 trillion in cuts over the next decade.</w:t>
      </w:r>
    </w:p>
    <w:p w14:paraId="7923BA10" w14:textId="77777777" w:rsidR="00FE5CBB" w:rsidRPr="008C3464" w:rsidRDefault="00FE5CBB" w:rsidP="00FE5CBB">
      <w:pPr>
        <w:rPr>
          <w:sz w:val="16"/>
          <w:szCs w:val="16"/>
        </w:rPr>
      </w:pPr>
      <w:r w:rsidRPr="008C3464">
        <w:rPr>
          <w:sz w:val="16"/>
          <w:szCs w:val="16"/>
        </w:rPr>
        <w:t>By comparison, the Congressional Budget Office estimated last month that the debt ceiling deal could reduce projected deficits by about $1.5 trillion over the next decade.</w:t>
      </w:r>
    </w:p>
    <w:p w14:paraId="6AA5E79A" w14:textId="77777777" w:rsidR="00FE5CBB" w:rsidRPr="008C3464" w:rsidRDefault="00FE5CBB" w:rsidP="00FE5CBB">
      <w:pPr>
        <w:rPr>
          <w:sz w:val="16"/>
          <w:szCs w:val="16"/>
        </w:rPr>
      </w:pPr>
      <w:r w:rsidRPr="008C3464">
        <w:rPr>
          <w:sz w:val="16"/>
          <w:szCs w:val="16"/>
        </w:rPr>
        <w:t>There were immediate questions over how effective the deal’s spending limits would prove as the bill came together. Early chatter rose among some Senate Republicans around the prospect of supplemental funding for defense outside of the agreed-upon caps.</w:t>
      </w:r>
    </w:p>
    <w:p w14:paraId="79B2FF72" w14:textId="77777777" w:rsidR="00FE5CBB" w:rsidRPr="008C3464" w:rsidRDefault="00FE5CBB" w:rsidP="00FE5CBB">
      <w:pPr>
        <w:rPr>
          <w:sz w:val="16"/>
        </w:rPr>
      </w:pPr>
      <w:r w:rsidRPr="008C3464">
        <w:rPr>
          <w:sz w:val="16"/>
        </w:rPr>
        <w:t xml:space="preserve">While </w:t>
      </w:r>
      <w:r w:rsidRPr="008C3464">
        <w:rPr>
          <w:rStyle w:val="StyleUnderline"/>
        </w:rPr>
        <w:t>Democrats have been quick to criticize the plan in both chambers</w:t>
      </w:r>
      <w:r w:rsidRPr="008C3464">
        <w:rPr>
          <w:sz w:val="16"/>
        </w:rPr>
        <w:t>, some GOP negotiators have been hesitant to render an opinion just yet.</w:t>
      </w:r>
    </w:p>
    <w:p w14:paraId="62FEA5F5" w14:textId="77777777" w:rsidR="00FE5CBB" w:rsidRPr="008C3464" w:rsidRDefault="00FE5CBB" w:rsidP="00FE5CBB">
      <w:pPr>
        <w:rPr>
          <w:sz w:val="16"/>
          <w:szCs w:val="16"/>
        </w:rPr>
      </w:pPr>
      <w:r w:rsidRPr="008C3464">
        <w:rPr>
          <w:sz w:val="16"/>
          <w:szCs w:val="16"/>
        </w:rPr>
        <w:t>“We’ll have to see what they do and how they do it, and then what we do about this compromise,” Sen. Shelley Moore Capito (R-W.Va.) said Tuesday. “So I think we’re a long way from making final judgments here.”</w:t>
      </w:r>
    </w:p>
    <w:p w14:paraId="5E319745" w14:textId="77777777" w:rsidR="00FE5CBB" w:rsidRPr="008C3464" w:rsidRDefault="00FE5CBB" w:rsidP="00FE5CBB">
      <w:pPr>
        <w:rPr>
          <w:sz w:val="16"/>
        </w:rPr>
      </w:pPr>
      <w:r w:rsidRPr="008C3464">
        <w:rPr>
          <w:sz w:val="16"/>
        </w:rPr>
        <w:t xml:space="preserve">Capito added that bipartisan spending talks will be tougher under whichever path, but she told The Hill she thinks the </w:t>
      </w:r>
      <w:r w:rsidRPr="008C3464">
        <w:rPr>
          <w:rStyle w:val="StyleUnderline"/>
        </w:rPr>
        <w:t>House GOP</w:t>
      </w:r>
      <w:r w:rsidRPr="008C3464">
        <w:rPr>
          <w:sz w:val="16"/>
        </w:rPr>
        <w:t xml:space="preserve"> plan could </w:t>
      </w:r>
      <w:r w:rsidRPr="008C3464">
        <w:rPr>
          <w:rStyle w:val="StyleUnderline"/>
        </w:rPr>
        <w:t>“definitely” make it more difficult</w:t>
      </w:r>
      <w:r w:rsidRPr="008C3464">
        <w:rPr>
          <w:sz w:val="16"/>
        </w:rPr>
        <w:t xml:space="preserve"> for the party to secure further increases for their priorities in negotiations with Democrats.</w:t>
      </w:r>
    </w:p>
    <w:p w14:paraId="2F852828" w14:textId="77777777" w:rsidR="00FE5CBB" w:rsidRPr="008C3464" w:rsidRDefault="00FE5CBB" w:rsidP="00FE5CBB">
      <w:pPr>
        <w:rPr>
          <w:sz w:val="16"/>
        </w:rPr>
      </w:pPr>
      <w:r w:rsidRPr="008C3464">
        <w:rPr>
          <w:sz w:val="16"/>
        </w:rPr>
        <w:t xml:space="preserve">At the same time, </w:t>
      </w:r>
      <w:r w:rsidRPr="008C3464">
        <w:rPr>
          <w:rStyle w:val="StyleUnderline"/>
        </w:rPr>
        <w:t>some conservatives say they think funding should be cut even furthe</w:t>
      </w:r>
      <w:r w:rsidRPr="008C3464">
        <w:rPr>
          <w:sz w:val="16"/>
        </w:rPr>
        <w:t>r than the fiscal 2022 levels.</w:t>
      </w:r>
    </w:p>
    <w:p w14:paraId="22624433" w14:textId="77777777" w:rsidR="00FE5CBB" w:rsidRPr="008C3464" w:rsidRDefault="00FE5CBB" w:rsidP="00FE5CBB">
      <w:pPr>
        <w:rPr>
          <w:rStyle w:val="StyleUnderline"/>
        </w:rPr>
      </w:pPr>
      <w:r w:rsidRPr="008C3464">
        <w:rPr>
          <w:sz w:val="16"/>
        </w:rPr>
        <w:t xml:space="preserve">“I think we should be below the ‘22 spending level in the federal agencies,” Rep. Byron </w:t>
      </w:r>
      <w:proofErr w:type="spellStart"/>
      <w:r w:rsidRPr="008C3464">
        <w:rPr>
          <w:sz w:val="16"/>
        </w:rPr>
        <w:t>Donalds</w:t>
      </w:r>
      <w:proofErr w:type="spellEnd"/>
      <w:r w:rsidRPr="008C3464">
        <w:rPr>
          <w:sz w:val="16"/>
        </w:rPr>
        <w:t xml:space="preserve"> (R-Fla.) told reporters on Tuesday. “And </w:t>
      </w:r>
      <w:r w:rsidRPr="008C3464">
        <w:rPr>
          <w:rStyle w:val="StyleUnderline"/>
        </w:rPr>
        <w:t>I don’t even like that ceiling.”</w:t>
      </w:r>
    </w:p>
    <w:p w14:paraId="2EDF1ED0" w14:textId="77777777" w:rsidR="00FE5CBB" w:rsidRPr="008C3464" w:rsidRDefault="00FE5CBB" w:rsidP="00FE5CBB">
      <w:pPr>
        <w:rPr>
          <w:rStyle w:val="StyleUnderline"/>
        </w:rPr>
      </w:pPr>
      <w:r w:rsidRPr="008C3464">
        <w:rPr>
          <w:rStyle w:val="StyleUnderline"/>
        </w:rPr>
        <w:t xml:space="preserve">Senate </w:t>
      </w:r>
      <w:r w:rsidRPr="008C3464">
        <w:rPr>
          <w:rStyle w:val="StyleUnderline"/>
          <w:highlight w:val="cyan"/>
        </w:rPr>
        <w:t>Democrats</w:t>
      </w:r>
      <w:r w:rsidRPr="008C3464">
        <w:rPr>
          <w:rStyle w:val="StyleUnderline"/>
        </w:rPr>
        <w:t xml:space="preserve"> have already signaled they </w:t>
      </w:r>
      <w:r w:rsidRPr="008C3464">
        <w:rPr>
          <w:rStyle w:val="StyleUnderline"/>
          <w:highlight w:val="cyan"/>
        </w:rPr>
        <w:t>plan to fight fiercely</w:t>
      </w:r>
      <w:r w:rsidRPr="008C3464">
        <w:rPr>
          <w:rStyle w:val="StyleUnderline"/>
        </w:rPr>
        <w:t xml:space="preserve"> against the further proposed cuts</w:t>
      </w:r>
      <w:r w:rsidRPr="008C3464">
        <w:rPr>
          <w:sz w:val="16"/>
        </w:rPr>
        <w:t xml:space="preserve">, which Senate Majority Whip Dick Durbin (D-Ill.) told </w:t>
      </w:r>
      <w:r w:rsidRPr="008C3464">
        <w:rPr>
          <w:rStyle w:val="StyleUnderline"/>
        </w:rPr>
        <w:t xml:space="preserve">The Hill could make </w:t>
      </w:r>
      <w:r w:rsidRPr="008C3464">
        <w:rPr>
          <w:rStyle w:val="StyleUnderline"/>
          <w:highlight w:val="cyan"/>
        </w:rPr>
        <w:t>the</w:t>
      </w:r>
      <w:r w:rsidRPr="008C3464">
        <w:rPr>
          <w:rStyle w:val="StyleUnderline"/>
        </w:rPr>
        <w:t xml:space="preserve"> annual </w:t>
      </w:r>
      <w:r w:rsidRPr="008C3464">
        <w:rPr>
          <w:rStyle w:val="StyleUnderline"/>
          <w:highlight w:val="cyan"/>
        </w:rPr>
        <w:t>task of preventing</w:t>
      </w:r>
      <w:r w:rsidRPr="008C3464">
        <w:rPr>
          <w:rStyle w:val="StyleUnderline"/>
        </w:rPr>
        <w:t xml:space="preserve"> government </w:t>
      </w:r>
      <w:r w:rsidRPr="008C3464">
        <w:rPr>
          <w:rStyle w:val="StyleUnderline"/>
          <w:highlight w:val="cyan"/>
        </w:rPr>
        <w:t xml:space="preserve">shutdown “very difficult” </w:t>
      </w:r>
      <w:r w:rsidRPr="008C3464">
        <w:rPr>
          <w:rStyle w:val="StyleUnderline"/>
        </w:rPr>
        <w:t>for Congress in the months ahead.</w:t>
      </w:r>
    </w:p>
    <w:p w14:paraId="40ADD393" w14:textId="77777777" w:rsidR="00FE5CBB" w:rsidRPr="008C3464" w:rsidRDefault="00FE5CBB" w:rsidP="00FE5CBB">
      <w:pPr>
        <w:rPr>
          <w:sz w:val="16"/>
          <w:szCs w:val="16"/>
        </w:rPr>
      </w:pPr>
      <w:r w:rsidRPr="008C3464">
        <w:rPr>
          <w:sz w:val="16"/>
          <w:szCs w:val="16"/>
        </w:rPr>
        <w:t>Sen. Tammy Baldwin (D-Wis.) also signaled to The Hill on Tuesday that Democratic negotiators are strategizing a response.</w:t>
      </w:r>
    </w:p>
    <w:p w14:paraId="1E668250" w14:textId="5DA1EB49" w:rsidR="009511AE" w:rsidRPr="008C3464" w:rsidRDefault="00FE5CBB" w:rsidP="00FE5CBB">
      <w:pPr>
        <w:rPr>
          <w:sz w:val="16"/>
          <w:szCs w:val="16"/>
        </w:rPr>
      </w:pPr>
      <w:r w:rsidRPr="008C3464">
        <w:rPr>
          <w:sz w:val="16"/>
          <w:szCs w:val="16"/>
        </w:rPr>
        <w:t>“I think we’ll take a different approach. But we’ll know more because we’re kind of getting together informally this week to react to what we’re hearing from the House,” Baldwin said.</w:t>
      </w:r>
    </w:p>
    <w:p w14:paraId="381A8A35" w14:textId="77777777" w:rsidR="009511AE" w:rsidRPr="008C3464" w:rsidRDefault="009511AE" w:rsidP="00FE5CBB">
      <w:pPr>
        <w:rPr>
          <w:sz w:val="16"/>
          <w:szCs w:val="16"/>
        </w:rPr>
      </w:pPr>
    </w:p>
    <w:p w14:paraId="749C6772" w14:textId="77777777" w:rsidR="00FE5CBB" w:rsidRPr="008C3464" w:rsidRDefault="00FE5CBB" w:rsidP="00FE5CBB">
      <w:pPr>
        <w:pStyle w:val="Heading4"/>
        <w:rPr>
          <w:u w:val="single"/>
        </w:rPr>
      </w:pPr>
      <w:r w:rsidRPr="008C3464">
        <w:t xml:space="preserve">Senate and House GOP are on a </w:t>
      </w:r>
      <w:r w:rsidRPr="008C3464">
        <w:rPr>
          <w:u w:val="single"/>
        </w:rPr>
        <w:t>collision course</w:t>
      </w:r>
      <w:r w:rsidRPr="008C3464">
        <w:t xml:space="preserve"> over the budget – making spending bill failure and defense cuts </w:t>
      </w:r>
      <w:r w:rsidRPr="008C3464">
        <w:rPr>
          <w:u w:val="single"/>
        </w:rPr>
        <w:t>inevitable</w:t>
      </w:r>
    </w:p>
    <w:p w14:paraId="2F396B1D" w14:textId="77777777" w:rsidR="00FE5CBB" w:rsidRPr="008C3464" w:rsidRDefault="00FE5CBB" w:rsidP="00FE5CBB">
      <w:r w:rsidRPr="008C3464">
        <w:rPr>
          <w:b/>
          <w:bCs/>
          <w:sz w:val="24"/>
        </w:rPr>
        <w:t>Bolton 6-23</w:t>
      </w:r>
      <w:r w:rsidRPr="008C3464">
        <w:rPr>
          <w:b/>
          <w:bCs/>
        </w:rPr>
        <w:t xml:space="preserve"> </w:t>
      </w:r>
      <w:r w:rsidRPr="008C3464">
        <w:t>(Alexander Bolton, 6-23-2023, "Senate, House Republicans on collision course over defense spending ," WGN Radio 720 - Chicago's Very Own, Alexander Bolton is a reporter at The Hill. https://wgnradio.com/news/senate-house-republicans-on-collision-course-over-defense-spending/, accessed 6-23-2023)//</w:t>
      </w:r>
      <w:proofErr w:type="spellStart"/>
      <w:r w:rsidRPr="008C3464">
        <w:t>Prozes</w:t>
      </w:r>
      <w:proofErr w:type="spellEnd"/>
    </w:p>
    <w:p w14:paraId="48CF0430" w14:textId="77777777" w:rsidR="00FE5CBB" w:rsidRPr="008C3464" w:rsidRDefault="00FE5CBB" w:rsidP="00FE5CBB">
      <w:pPr>
        <w:rPr>
          <w:rStyle w:val="StyleUnderline"/>
        </w:rPr>
      </w:pPr>
      <w:r w:rsidRPr="008C3464">
        <w:rPr>
          <w:rStyle w:val="StyleUnderline"/>
          <w:highlight w:val="cyan"/>
        </w:rPr>
        <w:t xml:space="preserve">Senate Republicans are looking for a way to get around the caps on </w:t>
      </w:r>
      <w:r w:rsidRPr="008C3464">
        <w:rPr>
          <w:rStyle w:val="StyleUnderline"/>
        </w:rPr>
        <w:t xml:space="preserve">defense </w:t>
      </w:r>
      <w:r w:rsidRPr="008C3464">
        <w:rPr>
          <w:rStyle w:val="StyleUnderline"/>
          <w:highlight w:val="cyan"/>
        </w:rPr>
        <w:t>spending</w:t>
      </w:r>
      <w:r w:rsidRPr="008C3464">
        <w:rPr>
          <w:rStyle w:val="StyleUnderline"/>
        </w:rPr>
        <w:t xml:space="preserve"> set by the debt limit deal that President Biden and Speaker Kevin McCarthy (R-Calif.) negotiated last month, </w:t>
      </w:r>
      <w:r w:rsidRPr="008C3464">
        <w:rPr>
          <w:rStyle w:val="StyleUnderline"/>
          <w:highlight w:val="cyan"/>
        </w:rPr>
        <w:t xml:space="preserve">putting them on a </w:t>
      </w:r>
      <w:r w:rsidRPr="008C3464">
        <w:rPr>
          <w:rStyle w:val="Emphasis"/>
          <w:highlight w:val="cyan"/>
        </w:rPr>
        <w:t>collision course</w:t>
      </w:r>
      <w:r w:rsidRPr="008C3464">
        <w:rPr>
          <w:rStyle w:val="StyleUnderline"/>
          <w:highlight w:val="cyan"/>
        </w:rPr>
        <w:t xml:space="preserve"> with House Republicans</w:t>
      </w:r>
      <w:r w:rsidRPr="008C3464">
        <w:rPr>
          <w:rStyle w:val="StyleUnderline"/>
        </w:rPr>
        <w:t>.</w:t>
      </w:r>
    </w:p>
    <w:p w14:paraId="48E0784F" w14:textId="77777777" w:rsidR="00FE5CBB" w:rsidRPr="008C3464" w:rsidRDefault="00FE5CBB" w:rsidP="00FE5CBB">
      <w:pPr>
        <w:rPr>
          <w:sz w:val="16"/>
        </w:rPr>
      </w:pPr>
      <w:r w:rsidRPr="008C3464">
        <w:rPr>
          <w:sz w:val="16"/>
        </w:rPr>
        <w:t>Repu</w:t>
      </w:r>
      <w:r w:rsidRPr="008C3464">
        <w:rPr>
          <w:rStyle w:val="StyleUnderline"/>
        </w:rPr>
        <w:t>blican defense hawks on the Senate Appropriations Committee vented their frustration with the allocations for the Defense Department set by Senate Democrats and House Republicans</w:t>
      </w:r>
      <w:r w:rsidRPr="008C3464">
        <w:rPr>
          <w:sz w:val="16"/>
        </w:rPr>
        <w:t xml:space="preserve">, which represents an increase of more than 3 percent over current spending levels. </w:t>
      </w:r>
    </w:p>
    <w:p w14:paraId="6674447D" w14:textId="77777777" w:rsidR="00FE5CBB" w:rsidRPr="008C3464" w:rsidRDefault="00FE5CBB" w:rsidP="00FE5CBB">
      <w:pPr>
        <w:rPr>
          <w:sz w:val="16"/>
        </w:rPr>
      </w:pPr>
      <w:r w:rsidRPr="008C3464">
        <w:rPr>
          <w:sz w:val="16"/>
        </w:rPr>
        <w:t>“</w:t>
      </w:r>
      <w:r w:rsidRPr="008C3464">
        <w:rPr>
          <w:rStyle w:val="StyleUnderline"/>
        </w:rPr>
        <w:t xml:space="preserve">If you’re looking at China’s navy and you think now’s the time to shrink our Navy, you sure as hell shouldn’t be in the Navy. We go from 298 ships under this budget deal to eventually 291. … You sunk the Navy. The Congress has sunk eight ships. How many fighter squadrons have we parked because of this deal?” </w:t>
      </w:r>
      <w:r w:rsidRPr="008C3464">
        <w:rPr>
          <w:rStyle w:val="StyleUnderline"/>
          <w:highlight w:val="cyan"/>
        </w:rPr>
        <w:t>fumed</w:t>
      </w:r>
      <w:r w:rsidRPr="008C3464">
        <w:rPr>
          <w:rStyle w:val="StyleUnderline"/>
        </w:rPr>
        <w:t xml:space="preserve"> Sen. </w:t>
      </w:r>
      <w:r w:rsidRPr="008C3464">
        <w:rPr>
          <w:rStyle w:val="StyleUnderline"/>
          <w:highlight w:val="cyan"/>
        </w:rPr>
        <w:t>Lindsey Graham (</w:t>
      </w:r>
      <w:r w:rsidRPr="008C3464">
        <w:rPr>
          <w:rStyle w:val="StyleUnderline"/>
        </w:rPr>
        <w:t>R-S.C.) at a committee hearing</w:t>
      </w:r>
      <w:r w:rsidRPr="008C3464">
        <w:rPr>
          <w:sz w:val="16"/>
        </w:rPr>
        <w:t xml:space="preserve"> Thursday morning. </w:t>
      </w:r>
    </w:p>
    <w:p w14:paraId="15746ECB" w14:textId="77777777" w:rsidR="00FE5CBB" w:rsidRPr="008C3464" w:rsidRDefault="00FE5CBB" w:rsidP="00FE5CBB">
      <w:pPr>
        <w:rPr>
          <w:sz w:val="16"/>
        </w:rPr>
      </w:pPr>
      <w:r w:rsidRPr="008C3464">
        <w:rPr>
          <w:sz w:val="16"/>
        </w:rPr>
        <w:t>“</w:t>
      </w:r>
      <w:r w:rsidRPr="008C3464">
        <w:rPr>
          <w:rStyle w:val="StyleUnderline"/>
        </w:rPr>
        <w:t xml:space="preserve">GDP to </w:t>
      </w:r>
      <w:r w:rsidRPr="008C3464">
        <w:rPr>
          <w:rStyle w:val="StyleUnderline"/>
          <w:highlight w:val="cyan"/>
        </w:rPr>
        <w:t xml:space="preserve">defense spending is going to be at a </w:t>
      </w:r>
      <w:r w:rsidRPr="008C3464">
        <w:rPr>
          <w:rStyle w:val="Emphasis"/>
          <w:highlight w:val="cyan"/>
        </w:rPr>
        <w:t>historic low</w:t>
      </w:r>
      <w:r w:rsidRPr="008C3464">
        <w:rPr>
          <w:rStyle w:val="StyleUnderline"/>
        </w:rPr>
        <w:t xml:space="preserve"> under this deal,” he said, arguing that the defense spending cap will also hurt Ukraine in its war against Russia. “There’s not a penny in this deal to help them keep fighting. Do you really want to be judged in history as having, at a moment of consequence to defeat Putin, </w:t>
      </w:r>
      <w:r w:rsidRPr="008C3464">
        <w:rPr>
          <w:sz w:val="16"/>
        </w:rPr>
        <w:t xml:space="preserve">to pull all the money for Ukraine?” </w:t>
      </w:r>
    </w:p>
    <w:p w14:paraId="2ECB0D22" w14:textId="77777777" w:rsidR="00FE5CBB" w:rsidRPr="008C3464" w:rsidRDefault="00FE5CBB" w:rsidP="00FE5CBB">
      <w:pPr>
        <w:rPr>
          <w:sz w:val="16"/>
        </w:rPr>
      </w:pPr>
      <w:r w:rsidRPr="008C3464">
        <w:rPr>
          <w:sz w:val="16"/>
        </w:rPr>
        <w:t xml:space="preserve">Graham suggested Thursday afternoon that </w:t>
      </w:r>
      <w:r w:rsidRPr="008C3464">
        <w:rPr>
          <w:rStyle w:val="StyleUnderline"/>
        </w:rPr>
        <w:t>Senate Republicans may attempt to renegotiate the defense spending cap</w:t>
      </w:r>
      <w:r w:rsidRPr="008C3464">
        <w:rPr>
          <w:sz w:val="16"/>
        </w:rPr>
        <w:t xml:space="preserve"> set by the debt limit law later this year. </w:t>
      </w:r>
    </w:p>
    <w:p w14:paraId="3EC38B59" w14:textId="77777777" w:rsidR="00FE5CBB" w:rsidRPr="008C3464" w:rsidRDefault="00FE5CBB" w:rsidP="00FE5CBB">
      <w:pPr>
        <w:rPr>
          <w:sz w:val="16"/>
        </w:rPr>
      </w:pPr>
      <w:r w:rsidRPr="008C3464">
        <w:rPr>
          <w:rStyle w:val="StyleUnderline"/>
        </w:rPr>
        <w:t xml:space="preserve">“There will be conversation among senators and hopefully the House to increase our spending to deter China. </w:t>
      </w:r>
      <w:r w:rsidRPr="008C3464">
        <w:rPr>
          <w:sz w:val="16"/>
        </w:rPr>
        <w:t xml:space="preserve">Reducing the size of the U.S. Navy doesn’t deter China,” he said. </w:t>
      </w:r>
    </w:p>
    <w:p w14:paraId="6EC59F6F" w14:textId="77777777" w:rsidR="00FE5CBB" w:rsidRPr="008C3464" w:rsidRDefault="00FE5CBB" w:rsidP="00FE5CBB">
      <w:pPr>
        <w:rPr>
          <w:rStyle w:val="StyleUnderline"/>
        </w:rPr>
      </w:pPr>
      <w:r w:rsidRPr="008C3464">
        <w:rPr>
          <w:rStyle w:val="StyleUnderline"/>
        </w:rPr>
        <w:t xml:space="preserve">Sen. Susan </w:t>
      </w:r>
      <w:r w:rsidRPr="008C3464">
        <w:rPr>
          <w:rStyle w:val="StyleUnderline"/>
          <w:highlight w:val="cyan"/>
        </w:rPr>
        <w:t>Collins</w:t>
      </w:r>
      <w:r w:rsidRPr="008C3464">
        <w:rPr>
          <w:rStyle w:val="StyleUnderline"/>
        </w:rPr>
        <w:t xml:space="preserve"> (</w:t>
      </w:r>
      <w:r w:rsidRPr="008C3464">
        <w:rPr>
          <w:sz w:val="16"/>
        </w:rPr>
        <w:t>Maine</w:t>
      </w:r>
      <w:r w:rsidRPr="008C3464">
        <w:rPr>
          <w:rStyle w:val="StyleUnderline"/>
        </w:rPr>
        <w:t xml:space="preserve">), the top-ranking Republican on the Appropriations Committee, said she </w:t>
      </w:r>
      <w:r w:rsidRPr="008C3464">
        <w:rPr>
          <w:rStyle w:val="StyleUnderline"/>
          <w:highlight w:val="cyan"/>
        </w:rPr>
        <w:t>was concerned</w:t>
      </w:r>
      <w:r w:rsidRPr="008C3464">
        <w:rPr>
          <w:rStyle w:val="StyleUnderline"/>
        </w:rPr>
        <w:t xml:space="preserve"> that “</w:t>
      </w:r>
      <w:r w:rsidRPr="008C3464">
        <w:rPr>
          <w:rStyle w:val="StyleUnderline"/>
          <w:highlight w:val="cyan"/>
        </w:rPr>
        <w:t>the new debt limit law</w:t>
      </w:r>
      <w:r w:rsidRPr="008C3464">
        <w:rPr>
          <w:rStyle w:val="StyleUnderline"/>
        </w:rPr>
        <w:t xml:space="preserve"> caps regular defense funding in fiscal year 2024 at the inadequate level requested by the president” </w:t>
      </w:r>
      <w:r w:rsidRPr="008C3464">
        <w:rPr>
          <w:sz w:val="16"/>
        </w:rPr>
        <w:t>and that it</w:t>
      </w:r>
      <w:r w:rsidRPr="008C3464">
        <w:rPr>
          <w:rStyle w:val="StyleUnderline"/>
        </w:rPr>
        <w:t xml:space="preserve"> “</w:t>
      </w:r>
      <w:r w:rsidRPr="008C3464">
        <w:rPr>
          <w:rStyle w:val="StyleUnderline"/>
          <w:highlight w:val="cyan"/>
        </w:rPr>
        <w:t xml:space="preserve">fails to meet </w:t>
      </w:r>
      <w:r w:rsidRPr="008C3464">
        <w:rPr>
          <w:rStyle w:val="StyleUnderline"/>
        </w:rPr>
        <w:t xml:space="preserve">the </w:t>
      </w:r>
      <w:r w:rsidRPr="008C3464">
        <w:rPr>
          <w:rStyle w:val="StyleUnderline"/>
          <w:highlight w:val="cyan"/>
        </w:rPr>
        <w:t>security challenges</w:t>
      </w:r>
      <w:r w:rsidRPr="008C3464">
        <w:rPr>
          <w:rStyle w:val="StyleUnderline"/>
        </w:rPr>
        <w:t xml:space="preserve"> facing our nation.”</w:t>
      </w:r>
    </w:p>
    <w:p w14:paraId="2E8257D1" w14:textId="77777777" w:rsidR="00FE5CBB" w:rsidRPr="008C3464" w:rsidRDefault="00FE5CBB" w:rsidP="00FE5CBB">
      <w:pPr>
        <w:rPr>
          <w:sz w:val="16"/>
        </w:rPr>
      </w:pPr>
      <w:r w:rsidRPr="008C3464">
        <w:rPr>
          <w:rStyle w:val="StyleUnderline"/>
          <w:highlight w:val="cyan"/>
        </w:rPr>
        <w:t>House Republicans</w:t>
      </w:r>
      <w:r w:rsidRPr="008C3464">
        <w:rPr>
          <w:rStyle w:val="StyleUnderline"/>
        </w:rPr>
        <w:t xml:space="preserve"> have proposed $826 billion for the annual defense appropriations bill, </w:t>
      </w:r>
      <w:r w:rsidRPr="008C3464">
        <w:rPr>
          <w:sz w:val="16"/>
        </w:rPr>
        <w:t>while</w:t>
      </w:r>
      <w:r w:rsidRPr="008C3464">
        <w:rPr>
          <w:rStyle w:val="StyleUnderline"/>
        </w:rPr>
        <w:t xml:space="preserve"> </w:t>
      </w:r>
      <w:r w:rsidRPr="008C3464">
        <w:rPr>
          <w:rStyle w:val="StyleUnderline"/>
          <w:highlight w:val="cyan"/>
        </w:rPr>
        <w:t>Senate Democrats</w:t>
      </w:r>
      <w:r w:rsidRPr="008C3464">
        <w:rPr>
          <w:rStyle w:val="StyleUnderline"/>
        </w:rPr>
        <w:t xml:space="preserve"> have proposed $823 billion for the defense spending bill, </w:t>
      </w:r>
      <w:r w:rsidRPr="008C3464">
        <w:rPr>
          <w:rStyle w:val="StyleUnderline"/>
          <w:highlight w:val="cyan"/>
        </w:rPr>
        <w:t>keep</w:t>
      </w:r>
      <w:r w:rsidRPr="008C3464">
        <w:rPr>
          <w:rStyle w:val="StyleUnderline"/>
        </w:rPr>
        <w:t xml:space="preserve">ing </w:t>
      </w:r>
      <w:r w:rsidRPr="008C3464">
        <w:rPr>
          <w:rStyle w:val="StyleUnderline"/>
          <w:highlight w:val="cyan"/>
        </w:rPr>
        <w:t>in line with the spending caps</w:t>
      </w:r>
      <w:r w:rsidRPr="008C3464">
        <w:rPr>
          <w:rStyle w:val="StyleUnderline"/>
        </w:rPr>
        <w:t xml:space="preserve"> McCarthy negotiated</w:t>
      </w:r>
      <w:r w:rsidRPr="008C3464">
        <w:rPr>
          <w:sz w:val="16"/>
        </w:rPr>
        <w:t xml:space="preserve"> with Biden.  </w:t>
      </w:r>
    </w:p>
    <w:p w14:paraId="596FB561" w14:textId="77777777" w:rsidR="00FE5CBB" w:rsidRPr="008C3464" w:rsidRDefault="00FE5CBB" w:rsidP="00FE5CBB">
      <w:pPr>
        <w:rPr>
          <w:sz w:val="16"/>
        </w:rPr>
      </w:pPr>
      <w:r w:rsidRPr="008C3464">
        <w:rPr>
          <w:sz w:val="16"/>
        </w:rPr>
        <w:t xml:space="preserve">Those numbers don’t </w:t>
      </w:r>
      <w:r w:rsidRPr="008C3464">
        <w:rPr>
          <w:rStyle w:val="StyleUnderline"/>
        </w:rPr>
        <w:t>include defense spending spread across other departments</w:t>
      </w:r>
      <w:r w:rsidRPr="008C3464">
        <w:rPr>
          <w:sz w:val="16"/>
        </w:rPr>
        <w:t xml:space="preserve">, including the Department of Energy, which oversees the nation’s nuclear arsenal; the Department of Homeland Security; and money allocated for military construction and veterans affairs. </w:t>
      </w:r>
    </w:p>
    <w:p w14:paraId="2D8E3CE1" w14:textId="77777777" w:rsidR="00FE5CBB" w:rsidRPr="008C3464" w:rsidRDefault="00FE5CBB" w:rsidP="00FE5CBB">
      <w:pPr>
        <w:rPr>
          <w:rStyle w:val="StyleUnderline"/>
        </w:rPr>
      </w:pPr>
      <w:r w:rsidRPr="008C3464">
        <w:rPr>
          <w:rStyle w:val="StyleUnderline"/>
          <w:highlight w:val="cyan"/>
        </w:rPr>
        <w:t>Graham and Collins are hoping to increase defense spending levels</w:t>
      </w:r>
      <w:r w:rsidRPr="008C3464">
        <w:rPr>
          <w:rStyle w:val="StyleUnderline"/>
        </w:rPr>
        <w:t xml:space="preserve"> </w:t>
      </w:r>
      <w:r w:rsidRPr="008C3464">
        <w:rPr>
          <w:sz w:val="16"/>
        </w:rPr>
        <w:t xml:space="preserve">later in the year — possibly by passing a supplemental defense spending bill that includes money for Ukraine — </w:t>
      </w:r>
      <w:r w:rsidRPr="008C3464">
        <w:rPr>
          <w:rStyle w:val="StyleUnderline"/>
          <w:highlight w:val="cyan"/>
        </w:rPr>
        <w:t>but McCarthy has</w:t>
      </w:r>
      <w:r w:rsidRPr="008C3464">
        <w:rPr>
          <w:rStyle w:val="StyleUnderline"/>
        </w:rPr>
        <w:t xml:space="preserve"> already </w:t>
      </w:r>
      <w:r w:rsidRPr="008C3464">
        <w:rPr>
          <w:rStyle w:val="Emphasis"/>
          <w:highlight w:val="cyan"/>
        </w:rPr>
        <w:t>poured cold water</w:t>
      </w:r>
      <w:r w:rsidRPr="008C3464">
        <w:rPr>
          <w:rStyle w:val="StyleUnderline"/>
          <w:highlight w:val="cyan"/>
        </w:rPr>
        <w:t xml:space="preserve"> on the deal.</w:t>
      </w:r>
      <w:r w:rsidRPr="008C3464">
        <w:rPr>
          <w:rStyle w:val="StyleUnderline"/>
        </w:rPr>
        <w:t xml:space="preserve">  </w:t>
      </w:r>
    </w:p>
    <w:p w14:paraId="44C25A21" w14:textId="77777777" w:rsidR="00FE5CBB" w:rsidRPr="008C3464" w:rsidRDefault="00FE5CBB" w:rsidP="00FE5CBB">
      <w:pPr>
        <w:rPr>
          <w:sz w:val="16"/>
        </w:rPr>
      </w:pPr>
      <w:r w:rsidRPr="008C3464">
        <w:rPr>
          <w:sz w:val="16"/>
        </w:rPr>
        <w:t xml:space="preserve">“I’m not going to prejudge what some of them [in the Senate] do, </w:t>
      </w:r>
      <w:r w:rsidRPr="008C3464">
        <w:rPr>
          <w:rStyle w:val="StyleUnderline"/>
        </w:rPr>
        <w:t xml:space="preserve">but if they think they’re writing a supplemental because they want to go around an agreement we just made, </w:t>
      </w:r>
      <w:r w:rsidRPr="008C3464">
        <w:rPr>
          <w:rStyle w:val="StyleUnderline"/>
          <w:highlight w:val="cyan"/>
        </w:rPr>
        <w:t xml:space="preserve">it’s </w:t>
      </w:r>
      <w:r w:rsidRPr="008C3464">
        <w:rPr>
          <w:rStyle w:val="Emphasis"/>
          <w:highlight w:val="cyan"/>
        </w:rPr>
        <w:t>not going anywhere</w:t>
      </w:r>
      <w:r w:rsidRPr="008C3464">
        <w:rPr>
          <w:rStyle w:val="StyleUnderline"/>
          <w:highlight w:val="cyan"/>
        </w:rPr>
        <w:t>,” he told</w:t>
      </w:r>
      <w:r w:rsidRPr="008C3464">
        <w:rPr>
          <w:sz w:val="16"/>
        </w:rPr>
        <w:t xml:space="preserve"> Punchbowl News earlier this month. </w:t>
      </w:r>
    </w:p>
    <w:p w14:paraId="6F088E62" w14:textId="77777777" w:rsidR="00FE5CBB" w:rsidRPr="008C3464" w:rsidRDefault="00FE5CBB" w:rsidP="00FE5CBB">
      <w:pPr>
        <w:rPr>
          <w:sz w:val="16"/>
        </w:rPr>
      </w:pPr>
      <w:r w:rsidRPr="008C3464">
        <w:rPr>
          <w:rStyle w:val="StyleUnderline"/>
        </w:rPr>
        <w:t xml:space="preserve">Adding fuel to the fire, </w:t>
      </w:r>
      <w:r w:rsidRPr="008C3464">
        <w:rPr>
          <w:rStyle w:val="StyleUnderline"/>
          <w:highlight w:val="cyan"/>
        </w:rPr>
        <w:t>House Republicans have proposed cutting an additional $119 billion</w:t>
      </w:r>
      <w:r w:rsidRPr="008C3464">
        <w:rPr>
          <w:rStyle w:val="StyleUnderline"/>
        </w:rPr>
        <w:t xml:space="preserve"> from discretionary spending by setting spending targets for the annual spending bills that cumulatively fall well below the caps that Biden and McCarthy agreed to for those programs —</w:t>
      </w:r>
      <w:r w:rsidRPr="008C3464">
        <w:rPr>
          <w:sz w:val="16"/>
        </w:rPr>
        <w:t xml:space="preserve"> $886 billion for defense and $703.7 for nondefense programs.  </w:t>
      </w:r>
    </w:p>
    <w:p w14:paraId="364B431B" w14:textId="77777777" w:rsidR="00FE5CBB" w:rsidRPr="008C3464" w:rsidRDefault="00FE5CBB" w:rsidP="00FE5CBB">
      <w:pPr>
        <w:rPr>
          <w:sz w:val="16"/>
          <w:szCs w:val="16"/>
        </w:rPr>
      </w:pPr>
      <w:r w:rsidRPr="008C3464">
        <w:rPr>
          <w:sz w:val="16"/>
          <w:szCs w:val="16"/>
        </w:rPr>
        <w:t xml:space="preserve">House Republicans are proposing finding those additional savings by cutting from nondefense discretionary spending programs, which will likely put pressure on the Department of Homeland Security. </w:t>
      </w:r>
    </w:p>
    <w:p w14:paraId="005A463E" w14:textId="77777777" w:rsidR="00FE5CBB" w:rsidRPr="008C3464" w:rsidRDefault="00FE5CBB" w:rsidP="00FE5CBB">
      <w:pPr>
        <w:rPr>
          <w:rStyle w:val="StyleUnderline"/>
        </w:rPr>
      </w:pPr>
      <w:r w:rsidRPr="008C3464">
        <w:rPr>
          <w:sz w:val="16"/>
        </w:rPr>
        <w:t xml:space="preserve">Meeting the House Republican targets for nondefense programs </w:t>
      </w:r>
      <w:r w:rsidRPr="008C3464">
        <w:rPr>
          <w:rStyle w:val="StyleUnderline"/>
        </w:rPr>
        <w:t xml:space="preserve">could entail spending cuts ranging between 15 percent to 30 percent for the departments of Agriculture, Commerce, Justice, Interior, Labor, Health and Human Services, and Education.  </w:t>
      </w:r>
    </w:p>
    <w:p w14:paraId="22456D6D" w14:textId="77777777" w:rsidR="00FE5CBB" w:rsidRPr="008C3464" w:rsidRDefault="00FE5CBB" w:rsidP="00FE5CBB">
      <w:pPr>
        <w:rPr>
          <w:sz w:val="16"/>
        </w:rPr>
      </w:pPr>
      <w:r w:rsidRPr="008C3464">
        <w:rPr>
          <w:rStyle w:val="StyleUnderline"/>
        </w:rPr>
        <w:t>Such a showdown</w:t>
      </w:r>
      <w:r w:rsidRPr="008C3464">
        <w:rPr>
          <w:sz w:val="16"/>
        </w:rPr>
        <w:t xml:space="preserve"> over spending levels </w:t>
      </w:r>
      <w:r w:rsidRPr="008C3464">
        <w:rPr>
          <w:rStyle w:val="StyleUnderline"/>
          <w:highlight w:val="cyan"/>
        </w:rPr>
        <w:t>heightens the chance</w:t>
      </w:r>
      <w:r w:rsidRPr="008C3464">
        <w:rPr>
          <w:rStyle w:val="StyleUnderline"/>
        </w:rPr>
        <w:t xml:space="preserve">s of </w:t>
      </w:r>
      <w:r w:rsidRPr="008C3464">
        <w:rPr>
          <w:rStyle w:val="StyleUnderline"/>
          <w:highlight w:val="cyan"/>
        </w:rPr>
        <w:t>Senate Dem</w:t>
      </w:r>
      <w:r w:rsidRPr="008C3464">
        <w:rPr>
          <w:rStyle w:val="StyleUnderline"/>
        </w:rPr>
        <w:t>ocrat</w:t>
      </w:r>
      <w:r w:rsidRPr="008C3464">
        <w:rPr>
          <w:rStyle w:val="StyleUnderline"/>
          <w:highlight w:val="cyan"/>
        </w:rPr>
        <w:t xml:space="preserve">s and House Republicans </w:t>
      </w:r>
      <w:r w:rsidRPr="008C3464">
        <w:rPr>
          <w:rStyle w:val="Emphasis"/>
          <w:highlight w:val="cyan"/>
        </w:rPr>
        <w:t>fail</w:t>
      </w:r>
      <w:r w:rsidRPr="008C3464">
        <w:rPr>
          <w:rStyle w:val="Emphasis"/>
        </w:rPr>
        <w:t xml:space="preserve">ing </w:t>
      </w:r>
      <w:r w:rsidRPr="008C3464">
        <w:rPr>
          <w:rStyle w:val="Emphasis"/>
          <w:highlight w:val="cyan"/>
        </w:rPr>
        <w:t>to agree</w:t>
      </w:r>
      <w:r w:rsidRPr="008C3464">
        <w:rPr>
          <w:rStyle w:val="StyleUnderline"/>
        </w:rPr>
        <w:t xml:space="preserve">, and then not passing the regular spending bills, </w:t>
      </w:r>
      <w:r w:rsidRPr="008C3464">
        <w:rPr>
          <w:sz w:val="16"/>
        </w:rPr>
        <w:t xml:space="preserve">which means they would have to resort to a stopgap spending measure. If they fail to pass all 12 appropriations bills by Dec. 31, that would trigger an across-the-board, 1-percent rescission for all defense and nondefense discretionary spending.  </w:t>
      </w:r>
    </w:p>
    <w:p w14:paraId="5C83AB37" w14:textId="77777777" w:rsidR="00FE5CBB" w:rsidRPr="008C3464" w:rsidRDefault="00FE5CBB" w:rsidP="00FE5CBB">
      <w:pPr>
        <w:rPr>
          <w:sz w:val="16"/>
          <w:szCs w:val="16"/>
        </w:rPr>
      </w:pPr>
      <w:r w:rsidRPr="008C3464">
        <w:rPr>
          <w:sz w:val="16"/>
          <w:szCs w:val="16"/>
        </w:rPr>
        <w:t xml:space="preserve">Senate Republicans warn the 1-percent spending sequester would hit defense programs harder than nondefense programs. </w:t>
      </w:r>
    </w:p>
    <w:p w14:paraId="424C432F" w14:textId="77777777" w:rsidR="00FE5CBB" w:rsidRPr="008C3464" w:rsidRDefault="00FE5CBB" w:rsidP="00FE5CBB">
      <w:pPr>
        <w:rPr>
          <w:rStyle w:val="StyleUnderline"/>
        </w:rPr>
      </w:pPr>
      <w:r w:rsidRPr="008C3464">
        <w:rPr>
          <w:rStyle w:val="StyleUnderline"/>
        </w:rPr>
        <w:t xml:space="preserve">Graham and Collins also spoke out Thursday against the spending allocations Senate Democrats set for homeland security. </w:t>
      </w:r>
    </w:p>
    <w:p w14:paraId="02BA32A0" w14:textId="77777777" w:rsidR="00FE5CBB" w:rsidRPr="008C3464" w:rsidRDefault="00FE5CBB" w:rsidP="00FE5CBB">
      <w:pPr>
        <w:rPr>
          <w:rStyle w:val="StyleUnderline"/>
        </w:rPr>
      </w:pPr>
      <w:r w:rsidRPr="008C3464">
        <w:rPr>
          <w:sz w:val="16"/>
        </w:rPr>
        <w:t xml:space="preserve">Homeland Security Department </w:t>
      </w:r>
      <w:r w:rsidRPr="008C3464">
        <w:rPr>
          <w:rStyle w:val="StyleUnderline"/>
        </w:rPr>
        <w:t xml:space="preserve">funding is under pressure because of the spending cap Biden and McCarthy agreed to as part of the debt limit deal.  </w:t>
      </w:r>
    </w:p>
    <w:p w14:paraId="3C34E1B7" w14:textId="77777777" w:rsidR="00FE5CBB" w:rsidRPr="008C3464" w:rsidRDefault="00FE5CBB" w:rsidP="00FE5CBB">
      <w:pPr>
        <w:rPr>
          <w:rStyle w:val="StyleUnderline"/>
        </w:rPr>
      </w:pPr>
      <w:r w:rsidRPr="008C3464">
        <w:rPr>
          <w:rStyle w:val="StyleUnderline"/>
        </w:rPr>
        <w:t>Senate Appropriations Committee Chairwoman Patty Murray (</w:t>
      </w:r>
      <w:r w:rsidRPr="008C3464">
        <w:rPr>
          <w:sz w:val="16"/>
        </w:rPr>
        <w:t>D-Wash</w:t>
      </w:r>
      <w:r w:rsidRPr="008C3464">
        <w:rPr>
          <w:rStyle w:val="StyleUnderline"/>
        </w:rPr>
        <w:t xml:space="preserve">.) said the debt limit deal </w:t>
      </w:r>
      <w:r w:rsidRPr="008C3464">
        <w:rPr>
          <w:rStyle w:val="StyleUnderline"/>
          <w:highlight w:val="cyan"/>
        </w:rPr>
        <w:t>squeeze</w:t>
      </w:r>
      <w:r w:rsidRPr="008C3464">
        <w:rPr>
          <w:rStyle w:val="StyleUnderline"/>
        </w:rPr>
        <w:t>d</w:t>
      </w:r>
      <w:r w:rsidRPr="008C3464">
        <w:rPr>
          <w:rStyle w:val="StyleUnderline"/>
          <w:highlight w:val="cyan"/>
        </w:rPr>
        <w:t xml:space="preserve"> federal funding</w:t>
      </w:r>
      <w:r w:rsidRPr="008C3464">
        <w:rPr>
          <w:rStyle w:val="StyleUnderline"/>
        </w:rPr>
        <w:t xml:space="preserve"> priorities </w:t>
      </w:r>
      <w:r w:rsidRPr="008C3464">
        <w:rPr>
          <w:rStyle w:val="StyleUnderline"/>
          <w:highlight w:val="cyan"/>
        </w:rPr>
        <w:t>across the board.</w:t>
      </w:r>
      <w:r w:rsidRPr="008C3464">
        <w:rPr>
          <w:rStyle w:val="StyleUnderline"/>
        </w:rPr>
        <w:t xml:space="preserve">  </w:t>
      </w:r>
    </w:p>
    <w:p w14:paraId="53C40F29" w14:textId="77777777" w:rsidR="00FE5CBB" w:rsidRPr="008C3464" w:rsidRDefault="00FE5CBB" w:rsidP="00FE5CBB">
      <w:pPr>
        <w:rPr>
          <w:sz w:val="16"/>
          <w:szCs w:val="16"/>
        </w:rPr>
      </w:pPr>
      <w:r w:rsidRPr="008C3464">
        <w:t>“</w:t>
      </w:r>
      <w:r w:rsidRPr="008C3464">
        <w:rPr>
          <w:sz w:val="16"/>
          <w:szCs w:val="16"/>
        </w:rPr>
        <w:t xml:space="preserve">We were given a top-line [spending number] that was extremely challenging and difficult,” she said. “I would dare say no one on this committee, certainly Sen. Collins or I, would have negotiated that agreement. We were not in the room but we have been given that order.” </w:t>
      </w:r>
    </w:p>
    <w:p w14:paraId="23867508" w14:textId="77777777" w:rsidR="00FE5CBB" w:rsidRPr="008C3464" w:rsidRDefault="00FE5CBB" w:rsidP="00FE5CBB">
      <w:pPr>
        <w:rPr>
          <w:sz w:val="16"/>
          <w:szCs w:val="16"/>
        </w:rPr>
      </w:pPr>
      <w:r w:rsidRPr="008C3464">
        <w:rPr>
          <w:sz w:val="16"/>
          <w:szCs w:val="16"/>
        </w:rPr>
        <w:t xml:space="preserve">Graham said that under the spending caps agreed to last month, the Homeland Security Department would not have enough money to stem the flow of fentanyl and other drugs across the U.S.-Mexico border. </w:t>
      </w:r>
    </w:p>
    <w:p w14:paraId="78448546" w14:textId="77777777" w:rsidR="00FE5CBB" w:rsidRPr="008C3464" w:rsidRDefault="00FE5CBB" w:rsidP="00FE5CBB">
      <w:pPr>
        <w:rPr>
          <w:sz w:val="16"/>
          <w:szCs w:val="16"/>
        </w:rPr>
      </w:pPr>
      <w:r w:rsidRPr="008C3464">
        <w:rPr>
          <w:sz w:val="16"/>
          <w:szCs w:val="16"/>
        </w:rPr>
        <w:t xml:space="preserve">“If you’ve looked at the border and you feel like we can spend less on homeland security, you shouldn’t be allowed to drive. This place is falling apart. and fentanyl is killing Americans. We need more, not less, to address that,” he said.  </w:t>
      </w:r>
    </w:p>
    <w:p w14:paraId="77B9D8AB" w14:textId="77777777" w:rsidR="00FE5CBB" w:rsidRPr="008C3464" w:rsidRDefault="00FE5CBB" w:rsidP="00FE5CBB">
      <w:pPr>
        <w:rPr>
          <w:sz w:val="16"/>
          <w:szCs w:val="16"/>
        </w:rPr>
      </w:pPr>
      <w:r w:rsidRPr="008C3464">
        <w:rPr>
          <w:sz w:val="16"/>
          <w:szCs w:val="16"/>
        </w:rPr>
        <w:t xml:space="preserve">Graham suggested that the consequences of the spending caps would be severe if kept in place over the long-term. </w:t>
      </w:r>
    </w:p>
    <w:p w14:paraId="2FBA1D45" w14:textId="77777777" w:rsidR="00FE5CBB" w:rsidRPr="008C3464" w:rsidRDefault="00FE5CBB" w:rsidP="00FE5CBB">
      <w:pPr>
        <w:rPr>
          <w:sz w:val="16"/>
          <w:szCs w:val="16"/>
        </w:rPr>
      </w:pPr>
      <w:r w:rsidRPr="008C3464">
        <w:rPr>
          <w:sz w:val="16"/>
          <w:szCs w:val="16"/>
        </w:rPr>
        <w:t xml:space="preserve">“We’re in a tough spot. I like the idea we’re not going to be perpetually bound by this,” he said. </w:t>
      </w:r>
    </w:p>
    <w:p w14:paraId="1201B15E" w14:textId="77777777" w:rsidR="00FE5CBB" w:rsidRPr="008C3464" w:rsidRDefault="00FE5CBB" w:rsidP="00FE5CBB">
      <w:pPr>
        <w:rPr>
          <w:sz w:val="16"/>
          <w:szCs w:val="16"/>
        </w:rPr>
      </w:pPr>
      <w:r w:rsidRPr="008C3464">
        <w:rPr>
          <w:sz w:val="16"/>
          <w:szCs w:val="16"/>
        </w:rPr>
        <w:t xml:space="preserve">Collins raised similar concerns.  </w:t>
      </w:r>
    </w:p>
    <w:p w14:paraId="65FE19B2" w14:textId="77777777" w:rsidR="00FE5CBB" w:rsidRPr="008C3464" w:rsidRDefault="00FE5CBB" w:rsidP="00FE5CBB">
      <w:pPr>
        <w:rPr>
          <w:sz w:val="16"/>
          <w:szCs w:val="16"/>
        </w:rPr>
      </w:pPr>
      <w:r w:rsidRPr="008C3464">
        <w:rPr>
          <w:sz w:val="16"/>
          <w:szCs w:val="16"/>
        </w:rPr>
        <w:t xml:space="preserve">“Due to the inadequacy of funding for Homeland Security and the need for additional defense funding, unfortunately I cannot support the 302(b) allocations,” Collins said of the money proposed for the Department of Homeland Security and the Pentagon. </w:t>
      </w:r>
    </w:p>
    <w:p w14:paraId="602CA47E" w14:textId="77777777" w:rsidR="00FE5CBB" w:rsidRPr="008C3464" w:rsidRDefault="00FE5CBB" w:rsidP="00FE5CBB">
      <w:pPr>
        <w:rPr>
          <w:sz w:val="16"/>
          <w:szCs w:val="16"/>
        </w:rPr>
      </w:pPr>
      <w:r w:rsidRPr="008C3464">
        <w:rPr>
          <w:sz w:val="16"/>
          <w:szCs w:val="16"/>
        </w:rPr>
        <w:t xml:space="preserve">“Our crisis at the southern border continues. We are on pace for another 2.2 million encounters with migrants this fiscal year,” she added. “Despite this ongoing calamity, the proposed 302(b) allocation would actually reduce funding for the Department of Homeland Security, limiting our ability to have sufficient personnel and technology at the southern border.” </w:t>
      </w:r>
    </w:p>
    <w:p w14:paraId="2BAF6605" w14:textId="77777777" w:rsidR="00FE5CBB" w:rsidRPr="008C3464" w:rsidRDefault="00FE5CBB" w:rsidP="00FE5CBB">
      <w:pPr>
        <w:rPr>
          <w:sz w:val="16"/>
          <w:szCs w:val="16"/>
        </w:rPr>
      </w:pPr>
      <w:r w:rsidRPr="008C3464">
        <w:rPr>
          <w:sz w:val="16"/>
          <w:szCs w:val="16"/>
        </w:rPr>
        <w:t xml:space="preserve">Graham and Collins made their comments in reaction to the $56.9 billion in budget authority that Senate Democrats proposed for the annual Homeland Security appropriations bill.  </w:t>
      </w:r>
    </w:p>
    <w:p w14:paraId="02E9850B" w14:textId="77777777" w:rsidR="00FE5CBB" w:rsidRPr="008C3464" w:rsidRDefault="00FE5CBB" w:rsidP="00FE5CBB">
      <w:pPr>
        <w:rPr>
          <w:sz w:val="16"/>
          <w:szCs w:val="16"/>
        </w:rPr>
      </w:pPr>
      <w:r w:rsidRPr="008C3464">
        <w:rPr>
          <w:sz w:val="16"/>
          <w:szCs w:val="16"/>
        </w:rPr>
        <w:t xml:space="preserve">The Republican-controlled House Appropriations panel has approved $63.9 billion in budget authority for homeland security appropriations. </w:t>
      </w:r>
    </w:p>
    <w:p w14:paraId="53A1A573" w14:textId="77777777" w:rsidR="00FE5CBB" w:rsidRPr="008C3464" w:rsidRDefault="00FE5CBB" w:rsidP="00FE5CBB">
      <w:pPr>
        <w:rPr>
          <w:sz w:val="16"/>
          <w:szCs w:val="16"/>
        </w:rPr>
      </w:pPr>
      <w:r w:rsidRPr="008C3464">
        <w:rPr>
          <w:sz w:val="16"/>
          <w:szCs w:val="16"/>
        </w:rPr>
        <w:t xml:space="preserve">Sen. Jon Tester (D-Mont.), the chairman of the Defense Appropriations Subcommittee, told colleagues at the hearing Thursday morning that he agrees with Graham and Collins that the defense funding levels set forth by the Senate and House are “inadequate.”  </w:t>
      </w:r>
    </w:p>
    <w:p w14:paraId="7B551E4B" w14:textId="77777777" w:rsidR="00FE5CBB" w:rsidRPr="008C3464" w:rsidRDefault="00FE5CBB" w:rsidP="00FE5CBB">
      <w:pPr>
        <w:rPr>
          <w:sz w:val="16"/>
          <w:szCs w:val="16"/>
        </w:rPr>
      </w:pPr>
      <w:r w:rsidRPr="008C3464">
        <w:rPr>
          <w:sz w:val="16"/>
          <w:szCs w:val="16"/>
        </w:rPr>
        <w:t xml:space="preserve">“Am I happy with the defense number? No. I think it’s inadequate, quite frankly,” he said. </w:t>
      </w:r>
    </w:p>
    <w:p w14:paraId="0B781B36" w14:textId="77777777" w:rsidR="00FE5CBB" w:rsidRPr="008C3464" w:rsidRDefault="00FE5CBB" w:rsidP="00FE5CBB">
      <w:pPr>
        <w:rPr>
          <w:sz w:val="16"/>
          <w:szCs w:val="16"/>
        </w:rPr>
      </w:pPr>
      <w:r w:rsidRPr="008C3464">
        <w:rPr>
          <w:sz w:val="16"/>
          <w:szCs w:val="16"/>
        </w:rPr>
        <w:t xml:space="preserve">He later told The Hill that he found it ironic that Republicans, who usually like to bill themselves as fiscal hawks, are the ones now looking to get around the spending caps. </w:t>
      </w:r>
    </w:p>
    <w:p w14:paraId="19B892C1" w14:textId="77777777" w:rsidR="00FE5CBB" w:rsidRPr="008C3464" w:rsidRDefault="00FE5CBB" w:rsidP="00FE5CBB">
      <w:pPr>
        <w:rPr>
          <w:sz w:val="16"/>
          <w:szCs w:val="16"/>
        </w:rPr>
      </w:pPr>
      <w:r w:rsidRPr="008C3464">
        <w:rPr>
          <w:sz w:val="16"/>
          <w:szCs w:val="16"/>
        </w:rPr>
        <w:t xml:space="preserve">“I just felt like we had flipped positions today. Democrats were able to take the conservative [debt limit] number, and Republicans wanted the more liberal number,” he said.  </w:t>
      </w:r>
    </w:p>
    <w:p w14:paraId="58E2A910" w14:textId="77777777" w:rsidR="00FE5CBB" w:rsidRPr="008C3464" w:rsidRDefault="00FE5CBB" w:rsidP="00FE5CBB"/>
    <w:p w14:paraId="57CCFD6A" w14:textId="77777777" w:rsidR="00C476DC" w:rsidRPr="008C3464" w:rsidRDefault="00C476DC" w:rsidP="00C476DC">
      <w:pPr>
        <w:pStyle w:val="Heading4"/>
        <w:rPr>
          <w:rStyle w:val="Style13ptBold"/>
          <w:b/>
        </w:rPr>
      </w:pPr>
      <w:r w:rsidRPr="008C3464">
        <w:rPr>
          <w:rStyle w:val="Style13ptBold"/>
          <w:b/>
        </w:rPr>
        <w:t>The budget won’t pass now – political divergences over spending cuts doom proceedings</w:t>
      </w:r>
    </w:p>
    <w:p w14:paraId="6E22B2D5" w14:textId="77777777" w:rsidR="00C476DC" w:rsidRPr="008C3464" w:rsidRDefault="00C476DC" w:rsidP="00C476DC">
      <w:proofErr w:type="spellStart"/>
      <w:r w:rsidRPr="008C3464">
        <w:rPr>
          <w:rStyle w:val="Style13ptBold"/>
        </w:rPr>
        <w:t>Freking</w:t>
      </w:r>
      <w:proofErr w:type="spellEnd"/>
      <w:r w:rsidRPr="008C3464">
        <w:rPr>
          <w:rStyle w:val="Style13ptBold"/>
        </w:rPr>
        <w:t xml:space="preserve"> 6-17</w:t>
      </w:r>
      <w:r w:rsidRPr="008C3464">
        <w:t xml:space="preserve">[Kevin </w:t>
      </w:r>
      <w:proofErr w:type="spellStart"/>
      <w:r w:rsidRPr="008C3464">
        <w:t>Freking</w:t>
      </w:r>
      <w:proofErr w:type="spellEnd"/>
      <w:r w:rsidRPr="008C3464">
        <w:t>; Staff Writer at Associated Press ; 6-17-2023; Specter of government shutdown rises again as House GOP seeks deeper budget cuts; PBS NewsHour; https://www.pbs.org/newshour/politics/specter-of-government-shutdown-rises-again-as-house-gop-seeks-deeper-budget-cuts; 6-22-2023; AA]</w:t>
      </w:r>
    </w:p>
    <w:p w14:paraId="7646C813" w14:textId="4CCA5BDB" w:rsidR="00C476DC" w:rsidRPr="00BD5F30" w:rsidRDefault="00C476DC" w:rsidP="00FE5CBB">
      <w:pPr>
        <w:rPr>
          <w:sz w:val="16"/>
        </w:rPr>
      </w:pPr>
      <w:r w:rsidRPr="008C3464">
        <w:rPr>
          <w:sz w:val="16"/>
        </w:rPr>
        <w:t xml:space="preserve">The most consequential move of the week, however, was an announcement from GOP leadership that arrived with little fanfare. </w:t>
      </w:r>
      <w:r w:rsidRPr="008C3464">
        <w:rPr>
          <w:rStyle w:val="StyleUnderline"/>
          <w:highlight w:val="cyan"/>
        </w:rPr>
        <w:t>Republicans</w:t>
      </w:r>
      <w:r w:rsidRPr="008C3464">
        <w:rPr>
          <w:sz w:val="16"/>
        </w:rPr>
        <w:t xml:space="preserve"> said they </w:t>
      </w:r>
      <w:r w:rsidRPr="008C3464">
        <w:rPr>
          <w:rStyle w:val="StyleUnderline"/>
        </w:rPr>
        <w:t xml:space="preserve">plan to </w:t>
      </w:r>
      <w:r w:rsidRPr="008C3464">
        <w:rPr>
          <w:rStyle w:val="StyleUnderline"/>
          <w:highlight w:val="cyan"/>
        </w:rPr>
        <w:t>pursue appropriations</w:t>
      </w:r>
      <w:r w:rsidRPr="008C3464">
        <w:rPr>
          <w:rStyle w:val="StyleUnderline"/>
        </w:rPr>
        <w:t xml:space="preserve"> bills</w:t>
      </w:r>
      <w:r w:rsidRPr="008C3464">
        <w:rPr>
          <w:sz w:val="16"/>
        </w:rPr>
        <w:t xml:space="preserve">, which fund government programs and agencies, </w:t>
      </w:r>
      <w:r w:rsidRPr="008C3464">
        <w:rPr>
          <w:rStyle w:val="StyleUnderline"/>
          <w:highlight w:val="cyan"/>
        </w:rPr>
        <w:t xml:space="preserve">with </w:t>
      </w:r>
      <w:r w:rsidRPr="008C3464">
        <w:rPr>
          <w:rStyle w:val="Emphasis"/>
          <w:highlight w:val="cyan"/>
        </w:rPr>
        <w:t>less spending</w:t>
      </w:r>
      <w:r w:rsidRPr="008C3464">
        <w:rPr>
          <w:rStyle w:val="StyleUnderline"/>
          <w:highlight w:val="cyan"/>
        </w:rPr>
        <w:t xml:space="preserve"> than</w:t>
      </w:r>
      <w:r w:rsidRPr="008C3464">
        <w:rPr>
          <w:rStyle w:val="StyleUnderline"/>
        </w:rPr>
        <w:t xml:space="preserve"> the </w:t>
      </w:r>
      <w:r w:rsidRPr="008C3464">
        <w:rPr>
          <w:rStyle w:val="StyleUnderline"/>
          <w:highlight w:val="cyan"/>
        </w:rPr>
        <w:t>top-line numbers</w:t>
      </w:r>
      <w:r w:rsidRPr="008C3464">
        <w:rPr>
          <w:sz w:val="16"/>
        </w:rPr>
        <w:t xml:space="preserve"> they </w:t>
      </w:r>
      <w:r w:rsidRPr="008C3464">
        <w:rPr>
          <w:rStyle w:val="Emphasis"/>
          <w:highlight w:val="cyan"/>
        </w:rPr>
        <w:t>agreed</w:t>
      </w:r>
      <w:r w:rsidRPr="008C3464">
        <w:rPr>
          <w:rStyle w:val="StyleUnderline"/>
          <w:highlight w:val="cyan"/>
        </w:rPr>
        <w:t xml:space="preserve"> to</w:t>
      </w:r>
      <w:r w:rsidRPr="008C3464">
        <w:rPr>
          <w:sz w:val="16"/>
        </w:rPr>
        <w:t xml:space="preserve"> in a deal with the White House last month. That compromise avoided what would have been an unprecedented federal default. McCarthy argued that the numbers he negotiated with the White House amount to a cap and “you can always do less.” GOP Rep. Kay Granger of Texas, who leads the House Appropriations Committee, followed with a statement that said she would seek to limit nondefense spending at 2022 budget levels, saying the debt agreement “set a top-line spending cap — a ceiling, not a floor.” </w:t>
      </w:r>
      <w:r w:rsidRPr="008C3464">
        <w:rPr>
          <w:rStyle w:val="StyleUnderline"/>
        </w:rPr>
        <w:t xml:space="preserve">The announcements </w:t>
      </w:r>
      <w:r w:rsidRPr="008C3464">
        <w:rPr>
          <w:rStyle w:val="StyleUnderline"/>
          <w:highlight w:val="cyan"/>
        </w:rPr>
        <w:t>delighted Republicans</w:t>
      </w:r>
      <w:r w:rsidRPr="008C3464">
        <w:rPr>
          <w:rStyle w:val="StyleUnderline"/>
        </w:rPr>
        <w:t xml:space="preserve"> who had criticized McCarthy</w:t>
      </w:r>
      <w:r w:rsidRPr="008C3464">
        <w:rPr>
          <w:sz w:val="16"/>
        </w:rPr>
        <w:t xml:space="preserve">, R-Calif., and opposed the debt ceiling legislation because they felt that agreement allowed too much spending. </w:t>
      </w:r>
      <w:r w:rsidRPr="008C3464">
        <w:rPr>
          <w:rStyle w:val="StyleUnderline"/>
          <w:highlight w:val="cyan"/>
        </w:rPr>
        <w:t>But</w:t>
      </w:r>
      <w:r w:rsidRPr="008C3464">
        <w:rPr>
          <w:sz w:val="16"/>
        </w:rPr>
        <w:t xml:space="preserve"> it </w:t>
      </w:r>
      <w:r w:rsidRPr="008C3464">
        <w:rPr>
          <w:rStyle w:val="StyleUnderline"/>
        </w:rPr>
        <w:t xml:space="preserve">drew </w:t>
      </w:r>
      <w:r w:rsidRPr="008C3464">
        <w:rPr>
          <w:rStyle w:val="Emphasis"/>
          <w:highlight w:val="cyan"/>
        </w:rPr>
        <w:t>immediate pushback</w:t>
      </w:r>
      <w:r w:rsidRPr="008C3464">
        <w:rPr>
          <w:rStyle w:val="StyleUnderline"/>
          <w:highlight w:val="cyan"/>
        </w:rPr>
        <w:t xml:space="preserve"> from Democrats</w:t>
      </w:r>
      <w:r w:rsidRPr="008C3464">
        <w:rPr>
          <w:rStyle w:val="StyleUnderline"/>
        </w:rPr>
        <w:t xml:space="preserve"> who say an attempt to circumvent the debt ceiling agreement’s top-line numbers </w:t>
      </w:r>
      <w:r w:rsidRPr="008C3464">
        <w:rPr>
          <w:rStyle w:val="StyleUnderline"/>
          <w:highlight w:val="cyan"/>
        </w:rPr>
        <w:t>effectively guarantees a standoff with the Senate</w:t>
      </w:r>
      <w:r w:rsidRPr="008C3464">
        <w:rPr>
          <w:sz w:val="16"/>
        </w:rPr>
        <w:t xml:space="preserve"> and White House and possibly even a damaging government stoppage when funding expires this fall. </w:t>
      </w:r>
      <w:r w:rsidRPr="008C3464">
        <w:rPr>
          <w:rStyle w:val="StyleUnderline"/>
        </w:rPr>
        <w:t>“It is a prelude to a shutdown — what they are engineering</w:t>
      </w:r>
      <w:r w:rsidRPr="008C3464">
        <w:rPr>
          <w:sz w:val="16"/>
        </w:rPr>
        <w:t>,” said Connecticut Rep. Rosa DeLauro, the top Democrat on the House Appropriations Committee. The emerging dynamic raises the potential for another round of economy-rattling brinkmanship in Washington just months after lawmakers narrowly avoided a damaging federal default.</w:t>
      </w:r>
    </w:p>
    <w:p w14:paraId="2223F078" w14:textId="77777777" w:rsidR="00C476DC" w:rsidRPr="008C3464" w:rsidRDefault="00C476DC" w:rsidP="00FE5CBB"/>
    <w:p w14:paraId="0410B984" w14:textId="77777777" w:rsidR="004169AF" w:rsidRPr="008C3464" w:rsidRDefault="004169AF" w:rsidP="004169AF">
      <w:pPr>
        <w:pStyle w:val="Heading4"/>
      </w:pPr>
      <w:r w:rsidRPr="008C3464">
        <w:t>No UNQ – Republican opposition to the budget means it won’t be passed</w:t>
      </w:r>
    </w:p>
    <w:p w14:paraId="10A9BAEC" w14:textId="77777777" w:rsidR="004169AF" w:rsidRPr="008C3464" w:rsidRDefault="004169AF" w:rsidP="004169AF">
      <w:r w:rsidRPr="008C3464">
        <w:rPr>
          <w:b/>
          <w:bCs/>
          <w:sz w:val="26"/>
          <w:szCs w:val="26"/>
        </w:rPr>
        <w:t>Reynolds 23</w:t>
      </w:r>
      <w:r w:rsidRPr="008C3464">
        <w:t xml:space="preserve">, </w:t>
      </w:r>
      <w:r w:rsidRPr="008C3464">
        <w:rPr>
          <w:sz w:val="18"/>
          <w:szCs w:val="18"/>
        </w:rPr>
        <w:t xml:space="preserve">Molly E, Molly Reynolds is a senior fellow in Governance Studies at Brookings. She studies Congress, with an emphasis on how congressional rules and procedure affect domestic policy outcomes, </w:t>
      </w:r>
      <w:r w:rsidRPr="008C3464">
        <w:rPr>
          <w:i/>
          <w:iCs/>
          <w:sz w:val="18"/>
          <w:szCs w:val="18"/>
        </w:rPr>
        <w:t xml:space="preserve">The president’s budget and the battle ahead, </w:t>
      </w:r>
      <w:r w:rsidRPr="008C3464">
        <w:rPr>
          <w:sz w:val="18"/>
          <w:szCs w:val="18"/>
        </w:rPr>
        <w:t>March 10</w:t>
      </w:r>
      <w:r w:rsidRPr="008C3464">
        <w:rPr>
          <w:sz w:val="18"/>
          <w:szCs w:val="18"/>
          <w:vertAlign w:val="superscript"/>
        </w:rPr>
        <w:t>th</w:t>
      </w:r>
      <w:r w:rsidRPr="008C3464">
        <w:rPr>
          <w:sz w:val="18"/>
          <w:szCs w:val="18"/>
        </w:rPr>
        <w:t>, 2023, https://www.brookings.edu/blog/fixgov/2023/03/10/the-presidents-budget-and-the-battle-ahead/[AMoss]</w:t>
      </w:r>
    </w:p>
    <w:p w14:paraId="5A74AB87" w14:textId="77777777" w:rsidR="004169AF" w:rsidRPr="008C3464" w:rsidRDefault="004169AF" w:rsidP="004169AF">
      <w:pPr>
        <w:rPr>
          <w:rStyle w:val="StyleUnderline"/>
        </w:rPr>
      </w:pPr>
      <w:r w:rsidRPr="008C3464">
        <w:t xml:space="preserve">For several decades the </w:t>
      </w:r>
      <w:r w:rsidRPr="008C3464">
        <w:rPr>
          <w:rStyle w:val="StyleUnderline"/>
          <w:highlight w:val="cyan"/>
        </w:rPr>
        <w:t>president’s budget</w:t>
      </w:r>
      <w:r w:rsidRPr="008C3464">
        <w:rPr>
          <w:rStyle w:val="StyleUnderline"/>
        </w:rPr>
        <w:t xml:space="preserve"> has been described as “</w:t>
      </w:r>
      <w:r w:rsidRPr="008C3464">
        <w:rPr>
          <w:rStyle w:val="StyleUnderline"/>
          <w:highlight w:val="cyan"/>
        </w:rPr>
        <w:t>dead on arrival” in Congress</w:t>
      </w:r>
      <w:r w:rsidRPr="008C3464">
        <w:t>, with both </w:t>
      </w:r>
      <w:hyperlink r:id="rId173" w:history="1">
        <w:r w:rsidRPr="008C3464">
          <w:rPr>
            <w:rStyle w:val="Hyperlink"/>
          </w:rPr>
          <w:t>budget watchers</w:t>
        </w:r>
      </w:hyperlink>
      <w:r w:rsidRPr="008C3464">
        <w:t> and </w:t>
      </w:r>
      <w:hyperlink r:id="rId174" w:history="1">
        <w:r w:rsidRPr="008C3464">
          <w:rPr>
            <w:rStyle w:val="Hyperlink"/>
          </w:rPr>
          <w:t>members of Congress</w:t>
        </w:r>
      </w:hyperlink>
      <w:r w:rsidRPr="008C3464">
        <w:t xml:space="preserve"> alike describing it as such since at least the mid-1980s. This week, President </w:t>
      </w:r>
      <w:r w:rsidRPr="008C3464">
        <w:rPr>
          <w:rStyle w:val="StyleUnderline"/>
        </w:rPr>
        <w:t xml:space="preserve">Biden </w:t>
      </w:r>
      <w:r w:rsidRPr="008C3464">
        <w:rPr>
          <w:rStyle w:val="StyleUnderline"/>
          <w:highlight w:val="cyan"/>
        </w:rPr>
        <w:t>released</w:t>
      </w:r>
      <w:r w:rsidRPr="008C3464">
        <w:rPr>
          <w:rStyle w:val="StyleUnderline"/>
        </w:rPr>
        <w:t xml:space="preserve"> his </w:t>
      </w:r>
      <w:r w:rsidRPr="008C3464">
        <w:rPr>
          <w:rStyle w:val="StyleUnderline"/>
          <w:highlight w:val="cyan"/>
        </w:rPr>
        <w:t>budget for</w:t>
      </w:r>
      <w:r w:rsidRPr="008C3464">
        <w:rPr>
          <w:rStyle w:val="StyleUnderline"/>
        </w:rPr>
        <w:t xml:space="preserve"> fiscal year </w:t>
      </w:r>
      <w:r w:rsidRPr="008C3464">
        <w:rPr>
          <w:rStyle w:val="StyleUnderline"/>
          <w:highlight w:val="cyan"/>
        </w:rPr>
        <w:t>2024, and the reaction from GOP</w:t>
      </w:r>
      <w:r w:rsidRPr="008C3464">
        <w:rPr>
          <w:rStyle w:val="StyleUnderline"/>
        </w:rPr>
        <w:t xml:space="preserve"> House </w:t>
      </w:r>
      <w:r w:rsidRPr="008C3464">
        <w:rPr>
          <w:rStyle w:val="StyleUnderline"/>
          <w:highlight w:val="cyan"/>
        </w:rPr>
        <w:t>members </w:t>
      </w:r>
      <w:hyperlink r:id="rId175" w:history="1">
        <w:r w:rsidRPr="008C3464">
          <w:rPr>
            <w:rStyle w:val="StyleUnderline"/>
            <w:highlight w:val="cyan"/>
          </w:rPr>
          <w:t>was no different</w:t>
        </w:r>
      </w:hyperlink>
      <w:r w:rsidRPr="008C3464">
        <w:rPr>
          <w:rStyle w:val="StyleUnderline"/>
        </w:rPr>
        <w:t>.</w:t>
      </w:r>
    </w:p>
    <w:p w14:paraId="48E531EF" w14:textId="77777777" w:rsidR="004169AF" w:rsidRPr="008C3464" w:rsidRDefault="004169AF" w:rsidP="004169AF">
      <w:pPr>
        <w:rPr>
          <w:rStyle w:val="StyleUnderline"/>
        </w:rPr>
      </w:pPr>
      <w:r w:rsidRPr="008C3464">
        <w:t>In spite of Republican pledges to </w:t>
      </w:r>
      <w:hyperlink r:id="rId176" w:history="1">
        <w:r w:rsidRPr="008C3464">
          <w:rPr>
            <w:rStyle w:val="Hyperlink"/>
          </w:rPr>
          <w:t>pass individual spending bills</w:t>
        </w:r>
      </w:hyperlink>
      <w:r w:rsidRPr="008C3464">
        <w:t xml:space="preserve"> this year, </w:t>
      </w:r>
      <w:r w:rsidRPr="008C3464">
        <w:rPr>
          <w:rStyle w:val="StyleUnderline"/>
          <w:highlight w:val="cyan"/>
        </w:rPr>
        <w:t>narrow majorities and high polarization in both chambers mean conditions are</w:t>
      </w:r>
      <w:r w:rsidRPr="008C3464">
        <w:rPr>
          <w:rStyle w:val="StyleUnderline"/>
        </w:rPr>
        <w:t xml:space="preserve">, once again, ripe for temporary continuing resolutions and/or an omnibus spending package at year’s end. </w:t>
      </w:r>
      <w:r w:rsidRPr="008C3464">
        <w:rPr>
          <w:rStyle w:val="StyleUnderline"/>
          <w:highlight w:val="cyan"/>
        </w:rPr>
        <w:t>Divided</w:t>
      </w:r>
      <w:r w:rsidRPr="008C3464">
        <w:rPr>
          <w:rStyle w:val="StyleUnderline"/>
        </w:rPr>
        <w:t xml:space="preserve"> government also </w:t>
      </w:r>
      <w:r w:rsidRPr="008C3464">
        <w:rPr>
          <w:rStyle w:val="StyleUnderline"/>
          <w:highlight w:val="cyan"/>
        </w:rPr>
        <w:t>presents a major obstacle to action</w:t>
      </w:r>
      <w:r w:rsidRPr="008C3464">
        <w:rPr>
          <w:rStyle w:val="StyleUnderline"/>
        </w:rPr>
        <w:t xml:space="preserve"> on some of the proposals in the president’s budget</w:t>
      </w:r>
      <w:r w:rsidRPr="008C3464">
        <w:t xml:space="preserve">, like universal pre-kindergarten for four-year-olds, guaranteed paid family and medical leave, an expanded child tax credit, and expanding aid for community college students; indeed, </w:t>
      </w:r>
      <w:r w:rsidRPr="008C3464">
        <w:rPr>
          <w:rStyle w:val="StyleUnderline"/>
          <w:highlight w:val="green"/>
        </w:rPr>
        <w:t>D</w:t>
      </w:r>
      <w:r w:rsidRPr="008C3464">
        <w:rPr>
          <w:rStyle w:val="StyleUnderline"/>
          <w:highlight w:val="cyan"/>
        </w:rPr>
        <w:t xml:space="preserve">emocrats struggled to enact </w:t>
      </w:r>
      <w:r w:rsidRPr="008C3464">
        <w:rPr>
          <w:rStyle w:val="StyleUnderline"/>
        </w:rPr>
        <w:t xml:space="preserve">some of </w:t>
      </w:r>
      <w:r w:rsidRPr="008C3464">
        <w:rPr>
          <w:rStyle w:val="StyleUnderline"/>
          <w:highlight w:val="cyan"/>
        </w:rPr>
        <w:t>these initiatives</w:t>
      </w:r>
      <w:r w:rsidRPr="008C3464">
        <w:rPr>
          <w:rStyle w:val="StyleUnderline"/>
        </w:rPr>
        <w:t xml:space="preserve"> when they enjoyed unified party control of Washington during Biden’s first two years in office.</w:t>
      </w:r>
    </w:p>
    <w:p w14:paraId="1F8B639A" w14:textId="77777777" w:rsidR="00C476DC" w:rsidRPr="00511571" w:rsidRDefault="00C476DC" w:rsidP="00511571"/>
    <w:p w14:paraId="776FD348" w14:textId="4E5D0AE6" w:rsidR="003D7DED" w:rsidRPr="00511571" w:rsidRDefault="003D7DED" w:rsidP="00511571">
      <w:pPr>
        <w:pStyle w:val="Heading3"/>
      </w:pPr>
      <w:r w:rsidRPr="00511571">
        <w:t>UQ</w:t>
      </w:r>
      <w:r w:rsidR="00511571" w:rsidRPr="00511571">
        <w:t>---</w:t>
      </w:r>
      <w:r w:rsidRPr="00511571">
        <w:t>Defense</w:t>
      </w:r>
    </w:p>
    <w:p w14:paraId="53D15D01" w14:textId="77777777" w:rsidR="00C476DC" w:rsidRPr="00511571" w:rsidRDefault="00C476DC" w:rsidP="00511571"/>
    <w:p w14:paraId="2A80D294" w14:textId="77777777" w:rsidR="003D7DED" w:rsidRDefault="003D7DED" w:rsidP="003D7DED">
      <w:pPr>
        <w:pStyle w:val="Heading4"/>
      </w:pPr>
      <w:r w:rsidRPr="00283E1D">
        <w:rPr>
          <w:u w:val="single"/>
        </w:rPr>
        <w:t>Republicans</w:t>
      </w:r>
      <w:r>
        <w:t xml:space="preserve"> are making moves to </w:t>
      </w:r>
      <w:r w:rsidRPr="00283E1D">
        <w:rPr>
          <w:u w:val="single"/>
        </w:rPr>
        <w:t>spending cuts</w:t>
      </w:r>
      <w:r>
        <w:t xml:space="preserve"> and </w:t>
      </w:r>
      <w:r w:rsidRPr="000F117D">
        <w:t>government shutdown</w:t>
      </w:r>
      <w:r>
        <w:t xml:space="preserve"> </w:t>
      </w:r>
      <w:r w:rsidRPr="00283E1D">
        <w:rPr>
          <w:u w:val="single"/>
        </w:rPr>
        <w:t>now</w:t>
      </w:r>
      <w:r>
        <w:t xml:space="preserve"> – independently they don’t want to slash defense spending </w:t>
      </w:r>
    </w:p>
    <w:p w14:paraId="2B1B361C" w14:textId="77777777" w:rsidR="003D7DED" w:rsidRPr="007C21E6" w:rsidRDefault="003D7DED" w:rsidP="003D7DED">
      <w:r w:rsidRPr="00631D55">
        <w:rPr>
          <w:rStyle w:val="Style13ptBold"/>
        </w:rPr>
        <w:t>Morgan ’23</w:t>
      </w:r>
      <w:r>
        <w:t xml:space="preserve"> [</w:t>
      </w:r>
      <w:r w:rsidRPr="007C21E6">
        <w:t>David</w:t>
      </w:r>
      <w:r>
        <w:t xml:space="preserve">; June 15; </w:t>
      </w:r>
      <w:r w:rsidRPr="008848F8">
        <w:t>Washington healthcare policy correspondent</w:t>
      </w:r>
      <w:r>
        <w:t>,</w:t>
      </w:r>
      <w:r w:rsidRPr="007C21E6">
        <w:t xml:space="preserve"> </w:t>
      </w:r>
      <w:r w:rsidRPr="008848F8">
        <w:t>graduate of Syracuse University</w:t>
      </w:r>
      <w:r>
        <w:t xml:space="preserve">; </w:t>
      </w:r>
      <w:r w:rsidRPr="007C21E6">
        <w:t xml:space="preserve">"U.S. House Republicans Target Deeper Spending Cuts, Raising Shutdown Threat," International Business Times, </w:t>
      </w:r>
      <w:hyperlink r:id="rId177" w:history="1">
        <w:r w:rsidRPr="00CD7CD0">
          <w:rPr>
            <w:rStyle w:val="Hyperlink"/>
          </w:rPr>
          <w:t>https://www.ibtimes.com/us-house-republicans-target-deeper-spending-cuts-raising-shutdown-threat-3700159</w:t>
        </w:r>
      </w:hyperlink>
      <w:r>
        <w:t>; era]</w:t>
      </w:r>
    </w:p>
    <w:p w14:paraId="4DF78871" w14:textId="77777777" w:rsidR="003D7DED" w:rsidRPr="00283E1D" w:rsidRDefault="003D7DED" w:rsidP="003D7DED">
      <w:pPr>
        <w:rPr>
          <w:sz w:val="16"/>
        </w:rPr>
      </w:pPr>
      <w:r w:rsidRPr="00631D55">
        <w:rPr>
          <w:rStyle w:val="StyleUnderline"/>
        </w:rPr>
        <w:t>U.S</w:t>
      </w:r>
      <w:r w:rsidRPr="00283E1D">
        <w:rPr>
          <w:sz w:val="16"/>
        </w:rPr>
        <w:t xml:space="preserve"> House of Representatives </w:t>
      </w:r>
      <w:r w:rsidRPr="00283E1D">
        <w:rPr>
          <w:rStyle w:val="StyleUnderline"/>
          <w:highlight w:val="cyan"/>
        </w:rPr>
        <w:t>Republicans</w:t>
      </w:r>
      <w:r w:rsidRPr="00283E1D">
        <w:rPr>
          <w:sz w:val="16"/>
        </w:rPr>
        <w:t xml:space="preserve"> on Thursday </w:t>
      </w:r>
      <w:r w:rsidRPr="00283E1D">
        <w:rPr>
          <w:rStyle w:val="StyleUnderline"/>
          <w:highlight w:val="cyan"/>
        </w:rPr>
        <w:t>adopted</w:t>
      </w:r>
      <w:r w:rsidRPr="00631D55">
        <w:rPr>
          <w:rStyle w:val="StyleUnderline"/>
        </w:rPr>
        <w:t xml:space="preserve"> gov</w:t>
      </w:r>
      <w:r w:rsidRPr="00283E1D">
        <w:rPr>
          <w:sz w:val="16"/>
        </w:rPr>
        <w:t xml:space="preserve">ernment </w:t>
      </w:r>
      <w:r w:rsidRPr="00283E1D">
        <w:rPr>
          <w:rStyle w:val="Emphasis"/>
          <w:highlight w:val="cyan"/>
        </w:rPr>
        <w:t>spending targets</w:t>
      </w:r>
      <w:r w:rsidRPr="00283E1D">
        <w:rPr>
          <w:rStyle w:val="StyleUnderline"/>
        </w:rPr>
        <w:t xml:space="preserve"> </w:t>
      </w:r>
      <w:r w:rsidRPr="00283E1D">
        <w:rPr>
          <w:rStyle w:val="StyleUnderline"/>
          <w:highlight w:val="cyan"/>
        </w:rPr>
        <w:t>for</w:t>
      </w:r>
      <w:r w:rsidRPr="00283E1D">
        <w:rPr>
          <w:sz w:val="16"/>
        </w:rPr>
        <w:t xml:space="preserve"> the </w:t>
      </w:r>
      <w:r w:rsidRPr="00283E1D">
        <w:rPr>
          <w:rStyle w:val="StyleUnderline"/>
          <w:highlight w:val="cyan"/>
        </w:rPr>
        <w:t>next</w:t>
      </w:r>
      <w:r w:rsidRPr="00283E1D">
        <w:rPr>
          <w:sz w:val="16"/>
        </w:rPr>
        <w:t xml:space="preserve"> fiscal </w:t>
      </w:r>
      <w:r w:rsidRPr="00283E1D">
        <w:rPr>
          <w:rStyle w:val="StyleUnderline"/>
          <w:highlight w:val="cyan"/>
        </w:rPr>
        <w:t>year below the level agreed</w:t>
      </w:r>
      <w:r w:rsidRPr="00283E1D">
        <w:rPr>
          <w:rStyle w:val="StyleUnderline"/>
        </w:rPr>
        <w:t xml:space="preserve"> by</w:t>
      </w:r>
      <w:r w:rsidRPr="00283E1D">
        <w:rPr>
          <w:sz w:val="16"/>
        </w:rPr>
        <w:t xml:space="preserve"> Speaker Kevin </w:t>
      </w:r>
      <w:r w:rsidRPr="00283E1D">
        <w:rPr>
          <w:rStyle w:val="StyleUnderline"/>
        </w:rPr>
        <w:t>McCarthy and</w:t>
      </w:r>
      <w:r w:rsidRPr="00283E1D">
        <w:rPr>
          <w:sz w:val="16"/>
        </w:rPr>
        <w:t xml:space="preserve"> Democratic President Joe </w:t>
      </w:r>
      <w:r w:rsidRPr="00631D55">
        <w:rPr>
          <w:rStyle w:val="StyleUnderline"/>
        </w:rPr>
        <w:t>Biden</w:t>
      </w:r>
      <w:r w:rsidRPr="00283E1D">
        <w:rPr>
          <w:sz w:val="16"/>
        </w:rPr>
        <w:t xml:space="preserve">, </w:t>
      </w:r>
      <w:r w:rsidRPr="00631D55">
        <w:rPr>
          <w:rStyle w:val="StyleUnderline"/>
        </w:rPr>
        <w:t xml:space="preserve">setting up a </w:t>
      </w:r>
      <w:r w:rsidRPr="00283E1D">
        <w:rPr>
          <w:rStyle w:val="Emphasis"/>
          <w:highlight w:val="cyan"/>
        </w:rPr>
        <w:t>fight</w:t>
      </w:r>
      <w:r w:rsidRPr="00283E1D">
        <w:rPr>
          <w:sz w:val="16"/>
        </w:rPr>
        <w:t xml:space="preserve"> with the Democratic-led Senate that </w:t>
      </w:r>
      <w:r w:rsidRPr="00283E1D">
        <w:rPr>
          <w:rStyle w:val="StyleUnderline"/>
          <w:highlight w:val="cyan"/>
        </w:rPr>
        <w:t>could</w:t>
      </w:r>
      <w:r w:rsidRPr="00283E1D">
        <w:rPr>
          <w:sz w:val="16"/>
        </w:rPr>
        <w:t xml:space="preserve"> again </w:t>
      </w:r>
      <w:r w:rsidRPr="00283E1D">
        <w:rPr>
          <w:rStyle w:val="Emphasis"/>
          <w:highlight w:val="cyan"/>
        </w:rPr>
        <w:t>risk</w:t>
      </w:r>
      <w:r w:rsidRPr="00283E1D">
        <w:rPr>
          <w:rStyle w:val="StyleUnderline"/>
        </w:rPr>
        <w:t xml:space="preserve"> </w:t>
      </w:r>
      <w:r w:rsidRPr="00283E1D">
        <w:rPr>
          <w:rStyle w:val="StyleUnderline"/>
          <w:highlight w:val="cyan"/>
        </w:rPr>
        <w:t>a government</w:t>
      </w:r>
      <w:r w:rsidRPr="00283E1D">
        <w:rPr>
          <w:sz w:val="16"/>
        </w:rPr>
        <w:t xml:space="preserve"> </w:t>
      </w:r>
      <w:r w:rsidRPr="00283E1D">
        <w:rPr>
          <w:rStyle w:val="Emphasis"/>
          <w:highlight w:val="cyan"/>
        </w:rPr>
        <w:t>shutdown</w:t>
      </w:r>
      <w:r w:rsidRPr="00283E1D">
        <w:rPr>
          <w:sz w:val="16"/>
        </w:rPr>
        <w:t>.</w:t>
      </w:r>
    </w:p>
    <w:p w14:paraId="2C3A40B4" w14:textId="77777777" w:rsidR="003D7DED" w:rsidRPr="00283E1D" w:rsidRDefault="003D7DED" w:rsidP="003D7DED">
      <w:pPr>
        <w:rPr>
          <w:sz w:val="16"/>
        </w:rPr>
      </w:pPr>
      <w:r w:rsidRPr="00283E1D">
        <w:rPr>
          <w:sz w:val="16"/>
        </w:rPr>
        <w:t xml:space="preserve">The </w:t>
      </w:r>
      <w:r w:rsidRPr="00631D55">
        <w:rPr>
          <w:rStyle w:val="StyleUnderline"/>
        </w:rPr>
        <w:t>House of Representatives</w:t>
      </w:r>
      <w:r w:rsidRPr="00283E1D">
        <w:rPr>
          <w:sz w:val="16"/>
        </w:rPr>
        <w:t xml:space="preserve"> Appropriations Committee </w:t>
      </w:r>
      <w:r w:rsidRPr="00631D55">
        <w:rPr>
          <w:rStyle w:val="StyleUnderline"/>
        </w:rPr>
        <w:t>voted</w:t>
      </w:r>
      <w:r w:rsidRPr="00283E1D">
        <w:rPr>
          <w:sz w:val="16"/>
        </w:rPr>
        <w:t xml:space="preserve"> 33-27 along party lines </w:t>
      </w:r>
      <w:r w:rsidRPr="00631D55">
        <w:rPr>
          <w:rStyle w:val="StyleUnderline"/>
        </w:rPr>
        <w:t>to adopt a</w:t>
      </w:r>
      <w:r w:rsidRPr="00283E1D">
        <w:rPr>
          <w:sz w:val="16"/>
        </w:rPr>
        <w:t xml:space="preserve"> discretionary </w:t>
      </w:r>
      <w:r w:rsidRPr="00283E1D">
        <w:rPr>
          <w:rStyle w:val="StyleUnderline"/>
          <w:highlight w:val="cyan"/>
        </w:rPr>
        <w:t>spending</w:t>
      </w:r>
      <w:r w:rsidRPr="00631D55">
        <w:rPr>
          <w:rStyle w:val="StyleUnderline"/>
        </w:rPr>
        <w:t xml:space="preserve"> level of </w:t>
      </w:r>
      <w:r w:rsidRPr="00283E1D">
        <w:rPr>
          <w:rStyle w:val="Emphasis"/>
          <w:highlight w:val="cyan"/>
        </w:rPr>
        <w:t>$1.47 trillion</w:t>
      </w:r>
      <w:r w:rsidRPr="00631D55">
        <w:rPr>
          <w:rStyle w:val="StyleUnderline"/>
        </w:rPr>
        <w:t xml:space="preserve"> for</w:t>
      </w:r>
      <w:r w:rsidRPr="00283E1D">
        <w:rPr>
          <w:sz w:val="16"/>
        </w:rPr>
        <w:t xml:space="preserve"> fiscal year </w:t>
      </w:r>
      <w:r w:rsidRPr="00631D55">
        <w:rPr>
          <w:rStyle w:val="StyleUnderline"/>
        </w:rPr>
        <w:t>2024</w:t>
      </w:r>
      <w:r w:rsidRPr="00283E1D">
        <w:rPr>
          <w:sz w:val="16"/>
        </w:rPr>
        <w:t>, which starts on Oct. 1.</w:t>
      </w:r>
    </w:p>
    <w:p w14:paraId="51D0F136" w14:textId="77777777" w:rsidR="003D7DED" w:rsidRPr="00283E1D" w:rsidRDefault="003D7DED" w:rsidP="003D7DED">
      <w:pPr>
        <w:rPr>
          <w:sz w:val="16"/>
        </w:rPr>
      </w:pPr>
      <w:r w:rsidRPr="00283E1D">
        <w:rPr>
          <w:sz w:val="16"/>
        </w:rPr>
        <w:t xml:space="preserve">That is about </w:t>
      </w:r>
      <w:r w:rsidRPr="00283E1D">
        <w:rPr>
          <w:rStyle w:val="Emphasis"/>
          <w:highlight w:val="cyan"/>
        </w:rPr>
        <w:t>$120 billion below</w:t>
      </w:r>
      <w:r w:rsidRPr="00283E1D">
        <w:rPr>
          <w:sz w:val="16"/>
        </w:rPr>
        <w:t xml:space="preserve"> the </w:t>
      </w:r>
      <w:r w:rsidRPr="00631D55">
        <w:rPr>
          <w:rStyle w:val="StyleUnderline"/>
        </w:rPr>
        <w:t>$1.59 trillion set out in the debt ceiling bill</w:t>
      </w:r>
      <w:r w:rsidRPr="00283E1D">
        <w:rPr>
          <w:sz w:val="16"/>
        </w:rPr>
        <w:t xml:space="preserve"> negotiated by Biden and McCarthy.</w:t>
      </w:r>
    </w:p>
    <w:p w14:paraId="57C28AD1" w14:textId="77777777" w:rsidR="003D7DED" w:rsidRPr="00283E1D" w:rsidRDefault="003D7DED" w:rsidP="003D7DED">
      <w:pPr>
        <w:rPr>
          <w:sz w:val="16"/>
        </w:rPr>
      </w:pPr>
      <w:r w:rsidRPr="00283E1D">
        <w:rPr>
          <w:sz w:val="16"/>
        </w:rPr>
        <w:t xml:space="preserve">The </w:t>
      </w:r>
      <w:r w:rsidRPr="00283E1D">
        <w:rPr>
          <w:rStyle w:val="StyleUnderline"/>
          <w:highlight w:val="cyan"/>
        </w:rPr>
        <w:t>targets</w:t>
      </w:r>
      <w:r w:rsidRPr="00283E1D">
        <w:rPr>
          <w:sz w:val="16"/>
        </w:rPr>
        <w:t xml:space="preserve"> would </w:t>
      </w:r>
      <w:r w:rsidRPr="00283E1D">
        <w:rPr>
          <w:rStyle w:val="Emphasis"/>
          <w:highlight w:val="cyan"/>
        </w:rPr>
        <w:t>maintain defense spending</w:t>
      </w:r>
      <w:r w:rsidRPr="00283E1D">
        <w:rPr>
          <w:sz w:val="16"/>
        </w:rPr>
        <w:t xml:space="preserve"> at the </w:t>
      </w:r>
      <w:r w:rsidRPr="00631D55">
        <w:rPr>
          <w:rStyle w:val="StyleUnderline"/>
        </w:rPr>
        <w:t>$866 billion</w:t>
      </w:r>
      <w:r w:rsidRPr="00283E1D">
        <w:rPr>
          <w:sz w:val="16"/>
        </w:rPr>
        <w:t xml:space="preserve"> level agreed in the debt ceiling legislation. But the plan would </w:t>
      </w:r>
      <w:r w:rsidRPr="00283E1D">
        <w:rPr>
          <w:rStyle w:val="Emphasis"/>
          <w:highlight w:val="cyan"/>
        </w:rPr>
        <w:t>slash</w:t>
      </w:r>
      <w:r w:rsidRPr="00631D55">
        <w:rPr>
          <w:rStyle w:val="StyleUnderline"/>
        </w:rPr>
        <w:t xml:space="preserve"> spending for</w:t>
      </w:r>
      <w:r w:rsidRPr="00283E1D">
        <w:rPr>
          <w:sz w:val="16"/>
        </w:rPr>
        <w:t xml:space="preserve"> the </w:t>
      </w:r>
      <w:r w:rsidRPr="00283E1D">
        <w:rPr>
          <w:rStyle w:val="Emphasis"/>
          <w:highlight w:val="cyan"/>
        </w:rPr>
        <w:t>environment</w:t>
      </w:r>
      <w:r w:rsidRPr="00283E1D">
        <w:rPr>
          <w:sz w:val="16"/>
        </w:rPr>
        <w:t xml:space="preserve">, </w:t>
      </w:r>
      <w:r w:rsidRPr="00283E1D">
        <w:rPr>
          <w:rStyle w:val="StyleUnderline"/>
          <w:highlight w:val="cyan"/>
        </w:rPr>
        <w:t xml:space="preserve">public assistance and </w:t>
      </w:r>
      <w:r w:rsidRPr="000F117D">
        <w:rPr>
          <w:rStyle w:val="StyleUnderline"/>
          <w:highlight w:val="cyan"/>
        </w:rPr>
        <w:t>foreign aid</w:t>
      </w:r>
      <w:r w:rsidRPr="00283E1D">
        <w:rPr>
          <w:sz w:val="16"/>
        </w:rPr>
        <w:t>.</w:t>
      </w:r>
    </w:p>
    <w:p w14:paraId="5D546AD6" w14:textId="77777777" w:rsidR="003D7DED" w:rsidRPr="00283E1D" w:rsidRDefault="003D7DED" w:rsidP="003D7DED">
      <w:pPr>
        <w:rPr>
          <w:sz w:val="16"/>
        </w:rPr>
      </w:pPr>
      <w:r w:rsidRPr="00283E1D">
        <w:rPr>
          <w:sz w:val="16"/>
        </w:rPr>
        <w:t xml:space="preserve">It would also </w:t>
      </w:r>
      <w:r w:rsidRPr="00283E1D">
        <w:rPr>
          <w:rStyle w:val="StyleUnderline"/>
          <w:highlight w:val="cyan"/>
        </w:rPr>
        <w:t>increase spending for border security</w:t>
      </w:r>
      <w:r w:rsidRPr="00283E1D">
        <w:rPr>
          <w:sz w:val="16"/>
        </w:rPr>
        <w:t xml:space="preserve">, </w:t>
      </w:r>
      <w:r w:rsidRPr="00283E1D">
        <w:rPr>
          <w:rStyle w:val="StyleUnderline"/>
          <w:highlight w:val="cyan"/>
        </w:rPr>
        <w:t>drug enforcement and</w:t>
      </w:r>
      <w:r w:rsidRPr="00283E1D">
        <w:rPr>
          <w:rStyle w:val="StyleUnderline"/>
        </w:rPr>
        <w:t xml:space="preserve"> </w:t>
      </w:r>
      <w:r w:rsidRPr="00283E1D">
        <w:rPr>
          <w:rStyle w:val="Emphasis"/>
          <w:highlight w:val="cyan"/>
        </w:rPr>
        <w:t>countering China</w:t>
      </w:r>
      <w:r w:rsidRPr="00283E1D">
        <w:rPr>
          <w:sz w:val="16"/>
        </w:rPr>
        <w:t>.</w:t>
      </w:r>
    </w:p>
    <w:p w14:paraId="0A9377B3" w14:textId="77777777" w:rsidR="003D7DED" w:rsidRPr="00283E1D" w:rsidRDefault="003D7DED" w:rsidP="003D7DED">
      <w:pPr>
        <w:rPr>
          <w:sz w:val="16"/>
          <w:szCs w:val="16"/>
        </w:rPr>
      </w:pPr>
      <w:r w:rsidRPr="00283E1D">
        <w:rPr>
          <w:sz w:val="16"/>
          <w:szCs w:val="16"/>
        </w:rPr>
        <w:t>Democrats say that the lower levels renege on the debt-ceiling agreement. Republicans counter that the deal only capped spending.</w:t>
      </w:r>
    </w:p>
    <w:p w14:paraId="5663CD57" w14:textId="77777777" w:rsidR="003D7DED" w:rsidRPr="00283E1D" w:rsidRDefault="003D7DED" w:rsidP="003D7DED">
      <w:pPr>
        <w:rPr>
          <w:sz w:val="16"/>
        </w:rPr>
      </w:pPr>
      <w:r w:rsidRPr="00283E1D">
        <w:rPr>
          <w:sz w:val="16"/>
        </w:rPr>
        <w:t>"</w:t>
      </w:r>
      <w:r w:rsidRPr="00283E1D">
        <w:rPr>
          <w:rStyle w:val="StyleUnderline"/>
          <w:highlight w:val="cyan"/>
        </w:rPr>
        <w:t>The debt ceiling bill set a</w:t>
      </w:r>
      <w:r w:rsidRPr="00283E1D">
        <w:rPr>
          <w:rStyle w:val="StyleUnderline"/>
        </w:rPr>
        <w:t xml:space="preserve"> </w:t>
      </w:r>
      <w:r w:rsidRPr="00283E1D">
        <w:rPr>
          <w:rStyle w:val="Emphasis"/>
          <w:highlight w:val="cyan"/>
        </w:rPr>
        <w:t>ceiling</w:t>
      </w:r>
      <w:r w:rsidRPr="00283E1D">
        <w:rPr>
          <w:sz w:val="16"/>
        </w:rPr>
        <w:t xml:space="preserve">, </w:t>
      </w:r>
      <w:r w:rsidRPr="00283E1D">
        <w:rPr>
          <w:rStyle w:val="Emphasis"/>
          <w:highlight w:val="cyan"/>
        </w:rPr>
        <w:t>not a floor</w:t>
      </w:r>
      <w:r w:rsidRPr="00283E1D">
        <w:rPr>
          <w:sz w:val="16"/>
        </w:rPr>
        <w:t>, for fiscal year 2024 bills. The allocations before us reflect the change members on my side of the aisle want to see," said Appropriations Committee chair Kay Granger.</w:t>
      </w:r>
    </w:p>
    <w:p w14:paraId="4DC96F1A" w14:textId="77777777" w:rsidR="003D7DED" w:rsidRPr="00283E1D" w:rsidRDefault="003D7DED" w:rsidP="003D7DED">
      <w:pPr>
        <w:rPr>
          <w:sz w:val="16"/>
          <w:szCs w:val="16"/>
        </w:rPr>
      </w:pPr>
      <w:r w:rsidRPr="00283E1D">
        <w:rPr>
          <w:sz w:val="16"/>
          <w:szCs w:val="16"/>
        </w:rPr>
        <w:t>Congress will try to pass 12 appropriations bills before October, covering everything from law enforcement to scientific research.</w:t>
      </w:r>
    </w:p>
    <w:p w14:paraId="43B812E2" w14:textId="77777777" w:rsidR="003D7DED" w:rsidRPr="00283E1D" w:rsidRDefault="003D7DED" w:rsidP="003D7DED">
      <w:pPr>
        <w:rPr>
          <w:sz w:val="16"/>
          <w:szCs w:val="16"/>
        </w:rPr>
      </w:pPr>
      <w:r w:rsidRPr="00283E1D">
        <w:rPr>
          <w:sz w:val="16"/>
          <w:szCs w:val="16"/>
        </w:rPr>
        <w:t>On Wednesday, the panel adopted a bill that would cut spending on agriculture and the Food and Drug Administration by 30% from current levels.</w:t>
      </w:r>
    </w:p>
    <w:p w14:paraId="07B94B29" w14:textId="77777777" w:rsidR="003D7DED" w:rsidRDefault="003D7DED" w:rsidP="003D7DED">
      <w:pPr>
        <w:rPr>
          <w:rStyle w:val="StyleUnderline"/>
        </w:rPr>
      </w:pPr>
      <w:r w:rsidRPr="00631D55">
        <w:rPr>
          <w:rStyle w:val="StyleUnderline"/>
        </w:rPr>
        <w:t>Republicans</w:t>
      </w:r>
      <w:r w:rsidRPr="00283E1D">
        <w:rPr>
          <w:sz w:val="16"/>
        </w:rPr>
        <w:t xml:space="preserve"> on the committee </w:t>
      </w:r>
      <w:r w:rsidRPr="00631D55">
        <w:rPr>
          <w:rStyle w:val="StyleUnderline"/>
        </w:rPr>
        <w:t>unveiled another bill for energy and water development that</w:t>
      </w:r>
      <w:r w:rsidRPr="00283E1D">
        <w:rPr>
          <w:sz w:val="16"/>
        </w:rPr>
        <w:t xml:space="preserve"> Democrats said </w:t>
      </w:r>
      <w:r w:rsidRPr="00283E1D">
        <w:rPr>
          <w:rStyle w:val="StyleUnderline"/>
          <w:highlight w:val="cyan"/>
        </w:rPr>
        <w:t>cuts</w:t>
      </w:r>
      <w:r w:rsidRPr="00631D55">
        <w:rPr>
          <w:rStyle w:val="StyleUnderline"/>
        </w:rPr>
        <w:t xml:space="preserve"> spending on</w:t>
      </w:r>
      <w:r w:rsidRPr="00283E1D">
        <w:rPr>
          <w:sz w:val="16"/>
        </w:rPr>
        <w:t xml:space="preserve"> domestic </w:t>
      </w:r>
      <w:r w:rsidRPr="00631D55">
        <w:rPr>
          <w:rStyle w:val="StyleUnderline"/>
        </w:rPr>
        <w:t xml:space="preserve">programs </w:t>
      </w:r>
      <w:r w:rsidRPr="00283E1D">
        <w:rPr>
          <w:rStyle w:val="StyleUnderline"/>
        </w:rPr>
        <w:t xml:space="preserve">like </w:t>
      </w:r>
      <w:r w:rsidRPr="00283E1D">
        <w:rPr>
          <w:rStyle w:val="StyleUnderline"/>
          <w:highlight w:val="cyan"/>
        </w:rPr>
        <w:t>green energy incentives by 22%</w:t>
      </w:r>
      <w:r w:rsidRPr="00283E1D">
        <w:rPr>
          <w:sz w:val="16"/>
        </w:rPr>
        <w:t>.</w:t>
      </w:r>
    </w:p>
    <w:p w14:paraId="6A851C50" w14:textId="77777777" w:rsidR="003D7DED" w:rsidRPr="00283E1D" w:rsidRDefault="003D7DED" w:rsidP="003D7DED">
      <w:pPr>
        <w:rPr>
          <w:sz w:val="16"/>
          <w:szCs w:val="16"/>
        </w:rPr>
      </w:pPr>
      <w:r w:rsidRPr="00283E1D">
        <w:rPr>
          <w:sz w:val="16"/>
          <w:szCs w:val="16"/>
        </w:rPr>
        <w:t>Democrats also objected to policies that Republicans attached to the spending bills, such as one that would prevent an abortion drug from being distributed through pharmacies.</w:t>
      </w:r>
    </w:p>
    <w:p w14:paraId="0F9C20A7" w14:textId="77777777" w:rsidR="003D7DED" w:rsidRPr="00283E1D" w:rsidRDefault="003D7DED" w:rsidP="003D7DED">
      <w:pPr>
        <w:rPr>
          <w:sz w:val="16"/>
        </w:rPr>
      </w:pPr>
      <w:r w:rsidRPr="00283E1D">
        <w:rPr>
          <w:rStyle w:val="StyleUnderline"/>
        </w:rPr>
        <w:t>Lower spending levels</w:t>
      </w:r>
      <w:r w:rsidRPr="00283E1D">
        <w:rPr>
          <w:sz w:val="16"/>
        </w:rPr>
        <w:t xml:space="preserve"> could </w:t>
      </w:r>
      <w:r w:rsidRPr="00283E1D">
        <w:rPr>
          <w:rStyle w:val="StyleUnderline"/>
        </w:rPr>
        <w:t>make it harder for the House to reach agreement</w:t>
      </w:r>
      <w:r w:rsidRPr="00283E1D">
        <w:rPr>
          <w:sz w:val="16"/>
        </w:rPr>
        <w:t xml:space="preserve"> with the Democratic-led Senate.</w:t>
      </w:r>
    </w:p>
    <w:p w14:paraId="739D563F" w14:textId="77777777" w:rsidR="003D7DED" w:rsidRPr="00283E1D" w:rsidRDefault="003D7DED" w:rsidP="003D7DED">
      <w:pPr>
        <w:rPr>
          <w:sz w:val="16"/>
        </w:rPr>
      </w:pPr>
      <w:r w:rsidRPr="00283E1D">
        <w:rPr>
          <w:rStyle w:val="StyleUnderline"/>
        </w:rPr>
        <w:t xml:space="preserve">Federal </w:t>
      </w:r>
      <w:r w:rsidRPr="00283E1D">
        <w:rPr>
          <w:rStyle w:val="StyleUnderline"/>
          <w:highlight w:val="cyan"/>
        </w:rPr>
        <w:t>agencies could</w:t>
      </w:r>
      <w:r w:rsidRPr="00283E1D">
        <w:rPr>
          <w:rStyle w:val="StyleUnderline"/>
        </w:rPr>
        <w:t xml:space="preserve"> have to </w:t>
      </w:r>
      <w:r w:rsidRPr="00283E1D">
        <w:rPr>
          <w:rStyle w:val="Emphasis"/>
          <w:highlight w:val="cyan"/>
        </w:rPr>
        <w:t>shut down</w:t>
      </w:r>
      <w:r w:rsidRPr="00283E1D">
        <w:rPr>
          <w:rStyle w:val="StyleUnderline"/>
        </w:rPr>
        <w:t xml:space="preserve"> </w:t>
      </w:r>
      <w:r w:rsidRPr="00283E1D">
        <w:rPr>
          <w:rStyle w:val="StyleUnderline"/>
          <w:highlight w:val="cyan"/>
        </w:rPr>
        <w:t>if</w:t>
      </w:r>
      <w:r w:rsidRPr="00283E1D">
        <w:rPr>
          <w:rStyle w:val="StyleUnderline"/>
        </w:rPr>
        <w:t xml:space="preserve"> the</w:t>
      </w:r>
      <w:r w:rsidRPr="00283E1D">
        <w:rPr>
          <w:sz w:val="16"/>
        </w:rPr>
        <w:t xml:space="preserve"> two </w:t>
      </w:r>
      <w:r w:rsidRPr="00283E1D">
        <w:rPr>
          <w:rStyle w:val="StyleUnderline"/>
          <w:highlight w:val="cyan"/>
        </w:rPr>
        <w:t>chambers</w:t>
      </w:r>
      <w:r w:rsidRPr="00283E1D">
        <w:rPr>
          <w:rStyle w:val="StyleUnderline"/>
        </w:rPr>
        <w:t xml:space="preserve"> are </w:t>
      </w:r>
      <w:r w:rsidRPr="00283E1D">
        <w:rPr>
          <w:rStyle w:val="Emphasis"/>
          <w:highlight w:val="cyan"/>
        </w:rPr>
        <w:t>unable to agree</w:t>
      </w:r>
      <w:r w:rsidRPr="00283E1D">
        <w:rPr>
          <w:rStyle w:val="StyleUnderline"/>
        </w:rPr>
        <w:t xml:space="preserve"> to spending levels</w:t>
      </w:r>
      <w:r w:rsidRPr="00283E1D">
        <w:rPr>
          <w:sz w:val="16"/>
        </w:rPr>
        <w:t xml:space="preserve"> by October.</w:t>
      </w:r>
    </w:p>
    <w:p w14:paraId="760295D6" w14:textId="77777777" w:rsidR="003D7DED" w:rsidRPr="00283E1D" w:rsidRDefault="003D7DED" w:rsidP="003D7DED">
      <w:pPr>
        <w:rPr>
          <w:sz w:val="16"/>
        </w:rPr>
      </w:pPr>
      <w:r w:rsidRPr="00283E1D">
        <w:rPr>
          <w:sz w:val="16"/>
        </w:rPr>
        <w:t>"</w:t>
      </w:r>
      <w:r w:rsidRPr="00283E1D">
        <w:rPr>
          <w:rStyle w:val="StyleUnderline"/>
        </w:rPr>
        <w:t xml:space="preserve">They're </w:t>
      </w:r>
      <w:r w:rsidRPr="00283E1D">
        <w:rPr>
          <w:rStyle w:val="StyleUnderline"/>
          <w:highlight w:val="cyan"/>
        </w:rPr>
        <w:t>moving to</w:t>
      </w:r>
      <w:r w:rsidRPr="00283E1D">
        <w:rPr>
          <w:sz w:val="16"/>
        </w:rPr>
        <w:t xml:space="preserve">ward </w:t>
      </w:r>
      <w:r w:rsidRPr="00283E1D">
        <w:rPr>
          <w:rStyle w:val="StyleUnderline"/>
          <w:highlight w:val="cyan"/>
        </w:rPr>
        <w:t>a</w:t>
      </w:r>
      <w:r w:rsidRPr="00283E1D">
        <w:rPr>
          <w:rStyle w:val="StyleUnderline"/>
        </w:rPr>
        <w:t xml:space="preserve"> </w:t>
      </w:r>
      <w:r w:rsidRPr="00283E1D">
        <w:rPr>
          <w:rStyle w:val="Emphasis"/>
          <w:highlight w:val="cyan"/>
        </w:rPr>
        <w:t>shutdown</w:t>
      </w:r>
      <w:r w:rsidRPr="00283E1D">
        <w:rPr>
          <w:sz w:val="16"/>
        </w:rPr>
        <w:t>. That's what they seem to want to guarantee," Representative Rosa DeLauro, the top House Democratic appropriator, told Reuters.</w:t>
      </w:r>
    </w:p>
    <w:p w14:paraId="337AEC56" w14:textId="77777777" w:rsidR="00FE5CBB" w:rsidRPr="008C3464" w:rsidRDefault="00FE5CBB" w:rsidP="00BD5F30"/>
    <w:p w14:paraId="5F75C5F5" w14:textId="1F2796A1" w:rsidR="00B821B1" w:rsidRDefault="003E7309" w:rsidP="00BD5F30">
      <w:pPr>
        <w:pStyle w:val="Heading2"/>
      </w:pPr>
      <w:r w:rsidRPr="008C3464">
        <w:t>Link</w:t>
      </w:r>
    </w:p>
    <w:p w14:paraId="3CC41B9C" w14:textId="5F97CA4A" w:rsidR="00B821B1" w:rsidRDefault="00B821B1" w:rsidP="00B821B1">
      <w:pPr>
        <w:pStyle w:val="Heading3"/>
      </w:pPr>
      <w:r>
        <w:t>Link---Generic</w:t>
      </w:r>
    </w:p>
    <w:p w14:paraId="58EC2549" w14:textId="77777777" w:rsidR="00B821B1" w:rsidRDefault="00B821B1" w:rsidP="00B821B1"/>
    <w:p w14:paraId="5D7AA527" w14:textId="77777777" w:rsidR="00B821B1" w:rsidRDefault="00B821B1" w:rsidP="00B821B1">
      <w:pPr>
        <w:pStyle w:val="Heading4"/>
      </w:pPr>
      <w:r>
        <w:t>The new populist conservative movement shows Republicans are shifting their economic policies.</w:t>
      </w:r>
    </w:p>
    <w:p w14:paraId="451EA149" w14:textId="77777777" w:rsidR="00B821B1" w:rsidRPr="00160261" w:rsidRDefault="00B821B1" w:rsidP="00B821B1">
      <w:r>
        <w:t xml:space="preserve">David </w:t>
      </w:r>
      <w:r w:rsidRPr="00160261">
        <w:rPr>
          <w:rStyle w:val="Style13ptBold"/>
        </w:rPr>
        <w:t>Leonhardt 23</w:t>
      </w:r>
      <w:r>
        <w:t xml:space="preserve">, 6/20/2023, a Columnist for the New York Times, Republicans Against Inequality, https://archive.is/20230620110647/https://www.nytimes.com/2023/06/20/briefing/republicans-inequality-free-market.html, </w:t>
      </w:r>
      <w:proofErr w:type="spellStart"/>
      <w:r>
        <w:t>HKeef</w:t>
      </w:r>
      <w:proofErr w:type="spellEnd"/>
    </w:p>
    <w:p w14:paraId="431E385F" w14:textId="77777777" w:rsidR="00B821B1" w:rsidRDefault="00B821B1" w:rsidP="00B821B1">
      <w:pPr>
        <w:rPr>
          <w:sz w:val="16"/>
        </w:rPr>
      </w:pPr>
      <w:r w:rsidRPr="00C30ACB">
        <w:rPr>
          <w:rStyle w:val="StyleUnderline"/>
        </w:rPr>
        <w:t xml:space="preserve">A rising generation of Republican politicians is more skeptical of the </w:t>
      </w:r>
      <w:r w:rsidRPr="00160261">
        <w:rPr>
          <w:rStyle w:val="Emphasis"/>
        </w:rPr>
        <w:t>free market</w:t>
      </w:r>
      <w:r w:rsidRPr="00C30ACB">
        <w:rPr>
          <w:rStyle w:val="StyleUnderline"/>
        </w:rPr>
        <w:t xml:space="preserve"> and more comfortable using government power to regulate the economy than the party has traditionally been</w:t>
      </w:r>
      <w:r>
        <w:rPr>
          <w:sz w:val="16"/>
        </w:rPr>
        <w:t>. Consider:</w:t>
      </w:r>
    </w:p>
    <w:p w14:paraId="79657FF5" w14:textId="77777777" w:rsidR="00B821B1" w:rsidRDefault="00B821B1" w:rsidP="00B821B1">
      <w:pPr>
        <w:rPr>
          <w:sz w:val="16"/>
        </w:rPr>
      </w:pPr>
      <w:r w:rsidRPr="00C30ACB">
        <w:rPr>
          <w:rStyle w:val="StyleUnderline"/>
        </w:rPr>
        <w:t>Senator J.D. Vance</w:t>
      </w:r>
      <w:r>
        <w:rPr>
          <w:sz w:val="16"/>
        </w:rPr>
        <w:t xml:space="preserve">, the Ohio Republican, and Senator Elizabeth Warren, the Massachusetts progressive, </w:t>
      </w:r>
      <w:r w:rsidRPr="00C30ACB">
        <w:rPr>
          <w:rStyle w:val="StyleUnderline"/>
        </w:rPr>
        <w:t xml:space="preserve">have collaborated on a bill to </w:t>
      </w:r>
      <w:r w:rsidRPr="00160261">
        <w:rPr>
          <w:rStyle w:val="Emphasis"/>
        </w:rPr>
        <w:t>claw back executive pay</w:t>
      </w:r>
      <w:r w:rsidRPr="00C30ACB">
        <w:rPr>
          <w:rStyle w:val="StyleUnderline"/>
        </w:rPr>
        <w:t xml:space="preserve"> at failed banks</w:t>
      </w:r>
      <w:r>
        <w:rPr>
          <w:sz w:val="16"/>
        </w:rPr>
        <w:t>. The two worked through the details through in-person conversations, weekend phone calls and late-night texts.</w:t>
      </w:r>
    </w:p>
    <w:p w14:paraId="45EAC5FA" w14:textId="77777777" w:rsidR="00B821B1" w:rsidRDefault="00B821B1" w:rsidP="00B821B1">
      <w:pPr>
        <w:rPr>
          <w:sz w:val="16"/>
        </w:rPr>
      </w:pPr>
      <w:r w:rsidRPr="00C30ACB">
        <w:rPr>
          <w:rStyle w:val="StyleUnderline"/>
        </w:rPr>
        <w:t xml:space="preserve">Senator Marco Rubio of Florida has signed a public letter calling for the </w:t>
      </w:r>
      <w:r w:rsidRPr="00160261">
        <w:rPr>
          <w:rStyle w:val="Emphasis"/>
        </w:rPr>
        <w:t>reinvigoration of collective bargaining</w:t>
      </w:r>
      <w:r w:rsidRPr="00C30ACB">
        <w:rPr>
          <w:rStyle w:val="StyleUnderline"/>
        </w:rPr>
        <w:t xml:space="preserve"> and praising the German approach, in which </w:t>
      </w:r>
      <w:r w:rsidRPr="00160261">
        <w:rPr>
          <w:rStyle w:val="Emphasis"/>
        </w:rPr>
        <w:t>labor unions</w:t>
      </w:r>
      <w:r w:rsidRPr="00C30ACB">
        <w:rPr>
          <w:rStyle w:val="StyleUnderline"/>
        </w:rPr>
        <w:t xml:space="preserve"> play a larger role in the economy.</w:t>
      </w:r>
      <w:r>
        <w:rPr>
          <w:sz w:val="16"/>
        </w:rPr>
        <w:t xml:space="preserve"> Rubio this month published a book, “Decades of Decadence,” that criticizes the past 30 years of globalization.</w:t>
      </w:r>
    </w:p>
    <w:p w14:paraId="5AB9D7EB" w14:textId="77777777" w:rsidR="00B821B1" w:rsidRPr="00C30ACB" w:rsidRDefault="00B821B1" w:rsidP="00B821B1">
      <w:pPr>
        <w:rPr>
          <w:rStyle w:val="StyleUnderline"/>
        </w:rPr>
      </w:pPr>
      <w:r w:rsidRPr="00C30ACB">
        <w:rPr>
          <w:rStyle w:val="StyleUnderline"/>
        </w:rPr>
        <w:t xml:space="preserve">Senator Todd Young of Indiana has helped write a bipartisan bill to restrict </w:t>
      </w:r>
      <w:r w:rsidRPr="00160261">
        <w:rPr>
          <w:rStyle w:val="Emphasis"/>
        </w:rPr>
        <w:t>noncompete agreements</w:t>
      </w:r>
      <w:r w:rsidRPr="00C30ACB">
        <w:rPr>
          <w:rStyle w:val="StyleUnderline"/>
        </w:rPr>
        <w:t>, which companies use to prevent their employees from leaving for jobs at a competitor.</w:t>
      </w:r>
    </w:p>
    <w:p w14:paraId="269D32E1" w14:textId="77777777" w:rsidR="00B821B1" w:rsidRDefault="00B821B1" w:rsidP="00B821B1">
      <w:pPr>
        <w:rPr>
          <w:sz w:val="16"/>
        </w:rPr>
      </w:pPr>
      <w:r w:rsidRPr="00C30ACB">
        <w:rPr>
          <w:rStyle w:val="StyleUnderline"/>
        </w:rPr>
        <w:t xml:space="preserve">Senator Tom Cotton of Arkansas was among a bipartisan group of lawmakers who began pushing a few years ago for </w:t>
      </w:r>
      <w:r w:rsidRPr="00160261">
        <w:rPr>
          <w:rStyle w:val="Emphasis"/>
        </w:rPr>
        <w:t>federal subsidies</w:t>
      </w:r>
      <w:r w:rsidRPr="00C30ACB">
        <w:rPr>
          <w:rStyle w:val="StyleUnderline"/>
        </w:rPr>
        <w:t xml:space="preserve"> to expand domestic semiconductor manufacturing</w:t>
      </w:r>
      <w:r>
        <w:rPr>
          <w:sz w:val="16"/>
        </w:rPr>
        <w:t>. President Biden signed a version of the policy last year.</w:t>
      </w:r>
    </w:p>
    <w:p w14:paraId="77B5B9C7" w14:textId="77777777" w:rsidR="00B821B1" w:rsidRDefault="00B821B1" w:rsidP="00B821B1">
      <w:pPr>
        <w:rPr>
          <w:sz w:val="16"/>
        </w:rPr>
      </w:pPr>
      <w:r>
        <w:rPr>
          <w:sz w:val="16"/>
        </w:rPr>
        <w:t xml:space="preserve">Tomorrow afternoon, </w:t>
      </w:r>
      <w:r w:rsidRPr="00C30ACB">
        <w:rPr>
          <w:rStyle w:val="StyleUnderline"/>
        </w:rPr>
        <w:t>these four Republican senators</w:t>
      </w:r>
      <w:r>
        <w:rPr>
          <w:sz w:val="16"/>
        </w:rPr>
        <w:t xml:space="preserve"> — Cotton, Rubio, Vance and Young — </w:t>
      </w:r>
      <w:r w:rsidRPr="00C30ACB">
        <w:rPr>
          <w:rStyle w:val="StyleUnderline"/>
        </w:rPr>
        <w:t xml:space="preserve">will speak at an event on Capitol Hill that’s meant to highlight the emergence of a </w:t>
      </w:r>
      <w:r w:rsidRPr="00160261">
        <w:rPr>
          <w:rStyle w:val="Emphasis"/>
        </w:rPr>
        <w:t>populist conservative movement</w:t>
      </w:r>
      <w:r w:rsidRPr="00C30ACB">
        <w:rPr>
          <w:rStyle w:val="StyleUnderline"/>
        </w:rPr>
        <w:t xml:space="preserve"> in economics</w:t>
      </w:r>
      <w:r>
        <w:rPr>
          <w:sz w:val="16"/>
        </w:rPr>
        <w:t>. The event is organized around a policy manifesto, called “Rebuilding American Capitalism: A Handbook for Conservative Policymakers.”</w:t>
      </w:r>
    </w:p>
    <w:p w14:paraId="11A4F18B" w14:textId="77777777" w:rsidR="00B821B1" w:rsidRDefault="00B821B1" w:rsidP="00B821B1">
      <w:pPr>
        <w:rPr>
          <w:sz w:val="16"/>
        </w:rPr>
      </w:pPr>
      <w:r>
        <w:rPr>
          <w:sz w:val="16"/>
        </w:rPr>
        <w:t>“We really like capitalism, but we recognize it’s not working right now,” said Oren Cass, a former aide to Mitt Romney and the executive director of American Compass, a think tank that published the manifesto.</w:t>
      </w:r>
    </w:p>
    <w:p w14:paraId="7FD32AB3" w14:textId="77777777" w:rsidR="00B821B1" w:rsidRDefault="00B821B1" w:rsidP="00B821B1">
      <w:pPr>
        <w:rPr>
          <w:sz w:val="16"/>
        </w:rPr>
      </w:pPr>
      <w:r>
        <w:rPr>
          <w:sz w:val="16"/>
        </w:rPr>
        <w:t>Cass is right about that</w:t>
      </w:r>
      <w:r w:rsidRPr="00160261">
        <w:rPr>
          <w:rStyle w:val="Emphasis"/>
        </w:rPr>
        <w:t>: Income growth</w:t>
      </w:r>
      <w:r w:rsidRPr="00C30ACB">
        <w:rPr>
          <w:rStyle w:val="StyleUnderline"/>
        </w:rPr>
        <w:t xml:space="preserve"> for most families has been </w:t>
      </w:r>
      <w:r w:rsidRPr="00160261">
        <w:rPr>
          <w:rStyle w:val="Emphasis"/>
        </w:rPr>
        <w:t>sluggish</w:t>
      </w:r>
      <w:r w:rsidRPr="00C30ACB">
        <w:rPr>
          <w:rStyle w:val="StyleUnderline"/>
        </w:rPr>
        <w:t xml:space="preserve"> for decades, </w:t>
      </w:r>
      <w:r>
        <w:rPr>
          <w:sz w:val="16"/>
        </w:rPr>
        <w:t xml:space="preserve">trailing well behind economic growth. Life expectancy stagnated even before Covid. </w:t>
      </w:r>
      <w:r w:rsidRPr="00C30ACB">
        <w:rPr>
          <w:rStyle w:val="StyleUnderline"/>
        </w:rPr>
        <w:t xml:space="preserve">And polls show that Americans of </w:t>
      </w:r>
      <w:r w:rsidRPr="00160261">
        <w:rPr>
          <w:rStyle w:val="Emphasis"/>
        </w:rPr>
        <w:t>all ideological stripes</w:t>
      </w:r>
      <w:r w:rsidRPr="00C30ACB">
        <w:rPr>
          <w:rStyle w:val="StyleUnderline"/>
        </w:rPr>
        <w:t xml:space="preserve"> are frustrated with the country’s direction.</w:t>
      </w:r>
    </w:p>
    <w:p w14:paraId="631A009F" w14:textId="77777777" w:rsidR="00B821B1" w:rsidRDefault="00B821B1" w:rsidP="00B821B1">
      <w:pPr>
        <w:rPr>
          <w:sz w:val="16"/>
        </w:rPr>
      </w:pPr>
      <w:r>
        <w:rPr>
          <w:sz w:val="16"/>
        </w:rPr>
        <w:t>“Capitalism is a complex system dependent on rules and institutions,” Cass told me. “And conservatism calls for building and maintaining institutions that work well.”</w:t>
      </w:r>
    </w:p>
    <w:p w14:paraId="7796CDAB" w14:textId="77777777" w:rsidR="00B821B1" w:rsidRDefault="00B821B1" w:rsidP="00B821B1">
      <w:pPr>
        <w:rPr>
          <w:sz w:val="16"/>
        </w:rPr>
      </w:pPr>
      <w:r>
        <w:rPr>
          <w:sz w:val="16"/>
        </w:rPr>
        <w:t>A new capitalism</w:t>
      </w:r>
    </w:p>
    <w:p w14:paraId="6F5D0743" w14:textId="77777777" w:rsidR="00B821B1" w:rsidRDefault="00B821B1" w:rsidP="00B821B1">
      <w:pPr>
        <w:rPr>
          <w:sz w:val="16"/>
        </w:rPr>
      </w:pPr>
      <w:r>
        <w:rPr>
          <w:sz w:val="16"/>
        </w:rPr>
        <w:t>I recognize that many liberals will be skeptical of the new breed of Republicans. For one thing, they really are conservative; they’re not disaffected right-wingers who have become moderates without admitting it. They support abortion restrictions and oppose gun laws. They make excuses for Donald Trump’s anti-democratic behavior or even spread his falsehoods.</w:t>
      </w:r>
    </w:p>
    <w:p w14:paraId="5EEC95FD" w14:textId="77777777" w:rsidR="00B821B1" w:rsidRDefault="00B821B1" w:rsidP="00B821B1">
      <w:pPr>
        <w:rPr>
          <w:sz w:val="16"/>
        </w:rPr>
      </w:pPr>
      <w:r>
        <w:rPr>
          <w:sz w:val="16"/>
        </w:rPr>
        <w:t xml:space="preserve">But the preference for a different kind of economic policy than one Republicans have long supported is nonetheless significant. </w:t>
      </w:r>
      <w:r w:rsidRPr="00C30ACB">
        <w:rPr>
          <w:rStyle w:val="StyleUnderline"/>
        </w:rPr>
        <w:t xml:space="preserve">It is a sign that the consensus in Washington is </w:t>
      </w:r>
      <w:r w:rsidRPr="00160261">
        <w:rPr>
          <w:rStyle w:val="Emphasis"/>
        </w:rPr>
        <w:t>moving away</w:t>
      </w:r>
      <w:r w:rsidRPr="00C30ACB">
        <w:rPr>
          <w:rStyle w:val="StyleUnderline"/>
        </w:rPr>
        <w:t xml:space="preserve"> from the neoliberal, laissez-faire approach that has dominated since the 1980s.</w:t>
      </w:r>
      <w:r>
        <w:rPr>
          <w:sz w:val="16"/>
        </w:rPr>
        <w:t xml:space="preserve"> These new conservatives are trying to separate themselves from anti-government Republicans like Paul Ryan — and, although they won’t say so, Ronald Reagan.</w:t>
      </w:r>
    </w:p>
    <w:p w14:paraId="35430678" w14:textId="77777777" w:rsidR="00B821B1" w:rsidRDefault="00B821B1" w:rsidP="00B821B1">
      <w:pPr>
        <w:rPr>
          <w:sz w:val="16"/>
        </w:rPr>
      </w:pPr>
      <w:r>
        <w:rPr>
          <w:sz w:val="16"/>
        </w:rPr>
        <w:t>One major reason is the class inversion of American politics. Most professionals now vote for Democrats, which is a stark change from past decades. Most working-class voters vote Republican, partly because they see Democrats as an elite party dominated by socially liberal and secular college graduates.</w:t>
      </w:r>
    </w:p>
    <w:p w14:paraId="675BF139" w14:textId="77777777" w:rsidR="00B821B1" w:rsidRDefault="00B821B1" w:rsidP="00B821B1">
      <w:pPr>
        <w:rPr>
          <w:sz w:val="16"/>
        </w:rPr>
      </w:pPr>
      <w:r>
        <w:rPr>
          <w:sz w:val="16"/>
        </w:rPr>
        <w:t>Yet the Republican Party still has a major vulnerability with working-class voters. The party has long pushed the laissez-faire agenda that has hurt those voters, and polls show the country to be left of center on economic policy. Most Americans favor a higher minimum wage, higher taxes on the rich, expanded government health insurance and subsidies for well-paying jobs.</w:t>
      </w:r>
    </w:p>
    <w:p w14:paraId="4D420A6C" w14:textId="77777777" w:rsidR="00B821B1" w:rsidRDefault="00B821B1" w:rsidP="00B821B1">
      <w:pPr>
        <w:rPr>
          <w:sz w:val="16"/>
        </w:rPr>
      </w:pPr>
      <w:r w:rsidRPr="00C30ACB">
        <w:rPr>
          <w:rStyle w:val="StyleUnderline"/>
        </w:rPr>
        <w:t xml:space="preserve">When </w:t>
      </w:r>
      <w:r w:rsidRPr="00160261">
        <w:rPr>
          <w:rStyle w:val="Emphasis"/>
        </w:rPr>
        <w:t>Democrats</w:t>
      </w:r>
      <w:r w:rsidRPr="00C30ACB">
        <w:rPr>
          <w:rStyle w:val="StyleUnderline"/>
        </w:rPr>
        <w:t xml:space="preserve"> can flip the script on elitism and </w:t>
      </w:r>
      <w:r w:rsidRPr="00160261">
        <w:rPr>
          <w:rStyle w:val="Emphasis"/>
        </w:rPr>
        <w:t>paint a Republican</w:t>
      </w:r>
      <w:r w:rsidRPr="00C30ACB">
        <w:rPr>
          <w:rStyle w:val="StyleUnderline"/>
        </w:rPr>
        <w:t xml:space="preserve"> candidate as an </w:t>
      </w:r>
      <w:r w:rsidRPr="00160261">
        <w:rPr>
          <w:rStyle w:val="Emphasis"/>
        </w:rPr>
        <w:t>out-of-touch protector</w:t>
      </w:r>
      <w:r w:rsidRPr="00C30ACB">
        <w:rPr>
          <w:rStyle w:val="StyleUnderline"/>
        </w:rPr>
        <w:t xml:space="preserve"> of the rich, the </w:t>
      </w:r>
      <w:r w:rsidRPr="00160261">
        <w:rPr>
          <w:rStyle w:val="Emphasis"/>
        </w:rPr>
        <w:t>Democratic candidate</w:t>
      </w:r>
      <w:r w:rsidRPr="00C30ACB">
        <w:rPr>
          <w:rStyle w:val="StyleUnderline"/>
        </w:rPr>
        <w:t xml:space="preserve"> can often draw enough </w:t>
      </w:r>
      <w:r w:rsidRPr="00160261">
        <w:rPr>
          <w:rStyle w:val="Emphasis"/>
        </w:rPr>
        <w:t>blue-collar support</w:t>
      </w:r>
      <w:r w:rsidRPr="00C30ACB">
        <w:rPr>
          <w:rStyle w:val="StyleUnderline"/>
        </w:rPr>
        <w:t xml:space="preserve"> to win</w:t>
      </w:r>
      <w:r>
        <w:rPr>
          <w:sz w:val="16"/>
        </w:rPr>
        <w:t>. John Fetterman used this approach to beat Mehmet Oz last year in Pennsylvania, the only state where a Senate seat switched parties.</w:t>
      </w:r>
    </w:p>
    <w:p w14:paraId="7996AE98" w14:textId="77777777" w:rsidR="00B821B1" w:rsidRDefault="00B821B1" w:rsidP="00B821B1">
      <w:pPr>
        <w:rPr>
          <w:sz w:val="16"/>
        </w:rPr>
      </w:pPr>
      <w:r w:rsidRPr="00C30ACB">
        <w:rPr>
          <w:rStyle w:val="StyleUnderline"/>
        </w:rPr>
        <w:t xml:space="preserve">Politically, the </w:t>
      </w:r>
      <w:r w:rsidRPr="00160261">
        <w:rPr>
          <w:rStyle w:val="Emphasis"/>
        </w:rPr>
        <w:t>new conservative populism</w:t>
      </w:r>
      <w:r w:rsidRPr="00C30ACB">
        <w:rPr>
          <w:rStyle w:val="StyleUnderline"/>
        </w:rPr>
        <w:t xml:space="preserve"> is an effort to show that Republicans </w:t>
      </w:r>
      <w:r w:rsidRPr="00160261">
        <w:rPr>
          <w:rStyle w:val="Emphasis"/>
        </w:rPr>
        <w:t>understand Americans’ struggles</w:t>
      </w:r>
      <w:r w:rsidRPr="00C30ACB">
        <w:rPr>
          <w:rStyle w:val="StyleUnderline"/>
        </w:rPr>
        <w:t xml:space="preserve"> and want to help.</w:t>
      </w:r>
      <w:r>
        <w:rPr>
          <w:sz w:val="16"/>
        </w:rPr>
        <w:t xml:space="preserve"> </w:t>
      </w:r>
      <w:r w:rsidRPr="00C30ACB">
        <w:rPr>
          <w:rStyle w:val="StyleUnderline"/>
        </w:rPr>
        <w:t xml:space="preserve">Economically, the new approach offers a glimpse of a </w:t>
      </w:r>
      <w:r w:rsidRPr="00160261">
        <w:rPr>
          <w:rStyle w:val="Emphasis"/>
        </w:rPr>
        <w:t>Republican Party</w:t>
      </w:r>
      <w:r w:rsidRPr="00C30ACB">
        <w:rPr>
          <w:rStyle w:val="StyleUnderline"/>
        </w:rPr>
        <w:t xml:space="preserve"> that’s starting to </w:t>
      </w:r>
      <w:r w:rsidRPr="00160261">
        <w:rPr>
          <w:rStyle w:val="Emphasis"/>
        </w:rPr>
        <w:t>grapple</w:t>
      </w:r>
      <w:r w:rsidRPr="00C30ACB">
        <w:rPr>
          <w:rStyle w:val="StyleUnderline"/>
        </w:rPr>
        <w:t xml:space="preserve"> with the </w:t>
      </w:r>
      <w:r w:rsidRPr="00160261">
        <w:rPr>
          <w:rStyle w:val="Emphasis"/>
        </w:rPr>
        <w:t>economy’s true challenges</w:t>
      </w:r>
      <w:r w:rsidRPr="00C30ACB">
        <w:rPr>
          <w:rStyle w:val="StyleUnderline"/>
        </w:rPr>
        <w:t>.</w:t>
      </w:r>
    </w:p>
    <w:p w14:paraId="24B4E37F" w14:textId="77777777" w:rsidR="00B821B1" w:rsidRDefault="00B821B1" w:rsidP="00B821B1">
      <w:pPr>
        <w:rPr>
          <w:sz w:val="16"/>
        </w:rPr>
      </w:pPr>
      <w:r>
        <w:rPr>
          <w:sz w:val="16"/>
        </w:rPr>
        <w:t>The manifesto rejects the idea that free trade is inherently good and argues for policies to ensure the U.S. has a thriving, well-paying manufacturing sector that makes strategically important goods like semiconductors. “The idea that trade would lead to liberalization and a happy world was wildly wrong,” Cass said.</w:t>
      </w:r>
    </w:p>
    <w:p w14:paraId="4A8856BA" w14:textId="77777777" w:rsidR="00B821B1" w:rsidRDefault="00B821B1" w:rsidP="00B821B1">
      <w:pPr>
        <w:rPr>
          <w:sz w:val="16"/>
        </w:rPr>
      </w:pPr>
      <w:r>
        <w:rPr>
          <w:sz w:val="16"/>
        </w:rPr>
        <w:t>The document also calls for:</w:t>
      </w:r>
    </w:p>
    <w:p w14:paraId="6B74045F" w14:textId="77777777" w:rsidR="00B821B1" w:rsidRDefault="00B821B1" w:rsidP="00B821B1">
      <w:pPr>
        <w:rPr>
          <w:sz w:val="16"/>
        </w:rPr>
      </w:pPr>
      <w:r w:rsidRPr="00160261">
        <w:rPr>
          <w:rStyle w:val="StyleUnderline"/>
        </w:rPr>
        <w:t xml:space="preserve">a </w:t>
      </w:r>
      <w:r w:rsidRPr="00160261">
        <w:rPr>
          <w:rStyle w:val="Emphasis"/>
        </w:rPr>
        <w:t>guaranteed right for workers</w:t>
      </w:r>
      <w:r w:rsidRPr="00160261">
        <w:rPr>
          <w:rStyle w:val="StyleUnderline"/>
        </w:rPr>
        <w:t xml:space="preserve"> to organize and industrywide bargaining,</w:t>
      </w:r>
      <w:r>
        <w:rPr>
          <w:sz w:val="16"/>
        </w:rPr>
        <w:t xml:space="preserve"> which could increase the number of union contracts — and raise wages.</w:t>
      </w:r>
    </w:p>
    <w:p w14:paraId="5CD89271" w14:textId="77777777" w:rsidR="00B821B1" w:rsidRDefault="00B821B1" w:rsidP="00B821B1">
      <w:pPr>
        <w:rPr>
          <w:sz w:val="16"/>
        </w:rPr>
      </w:pPr>
      <w:r w:rsidRPr="00160261">
        <w:rPr>
          <w:rStyle w:val="StyleUnderline"/>
        </w:rPr>
        <w:t xml:space="preserve">a </w:t>
      </w:r>
      <w:r w:rsidRPr="00160261">
        <w:rPr>
          <w:rStyle w:val="Emphasis"/>
        </w:rPr>
        <w:t>financial transaction tax</w:t>
      </w:r>
      <w:r>
        <w:rPr>
          <w:sz w:val="16"/>
        </w:rPr>
        <w:t>, meant to reduce Wall Street trading that makes people rich without making the economy more productive.</w:t>
      </w:r>
    </w:p>
    <w:p w14:paraId="7B76E279" w14:textId="77777777" w:rsidR="00B821B1" w:rsidRPr="00160261" w:rsidRDefault="00B821B1" w:rsidP="00B821B1">
      <w:pPr>
        <w:rPr>
          <w:rStyle w:val="StyleUnderline"/>
        </w:rPr>
      </w:pPr>
      <w:r w:rsidRPr="00160261">
        <w:rPr>
          <w:rStyle w:val="StyleUnderline"/>
        </w:rPr>
        <w:t xml:space="preserve">a </w:t>
      </w:r>
      <w:r w:rsidRPr="00160261">
        <w:rPr>
          <w:rStyle w:val="Emphasis"/>
        </w:rPr>
        <w:t>monthly child benefit</w:t>
      </w:r>
      <w:r w:rsidRPr="00160261">
        <w:rPr>
          <w:rStyle w:val="StyleUnderline"/>
        </w:rPr>
        <w:t xml:space="preserve"> of around $300, as well as changes to </w:t>
      </w:r>
      <w:r w:rsidRPr="00160261">
        <w:rPr>
          <w:rStyle w:val="Emphasis"/>
        </w:rPr>
        <w:t>Medicare and Social Security</w:t>
      </w:r>
      <w:r w:rsidRPr="00160261">
        <w:rPr>
          <w:rStyle w:val="StyleUnderline"/>
        </w:rPr>
        <w:t xml:space="preserve"> to recognize the work done by stay-at-home parents.</w:t>
      </w:r>
    </w:p>
    <w:p w14:paraId="1ADB2B9A" w14:textId="77777777" w:rsidR="00B821B1" w:rsidRDefault="00B821B1" w:rsidP="00B821B1">
      <w:pPr>
        <w:rPr>
          <w:sz w:val="16"/>
        </w:rPr>
      </w:pPr>
      <w:r w:rsidRPr="00160261">
        <w:rPr>
          <w:rStyle w:val="StyleUnderline"/>
        </w:rPr>
        <w:t xml:space="preserve">an </w:t>
      </w:r>
      <w:r w:rsidRPr="00160261">
        <w:rPr>
          <w:rStyle w:val="Emphasis"/>
        </w:rPr>
        <w:t>easing of government regulations</w:t>
      </w:r>
      <w:r>
        <w:rPr>
          <w:sz w:val="16"/>
        </w:rPr>
        <w:t>, to encourage new construction.</w:t>
      </w:r>
    </w:p>
    <w:p w14:paraId="65247F25" w14:textId="77777777" w:rsidR="00B821B1" w:rsidRDefault="00B821B1" w:rsidP="00B821B1">
      <w:pPr>
        <w:rPr>
          <w:sz w:val="16"/>
        </w:rPr>
      </w:pPr>
      <w:r>
        <w:rPr>
          <w:sz w:val="16"/>
        </w:rPr>
        <w:t>Progressives will raise principled objections to some ideas — such as a ban on unions’ campaign donations. And that’s how a democracy should function. The country’s two political parties are not on the verge of agreeing about most economic issues.</w:t>
      </w:r>
    </w:p>
    <w:p w14:paraId="442EA43B" w14:textId="77777777" w:rsidR="00B821B1" w:rsidRDefault="00B821B1" w:rsidP="00B821B1">
      <w:pPr>
        <w:rPr>
          <w:sz w:val="16"/>
        </w:rPr>
      </w:pPr>
      <w:r>
        <w:rPr>
          <w:sz w:val="16"/>
        </w:rPr>
        <w:t>But something is changing. More politicians are recognizing that the policies of the past several decades have failed to create a broadly prosperous economy. From that emerging consensus may eventually come a longer list of bipartisan legislation designed to lift living standards.</w:t>
      </w:r>
    </w:p>
    <w:p w14:paraId="4C5F3397" w14:textId="77777777" w:rsidR="00B821B1" w:rsidRPr="00562F2F" w:rsidRDefault="00B821B1" w:rsidP="00B821B1">
      <w:pPr>
        <w:rPr>
          <w:sz w:val="16"/>
        </w:rPr>
      </w:pPr>
    </w:p>
    <w:p w14:paraId="7B4AFE9E" w14:textId="77777777" w:rsidR="00B821B1" w:rsidRDefault="00B821B1" w:rsidP="00B821B1">
      <w:pPr>
        <w:pStyle w:val="Heading4"/>
      </w:pPr>
      <w:r>
        <w:t>Many republicans support left-leaning economic policies for a higher minimum wage, higher taxes, Social Security, and Medicare.</w:t>
      </w:r>
    </w:p>
    <w:p w14:paraId="071700A4" w14:textId="77777777" w:rsidR="00B821B1" w:rsidRPr="00562F2F" w:rsidRDefault="00B821B1" w:rsidP="00B821B1">
      <w:r>
        <w:t xml:space="preserve">David </w:t>
      </w:r>
      <w:r w:rsidRPr="00562F2F">
        <w:rPr>
          <w:rStyle w:val="Style13ptBold"/>
        </w:rPr>
        <w:t>Leonhardt 19</w:t>
      </w:r>
      <w:r>
        <w:t xml:space="preserve">, 6/12/2019, a Columnist for the New York Times, Republicans for Redistribution, </w:t>
      </w:r>
      <w:r w:rsidRPr="00562F2F">
        <w:t>https://archive.is/20230419224113/https://www.nytimes.com/2019/06/12/opinion/republicans-democrats-economic-inequality.html#selection-279.0-279.30</w:t>
      </w:r>
      <w:r>
        <w:t xml:space="preserve">, </w:t>
      </w:r>
      <w:proofErr w:type="spellStart"/>
      <w:r>
        <w:t>HKeef</w:t>
      </w:r>
      <w:proofErr w:type="spellEnd"/>
    </w:p>
    <w:p w14:paraId="18805631" w14:textId="77777777" w:rsidR="00B821B1" w:rsidRPr="00562F2F" w:rsidRDefault="00B821B1" w:rsidP="00B821B1">
      <w:pPr>
        <w:rPr>
          <w:sz w:val="16"/>
        </w:rPr>
      </w:pPr>
      <w:r w:rsidRPr="00562F2F">
        <w:rPr>
          <w:sz w:val="16"/>
        </w:rPr>
        <w:t xml:space="preserve">The poll shows that Democrats hold consistent views on economic policy across income groups. Both affluent and lower-income Democrats, </w:t>
      </w:r>
      <w:r w:rsidRPr="00562F2F">
        <w:rPr>
          <w:rStyle w:val="StyleUnderline"/>
          <w:highlight w:val="cyan"/>
        </w:rPr>
        <w:t>for</w:t>
      </w:r>
      <w:r w:rsidRPr="00562F2F">
        <w:rPr>
          <w:rStyle w:val="StyleUnderline"/>
        </w:rPr>
        <w:t xml:space="preserve"> example, overwhelmingly favor </w:t>
      </w:r>
      <w:r w:rsidRPr="00562F2F">
        <w:rPr>
          <w:rStyle w:val="StyleUnderline"/>
          <w:highlight w:val="cyan"/>
        </w:rPr>
        <w:t xml:space="preserve">a </w:t>
      </w:r>
      <w:r w:rsidRPr="00C30ACB">
        <w:rPr>
          <w:rStyle w:val="Emphasis"/>
          <w:highlight w:val="cyan"/>
        </w:rPr>
        <w:t>higher minimum wage</w:t>
      </w:r>
      <w:r w:rsidRPr="00562F2F">
        <w:rPr>
          <w:rStyle w:val="StyleUnderline"/>
        </w:rPr>
        <w:t xml:space="preserve">, </w:t>
      </w:r>
      <w:r w:rsidRPr="00C30ACB">
        <w:rPr>
          <w:rStyle w:val="Emphasis"/>
          <w:highlight w:val="cyan"/>
        </w:rPr>
        <w:t>higher taxes</w:t>
      </w:r>
      <w:r w:rsidRPr="00562F2F">
        <w:rPr>
          <w:rStyle w:val="StyleUnderline"/>
          <w:highlight w:val="cyan"/>
        </w:rPr>
        <w:t xml:space="preserve"> on the rich</w:t>
      </w:r>
      <w:r w:rsidRPr="00562F2F">
        <w:rPr>
          <w:rStyle w:val="StyleUnderline"/>
        </w:rPr>
        <w:t xml:space="preserve"> and paid family leave.</w:t>
      </w:r>
    </w:p>
    <w:p w14:paraId="0E775BA3" w14:textId="77777777" w:rsidR="00B821B1" w:rsidRPr="00562F2F" w:rsidRDefault="00B821B1" w:rsidP="00B821B1">
      <w:pPr>
        <w:rPr>
          <w:sz w:val="16"/>
        </w:rPr>
      </w:pPr>
      <w:r w:rsidRPr="00562F2F">
        <w:rPr>
          <w:sz w:val="16"/>
        </w:rPr>
        <w:t>Republicans are different. High-income Republicans tend to oppose these progressive economic policies.</w:t>
      </w:r>
      <w:r w:rsidRPr="00562F2F">
        <w:rPr>
          <w:rStyle w:val="StyleUnderline"/>
        </w:rPr>
        <w:t xml:space="preserve"> But </w:t>
      </w:r>
      <w:r w:rsidRPr="00562F2F">
        <w:rPr>
          <w:rStyle w:val="StyleUnderline"/>
          <w:highlight w:val="cyan"/>
        </w:rPr>
        <w:t>most lower-income Republicans support them</w:t>
      </w:r>
      <w:r w:rsidRPr="00562F2F">
        <w:rPr>
          <w:rStyle w:val="StyleUnderline"/>
        </w:rPr>
        <w:t>.</w:t>
      </w:r>
    </w:p>
    <w:p w14:paraId="14033AC8" w14:textId="77777777" w:rsidR="00B821B1" w:rsidRPr="00562F2F" w:rsidRDefault="00B821B1" w:rsidP="00B821B1">
      <w:pPr>
        <w:rPr>
          <w:sz w:val="16"/>
        </w:rPr>
      </w:pPr>
      <w:r w:rsidRPr="00562F2F">
        <w:rPr>
          <w:sz w:val="16"/>
        </w:rPr>
        <w:t>“</w:t>
      </w:r>
      <w:r w:rsidRPr="00562F2F">
        <w:rPr>
          <w:rStyle w:val="StyleUnderline"/>
        </w:rPr>
        <w:t xml:space="preserve">About </w:t>
      </w:r>
      <w:r w:rsidRPr="00562F2F">
        <w:rPr>
          <w:rStyle w:val="StyleUnderline"/>
          <w:highlight w:val="cyan"/>
        </w:rPr>
        <w:t>19 percent of Republicans held</w:t>
      </w:r>
      <w:r w:rsidRPr="00562F2F">
        <w:rPr>
          <w:rStyle w:val="StyleUnderline"/>
        </w:rPr>
        <w:t xml:space="preserve"> economic </w:t>
      </w:r>
      <w:r w:rsidRPr="00562F2F">
        <w:rPr>
          <w:rStyle w:val="StyleUnderline"/>
          <w:highlight w:val="cyan"/>
        </w:rPr>
        <w:t>policy positions</w:t>
      </w:r>
      <w:r w:rsidRPr="00562F2F">
        <w:rPr>
          <w:rStyle w:val="StyleUnderline"/>
        </w:rPr>
        <w:t xml:space="preserve"> closer to the average Democrat than the average Republican, placing them </w:t>
      </w:r>
      <w:r w:rsidRPr="00562F2F">
        <w:rPr>
          <w:rStyle w:val="StyleUnderline"/>
          <w:highlight w:val="cyan"/>
        </w:rPr>
        <w:t>on the ‘</w:t>
      </w:r>
      <w:r w:rsidRPr="00C30ACB">
        <w:rPr>
          <w:rStyle w:val="Emphasis"/>
          <w:highlight w:val="cyan"/>
        </w:rPr>
        <w:t>economic left</w:t>
      </w:r>
      <w:r w:rsidRPr="00562F2F">
        <w:rPr>
          <w:sz w:val="16"/>
        </w:rPr>
        <w:t xml:space="preserve">,’” write Lee </w:t>
      </w:r>
      <w:proofErr w:type="spellStart"/>
      <w:r w:rsidRPr="00562F2F">
        <w:rPr>
          <w:sz w:val="16"/>
        </w:rPr>
        <w:t>Drutman</w:t>
      </w:r>
      <w:proofErr w:type="spellEnd"/>
      <w:r w:rsidRPr="00562F2F">
        <w:rPr>
          <w:sz w:val="16"/>
        </w:rPr>
        <w:t>, Vanessa Williamson and Felicia Wong, in their summary of the poll.</w:t>
      </w:r>
    </w:p>
    <w:p w14:paraId="5AF2D7D5" w14:textId="77777777" w:rsidR="00B821B1" w:rsidRPr="00562F2F" w:rsidRDefault="00B821B1" w:rsidP="00B821B1">
      <w:pPr>
        <w:rPr>
          <w:rStyle w:val="StyleUnderline"/>
        </w:rPr>
      </w:pPr>
      <w:r w:rsidRPr="00562F2F">
        <w:rPr>
          <w:sz w:val="16"/>
        </w:rPr>
        <w:t xml:space="preserve">You can see the pattern in the chart above. It depicts voters, based on both their income and their attitude on economic issues. On the Democratic chart, there are not many blue dots in the lower half of the chart, where economic conservatives show up. </w:t>
      </w:r>
      <w:r w:rsidRPr="00562F2F">
        <w:rPr>
          <w:rStyle w:val="StyleUnderline"/>
          <w:highlight w:val="cyan"/>
        </w:rPr>
        <w:t>On the Republican chart</w:t>
      </w:r>
      <w:r w:rsidRPr="00562F2F">
        <w:rPr>
          <w:rStyle w:val="StyleUnderline"/>
        </w:rPr>
        <w:t xml:space="preserve">, </w:t>
      </w:r>
      <w:r w:rsidRPr="00562F2F">
        <w:rPr>
          <w:rStyle w:val="StyleUnderline"/>
          <w:highlight w:val="cyan"/>
        </w:rPr>
        <w:t>there are a lot</w:t>
      </w:r>
      <w:r w:rsidRPr="00562F2F">
        <w:rPr>
          <w:rStyle w:val="StyleUnderline"/>
        </w:rPr>
        <w:t xml:space="preserve"> of red dots on the upper half, </w:t>
      </w:r>
      <w:r w:rsidRPr="00562F2F">
        <w:rPr>
          <w:rStyle w:val="StyleUnderline"/>
          <w:highlight w:val="cyan"/>
        </w:rPr>
        <w:t xml:space="preserve">where </w:t>
      </w:r>
      <w:r w:rsidRPr="00C30ACB">
        <w:rPr>
          <w:rStyle w:val="Emphasis"/>
          <w:highlight w:val="cyan"/>
        </w:rPr>
        <w:t>economic progressives</w:t>
      </w:r>
      <w:r w:rsidRPr="00562F2F">
        <w:rPr>
          <w:rStyle w:val="StyleUnderline"/>
          <w:highlight w:val="cyan"/>
        </w:rPr>
        <w:t xml:space="preserve"> are</w:t>
      </w:r>
      <w:r w:rsidRPr="00562F2F">
        <w:rPr>
          <w:rStyle w:val="StyleUnderline"/>
        </w:rPr>
        <w:t xml:space="preserve">. </w:t>
      </w:r>
      <w:r w:rsidRPr="00562F2F">
        <w:rPr>
          <w:sz w:val="16"/>
        </w:rPr>
        <w:t>The upper left quadrant of that chart</w:t>
      </w:r>
      <w:r w:rsidRPr="00562F2F">
        <w:rPr>
          <w:rStyle w:val="StyleUnderline"/>
          <w:sz w:val="16"/>
        </w:rPr>
        <w:t xml:space="preserve"> </w:t>
      </w:r>
      <w:r w:rsidRPr="00562F2F">
        <w:rPr>
          <w:rStyle w:val="StyleUnderline"/>
        </w:rPr>
        <w:t xml:space="preserve">— which depicts </w:t>
      </w:r>
      <w:r w:rsidRPr="00562F2F">
        <w:rPr>
          <w:rStyle w:val="StyleUnderline"/>
          <w:highlight w:val="cyan"/>
        </w:rPr>
        <w:t>economically left-leaning lower-income Republicans</w:t>
      </w:r>
      <w:r w:rsidRPr="00562F2F">
        <w:rPr>
          <w:rStyle w:val="StyleUnderline"/>
        </w:rPr>
        <w:t xml:space="preserve"> — </w:t>
      </w:r>
      <w:r w:rsidRPr="00562F2F">
        <w:rPr>
          <w:rStyle w:val="StyleUnderline"/>
          <w:highlight w:val="cyan"/>
        </w:rPr>
        <w:t xml:space="preserve">[are] </w:t>
      </w:r>
      <w:r w:rsidRPr="00C30ACB">
        <w:rPr>
          <w:rStyle w:val="Emphasis"/>
          <w:highlight w:val="cyan"/>
        </w:rPr>
        <w:t>notably busy</w:t>
      </w:r>
      <w:r w:rsidRPr="00C30ACB">
        <w:rPr>
          <w:rStyle w:val="Emphasis"/>
        </w:rPr>
        <w:t>.</w:t>
      </w:r>
    </w:p>
    <w:p w14:paraId="314EE3AA" w14:textId="77777777" w:rsidR="00B821B1" w:rsidRPr="00562F2F" w:rsidRDefault="00B821B1" w:rsidP="00B821B1">
      <w:pPr>
        <w:rPr>
          <w:sz w:val="16"/>
        </w:rPr>
      </w:pPr>
      <w:r w:rsidRPr="00562F2F">
        <w:rPr>
          <w:sz w:val="16"/>
        </w:rPr>
        <w:t>The political upshot</w:t>
      </w:r>
    </w:p>
    <w:p w14:paraId="3A80D011" w14:textId="77777777" w:rsidR="00B821B1" w:rsidRPr="00562F2F" w:rsidRDefault="00B821B1" w:rsidP="00B821B1">
      <w:pPr>
        <w:rPr>
          <w:sz w:val="16"/>
        </w:rPr>
      </w:pPr>
      <w:r w:rsidRPr="00562F2F">
        <w:rPr>
          <w:sz w:val="16"/>
        </w:rPr>
        <w:t>This pattern explains why I often argue that Democrats have a chance to win over swing voters by running populist, economically focused campaigns.</w:t>
      </w:r>
    </w:p>
    <w:p w14:paraId="7ABAF7CF" w14:textId="77777777" w:rsidR="00B821B1" w:rsidRPr="00562F2F" w:rsidRDefault="00B821B1" w:rsidP="00B821B1">
      <w:pPr>
        <w:rPr>
          <w:sz w:val="16"/>
        </w:rPr>
      </w:pPr>
      <w:r w:rsidRPr="00562F2F">
        <w:rPr>
          <w:rStyle w:val="StyleUnderline"/>
          <w:highlight w:val="cyan"/>
        </w:rPr>
        <w:t>Many low- and middle-income Republicans</w:t>
      </w:r>
      <w:r w:rsidRPr="00562F2F">
        <w:rPr>
          <w:sz w:val="16"/>
        </w:rPr>
        <w:t xml:space="preserve"> — as well as independents and some Democrats — are socially conservative. They’re religious, and they are either conservative or moderate on abortion, immigration and other issues. When political campaigns focus on social issues, these voters are primed to vote Republican.</w:t>
      </w:r>
    </w:p>
    <w:p w14:paraId="71C1C605" w14:textId="77777777" w:rsidR="00B821B1" w:rsidRPr="00562F2F" w:rsidRDefault="00B821B1" w:rsidP="00B821B1">
      <w:pPr>
        <w:rPr>
          <w:sz w:val="16"/>
        </w:rPr>
      </w:pPr>
      <w:r w:rsidRPr="00562F2F">
        <w:rPr>
          <w:rStyle w:val="StyleUnderline"/>
        </w:rPr>
        <w:t xml:space="preserve">Yet </w:t>
      </w:r>
      <w:r w:rsidRPr="00562F2F">
        <w:rPr>
          <w:rStyle w:val="StyleUnderline"/>
          <w:highlight w:val="cyan"/>
        </w:rPr>
        <w:t>when campaigns focus on economics</w:t>
      </w:r>
      <w:r w:rsidRPr="00562F2F">
        <w:rPr>
          <w:rStyle w:val="StyleUnderline"/>
        </w:rPr>
        <w:t xml:space="preserve"> and on fairness, these same voters </w:t>
      </w:r>
      <w:r w:rsidRPr="00562F2F">
        <w:rPr>
          <w:rStyle w:val="StyleUnderline"/>
          <w:highlight w:val="cyan"/>
        </w:rPr>
        <w:t xml:space="preserve">suddenly have reason to </w:t>
      </w:r>
      <w:r w:rsidRPr="00C30ACB">
        <w:rPr>
          <w:rStyle w:val="Emphasis"/>
          <w:highlight w:val="cyan"/>
        </w:rPr>
        <w:t>vote Democratic</w:t>
      </w:r>
      <w:r w:rsidRPr="00562F2F">
        <w:rPr>
          <w:rStyle w:val="StyleUnderline"/>
        </w:rPr>
        <w:t xml:space="preserve">. </w:t>
      </w:r>
      <w:r w:rsidRPr="00562F2F">
        <w:rPr>
          <w:sz w:val="16"/>
        </w:rPr>
        <w:t>And if even a small percentage of Republicans or independents defect, it can decide an election.</w:t>
      </w:r>
    </w:p>
    <w:p w14:paraId="31D69764" w14:textId="77777777" w:rsidR="00B821B1" w:rsidRPr="00562F2F" w:rsidRDefault="00B821B1" w:rsidP="00B821B1">
      <w:pPr>
        <w:rPr>
          <w:sz w:val="16"/>
        </w:rPr>
      </w:pPr>
      <w:r w:rsidRPr="00562F2F">
        <w:rPr>
          <w:sz w:val="16"/>
        </w:rPr>
        <w:t>Other tidbits from the new study:</w:t>
      </w:r>
    </w:p>
    <w:p w14:paraId="107AAE9F" w14:textId="77777777" w:rsidR="00B821B1" w:rsidRPr="00562F2F" w:rsidRDefault="00B821B1" w:rsidP="00B821B1">
      <w:pPr>
        <w:rPr>
          <w:sz w:val="16"/>
        </w:rPr>
      </w:pPr>
      <w:r w:rsidRPr="00562F2F">
        <w:rPr>
          <w:sz w:val="16"/>
        </w:rPr>
        <w:t>“Two-thirds (67 percent) of Republicans on the economic left were women.”</w:t>
      </w:r>
    </w:p>
    <w:p w14:paraId="4D89D4B1" w14:textId="77777777" w:rsidR="00B821B1" w:rsidRPr="00562F2F" w:rsidRDefault="00B821B1" w:rsidP="00B821B1">
      <w:pPr>
        <w:rPr>
          <w:rStyle w:val="StyleUnderline"/>
        </w:rPr>
      </w:pPr>
      <w:r w:rsidRPr="00562F2F">
        <w:rPr>
          <w:rStyle w:val="StyleUnderline"/>
        </w:rPr>
        <w:t>“</w:t>
      </w:r>
      <w:r w:rsidRPr="00562F2F">
        <w:rPr>
          <w:rStyle w:val="StyleUnderline"/>
          <w:highlight w:val="cyan"/>
        </w:rPr>
        <w:t xml:space="preserve">Republicans on the economic left were distinguished by their concern for </w:t>
      </w:r>
      <w:r w:rsidRPr="00C30ACB">
        <w:rPr>
          <w:rStyle w:val="Emphasis"/>
          <w:highlight w:val="cyan"/>
        </w:rPr>
        <w:t>Social Security and Medicare</w:t>
      </w:r>
      <w:r w:rsidRPr="00562F2F">
        <w:rPr>
          <w:rStyle w:val="StyleUnderline"/>
        </w:rPr>
        <w:t>.”</w:t>
      </w:r>
    </w:p>
    <w:p w14:paraId="3BB1565B" w14:textId="77777777" w:rsidR="00B821B1" w:rsidRPr="00562F2F" w:rsidRDefault="00B821B1" w:rsidP="00B821B1">
      <w:pPr>
        <w:rPr>
          <w:sz w:val="16"/>
        </w:rPr>
      </w:pPr>
      <w:r w:rsidRPr="00562F2F">
        <w:rPr>
          <w:sz w:val="16"/>
        </w:rPr>
        <w:t>“Lower-income Democrats were nine percentage points more likely than higher-income Democrats to see individual responsibility as being a good explanation for economic inequality (48 percent vs. 39 percent).”</w:t>
      </w:r>
    </w:p>
    <w:p w14:paraId="1D4AA28C" w14:textId="77777777" w:rsidR="00B821B1" w:rsidRPr="00562F2F" w:rsidRDefault="00B821B1" w:rsidP="00B821B1">
      <w:pPr>
        <w:rPr>
          <w:sz w:val="16"/>
        </w:rPr>
      </w:pPr>
      <w:r w:rsidRPr="00562F2F">
        <w:rPr>
          <w:sz w:val="16"/>
        </w:rPr>
        <w:t>Democrats won a greater share of economically progressive independents in 2018 than in 2016. The party made no progress among Republicans who lean left on economics. In both years, Democrats won less than 15 percent of this group.</w:t>
      </w:r>
    </w:p>
    <w:p w14:paraId="534AA542" w14:textId="77777777" w:rsidR="00B821B1" w:rsidRDefault="00B821B1" w:rsidP="00B821B1">
      <w:pPr>
        <w:rPr>
          <w:sz w:val="16"/>
        </w:rPr>
      </w:pPr>
      <w:r w:rsidRPr="00562F2F">
        <w:rPr>
          <w:sz w:val="16"/>
        </w:rPr>
        <w:t>Winning these voters won’t be easy. But a presidential campaign receives a lot more attention than a midterm, which makes national messaging more feasible. Barack Obama did better with swing voters than Hillary Clinton in part because he ran a more populist, economically focused campaign. It really is possible.</w:t>
      </w:r>
    </w:p>
    <w:p w14:paraId="71B2AAFE" w14:textId="77777777" w:rsidR="00B821B1" w:rsidRPr="00B821B1" w:rsidRDefault="00B821B1" w:rsidP="00B821B1">
      <w:pPr>
        <w:pStyle w:val="Heading4"/>
        <w:rPr>
          <w:rStyle w:val="StyleUnderline"/>
          <w:sz w:val="26"/>
          <w:u w:val="none"/>
        </w:rPr>
      </w:pPr>
      <w:r w:rsidRPr="00B821B1">
        <w:rPr>
          <w:rStyle w:val="StyleUnderline"/>
          <w:sz w:val="26"/>
          <w:u w:val="none"/>
        </w:rPr>
        <w:t>The new Republicans want to change economic inequality, data proves.</w:t>
      </w:r>
    </w:p>
    <w:p w14:paraId="6E56C031" w14:textId="77777777" w:rsidR="00B821B1" w:rsidRPr="006B68B5" w:rsidRDefault="00B821B1" w:rsidP="00B821B1">
      <w:r>
        <w:t xml:space="preserve">Blake </w:t>
      </w:r>
      <w:r w:rsidRPr="006B68B5">
        <w:rPr>
          <w:rStyle w:val="Style13ptBold"/>
        </w:rPr>
        <w:t>Dodge 20</w:t>
      </w:r>
      <w:r>
        <w:t xml:space="preserve">, 1/9/2020, a fellow at Newsweek, Republicans Who Recognize Inequality Say Corporations Should Help Fix It, https://www.newsweek.com/republicans-who-agree-much-inequality-say-corporations-should-help-fix-it-1481285, </w:t>
      </w:r>
      <w:proofErr w:type="spellStart"/>
      <w:r>
        <w:t>HKeef</w:t>
      </w:r>
      <w:proofErr w:type="spellEnd"/>
    </w:p>
    <w:p w14:paraId="111803A0" w14:textId="77777777" w:rsidR="00B821B1" w:rsidRPr="006B68B5" w:rsidRDefault="00B821B1" w:rsidP="00B821B1">
      <w:pPr>
        <w:rPr>
          <w:sz w:val="16"/>
        </w:rPr>
      </w:pPr>
      <w:r w:rsidRPr="00160261">
        <w:rPr>
          <w:rStyle w:val="StyleUnderline"/>
        </w:rPr>
        <w:t xml:space="preserve">A majority of Republicans who agree there's </w:t>
      </w:r>
      <w:r w:rsidRPr="006B68B5">
        <w:rPr>
          <w:rStyle w:val="Emphasis"/>
        </w:rPr>
        <w:t>too much economic inequality</w:t>
      </w:r>
      <w:r w:rsidRPr="00160261">
        <w:rPr>
          <w:rStyle w:val="StyleUnderline"/>
        </w:rPr>
        <w:t xml:space="preserve"> in the U.S. said that large corporations and businesses have a lot of responsibility for fixing it</w:t>
      </w:r>
      <w:r w:rsidRPr="006B68B5">
        <w:rPr>
          <w:sz w:val="16"/>
        </w:rPr>
        <w:t>, according to a recent survey by the Pew Research Center.</w:t>
      </w:r>
    </w:p>
    <w:p w14:paraId="614FD349" w14:textId="77777777" w:rsidR="00B821B1" w:rsidRPr="00160261" w:rsidRDefault="00B821B1" w:rsidP="00B821B1">
      <w:pPr>
        <w:rPr>
          <w:rStyle w:val="StyleUnderline"/>
        </w:rPr>
      </w:pPr>
      <w:r w:rsidRPr="006B68B5">
        <w:rPr>
          <w:sz w:val="16"/>
        </w:rPr>
        <w:t xml:space="preserve">More broadly, </w:t>
      </w:r>
      <w:r w:rsidRPr="00160261">
        <w:rPr>
          <w:rStyle w:val="StyleUnderline"/>
        </w:rPr>
        <w:t>most Americans (61 percent) say there's too much inequality, including 41 percent of likely Republican voters and 78 percent of likely Democratic voters.</w:t>
      </w:r>
    </w:p>
    <w:p w14:paraId="4E698045" w14:textId="77777777" w:rsidR="00B821B1" w:rsidRPr="006B68B5" w:rsidRDefault="00B821B1" w:rsidP="00B821B1">
      <w:pPr>
        <w:rPr>
          <w:sz w:val="16"/>
        </w:rPr>
      </w:pPr>
      <w:r w:rsidRPr="00160261">
        <w:rPr>
          <w:rStyle w:val="StyleUnderline"/>
        </w:rPr>
        <w:t xml:space="preserve">That 41 percent could be part of a slightly more </w:t>
      </w:r>
      <w:r w:rsidRPr="006B68B5">
        <w:rPr>
          <w:rStyle w:val="Emphasis"/>
        </w:rPr>
        <w:t>progressive coalition of Republicans</w:t>
      </w:r>
      <w:r w:rsidRPr="00160261">
        <w:rPr>
          <w:rStyle w:val="StyleUnderline"/>
        </w:rPr>
        <w:t xml:space="preserve">, as they're </w:t>
      </w:r>
      <w:r w:rsidRPr="006B68B5">
        <w:rPr>
          <w:rStyle w:val="Emphasis"/>
        </w:rPr>
        <w:t xml:space="preserve">younger and less wealthy </w:t>
      </w:r>
      <w:r w:rsidRPr="00160261">
        <w:rPr>
          <w:rStyle w:val="StyleUnderline"/>
        </w:rPr>
        <w:t>than others surveyed</w:t>
      </w:r>
      <w:r w:rsidRPr="006B68B5">
        <w:rPr>
          <w:sz w:val="16"/>
        </w:rPr>
        <w:t>, according to demographic information provided by Pew to Newsweek. That's in step with earlier reports that younger GOP members tend to care about climate change, see benefits to immigration and support access to contraception.</w:t>
      </w:r>
    </w:p>
    <w:p w14:paraId="406AAE5C" w14:textId="77777777" w:rsidR="00B821B1" w:rsidRPr="006B68B5" w:rsidRDefault="00B821B1" w:rsidP="00B821B1">
      <w:pPr>
        <w:rPr>
          <w:sz w:val="16"/>
        </w:rPr>
      </w:pPr>
      <w:r w:rsidRPr="006B68B5">
        <w:rPr>
          <w:sz w:val="16"/>
        </w:rPr>
        <w:t xml:space="preserve">Among this group, Republicans who say there's too much inequality, </w:t>
      </w:r>
      <w:r w:rsidRPr="006B68B5">
        <w:rPr>
          <w:rStyle w:val="StyleUnderline"/>
        </w:rPr>
        <w:t xml:space="preserve">23 percent are younger than 30, and more than half are </w:t>
      </w:r>
      <w:r w:rsidRPr="006B68B5">
        <w:rPr>
          <w:rStyle w:val="Emphasis"/>
        </w:rPr>
        <w:t>younger</w:t>
      </w:r>
      <w:r w:rsidRPr="006B68B5">
        <w:rPr>
          <w:rStyle w:val="StyleUnderline"/>
        </w:rPr>
        <w:t xml:space="preserve"> than 50, according to Pew. They also tend to be in </w:t>
      </w:r>
      <w:r w:rsidRPr="006B68B5">
        <w:rPr>
          <w:rStyle w:val="Emphasis"/>
        </w:rPr>
        <w:t>lower-income brackets</w:t>
      </w:r>
      <w:r w:rsidRPr="006B68B5">
        <w:rPr>
          <w:rStyle w:val="StyleUnderline"/>
        </w:rPr>
        <w:t xml:space="preserve"> and are less likely to be married</w:t>
      </w:r>
      <w:r w:rsidRPr="006B68B5">
        <w:rPr>
          <w:sz w:val="16"/>
        </w:rPr>
        <w:t>, compared with other respondents, though these two measures are closely tied to age, a spokesperson said.</w:t>
      </w:r>
    </w:p>
    <w:p w14:paraId="57AFCA59" w14:textId="77777777" w:rsidR="00B821B1" w:rsidRPr="006B68B5" w:rsidRDefault="00B821B1" w:rsidP="00B821B1">
      <w:pPr>
        <w:rPr>
          <w:sz w:val="16"/>
        </w:rPr>
      </w:pPr>
      <w:r w:rsidRPr="006B68B5">
        <w:rPr>
          <w:sz w:val="16"/>
        </w:rPr>
        <w:t>At the same time, it's unclear what they'd like to see done about economic disparities. While slightly more than half of these Republicans think companies should play a role, relatively few agree that raising the federal minimum wage (26 percent), eliminating college debt (28 percent) or breaking up large corporations (23 percent) would be effective in solving the problem, the survey shows.</w:t>
      </w:r>
    </w:p>
    <w:p w14:paraId="0DF2AAC0" w14:textId="77777777" w:rsidR="00B821B1" w:rsidRPr="006B68B5" w:rsidRDefault="00B821B1" w:rsidP="00B821B1">
      <w:pPr>
        <w:rPr>
          <w:sz w:val="16"/>
        </w:rPr>
      </w:pPr>
      <w:r w:rsidRPr="006B68B5">
        <w:rPr>
          <w:sz w:val="16"/>
        </w:rPr>
        <w:t xml:space="preserve">Curiously, only 36 percent of them think that increasing taxes on the wealthiest Americans would do a great deal to solve inequality, according to one question. </w:t>
      </w:r>
      <w:r w:rsidRPr="006B68B5">
        <w:rPr>
          <w:rStyle w:val="StyleUnderline"/>
        </w:rPr>
        <w:t xml:space="preserve">Yet the vast majority of them think the </w:t>
      </w:r>
      <w:r w:rsidRPr="006B68B5">
        <w:rPr>
          <w:rStyle w:val="Emphasis"/>
        </w:rPr>
        <w:t>federal government should raise their taxes</w:t>
      </w:r>
      <w:r w:rsidRPr="006B68B5">
        <w:rPr>
          <w:rStyle w:val="StyleUnderline"/>
        </w:rPr>
        <w:t xml:space="preserve"> anyway</w:t>
      </w:r>
      <w:r w:rsidRPr="006B68B5">
        <w:rPr>
          <w:sz w:val="16"/>
        </w:rPr>
        <w:t>, according to another.</w:t>
      </w:r>
    </w:p>
    <w:p w14:paraId="318D493D" w14:textId="77777777" w:rsidR="00B821B1" w:rsidRPr="006B68B5" w:rsidRDefault="00B821B1" w:rsidP="00B821B1">
      <w:pPr>
        <w:rPr>
          <w:sz w:val="16"/>
        </w:rPr>
      </w:pPr>
      <w:r w:rsidRPr="006B68B5">
        <w:rPr>
          <w:rStyle w:val="StyleUnderline"/>
        </w:rPr>
        <w:t xml:space="preserve">A good number of these Republicans also think the </w:t>
      </w:r>
      <w:r w:rsidRPr="006B68B5">
        <w:rPr>
          <w:rStyle w:val="Emphasis"/>
        </w:rPr>
        <w:t>federal government</w:t>
      </w:r>
      <w:r w:rsidRPr="006B68B5">
        <w:rPr>
          <w:rStyle w:val="StyleUnderline"/>
        </w:rPr>
        <w:t xml:space="preserve"> (44 percent) should </w:t>
      </w:r>
      <w:r w:rsidRPr="006B68B5">
        <w:rPr>
          <w:rStyle w:val="Emphasis"/>
        </w:rPr>
        <w:t>step in</w:t>
      </w:r>
      <w:r w:rsidRPr="006B68B5">
        <w:rPr>
          <w:rStyle w:val="StyleUnderline"/>
        </w:rPr>
        <w:t xml:space="preserve"> to address inequality</w:t>
      </w:r>
      <w:r w:rsidRPr="006B68B5">
        <w:rPr>
          <w:sz w:val="16"/>
        </w:rPr>
        <w:t>, but fewer think wealthy individuals (34 percent) should do the same.</w:t>
      </w:r>
    </w:p>
    <w:p w14:paraId="143F7990" w14:textId="77777777" w:rsidR="00B821B1" w:rsidRPr="006B68B5" w:rsidRDefault="00B821B1" w:rsidP="00B821B1">
      <w:pPr>
        <w:rPr>
          <w:sz w:val="16"/>
        </w:rPr>
      </w:pPr>
      <w:r w:rsidRPr="006B68B5">
        <w:rPr>
          <w:rStyle w:val="StyleUnderline"/>
        </w:rPr>
        <w:t xml:space="preserve">Half of Republicans agreed that the U.S. economy requires </w:t>
      </w:r>
      <w:r w:rsidRPr="006B68B5">
        <w:rPr>
          <w:rStyle w:val="Emphasis"/>
        </w:rPr>
        <w:t>major changes</w:t>
      </w:r>
      <w:r w:rsidRPr="006B68B5">
        <w:rPr>
          <w:rStyle w:val="StyleUnderline"/>
        </w:rPr>
        <w:t xml:space="preserve"> in order to address inequality</w:t>
      </w:r>
      <w:r w:rsidRPr="006B68B5">
        <w:rPr>
          <w:sz w:val="16"/>
        </w:rPr>
        <w:t>—unless they have lower incomes. About 63 percent of lower-income respondents called for major changes, compared with 48 percent and 43 percent of those with middle and upper incomes, respectively, Pew found.</w:t>
      </w:r>
    </w:p>
    <w:p w14:paraId="622738F7" w14:textId="77777777" w:rsidR="00B821B1" w:rsidRPr="006B68B5" w:rsidRDefault="00B821B1" w:rsidP="00B821B1">
      <w:pPr>
        <w:rPr>
          <w:sz w:val="16"/>
        </w:rPr>
      </w:pPr>
      <w:r w:rsidRPr="006B68B5">
        <w:rPr>
          <w:sz w:val="16"/>
        </w:rPr>
        <w:t>Inequality continues to widen in the U.S., according to the report. In 2018, the wealthiest households had more than 12 times the income of those at the bottom, and only families with net worths in the top 20 percent have recovered wealth that was lost during the financial crisis, according to Pew.</w:t>
      </w:r>
    </w:p>
    <w:p w14:paraId="4CFE93D8" w14:textId="77777777" w:rsidR="00B821B1" w:rsidRPr="00B821B1" w:rsidRDefault="00B821B1" w:rsidP="00BD5F30"/>
    <w:p w14:paraId="13ED8DEA" w14:textId="2BED1ECF" w:rsidR="007057A0" w:rsidRPr="008C3464" w:rsidRDefault="007057A0" w:rsidP="007057A0">
      <w:pPr>
        <w:pStyle w:val="Heading3"/>
      </w:pPr>
      <w:r w:rsidRPr="008C3464">
        <w:t>Link---Spending</w:t>
      </w:r>
    </w:p>
    <w:p w14:paraId="669F7986" w14:textId="77777777" w:rsidR="007057A0" w:rsidRPr="008C3464" w:rsidRDefault="007057A0" w:rsidP="007057A0"/>
    <w:p w14:paraId="5FBC67A8" w14:textId="5461B1FD" w:rsidR="007057A0" w:rsidRPr="008C3464" w:rsidRDefault="007057A0" w:rsidP="007057A0">
      <w:pPr>
        <w:pStyle w:val="Heading4"/>
      </w:pPr>
      <w:r w:rsidRPr="008C3464">
        <w:t xml:space="preserve">Republicans don’t really care about spending – it’s all rhetoric </w:t>
      </w:r>
    </w:p>
    <w:p w14:paraId="74E41E36" w14:textId="2C3F91A9" w:rsidR="007057A0" w:rsidRPr="008C3464" w:rsidRDefault="007057A0" w:rsidP="007057A0">
      <w:r w:rsidRPr="008C3464">
        <w:rPr>
          <w:b/>
          <w:bCs/>
          <w:sz w:val="24"/>
        </w:rPr>
        <w:t>Berman 5-31</w:t>
      </w:r>
      <w:r w:rsidRPr="008C3464">
        <w:t xml:space="preserve"> (Russell Berman, 5-31-2023, "Republicans Don’t Really Want to Cut Spending," Atlantic, </w:t>
      </w:r>
      <w:r w:rsidR="0007212E" w:rsidRPr="008C3464">
        <w:t>Russell Berman is a staff writer at The Atlantic.</w:t>
      </w:r>
      <w:r w:rsidRPr="008C3464">
        <w:t>https://www.theatlantic.com/politics/archive/2023/05/debt-ceiling-deal-mccarthy-fiscal-responsibility-act-cut-spending/674252/, accessed 6-27-2023)//</w:t>
      </w:r>
      <w:proofErr w:type="spellStart"/>
      <w:r w:rsidRPr="008C3464">
        <w:t>Prozes</w:t>
      </w:r>
      <w:proofErr w:type="spellEnd"/>
    </w:p>
    <w:p w14:paraId="4898E39D" w14:textId="20990589" w:rsidR="007057A0" w:rsidRPr="008C3464" w:rsidRDefault="007057A0" w:rsidP="007057A0">
      <w:pPr>
        <w:rPr>
          <w:rStyle w:val="StyleUnderline"/>
        </w:rPr>
      </w:pPr>
      <w:r w:rsidRPr="008C3464">
        <w:rPr>
          <w:sz w:val="16"/>
        </w:rPr>
        <w:t xml:space="preserve">Shortly after House Speaker Kevin McCarthy announced that he had struck a deal with President Joe Biden to raise the debt ceiling, </w:t>
      </w:r>
      <w:r w:rsidRPr="008C3464">
        <w:rPr>
          <w:rStyle w:val="StyleUnderline"/>
        </w:rPr>
        <w:t>Republican leaders began circulating a fact sheet to their members listing the victories McCarthy had secured. The first bullet point</w:t>
      </w:r>
      <w:r w:rsidRPr="008C3464">
        <w:rPr>
          <w:sz w:val="16"/>
        </w:rPr>
        <w:t xml:space="preserve"> captured what was supposedly the whole point of the negotiations for the GOP: The newly christened Fiscal Responsibility Act </w:t>
      </w:r>
      <w:r w:rsidRPr="008C3464">
        <w:rPr>
          <w:rStyle w:val="StyleUnderline"/>
        </w:rPr>
        <w:t>would cut spending.</w:t>
      </w:r>
    </w:p>
    <w:p w14:paraId="1A3DDE70" w14:textId="29761790" w:rsidR="007057A0" w:rsidRPr="008C3464" w:rsidRDefault="007057A0" w:rsidP="007057A0">
      <w:pPr>
        <w:rPr>
          <w:rStyle w:val="StyleUnderline"/>
        </w:rPr>
      </w:pPr>
      <w:r w:rsidRPr="008C3464">
        <w:rPr>
          <w:sz w:val="16"/>
        </w:rPr>
        <w:t xml:space="preserve">An item further down the list, however, revealed far more about the agreement—and about how committed modern-day Republicans really are to their party’s small-government principles. </w:t>
      </w:r>
      <w:r w:rsidRPr="008C3464">
        <w:rPr>
          <w:rStyle w:val="StyleUnderline"/>
        </w:rPr>
        <w:t xml:space="preserve">That bullet point noted that the bill would “ensure full </w:t>
      </w:r>
      <w:r w:rsidRPr="008C3464">
        <w:rPr>
          <w:rStyle w:val="Emphasis"/>
        </w:rPr>
        <w:t>funding</w:t>
      </w:r>
      <w:r w:rsidRPr="008C3464">
        <w:rPr>
          <w:rStyle w:val="StyleUnderline"/>
        </w:rPr>
        <w:t xml:space="preserve"> for critical veterans programs and national </w:t>
      </w:r>
      <w:r w:rsidRPr="008C3464">
        <w:rPr>
          <w:rStyle w:val="Emphasis"/>
        </w:rPr>
        <w:t>defense</w:t>
      </w:r>
      <w:r w:rsidRPr="008C3464">
        <w:rPr>
          <w:rStyle w:val="StyleUnderline"/>
        </w:rPr>
        <w:t xml:space="preserve"> priorities, </w:t>
      </w:r>
      <w:r w:rsidRPr="008C3464">
        <w:rPr>
          <w:rStyle w:val="Emphasis"/>
        </w:rPr>
        <w:t xml:space="preserve">while preserving Social Security </w:t>
      </w:r>
      <w:r w:rsidRPr="008C3464">
        <w:rPr>
          <w:rStyle w:val="StyleUnderline"/>
        </w:rPr>
        <w:t>and Medicare</w:t>
      </w:r>
      <w:r w:rsidRPr="008C3464">
        <w:rPr>
          <w:sz w:val="16"/>
        </w:rPr>
        <w:t xml:space="preserve">.” At the end of a weeks-long negotiation, </w:t>
      </w:r>
      <w:r w:rsidRPr="008C3464">
        <w:rPr>
          <w:rStyle w:val="StyleUnderline"/>
        </w:rPr>
        <w:t>Republicans were bragging that they had exempted as much as half of the federal budget from the spending cuts they had fought so hard to enact</w:t>
      </w:r>
      <w:r w:rsidRPr="008C3464">
        <w:rPr>
          <w:sz w:val="16"/>
        </w:rPr>
        <w:t xml:space="preserve">. What they didn’t say was that </w:t>
      </w:r>
      <w:r w:rsidRPr="008C3464">
        <w:rPr>
          <w:rStyle w:val="StyleUnderline"/>
        </w:rPr>
        <w:t xml:space="preserve">for all of their </w:t>
      </w:r>
      <w:r w:rsidRPr="008C3464">
        <w:rPr>
          <w:rStyle w:val="Emphasis"/>
        </w:rPr>
        <w:t>rhetoric</w:t>
      </w:r>
      <w:r w:rsidRPr="008C3464">
        <w:rPr>
          <w:rStyle w:val="StyleUnderline"/>
        </w:rPr>
        <w:t xml:space="preserve"> about reducing spending, </w:t>
      </w:r>
      <w:r w:rsidRPr="008C3464">
        <w:rPr>
          <w:rStyle w:val="Emphasis"/>
        </w:rPr>
        <w:t>they didn’t actually want to cut</w:t>
      </w:r>
      <w:r w:rsidRPr="008C3464">
        <w:rPr>
          <w:rStyle w:val="StyleUnderline"/>
        </w:rPr>
        <w:t xml:space="preserve"> that much of it.</w:t>
      </w:r>
    </w:p>
    <w:p w14:paraId="529986A9" w14:textId="5107501B" w:rsidR="007057A0" w:rsidRPr="008C3464" w:rsidRDefault="007057A0" w:rsidP="007057A0">
      <w:pPr>
        <w:rPr>
          <w:sz w:val="16"/>
        </w:rPr>
      </w:pPr>
      <w:r w:rsidRPr="008C3464">
        <w:rPr>
          <w:sz w:val="16"/>
        </w:rPr>
        <w:t xml:space="preserve">The Fiscal Responsibility Act, which the House approved tonight on a vote of 314-117, will avert what would have been a first-ever national default, lift the debt ceiling through the next presidential election, and save Congress from a crisis of its own making. The bill, which is expected to clear the Senate in the next several days, is hardly what Democrats would have passed had they retained their House majority last fall. But </w:t>
      </w:r>
      <w:r w:rsidRPr="008C3464">
        <w:rPr>
          <w:rStyle w:val="StyleUnderline"/>
        </w:rPr>
        <w:t>in terms of “fiscal responsibility,” the proposal does vanishingly little</w:t>
      </w:r>
      <w:r w:rsidRPr="008C3464">
        <w:rPr>
          <w:sz w:val="16"/>
        </w:rPr>
        <w:t xml:space="preserve">. “It </w:t>
      </w:r>
      <w:r w:rsidRPr="008C3464">
        <w:rPr>
          <w:rStyle w:val="Emphasis"/>
        </w:rPr>
        <w:t>does nothing</w:t>
      </w:r>
      <w:r w:rsidRPr="008C3464">
        <w:rPr>
          <w:rStyle w:val="StyleUnderline"/>
        </w:rPr>
        <w:t xml:space="preserve"> to change the unsustainability of the federal budget</w:t>
      </w:r>
      <w:r w:rsidRPr="008C3464">
        <w:rPr>
          <w:sz w:val="16"/>
        </w:rPr>
        <w:t>,” Robert Bixby, the executive director of the Concord Coalition, a nonpartisan fiscal-watchdog organization, told me. “It's taken off the table everything that would have an effect.”</w:t>
      </w:r>
    </w:p>
    <w:p w14:paraId="4F50FC03" w14:textId="25363F5D" w:rsidR="007057A0" w:rsidRPr="008C3464" w:rsidRDefault="007057A0" w:rsidP="007057A0">
      <w:pPr>
        <w:rPr>
          <w:sz w:val="16"/>
        </w:rPr>
      </w:pPr>
      <w:r w:rsidRPr="008C3464">
        <w:rPr>
          <w:sz w:val="16"/>
        </w:rPr>
        <w:t xml:space="preserve">It’s not that </w:t>
      </w:r>
      <w:r w:rsidRPr="008C3464">
        <w:rPr>
          <w:rStyle w:val="StyleUnderline"/>
        </w:rPr>
        <w:t>Republicans</w:t>
      </w:r>
      <w:r w:rsidRPr="008C3464">
        <w:rPr>
          <w:sz w:val="16"/>
        </w:rPr>
        <w:t xml:space="preserve"> lost the budgetary battle because of Biden’s tough negotiating. They </w:t>
      </w:r>
      <w:r w:rsidRPr="008C3464">
        <w:rPr>
          <w:rStyle w:val="Emphasis"/>
        </w:rPr>
        <w:t>didn’t even try</w:t>
      </w:r>
      <w:r w:rsidRPr="008C3464">
        <w:rPr>
          <w:rStyle w:val="StyleUnderline"/>
        </w:rPr>
        <w:t xml:space="preserve"> for major spending cuts in this round of talks. McCarthy followed</w:t>
      </w:r>
      <w:r w:rsidRPr="008C3464">
        <w:rPr>
          <w:sz w:val="16"/>
        </w:rPr>
        <w:t xml:space="preserve"> former President Donald </w:t>
      </w:r>
      <w:r w:rsidRPr="008C3464">
        <w:rPr>
          <w:rStyle w:val="StyleUnderline"/>
        </w:rPr>
        <w:t>Trump in abandoning the party’s long-standing push to tackle the biggest drivers of the national debt: Social Security and Medicare. Biden and the Democrats were willing to cut the Pentagon’s budget, which accounts for nearly half of all federal spending outside of entitlement programs</w:t>
      </w:r>
      <w:r w:rsidRPr="008C3464">
        <w:rPr>
          <w:sz w:val="16"/>
        </w:rPr>
        <w:t xml:space="preserve">. But </w:t>
      </w:r>
      <w:r w:rsidRPr="008C3464">
        <w:rPr>
          <w:rStyle w:val="StyleUnderline"/>
        </w:rPr>
        <w:t>the speaker nixed that idea too. “Spending cuts are very popular in the abstract, much less so in the specific,</w:t>
      </w:r>
      <w:r w:rsidRPr="008C3464">
        <w:rPr>
          <w:sz w:val="16"/>
        </w:rPr>
        <w:t>” Bixby said.</w:t>
      </w:r>
    </w:p>
    <w:p w14:paraId="7CA1579F" w14:textId="2D29910D" w:rsidR="007057A0" w:rsidRPr="008C3464" w:rsidRDefault="007057A0" w:rsidP="007057A0">
      <w:pPr>
        <w:rPr>
          <w:rStyle w:val="StyleUnderline"/>
        </w:rPr>
      </w:pPr>
      <w:r w:rsidRPr="008C3464">
        <w:rPr>
          <w:rStyle w:val="StyleUnderline"/>
        </w:rPr>
        <w:t>By the time McCarthy and Biden began negotiating</w:t>
      </w:r>
      <w:r w:rsidRPr="008C3464">
        <w:rPr>
          <w:sz w:val="16"/>
        </w:rPr>
        <w:t xml:space="preserve"> in earnest, </w:t>
      </w:r>
      <w:r w:rsidRPr="008C3464">
        <w:rPr>
          <w:rStyle w:val="StyleUnderline"/>
        </w:rPr>
        <w:t>there wasn’t much left to cut. “</w:t>
      </w:r>
      <w:r w:rsidRPr="008C3464">
        <w:rPr>
          <w:rStyle w:val="Emphasis"/>
        </w:rPr>
        <w:t>You</w:t>
      </w:r>
      <w:r w:rsidRPr="008C3464">
        <w:rPr>
          <w:rStyle w:val="StyleUnderline"/>
        </w:rPr>
        <w:t xml:space="preserve"> just </w:t>
      </w:r>
      <w:r w:rsidRPr="008C3464">
        <w:rPr>
          <w:rStyle w:val="Emphasis"/>
        </w:rPr>
        <w:t>can’t get major savings</w:t>
      </w:r>
      <w:r w:rsidRPr="008C3464">
        <w:rPr>
          <w:sz w:val="16"/>
        </w:rPr>
        <w:t xml:space="preserve"> from the rest of what’s left,” Bixby told me. </w:t>
      </w:r>
      <w:r w:rsidRPr="008C3464">
        <w:rPr>
          <w:rStyle w:val="StyleUnderline"/>
        </w:rPr>
        <w:t>McCarthy was</w:t>
      </w:r>
      <w:r w:rsidRPr="008C3464">
        <w:rPr>
          <w:sz w:val="16"/>
        </w:rPr>
        <w:t xml:space="preserve"> ultimately </w:t>
      </w:r>
      <w:r w:rsidRPr="008C3464">
        <w:rPr>
          <w:rStyle w:val="StyleUnderline"/>
        </w:rPr>
        <w:t>able to trim a few billion dollars</w:t>
      </w:r>
      <w:r w:rsidRPr="008C3464">
        <w:rPr>
          <w:sz w:val="16"/>
        </w:rPr>
        <w:t xml:space="preserve"> from last year’s budget. That’s enough for him to claim that the Fiscal Responsibility Act cuts year-over-year spending for the first time in a decade, but </w:t>
      </w:r>
      <w:r w:rsidRPr="008C3464">
        <w:rPr>
          <w:rStyle w:val="StyleUnderline"/>
        </w:rPr>
        <w:t>in the context of the nearly $6 trillion that the federal government spent in 2022, it’s a pittance.</w:t>
      </w:r>
    </w:p>
    <w:p w14:paraId="4F2BD2B8" w14:textId="2EAE7764" w:rsidR="007057A0" w:rsidRPr="008C3464" w:rsidRDefault="007057A0" w:rsidP="007057A0">
      <w:pPr>
        <w:rPr>
          <w:rStyle w:val="StyleUnderline"/>
        </w:rPr>
      </w:pPr>
      <w:r w:rsidRPr="008C3464">
        <w:rPr>
          <w:sz w:val="16"/>
        </w:rPr>
        <w:t xml:space="preserve">McCarthy succeeded in getting much of what he said he wanted, but that’s only because he didn’t ask for much. Congress will take back $28 billion in unspent COVID-relief funds, and Republicans chopped off as much as one-quarter of the $80 billion Democrats earmarked for the IRS as part of their Inflation Reduction Act last year. But the reduction in IRS funding could actually increase the deficit in the long term, because the purpose of the money was to secure higher revenue for the government by cracking down on tax fraud. The toughest provision for progressives to swallow is additional work requirements for childless adults ages 50 to 54 who receive food stamps and cash welfare. Other changes, however, will expand the food-stamp program to veterans and homeless people, and the nonpartisan Congressional Budget Office yesterday estimated that </w:t>
      </w:r>
      <w:r w:rsidRPr="008C3464">
        <w:rPr>
          <w:rStyle w:val="StyleUnderline"/>
        </w:rPr>
        <w:t xml:space="preserve">the government will end up </w:t>
      </w:r>
      <w:r w:rsidRPr="008C3464">
        <w:rPr>
          <w:rStyle w:val="Emphasis"/>
        </w:rPr>
        <w:t>spending more money</w:t>
      </w:r>
      <w:r w:rsidRPr="008C3464">
        <w:rPr>
          <w:rStyle w:val="StyleUnderline"/>
        </w:rPr>
        <w:t xml:space="preserve"> on food stamps, not less, as a result.</w:t>
      </w:r>
    </w:p>
    <w:p w14:paraId="2B613CF6" w14:textId="7626FEBB" w:rsidR="007057A0" w:rsidRPr="008C3464" w:rsidRDefault="007057A0" w:rsidP="007057A0">
      <w:pPr>
        <w:rPr>
          <w:rStyle w:val="StyleUnderline"/>
        </w:rPr>
      </w:pPr>
      <w:r w:rsidRPr="008C3464">
        <w:rPr>
          <w:sz w:val="16"/>
        </w:rPr>
        <w:t xml:space="preserve">The CBO projected that the bill would save $1.5 trillion over the next decade. But its estimate assumes that Congress will stick to lower spending levels for far longer than the two years that the legislation requires. </w:t>
      </w:r>
      <w:r w:rsidRPr="008C3464">
        <w:rPr>
          <w:rStyle w:val="StyleUnderline"/>
        </w:rPr>
        <w:t>The speaker has touted</w:t>
      </w:r>
      <w:r w:rsidRPr="008C3464">
        <w:rPr>
          <w:sz w:val="16"/>
        </w:rPr>
        <w:t xml:space="preserve"> other reforms in the bill, such as a requirement that the administration find cuts to offset expensive new rules or regulations, and a provision that calls for an </w:t>
      </w:r>
      <w:r w:rsidRPr="008C3464">
        <w:rPr>
          <w:rStyle w:val="StyleUnderline"/>
        </w:rPr>
        <w:t>across-the-board 1 percent cut in spending if Congress fails to pass the 12 appropriations bills that fund the government</w:t>
      </w:r>
      <w:r w:rsidRPr="008C3464">
        <w:rPr>
          <w:sz w:val="16"/>
        </w:rPr>
        <w:t xml:space="preserve"> each year. </w:t>
      </w:r>
      <w:r w:rsidRPr="008C3464">
        <w:rPr>
          <w:rStyle w:val="StyleUnderline"/>
        </w:rPr>
        <w:t>But neither of these is guaranteed.</w:t>
      </w:r>
    </w:p>
    <w:p w14:paraId="4C6C7AE4" w14:textId="77777777" w:rsidR="007057A0" w:rsidRPr="008C3464" w:rsidRDefault="007057A0" w:rsidP="007057A0">
      <w:pPr>
        <w:rPr>
          <w:rStyle w:val="StyleUnderline"/>
        </w:rPr>
      </w:pPr>
      <w:r w:rsidRPr="008C3464">
        <w:rPr>
          <w:sz w:val="16"/>
        </w:rPr>
        <w:t xml:space="preserve">The best that fiscal hawks could say for the agreement was that </w:t>
      </w:r>
      <w:r w:rsidRPr="008C3464">
        <w:rPr>
          <w:rStyle w:val="StyleUnderline"/>
        </w:rPr>
        <w:t>it temporarily halted spending growth</w:t>
      </w:r>
      <w:r w:rsidRPr="008C3464">
        <w:rPr>
          <w:sz w:val="16"/>
        </w:rPr>
        <w:t>. Maya MacGuineas, the president of the Committee for a Responsible Federal Budget, told me that the most significant part of the deal was the “change in behavior” it represented. In recent years, she said, “</w:t>
      </w:r>
      <w:r w:rsidRPr="008C3464">
        <w:rPr>
          <w:rStyle w:val="StyleUnderline"/>
        </w:rPr>
        <w:t>lawmakers have only added to the deficit. They haven’t had any bipartisan deals that have brought the deficit down in a decade.”</w:t>
      </w:r>
    </w:p>
    <w:p w14:paraId="0CDB5676" w14:textId="0F9A1577" w:rsidR="007057A0" w:rsidRPr="008C3464" w:rsidRDefault="007057A0" w:rsidP="007057A0">
      <w:pPr>
        <w:rPr>
          <w:rStyle w:val="Emphasis"/>
        </w:rPr>
      </w:pPr>
      <w:r w:rsidRPr="008C3464">
        <w:rPr>
          <w:sz w:val="16"/>
        </w:rPr>
        <w:t xml:space="preserve">McCarthy and his allies have argued that he extracted as many concessions as he could, considering that Democrats control the White House and the Senate whereas Republicans barely have a majority in the House. As speaker, </w:t>
      </w:r>
      <w:r w:rsidRPr="008C3464">
        <w:rPr>
          <w:rStyle w:val="Emphasis"/>
        </w:rPr>
        <w:t>McCarthy must protect</w:t>
      </w:r>
      <w:r w:rsidRPr="008C3464">
        <w:rPr>
          <w:rStyle w:val="StyleUnderline"/>
        </w:rPr>
        <w:t xml:space="preserve"> the </w:t>
      </w:r>
      <w:r w:rsidRPr="008C3464">
        <w:rPr>
          <w:rStyle w:val="Emphasis"/>
        </w:rPr>
        <w:t>members</w:t>
      </w:r>
      <w:r w:rsidRPr="008C3464">
        <w:rPr>
          <w:rStyle w:val="StyleUnderline"/>
        </w:rPr>
        <w:t xml:space="preserve"> most </w:t>
      </w:r>
      <w:r w:rsidRPr="008C3464">
        <w:rPr>
          <w:rStyle w:val="Emphasis"/>
        </w:rPr>
        <w:t>vulnerable</w:t>
      </w:r>
      <w:r w:rsidRPr="008C3464">
        <w:rPr>
          <w:rStyle w:val="StyleUnderline"/>
        </w:rPr>
        <w:t xml:space="preserve"> to defeat next year, and he evidently determined that </w:t>
      </w:r>
      <w:r w:rsidRPr="008C3464">
        <w:rPr>
          <w:rStyle w:val="Emphasis"/>
        </w:rPr>
        <w:t xml:space="preserve">demanding cuts to </w:t>
      </w:r>
      <w:r w:rsidRPr="008C3464">
        <w:rPr>
          <w:rStyle w:val="StyleUnderline"/>
        </w:rPr>
        <w:t>some of the government’s most popular programs—</w:t>
      </w:r>
      <w:r w:rsidRPr="008C3464">
        <w:rPr>
          <w:rStyle w:val="Emphasis"/>
        </w:rPr>
        <w:t>Social Security</w:t>
      </w:r>
      <w:r w:rsidRPr="008C3464">
        <w:rPr>
          <w:rStyle w:val="StyleUnderline"/>
        </w:rPr>
        <w:t xml:space="preserve">, Medicare, </w:t>
      </w:r>
      <w:r w:rsidRPr="008C3464">
        <w:rPr>
          <w:rStyle w:val="Emphasis"/>
        </w:rPr>
        <w:t>the military</w:t>
      </w:r>
      <w:r w:rsidRPr="008C3464">
        <w:rPr>
          <w:rStyle w:val="StyleUnderline"/>
        </w:rPr>
        <w:t>, and veterans</w:t>
      </w:r>
      <w:r w:rsidRPr="008C3464">
        <w:rPr>
          <w:sz w:val="16"/>
        </w:rPr>
        <w:t xml:space="preserve">—could </w:t>
      </w:r>
      <w:r w:rsidRPr="008C3464">
        <w:rPr>
          <w:rStyle w:val="Emphasis"/>
        </w:rPr>
        <w:t>threaten</w:t>
      </w:r>
      <w:r w:rsidRPr="008C3464">
        <w:rPr>
          <w:rStyle w:val="StyleUnderline"/>
        </w:rPr>
        <w:t xml:space="preserve"> the </w:t>
      </w:r>
      <w:r w:rsidRPr="008C3464">
        <w:rPr>
          <w:rStyle w:val="Emphasis"/>
        </w:rPr>
        <w:t>GOP majority.</w:t>
      </w:r>
    </w:p>
    <w:p w14:paraId="2708514A" w14:textId="5D77D07D" w:rsidR="007057A0" w:rsidRPr="008C3464" w:rsidRDefault="007057A0" w:rsidP="007057A0">
      <w:pPr>
        <w:rPr>
          <w:sz w:val="16"/>
          <w:szCs w:val="16"/>
        </w:rPr>
      </w:pPr>
      <w:r w:rsidRPr="008C3464">
        <w:rPr>
          <w:sz w:val="16"/>
          <w:szCs w:val="16"/>
        </w:rPr>
        <w:t xml:space="preserve">House conservatives were quick to denounce the agreement. To them, the cuts McCarthy secured were a woefully insufficient price for suspending the U.S. borrowing limit for the next year and a half. “Trillions of dollars of debt for crumbs,” Representative Scott Perry of Pennsylvania, the chair of the hardline House Freedom Caucus, told reporters yesterday. “This deal fails, fails completely.” Representative Lauren </w:t>
      </w:r>
      <w:proofErr w:type="spellStart"/>
      <w:r w:rsidRPr="008C3464">
        <w:rPr>
          <w:sz w:val="16"/>
          <w:szCs w:val="16"/>
        </w:rPr>
        <w:t>Boebert</w:t>
      </w:r>
      <w:proofErr w:type="spellEnd"/>
      <w:r w:rsidRPr="008C3464">
        <w:rPr>
          <w:sz w:val="16"/>
          <w:szCs w:val="16"/>
        </w:rPr>
        <w:t xml:space="preserve"> of Colorado noted that by only freezing rather than cutting spending, the legislation would “normalize” the growth of the federal government that happened during the coronavirus pandemic, even after most of the COVID-specific spending wound down.</w:t>
      </w:r>
    </w:p>
    <w:p w14:paraId="38BB34C9" w14:textId="58862B04" w:rsidR="007057A0" w:rsidRPr="008C3464" w:rsidRDefault="007057A0" w:rsidP="007057A0">
      <w:pPr>
        <w:rPr>
          <w:rStyle w:val="StyleUnderline"/>
        </w:rPr>
      </w:pPr>
      <w:r w:rsidRPr="008C3464">
        <w:rPr>
          <w:sz w:val="16"/>
        </w:rPr>
        <w:t xml:space="preserve">A few conservatives accused McCarthy of betraying the commitments he made to the party when he narrowly won the speakership in January. But </w:t>
      </w:r>
      <w:r w:rsidRPr="008C3464">
        <w:rPr>
          <w:rStyle w:val="StyleUnderline"/>
        </w:rPr>
        <w:t>even the Freedom Caucus spared the Pentagon and the biggest safety-net programs in its own proposals.</w:t>
      </w:r>
    </w:p>
    <w:p w14:paraId="657B66CB" w14:textId="21A9E45C" w:rsidR="007057A0" w:rsidRPr="008C3464" w:rsidRDefault="007057A0" w:rsidP="007057A0">
      <w:pPr>
        <w:rPr>
          <w:rStyle w:val="StyleUnderline"/>
        </w:rPr>
      </w:pPr>
      <w:r w:rsidRPr="008C3464">
        <w:rPr>
          <w:sz w:val="16"/>
        </w:rPr>
        <w:t xml:space="preserve">Republicans have flinched </w:t>
      </w:r>
      <w:r w:rsidRPr="008C3464">
        <w:rPr>
          <w:rStyle w:val="StyleUnderline"/>
        </w:rPr>
        <w:t>on cutting spending</w:t>
      </w:r>
      <w:r w:rsidRPr="008C3464">
        <w:rPr>
          <w:sz w:val="16"/>
        </w:rPr>
        <w:t xml:space="preserve"> before. Although the House GOP passed a debt-ceiling bill last month stuffed with conservative priorities, the party did not adopt a spending blueprint that would have detailed how it planned to balance the budget without raising taxes. And last week, Republicans abruptly postponed committee votes on four traditionally noncontroversial appropriations bills that contained spending cuts. GOP leaders cited the ongoing debt-limit talks as a reason, but congressional observers suspected that </w:t>
      </w:r>
      <w:r w:rsidRPr="008C3464">
        <w:rPr>
          <w:rStyle w:val="StyleUnderline"/>
        </w:rPr>
        <w:t>the party lacked the votes to advance the bills to the House floor.</w:t>
      </w:r>
    </w:p>
    <w:p w14:paraId="49DFCC65" w14:textId="0DAA6881" w:rsidR="007057A0" w:rsidRPr="008C3464" w:rsidRDefault="007057A0" w:rsidP="007057A0">
      <w:pPr>
        <w:rPr>
          <w:rStyle w:val="StyleUnderline"/>
        </w:rPr>
      </w:pPr>
      <w:r w:rsidRPr="008C3464">
        <w:rPr>
          <w:rStyle w:val="StyleUnderline"/>
        </w:rPr>
        <w:t>The GOP’s supposed zeal for smaller government has long been inconsistent. Most Republican lawmakers were happy to support spending sprees led by Republican Presidents George W. Bush and Trump. Only when Democrats have occupied the White House has the GOP demonstrated any interest in spending restraint.</w:t>
      </w:r>
    </w:p>
    <w:p w14:paraId="07EA8365" w14:textId="2DDA1023" w:rsidR="007057A0" w:rsidRPr="008C3464" w:rsidRDefault="007057A0" w:rsidP="007057A0">
      <w:pPr>
        <w:rPr>
          <w:sz w:val="16"/>
        </w:rPr>
      </w:pPr>
      <w:r w:rsidRPr="008C3464">
        <w:rPr>
          <w:sz w:val="16"/>
        </w:rPr>
        <w:t xml:space="preserve">But that may be changing. </w:t>
      </w:r>
      <w:r w:rsidRPr="008C3464">
        <w:rPr>
          <w:rStyle w:val="StyleUnderline"/>
        </w:rPr>
        <w:t>In the 2011 debt-ceiling talks, Republicans forced Barack Obama to bargain over entitlement programs and accept deep cuts that applied equally to the military and domestic programs. Now the GOP is poised to hand Joe Biden a debt-ceiling increase of roughly the same duration in exchange for hardly any spending cuts at all.</w:t>
      </w:r>
    </w:p>
    <w:p w14:paraId="4ABF7436" w14:textId="77777777" w:rsidR="007057A0" w:rsidRPr="008C3464" w:rsidRDefault="007057A0" w:rsidP="007057A0">
      <w:pPr>
        <w:rPr>
          <w:rStyle w:val="StyleUnderline"/>
        </w:rPr>
      </w:pPr>
      <w:r w:rsidRPr="008C3464">
        <w:rPr>
          <w:rStyle w:val="StyleUnderline"/>
        </w:rPr>
        <w:t>The party’s hardliners</w:t>
      </w:r>
      <w:r w:rsidRPr="008C3464">
        <w:rPr>
          <w:sz w:val="16"/>
        </w:rPr>
        <w:t xml:space="preserve"> fought the deal but </w:t>
      </w:r>
      <w:r w:rsidRPr="008C3464">
        <w:rPr>
          <w:rStyle w:val="StyleUnderline"/>
        </w:rPr>
        <w:t>could not stop it</w:t>
      </w:r>
      <w:r w:rsidRPr="008C3464">
        <w:rPr>
          <w:sz w:val="16"/>
        </w:rPr>
        <w:t xml:space="preserve">. They appear </w:t>
      </w:r>
      <w:r w:rsidRPr="008C3464">
        <w:rPr>
          <w:rStyle w:val="StyleUnderline"/>
        </w:rPr>
        <w:t>unlikely to try to oust McCarthy over the agreement</w:t>
      </w:r>
      <w:r w:rsidRPr="008C3464">
        <w:rPr>
          <w:sz w:val="16"/>
        </w:rPr>
        <w:t xml:space="preserve">, and Republicans might not get another opportunity to force their agenda through for the rest of Biden’s term. That they chose to fight over so little represents a huge concession of its own, </w:t>
      </w:r>
      <w:r w:rsidRPr="008C3464">
        <w:rPr>
          <w:rStyle w:val="StyleUnderline"/>
        </w:rPr>
        <w:t xml:space="preserve">an acknowledgment that despite all their denunciations of out-of-control spending, Republican leaders recognize that what the federal </w:t>
      </w:r>
      <w:r w:rsidRPr="008C3464">
        <w:rPr>
          <w:rStyle w:val="Emphasis"/>
        </w:rPr>
        <w:t>government funds</w:t>
      </w:r>
      <w:r w:rsidRPr="008C3464">
        <w:rPr>
          <w:rStyle w:val="StyleUnderline"/>
        </w:rPr>
        <w:t xml:space="preserve"> is </w:t>
      </w:r>
      <w:r w:rsidRPr="008C3464">
        <w:rPr>
          <w:rStyle w:val="Emphasis"/>
        </w:rPr>
        <w:t>more popular</w:t>
      </w:r>
      <w:r w:rsidRPr="008C3464">
        <w:rPr>
          <w:rStyle w:val="StyleUnderline"/>
        </w:rPr>
        <w:t xml:space="preserve"> than they like to claim.</w:t>
      </w:r>
    </w:p>
    <w:p w14:paraId="08CB18C2" w14:textId="77777777" w:rsidR="007057A0" w:rsidRPr="008C3464" w:rsidRDefault="007057A0" w:rsidP="00A7492C"/>
    <w:p w14:paraId="0DAF4364" w14:textId="1EBEC9E7" w:rsidR="00CF126D" w:rsidRPr="008C3464" w:rsidRDefault="00CF126D" w:rsidP="00CF126D">
      <w:pPr>
        <w:pStyle w:val="Heading3"/>
      </w:pPr>
      <w:r w:rsidRPr="008C3464">
        <w:t>Link---FJG</w:t>
      </w:r>
    </w:p>
    <w:p w14:paraId="2E80D7D2" w14:textId="65F70DB4" w:rsidR="00A7492C" w:rsidRPr="008C3464" w:rsidRDefault="00A7492C" w:rsidP="00A7492C">
      <w:pPr>
        <w:pStyle w:val="Heading4"/>
      </w:pPr>
      <w:r w:rsidRPr="008C3464">
        <w:t>It’s a straight turn --- Republicans would rally behind a Federal Jobs Guarantee</w:t>
      </w:r>
    </w:p>
    <w:p w14:paraId="1FE45E85" w14:textId="77777777" w:rsidR="00A7492C" w:rsidRPr="008C3464" w:rsidRDefault="00A7492C" w:rsidP="00A7492C">
      <w:r w:rsidRPr="008C3464">
        <w:rPr>
          <w:rStyle w:val="Style13ptBold"/>
        </w:rPr>
        <w:t>O'Neill ’20</w:t>
      </w:r>
      <w:r w:rsidRPr="008C3464">
        <w:t xml:space="preserve"> [Thomas; December 29; "Radical or Reasonable? The Case for a Federal Jobs Guarantee," Brown Political Review; </w:t>
      </w:r>
      <w:hyperlink r:id="rId178" w:history="1">
        <w:r w:rsidRPr="008C3464">
          <w:rPr>
            <w:rStyle w:val="Hyperlink"/>
          </w:rPr>
          <w:t>https://brownpoliticalreview.org/2020/12/radical-or-reasonable-the-case-for-a-federal-jobs-guarantee/</w:t>
        </w:r>
      </w:hyperlink>
      <w:r w:rsidRPr="008C3464">
        <w:t>; era]</w:t>
      </w:r>
    </w:p>
    <w:p w14:paraId="1331C1C4" w14:textId="2CE945D3" w:rsidR="00AC32FB" w:rsidRPr="00B821B1" w:rsidRDefault="00A7492C" w:rsidP="00AC32FB">
      <w:pPr>
        <w:rPr>
          <w:sz w:val="16"/>
        </w:rPr>
      </w:pPr>
      <w:r w:rsidRPr="008C3464">
        <w:rPr>
          <w:sz w:val="16"/>
        </w:rPr>
        <w:t xml:space="preserve">Several notable </w:t>
      </w:r>
      <w:r w:rsidRPr="008C3464">
        <w:rPr>
          <w:rStyle w:val="StyleUnderline"/>
        </w:rPr>
        <w:t>Democrats</w:t>
      </w:r>
      <w:r w:rsidRPr="008C3464">
        <w:rPr>
          <w:sz w:val="16"/>
        </w:rPr>
        <w:t xml:space="preserve"> have </w:t>
      </w:r>
      <w:r w:rsidRPr="008C3464">
        <w:rPr>
          <w:rStyle w:val="StyleUnderline"/>
        </w:rPr>
        <w:t>already come out in favor of a f</w:t>
      </w:r>
      <w:r w:rsidRPr="008C3464">
        <w:rPr>
          <w:sz w:val="16"/>
        </w:rPr>
        <w:t xml:space="preserve">ederal </w:t>
      </w:r>
      <w:r w:rsidRPr="008C3464">
        <w:rPr>
          <w:rStyle w:val="StyleUnderline"/>
        </w:rPr>
        <w:t>j</w:t>
      </w:r>
      <w:r w:rsidRPr="008C3464">
        <w:rPr>
          <w:sz w:val="16"/>
        </w:rPr>
        <w:t xml:space="preserve">obs </w:t>
      </w:r>
      <w:r w:rsidRPr="008C3464">
        <w:rPr>
          <w:rStyle w:val="StyleUnderline"/>
        </w:rPr>
        <w:t>g</w:t>
      </w:r>
      <w:r w:rsidRPr="008C3464">
        <w:rPr>
          <w:sz w:val="16"/>
        </w:rPr>
        <w:t xml:space="preserve">uarantee. New York Senator Kirsten </w:t>
      </w:r>
      <w:r w:rsidRPr="008C3464">
        <w:rPr>
          <w:rStyle w:val="StyleUnderline"/>
        </w:rPr>
        <w:t>Gillibrand advocated for full employment sponsored by the gov</w:t>
      </w:r>
      <w:r w:rsidRPr="008C3464">
        <w:rPr>
          <w:sz w:val="16"/>
        </w:rPr>
        <w:t xml:space="preserve">ernment during her 2020 presidential primary campaign. Known progressives, Rep. Alexandria Ocasio-Cortez of New York’s 14th District and Sen. Bernie Sanders of Vermont, have both endorsed a jobs guarantee. While no Republicans have come out in support of one, </w:t>
      </w:r>
      <w:r w:rsidRPr="008C3464">
        <w:rPr>
          <w:rStyle w:val="StyleUnderline"/>
          <w:highlight w:val="cyan"/>
        </w:rPr>
        <w:t>a federal jobs guarantee</w:t>
      </w:r>
      <w:r w:rsidRPr="008C3464">
        <w:rPr>
          <w:sz w:val="16"/>
        </w:rPr>
        <w:t xml:space="preserve"> can </w:t>
      </w:r>
      <w:r w:rsidRPr="008C3464">
        <w:rPr>
          <w:rStyle w:val="Emphasis"/>
          <w:highlight w:val="cyan"/>
        </w:rPr>
        <w:t>appeal to</w:t>
      </w:r>
      <w:r w:rsidRPr="008C3464">
        <w:rPr>
          <w:rStyle w:val="StyleUnderline"/>
        </w:rPr>
        <w:t xml:space="preserve"> </w:t>
      </w:r>
      <w:r w:rsidRPr="008C3464">
        <w:rPr>
          <w:rStyle w:val="StyleUnderline"/>
          <w:highlight w:val="cyan"/>
        </w:rPr>
        <w:t>the</w:t>
      </w:r>
      <w:r w:rsidRPr="008C3464">
        <w:rPr>
          <w:sz w:val="16"/>
        </w:rPr>
        <w:t xml:space="preserve"> core of both the </w:t>
      </w:r>
      <w:r w:rsidRPr="008C3464">
        <w:rPr>
          <w:rStyle w:val="Emphasis"/>
          <w:highlight w:val="cyan"/>
        </w:rPr>
        <w:t>Republican</w:t>
      </w:r>
      <w:r w:rsidRPr="008C3464">
        <w:rPr>
          <w:rStyle w:val="StyleUnderline"/>
        </w:rPr>
        <w:t xml:space="preserve"> </w:t>
      </w:r>
      <w:r w:rsidRPr="008C3464">
        <w:rPr>
          <w:rStyle w:val="StyleUnderline"/>
          <w:highlight w:val="cyan"/>
        </w:rPr>
        <w:t>and Democratic parties</w:t>
      </w:r>
      <w:r w:rsidRPr="008C3464">
        <w:rPr>
          <w:sz w:val="16"/>
        </w:rPr>
        <w:t xml:space="preserve">. For Democrats, an FJG builds upon the party’s history of commitment to the American working class. Meanwhile, </w:t>
      </w:r>
      <w:r w:rsidRPr="008C3464">
        <w:rPr>
          <w:rStyle w:val="StyleUnderline"/>
          <w:highlight w:val="cyan"/>
        </w:rPr>
        <w:t>Republicans can</w:t>
      </w:r>
      <w:r w:rsidRPr="008C3464">
        <w:rPr>
          <w:rStyle w:val="StyleUnderline"/>
        </w:rPr>
        <w:t xml:space="preserve"> </w:t>
      </w:r>
      <w:r w:rsidRPr="008C3464">
        <w:rPr>
          <w:rStyle w:val="Emphasis"/>
          <w:highlight w:val="cyan"/>
        </w:rPr>
        <w:t>rally behind</w:t>
      </w:r>
      <w:r w:rsidRPr="008C3464">
        <w:rPr>
          <w:rStyle w:val="StyleUnderline"/>
        </w:rPr>
        <w:t xml:space="preserve"> a </w:t>
      </w:r>
      <w:r w:rsidRPr="008C3464">
        <w:rPr>
          <w:rStyle w:val="Emphasis"/>
          <w:highlight w:val="cyan"/>
        </w:rPr>
        <w:t>program</w:t>
      </w:r>
      <w:r w:rsidRPr="008C3464">
        <w:rPr>
          <w:rStyle w:val="StyleUnderline"/>
        </w:rPr>
        <w:t xml:space="preserve"> </w:t>
      </w:r>
      <w:r w:rsidRPr="008C3464">
        <w:rPr>
          <w:rStyle w:val="StyleUnderline"/>
          <w:highlight w:val="cyan"/>
        </w:rPr>
        <w:t>that</w:t>
      </w:r>
      <w:r w:rsidRPr="008C3464">
        <w:rPr>
          <w:rStyle w:val="StyleUnderline"/>
        </w:rPr>
        <w:t xml:space="preserve"> </w:t>
      </w:r>
      <w:r w:rsidRPr="008C3464">
        <w:rPr>
          <w:rStyle w:val="Emphasis"/>
          <w:highlight w:val="cyan"/>
        </w:rPr>
        <w:t>rewards work</w:t>
      </w:r>
      <w:r w:rsidRPr="008C3464">
        <w:rPr>
          <w:rStyle w:val="StyleUnderline"/>
        </w:rPr>
        <w:t xml:space="preserve"> </w:t>
      </w:r>
      <w:r w:rsidRPr="008C3464">
        <w:rPr>
          <w:rStyle w:val="StyleUnderline"/>
          <w:highlight w:val="cyan"/>
        </w:rPr>
        <w:t>with a paycheck rather than</w:t>
      </w:r>
      <w:r w:rsidRPr="008C3464">
        <w:rPr>
          <w:rStyle w:val="StyleUnderline"/>
        </w:rPr>
        <w:t xml:space="preserve"> </w:t>
      </w:r>
      <w:r w:rsidRPr="008C3464">
        <w:rPr>
          <w:sz w:val="16"/>
        </w:rPr>
        <w:t xml:space="preserve">blanket </w:t>
      </w:r>
      <w:r w:rsidRPr="008C3464">
        <w:rPr>
          <w:rStyle w:val="StyleUnderline"/>
          <w:highlight w:val="cyan"/>
        </w:rPr>
        <w:t>unemployment payments</w:t>
      </w:r>
      <w:r w:rsidRPr="008C3464">
        <w:rPr>
          <w:sz w:val="16"/>
        </w:rPr>
        <w:t>.</w:t>
      </w:r>
    </w:p>
    <w:p w14:paraId="49729629" w14:textId="77777777" w:rsidR="00B821B1" w:rsidRDefault="00B821B1" w:rsidP="00AC32FB"/>
    <w:p w14:paraId="392111F5" w14:textId="77777777" w:rsidR="00B821B1" w:rsidRDefault="00B821B1" w:rsidP="00B821B1">
      <w:pPr>
        <w:pStyle w:val="Heading4"/>
      </w:pPr>
      <w:r>
        <w:t>There is conservative support for a federal jobs guarantee.</w:t>
      </w:r>
    </w:p>
    <w:p w14:paraId="44BAB41A" w14:textId="77777777" w:rsidR="00B821B1" w:rsidRPr="003A4B07" w:rsidRDefault="00B821B1" w:rsidP="00B821B1">
      <w:r>
        <w:t xml:space="preserve">Eric </w:t>
      </w:r>
      <w:proofErr w:type="spellStart"/>
      <w:r w:rsidRPr="003A4B07">
        <w:rPr>
          <w:rStyle w:val="Style13ptBold"/>
        </w:rPr>
        <w:t>Fershtman</w:t>
      </w:r>
      <w:proofErr w:type="spellEnd"/>
      <w:r w:rsidRPr="003A4B07">
        <w:rPr>
          <w:rStyle w:val="Style13ptBold"/>
        </w:rPr>
        <w:t xml:space="preserve"> 18</w:t>
      </w:r>
      <w:r>
        <w:t xml:space="preserve">, 5/14/2018, author for Sinkhole, The Conservative Case for a Federal Jobs Guarantee — sinkhole, https://sinkholemag.com/the-runoff/2018/5/13/the-conservative-case-for-a-federal-jobs-guarantee, </w:t>
      </w:r>
      <w:proofErr w:type="spellStart"/>
      <w:r>
        <w:t>HKeef</w:t>
      </w:r>
      <w:proofErr w:type="spellEnd"/>
    </w:p>
    <w:p w14:paraId="499C29F4" w14:textId="77777777" w:rsidR="00B821B1" w:rsidRPr="00873B14" w:rsidRDefault="00B821B1" w:rsidP="00B821B1">
      <w:pPr>
        <w:rPr>
          <w:sz w:val="16"/>
        </w:rPr>
      </w:pPr>
      <w:r w:rsidRPr="00873B14">
        <w:rPr>
          <w:sz w:val="16"/>
        </w:rPr>
        <w:t xml:space="preserve">“The chief business of America,” claimed the famously reticent Calvin Coolidge, “is business.” In this single sentence, uttered, I imagine, with a New Englander’s WASPish lilt by the only president born on Independence Day, Coolidge articulates the implicit founding philosophy of the United States. Business is an American virtue, and the countless tasks and task-clusters performed by countless Americans which comprise our business and businesses – the stuff you’d call work – is nearly always on the minds of our politicians. How to make more of it, how to get more people doing it, how to make it more efficient, more interesting, more lucrative, more ennobling (but also: how to fill the jobs that will never be interesting, lucrative, or ennobling). Within the political arena, it’s painfully clear that one party has been just way more successful talking about work than the other recently. </w:t>
      </w:r>
      <w:r w:rsidRPr="00873B14">
        <w:rPr>
          <w:rStyle w:val="StyleUnderline"/>
        </w:rPr>
        <w:t xml:space="preserve">What to do about business and about work has become a de facto </w:t>
      </w:r>
      <w:r w:rsidRPr="003A4B07">
        <w:rPr>
          <w:rStyle w:val="Emphasis"/>
        </w:rPr>
        <w:t>Republican concern</w:t>
      </w:r>
      <w:r w:rsidRPr="00873B14">
        <w:rPr>
          <w:sz w:val="16"/>
        </w:rPr>
        <w:t>; Democrats have ceded the stage in recent decades, in rough approximation, I’d argue, with the decline of labor unions – what had once been a partnership with the American worker was basically dissolved in favor of assistance policies perceived, by a large segment of the population, as giveaways.</w:t>
      </w:r>
    </w:p>
    <w:p w14:paraId="07024DAF" w14:textId="77777777" w:rsidR="00B821B1" w:rsidRPr="00873B14" w:rsidRDefault="00B821B1" w:rsidP="00B821B1">
      <w:pPr>
        <w:rPr>
          <w:sz w:val="16"/>
        </w:rPr>
      </w:pPr>
      <w:r w:rsidRPr="00873B14">
        <w:rPr>
          <w:rStyle w:val="StyleUnderline"/>
        </w:rPr>
        <w:t xml:space="preserve">The transformative </w:t>
      </w:r>
      <w:r w:rsidRPr="003A4B07">
        <w:rPr>
          <w:rStyle w:val="Emphasis"/>
        </w:rPr>
        <w:t>value of working</w:t>
      </w:r>
      <w:r w:rsidRPr="00873B14">
        <w:rPr>
          <w:rStyle w:val="StyleUnderline"/>
        </w:rPr>
        <w:t xml:space="preserve"> – both to the individual and to society – is something Republicans espouse daily with a kind of </w:t>
      </w:r>
      <w:r w:rsidRPr="003A4B07">
        <w:rPr>
          <w:rStyle w:val="Emphasis"/>
        </w:rPr>
        <w:t>religious fervor</w:t>
      </w:r>
      <w:r w:rsidRPr="00873B14">
        <w:rPr>
          <w:sz w:val="16"/>
        </w:rPr>
        <w:t xml:space="preserve">; they just frankly really love talking about this stuff, and by combining capitalism, democracy, and religious feeling (along with the white population’s profound fear of falling), they’ve successfully created an ideological witch’s brew that captured just enough voters in just the right spots in 2016 to give them control of the White House and both houses of Congress. Since then, they’ve been unabashedly pro-business, passing that tax bill and engaging in orgies of deregulation; </w:t>
      </w:r>
      <w:r w:rsidRPr="00873B14">
        <w:rPr>
          <w:rStyle w:val="StyleUnderline"/>
        </w:rPr>
        <w:t xml:space="preserve">they’ve even co-opted a typically </w:t>
      </w:r>
      <w:r w:rsidRPr="003A4B07">
        <w:rPr>
          <w:rStyle w:val="Emphasis"/>
        </w:rPr>
        <w:t>Democratic</w:t>
      </w:r>
      <w:r w:rsidRPr="00873B14">
        <w:rPr>
          <w:rStyle w:val="StyleUnderline"/>
        </w:rPr>
        <w:t xml:space="preserve"> talking point about </w:t>
      </w:r>
      <w:r w:rsidRPr="003A4B07">
        <w:rPr>
          <w:rStyle w:val="Emphasis"/>
        </w:rPr>
        <w:t>fair trade</w:t>
      </w:r>
      <w:r w:rsidRPr="00873B14">
        <w:rPr>
          <w:sz w:val="16"/>
        </w:rPr>
        <w:t>, in an effort to position themselves as the champions of the American worker, and have shown some interest in regulating the giant tech companies, like Facebook and Google, that are undermining our democracy.</w:t>
      </w:r>
    </w:p>
    <w:p w14:paraId="7E6AF675" w14:textId="77777777" w:rsidR="00B821B1" w:rsidRPr="00873B14" w:rsidRDefault="00B821B1" w:rsidP="00B821B1">
      <w:pPr>
        <w:rPr>
          <w:sz w:val="16"/>
        </w:rPr>
      </w:pPr>
      <w:r w:rsidRPr="00873B14">
        <w:rPr>
          <w:sz w:val="16"/>
        </w:rPr>
        <w:t>In their existential quest to regain some share of the politics of business, Democrats have been recirculating an interesting idea that may threaten the GOP’s at-the-moment unquestioned hegemony over work: the federal jobs guarantee. Kirsten Gillibrand (D-NY), Cory Booker (D-NJ), and Bernie Sanders (D-VT) have endorsed the idea, and three progressive think tanks – the Center on Budget and Policy Priorities, the Center for American Progress, and the Levy Economics Institute of Bard College – have released proposals in the past year.</w:t>
      </w:r>
    </w:p>
    <w:p w14:paraId="687DD612" w14:textId="77777777" w:rsidR="00B821B1" w:rsidRPr="00873B14" w:rsidRDefault="00B821B1" w:rsidP="00B821B1">
      <w:pPr>
        <w:rPr>
          <w:sz w:val="16"/>
        </w:rPr>
      </w:pPr>
      <w:r w:rsidRPr="00873B14">
        <w:rPr>
          <w:sz w:val="16"/>
        </w:rPr>
        <w:t>At first blush the political expediency of a federal jobs guarantee seems unlikely: it’s best known in its two New Deal-era iterations, the Works Progress Administration and Civilian Conservation Corps, which between 1935 and 1943 spent more than a billion dollars a year – during the Great Depression! – to employ more than eight million people. Republicans associate the New Deal, pretty firmly, with socialism, and with the rise of a massive, bloated welfare state that’s been existentially threatening to the twin American virtues of business and work; presidents like Ronald Reagan, George W. Bush, and now Donald Trump have sought, in various ways, to shrink the government’s reach, believing it’s necessary to allow business to flourish. Republican representatives and senators have sought – and now achieved – really, really deep tax cuts in the interest of the cherished theory of trickle-down economics, which has had, at best, mixed results (at worst: such thinking has led us to the greatest instance of income inequality in our nation’s history, on par, as Gwynn Guilford reports in Quartz, with Putin’s Russia).</w:t>
      </w:r>
    </w:p>
    <w:p w14:paraId="3E8A5C36" w14:textId="77777777" w:rsidR="00B821B1" w:rsidRPr="00873B14" w:rsidRDefault="00B821B1" w:rsidP="00B821B1">
      <w:pPr>
        <w:rPr>
          <w:sz w:val="16"/>
        </w:rPr>
      </w:pPr>
      <w:r w:rsidRPr="00873B14">
        <w:rPr>
          <w:sz w:val="16"/>
        </w:rPr>
        <w:t>Politically, too, Republican support for the idea seems almost ludicrously far-fetched: it is, after all, an idea that’s picked up steam on the far left, first explored by academics like Darrick Hamilton, William Darity Jr., and Mark Paul in the social-democratic pages of Jacobin and Dissent, and now picked up by national progressive figureheads like Bernie Sanders and Cory Booker; Republicans essentially earmuff themselves and make faces when these guys say anything (and vice versa, to be fair). Not to mention the fact it would cost, as Annie Lowrey points out at the Atlantic, something like $400 to $700 billion a year.</w:t>
      </w:r>
    </w:p>
    <w:p w14:paraId="5D005E21" w14:textId="77777777" w:rsidR="00B821B1" w:rsidRPr="00873B14" w:rsidRDefault="00B821B1" w:rsidP="00B821B1">
      <w:pPr>
        <w:rPr>
          <w:rStyle w:val="StyleUnderline"/>
        </w:rPr>
      </w:pPr>
      <w:r w:rsidRPr="00873B14">
        <w:rPr>
          <w:sz w:val="16"/>
        </w:rPr>
        <w:t xml:space="preserve">Against such an ideological backdrop, you might think a jobs guarantee is dead on arrival in a Republican government. </w:t>
      </w:r>
      <w:r w:rsidRPr="00873B14">
        <w:rPr>
          <w:rStyle w:val="StyleUnderline"/>
        </w:rPr>
        <w:t xml:space="preserve">But shrewd Republicans will understand that such a program is in fact both ideologically and </w:t>
      </w:r>
      <w:r w:rsidRPr="003A4B07">
        <w:rPr>
          <w:rStyle w:val="Emphasis"/>
        </w:rPr>
        <w:t>politically aligned</w:t>
      </w:r>
      <w:r w:rsidRPr="00873B14">
        <w:rPr>
          <w:rStyle w:val="StyleUnderline"/>
        </w:rPr>
        <w:t xml:space="preserve"> with </w:t>
      </w:r>
      <w:r w:rsidRPr="003A4B07">
        <w:rPr>
          <w:rStyle w:val="Emphasis"/>
        </w:rPr>
        <w:t>their interests</w:t>
      </w:r>
      <w:r w:rsidRPr="00873B14">
        <w:rPr>
          <w:rStyle w:val="StyleUnderline"/>
        </w:rPr>
        <w:t>.</w:t>
      </w:r>
    </w:p>
    <w:p w14:paraId="72280202" w14:textId="77777777" w:rsidR="00B821B1" w:rsidRPr="00873B14" w:rsidRDefault="00B821B1" w:rsidP="00B821B1">
      <w:pPr>
        <w:rPr>
          <w:sz w:val="16"/>
        </w:rPr>
      </w:pPr>
      <w:r w:rsidRPr="00873B14">
        <w:rPr>
          <w:sz w:val="16"/>
        </w:rPr>
        <w:t xml:space="preserve">With a few small phrasing tweaks, </w:t>
      </w:r>
      <w:r w:rsidRPr="00873B14">
        <w:rPr>
          <w:rStyle w:val="StyleUnderline"/>
        </w:rPr>
        <w:t xml:space="preserve">the essay that Paul, Darity Jr., and Hamilton published in Jacobin last February provides a solidly </w:t>
      </w:r>
      <w:r w:rsidRPr="003A4B07">
        <w:rPr>
          <w:rStyle w:val="Emphasis"/>
        </w:rPr>
        <w:t>Republican rationale</w:t>
      </w:r>
      <w:r w:rsidRPr="00873B14">
        <w:rPr>
          <w:rStyle w:val="StyleUnderline"/>
        </w:rPr>
        <w:t xml:space="preserve"> for a jobs guarantee program</w:t>
      </w:r>
      <w:r w:rsidRPr="00873B14">
        <w:rPr>
          <w:sz w:val="16"/>
        </w:rPr>
        <w:t xml:space="preserve">: </w:t>
      </w:r>
      <w:r w:rsidRPr="00873B14">
        <w:rPr>
          <w:rStyle w:val="StyleUnderline"/>
        </w:rPr>
        <w:t xml:space="preserve">they argue that an FJG would help lift millions of Americans out of </w:t>
      </w:r>
      <w:r w:rsidRPr="003A4B07">
        <w:rPr>
          <w:rStyle w:val="Emphasis"/>
        </w:rPr>
        <w:t>poverty</w:t>
      </w:r>
      <w:r w:rsidRPr="00873B14">
        <w:rPr>
          <w:sz w:val="16"/>
        </w:rPr>
        <w:t xml:space="preserve"> (or: help them lift themselves out of poverty), </w:t>
      </w:r>
      <w:r w:rsidRPr="003A4B07">
        <w:rPr>
          <w:rStyle w:val="Emphasis"/>
        </w:rPr>
        <w:t>fill jobs</w:t>
      </w:r>
      <w:r w:rsidRPr="00873B14">
        <w:rPr>
          <w:rStyle w:val="StyleUnderline"/>
        </w:rPr>
        <w:t xml:space="preserve"> for which we need workers but have a shortage</w:t>
      </w:r>
      <w:r w:rsidRPr="00873B14">
        <w:rPr>
          <w:sz w:val="16"/>
        </w:rPr>
        <w:t xml:space="preserve"> (like child and elder care), </w:t>
      </w:r>
      <w:r w:rsidRPr="003A4B07">
        <w:rPr>
          <w:rStyle w:val="Emphasis"/>
        </w:rPr>
        <w:t>drive private-sector wages up</w:t>
      </w:r>
      <w:r w:rsidRPr="00873B14">
        <w:rPr>
          <w:sz w:val="16"/>
        </w:rPr>
        <w:t xml:space="preserve"> (by functioning as a “de facto wage floor</w:t>
      </w:r>
      <w:r w:rsidRPr="00873B14">
        <w:rPr>
          <w:rStyle w:val="StyleUnderline"/>
        </w:rPr>
        <w:t xml:space="preserve">”), </w:t>
      </w:r>
      <w:r w:rsidRPr="003A4B07">
        <w:rPr>
          <w:rStyle w:val="Emphasis"/>
        </w:rPr>
        <w:t>provide training for workers</w:t>
      </w:r>
      <w:r w:rsidRPr="00873B14">
        <w:rPr>
          <w:rStyle w:val="StyleUnderline"/>
        </w:rPr>
        <w:t xml:space="preserve"> with outdated skillsets, and, paired with </w:t>
      </w:r>
      <w:r w:rsidRPr="003A4B07">
        <w:rPr>
          <w:rStyle w:val="Emphasis"/>
        </w:rPr>
        <w:t>infrastructure spending</w:t>
      </w:r>
      <w:r w:rsidRPr="00873B14">
        <w:rPr>
          <w:rStyle w:val="StyleUnderline"/>
        </w:rPr>
        <w:t>, help update our aging roads, bridges, parks, airports, and power grids</w:t>
      </w:r>
      <w:r w:rsidRPr="00873B14">
        <w:rPr>
          <w:sz w:val="16"/>
        </w:rPr>
        <w:t xml:space="preserve"> – </w:t>
      </w:r>
      <w:r w:rsidRPr="00873B14">
        <w:rPr>
          <w:rStyle w:val="StyleUnderline"/>
        </w:rPr>
        <w:t xml:space="preserve">a central campaign </w:t>
      </w:r>
      <w:r w:rsidRPr="003A4B07">
        <w:rPr>
          <w:rStyle w:val="Emphasis"/>
        </w:rPr>
        <w:t>promise of Donald Trump’s</w:t>
      </w:r>
      <w:r w:rsidRPr="00873B14">
        <w:rPr>
          <w:sz w:val="16"/>
        </w:rPr>
        <w:t>. An FJG would also do much to stabilize an increasingly volatile economy, by functioning as a kind of backup plan – the idea is that the FJG rolls would shrink during the economic good times, and expand in recessionary eras, when private industry is struggling. There are major challenges, as Lowrey details in that aforementioned Atlantic piece, but there are successful examples of cost-effective jobs guarantee programs on small scales. There is, as well, one really big example of a jobs guarantee program that Republicans universally, and rabidly, support and work tirelessly to expand every single year: the military.</w:t>
      </w:r>
    </w:p>
    <w:p w14:paraId="03E207C2" w14:textId="77777777" w:rsidR="00B821B1" w:rsidRPr="00873B14" w:rsidRDefault="00B821B1" w:rsidP="00B821B1">
      <w:pPr>
        <w:rPr>
          <w:sz w:val="16"/>
        </w:rPr>
      </w:pPr>
      <w:r w:rsidRPr="00873B14">
        <w:rPr>
          <w:sz w:val="16"/>
        </w:rPr>
        <w:t xml:space="preserve">The conversation about a federal jobs guarantee is in its infancy, it’s important to note, and as many policy wonks have observed, each of the proposals dished out has serious flaws. That said, it’s likely they’re meant to shift the range of discourse – the Overton window – back toward a more progressive worldview, as both Lowrey and </w:t>
      </w:r>
      <w:proofErr w:type="spellStart"/>
      <w:r w:rsidRPr="00873B14">
        <w:rPr>
          <w:sz w:val="16"/>
        </w:rPr>
        <w:t>Yglesias</w:t>
      </w:r>
      <w:proofErr w:type="spellEnd"/>
      <w:r w:rsidRPr="00873B14">
        <w:rPr>
          <w:sz w:val="16"/>
        </w:rPr>
        <w:t xml:space="preserve"> suppose: “we should remember,” notes </w:t>
      </w:r>
      <w:proofErr w:type="spellStart"/>
      <w:r w:rsidRPr="00873B14">
        <w:rPr>
          <w:sz w:val="16"/>
        </w:rPr>
        <w:t>Yglesias</w:t>
      </w:r>
      <w:proofErr w:type="spellEnd"/>
      <w:r w:rsidRPr="00873B14">
        <w:rPr>
          <w:sz w:val="16"/>
        </w:rPr>
        <w:t>, “that policy change is a marathon and not a sprint. The post-Nixon turn against a Keynesian, full-employment political economy was not achieved with a single bill – it was a sustained political drive to reorient America’s policy conversation. In the wake of the massive catastrophe of the Great Recession, another sustained drive is warranted.”</w:t>
      </w:r>
    </w:p>
    <w:p w14:paraId="115048B7" w14:textId="77777777" w:rsidR="00B821B1" w:rsidRPr="00873B14" w:rsidRDefault="00B821B1" w:rsidP="00B821B1">
      <w:pPr>
        <w:rPr>
          <w:sz w:val="16"/>
        </w:rPr>
      </w:pPr>
      <w:r w:rsidRPr="00873B14">
        <w:rPr>
          <w:sz w:val="16"/>
        </w:rPr>
        <w:t xml:space="preserve">My objective here is not, as the writers and wonks mentioned above, to dive into the nuts and bolts, or even to make a moral case for the program (which is very strong: with such a program, the US could finally eliminate the persistent, Third-World style deep poverty that’s entrapped around 20 million Americans, and make some serious progress on racial equity); instead, I’m arguing that, ideologically, </w:t>
      </w:r>
      <w:r w:rsidRPr="00873B14">
        <w:rPr>
          <w:rStyle w:val="StyleUnderline"/>
        </w:rPr>
        <w:t xml:space="preserve">a federal jobs guarantee, with its emphasis on work, may in fact hold some </w:t>
      </w:r>
      <w:r w:rsidRPr="003A4B07">
        <w:rPr>
          <w:rStyle w:val="Emphasis"/>
        </w:rPr>
        <w:t>appeal for conservatives</w:t>
      </w:r>
      <w:r w:rsidRPr="00873B14">
        <w:rPr>
          <w:sz w:val="16"/>
        </w:rPr>
        <w:t xml:space="preserve"> – </w:t>
      </w:r>
      <w:r w:rsidRPr="00873B14">
        <w:rPr>
          <w:rStyle w:val="StyleUnderline"/>
        </w:rPr>
        <w:t xml:space="preserve">plus it polls really well among the </w:t>
      </w:r>
      <w:r w:rsidRPr="003A4B07">
        <w:rPr>
          <w:rStyle w:val="Emphasis"/>
        </w:rPr>
        <w:t>general public</w:t>
      </w:r>
      <w:r w:rsidRPr="00873B14">
        <w:rPr>
          <w:sz w:val="16"/>
        </w:rPr>
        <w:t xml:space="preserve">. </w:t>
      </w:r>
      <w:r w:rsidRPr="00873B14">
        <w:rPr>
          <w:rStyle w:val="StyleUnderline"/>
        </w:rPr>
        <w:t xml:space="preserve">Simply put, an FJG is not, as some might charge, a socialist idea, because no one’s being forced to work. Instead, </w:t>
      </w:r>
      <w:r w:rsidRPr="003A4B07">
        <w:rPr>
          <w:rStyle w:val="Emphasis"/>
        </w:rPr>
        <w:t>it’s an opportunity</w:t>
      </w:r>
      <w:r w:rsidRPr="00873B14">
        <w:rPr>
          <w:sz w:val="16"/>
        </w:rPr>
        <w:t>. And what better way to confirm the conservative belief that people want to work than by incentivizing it?</w:t>
      </w:r>
    </w:p>
    <w:p w14:paraId="5002408A" w14:textId="77777777" w:rsidR="00B821B1" w:rsidRDefault="00B821B1" w:rsidP="00B821B1"/>
    <w:p w14:paraId="7116E47C" w14:textId="77777777" w:rsidR="006C7384" w:rsidRPr="00AC41FC" w:rsidRDefault="006C7384" w:rsidP="006C7384">
      <w:pPr>
        <w:pStyle w:val="Heading4"/>
        <w:rPr>
          <w:sz w:val="24"/>
          <w:szCs w:val="24"/>
        </w:rPr>
      </w:pPr>
      <w:r w:rsidRPr="00AC41FC">
        <w:rPr>
          <w:sz w:val="24"/>
          <w:szCs w:val="24"/>
        </w:rPr>
        <w:t>Republicans are in favor of a Federal Jobs Guarantee</w:t>
      </w:r>
    </w:p>
    <w:p w14:paraId="16484C7B" w14:textId="77777777" w:rsidR="006C7384" w:rsidRPr="00AC41FC" w:rsidRDefault="006C7384" w:rsidP="006C7384">
      <w:r w:rsidRPr="00AC41FC">
        <w:rPr>
          <w:rStyle w:val="Style13ptBold"/>
          <w:sz w:val="24"/>
        </w:rPr>
        <w:t>Bethesda</w:t>
      </w:r>
      <w:r w:rsidRPr="00AC41FC">
        <w:t xml:space="preserve">, </w:t>
      </w:r>
      <w:r w:rsidRPr="00AC41FC">
        <w:rPr>
          <w:rStyle w:val="Style13ptBold"/>
          <w:sz w:val="24"/>
        </w:rPr>
        <w:t>5-19</w:t>
      </w:r>
      <w:r w:rsidRPr="00AC41FC">
        <w:t xml:space="preserve">-2023, Contributor to Daily Kos, "How to win the economic argument: A Federal Job Guarantee," Daily Kos, </w:t>
      </w:r>
      <w:hyperlink r:id="rId179" w:history="1">
        <w:r w:rsidRPr="00AC41FC">
          <w:rPr>
            <w:rStyle w:val="Hyperlink"/>
          </w:rPr>
          <w:t>https://www.dailykos.com/stories/2023/5/19/2170203/-How-to-win-the-economic-argument-A-Federal-Job-Guarantee</w:t>
        </w:r>
      </w:hyperlink>
      <w:r w:rsidRPr="00AC41FC">
        <w:t xml:space="preserve"> ///</w:t>
      </w:r>
      <w:proofErr w:type="spellStart"/>
      <w:r w:rsidRPr="00AC41FC">
        <w:t>KirK</w:t>
      </w:r>
      <w:proofErr w:type="spellEnd"/>
    </w:p>
    <w:p w14:paraId="6EAABFA8" w14:textId="77777777" w:rsidR="006C7384" w:rsidRPr="00AC41FC" w:rsidRDefault="006C7384" w:rsidP="006C7384">
      <w:pPr>
        <w:rPr>
          <w:rStyle w:val="StyleUnderline"/>
          <w:sz w:val="21"/>
        </w:rPr>
      </w:pPr>
      <w:r w:rsidRPr="006C7384">
        <w:rPr>
          <w:sz w:val="16"/>
        </w:rPr>
        <w:t xml:space="preserve">Despite data showing Democratic administrations soundly beat </w:t>
      </w:r>
      <w:r w:rsidRPr="00AC41FC">
        <w:rPr>
          <w:rStyle w:val="StyleUnderline"/>
          <w:sz w:val="21"/>
        </w:rPr>
        <w:t>Republican administrations on all key economic factors, polls show voters still rate Rs higher on the economy.</w:t>
      </w:r>
    </w:p>
    <w:p w14:paraId="278779FB" w14:textId="77777777" w:rsidR="006C7384" w:rsidRPr="006C7384" w:rsidRDefault="006C7384" w:rsidP="006C7384">
      <w:pPr>
        <w:rPr>
          <w:sz w:val="16"/>
          <w:szCs w:val="16"/>
        </w:rPr>
      </w:pPr>
      <w:r w:rsidRPr="006C7384">
        <w:rPr>
          <w:sz w:val="16"/>
          <w:szCs w:val="16"/>
        </w:rPr>
        <w:t>Also, a key Republican demand is a “work requirement” which is really a way to cut benefits and impose crappy low paying jobs.</w:t>
      </w:r>
    </w:p>
    <w:p w14:paraId="135F65E2" w14:textId="77777777" w:rsidR="006C7384" w:rsidRPr="00AC41FC" w:rsidRDefault="006C7384" w:rsidP="006C7384">
      <w:pPr>
        <w:rPr>
          <w:rStyle w:val="StyleUnderline"/>
          <w:sz w:val="21"/>
        </w:rPr>
      </w:pPr>
      <w:r w:rsidRPr="006C7384">
        <w:rPr>
          <w:sz w:val="16"/>
        </w:rPr>
        <w:t>A way to counter these is for Biden and Democrats to propose a </w:t>
      </w:r>
      <w:r w:rsidRPr="00AC41FC">
        <w:rPr>
          <w:rStyle w:val="StyleUnderline"/>
          <w:sz w:val="21"/>
        </w:rPr>
        <w:t>Federal Job Guarantee (FJG), in which the federal government guarantees a job at a living wage to all who are ready and willing to work.</w:t>
      </w:r>
    </w:p>
    <w:p w14:paraId="4DD43E75" w14:textId="77777777" w:rsidR="006C7384" w:rsidRPr="00AC41FC" w:rsidRDefault="006C7384" w:rsidP="006C7384">
      <w:r w:rsidRPr="00AC41FC">
        <w:t>The FJG fits perfectly into the </w:t>
      </w:r>
      <w:hyperlink r:id="rId180" w:tgtFrame="_blank" w:history="1">
        <w:r w:rsidRPr="00AC41FC">
          <w:rPr>
            <w:rStyle w:val="Hyperlink"/>
          </w:rPr>
          <w:t>Biden campaign’s “Freedom” theme</w:t>
        </w:r>
      </w:hyperlink>
      <w:r w:rsidRPr="00AC41FC">
        <w:t>, adding freedom to have a job at a living wage to the campaign’s freedom for reproductive rights, LBGTQ rights, and safety from gun violence.</w:t>
      </w:r>
    </w:p>
    <w:p w14:paraId="626CE08C" w14:textId="77777777" w:rsidR="006C7384" w:rsidRPr="00AC41FC" w:rsidRDefault="006C7384" w:rsidP="006C7384">
      <w:pPr>
        <w:rPr>
          <w:rStyle w:val="StyleUnderline"/>
          <w:sz w:val="21"/>
        </w:rPr>
      </w:pPr>
      <w:r w:rsidRPr="00AC41FC">
        <w:rPr>
          <w:rStyle w:val="StyleUnderline"/>
          <w:sz w:val="21"/>
        </w:rPr>
        <w:t>A job guarantee is hugely popular, supported in one poll by </w:t>
      </w:r>
      <w:hyperlink r:id="rId181" w:history="1">
        <w:r w:rsidRPr="00AC41FC">
          <w:rPr>
            <w:rStyle w:val="Emphasis"/>
            <w:sz w:val="21"/>
          </w:rPr>
          <w:t>71% of Republicans</w:t>
        </w:r>
        <w:r w:rsidRPr="00AC41FC">
          <w:rPr>
            <w:rStyle w:val="StyleUnderline"/>
            <w:sz w:val="21"/>
          </w:rPr>
          <w:t>, 87% of Democrats and 81% of Independents</w:t>
        </w:r>
      </w:hyperlink>
      <w:r w:rsidRPr="00AC41FC">
        <w:rPr>
          <w:rStyle w:val="StyleUnderline"/>
          <w:sz w:val="21"/>
        </w:rPr>
        <w:t>.</w:t>
      </w:r>
    </w:p>
    <w:p w14:paraId="05EF5718" w14:textId="77777777" w:rsidR="006C7384" w:rsidRPr="006C7384" w:rsidRDefault="006C7384" w:rsidP="006C7384">
      <w:pPr>
        <w:rPr>
          <w:sz w:val="16"/>
        </w:rPr>
      </w:pPr>
      <w:r w:rsidRPr="006C7384">
        <w:rPr>
          <w:sz w:val="16"/>
        </w:rPr>
        <w:t xml:space="preserve">Pavlina </w:t>
      </w:r>
      <w:proofErr w:type="spellStart"/>
      <w:r w:rsidRPr="006C7384">
        <w:rPr>
          <w:sz w:val="16"/>
        </w:rPr>
        <w:t>Tcherneva</w:t>
      </w:r>
      <w:proofErr w:type="spellEnd"/>
      <w:r w:rsidRPr="006C7384">
        <w:rPr>
          <w:sz w:val="16"/>
        </w:rPr>
        <w:t>, the leading proponent of an FJG, </w:t>
      </w:r>
      <w:hyperlink r:id="rId182" w:history="1">
        <w:r w:rsidRPr="006C7384">
          <w:rPr>
            <w:rStyle w:val="Hyperlink"/>
            <w:sz w:val="16"/>
          </w:rPr>
          <w:t>describes it </w:t>
        </w:r>
      </w:hyperlink>
      <w:r w:rsidRPr="006C7384">
        <w:rPr>
          <w:sz w:val="16"/>
        </w:rPr>
        <w:t xml:space="preserve">as a program that provides employment to all who need work by drawing from the pool of the otherwise unemployed during recessions and shrinking as private sector employment recovers. Federally funded but with a decentralized administration, </w:t>
      </w:r>
      <w:r w:rsidRPr="00AC41FC">
        <w:rPr>
          <w:rStyle w:val="StyleUnderline"/>
          <w:sz w:val="21"/>
        </w:rPr>
        <w:t xml:space="preserve">the [FJG] program would pay $15 per hour* for both full- and part-time positions and offer benefits that include health insurance and childcare. </w:t>
      </w:r>
      <w:r w:rsidRPr="006C7384">
        <w:rPr>
          <w:sz w:val="16"/>
        </w:rPr>
        <w:t>In addition to guaranteeing access to work on projects that serve a public purpose, the PSE program establishes effective minimum standards for wages and benefits.”</w:t>
      </w:r>
    </w:p>
    <w:p w14:paraId="49ECED57" w14:textId="77777777" w:rsidR="006C7384" w:rsidRPr="006C7384" w:rsidRDefault="006C7384" w:rsidP="006C7384">
      <w:pPr>
        <w:rPr>
          <w:sz w:val="16"/>
          <w:szCs w:val="16"/>
        </w:rPr>
      </w:pPr>
      <w:r w:rsidRPr="006C7384">
        <w:rPr>
          <w:sz w:val="16"/>
          <w:szCs w:val="16"/>
        </w:rPr>
        <w:t>[*written in 2018; higher by now]</w:t>
      </w:r>
    </w:p>
    <w:p w14:paraId="2159F03C" w14:textId="77777777" w:rsidR="006C7384" w:rsidRPr="006C7384" w:rsidRDefault="006C7384" w:rsidP="006C7384">
      <w:pPr>
        <w:rPr>
          <w:sz w:val="16"/>
          <w:szCs w:val="16"/>
        </w:rPr>
      </w:pPr>
      <w:r w:rsidRPr="006C7384">
        <w:rPr>
          <w:sz w:val="16"/>
          <w:szCs w:val="16"/>
        </w:rPr>
        <w:t>As opposed to the crappy R work requirement jobs, the FJG provides real jobs with a living wage.  </w:t>
      </w:r>
    </w:p>
    <w:p w14:paraId="1261E82B" w14:textId="77777777" w:rsidR="006C7384" w:rsidRPr="006C7384" w:rsidRDefault="006C7384" w:rsidP="006C7384">
      <w:pPr>
        <w:rPr>
          <w:sz w:val="16"/>
          <w:szCs w:val="16"/>
        </w:rPr>
      </w:pPr>
      <w:r w:rsidRPr="006C7384">
        <w:rPr>
          <w:sz w:val="16"/>
          <w:szCs w:val="16"/>
        </w:rPr>
        <w:t>There are deep roots for the FJG, from FDR’s New Deal programs, to a </w:t>
      </w:r>
      <w:hyperlink r:id="rId183" w:tgtFrame="_blank" w:history="1">
        <w:r w:rsidRPr="006C7384">
          <w:rPr>
            <w:rStyle w:val="Hyperlink"/>
            <w:sz w:val="16"/>
            <w:szCs w:val="16"/>
          </w:rPr>
          <w:t>Job Guarantee championed by Martin Luther King</w:t>
        </w:r>
      </w:hyperlink>
      <w:r w:rsidRPr="006C7384">
        <w:rPr>
          <w:sz w:val="16"/>
          <w:szCs w:val="16"/>
        </w:rPr>
        <w:t>, and the </w:t>
      </w:r>
      <w:hyperlink r:id="rId184" w:tgtFrame="_blank" w:history="1">
        <w:r w:rsidRPr="006C7384">
          <w:rPr>
            <w:rStyle w:val="Hyperlink"/>
            <w:sz w:val="16"/>
            <w:szCs w:val="16"/>
          </w:rPr>
          <w:t>never fully implemented 1978 Humphrey- Hawkins “Full Employment” Act</w:t>
        </w:r>
      </w:hyperlink>
      <w:r w:rsidRPr="006C7384">
        <w:rPr>
          <w:sz w:val="16"/>
          <w:szCs w:val="16"/>
        </w:rPr>
        <w:t>.</w:t>
      </w:r>
    </w:p>
    <w:p w14:paraId="67B8D71B" w14:textId="77777777" w:rsidR="00B821B1" w:rsidRPr="008C3464" w:rsidRDefault="00B821B1" w:rsidP="00BD5F30"/>
    <w:p w14:paraId="79C1ECFC" w14:textId="730840C8" w:rsidR="00CF126D" w:rsidRPr="008C3464" w:rsidRDefault="00CF126D" w:rsidP="00CF126D">
      <w:pPr>
        <w:pStyle w:val="Heading3"/>
      </w:pPr>
      <w:r w:rsidRPr="008C3464">
        <w:t>Link---Social Security</w:t>
      </w:r>
    </w:p>
    <w:p w14:paraId="05A2C99D" w14:textId="77777777" w:rsidR="00CF126D" w:rsidRPr="008C3464" w:rsidRDefault="00CF126D" w:rsidP="00BD5F30"/>
    <w:p w14:paraId="29F23CBA" w14:textId="77777777" w:rsidR="00CF126D" w:rsidRPr="008C3464" w:rsidRDefault="00CF126D" w:rsidP="00CF126D">
      <w:pPr>
        <w:pStyle w:val="Heading4"/>
      </w:pPr>
      <w:r w:rsidRPr="008C3464">
        <w:t>Republicans pressure Biden for Social Security funding, NOT cuts.</w:t>
      </w:r>
    </w:p>
    <w:p w14:paraId="4D1078F9" w14:textId="77777777" w:rsidR="00CF126D" w:rsidRPr="008C3464" w:rsidRDefault="00CF126D" w:rsidP="00CF126D">
      <w:r w:rsidRPr="008C3464">
        <w:t xml:space="preserve">Aris </w:t>
      </w:r>
      <w:proofErr w:type="spellStart"/>
      <w:r w:rsidRPr="008C3464">
        <w:rPr>
          <w:rStyle w:val="Style13ptBold"/>
        </w:rPr>
        <w:t>Folley</w:t>
      </w:r>
      <w:proofErr w:type="spellEnd"/>
      <w:r w:rsidRPr="008C3464">
        <w:rPr>
          <w:rStyle w:val="Style13ptBold"/>
        </w:rPr>
        <w:t xml:space="preserve"> 23</w:t>
      </w:r>
      <w:r w:rsidRPr="008C3464">
        <w:t xml:space="preserve">, 3-17-2023, </w:t>
      </w:r>
      <w:proofErr w:type="spellStart"/>
      <w:r w:rsidRPr="008C3464">
        <w:t>Folley</w:t>
      </w:r>
      <w:proofErr w:type="spellEnd"/>
      <w:r w:rsidRPr="008C3464">
        <w:t xml:space="preserve"> is a congressional reporter for The Hill, Republicans seek to flip the script on Social Security, https://thehill.com/business/budget/3904265-republicans-seek-to-flip-the-script-on-social-security/, </w:t>
      </w:r>
      <w:proofErr w:type="spellStart"/>
      <w:r w:rsidRPr="008C3464">
        <w:t>HKeef</w:t>
      </w:r>
      <w:proofErr w:type="spellEnd"/>
    </w:p>
    <w:p w14:paraId="0BFDB44A" w14:textId="77777777" w:rsidR="00CF126D" w:rsidRPr="008C3464" w:rsidRDefault="00CF126D" w:rsidP="00CF126D">
      <w:pPr>
        <w:rPr>
          <w:rStyle w:val="StyleUnderline"/>
        </w:rPr>
      </w:pPr>
      <w:r w:rsidRPr="008C3464">
        <w:rPr>
          <w:rStyle w:val="StyleUnderline"/>
        </w:rPr>
        <w:t>Republicans are seeking to flip the script on Social Security as they dial up the pressure on President Biden.</w:t>
      </w:r>
    </w:p>
    <w:p w14:paraId="1EFA2778" w14:textId="77777777" w:rsidR="00CF126D" w:rsidRPr="008C3464" w:rsidRDefault="00CF126D" w:rsidP="00CF126D">
      <w:pPr>
        <w:rPr>
          <w:rStyle w:val="StyleUnderline"/>
        </w:rPr>
      </w:pPr>
      <w:r w:rsidRPr="008C3464">
        <w:rPr>
          <w:sz w:val="16"/>
        </w:rPr>
        <w:t xml:space="preserve">Democrats for months have been on offense on Social Security, accusing Republicans repeatedly and publicly of wanting to make cuts to the entitlement program. </w:t>
      </w:r>
      <w:r w:rsidRPr="008C3464">
        <w:rPr>
          <w:rStyle w:val="StyleUnderline"/>
        </w:rPr>
        <w:t xml:space="preserve">But now some in the GOP are hitting back and trying to put the onus back on Biden to </w:t>
      </w:r>
      <w:r w:rsidRPr="008C3464">
        <w:rPr>
          <w:rStyle w:val="Emphasis"/>
        </w:rPr>
        <w:t>address the insolvency threat</w:t>
      </w:r>
      <w:r w:rsidRPr="008C3464">
        <w:rPr>
          <w:rStyle w:val="StyleUnderline"/>
        </w:rPr>
        <w:t xml:space="preserve"> facing the program.</w:t>
      </w:r>
    </w:p>
    <w:p w14:paraId="7DC8DCFD" w14:textId="77777777" w:rsidR="00CF126D" w:rsidRPr="008C3464" w:rsidRDefault="00CF126D" w:rsidP="00CF126D">
      <w:pPr>
        <w:rPr>
          <w:rStyle w:val="StyleUnderline"/>
        </w:rPr>
      </w:pPr>
      <w:r w:rsidRPr="008C3464">
        <w:rPr>
          <w:rStyle w:val="StyleUnderline"/>
        </w:rPr>
        <w:t xml:space="preserve">The dynamic was on full display in a pair of hearings this week that saw Republicans criticize White House officials and key in on the absence of a plan to shore up </w:t>
      </w:r>
      <w:r w:rsidRPr="008C3464">
        <w:rPr>
          <w:rStyle w:val="Emphasis"/>
        </w:rPr>
        <w:t>Social Security</w:t>
      </w:r>
      <w:r w:rsidRPr="008C3464">
        <w:rPr>
          <w:rStyle w:val="StyleUnderline"/>
        </w:rPr>
        <w:t xml:space="preserve"> in the 2024 budget proposal the president released last week.</w:t>
      </w:r>
    </w:p>
    <w:p w14:paraId="1DD2D12B" w14:textId="77777777" w:rsidR="00CF126D" w:rsidRPr="008C3464" w:rsidRDefault="00CF126D" w:rsidP="00CF126D">
      <w:pPr>
        <w:rPr>
          <w:rStyle w:val="StyleUnderline"/>
        </w:rPr>
      </w:pPr>
      <w:r w:rsidRPr="008C3464">
        <w:rPr>
          <w:rStyle w:val="StyleUnderline"/>
        </w:rPr>
        <w:t xml:space="preserve">Sen. Bill Cassidy (R-La.) was among other </w:t>
      </w:r>
      <w:r w:rsidRPr="008C3464">
        <w:rPr>
          <w:rStyle w:val="Emphasis"/>
        </w:rPr>
        <w:t>Republicans</w:t>
      </w:r>
      <w:r w:rsidRPr="008C3464">
        <w:rPr>
          <w:rStyle w:val="StyleUnderline"/>
        </w:rPr>
        <w:t xml:space="preserve"> to broach the issue in a charged line of questioning against Treasury Secretary Janet Yellen during a Finance Committee hearing Thursday.</w:t>
      </w:r>
    </w:p>
    <w:p w14:paraId="3BAF30D1" w14:textId="77777777" w:rsidR="00CF126D" w:rsidRPr="008C3464" w:rsidRDefault="00CF126D" w:rsidP="00CF126D">
      <w:pPr>
        <w:rPr>
          <w:sz w:val="16"/>
        </w:rPr>
      </w:pPr>
      <w:r w:rsidRPr="008C3464">
        <w:rPr>
          <w:sz w:val="16"/>
        </w:rPr>
        <w:t xml:space="preserve">“Of the $4.5 trillion in taxes he has proposed, not a dime is going to shore up Social Security,” Cassidy said, </w:t>
      </w:r>
      <w:r w:rsidRPr="008C3464">
        <w:rPr>
          <w:rStyle w:val="StyleUnderline"/>
        </w:rPr>
        <w:t xml:space="preserve">before asking moments later </w:t>
      </w:r>
      <w:r w:rsidRPr="008C3464">
        <w:rPr>
          <w:rStyle w:val="Emphasis"/>
        </w:rPr>
        <w:t>“why doesn’t the president care</w:t>
      </w:r>
      <w:r w:rsidRPr="008C3464">
        <w:rPr>
          <w:rStyle w:val="StyleUnderline"/>
        </w:rPr>
        <w:t xml:space="preserve">” about threats to the program’s funding. </w:t>
      </w:r>
    </w:p>
    <w:p w14:paraId="4AF0A5BB" w14:textId="77777777" w:rsidR="00CF126D" w:rsidRPr="008C3464" w:rsidRDefault="00CF126D" w:rsidP="00CF126D">
      <w:pPr>
        <w:rPr>
          <w:sz w:val="16"/>
        </w:rPr>
      </w:pPr>
      <w:r w:rsidRPr="008C3464">
        <w:rPr>
          <w:sz w:val="16"/>
        </w:rPr>
        <w:t xml:space="preserve">The Congressional Budget Office (CBO) estimated last month the program’s fund risks running a shortfall in 2032. </w:t>
      </w:r>
    </w:p>
    <w:p w14:paraId="0D12CEAE" w14:textId="77777777" w:rsidR="00CF126D" w:rsidRPr="008C3464" w:rsidRDefault="00CF126D" w:rsidP="00CF126D">
      <w:pPr>
        <w:rPr>
          <w:sz w:val="16"/>
        </w:rPr>
      </w:pPr>
      <w:r w:rsidRPr="008C3464">
        <w:rPr>
          <w:sz w:val="16"/>
        </w:rPr>
        <w:t xml:space="preserve">Yellen responded that Biden “cares very deeply,” before Cassidy interjected to ask for the president’s plan to extend solvency for Social Security. </w:t>
      </w:r>
    </w:p>
    <w:p w14:paraId="258F9139" w14:textId="77777777" w:rsidR="00CF126D" w:rsidRPr="008C3464" w:rsidRDefault="00CF126D" w:rsidP="00CF126D">
      <w:pPr>
        <w:rPr>
          <w:sz w:val="16"/>
        </w:rPr>
      </w:pPr>
      <w:r w:rsidRPr="008C3464">
        <w:rPr>
          <w:sz w:val="16"/>
        </w:rPr>
        <w:t>Yellen said that Biden “stands ready” to work with Congress on the matter, but Cassidy called the statement a “lie.”</w:t>
      </w:r>
    </w:p>
    <w:p w14:paraId="0FC31166" w14:textId="77777777" w:rsidR="00CF126D" w:rsidRPr="008C3464" w:rsidRDefault="00CF126D" w:rsidP="00CF126D">
      <w:pPr>
        <w:rPr>
          <w:sz w:val="16"/>
        </w:rPr>
      </w:pPr>
      <w:r w:rsidRPr="008C3464">
        <w:rPr>
          <w:sz w:val="16"/>
        </w:rPr>
        <w:t xml:space="preserve">“Because when a bipartisan group of senators has repeatedly requested to meet with him about Social, so that somebody who is a current beneficiary will not see her benefits cut by 24 percent, we have not heard anything on our request,” he said. </w:t>
      </w:r>
    </w:p>
    <w:p w14:paraId="497F39CA" w14:textId="77777777" w:rsidR="00CF126D" w:rsidRPr="008C3464" w:rsidRDefault="00CF126D" w:rsidP="00CF126D">
      <w:pPr>
        <w:rPr>
          <w:sz w:val="16"/>
        </w:rPr>
      </w:pPr>
      <w:r w:rsidRPr="008C3464">
        <w:rPr>
          <w:sz w:val="16"/>
        </w:rPr>
        <w:t>“And we’ve made multiple requests to meet with the president,” Cassidy added.</w:t>
      </w:r>
    </w:p>
    <w:p w14:paraId="30D8DC04" w14:textId="77777777" w:rsidR="00CF126D" w:rsidRPr="008C3464" w:rsidRDefault="00CF126D" w:rsidP="00CF126D">
      <w:pPr>
        <w:rPr>
          <w:sz w:val="16"/>
        </w:rPr>
      </w:pPr>
      <w:r w:rsidRPr="008C3464">
        <w:rPr>
          <w:sz w:val="16"/>
        </w:rPr>
        <w:t xml:space="preserve">The Hill has reached out to the White House for comment. </w:t>
      </w:r>
    </w:p>
    <w:p w14:paraId="0A7D52EF" w14:textId="77777777" w:rsidR="00CF126D" w:rsidRPr="008C3464" w:rsidRDefault="00CF126D" w:rsidP="00CF126D">
      <w:pPr>
        <w:rPr>
          <w:rStyle w:val="StyleUnderline"/>
        </w:rPr>
      </w:pPr>
      <w:r w:rsidRPr="008C3464">
        <w:rPr>
          <w:rStyle w:val="StyleUnderline"/>
        </w:rPr>
        <w:t xml:space="preserve">Cassidy has been leading bipartisan talks with Sen. Angus King (I-Maine) to explore </w:t>
      </w:r>
      <w:r w:rsidRPr="008C3464">
        <w:rPr>
          <w:rStyle w:val="Emphasis"/>
        </w:rPr>
        <w:t>potential fixe</w:t>
      </w:r>
      <w:r w:rsidRPr="008C3464">
        <w:rPr>
          <w:rStyle w:val="StyleUnderline"/>
        </w:rPr>
        <w:t xml:space="preserve">s to shore up </w:t>
      </w:r>
      <w:r w:rsidRPr="008C3464">
        <w:rPr>
          <w:rStyle w:val="Emphasis"/>
        </w:rPr>
        <w:t xml:space="preserve">funding </w:t>
      </w:r>
      <w:r w:rsidRPr="008C3464">
        <w:rPr>
          <w:rStyle w:val="StyleUnderline"/>
        </w:rPr>
        <w:t>for the program.</w:t>
      </w:r>
    </w:p>
    <w:p w14:paraId="04E34743" w14:textId="77777777" w:rsidR="00CF126D" w:rsidRPr="008C3464" w:rsidRDefault="00CF126D" w:rsidP="00CF126D">
      <w:pPr>
        <w:rPr>
          <w:sz w:val="16"/>
        </w:rPr>
      </w:pPr>
      <w:r w:rsidRPr="008C3464">
        <w:rPr>
          <w:sz w:val="16"/>
        </w:rPr>
        <w:t>The issue was also subject of a heated exchange during a hearing before the Senate Budget Committee on Wednesday, when Sen. Mitt Romney (R-Utah) pressed White House Office of Management and Budget (OMB) Director Shalanda Young about Biden’s plans for the program and his accusations against Republicans.</w:t>
      </w:r>
    </w:p>
    <w:p w14:paraId="1E317DCE" w14:textId="77777777" w:rsidR="00CF126D" w:rsidRPr="008C3464" w:rsidRDefault="00CF126D" w:rsidP="00CF126D">
      <w:pPr>
        <w:rPr>
          <w:sz w:val="16"/>
        </w:rPr>
      </w:pPr>
      <w:r w:rsidRPr="008C3464">
        <w:rPr>
          <w:sz w:val="16"/>
        </w:rPr>
        <w:t>“I know of no Republican or Democrat in the House or the Senate who is proposing cutting Social Security benefits, and it’s dishonest to keep saying it,” he told Young. “It’s offensive and dishonest and not realistic.”</w:t>
      </w:r>
    </w:p>
    <w:p w14:paraId="6BB3FE9B" w14:textId="77777777" w:rsidR="00CF126D" w:rsidRPr="008C3464" w:rsidRDefault="00CF126D" w:rsidP="00CF126D">
      <w:pPr>
        <w:rPr>
          <w:sz w:val="16"/>
        </w:rPr>
      </w:pPr>
      <w:r w:rsidRPr="008C3464">
        <w:rPr>
          <w:sz w:val="16"/>
        </w:rPr>
        <w:t>“This president believes the biggest threat to Social Security are those who want to cut it,” Young said moments later. “His budget says no.”</w:t>
      </w:r>
    </w:p>
    <w:p w14:paraId="733B780B" w14:textId="77777777" w:rsidR="00CF126D" w:rsidRPr="008C3464" w:rsidRDefault="00CF126D" w:rsidP="00CF126D">
      <w:pPr>
        <w:rPr>
          <w:rStyle w:val="StyleUnderline"/>
        </w:rPr>
      </w:pPr>
      <w:r w:rsidRPr="008C3464">
        <w:rPr>
          <w:rStyle w:val="StyleUnderline"/>
        </w:rPr>
        <w:t>Romney called the response “offensive in the extreme,” while doubling down on his argument that “</w:t>
      </w:r>
      <w:r w:rsidRPr="008C3464">
        <w:rPr>
          <w:rStyle w:val="Emphasis"/>
        </w:rPr>
        <w:t>no one</w:t>
      </w:r>
      <w:r w:rsidRPr="008C3464">
        <w:rPr>
          <w:rStyle w:val="StyleUnderline"/>
        </w:rPr>
        <w:t xml:space="preserve">” on the Republican side “is </w:t>
      </w:r>
      <w:r w:rsidRPr="008C3464">
        <w:rPr>
          <w:rStyle w:val="Emphasis"/>
        </w:rPr>
        <w:t>proposing cutting Social Security</w:t>
      </w:r>
      <w:r w:rsidRPr="008C3464">
        <w:rPr>
          <w:rStyle w:val="StyleUnderline"/>
        </w:rPr>
        <w:t xml:space="preserve"> benefits for our Social Security recipients.”</w:t>
      </w:r>
    </w:p>
    <w:p w14:paraId="4B7921E0" w14:textId="77777777" w:rsidR="00CF126D" w:rsidRPr="008C3464" w:rsidRDefault="00CF126D" w:rsidP="00CF126D">
      <w:pPr>
        <w:rPr>
          <w:sz w:val="16"/>
        </w:rPr>
      </w:pPr>
      <w:r w:rsidRPr="008C3464">
        <w:rPr>
          <w:rStyle w:val="StyleUnderline"/>
        </w:rPr>
        <w:t>The exchanges are some of the latest shows of frustration among Republicans, as the party has sought to quell concerns they are looking to cut Social Security</w:t>
      </w:r>
      <w:r w:rsidRPr="008C3464">
        <w:rPr>
          <w:sz w:val="16"/>
        </w:rPr>
        <w:t xml:space="preserve">, despite an onslaught of attacks from the other side. </w:t>
      </w:r>
    </w:p>
    <w:p w14:paraId="632774BF" w14:textId="77777777" w:rsidR="00CF126D" w:rsidRPr="008C3464" w:rsidRDefault="00CF126D" w:rsidP="00CF126D">
      <w:pPr>
        <w:rPr>
          <w:sz w:val="16"/>
        </w:rPr>
      </w:pPr>
    </w:p>
    <w:p w14:paraId="1CD15163" w14:textId="33F4A22F" w:rsidR="00CF126D" w:rsidRPr="008C3464" w:rsidRDefault="00CF126D" w:rsidP="00CF126D">
      <w:pPr>
        <w:pStyle w:val="Heading3"/>
      </w:pPr>
      <w:r w:rsidRPr="008C3464">
        <w:t>Link---Basic Income</w:t>
      </w:r>
    </w:p>
    <w:p w14:paraId="5A7C9C08" w14:textId="77777777" w:rsidR="00CF126D" w:rsidRPr="008C3464" w:rsidRDefault="00CF126D" w:rsidP="00BD5F30"/>
    <w:p w14:paraId="2E098F1E" w14:textId="77777777" w:rsidR="00CF126D" w:rsidRPr="008C3464" w:rsidRDefault="00CF126D" w:rsidP="00CF126D">
      <w:pPr>
        <w:pStyle w:val="Heading4"/>
      </w:pPr>
      <w:r w:rsidRPr="008C3464">
        <w:t>Republicans support a universal basic income.</w:t>
      </w:r>
    </w:p>
    <w:p w14:paraId="3FC447D8" w14:textId="77777777" w:rsidR="00CF126D" w:rsidRPr="008C3464" w:rsidRDefault="00CF126D" w:rsidP="00CF126D">
      <w:r w:rsidRPr="008C3464">
        <w:t xml:space="preserve">Sara M. </w:t>
      </w:r>
      <w:r w:rsidRPr="008C3464">
        <w:rPr>
          <w:rStyle w:val="Style13ptBold"/>
        </w:rPr>
        <w:t>Constantino et al. 21</w:t>
      </w:r>
      <w:r w:rsidRPr="008C3464">
        <w:t xml:space="preserve">, 07-xx-2021; Saru M. Constantino - School of Public and International Affairs, Princeton University, New Jersey, </w:t>
      </w:r>
      <w:proofErr w:type="spellStart"/>
      <w:r w:rsidRPr="008C3464">
        <w:t>Kapu</w:t>
      </w:r>
      <w:proofErr w:type="spellEnd"/>
      <w:r w:rsidRPr="008C3464">
        <w:t xml:space="preserve"> Rao - Department of Government, Cornell University, New York, Marcella Cartledge - Jain Family Institute &amp; Department of Economics, University of Virginia; Shades of Red: Assessing the Spectrum of Republican Preferences for Basic Income, https://jainfamilyinstitute.org/wp-content/uploads/pdf/republicansbasicincome_jfi_july2021.pdf, </w:t>
      </w:r>
      <w:proofErr w:type="spellStart"/>
      <w:r w:rsidRPr="008C3464">
        <w:t>HKeef</w:t>
      </w:r>
      <w:proofErr w:type="spellEnd"/>
      <w:r w:rsidRPr="008C3464">
        <w:t xml:space="preserve"> [modified for grammar]</w:t>
      </w:r>
    </w:p>
    <w:p w14:paraId="6804F58E" w14:textId="77777777" w:rsidR="00CF126D" w:rsidRPr="008C3464" w:rsidRDefault="00CF126D" w:rsidP="00CF126D">
      <w:pPr>
        <w:rPr>
          <w:sz w:val="16"/>
        </w:rPr>
      </w:pPr>
      <w:r w:rsidRPr="008C3464">
        <w:rPr>
          <w:sz w:val="16"/>
        </w:rPr>
        <w:t xml:space="preserve">Perhaps most divisive is the issue of financing. We find that Democrats tend to favor cuts to military spending and increased deficit spending. </w:t>
      </w:r>
      <w:r w:rsidRPr="008C3464">
        <w:rPr>
          <w:rStyle w:val="Emphasis"/>
        </w:rPr>
        <w:t>Republicans</w:t>
      </w:r>
      <w:r w:rsidRPr="008C3464">
        <w:rPr>
          <w:rStyle w:val="StyleUnderline"/>
        </w:rPr>
        <w:t xml:space="preserve">, when they do </w:t>
      </w:r>
      <w:r w:rsidRPr="008C3464">
        <w:rPr>
          <w:rStyle w:val="Emphasis"/>
        </w:rPr>
        <w:t>support</w:t>
      </w:r>
      <w:r w:rsidRPr="008C3464">
        <w:rPr>
          <w:rStyle w:val="StyleUnderline"/>
        </w:rPr>
        <w:t xml:space="preserve"> the introduction of a </w:t>
      </w:r>
      <w:r w:rsidRPr="008C3464">
        <w:rPr>
          <w:rStyle w:val="Emphasis"/>
        </w:rPr>
        <w:t>UBI</w:t>
      </w:r>
      <w:r w:rsidRPr="008C3464">
        <w:rPr>
          <w:rStyle w:val="StyleUnderline"/>
        </w:rPr>
        <w:t xml:space="preserve">, </w:t>
      </w:r>
      <w:r w:rsidRPr="008C3464">
        <w:rPr>
          <w:rStyle w:val="Emphasis"/>
        </w:rPr>
        <w:t>prefer[</w:t>
      </w:r>
      <w:proofErr w:type="spellStart"/>
      <w:r w:rsidRPr="008C3464">
        <w:rPr>
          <w:rStyle w:val="Emphasis"/>
        </w:rPr>
        <w:t>ing</w:t>
      </w:r>
      <w:proofErr w:type="spellEnd"/>
      <w:r w:rsidRPr="008C3464">
        <w:rPr>
          <w:rStyle w:val="Emphasis"/>
        </w:rPr>
        <w:t>] cuts</w:t>
      </w:r>
      <w:r w:rsidRPr="008C3464">
        <w:rPr>
          <w:rStyle w:val="StyleUnderline"/>
        </w:rPr>
        <w:t xml:space="preserve"> to unemployment or pre-existing welfare programs.</w:t>
      </w:r>
      <w:r w:rsidRPr="008C3464">
        <w:rPr>
          <w:sz w:val="16"/>
        </w:rPr>
        <w:t xml:space="preserve"> For this question, we refer to the total federal government budget of approximately $4.4 trillion (in 2019), but do not present estimates as to the cost of a basic income policy. We also note that none of the provided options would be sufficient to cover a substantial basic income policy in and of itself. Independents who chose a financing option tended to gravitate towards cuts to the military, increased deficit spending, or the elimination of pre-existing welfare programs (however, notably our data suggests that independents’ views vary widely based on income level and ability to meet a $400 emergency).</w:t>
      </w:r>
    </w:p>
    <w:p w14:paraId="214D4724" w14:textId="77777777" w:rsidR="00CF126D" w:rsidRPr="008C3464" w:rsidRDefault="00CF126D" w:rsidP="00CF126D">
      <w:pPr>
        <w:rPr>
          <w:sz w:val="16"/>
        </w:rPr>
      </w:pPr>
      <w:r w:rsidRPr="008C3464">
        <w:rPr>
          <w:sz w:val="16"/>
        </w:rPr>
        <w:t xml:space="preserve">Holding the cost of a policy approximately constant, we observed different responses as to who should receive a basic income. </w:t>
      </w:r>
      <w:r w:rsidRPr="008C3464">
        <w:rPr>
          <w:rStyle w:val="StyleUnderline"/>
        </w:rPr>
        <w:t xml:space="preserve">We find general </w:t>
      </w:r>
      <w:r w:rsidRPr="008C3464">
        <w:rPr>
          <w:rStyle w:val="Emphasis"/>
        </w:rPr>
        <w:t>agreement across parties</w:t>
      </w:r>
      <w:r w:rsidRPr="008C3464">
        <w:rPr>
          <w:rStyle w:val="StyleUnderline"/>
        </w:rPr>
        <w:t xml:space="preserve"> in preference for a </w:t>
      </w:r>
      <w:r w:rsidRPr="008C3464">
        <w:rPr>
          <w:rStyle w:val="Emphasis"/>
        </w:rPr>
        <w:t>basic income of $1,000</w:t>
      </w:r>
      <w:r w:rsidRPr="008C3464">
        <w:rPr>
          <w:rStyle w:val="StyleUnderline"/>
        </w:rPr>
        <w:t xml:space="preserve"> targeted at those under the federal poverty line (FPL)</w:t>
      </w:r>
      <w:r w:rsidRPr="008C3464">
        <w:rPr>
          <w:sz w:val="16"/>
        </w:rPr>
        <w:t xml:space="preserve">, indicating preference for a means-tested policy, or one with an income phase out. However, </w:t>
      </w:r>
      <w:r w:rsidRPr="008C3464">
        <w:rPr>
          <w:rStyle w:val="StyleUnderline"/>
        </w:rPr>
        <w:t xml:space="preserve">preferences among Republicans are more evenly spread across the options, with the second highest preference for </w:t>
      </w:r>
      <w:r w:rsidRPr="008C3464">
        <w:rPr>
          <w:rStyle w:val="Emphasis"/>
        </w:rPr>
        <w:t>a universal policy</w:t>
      </w:r>
      <w:r w:rsidRPr="008C3464">
        <w:rPr>
          <w:rStyle w:val="StyleUnderline"/>
        </w:rPr>
        <w:t xml:space="preserve"> of $150 for all</w:t>
      </w:r>
      <w:r w:rsidRPr="008C3464">
        <w:rPr>
          <w:sz w:val="16"/>
        </w:rPr>
        <w:t xml:space="preserve">. Findings for “UBI+” benefits (a normal UBI with specific target groups receiving an additional supplement) are consistent with these findings: </w:t>
      </w:r>
      <w:r w:rsidRPr="008C3464">
        <w:rPr>
          <w:rStyle w:val="StyleUnderline"/>
        </w:rPr>
        <w:t>Republicans prefer not to have a UBI+ for any distinct groups, followed by a preference for a UBI+ to those under the FPL</w:t>
      </w:r>
      <w:r w:rsidRPr="008C3464">
        <w:rPr>
          <w:sz w:val="16"/>
        </w:rPr>
        <w:t>. Democrats also prefer these two options with the reverse ordering, namely, they prefer the UBI+ for those under the FPL, followed by no UBI+. Notably, we included options for Native Americans, African Americans, and women to receive UBI+, but do not provide any ideological context (i.e., language of reparations). These options, however, are relatively unpopular.</w:t>
      </w:r>
    </w:p>
    <w:p w14:paraId="2CAF01E7" w14:textId="77777777" w:rsidR="00CF126D" w:rsidRPr="008C3464" w:rsidRDefault="00CF126D" w:rsidP="00CF126D">
      <w:pPr>
        <w:rPr>
          <w:sz w:val="16"/>
        </w:rPr>
      </w:pPr>
      <w:r w:rsidRPr="008C3464">
        <w:rPr>
          <w:sz w:val="16"/>
        </w:rPr>
        <w:t>Moreover, Republicans have a strong preference for restricting eligibility to citizens, while Democrats are more or less evenly spread across different citizenship-based eligibility criteria. Citizenship-based eligibility requirements are separate from means-tested requirements, with slightly more endorsement for all legal residents.</w:t>
      </w:r>
    </w:p>
    <w:p w14:paraId="50E8BBE1" w14:textId="77777777" w:rsidR="00CF126D" w:rsidRPr="008C3464" w:rsidRDefault="00CF126D" w:rsidP="00CF126D">
      <w:pPr>
        <w:rPr>
          <w:sz w:val="16"/>
        </w:rPr>
      </w:pPr>
      <w:r w:rsidRPr="008C3464">
        <w:rPr>
          <w:sz w:val="16"/>
        </w:rPr>
        <w:t>Conclusion</w:t>
      </w:r>
    </w:p>
    <w:p w14:paraId="0B7C9317" w14:textId="77777777" w:rsidR="00CF126D" w:rsidRPr="008C3464" w:rsidRDefault="00CF126D" w:rsidP="00CF126D">
      <w:pPr>
        <w:rPr>
          <w:sz w:val="16"/>
        </w:rPr>
      </w:pPr>
      <w:r w:rsidRPr="008C3464">
        <w:rPr>
          <w:rStyle w:val="StyleUnderline"/>
        </w:rPr>
        <w:t xml:space="preserve">Bipartisan coalitions for basic income </w:t>
      </w:r>
      <w:r w:rsidRPr="008C3464">
        <w:rPr>
          <w:rStyle w:val="Emphasis"/>
        </w:rPr>
        <w:t>are possible</w:t>
      </w:r>
      <w:r w:rsidRPr="008C3464">
        <w:rPr>
          <w:sz w:val="16"/>
        </w:rPr>
        <w:t xml:space="preserve">, though we do observe differences when we consider the nuanced details of the actual policy. </w:t>
      </w:r>
      <w:r w:rsidRPr="008C3464">
        <w:rPr>
          <w:rStyle w:val="StyleUnderline"/>
        </w:rPr>
        <w:t xml:space="preserve">We first note that while most Democrats strongly support UBI, we </w:t>
      </w:r>
      <w:r w:rsidRPr="008C3464">
        <w:rPr>
          <w:rStyle w:val="Emphasis"/>
        </w:rPr>
        <w:t>do not find</w:t>
      </w:r>
      <w:r w:rsidRPr="008C3464">
        <w:rPr>
          <w:rStyle w:val="StyleUnderline"/>
        </w:rPr>
        <w:t xml:space="preserve"> the </w:t>
      </w:r>
      <w:r w:rsidRPr="008C3464">
        <w:rPr>
          <w:rStyle w:val="Emphasis"/>
        </w:rPr>
        <w:t>opposite result</w:t>
      </w:r>
      <w:r w:rsidRPr="008C3464">
        <w:rPr>
          <w:rStyle w:val="StyleUnderline"/>
        </w:rPr>
        <w:t xml:space="preserve"> for Republicans or Independents</w:t>
      </w:r>
      <w:r w:rsidRPr="008C3464">
        <w:rPr>
          <w:sz w:val="16"/>
        </w:rPr>
        <w:t xml:space="preserve">. Indeed, </w:t>
      </w:r>
      <w:r w:rsidRPr="008C3464">
        <w:rPr>
          <w:rStyle w:val="StyleUnderline"/>
        </w:rPr>
        <w:t xml:space="preserve">these two groups maintain a sizable proportion of </w:t>
      </w:r>
      <w:r w:rsidRPr="008C3464">
        <w:rPr>
          <w:rStyle w:val="Emphasis"/>
        </w:rPr>
        <w:t>UBI supporters</w:t>
      </w:r>
      <w:r w:rsidRPr="008C3464">
        <w:rPr>
          <w:sz w:val="16"/>
        </w:rPr>
        <w:t>, or at least many who do not directly oppose UBI. This support is explained by two collections of factors: ideological views and socioeconomic characteristics. Despite the potential for Republican support of UBI policies in a general sense, policy details may create divisions among supporters. We find that a coalition-building effort should focus more on adroitly navigating policy specifics than make palatable the notion of unconditional cash-based assistance itself.</w:t>
      </w:r>
    </w:p>
    <w:p w14:paraId="45237F7E" w14:textId="77777777" w:rsidR="00CF126D" w:rsidRDefault="00CF126D" w:rsidP="00CF126D"/>
    <w:p w14:paraId="78660BB1" w14:textId="77777777" w:rsidR="006C7384" w:rsidRPr="00AC41FC" w:rsidRDefault="006C7384" w:rsidP="006C7384">
      <w:pPr>
        <w:pStyle w:val="Heading4"/>
        <w:rPr>
          <w:sz w:val="24"/>
          <w:szCs w:val="24"/>
        </w:rPr>
      </w:pPr>
      <w:r w:rsidRPr="00AC41FC">
        <w:rPr>
          <w:sz w:val="24"/>
          <w:szCs w:val="24"/>
        </w:rPr>
        <w:t>Republicans are in favor of a federal Basic Income</w:t>
      </w:r>
    </w:p>
    <w:p w14:paraId="7DDB7D08" w14:textId="77777777" w:rsidR="006C7384" w:rsidRPr="00AC41FC" w:rsidRDefault="006C7384" w:rsidP="006C7384">
      <w:r w:rsidRPr="00AC41FC">
        <w:t xml:space="preserve">Tim </w:t>
      </w:r>
      <w:r w:rsidRPr="00AC41FC">
        <w:rPr>
          <w:rStyle w:val="Style13ptBold"/>
          <w:sz w:val="24"/>
        </w:rPr>
        <w:t>Alberta</w:t>
      </w:r>
      <w:r w:rsidRPr="00AC41FC">
        <w:t xml:space="preserve">, </w:t>
      </w:r>
      <w:r w:rsidRPr="00AC41FC">
        <w:rPr>
          <w:rStyle w:val="Style13ptBold"/>
          <w:sz w:val="24"/>
        </w:rPr>
        <w:t>3-17</w:t>
      </w:r>
      <w:r w:rsidRPr="00AC41FC">
        <w:t xml:space="preserve">-2020, chief political correspondent for Politico Magazine, "Republicans Adopt Andrew Yang’s Cause. He Isn’t Celebrating.," POLITICO, </w:t>
      </w:r>
      <w:hyperlink r:id="rId185" w:history="1">
        <w:r w:rsidRPr="00AC41FC">
          <w:rPr>
            <w:rStyle w:val="Hyperlink"/>
          </w:rPr>
          <w:t>https://www.politico.com/news/magazine/2020/03/17/coronavirus-universal-basic-income-andrew-yang-134922 ///</w:t>
        </w:r>
      </w:hyperlink>
      <w:r w:rsidRPr="00AC41FC">
        <w:t xml:space="preserve"> </w:t>
      </w:r>
      <w:proofErr w:type="spellStart"/>
      <w:r w:rsidRPr="00AC41FC">
        <w:t>KirK</w:t>
      </w:r>
      <w:proofErr w:type="spellEnd"/>
    </w:p>
    <w:p w14:paraId="6858A626" w14:textId="77777777" w:rsidR="006C7384" w:rsidRPr="00AC41FC" w:rsidRDefault="006C7384" w:rsidP="006C7384">
      <w:r w:rsidRPr="00AC41FC">
        <w:t>Andrew Yang takes no pleasure in looking prophetical.</w:t>
      </w:r>
    </w:p>
    <w:p w14:paraId="2BEADE97" w14:textId="77777777" w:rsidR="006C7384" w:rsidRPr="00AC41FC" w:rsidRDefault="006C7384" w:rsidP="006C7384">
      <w:r w:rsidRPr="00AC41FC">
        <w:t xml:space="preserve">The tech entrepreneur and former candidate for president, who last month suspended his campaign after poor showings in Iowa and New Hampshire, built his candidacy around the idea of universal basic income </w:t>
      </w:r>
      <w:r w:rsidRPr="00AC41FC">
        <w:rPr>
          <w:rStyle w:val="StyleUnderline"/>
          <w:sz w:val="21"/>
        </w:rPr>
        <w:t xml:space="preserve">— that Americans should </w:t>
      </w:r>
      <w:r w:rsidRPr="00EE1E97">
        <w:rPr>
          <w:rStyle w:val="Emphasis"/>
        </w:rPr>
        <w:t>receive $1,000 each month</w:t>
      </w:r>
      <w:r w:rsidRPr="00AC41FC">
        <w:rPr>
          <w:rStyle w:val="StyleUnderline"/>
          <w:sz w:val="21"/>
        </w:rPr>
        <w:t xml:space="preserve"> from the government. The proposal was not so much panned as it was ignored, with many in the political class refusing to entertain such a radical notion during the Democratic presidential primary.</w:t>
      </w:r>
      <w:r w:rsidRPr="00AC41FC">
        <w:t xml:space="preserve"> All the while, Yang built a cult following with his case that a “Freedom Dividend,” as he called it, was the only way to protect millions of individuals, as well as the broader economy, from fiscal ruin in the face of spiraling unemployment due to advances in automated technology.</w:t>
      </w:r>
    </w:p>
    <w:p w14:paraId="6C6A1813" w14:textId="77777777" w:rsidR="006C7384" w:rsidRPr="00AC41FC" w:rsidRDefault="006C7384" w:rsidP="006C7384">
      <w:r w:rsidRPr="00AC41FC">
        <w:t>That particular day of reckoning has yet to arrive. But an equally dire set of circumstances — playing out in a more compressed time frame — is set to vindicate Yang’s argument for putting cash straight into the pockets of millions of Americans.</w:t>
      </w:r>
    </w:p>
    <w:p w14:paraId="3D2A8D35" w14:textId="77777777" w:rsidR="006C7384" w:rsidRPr="00AC41FC" w:rsidRDefault="006C7384" w:rsidP="006C7384">
      <w:r w:rsidRPr="00AC41FC">
        <w:rPr>
          <w:rStyle w:val="StyleUnderline"/>
          <w:sz w:val="21"/>
        </w:rPr>
        <w:t xml:space="preserve">In response to the economic threat posed by the spread of , the highly contagious coronavirus that has emptied out hundreds of thousands of schools and businesses virtually overnight, the </w:t>
      </w:r>
      <w:r w:rsidRPr="00EE1E97">
        <w:rPr>
          <w:rStyle w:val="Emphasis"/>
        </w:rPr>
        <w:t>Trump administration on Tuesday announced its intention to mail checks to Americans as quickly as possible</w:t>
      </w:r>
      <w:r w:rsidRPr="00AC41FC">
        <w:rPr>
          <w:rStyle w:val="StyleUnderline"/>
          <w:sz w:val="21"/>
        </w:rPr>
        <w:t>.</w:t>
      </w:r>
      <w:r w:rsidRPr="00AC41FC">
        <w:t xml:space="preserve"> Consensus has formed at warp speed that this is the most effective way to help suddenly cash-strapped people pay their bills and keep the economy afloat. The specifics remain unclear, but Treasury Secretary Steven Mnuchin said he was conferring with members of Congress, and that the amount of money could exceed the $1,000 being floated on Capitol Hill.</w:t>
      </w:r>
    </w:p>
    <w:p w14:paraId="24781148" w14:textId="77777777" w:rsidR="006C7384" w:rsidRPr="00AC41FC" w:rsidRDefault="006C7384" w:rsidP="006C7384">
      <w:r w:rsidRPr="00AC41FC">
        <w:t xml:space="preserve">All of which put Yang at the center of attention. “My phone is blowing up,” he tweeted shortly after the White House briefing, an observation that had won 56,000 likes as of Tuesday evening and counting. For all the congratulatory notes, however, Yang is deeply unsettled about the crisis, no matter the role it might play in advancing his signature issue. “This whole thing is so </w:t>
      </w:r>
      <w:r w:rsidRPr="00AC41FC">
        <w:rPr>
          <w:strike/>
        </w:rPr>
        <w:t>fucked</w:t>
      </w:r>
      <w:r w:rsidRPr="00AC41FC">
        <w:t xml:space="preserve"> up,” he said.</w:t>
      </w:r>
    </w:p>
    <w:p w14:paraId="2D3BC7A1" w14:textId="77777777" w:rsidR="006C7384" w:rsidRPr="00AC41FC" w:rsidRDefault="006C7384" w:rsidP="006C7384">
      <w:r w:rsidRPr="00AC41FC">
        <w:t>I spoke with Yang on Tuesday afternoon about the administration’s response to COVID-19, his sudden reemergence into the spotlight, and why he now expects a debate about universal basic income this November. Our conversation has been edited for length and clarity.</w:t>
      </w:r>
    </w:p>
    <w:p w14:paraId="1C3A01DC" w14:textId="77777777" w:rsidR="006C7384" w:rsidRDefault="006C7384" w:rsidP="00CF126D"/>
    <w:p w14:paraId="76E96E85" w14:textId="210BDE4B" w:rsidR="006C7384" w:rsidRDefault="006C7384" w:rsidP="006C7384">
      <w:pPr>
        <w:pStyle w:val="Heading3"/>
      </w:pPr>
      <w:r>
        <w:t>Link---Wealth Tax</w:t>
      </w:r>
    </w:p>
    <w:p w14:paraId="5AA04720" w14:textId="77777777" w:rsidR="006C7384" w:rsidRDefault="006C7384" w:rsidP="006C7384"/>
    <w:p w14:paraId="215A5E0B" w14:textId="77777777" w:rsidR="006C7384" w:rsidRPr="00AC41FC" w:rsidRDefault="006C7384" w:rsidP="006C7384">
      <w:pPr>
        <w:pStyle w:val="Heading4"/>
        <w:rPr>
          <w:sz w:val="24"/>
          <w:szCs w:val="24"/>
        </w:rPr>
      </w:pPr>
      <w:r w:rsidRPr="00AC41FC">
        <w:rPr>
          <w:sz w:val="24"/>
          <w:szCs w:val="24"/>
        </w:rPr>
        <w:t>Reps love the wealth tax</w:t>
      </w:r>
    </w:p>
    <w:p w14:paraId="22D690DB" w14:textId="77777777" w:rsidR="006C7384" w:rsidRPr="00B861BA" w:rsidRDefault="006C7384" w:rsidP="006C7384">
      <w:r w:rsidRPr="00AC41FC">
        <w:t xml:space="preserve">Annalisa </w:t>
      </w:r>
      <w:proofErr w:type="spellStart"/>
      <w:r w:rsidRPr="00AC41FC">
        <w:rPr>
          <w:rStyle w:val="Style13ptBold"/>
          <w:sz w:val="24"/>
        </w:rPr>
        <w:t>Merelli</w:t>
      </w:r>
      <w:proofErr w:type="spellEnd"/>
      <w:r w:rsidRPr="00AC41FC">
        <w:t xml:space="preserve">, </w:t>
      </w:r>
      <w:r w:rsidRPr="00AC41FC">
        <w:rPr>
          <w:rStyle w:val="Style13ptBold"/>
          <w:sz w:val="24"/>
        </w:rPr>
        <w:t>20</w:t>
      </w:r>
      <w:r w:rsidRPr="00AC41FC">
        <w:t>, 01-10-2020</w:t>
      </w:r>
      <w:r w:rsidRPr="00B861BA">
        <w:t>, a reporter at Quartz, where she covers the intersection of public policy, and health, human rights, female empowerment,</w:t>
      </w:r>
      <w:r>
        <w:rPr>
          <w:rFonts w:ascii="Roboto" w:hAnsi="Roboto"/>
          <w:color w:val="202124"/>
          <w:sz w:val="21"/>
          <w:szCs w:val="21"/>
          <w:shd w:val="clear" w:color="auto" w:fill="FFFFFF"/>
        </w:rPr>
        <w:t xml:space="preserve"> </w:t>
      </w:r>
      <w:r w:rsidRPr="00AC41FC">
        <w:t>"</w:t>
      </w:r>
      <w:r w:rsidRPr="00AC41FC">
        <w:rPr>
          <w:rStyle w:val="Emphasis"/>
          <w:sz w:val="21"/>
        </w:rPr>
        <w:t>A majority of Republicans actually support a wealth tax</w:t>
      </w:r>
      <w:r w:rsidRPr="00AC41FC">
        <w:t xml:space="preserve">—if you don’t call it that,", Quartz, https://qz.com/1782722/a-majority-of-republicans-actually-support-a-wealth-tax-if-you-dont-call-it-that /// </w:t>
      </w:r>
      <w:proofErr w:type="spellStart"/>
      <w:r w:rsidRPr="00AC41FC">
        <w:t>KirK</w:t>
      </w:r>
      <w:proofErr w:type="spellEnd"/>
    </w:p>
    <w:p w14:paraId="1C7FF8A1" w14:textId="77777777" w:rsidR="006C7384" w:rsidRPr="00CE5DD6" w:rsidRDefault="006C7384" w:rsidP="006C7384">
      <w:pPr>
        <w:rPr>
          <w:rStyle w:val="StyleUnderline"/>
        </w:rPr>
      </w:pPr>
      <w:r w:rsidRPr="00CE5DD6">
        <w:rPr>
          <w:sz w:val="16"/>
          <w:szCs w:val="16"/>
        </w:rPr>
        <w:t>A wealth tax is a hot topic among liberal voters. But a </w:t>
      </w:r>
      <w:hyperlink r:id="rId186" w:tgtFrame="_blank" w:history="1">
        <w:r w:rsidRPr="00CE5DD6">
          <w:rPr>
            <w:rStyle w:val="Hyperlink"/>
            <w:sz w:val="16"/>
            <w:szCs w:val="16"/>
          </w:rPr>
          <w:t>new poll conducted</w:t>
        </w:r>
      </w:hyperlink>
      <w:r w:rsidRPr="00CE5DD6">
        <w:rPr>
          <w:sz w:val="16"/>
          <w:szCs w:val="16"/>
        </w:rPr>
        <w:t xml:space="preserve"> by Reuters and Ipsos published today shows that </w:t>
      </w:r>
      <w:r w:rsidRPr="00CE5DD6">
        <w:rPr>
          <w:rStyle w:val="StyleUnderline"/>
        </w:rPr>
        <w:t>Republicans, too, don’t mind the idea.</w:t>
      </w:r>
    </w:p>
    <w:p w14:paraId="7471EE82" w14:textId="77777777" w:rsidR="006C7384" w:rsidRPr="00CE5DD6" w:rsidRDefault="006C7384" w:rsidP="006C7384">
      <w:pPr>
        <w:rPr>
          <w:sz w:val="16"/>
          <w:szCs w:val="16"/>
        </w:rPr>
      </w:pPr>
      <w:r w:rsidRPr="00CE5DD6">
        <w:rPr>
          <w:sz w:val="16"/>
          <w:szCs w:val="16"/>
        </w:rPr>
        <w:t>That the rich should pay an extra tax on their accumulated wealth seems to be at odds with one of the tenets of American capitalism, one that conservatives generally support: That people should keep the money they make.</w:t>
      </w:r>
    </w:p>
    <w:p w14:paraId="51D7F001" w14:textId="77777777" w:rsidR="006C7384" w:rsidRPr="00606591" w:rsidRDefault="006C7384" w:rsidP="006C7384">
      <w:pPr>
        <w:rPr>
          <w:rStyle w:val="StyleUnderline"/>
        </w:rPr>
      </w:pPr>
      <w:r w:rsidRPr="00AC41FC">
        <w:rPr>
          <w:rStyle w:val="StyleUnderline"/>
        </w:rPr>
        <w:t xml:space="preserve">Yet the new poll found that </w:t>
      </w:r>
      <w:r w:rsidRPr="00AC41FC">
        <w:rPr>
          <w:rStyle w:val="Emphasis"/>
        </w:rPr>
        <w:t>53% of Republicans</w:t>
      </w:r>
      <w:r w:rsidRPr="00AC41FC">
        <w:rPr>
          <w:rStyle w:val="StyleUnderline"/>
        </w:rPr>
        <w:t xml:space="preserve">, and 77% of Democrats, agreed that “the very rich should contribute an extra share of their total wealth each year to support public </w:t>
      </w:r>
      <w:r w:rsidRPr="00606591">
        <w:rPr>
          <w:rStyle w:val="StyleUnderline"/>
        </w:rPr>
        <w:t>programs.”</w:t>
      </w:r>
      <w:r w:rsidRPr="00AC41FC">
        <w:t xml:space="preserve"> </w:t>
      </w:r>
      <w:r w:rsidRPr="00606591">
        <w:rPr>
          <w:rStyle w:val="StyleUnderline"/>
        </w:rPr>
        <w:t>That means about 65% of the total number of people interviewed in the survey essentially agreed that a wealth tax is a good idea.</w:t>
      </w:r>
    </w:p>
    <w:p w14:paraId="641F3D17" w14:textId="77777777" w:rsidR="006C7384" w:rsidRPr="00CE5DD6" w:rsidRDefault="006C7384" w:rsidP="006C7384">
      <w:pPr>
        <w:rPr>
          <w:sz w:val="16"/>
          <w:szCs w:val="16"/>
        </w:rPr>
      </w:pPr>
      <w:r w:rsidRPr="00CE5DD6">
        <w:rPr>
          <w:sz w:val="16"/>
          <w:szCs w:val="16"/>
        </w:rPr>
        <w:t>It’s worth noting, however, that the survey’s questions never used the term “wealth tax.” Survey results often turn on how the questions are asked. Even minor changes to the words used can make a difference. For instance, a survey on health care might show different results if the term “single-payer healthcare” is used instead of the more politically-divisive term “</w:t>
      </w:r>
      <w:hyperlink r:id="rId187" w:tgtFrame="_blank" w:history="1">
        <w:r w:rsidRPr="00CE5DD6">
          <w:rPr>
            <w:rStyle w:val="Hyperlink"/>
            <w:sz w:val="16"/>
            <w:szCs w:val="16"/>
          </w:rPr>
          <w:t>Medicare for All</w:t>
        </w:r>
      </w:hyperlink>
      <w:r w:rsidRPr="00CE5DD6">
        <w:rPr>
          <w:sz w:val="16"/>
          <w:szCs w:val="16"/>
        </w:rPr>
        <w:t>.”</w:t>
      </w:r>
    </w:p>
    <w:p w14:paraId="1D777652" w14:textId="77777777" w:rsidR="006C7384" w:rsidRPr="00CE5DD6" w:rsidRDefault="006C7384" w:rsidP="006C7384">
      <w:pPr>
        <w:rPr>
          <w:sz w:val="16"/>
          <w:szCs w:val="16"/>
        </w:rPr>
      </w:pPr>
      <w:r w:rsidRPr="00CE5DD6">
        <w:rPr>
          <w:sz w:val="16"/>
          <w:szCs w:val="16"/>
        </w:rPr>
        <w:t>These discrepancies exist because people sometimes have negative dispositions toward specific branding associated with certain policies while actually agreeing with the essence of those policies. The name of a policy proposal is more likely to be associated with negative advertising than an explanation of the proposal itself.</w:t>
      </w:r>
    </w:p>
    <w:p w14:paraId="0B02EEE6" w14:textId="77777777" w:rsidR="006C7384" w:rsidRPr="00CE5DD6" w:rsidRDefault="006C7384" w:rsidP="006C7384">
      <w:pPr>
        <w:rPr>
          <w:sz w:val="16"/>
          <w:szCs w:val="16"/>
        </w:rPr>
      </w:pPr>
      <w:r w:rsidRPr="00CE5DD6">
        <w:rPr>
          <w:sz w:val="16"/>
          <w:szCs w:val="16"/>
        </w:rPr>
        <w:t>The wealth tax has featured prominently in the campaign for a Democratic nominee to face US president Donald Trump in November. Massachusetts senator Elizabeth Warren and Vermont senator Bernie Sanders owe much of their popularity among progressive voters to their support for a wealth tax. Republicans, on the other hand, have used that same support to deride the two frontrunners.</w:t>
      </w:r>
    </w:p>
    <w:p w14:paraId="0A93AF7F" w14:textId="77777777" w:rsidR="006C7384" w:rsidRPr="00AC6DC6" w:rsidRDefault="006C7384" w:rsidP="006C7384">
      <w:pPr>
        <w:rPr>
          <w:rStyle w:val="StyleUnderline"/>
        </w:rPr>
      </w:pPr>
      <w:r w:rsidRPr="00AC6DC6">
        <w:rPr>
          <w:rStyle w:val="StyleUnderline"/>
        </w:rPr>
        <w:t>Warren has proposed a 2% tax on wealth above $50 million (that is, the first $50 million wouldn’t be subject to additional tax), and a 3% tax on wealth over $1 billion. Sanders has proposed a more significant tax, which starts with a 1% tax on wealth above $32 million for couples and rises gradually to an 8% tax on </w:t>
      </w:r>
      <w:hyperlink r:id="rId188" w:tgtFrame="_blank" w:history="1">
        <w:r w:rsidRPr="00AC6DC6">
          <w:rPr>
            <w:rStyle w:val="StyleUnderline"/>
          </w:rPr>
          <w:t>wealth above $10 billion</w:t>
        </w:r>
      </w:hyperlink>
      <w:r w:rsidRPr="00AC6DC6">
        <w:rPr>
          <w:rStyle w:val="StyleUnderline"/>
        </w:rPr>
        <w:t> (the threshold is halved for single people).</w:t>
      </w:r>
    </w:p>
    <w:p w14:paraId="5EC0489E" w14:textId="77777777" w:rsidR="006C7384" w:rsidRPr="00CE5DD6" w:rsidRDefault="006C7384" w:rsidP="006C7384">
      <w:pPr>
        <w:rPr>
          <w:sz w:val="16"/>
          <w:szCs w:val="16"/>
        </w:rPr>
      </w:pPr>
      <w:r w:rsidRPr="00CE5DD6">
        <w:rPr>
          <w:sz w:val="16"/>
          <w:szCs w:val="16"/>
        </w:rPr>
        <w:t>Republicans have not advanced proposals for a wealth tax, and have largely seized on it to criticize Democratic candidates as socialists, a label not all of them object to. Still, the Reuters poll shows that people agree with the essence of the tax, if not its common name, and don’t find it at odds with their Republican allegiance and beliefs.</w:t>
      </w:r>
    </w:p>
    <w:p w14:paraId="11AEB90E" w14:textId="77777777" w:rsidR="006C7384" w:rsidRPr="00AC6DC6" w:rsidRDefault="006C7384" w:rsidP="006C7384">
      <w:pPr>
        <w:rPr>
          <w:rStyle w:val="StyleUnderline"/>
        </w:rPr>
      </w:pPr>
      <w:r w:rsidRPr="00AC6DC6">
        <w:rPr>
          <w:rStyle w:val="StyleUnderline"/>
        </w:rPr>
        <w:t>The concept of wealth redistribution overall seems to have traction in the country. When asked if the rich should be allowed to keep all of their money even if that increased inequality, a majority of respondents (54%) disagreed, including 35% of Republicans (and 71% Democrats), while 56% Republicans thought they should keep their wealth.</w:t>
      </w:r>
    </w:p>
    <w:p w14:paraId="76FE17E3" w14:textId="77777777" w:rsidR="006C7384" w:rsidRDefault="006C7384" w:rsidP="006C7384"/>
    <w:p w14:paraId="248E464B" w14:textId="3AD0C227" w:rsidR="006C7384" w:rsidRDefault="006C7384" w:rsidP="006C7384">
      <w:pPr>
        <w:pStyle w:val="Heading3"/>
      </w:pPr>
      <w:r>
        <w:t>Link---Carbon Tax</w:t>
      </w:r>
    </w:p>
    <w:p w14:paraId="425D7AC9" w14:textId="77777777" w:rsidR="006C7384" w:rsidRDefault="006C7384" w:rsidP="006C7384"/>
    <w:p w14:paraId="2995EE1E" w14:textId="77777777" w:rsidR="006C7384" w:rsidRPr="00AC41FC" w:rsidRDefault="006C7384" w:rsidP="006C7384">
      <w:pPr>
        <w:pStyle w:val="Heading4"/>
        <w:rPr>
          <w:sz w:val="24"/>
          <w:szCs w:val="24"/>
        </w:rPr>
      </w:pPr>
      <w:r w:rsidRPr="00AC41FC">
        <w:rPr>
          <w:sz w:val="24"/>
          <w:szCs w:val="24"/>
        </w:rPr>
        <w:t>Reps will pass a carbon tax</w:t>
      </w:r>
    </w:p>
    <w:p w14:paraId="77DCB256" w14:textId="77777777" w:rsidR="006C7384" w:rsidRPr="00B861BA" w:rsidRDefault="006C7384" w:rsidP="006C7384">
      <w:r w:rsidRPr="00B861BA">
        <w:t xml:space="preserve">Kyle </w:t>
      </w:r>
      <w:proofErr w:type="spellStart"/>
      <w:r w:rsidRPr="00B861BA">
        <w:rPr>
          <w:rStyle w:val="Style13ptBold"/>
        </w:rPr>
        <w:t>Dunphey</w:t>
      </w:r>
      <w:proofErr w:type="spellEnd"/>
      <w:r w:rsidRPr="00B861BA">
        <w:t>,</w:t>
      </w:r>
      <w:r>
        <w:t xml:space="preserve"> </w:t>
      </w:r>
      <w:r w:rsidRPr="00B861BA">
        <w:rPr>
          <w:rStyle w:val="Style13ptBold"/>
        </w:rPr>
        <w:t>22</w:t>
      </w:r>
      <w:r>
        <w:t>,</w:t>
      </w:r>
      <w:r w:rsidRPr="00B861BA">
        <w:t xml:space="preserve"> 12-8-2022, a reporter on the Utah InDepth team, covering a mix of topics including politics, the environment and breaking news, “Is </w:t>
      </w:r>
      <w:r w:rsidRPr="00AC41FC">
        <w:t xml:space="preserve">a carbon tax possible in a divided Congress? Sen. Mitt Romney is hopeful," Deseret News, https://www.deseret.com/utah/2022/12/8/23499872/will-congress-pass-carbon-tax-mitt-romney /// </w:t>
      </w:r>
      <w:proofErr w:type="spellStart"/>
      <w:r w:rsidRPr="00AC41FC">
        <w:t>KirK</w:t>
      </w:r>
      <w:proofErr w:type="spellEnd"/>
    </w:p>
    <w:p w14:paraId="68B296D9" w14:textId="77777777" w:rsidR="006C7384" w:rsidRPr="003E3C8D" w:rsidRDefault="006C7384" w:rsidP="006C7384">
      <w:pPr>
        <w:rPr>
          <w:rStyle w:val="StyleUnderline"/>
        </w:rPr>
      </w:pPr>
      <w:r w:rsidRPr="00EE1E97">
        <w:rPr>
          <w:sz w:val="16"/>
        </w:rPr>
        <w:t xml:space="preserve">Utah </w:t>
      </w:r>
      <w:r w:rsidRPr="003E3C8D">
        <w:rPr>
          <w:rStyle w:val="StyleUnderline"/>
        </w:rPr>
        <w:t>Sen. </w:t>
      </w:r>
      <w:hyperlink r:id="rId189" w:tgtFrame="_blank" w:history="1">
        <w:r w:rsidRPr="003E3C8D">
          <w:rPr>
            <w:rStyle w:val="StyleUnderline"/>
            <w:rFonts w:eastAsiaTheme="majorEastAsia"/>
          </w:rPr>
          <w:t>Mitt Romney</w:t>
        </w:r>
      </w:hyperlink>
      <w:r w:rsidRPr="003E3C8D">
        <w:rPr>
          <w:rStyle w:val="StyleUnderline"/>
        </w:rPr>
        <w:t> reaffirmed his support for a carbon tax, calling it the “No. 1 thing” that will help curb global emissions and rising temperatures, an idea that is slow to gain traction in the Republican Party.</w:t>
      </w:r>
    </w:p>
    <w:p w14:paraId="2651DFD2" w14:textId="77777777" w:rsidR="006C7384" w:rsidRPr="00CE5DD6" w:rsidRDefault="006C7384" w:rsidP="006C7384">
      <w:pPr>
        <w:rPr>
          <w:sz w:val="16"/>
          <w:szCs w:val="16"/>
        </w:rPr>
      </w:pPr>
      <w:r w:rsidRPr="00CE5DD6">
        <w:rPr>
          <w:sz w:val="16"/>
          <w:szCs w:val="16"/>
        </w:rPr>
        <w:t>Romney spoke during a Washington Post </w:t>
      </w:r>
      <w:hyperlink r:id="rId190" w:tgtFrame="_blank" w:history="1">
        <w:r w:rsidRPr="00CE5DD6">
          <w:rPr>
            <w:rStyle w:val="Hyperlink"/>
            <w:rFonts w:eastAsiaTheme="majorEastAsia"/>
            <w:sz w:val="16"/>
            <w:szCs w:val="16"/>
          </w:rPr>
          <w:t>webinar</w:t>
        </w:r>
      </w:hyperlink>
      <w:r w:rsidRPr="00CE5DD6">
        <w:rPr>
          <w:sz w:val="16"/>
          <w:szCs w:val="16"/>
        </w:rPr>
        <w:t> on Thursday morning, taking the stage after President Joe Biden’s climate envoy, John Kerry, to talk about ways to curb climate change.</w:t>
      </w:r>
    </w:p>
    <w:p w14:paraId="2E043EBA" w14:textId="77777777" w:rsidR="006C7384" w:rsidRPr="00CE5DD6" w:rsidRDefault="006C7384" w:rsidP="006C7384">
      <w:pPr>
        <w:rPr>
          <w:sz w:val="16"/>
          <w:szCs w:val="16"/>
        </w:rPr>
      </w:pPr>
      <w:r w:rsidRPr="00CE5DD6">
        <w:rPr>
          <w:sz w:val="16"/>
          <w:szCs w:val="16"/>
        </w:rPr>
        <w:t>Salt Lake City Mayor Erin Mendenhall also spoke earlier in the week, touting steps taken to combat air pollution and ways she hopes to juggle population growth and water conservation.</w:t>
      </w:r>
    </w:p>
    <w:p w14:paraId="73E72B53" w14:textId="77777777" w:rsidR="006C7384" w:rsidRPr="00CE5DD6" w:rsidRDefault="006C7384" w:rsidP="006C7384">
      <w:pPr>
        <w:rPr>
          <w:sz w:val="16"/>
          <w:szCs w:val="16"/>
        </w:rPr>
      </w:pPr>
      <w:r w:rsidRPr="00CE5DD6">
        <w:rPr>
          <w:sz w:val="16"/>
          <w:szCs w:val="16"/>
        </w:rPr>
        <w:t>While Romney acknowledged a carbon tax likely wouldn’t get majority support among Senate Republicans, he placed the blame on Democrats for not passing some kind of tax through reconciliation while they enjoyed control over the U.S. House, Senate and White House.</w:t>
      </w:r>
    </w:p>
    <w:p w14:paraId="0676137B" w14:textId="77777777" w:rsidR="006C7384" w:rsidRPr="00CE5DD6" w:rsidRDefault="006C7384" w:rsidP="006C7384">
      <w:pPr>
        <w:rPr>
          <w:sz w:val="16"/>
          <w:szCs w:val="16"/>
        </w:rPr>
      </w:pPr>
      <w:r w:rsidRPr="00CE5DD6">
        <w:rPr>
          <w:sz w:val="16"/>
          <w:szCs w:val="16"/>
        </w:rPr>
        <w:t>“They could have done it. It was an opportunity that was missed and we’ll be very sorry about that for a long time,” Romney told Washington Post political reporter Leigh Ann Caldwell, suggesting the Democrats were concerned they might lose support among their own ranks during negotiations.</w:t>
      </w:r>
    </w:p>
    <w:p w14:paraId="7AD6009D" w14:textId="77777777" w:rsidR="006C7384" w:rsidRPr="003E3C8D" w:rsidRDefault="006C7384" w:rsidP="006C7384">
      <w:pPr>
        <w:rPr>
          <w:rStyle w:val="StyleUnderline"/>
        </w:rPr>
      </w:pPr>
      <w:r w:rsidRPr="003E3C8D">
        <w:rPr>
          <w:rStyle w:val="StyleUnderline"/>
        </w:rPr>
        <w:t>Romney said the carbon tax is sometimes framed as just a way for the government to make money, an assertion he pushed back on Tuesday, calling the policy a “massive incentive for the private sector to innovate.”</w:t>
      </w:r>
    </w:p>
    <w:p w14:paraId="7EE28A4E" w14:textId="77777777" w:rsidR="006C7384" w:rsidRPr="00CE5DD6" w:rsidRDefault="006C7384" w:rsidP="006C7384">
      <w:pPr>
        <w:rPr>
          <w:sz w:val="16"/>
          <w:szCs w:val="16"/>
        </w:rPr>
      </w:pPr>
      <w:r w:rsidRPr="00CE5DD6">
        <w:rPr>
          <w:sz w:val="16"/>
          <w:szCs w:val="16"/>
        </w:rPr>
        <w:t>A carbon tax is typically defined as a government fee that companies must pay for each ton of greenhouse gas they emit. A number of carbon tax or cap-and-trade bills have been introduced at the federal level in recent years, but support has been hard to come by in the Republican Party, especially among free-market conservatives.</w:t>
      </w:r>
    </w:p>
    <w:p w14:paraId="53E0DB87" w14:textId="77777777" w:rsidR="006C7384" w:rsidRPr="003E3C8D" w:rsidRDefault="006C7384" w:rsidP="006C7384">
      <w:pPr>
        <w:rPr>
          <w:rStyle w:val="StyleUnderline"/>
        </w:rPr>
      </w:pPr>
      <w:r w:rsidRPr="00CE5DD6">
        <w:rPr>
          <w:sz w:val="16"/>
        </w:rPr>
        <w:t xml:space="preserve">Some Republicans have suggested they could be on board, including North Dakota Sen. Kevin Cramer. Earlier this year, </w:t>
      </w:r>
      <w:r w:rsidRPr="003E3C8D">
        <w:rPr>
          <w:rStyle w:val="StyleUnderline"/>
        </w:rPr>
        <w:t>Cramer tried to pick up support among his GOP colleagues for taxing carbon-intensive goods from China and Russia, </w:t>
      </w:r>
      <w:hyperlink r:id="rId191" w:tgtFrame="_blank" w:history="1">
        <w:r w:rsidRPr="003E3C8D">
          <w:rPr>
            <w:rStyle w:val="StyleUnderline"/>
            <w:rFonts w:eastAsiaTheme="majorEastAsia"/>
          </w:rPr>
          <w:t>rebranding</w:t>
        </w:r>
      </w:hyperlink>
      <w:r w:rsidRPr="003E3C8D">
        <w:rPr>
          <w:rStyle w:val="StyleUnderline"/>
        </w:rPr>
        <w:t> it as an “America First energy policy.”</w:t>
      </w:r>
    </w:p>
    <w:p w14:paraId="7452BA5C" w14:textId="77777777" w:rsidR="006C7384" w:rsidRPr="00CE5DD6" w:rsidRDefault="006C7384" w:rsidP="006C7384">
      <w:pPr>
        <w:rPr>
          <w:sz w:val="16"/>
        </w:rPr>
      </w:pPr>
      <w:r w:rsidRPr="003E3C8D">
        <w:rPr>
          <w:rStyle w:val="StyleUnderline"/>
        </w:rPr>
        <w:t>Romney thinks he can find some conservatives to back a carbon tax</w:t>
      </w:r>
      <w:r w:rsidRPr="00CE5DD6">
        <w:rPr>
          <w:sz w:val="16"/>
        </w:rPr>
        <w:t xml:space="preserve"> — but not a lot.</w:t>
      </w:r>
    </w:p>
    <w:p w14:paraId="6D6A86DA" w14:textId="77777777" w:rsidR="00CF126D" w:rsidRPr="008C3464" w:rsidRDefault="00CF126D" w:rsidP="00AC32FB"/>
    <w:p w14:paraId="056BA933" w14:textId="77777777" w:rsidR="00213ECC" w:rsidRPr="008C3464" w:rsidRDefault="00213ECC" w:rsidP="00802873">
      <w:pPr>
        <w:pStyle w:val="Heading2"/>
      </w:pPr>
      <w:r w:rsidRPr="008C3464">
        <w:t>I/L</w:t>
      </w:r>
    </w:p>
    <w:p w14:paraId="4C336397" w14:textId="5BE770C3" w:rsidR="00162BAD" w:rsidRDefault="00162BAD" w:rsidP="00162BAD">
      <w:pPr>
        <w:pStyle w:val="Heading3"/>
      </w:pPr>
      <w:r>
        <w:t>I/L---Bill Inevitable</w:t>
      </w:r>
    </w:p>
    <w:p w14:paraId="6A806508" w14:textId="77777777" w:rsidR="00162BAD" w:rsidRDefault="00162BAD" w:rsidP="00162BAD"/>
    <w:p w14:paraId="5AB0C131" w14:textId="77777777" w:rsidR="00162BAD" w:rsidRDefault="00162BAD" w:rsidP="00162BAD">
      <w:pPr>
        <w:pStyle w:val="Heading4"/>
      </w:pPr>
      <w:r>
        <w:t>McCarthy is doomed but the spending bill is inevitable – Biden and Senate Dems need to sign on to any proposal, so the Freedom Caucus will vote it down anyway</w:t>
      </w:r>
    </w:p>
    <w:p w14:paraId="49F0541C" w14:textId="77777777" w:rsidR="00162BAD" w:rsidRPr="003047D5" w:rsidRDefault="00162BAD" w:rsidP="00162BAD">
      <w:r w:rsidRPr="003047D5">
        <w:rPr>
          <w:b/>
          <w:bCs/>
          <w:sz w:val="24"/>
        </w:rPr>
        <w:t>Ferris 6-29</w:t>
      </w:r>
      <w:r>
        <w:t xml:space="preserve"> </w:t>
      </w:r>
      <w:r w:rsidRPr="003047D5">
        <w:t>(Sarah Ferris, 6-29-2023, "McCarthy confronts a spending mess that will test his speakership," POLITICO,</w:t>
      </w:r>
      <w:r w:rsidRPr="00625C66">
        <w:t xml:space="preserve"> </w:t>
      </w:r>
      <w:r w:rsidRPr="008C3464">
        <w:t>Sarah Ferris covers the House for POLITICO’s Congress team, focusing on the Democratic caucus</w:t>
      </w:r>
      <w:r w:rsidRPr="003047D5">
        <w:t xml:space="preserve"> https://www.politico.com/news/2023/06/29/kevin-mccarthy-spending-00104065, accessed 6-29-2023)//</w:t>
      </w:r>
      <w:proofErr w:type="spellStart"/>
      <w:r w:rsidRPr="003047D5">
        <w:t>Prozes</w:t>
      </w:r>
      <w:proofErr w:type="spellEnd"/>
    </w:p>
    <w:p w14:paraId="23D791D0" w14:textId="77777777" w:rsidR="00162BAD" w:rsidRPr="001309BE" w:rsidRDefault="00162BAD" w:rsidP="00162BAD">
      <w:pPr>
        <w:rPr>
          <w:rStyle w:val="StyleUnderline"/>
        </w:rPr>
      </w:pPr>
      <w:r w:rsidRPr="00625C66">
        <w:rPr>
          <w:sz w:val="16"/>
        </w:rPr>
        <w:t xml:space="preserve">Kevin </w:t>
      </w:r>
      <w:r w:rsidRPr="00625C66">
        <w:rPr>
          <w:rStyle w:val="StyleUnderline"/>
          <w:highlight w:val="cyan"/>
        </w:rPr>
        <w:t>McCarthy’s survival as speaker</w:t>
      </w:r>
      <w:r w:rsidRPr="00625C66">
        <w:rPr>
          <w:sz w:val="16"/>
        </w:rPr>
        <w:t xml:space="preserve"> may </w:t>
      </w:r>
      <w:r w:rsidRPr="00625C66">
        <w:rPr>
          <w:rStyle w:val="StyleUnderline"/>
          <w:highlight w:val="cyan"/>
        </w:rPr>
        <w:t>depend on whether he</w:t>
      </w:r>
      <w:r w:rsidRPr="001309BE">
        <w:rPr>
          <w:rStyle w:val="StyleUnderline"/>
        </w:rPr>
        <w:t xml:space="preserve"> pulls off a difficult summertime task: </w:t>
      </w:r>
      <w:r w:rsidRPr="00625C66">
        <w:rPr>
          <w:rStyle w:val="StyleUnderline"/>
          <w:highlight w:val="cyan"/>
        </w:rPr>
        <w:t>bridg</w:t>
      </w:r>
      <w:r w:rsidRPr="001309BE">
        <w:rPr>
          <w:rStyle w:val="StyleUnderline"/>
        </w:rPr>
        <w:t xml:space="preserve">ing </w:t>
      </w:r>
      <w:r w:rsidRPr="00625C66">
        <w:rPr>
          <w:rStyle w:val="StyleUnderline"/>
          <w:highlight w:val="cyan"/>
        </w:rPr>
        <w:t>the huge gap between</w:t>
      </w:r>
      <w:r w:rsidRPr="001309BE">
        <w:rPr>
          <w:rStyle w:val="StyleUnderline"/>
        </w:rPr>
        <w:t xml:space="preserve"> his </w:t>
      </w:r>
      <w:r w:rsidRPr="00625C66">
        <w:rPr>
          <w:rStyle w:val="StyleUnderline"/>
          <w:highlight w:val="cyan"/>
        </w:rPr>
        <w:t>ultraconservatives and GOP centrists on</w:t>
      </w:r>
      <w:r w:rsidRPr="001309BE">
        <w:rPr>
          <w:rStyle w:val="StyleUnderline"/>
        </w:rPr>
        <w:t xml:space="preserve"> government </w:t>
      </w:r>
      <w:r w:rsidRPr="00625C66">
        <w:rPr>
          <w:rStyle w:val="StyleUnderline"/>
          <w:highlight w:val="cyan"/>
        </w:rPr>
        <w:t>funding</w:t>
      </w:r>
      <w:r w:rsidRPr="001309BE">
        <w:rPr>
          <w:rStyle w:val="StyleUnderline"/>
        </w:rPr>
        <w:t>.</w:t>
      </w:r>
    </w:p>
    <w:p w14:paraId="200191A9" w14:textId="77777777" w:rsidR="00162BAD" w:rsidRPr="003047D5" w:rsidRDefault="00162BAD" w:rsidP="00162BAD">
      <w:r w:rsidRPr="003047D5">
        <w:t xml:space="preserve">So far, </w:t>
      </w:r>
      <w:r w:rsidRPr="00625C66">
        <w:rPr>
          <w:rStyle w:val="StyleUnderline"/>
          <w:highlight w:val="cyan"/>
        </w:rPr>
        <w:t>his efforts are falling short</w:t>
      </w:r>
      <w:r w:rsidRPr="00625C66">
        <w:rPr>
          <w:highlight w:val="cyan"/>
        </w:rPr>
        <w:t>.</w:t>
      </w:r>
    </w:p>
    <w:p w14:paraId="773DC39A" w14:textId="77777777" w:rsidR="00162BAD" w:rsidRPr="001309BE" w:rsidRDefault="00162BAD" w:rsidP="00162BAD">
      <w:pPr>
        <w:rPr>
          <w:rStyle w:val="StyleUnderline"/>
        </w:rPr>
      </w:pPr>
      <w:r w:rsidRPr="00625C66">
        <w:rPr>
          <w:sz w:val="16"/>
        </w:rPr>
        <w:t xml:space="preserve">The </w:t>
      </w:r>
      <w:r w:rsidRPr="001309BE">
        <w:rPr>
          <w:rStyle w:val="StyleUnderline"/>
        </w:rPr>
        <w:t xml:space="preserve">California Republican </w:t>
      </w:r>
      <w:r w:rsidRPr="00546442">
        <w:rPr>
          <w:rStyle w:val="StyleUnderline"/>
          <w:highlight w:val="cyan"/>
        </w:rPr>
        <w:t>has to clear</w:t>
      </w:r>
      <w:r w:rsidRPr="001309BE">
        <w:rPr>
          <w:rStyle w:val="StyleUnderline"/>
        </w:rPr>
        <w:t xml:space="preserve"> a dozen spending bills, altogether worth over $1 trillion, with near-total unanimity in the GOP — </w:t>
      </w:r>
      <w:r w:rsidRPr="00625C66">
        <w:rPr>
          <w:rStyle w:val="StyleUnderline"/>
          <w:highlight w:val="cyan"/>
        </w:rPr>
        <w:t>votes</w:t>
      </w:r>
      <w:r w:rsidRPr="001309BE">
        <w:rPr>
          <w:rStyle w:val="StyleUnderline"/>
        </w:rPr>
        <w:t xml:space="preserve"> that even his allies say </w:t>
      </w:r>
      <w:r w:rsidRPr="00625C66">
        <w:rPr>
          <w:rStyle w:val="StyleUnderline"/>
          <w:highlight w:val="cyan"/>
        </w:rPr>
        <w:t>he doesn’t have</w:t>
      </w:r>
      <w:r w:rsidRPr="001309BE">
        <w:rPr>
          <w:rStyle w:val="StyleUnderline"/>
        </w:rPr>
        <w:t xml:space="preserve"> right now. </w:t>
      </w:r>
      <w:r w:rsidRPr="00625C66">
        <w:rPr>
          <w:rStyle w:val="StyleUnderline"/>
          <w:highlight w:val="cyan"/>
        </w:rPr>
        <w:t>Then he’ll have to</w:t>
      </w:r>
      <w:r w:rsidRPr="001309BE">
        <w:rPr>
          <w:rStyle w:val="StyleUnderline"/>
        </w:rPr>
        <w:t xml:space="preserve"> shift gears and </w:t>
      </w:r>
      <w:r w:rsidRPr="00625C66">
        <w:rPr>
          <w:rStyle w:val="StyleUnderline"/>
          <w:highlight w:val="cyan"/>
        </w:rPr>
        <w:t>cut another deal with the White House</w:t>
      </w:r>
      <w:r w:rsidRPr="001309BE">
        <w:rPr>
          <w:rStyle w:val="StyleUnderline"/>
        </w:rPr>
        <w:t xml:space="preserve"> without triggering the first real attempt by the House GOP’s right flank to strip him of the speakership.</w:t>
      </w:r>
    </w:p>
    <w:p w14:paraId="1785E887" w14:textId="77777777" w:rsidR="00162BAD" w:rsidRPr="00625C66" w:rsidRDefault="00162BAD" w:rsidP="00162BAD">
      <w:pPr>
        <w:rPr>
          <w:rStyle w:val="StyleUnderline"/>
        </w:rPr>
      </w:pPr>
      <w:r w:rsidRPr="00625C66">
        <w:rPr>
          <w:rStyle w:val="StyleUnderline"/>
        </w:rPr>
        <w:t>McCarthy has embraced conservative demands in recent weeks, with appropriators setting spending levels below those he arranged</w:t>
      </w:r>
      <w:r w:rsidRPr="00625C66">
        <w:rPr>
          <w:sz w:val="16"/>
        </w:rPr>
        <w:t xml:space="preserve"> with President Joe Biden. But </w:t>
      </w:r>
      <w:r w:rsidRPr="00625C66">
        <w:rPr>
          <w:rStyle w:val="StyleUnderline"/>
          <w:highlight w:val="cyan"/>
        </w:rPr>
        <w:t xml:space="preserve">despite </w:t>
      </w:r>
      <w:r w:rsidRPr="00625C66">
        <w:rPr>
          <w:rStyle w:val="Emphasis"/>
          <w:highlight w:val="cyan"/>
        </w:rPr>
        <w:t>major concessions</w:t>
      </w:r>
      <w:r w:rsidRPr="00625C66">
        <w:rPr>
          <w:rStyle w:val="StyleUnderline"/>
        </w:rPr>
        <w:t xml:space="preserve"> from leadership, </w:t>
      </w:r>
      <w:r w:rsidRPr="00625C66">
        <w:rPr>
          <w:rStyle w:val="StyleUnderline"/>
          <w:highlight w:val="cyan"/>
        </w:rPr>
        <w:t>hardliners</w:t>
      </w:r>
      <w:r w:rsidRPr="00625C66">
        <w:rPr>
          <w:rStyle w:val="StyleUnderline"/>
        </w:rPr>
        <w:t xml:space="preserve"> have already warned they </w:t>
      </w:r>
      <w:r w:rsidRPr="00162BAD">
        <w:rPr>
          <w:rStyle w:val="Emphasis"/>
          <w:highlight w:val="cyan"/>
        </w:rPr>
        <w:t>aren’t sold</w:t>
      </w:r>
      <w:r w:rsidRPr="00625C66">
        <w:rPr>
          <w:rStyle w:val="StyleUnderline"/>
        </w:rPr>
        <w:t xml:space="preserve"> on the funding bills.</w:t>
      </w:r>
    </w:p>
    <w:p w14:paraId="07364702" w14:textId="77777777" w:rsidR="00162BAD" w:rsidRPr="00625C66" w:rsidRDefault="00162BAD" w:rsidP="00162BAD">
      <w:pPr>
        <w:rPr>
          <w:sz w:val="16"/>
        </w:rPr>
      </w:pPr>
      <w:r w:rsidRPr="00625C66">
        <w:rPr>
          <w:sz w:val="16"/>
        </w:rPr>
        <w:t xml:space="preserve">On the other side, </w:t>
      </w:r>
      <w:r w:rsidRPr="00625C66">
        <w:rPr>
          <w:rStyle w:val="StyleUnderline"/>
          <w:highlight w:val="cyan"/>
        </w:rPr>
        <w:t>McCarthy allies are doubtful</w:t>
      </w:r>
      <w:r w:rsidRPr="00625C66">
        <w:rPr>
          <w:rStyle w:val="StyleUnderline"/>
        </w:rPr>
        <w:t xml:space="preserve"> that </w:t>
      </w:r>
      <w:r w:rsidRPr="00625C66">
        <w:rPr>
          <w:rStyle w:val="StyleUnderline"/>
          <w:highlight w:val="cyan"/>
        </w:rPr>
        <w:t xml:space="preserve">those conservatives will </w:t>
      </w:r>
      <w:r w:rsidRPr="00625C66">
        <w:rPr>
          <w:rStyle w:val="Emphasis"/>
          <w:highlight w:val="cyan"/>
        </w:rPr>
        <w:t>ever</w:t>
      </w:r>
      <w:r w:rsidRPr="00625C66">
        <w:rPr>
          <w:rStyle w:val="StyleUnderline"/>
          <w:highlight w:val="cyan"/>
        </w:rPr>
        <w:t xml:space="preserve"> support a</w:t>
      </w:r>
      <w:r w:rsidRPr="00625C66">
        <w:rPr>
          <w:rStyle w:val="StyleUnderline"/>
        </w:rPr>
        <w:t xml:space="preserve"> final </w:t>
      </w:r>
      <w:r w:rsidRPr="00625C66">
        <w:rPr>
          <w:rStyle w:val="StyleUnderline"/>
          <w:highlight w:val="cyan"/>
        </w:rPr>
        <w:t>spending deal that requires Biden’s and Senate Democrats’ support</w:t>
      </w:r>
      <w:r w:rsidRPr="00625C66">
        <w:rPr>
          <w:rStyle w:val="StyleUnderline"/>
        </w:rPr>
        <w:t xml:space="preserve">. Some centrists are growing tired of ultimatums </w:t>
      </w:r>
      <w:r w:rsidRPr="00625C66">
        <w:rPr>
          <w:sz w:val="16"/>
        </w:rPr>
        <w:t>from members they don’t see as team players.</w:t>
      </w:r>
    </w:p>
    <w:p w14:paraId="484EC189" w14:textId="77777777" w:rsidR="00162BAD" w:rsidRPr="00162BAD" w:rsidRDefault="00162BAD" w:rsidP="00162BAD">
      <w:pPr>
        <w:rPr>
          <w:rStyle w:val="Emphasis"/>
        </w:rPr>
      </w:pPr>
      <w:r w:rsidRPr="00162BAD">
        <w:rPr>
          <w:sz w:val="16"/>
        </w:rPr>
        <w:t xml:space="preserve">“We’ve </w:t>
      </w:r>
      <w:r w:rsidRPr="00162BAD">
        <w:rPr>
          <w:rStyle w:val="StyleUnderline"/>
        </w:rPr>
        <w:t xml:space="preserve">got to figure out how we get </w:t>
      </w:r>
      <w:r w:rsidRPr="00162BAD">
        <w:rPr>
          <w:rStyle w:val="Emphasis"/>
        </w:rPr>
        <w:t>218 votes out of</w:t>
      </w:r>
      <w:r w:rsidRPr="00162BAD">
        <w:rPr>
          <w:rStyle w:val="StyleUnderline"/>
        </w:rPr>
        <w:t xml:space="preserve"> a pile of 222 </w:t>
      </w:r>
      <w:r w:rsidRPr="00162BAD">
        <w:rPr>
          <w:rStyle w:val="Emphasis"/>
        </w:rPr>
        <w:t>Republicans</w:t>
      </w:r>
      <w:r w:rsidRPr="00162BAD">
        <w:rPr>
          <w:sz w:val="16"/>
        </w:rPr>
        <w:t xml:space="preserve">. And that means we have to operate in a different fashion,” said Rep. Tom Cole (R-Okla.), a senior spending leader, summing up the challenge of </w:t>
      </w:r>
      <w:r w:rsidRPr="00162BAD">
        <w:rPr>
          <w:rStyle w:val="StyleUnderline"/>
        </w:rPr>
        <w:t xml:space="preserve">packing bills with </w:t>
      </w:r>
      <w:r w:rsidRPr="00162BAD">
        <w:rPr>
          <w:rStyle w:val="Emphasis"/>
        </w:rPr>
        <w:t>GOP goodies</w:t>
      </w:r>
      <w:r w:rsidRPr="00162BAD">
        <w:rPr>
          <w:rStyle w:val="StyleUnderline"/>
        </w:rPr>
        <w:t xml:space="preserve"> that may ultimately be </w:t>
      </w:r>
      <w:r w:rsidRPr="00162BAD">
        <w:rPr>
          <w:rStyle w:val="Emphasis"/>
        </w:rPr>
        <w:t>stripped out.</w:t>
      </w:r>
    </w:p>
    <w:p w14:paraId="10638C40" w14:textId="77777777" w:rsidR="00162BAD" w:rsidRPr="00162BAD" w:rsidRDefault="00162BAD" w:rsidP="00162BAD">
      <w:pPr>
        <w:rPr>
          <w:sz w:val="16"/>
        </w:rPr>
      </w:pPr>
      <w:r w:rsidRPr="00162BAD">
        <w:rPr>
          <w:sz w:val="16"/>
        </w:rPr>
        <w:t xml:space="preserve">At the center of it all is Congress’ premiere parlor game: testing McCarthy’s hold on his gavel. If </w:t>
      </w:r>
      <w:r w:rsidRPr="00162BAD">
        <w:rPr>
          <w:rStyle w:val="StyleUnderline"/>
        </w:rPr>
        <w:t>the House GOP can’t complete their ambitious lineup of spending bills, it will mark a failure of one of McCarthy’s biggest promises</w:t>
      </w:r>
      <w:r w:rsidRPr="00162BAD">
        <w:rPr>
          <w:sz w:val="16"/>
        </w:rPr>
        <w:t xml:space="preserve"> during the speaker’s race. And several </w:t>
      </w:r>
      <w:r w:rsidRPr="00162BAD">
        <w:rPr>
          <w:rStyle w:val="StyleUnderline"/>
        </w:rPr>
        <w:t>Republicans</w:t>
      </w:r>
      <w:r w:rsidRPr="00162BAD">
        <w:rPr>
          <w:sz w:val="16"/>
        </w:rPr>
        <w:t xml:space="preserve"> are </w:t>
      </w:r>
      <w:r w:rsidRPr="00162BAD">
        <w:rPr>
          <w:rStyle w:val="StyleUnderline"/>
        </w:rPr>
        <w:t xml:space="preserve">privately worried that they’re </w:t>
      </w:r>
      <w:r w:rsidRPr="00162BAD">
        <w:rPr>
          <w:rStyle w:val="Emphasis"/>
          <w:highlight w:val="cyan"/>
        </w:rPr>
        <w:t>inevitably</w:t>
      </w:r>
      <w:r w:rsidRPr="00162BAD">
        <w:rPr>
          <w:rStyle w:val="StyleUnderline"/>
          <w:highlight w:val="cyan"/>
        </w:rPr>
        <w:t xml:space="preserve"> headed toward a</w:t>
      </w:r>
      <w:r w:rsidRPr="00162BAD">
        <w:rPr>
          <w:rStyle w:val="StyleUnderline"/>
        </w:rPr>
        <w:t xml:space="preserve"> high-drama </w:t>
      </w:r>
      <w:r w:rsidRPr="00162BAD">
        <w:rPr>
          <w:rStyle w:val="StyleUnderline"/>
          <w:highlight w:val="cyan"/>
        </w:rPr>
        <w:t>government shutdown</w:t>
      </w:r>
      <w:r w:rsidRPr="00162BAD">
        <w:rPr>
          <w:rStyle w:val="StyleUnderline"/>
        </w:rPr>
        <w:t xml:space="preserve"> after the funding deadline </w:t>
      </w:r>
      <w:r w:rsidRPr="00162BAD">
        <w:rPr>
          <w:sz w:val="16"/>
        </w:rPr>
        <w:t>Sept. 30.</w:t>
      </w:r>
    </w:p>
    <w:p w14:paraId="560820CE" w14:textId="77777777" w:rsidR="00162BAD" w:rsidRPr="00162BAD" w:rsidRDefault="00162BAD" w:rsidP="00162BAD">
      <w:pPr>
        <w:rPr>
          <w:rStyle w:val="StyleUnderline"/>
        </w:rPr>
      </w:pPr>
      <w:r w:rsidRPr="00162BAD">
        <w:rPr>
          <w:sz w:val="16"/>
        </w:rPr>
        <w:t xml:space="preserve">“My concern is ... </w:t>
      </w:r>
      <w:r w:rsidRPr="00162BAD">
        <w:rPr>
          <w:rStyle w:val="StyleUnderline"/>
          <w:highlight w:val="cyan"/>
        </w:rPr>
        <w:t>we’re not there as a conference</w:t>
      </w:r>
      <w:r w:rsidRPr="00162BAD">
        <w:rPr>
          <w:rStyle w:val="StyleUnderline"/>
        </w:rPr>
        <w:t xml:space="preserve"> yet,” said Rep. Kevin Hern (R-Okla.), who leads the conservative Republican Study Committee.</w:t>
      </w:r>
    </w:p>
    <w:p w14:paraId="10DF6976" w14:textId="77777777" w:rsidR="00162BAD" w:rsidRPr="00162BAD" w:rsidRDefault="00162BAD" w:rsidP="00162BAD">
      <w:pPr>
        <w:rPr>
          <w:sz w:val="16"/>
        </w:rPr>
      </w:pPr>
      <w:r w:rsidRPr="00162BAD">
        <w:rPr>
          <w:sz w:val="16"/>
        </w:rPr>
        <w:t>Hern said he raised that exact point — the</w:t>
      </w:r>
      <w:r w:rsidRPr="00162BAD">
        <w:rPr>
          <w:rStyle w:val="StyleUnderline"/>
        </w:rPr>
        <w:t xml:space="preserve"> shortage of GOP votes to pass most of its own spending bills </w:t>
      </w:r>
      <w:r w:rsidRPr="00162BAD">
        <w:rPr>
          <w:sz w:val="16"/>
        </w:rPr>
        <w:t>— during a recent meeting between McCarthy and the other representatives of House Republican factions, including the Freedom Caucus and moderates.</w:t>
      </w:r>
    </w:p>
    <w:p w14:paraId="65DD998C" w14:textId="77777777" w:rsidR="00162BAD" w:rsidRPr="00162BAD" w:rsidRDefault="00162BAD" w:rsidP="00162BAD">
      <w:pPr>
        <w:rPr>
          <w:sz w:val="16"/>
        </w:rPr>
      </w:pPr>
      <w:r w:rsidRPr="00162BAD">
        <w:rPr>
          <w:sz w:val="16"/>
        </w:rPr>
        <w:t xml:space="preserve">He’s not the only one. Rep. Bob Good (R-Va.), a member of the former group, recalled telling party leadership during a separate meeting </w:t>
      </w:r>
      <w:r w:rsidRPr="00162BAD">
        <w:rPr>
          <w:rStyle w:val="StyleUnderline"/>
        </w:rPr>
        <w:t>that they would have a “very difficult time” getting enough GOP votes for spending bills under leadership’s current</w:t>
      </w:r>
      <w:r w:rsidRPr="00162BAD">
        <w:rPr>
          <w:sz w:val="16"/>
        </w:rPr>
        <w:t xml:space="preserve"> plan. That approach </w:t>
      </w:r>
      <w:r w:rsidRPr="00162BAD">
        <w:rPr>
          <w:rStyle w:val="StyleUnderline"/>
        </w:rPr>
        <w:t xml:space="preserve">includes counting $115 billion in spending </w:t>
      </w:r>
      <w:proofErr w:type="spellStart"/>
      <w:r w:rsidRPr="00162BAD">
        <w:rPr>
          <w:rStyle w:val="StyleUnderline"/>
        </w:rPr>
        <w:t>clawbacks</w:t>
      </w:r>
      <w:proofErr w:type="spellEnd"/>
      <w:r w:rsidRPr="00162BAD">
        <w:rPr>
          <w:rStyle w:val="StyleUnderline"/>
        </w:rPr>
        <w:t xml:space="preserve"> as cuts to overall spending, despite conservative demands to consider that money separately from efforts to chop funding</w:t>
      </w:r>
      <w:r w:rsidRPr="00162BAD">
        <w:rPr>
          <w:sz w:val="16"/>
        </w:rPr>
        <w:t>.</w:t>
      </w:r>
    </w:p>
    <w:p w14:paraId="01588D38" w14:textId="77777777" w:rsidR="00162BAD" w:rsidRPr="00162BAD" w:rsidRDefault="00162BAD" w:rsidP="00162BAD">
      <w:pPr>
        <w:rPr>
          <w:rStyle w:val="StyleUnderline"/>
        </w:rPr>
      </w:pPr>
      <w:r w:rsidRPr="00162BAD">
        <w:rPr>
          <w:sz w:val="16"/>
        </w:rPr>
        <w:t>“</w:t>
      </w:r>
      <w:r w:rsidRPr="00162BAD">
        <w:rPr>
          <w:rStyle w:val="StyleUnderline"/>
        </w:rPr>
        <w:t>There is the spending</w:t>
      </w:r>
      <w:r w:rsidRPr="00162BAD">
        <w:rPr>
          <w:sz w:val="16"/>
        </w:rPr>
        <w:t xml:space="preserve"> level, </w:t>
      </w:r>
      <w:r w:rsidRPr="00162BAD">
        <w:rPr>
          <w:rStyle w:val="StyleUnderline"/>
        </w:rPr>
        <w:t>which we need to reduce. And then there are policy riders</w:t>
      </w:r>
      <w:r w:rsidRPr="00162BAD">
        <w:rPr>
          <w:sz w:val="16"/>
        </w:rPr>
        <w:t xml:space="preserve"> to get Republican priorities in place in the funding of this government,” said Good, who described the GOP’s fiscal austerity push as “</w:t>
      </w:r>
      <w:r w:rsidRPr="00162BAD">
        <w:rPr>
          <w:rStyle w:val="StyleUnderline"/>
        </w:rPr>
        <w:t>a very modest $130 billion cut.”</w:t>
      </w:r>
    </w:p>
    <w:p w14:paraId="3D2E4C66" w14:textId="77777777" w:rsidR="00162BAD" w:rsidRPr="00162BAD" w:rsidRDefault="00162BAD" w:rsidP="00162BAD">
      <w:pPr>
        <w:rPr>
          <w:rStyle w:val="StyleUnderline"/>
        </w:rPr>
      </w:pPr>
      <w:r w:rsidRPr="00162BAD">
        <w:rPr>
          <w:sz w:val="16"/>
        </w:rPr>
        <w:t xml:space="preserve">GOP leadership has homed its pitch to its rebel group — noting that </w:t>
      </w:r>
      <w:r w:rsidRPr="00162BAD">
        <w:rPr>
          <w:rStyle w:val="StyleUnderline"/>
        </w:rPr>
        <w:t>many of its 12 funding bills will fall well below fiscal 2022 levels</w:t>
      </w:r>
      <w:r w:rsidRPr="00162BAD">
        <w:rPr>
          <w:sz w:val="16"/>
        </w:rPr>
        <w:t xml:space="preserve"> while boosting party priorities like veterans and defense spending</w:t>
      </w:r>
      <w:r w:rsidRPr="00162BAD">
        <w:rPr>
          <w:rStyle w:val="StyleUnderline"/>
        </w:rPr>
        <w:t xml:space="preserve">. And top </w:t>
      </w:r>
      <w:r w:rsidRPr="00162BAD">
        <w:rPr>
          <w:rStyle w:val="StyleUnderline"/>
          <w:highlight w:val="cyan"/>
        </w:rPr>
        <w:t xml:space="preserve">Republicans have added </w:t>
      </w:r>
      <w:r w:rsidRPr="00162BAD">
        <w:rPr>
          <w:rStyle w:val="Emphasis"/>
          <w:highlight w:val="cyan"/>
        </w:rPr>
        <w:t>red-meat provisions</w:t>
      </w:r>
      <w:r w:rsidRPr="00162BAD">
        <w:rPr>
          <w:rStyle w:val="StyleUnderline"/>
        </w:rPr>
        <w:t xml:space="preserve">, too, </w:t>
      </w:r>
      <w:r w:rsidRPr="00162BAD">
        <w:rPr>
          <w:rStyle w:val="StyleUnderline"/>
          <w:highlight w:val="cyan"/>
        </w:rPr>
        <w:t>like leaving out funds for the FBI’s</w:t>
      </w:r>
      <w:r w:rsidRPr="00162BAD">
        <w:rPr>
          <w:rStyle w:val="StyleUnderline"/>
        </w:rPr>
        <w:t xml:space="preserve"> hunt for a </w:t>
      </w:r>
      <w:r w:rsidRPr="00162BAD">
        <w:rPr>
          <w:rStyle w:val="StyleUnderline"/>
          <w:highlight w:val="cyan"/>
        </w:rPr>
        <w:t>h</w:t>
      </w:r>
      <w:r w:rsidRPr="00162BAD">
        <w:rPr>
          <w:rStyle w:val="StyleUnderline"/>
        </w:rPr>
        <w:t>ead</w:t>
      </w:r>
      <w:r w:rsidRPr="00162BAD">
        <w:rPr>
          <w:rStyle w:val="StyleUnderline"/>
          <w:highlight w:val="cyan"/>
        </w:rPr>
        <w:t>q</w:t>
      </w:r>
      <w:r w:rsidRPr="00162BAD">
        <w:rPr>
          <w:rStyle w:val="StyleUnderline"/>
        </w:rPr>
        <w:t xml:space="preserve">uarters, </w:t>
      </w:r>
      <w:r w:rsidRPr="00162BAD">
        <w:rPr>
          <w:rStyle w:val="StyleUnderline"/>
          <w:highlight w:val="cyan"/>
        </w:rPr>
        <w:t>limiting</w:t>
      </w:r>
      <w:r w:rsidRPr="00162BAD">
        <w:rPr>
          <w:rStyle w:val="StyleUnderline"/>
        </w:rPr>
        <w:t xml:space="preserve"> the availability of mail-order </w:t>
      </w:r>
      <w:r w:rsidRPr="00162BAD">
        <w:rPr>
          <w:rStyle w:val="StyleUnderline"/>
          <w:highlight w:val="cyan"/>
        </w:rPr>
        <w:t>abortion drugs and banning</w:t>
      </w:r>
      <w:r w:rsidRPr="00162BAD">
        <w:rPr>
          <w:rStyle w:val="StyleUnderline"/>
        </w:rPr>
        <w:t xml:space="preserve"> funds to “promote or advance </w:t>
      </w:r>
      <w:r w:rsidRPr="00162BAD">
        <w:rPr>
          <w:rStyle w:val="StyleUnderline"/>
          <w:highlight w:val="cyan"/>
        </w:rPr>
        <w:t>critical race theory</w:t>
      </w:r>
      <w:r w:rsidRPr="00162BAD">
        <w:rPr>
          <w:rStyle w:val="StyleUnderline"/>
        </w:rPr>
        <w:t>.”</w:t>
      </w:r>
    </w:p>
    <w:p w14:paraId="3435C198" w14:textId="77777777" w:rsidR="00162BAD" w:rsidRPr="00162BAD" w:rsidRDefault="00162BAD" w:rsidP="00162BAD">
      <w:pPr>
        <w:rPr>
          <w:rStyle w:val="StyleUnderline"/>
        </w:rPr>
      </w:pPr>
      <w:r w:rsidRPr="00162BAD">
        <w:rPr>
          <w:rStyle w:val="StyleUnderline"/>
        </w:rPr>
        <w:t xml:space="preserve">That has hardly kiboshed the </w:t>
      </w:r>
      <w:r w:rsidRPr="00162BAD">
        <w:rPr>
          <w:rStyle w:val="StyleUnderline"/>
          <w:highlight w:val="cyan"/>
        </w:rPr>
        <w:t>warning signs from</w:t>
      </w:r>
      <w:r w:rsidRPr="00162BAD">
        <w:rPr>
          <w:rStyle w:val="StyleUnderline"/>
        </w:rPr>
        <w:t xml:space="preserve"> the conference’s most conservative members. Good is one of 11 </w:t>
      </w:r>
      <w:r w:rsidRPr="00162BAD">
        <w:rPr>
          <w:rStyle w:val="StyleUnderline"/>
          <w:highlight w:val="cyan"/>
        </w:rPr>
        <w:t xml:space="preserve">Republicans who </w:t>
      </w:r>
      <w:r w:rsidRPr="00162BAD">
        <w:rPr>
          <w:rStyle w:val="Emphasis"/>
          <w:highlight w:val="cyan"/>
        </w:rPr>
        <w:t>shut down the House floo</w:t>
      </w:r>
      <w:r w:rsidRPr="00162BAD">
        <w:rPr>
          <w:rStyle w:val="StyleUnderline"/>
          <w:highlight w:val="cyan"/>
        </w:rPr>
        <w:t>r</w:t>
      </w:r>
      <w:r w:rsidRPr="00162BAD">
        <w:rPr>
          <w:rStyle w:val="StyleUnderline"/>
        </w:rPr>
        <w:t xml:space="preserve"> in the wake of the debt deal and </w:t>
      </w:r>
      <w:r w:rsidRPr="00162BAD">
        <w:rPr>
          <w:sz w:val="16"/>
        </w:rPr>
        <w:t>are</w:t>
      </w:r>
      <w:r w:rsidRPr="00162BAD">
        <w:rPr>
          <w:rStyle w:val="StyleUnderline"/>
        </w:rPr>
        <w:t xml:space="preserve"> already </w:t>
      </w:r>
      <w:r w:rsidRPr="00162BAD">
        <w:rPr>
          <w:rStyle w:val="StyleUnderline"/>
          <w:highlight w:val="cyan"/>
        </w:rPr>
        <w:t xml:space="preserve">putting that </w:t>
      </w:r>
      <w:r w:rsidRPr="00162BAD">
        <w:rPr>
          <w:rStyle w:val="StyleUnderline"/>
        </w:rPr>
        <w:t xml:space="preserve">hardball </w:t>
      </w:r>
      <w:r w:rsidRPr="00162BAD">
        <w:rPr>
          <w:rStyle w:val="StyleUnderline"/>
          <w:highlight w:val="cyan"/>
        </w:rPr>
        <w:t>strategy on the table again,</w:t>
      </w:r>
      <w:r w:rsidRPr="00162BAD">
        <w:rPr>
          <w:rStyle w:val="StyleUnderline"/>
        </w:rPr>
        <w:t xml:space="preserve"> calling on leadership </w:t>
      </w:r>
      <w:r w:rsidRPr="00162BAD">
        <w:rPr>
          <w:sz w:val="16"/>
        </w:rPr>
        <w:t>and the rest of the conference</w:t>
      </w:r>
      <w:r w:rsidRPr="00162BAD">
        <w:rPr>
          <w:rStyle w:val="StyleUnderline"/>
        </w:rPr>
        <w:t xml:space="preserve"> </w:t>
      </w:r>
      <w:r w:rsidRPr="00162BAD">
        <w:rPr>
          <w:rStyle w:val="StyleUnderline"/>
          <w:highlight w:val="cyan"/>
        </w:rPr>
        <w:t>to bend</w:t>
      </w:r>
      <w:r w:rsidRPr="00162BAD">
        <w:rPr>
          <w:rStyle w:val="StyleUnderline"/>
        </w:rPr>
        <w:t xml:space="preserve"> further </w:t>
      </w:r>
      <w:r w:rsidRPr="00162BAD">
        <w:rPr>
          <w:rStyle w:val="StyleUnderline"/>
          <w:highlight w:val="cyan"/>
        </w:rPr>
        <w:t>in their direction on spending.</w:t>
      </w:r>
    </w:p>
    <w:p w14:paraId="0D50AFAD" w14:textId="77777777" w:rsidR="00162BAD" w:rsidRPr="00162BAD" w:rsidRDefault="00162BAD" w:rsidP="00162BAD">
      <w:pPr>
        <w:rPr>
          <w:rStyle w:val="StyleUnderline"/>
        </w:rPr>
      </w:pPr>
      <w:r w:rsidRPr="00162BAD">
        <w:rPr>
          <w:rStyle w:val="StyleUnderline"/>
        </w:rPr>
        <w:t xml:space="preserve">Rep. Tim Burchett (R-Tenn.), another of the 11, replied succinctly when asked whether </w:t>
      </w:r>
      <w:r w:rsidRPr="00162BAD">
        <w:rPr>
          <w:rStyle w:val="StyleUnderline"/>
          <w:highlight w:val="cyan"/>
        </w:rPr>
        <w:t xml:space="preserve">ultraconservatives </w:t>
      </w:r>
      <w:r w:rsidRPr="00546442">
        <w:rPr>
          <w:rStyle w:val="StyleUnderline"/>
        </w:rPr>
        <w:t xml:space="preserve">could </w:t>
      </w:r>
      <w:r w:rsidRPr="00162BAD">
        <w:rPr>
          <w:rStyle w:val="StyleUnderline"/>
          <w:highlight w:val="cyan"/>
        </w:rPr>
        <w:t xml:space="preserve">grind the floor to a halt </w:t>
      </w:r>
      <w:r w:rsidRPr="00546442">
        <w:rPr>
          <w:rStyle w:val="StyleUnderline"/>
        </w:rPr>
        <w:t xml:space="preserve">again </w:t>
      </w:r>
      <w:r w:rsidRPr="00162BAD">
        <w:rPr>
          <w:rStyle w:val="StyleUnderline"/>
        </w:rPr>
        <w:t>by rejecting rules for GOP priorities: “Sure could.”</w:t>
      </w:r>
    </w:p>
    <w:p w14:paraId="6B702FF3" w14:textId="77777777" w:rsidR="00162BAD" w:rsidRPr="00162BAD" w:rsidRDefault="00162BAD" w:rsidP="00162BAD">
      <w:pPr>
        <w:rPr>
          <w:sz w:val="16"/>
          <w:szCs w:val="16"/>
        </w:rPr>
      </w:pPr>
      <w:r w:rsidRPr="00162BAD">
        <w:rPr>
          <w:sz w:val="16"/>
          <w:szCs w:val="16"/>
        </w:rPr>
        <w:t>But Burchett credited McCarthy with understanding “how serious folks are” and bringing together the various contingents within the party, quipping: “We got more groups than the Baptist church.”</w:t>
      </w:r>
    </w:p>
    <w:p w14:paraId="49EC6EA5" w14:textId="77777777" w:rsidR="00162BAD" w:rsidRPr="00162BAD" w:rsidRDefault="00162BAD" w:rsidP="00162BAD">
      <w:pPr>
        <w:rPr>
          <w:rStyle w:val="StyleUnderline"/>
        </w:rPr>
      </w:pPr>
      <w:r w:rsidRPr="00162BAD">
        <w:rPr>
          <w:sz w:val="16"/>
        </w:rPr>
        <w:t xml:space="preserve">Still, those </w:t>
      </w:r>
      <w:r w:rsidRPr="00162BAD">
        <w:rPr>
          <w:rStyle w:val="StyleUnderline"/>
        </w:rPr>
        <w:t xml:space="preserve">tactics have </w:t>
      </w:r>
      <w:r w:rsidRPr="00162BAD">
        <w:rPr>
          <w:sz w:val="16"/>
        </w:rPr>
        <w:t>only</w:t>
      </w:r>
      <w:r w:rsidRPr="00162BAD">
        <w:rPr>
          <w:rStyle w:val="StyleUnderline"/>
        </w:rPr>
        <w:t xml:space="preserve"> fueled frustration in other corners of the conference. </w:t>
      </w:r>
      <w:r w:rsidRPr="00162BAD">
        <w:rPr>
          <w:sz w:val="16"/>
        </w:rPr>
        <w:t>Some of</w:t>
      </w:r>
      <w:r w:rsidRPr="00162BAD">
        <w:rPr>
          <w:rStyle w:val="StyleUnderline"/>
        </w:rPr>
        <w:t xml:space="preserve"> the GOP’s more center-right members are already warning that loading up their spending bills with conservative policies </w:t>
      </w:r>
      <w:r w:rsidRPr="00162BAD">
        <w:rPr>
          <w:sz w:val="16"/>
        </w:rPr>
        <w:t>considered</w:t>
      </w:r>
      <w:r w:rsidRPr="00162BAD">
        <w:rPr>
          <w:rStyle w:val="StyleUnderline"/>
        </w:rPr>
        <w:t xml:space="preserve"> anathematic to Democrats misses the bigger picture</w:t>
      </w:r>
      <w:r w:rsidRPr="00162BAD">
        <w:rPr>
          <w:sz w:val="16"/>
        </w:rPr>
        <w:t xml:space="preserve">. Those centrists argue </w:t>
      </w:r>
      <w:r w:rsidRPr="00162BAD">
        <w:rPr>
          <w:rStyle w:val="StyleUnderline"/>
        </w:rPr>
        <w:t xml:space="preserve">that </w:t>
      </w:r>
      <w:r w:rsidRPr="00162BAD">
        <w:rPr>
          <w:rStyle w:val="StyleUnderline"/>
          <w:highlight w:val="cyan"/>
        </w:rPr>
        <w:t>the</w:t>
      </w:r>
      <w:r w:rsidRPr="00162BAD">
        <w:rPr>
          <w:rStyle w:val="StyleUnderline"/>
        </w:rPr>
        <w:t xml:space="preserve"> same </w:t>
      </w:r>
      <w:r w:rsidRPr="00162BAD">
        <w:rPr>
          <w:rStyle w:val="StyleUnderline"/>
          <w:highlight w:val="cyan"/>
        </w:rPr>
        <w:t>right flank</w:t>
      </w:r>
      <w:r w:rsidRPr="00162BAD">
        <w:rPr>
          <w:rStyle w:val="StyleUnderline"/>
        </w:rPr>
        <w:t xml:space="preserve"> party </w:t>
      </w:r>
      <w:r w:rsidRPr="00162BAD">
        <w:rPr>
          <w:rStyle w:val="StyleUnderline"/>
          <w:highlight w:val="cyan"/>
        </w:rPr>
        <w:t>leaders are</w:t>
      </w:r>
      <w:r w:rsidRPr="00162BAD">
        <w:rPr>
          <w:rStyle w:val="StyleUnderline"/>
        </w:rPr>
        <w:t xml:space="preserve"> currently </w:t>
      </w:r>
      <w:r w:rsidRPr="00162BAD">
        <w:rPr>
          <w:rStyle w:val="StyleUnderline"/>
          <w:highlight w:val="cyan"/>
        </w:rPr>
        <w:t xml:space="preserve">trying to pacify is </w:t>
      </w:r>
      <w:r w:rsidRPr="00162BAD">
        <w:rPr>
          <w:rStyle w:val="Emphasis"/>
          <w:highlight w:val="cyan"/>
        </w:rPr>
        <w:t>unlikely to support whatever the final deal</w:t>
      </w:r>
      <w:r w:rsidRPr="00162BAD">
        <w:rPr>
          <w:rStyle w:val="StyleUnderline"/>
          <w:highlight w:val="cyan"/>
        </w:rPr>
        <w:t xml:space="preserve"> is with the White House</w:t>
      </w:r>
      <w:r w:rsidRPr="00162BAD">
        <w:rPr>
          <w:rStyle w:val="StyleUnderline"/>
        </w:rPr>
        <w:t>.</w:t>
      </w:r>
    </w:p>
    <w:p w14:paraId="0E5D830A" w14:textId="77777777" w:rsidR="00162BAD" w:rsidRPr="00162BAD" w:rsidRDefault="00162BAD" w:rsidP="00162BAD">
      <w:pPr>
        <w:rPr>
          <w:sz w:val="16"/>
        </w:rPr>
      </w:pPr>
      <w:r w:rsidRPr="00162BAD">
        <w:rPr>
          <w:sz w:val="16"/>
        </w:rPr>
        <w:t xml:space="preserve">“I think </w:t>
      </w:r>
      <w:r w:rsidRPr="00162BAD">
        <w:rPr>
          <w:rStyle w:val="StyleUnderline"/>
        </w:rPr>
        <w:t>we’re missing the obvious</w:t>
      </w:r>
      <w:r w:rsidRPr="00162BAD">
        <w:rPr>
          <w:sz w:val="16"/>
        </w:rPr>
        <w:t xml:space="preserve"> — at some point, </w:t>
      </w:r>
      <w:r w:rsidRPr="00162BAD">
        <w:rPr>
          <w:rStyle w:val="StyleUnderline"/>
          <w:highlight w:val="cyan"/>
        </w:rPr>
        <w:t xml:space="preserve">you’ve got to make a deal with the Senate and the president, and we’ll be back to the debt-ceiling </w:t>
      </w:r>
      <w:r w:rsidRPr="00162BAD">
        <w:rPr>
          <w:rStyle w:val="StyleUnderline"/>
        </w:rPr>
        <w:t xml:space="preserve">limit </w:t>
      </w:r>
      <w:r w:rsidRPr="00162BAD">
        <w:rPr>
          <w:rStyle w:val="StyleUnderline"/>
          <w:highlight w:val="cyan"/>
        </w:rPr>
        <w:t>numbers. And then</w:t>
      </w:r>
      <w:r w:rsidRPr="00162BAD">
        <w:rPr>
          <w:rStyle w:val="StyleUnderline"/>
        </w:rPr>
        <w:t xml:space="preserve"> </w:t>
      </w:r>
      <w:r w:rsidRPr="00162BAD">
        <w:rPr>
          <w:sz w:val="16"/>
        </w:rPr>
        <w:t>some guys on</w:t>
      </w:r>
      <w:r w:rsidRPr="00162BAD">
        <w:rPr>
          <w:rStyle w:val="StyleUnderline"/>
        </w:rPr>
        <w:t xml:space="preserve"> </w:t>
      </w:r>
      <w:r w:rsidRPr="00162BAD">
        <w:rPr>
          <w:rStyle w:val="Emphasis"/>
          <w:highlight w:val="cyan"/>
        </w:rPr>
        <w:t>the right will be</w:t>
      </w:r>
      <w:r w:rsidRPr="00162BAD">
        <w:rPr>
          <w:rStyle w:val="Emphasis"/>
        </w:rPr>
        <w:t xml:space="preserve"> all </w:t>
      </w:r>
      <w:r w:rsidRPr="00162BAD">
        <w:rPr>
          <w:rStyle w:val="Emphasis"/>
          <w:highlight w:val="cyan"/>
        </w:rPr>
        <w:t>mad</w:t>
      </w:r>
      <w:r w:rsidRPr="00162BAD">
        <w:rPr>
          <w:rStyle w:val="StyleUnderline"/>
        </w:rPr>
        <w:t xml:space="preserve">. But </w:t>
      </w:r>
      <w:r w:rsidRPr="00162BAD">
        <w:rPr>
          <w:rStyle w:val="Emphasis"/>
          <w:highlight w:val="cyan"/>
        </w:rPr>
        <w:t>that is how the</w:t>
      </w:r>
      <w:r w:rsidRPr="00162BAD">
        <w:rPr>
          <w:rStyle w:val="Emphasis"/>
        </w:rPr>
        <w:t xml:space="preserve"> system of </w:t>
      </w:r>
      <w:r w:rsidRPr="00162BAD">
        <w:rPr>
          <w:rStyle w:val="Emphasis"/>
          <w:highlight w:val="cyan"/>
        </w:rPr>
        <w:t>government work</w:t>
      </w:r>
      <w:r w:rsidRPr="00162BAD">
        <w:rPr>
          <w:rStyle w:val="StyleUnderline"/>
          <w:highlight w:val="cyan"/>
        </w:rPr>
        <w:t>s</w:t>
      </w:r>
      <w:r w:rsidRPr="00162BAD">
        <w:rPr>
          <w:sz w:val="16"/>
        </w:rPr>
        <w:t>,” Rep. Don Bacon (R-Neb.) said.</w:t>
      </w:r>
    </w:p>
    <w:p w14:paraId="3478DAF8" w14:textId="77777777" w:rsidR="00162BAD" w:rsidRPr="00162BAD" w:rsidRDefault="00162BAD" w:rsidP="00162BAD">
      <w:pPr>
        <w:rPr>
          <w:rStyle w:val="StyleUnderline"/>
        </w:rPr>
      </w:pPr>
      <w:r w:rsidRPr="00162BAD">
        <w:rPr>
          <w:rStyle w:val="StyleUnderline"/>
        </w:rPr>
        <w:t>Similar sentiment is coming from many of the Republicans tasked with shaping the government funding bills.</w:t>
      </w:r>
    </w:p>
    <w:p w14:paraId="1B7528BF" w14:textId="77777777" w:rsidR="00162BAD" w:rsidRPr="00162BAD" w:rsidRDefault="00162BAD" w:rsidP="00162BAD">
      <w:pPr>
        <w:rPr>
          <w:rStyle w:val="StyleUnderline"/>
        </w:rPr>
      </w:pPr>
      <w:r w:rsidRPr="00162BAD">
        <w:rPr>
          <w:sz w:val="16"/>
        </w:rPr>
        <w:t xml:space="preserve">Rep. Steve Womack (R-Ark.) </w:t>
      </w:r>
      <w:r w:rsidRPr="00162BAD">
        <w:rPr>
          <w:rStyle w:val="StyleUnderline"/>
        </w:rPr>
        <w:t xml:space="preserve">predicted that </w:t>
      </w:r>
      <w:r w:rsidRPr="00162BAD">
        <w:rPr>
          <w:rStyle w:val="StyleUnderline"/>
          <w:highlight w:val="cyan"/>
        </w:rPr>
        <w:t>any final government funding</w:t>
      </w:r>
      <w:r w:rsidRPr="00162BAD">
        <w:rPr>
          <w:rStyle w:val="StyleUnderline"/>
        </w:rPr>
        <w:t xml:space="preserve"> deal </w:t>
      </w:r>
      <w:r w:rsidRPr="00162BAD">
        <w:rPr>
          <w:rStyle w:val="StyleUnderline"/>
          <w:highlight w:val="cyan"/>
        </w:rPr>
        <w:t>will</w:t>
      </w:r>
      <w:r w:rsidRPr="00162BAD">
        <w:rPr>
          <w:rStyle w:val="StyleUnderline"/>
        </w:rPr>
        <w:t xml:space="preserve"> “look a lot different” than the House GOP bills, </w:t>
      </w:r>
      <w:r w:rsidRPr="00162BAD">
        <w:rPr>
          <w:rStyle w:val="StyleUnderline"/>
          <w:highlight w:val="cyan"/>
        </w:rPr>
        <w:t>result</w:t>
      </w:r>
      <w:r w:rsidRPr="00162BAD">
        <w:rPr>
          <w:rStyle w:val="StyleUnderline"/>
        </w:rPr>
        <w:t xml:space="preserve">ing </w:t>
      </w:r>
      <w:r w:rsidRPr="00162BAD">
        <w:rPr>
          <w:rStyle w:val="StyleUnderline"/>
          <w:highlight w:val="cyan"/>
        </w:rPr>
        <w:t xml:space="preserve">in </w:t>
      </w:r>
      <w:r w:rsidRPr="00162BAD">
        <w:rPr>
          <w:rStyle w:val="Emphasis"/>
          <w:highlight w:val="cyan"/>
        </w:rPr>
        <w:t>Republicans losing “a lot of votes</w:t>
      </w:r>
      <w:r w:rsidRPr="00162BAD">
        <w:rPr>
          <w:rStyle w:val="Emphasis"/>
        </w:rPr>
        <w:t xml:space="preserve"> on our side</w:t>
      </w:r>
      <w:r w:rsidRPr="00162BAD">
        <w:rPr>
          <w:rStyle w:val="StyleUnderline"/>
        </w:rPr>
        <w:t>, because it is just not going to be enough.”</w:t>
      </w:r>
    </w:p>
    <w:p w14:paraId="78A8FA41" w14:textId="77777777" w:rsidR="00162BAD" w:rsidRPr="00162BAD" w:rsidRDefault="00162BAD" w:rsidP="00162BAD">
      <w:pPr>
        <w:rPr>
          <w:sz w:val="16"/>
        </w:rPr>
      </w:pPr>
      <w:r w:rsidRPr="00162BAD">
        <w:rPr>
          <w:sz w:val="16"/>
        </w:rPr>
        <w:t xml:space="preserve">“I do think that sometimes we get </w:t>
      </w:r>
      <w:r w:rsidRPr="00625C66">
        <w:rPr>
          <w:rStyle w:val="StyleUnderline"/>
        </w:rPr>
        <w:t>caught up in our own echo chamber</w:t>
      </w:r>
      <w:r w:rsidRPr="00162BAD">
        <w:rPr>
          <w:sz w:val="16"/>
        </w:rPr>
        <w:t xml:space="preserve"> and we fail to recognize that </w:t>
      </w:r>
      <w:r w:rsidRPr="00625C66">
        <w:rPr>
          <w:rStyle w:val="StyleUnderline"/>
        </w:rPr>
        <w:t xml:space="preserve">we’re just one part of the discussion piece,” </w:t>
      </w:r>
      <w:r w:rsidRPr="00162BAD">
        <w:rPr>
          <w:sz w:val="16"/>
        </w:rPr>
        <w:t>he added.</w:t>
      </w:r>
    </w:p>
    <w:p w14:paraId="05958BC6" w14:textId="77777777" w:rsidR="00162BAD" w:rsidRPr="00162BAD" w:rsidRDefault="00162BAD" w:rsidP="00162BAD">
      <w:pPr>
        <w:rPr>
          <w:sz w:val="16"/>
        </w:rPr>
      </w:pPr>
      <w:r w:rsidRPr="00162BAD">
        <w:rPr>
          <w:sz w:val="16"/>
        </w:rPr>
        <w:t>The spending push comes back to a critical McCarthy pledge during his speaker’s race</w:t>
      </w:r>
      <w:r w:rsidRPr="00162BAD">
        <w:rPr>
          <w:rStyle w:val="StyleUnderline"/>
        </w:rPr>
        <w:t>. The now-speaker vowed to take a back-to-the-basics approach to government funding bills this time around, a</w:t>
      </w:r>
      <w:r w:rsidRPr="00162BAD">
        <w:rPr>
          <w:sz w:val="16"/>
        </w:rPr>
        <w:t>voiding a trillion-dollar catch-all measure that his predecessor once called “a crap sandwich.”</w:t>
      </w:r>
    </w:p>
    <w:p w14:paraId="551FDDA8" w14:textId="77777777" w:rsidR="00162BAD" w:rsidRPr="00625C66" w:rsidRDefault="00162BAD" w:rsidP="00162BAD">
      <w:pPr>
        <w:rPr>
          <w:rStyle w:val="StyleUnderline"/>
        </w:rPr>
      </w:pPr>
      <w:r w:rsidRPr="00162BAD">
        <w:rPr>
          <w:sz w:val="16"/>
        </w:rPr>
        <w:t xml:space="preserve">Most </w:t>
      </w:r>
      <w:r w:rsidRPr="00625C66">
        <w:rPr>
          <w:rStyle w:val="StyleUnderline"/>
        </w:rPr>
        <w:t xml:space="preserve">Republicans say it’s </w:t>
      </w:r>
      <w:r w:rsidRPr="00625C66">
        <w:rPr>
          <w:rStyle w:val="StyleUnderline"/>
          <w:highlight w:val="cyan"/>
        </w:rPr>
        <w:t>unlikely</w:t>
      </w:r>
      <w:r w:rsidRPr="00625C66">
        <w:rPr>
          <w:rStyle w:val="StyleUnderline"/>
        </w:rPr>
        <w:t xml:space="preserve"> that </w:t>
      </w:r>
      <w:r w:rsidRPr="00625C66">
        <w:rPr>
          <w:rStyle w:val="StyleUnderline"/>
          <w:highlight w:val="cyan"/>
        </w:rPr>
        <w:t>the</w:t>
      </w:r>
      <w:r w:rsidRPr="00625C66">
        <w:rPr>
          <w:rStyle w:val="StyleUnderline"/>
        </w:rPr>
        <w:t xml:space="preserve"> spending </w:t>
      </w:r>
      <w:r w:rsidRPr="00625C66">
        <w:rPr>
          <w:rStyle w:val="StyleUnderline"/>
          <w:highlight w:val="cyan"/>
        </w:rPr>
        <w:t>debacle will be</w:t>
      </w:r>
      <w:r w:rsidRPr="00625C66">
        <w:rPr>
          <w:rStyle w:val="StyleUnderline"/>
        </w:rPr>
        <w:t xml:space="preserve"> entirely </w:t>
      </w:r>
      <w:r w:rsidRPr="00625C66">
        <w:rPr>
          <w:rStyle w:val="StyleUnderline"/>
          <w:highlight w:val="cyan"/>
        </w:rPr>
        <w:t>solved by the funding deadline</w:t>
      </w:r>
      <w:r w:rsidRPr="00162BAD">
        <w:rPr>
          <w:sz w:val="16"/>
        </w:rPr>
        <w:t xml:space="preserve"> Sept. 30. Instead, many believe </w:t>
      </w:r>
      <w:r w:rsidRPr="00625C66">
        <w:rPr>
          <w:rStyle w:val="StyleUnderline"/>
        </w:rPr>
        <w:t>Congress will probably wind up with its usual post-Christmas deadline. F</w:t>
      </w:r>
      <w:r w:rsidRPr="00162BAD">
        <w:rPr>
          <w:sz w:val="16"/>
        </w:rPr>
        <w:t xml:space="preserve">ew are ruling out a </w:t>
      </w:r>
      <w:r w:rsidRPr="00625C66">
        <w:rPr>
          <w:rStyle w:val="StyleUnderline"/>
        </w:rPr>
        <w:t>September showdown</w:t>
      </w:r>
      <w:r w:rsidRPr="00162BAD">
        <w:rPr>
          <w:sz w:val="16"/>
        </w:rPr>
        <w:t xml:space="preserve"> entirely, however, </w:t>
      </w:r>
      <w:r w:rsidRPr="00625C66">
        <w:rPr>
          <w:rStyle w:val="StyleUnderline"/>
        </w:rPr>
        <w:t xml:space="preserve">since both parties would need to agree on a short-term extension until Jan. 1 — when </w:t>
      </w:r>
      <w:r w:rsidRPr="00625C66">
        <w:rPr>
          <w:rStyle w:val="StyleUnderline"/>
          <w:highlight w:val="cyan"/>
        </w:rPr>
        <w:t>the</w:t>
      </w:r>
      <w:r w:rsidRPr="00625C66">
        <w:rPr>
          <w:rStyle w:val="StyleUnderline"/>
        </w:rPr>
        <w:t xml:space="preserve"> debt </w:t>
      </w:r>
      <w:r w:rsidRPr="00625C66">
        <w:rPr>
          <w:rStyle w:val="StyleUnderline"/>
          <w:highlight w:val="cyan"/>
        </w:rPr>
        <w:t>deal could trigger</w:t>
      </w:r>
      <w:r w:rsidRPr="00625C66">
        <w:rPr>
          <w:rStyle w:val="StyleUnderline"/>
        </w:rPr>
        <w:t xml:space="preserve"> some </w:t>
      </w:r>
      <w:r w:rsidRPr="00162BAD">
        <w:rPr>
          <w:rStyle w:val="StyleUnderline"/>
          <w:highlight w:val="cyan"/>
        </w:rPr>
        <w:t xml:space="preserve">small automatic </w:t>
      </w:r>
      <w:r w:rsidRPr="00625C66">
        <w:rPr>
          <w:rStyle w:val="StyleUnderline"/>
          <w:highlight w:val="cyan"/>
        </w:rPr>
        <w:t>cuts.</w:t>
      </w:r>
    </w:p>
    <w:p w14:paraId="42874EBF" w14:textId="77777777" w:rsidR="00162BAD" w:rsidRPr="00625C66" w:rsidRDefault="00162BAD" w:rsidP="00162BAD">
      <w:pPr>
        <w:rPr>
          <w:rStyle w:val="StyleUnderline"/>
        </w:rPr>
      </w:pPr>
      <w:r w:rsidRPr="00162BAD">
        <w:rPr>
          <w:sz w:val="16"/>
        </w:rPr>
        <w:t xml:space="preserve">“You have kind of a three-month no-man’s land,” said Rep. Chip Roy (R-Texas) about the period between the end of September and start of January. “I assume if there is no deal or agreement or </w:t>
      </w:r>
      <w:proofErr w:type="spellStart"/>
      <w:r w:rsidRPr="00162BAD">
        <w:rPr>
          <w:sz w:val="16"/>
        </w:rPr>
        <w:t>approps</w:t>
      </w:r>
      <w:proofErr w:type="spellEnd"/>
      <w:r w:rsidRPr="00162BAD">
        <w:rPr>
          <w:sz w:val="16"/>
        </w:rPr>
        <w:t xml:space="preserve"> aren’t passed, … then </w:t>
      </w:r>
      <w:r w:rsidRPr="00625C66">
        <w:rPr>
          <w:rStyle w:val="StyleUnderline"/>
        </w:rPr>
        <w:t xml:space="preserve">on Oct. 1, </w:t>
      </w:r>
      <w:r w:rsidRPr="00625C66">
        <w:rPr>
          <w:rStyle w:val="StyleUnderline"/>
          <w:highlight w:val="cyan"/>
        </w:rPr>
        <w:t>you</w:t>
      </w:r>
      <w:r w:rsidRPr="00625C66">
        <w:rPr>
          <w:rStyle w:val="StyleUnderline"/>
        </w:rPr>
        <w:t xml:space="preserve"> either </w:t>
      </w:r>
      <w:r w:rsidRPr="00625C66">
        <w:rPr>
          <w:rStyle w:val="StyleUnderline"/>
          <w:highlight w:val="cyan"/>
        </w:rPr>
        <w:t>have a</w:t>
      </w:r>
      <w:r w:rsidRPr="00625C66">
        <w:rPr>
          <w:rStyle w:val="StyleUnderline"/>
        </w:rPr>
        <w:t xml:space="preserve"> short-term [</w:t>
      </w:r>
      <w:r w:rsidRPr="00625C66">
        <w:rPr>
          <w:rStyle w:val="StyleUnderline"/>
          <w:highlight w:val="cyan"/>
        </w:rPr>
        <w:t>continuing resolution</w:t>
      </w:r>
      <w:r w:rsidRPr="00625C66">
        <w:rPr>
          <w:rStyle w:val="StyleUnderline"/>
        </w:rPr>
        <w:t>] or you don’t have funding.”</w:t>
      </w:r>
    </w:p>
    <w:p w14:paraId="5BE4D19F" w14:textId="77777777" w:rsidR="00162BAD" w:rsidRPr="00625C66" w:rsidRDefault="00162BAD" w:rsidP="00162BAD">
      <w:pPr>
        <w:rPr>
          <w:sz w:val="16"/>
          <w:szCs w:val="16"/>
        </w:rPr>
      </w:pPr>
      <w:r w:rsidRPr="00625C66">
        <w:rPr>
          <w:sz w:val="16"/>
          <w:szCs w:val="16"/>
        </w:rPr>
        <w:t>In the meantime, to help get members on one page, McCarthy and his allies have also kicked off something of an educational campaign, in which GOP appropriators can show where virtually every dollar is spent in their bills — and why fellow Republicans should support it.</w:t>
      </w:r>
    </w:p>
    <w:p w14:paraId="744AB19A" w14:textId="77777777" w:rsidR="00162BAD" w:rsidRPr="009A42A5" w:rsidRDefault="00162BAD" w:rsidP="00162BAD">
      <w:pPr>
        <w:rPr>
          <w:sz w:val="16"/>
          <w:szCs w:val="16"/>
        </w:rPr>
      </w:pPr>
      <w:r w:rsidRPr="003047D5">
        <w:t>“</w:t>
      </w:r>
      <w:r w:rsidRPr="009A42A5">
        <w:rPr>
          <w:sz w:val="16"/>
          <w:szCs w:val="16"/>
        </w:rPr>
        <w:t>You want a secure border, you got to agree about the things it’s going to take,” Rep. Dave Joyce (R-Ohio) said of his outreach to members about what’s in his Department of Homeland Security funding bill. That measure includes more money than in past years to fund priorities like added immigrant detention beds.</w:t>
      </w:r>
    </w:p>
    <w:p w14:paraId="708C4FE9" w14:textId="77777777" w:rsidR="00162BAD" w:rsidRPr="009A42A5" w:rsidRDefault="00162BAD" w:rsidP="00162BAD">
      <w:pPr>
        <w:rPr>
          <w:sz w:val="16"/>
          <w:szCs w:val="16"/>
        </w:rPr>
      </w:pPr>
      <w:r w:rsidRPr="009A42A5">
        <w:rPr>
          <w:sz w:val="16"/>
          <w:szCs w:val="16"/>
        </w:rPr>
        <w:t>“That’s why it’s more important to educate everybody in the process and how it works,” Joyce added. “It’s not like us just making stuff up, or just in collusion with the Senate.”</w:t>
      </w:r>
    </w:p>
    <w:p w14:paraId="25752A67" w14:textId="77777777" w:rsidR="00162BAD" w:rsidRDefault="00162BAD" w:rsidP="00CF126D"/>
    <w:p w14:paraId="62B81CBD" w14:textId="2F902497" w:rsidR="00162BAD" w:rsidRDefault="00BB2CCA" w:rsidP="001E0C2D">
      <w:pPr>
        <w:pStyle w:val="Heading4"/>
      </w:pPr>
      <w:r>
        <w:t>It’ll never be enough for the Freedom Caucus – and a Bipartisan Compromise is Inevitable</w:t>
      </w:r>
    </w:p>
    <w:p w14:paraId="177EE5D9" w14:textId="77777777" w:rsidR="001E0C2D" w:rsidRDefault="001E0C2D" w:rsidP="001E0C2D">
      <w:r w:rsidRPr="002E3D74">
        <w:rPr>
          <w:b/>
          <w:bCs/>
          <w:sz w:val="24"/>
        </w:rPr>
        <w:t>Fox 6-30</w:t>
      </w:r>
      <w:r>
        <w:t xml:space="preserve"> </w:t>
      </w:r>
      <w:r w:rsidRPr="002E3D74">
        <w:t xml:space="preserve">(Lauren Fox, 6-30-2023, "Republicans race to build support for spending bills as divisions loom large," CNN, </w:t>
      </w:r>
      <w:r w:rsidRPr="00E674FC">
        <w:t xml:space="preserve">Congressional reporter for CNN. </w:t>
      </w:r>
      <w:r w:rsidRPr="002E3D74">
        <w:t>https://www.cnn.com/2023/06/30/politics/republican-appropriations-fight/index.html, accessed 6-30-2023)//</w:t>
      </w:r>
      <w:proofErr w:type="spellStart"/>
      <w:r w:rsidRPr="002E3D74">
        <w:t>Prozes</w:t>
      </w:r>
      <w:proofErr w:type="spellEnd"/>
    </w:p>
    <w:p w14:paraId="01029F99" w14:textId="77777777" w:rsidR="001E0C2D" w:rsidRPr="00BB2CCA" w:rsidRDefault="001E0C2D" w:rsidP="001E0C2D">
      <w:pPr>
        <w:rPr>
          <w:sz w:val="14"/>
          <w:szCs w:val="14"/>
        </w:rPr>
      </w:pPr>
      <w:r w:rsidRPr="00BB2CCA">
        <w:rPr>
          <w:sz w:val="14"/>
          <w:szCs w:val="14"/>
        </w:rPr>
        <w:t>House Republicans are furiously working through the recess to shore up support on a series of spending bills leaders hope to put on the floor as soon as July, another critical test for Speaker Kevin McCarthy’s struggle to hold onto his right flank and make good on a series of promises he made to clinch the gavel in January.</w:t>
      </w:r>
    </w:p>
    <w:p w14:paraId="5CB14F9A" w14:textId="77777777" w:rsidR="001E0C2D" w:rsidRPr="00BB2CCA" w:rsidRDefault="001E0C2D" w:rsidP="001E0C2D">
      <w:pPr>
        <w:rPr>
          <w:sz w:val="14"/>
          <w:szCs w:val="14"/>
        </w:rPr>
      </w:pPr>
      <w:r w:rsidRPr="00BB2CCA">
        <w:rPr>
          <w:sz w:val="14"/>
          <w:szCs w:val="14"/>
        </w:rPr>
        <w:t>The House Appropriations Committee passed six spending bills ahead of the July Fourth recess, but negotiations are continuing over recess on whether those bills – and the six still working their way through committee – might need further changes to win support on the House floor. The speaker can only afford to lose a handful of members. It’s a massive undertaking and once again puts a spotlight on whether the Republican majority in the House can stay unified after bitter divisions stalled the chamber in June.</w:t>
      </w:r>
    </w:p>
    <w:p w14:paraId="1947A86E" w14:textId="77777777" w:rsidR="001E0C2D" w:rsidRPr="00BB2CCA" w:rsidRDefault="001E0C2D" w:rsidP="001E0C2D">
      <w:pPr>
        <w:rPr>
          <w:sz w:val="14"/>
          <w:szCs w:val="14"/>
        </w:rPr>
      </w:pPr>
      <w:r w:rsidRPr="00BB2CCA">
        <w:rPr>
          <w:sz w:val="14"/>
          <w:szCs w:val="14"/>
        </w:rPr>
        <w:t>“We’re having a lot of conversations during the break as well to make sure we are all on the same page,” Majority Leader Steve Scalise, a Louisiana Republican, told CNN before the recess. “We’re going to go one at a time and work with our members every step of the way.”</w:t>
      </w:r>
    </w:p>
    <w:p w14:paraId="6D154EF6" w14:textId="77777777" w:rsidR="001E0C2D" w:rsidRPr="00BB2CCA" w:rsidRDefault="001E0C2D" w:rsidP="001E0C2D">
      <w:pPr>
        <w:rPr>
          <w:sz w:val="14"/>
          <w:szCs w:val="14"/>
        </w:rPr>
      </w:pPr>
      <w:r w:rsidRPr="00BB2CCA">
        <w:rPr>
          <w:sz w:val="14"/>
          <w:szCs w:val="14"/>
        </w:rPr>
        <w:t>Over the recess, members have planned small group meetings intended to get Republicans on the same page and educate newer members about what is possible in the weeks and months ahead on spending.</w:t>
      </w:r>
    </w:p>
    <w:p w14:paraId="65832CC0" w14:textId="77777777" w:rsidR="001E0C2D" w:rsidRPr="00BB2CCA" w:rsidRDefault="001E0C2D" w:rsidP="001E0C2D">
      <w:pPr>
        <w:rPr>
          <w:sz w:val="14"/>
          <w:szCs w:val="14"/>
        </w:rPr>
      </w:pPr>
      <w:r w:rsidRPr="00BB2CCA">
        <w:rPr>
          <w:sz w:val="14"/>
          <w:szCs w:val="14"/>
        </w:rPr>
        <w:t xml:space="preserve">“The only way you are going to get through this is with a strong communication, strong discussion. … You don’t do that by playing chicken. You do that by sitting down and trying to understand where we are going and make sure everyone has good, solid facts,” said Rep. Mark </w:t>
      </w:r>
      <w:proofErr w:type="spellStart"/>
      <w:r w:rsidRPr="00BB2CCA">
        <w:rPr>
          <w:sz w:val="14"/>
          <w:szCs w:val="14"/>
        </w:rPr>
        <w:t>Amodei</w:t>
      </w:r>
      <w:proofErr w:type="spellEnd"/>
      <w:r w:rsidRPr="00BB2CCA">
        <w:rPr>
          <w:sz w:val="14"/>
          <w:szCs w:val="14"/>
        </w:rPr>
        <w:t>, an GOP appropriator from Nevada.</w:t>
      </w:r>
    </w:p>
    <w:p w14:paraId="7458A57A" w14:textId="77777777" w:rsidR="001E0C2D" w:rsidRPr="00BB2CCA" w:rsidRDefault="001E0C2D" w:rsidP="001E0C2D">
      <w:pPr>
        <w:rPr>
          <w:sz w:val="14"/>
          <w:szCs w:val="14"/>
        </w:rPr>
      </w:pPr>
      <w:r w:rsidRPr="00BB2CCA">
        <w:rPr>
          <w:sz w:val="14"/>
          <w:szCs w:val="14"/>
        </w:rPr>
        <w:t>While the conference is largely united on spending levels for the Departments of Homeland Security, Defense and Veterans Affairs, there is still some disagreement about spending levels for other agencies, raising the stakes on whether leaders will ultimately be able to pass all 12 spending bills on the floor before a fall deadline.</w:t>
      </w:r>
    </w:p>
    <w:p w14:paraId="07D13076" w14:textId="77777777" w:rsidR="001E0C2D" w:rsidRPr="00BB2CCA" w:rsidRDefault="001E0C2D" w:rsidP="001E0C2D">
      <w:pPr>
        <w:rPr>
          <w:sz w:val="14"/>
          <w:szCs w:val="14"/>
        </w:rPr>
      </w:pPr>
      <w:r w:rsidRPr="00BB2CCA">
        <w:rPr>
          <w:sz w:val="14"/>
          <w:szCs w:val="14"/>
        </w:rPr>
        <w:t>“I don’t think anybody believes the federal bureaucracy can’t survive on 2019 or 2020 levels of spending pre-Covid,” Rep. Chip Roy of Texas, a conservative, said about wanting to push the spending levels lower.</w:t>
      </w:r>
    </w:p>
    <w:p w14:paraId="7F3CCAFF" w14:textId="77777777" w:rsidR="001E0C2D" w:rsidRPr="00BB2CCA" w:rsidRDefault="001E0C2D" w:rsidP="001E0C2D">
      <w:pPr>
        <w:rPr>
          <w:sz w:val="14"/>
          <w:szCs w:val="14"/>
        </w:rPr>
      </w:pPr>
      <w:r w:rsidRPr="00BB2CCA">
        <w:rPr>
          <w:sz w:val="14"/>
          <w:szCs w:val="14"/>
        </w:rPr>
        <w:t>Behind the scenes, leaders and appropriators are trying to win over some in their right flank by emphasizing a series of policy riders they believe could attract those in the House Freedom Caucus who have railed against the overall spending levels as too high.</w:t>
      </w:r>
    </w:p>
    <w:p w14:paraId="5A449850" w14:textId="77777777" w:rsidR="001E0C2D" w:rsidRPr="00BB2CCA" w:rsidRDefault="001E0C2D" w:rsidP="001E0C2D">
      <w:pPr>
        <w:rPr>
          <w:sz w:val="14"/>
          <w:szCs w:val="14"/>
        </w:rPr>
      </w:pPr>
      <w:r w:rsidRPr="00BB2CCA">
        <w:rPr>
          <w:sz w:val="14"/>
          <w:szCs w:val="14"/>
        </w:rPr>
        <w:t>Some of those items include policies barring federal spending on programs that invest in diversity, equity and inclusion training, surgical procedures or hormone therapies for the purposes of gender-affirming care and policies banning any funding that would be used for discriminatory action against a person on the basis the person acted in accordance with a “sincerely held religious belief.” Some conservatives are also pushing to include riders like rescinding funding for a new FBI headquarters in the wake of the federal indictment against former President Donald Trump. That rider hasn’t yet been included, but is a top target for some conservatives.</w:t>
      </w:r>
    </w:p>
    <w:p w14:paraId="464F9D41" w14:textId="12036373" w:rsidR="001E0C2D" w:rsidRPr="00BB2CCA" w:rsidRDefault="001E0C2D" w:rsidP="001E0C2D">
      <w:pPr>
        <w:rPr>
          <w:sz w:val="14"/>
          <w:szCs w:val="14"/>
        </w:rPr>
      </w:pPr>
      <w:r w:rsidRPr="00BB2CCA">
        <w:rPr>
          <w:sz w:val="14"/>
          <w:szCs w:val="14"/>
        </w:rPr>
        <w:t>“When you see what we have put in these bills, the riders, the policies, it is going to be hard for them to substantiate killing these bills, and it’s going to be tough for them personally to vote against these bills,” one appropriator said on background to freely discuss internal conversations with conservatives. “What we need to do is keep reminding them that it is not just the budget.”</w:t>
      </w:r>
    </w:p>
    <w:p w14:paraId="40A0168E" w14:textId="77777777" w:rsidR="001E0C2D" w:rsidRPr="007E14D4" w:rsidRDefault="001E0C2D" w:rsidP="001E0C2D">
      <w:pPr>
        <w:rPr>
          <w:rStyle w:val="StyleUnderline"/>
        </w:rPr>
      </w:pPr>
      <w:r w:rsidRPr="007E14D4">
        <w:rPr>
          <w:rStyle w:val="StyleUnderline"/>
        </w:rPr>
        <w:t xml:space="preserve">Already, </w:t>
      </w:r>
      <w:r w:rsidRPr="008D38DC">
        <w:rPr>
          <w:rStyle w:val="StyleUnderline"/>
          <w:highlight w:val="cyan"/>
        </w:rPr>
        <w:t>Republicans in the House</w:t>
      </w:r>
      <w:r w:rsidRPr="007E14D4">
        <w:rPr>
          <w:rStyle w:val="StyleUnderline"/>
        </w:rPr>
        <w:t xml:space="preserve"> have </w:t>
      </w:r>
      <w:r w:rsidRPr="008D38DC">
        <w:rPr>
          <w:rStyle w:val="StyleUnderline"/>
          <w:highlight w:val="cyan"/>
        </w:rPr>
        <w:t>sought to slash federal spending back to</w:t>
      </w:r>
      <w:r w:rsidRPr="00E674FC">
        <w:rPr>
          <w:sz w:val="16"/>
        </w:rPr>
        <w:t xml:space="preserve"> fiscal year </w:t>
      </w:r>
      <w:r w:rsidRPr="008D38DC">
        <w:rPr>
          <w:rStyle w:val="StyleUnderline"/>
          <w:highlight w:val="cyan"/>
        </w:rPr>
        <w:t>2022</w:t>
      </w:r>
      <w:r w:rsidRPr="00E674FC">
        <w:rPr>
          <w:sz w:val="16"/>
        </w:rPr>
        <w:t xml:space="preserve"> levels </w:t>
      </w:r>
      <w:r w:rsidRPr="007E14D4">
        <w:rPr>
          <w:rStyle w:val="StyleUnderline"/>
        </w:rPr>
        <w:t>and</w:t>
      </w:r>
      <w:r w:rsidRPr="00E674FC">
        <w:rPr>
          <w:sz w:val="16"/>
        </w:rPr>
        <w:t xml:space="preserve">, in some parts of the budget, even lower levels, </w:t>
      </w:r>
      <w:r w:rsidRPr="007E14D4">
        <w:rPr>
          <w:rStyle w:val="StyleUnderline"/>
        </w:rPr>
        <w:t xml:space="preserve">marking up their bills in committee at billions less than what was agreed to in the debt ceiling package </w:t>
      </w:r>
      <w:r w:rsidRPr="00E674FC">
        <w:rPr>
          <w:sz w:val="16"/>
        </w:rPr>
        <w:t xml:space="preserve">with the White House. It’s </w:t>
      </w:r>
      <w:r w:rsidRPr="008D38DC">
        <w:rPr>
          <w:rStyle w:val="StyleUnderline"/>
          <w:highlight w:val="cyan"/>
        </w:rPr>
        <w:t>caused bipartisan consternation in the Senate</w:t>
      </w:r>
      <w:r w:rsidRPr="007E14D4">
        <w:rPr>
          <w:rStyle w:val="StyleUnderline"/>
        </w:rPr>
        <w:t xml:space="preserve"> and </w:t>
      </w:r>
      <w:r w:rsidRPr="008D38DC">
        <w:rPr>
          <w:rStyle w:val="StyleUnderline"/>
          <w:highlight w:val="cyan"/>
        </w:rPr>
        <w:t>puts</w:t>
      </w:r>
      <w:r w:rsidRPr="007E14D4">
        <w:rPr>
          <w:rStyle w:val="StyleUnderline"/>
        </w:rPr>
        <w:t xml:space="preserve"> </w:t>
      </w:r>
      <w:r w:rsidRPr="008D38DC">
        <w:rPr>
          <w:rStyle w:val="StyleUnderline"/>
          <w:highlight w:val="cyan"/>
        </w:rPr>
        <w:t xml:space="preserve">the two chambers on a </w:t>
      </w:r>
      <w:r w:rsidRPr="008D38DC">
        <w:rPr>
          <w:rStyle w:val="Emphasis"/>
          <w:highlight w:val="cyan"/>
        </w:rPr>
        <w:t>collision course</w:t>
      </w:r>
      <w:r w:rsidRPr="008D38DC">
        <w:rPr>
          <w:rStyle w:val="StyleUnderline"/>
          <w:highlight w:val="cyan"/>
        </w:rPr>
        <w:t xml:space="preserve"> in the fall</w:t>
      </w:r>
      <w:r w:rsidRPr="00E674FC">
        <w:rPr>
          <w:sz w:val="16"/>
        </w:rPr>
        <w:t xml:space="preserve">. The </w:t>
      </w:r>
      <w:r w:rsidRPr="008D38DC">
        <w:rPr>
          <w:rStyle w:val="StyleUnderline"/>
          <w:highlight w:val="cyan"/>
        </w:rPr>
        <w:t xml:space="preserve">massive disparity in </w:t>
      </w:r>
      <w:r w:rsidRPr="008D38DC">
        <w:rPr>
          <w:rStyle w:val="StyleUnderline"/>
        </w:rPr>
        <w:t xml:space="preserve">topline </w:t>
      </w:r>
      <w:r w:rsidRPr="008D38DC">
        <w:rPr>
          <w:rStyle w:val="StyleUnderline"/>
          <w:highlight w:val="cyan"/>
        </w:rPr>
        <w:t>spending numbers between</w:t>
      </w:r>
      <w:r w:rsidRPr="00E674FC">
        <w:rPr>
          <w:sz w:val="16"/>
        </w:rPr>
        <w:t xml:space="preserve"> the </w:t>
      </w:r>
      <w:r w:rsidRPr="008D38DC">
        <w:rPr>
          <w:rStyle w:val="StyleUnderline"/>
          <w:highlight w:val="cyan"/>
        </w:rPr>
        <w:t>House and Senate</w:t>
      </w:r>
      <w:r w:rsidRPr="00E674FC">
        <w:rPr>
          <w:sz w:val="16"/>
        </w:rPr>
        <w:t xml:space="preserve"> may </w:t>
      </w:r>
      <w:r w:rsidRPr="008D38DC">
        <w:rPr>
          <w:rStyle w:val="StyleUnderline"/>
          <w:highlight w:val="cyan"/>
        </w:rPr>
        <w:t>grow as</w:t>
      </w:r>
      <w:r w:rsidRPr="007E14D4">
        <w:rPr>
          <w:rStyle w:val="StyleUnderline"/>
        </w:rPr>
        <w:t xml:space="preserve"> some </w:t>
      </w:r>
      <w:r w:rsidRPr="008D38DC">
        <w:rPr>
          <w:rStyle w:val="StyleUnderline"/>
          <w:highlight w:val="cyan"/>
        </w:rPr>
        <w:t xml:space="preserve">members of the </w:t>
      </w:r>
      <w:r w:rsidRPr="008D38DC">
        <w:rPr>
          <w:rStyle w:val="StyleUnderline"/>
        </w:rPr>
        <w:t xml:space="preserve">House </w:t>
      </w:r>
      <w:r w:rsidRPr="008D38DC">
        <w:rPr>
          <w:rStyle w:val="StyleUnderline"/>
          <w:highlight w:val="cyan"/>
        </w:rPr>
        <w:t xml:space="preserve">Freedom Caucus </w:t>
      </w:r>
      <w:r w:rsidRPr="008D38DC">
        <w:rPr>
          <w:rStyle w:val="StyleUnderline"/>
        </w:rPr>
        <w:t xml:space="preserve">have </w:t>
      </w:r>
      <w:r w:rsidRPr="008D38DC">
        <w:rPr>
          <w:rStyle w:val="StyleUnderline"/>
          <w:highlight w:val="cyan"/>
        </w:rPr>
        <w:t>argue</w:t>
      </w:r>
      <w:r w:rsidRPr="008D38DC">
        <w:rPr>
          <w:rStyle w:val="StyleUnderline"/>
        </w:rPr>
        <w:t xml:space="preserve">d </w:t>
      </w:r>
      <w:r w:rsidRPr="008D38DC">
        <w:rPr>
          <w:rStyle w:val="StyleUnderline"/>
          <w:highlight w:val="cyan"/>
        </w:rPr>
        <w:t>the numbers should be even lower</w:t>
      </w:r>
      <w:r w:rsidRPr="007E14D4">
        <w:rPr>
          <w:rStyle w:val="StyleUnderline"/>
        </w:rPr>
        <w:t xml:space="preserve"> than they are.</w:t>
      </w:r>
    </w:p>
    <w:p w14:paraId="588E1A2E" w14:textId="77777777" w:rsidR="001E0C2D" w:rsidRPr="00E674FC" w:rsidRDefault="001E0C2D" w:rsidP="001E0C2D">
      <w:pPr>
        <w:rPr>
          <w:sz w:val="16"/>
        </w:rPr>
      </w:pPr>
      <w:r w:rsidRPr="00E674FC">
        <w:rPr>
          <w:sz w:val="16"/>
        </w:rPr>
        <w:t xml:space="preserve">“You got </w:t>
      </w:r>
      <w:r w:rsidRPr="007E14D4">
        <w:rPr>
          <w:rStyle w:val="StyleUnderline"/>
        </w:rPr>
        <w:t>a small group of people that are driving the numbers that we agreed to earlier, lower and lower</w:t>
      </w:r>
      <w:r w:rsidRPr="00E674FC">
        <w:rPr>
          <w:sz w:val="16"/>
        </w:rPr>
        <w:t xml:space="preserve">,” GOP Rep. Steve Womack of Arkansas said. “My guess is that </w:t>
      </w:r>
      <w:r w:rsidRPr="008D38DC">
        <w:rPr>
          <w:rStyle w:val="StyleUnderline"/>
          <w:highlight w:val="cyan"/>
        </w:rPr>
        <w:t>even with the numbers we have begun</w:t>
      </w:r>
      <w:r w:rsidRPr="007E14D4">
        <w:rPr>
          <w:rStyle w:val="StyleUnderline"/>
        </w:rPr>
        <w:t xml:space="preserve"> marking our bills to </w:t>
      </w:r>
      <w:r w:rsidRPr="008D38DC">
        <w:rPr>
          <w:rStyle w:val="StyleUnderline"/>
          <w:highlight w:val="cyan"/>
        </w:rPr>
        <w:t>will not be sufficient</w:t>
      </w:r>
      <w:r w:rsidRPr="00E674FC">
        <w:rPr>
          <w:sz w:val="16"/>
        </w:rPr>
        <w:t>. … We are trying to manage through all the noise, all the discussion, all of the division.”</w:t>
      </w:r>
    </w:p>
    <w:p w14:paraId="5E8F3352" w14:textId="77777777" w:rsidR="001E0C2D" w:rsidRPr="007E14D4" w:rsidRDefault="001E0C2D" w:rsidP="001E0C2D">
      <w:pPr>
        <w:rPr>
          <w:rStyle w:val="StyleUnderline"/>
        </w:rPr>
      </w:pPr>
      <w:r w:rsidRPr="00E674FC">
        <w:rPr>
          <w:sz w:val="16"/>
        </w:rPr>
        <w:t xml:space="preserve">The message from leadership has </w:t>
      </w:r>
      <w:r w:rsidRPr="008D38DC">
        <w:rPr>
          <w:sz w:val="16"/>
        </w:rPr>
        <w:t xml:space="preserve">been </w:t>
      </w:r>
      <w:r w:rsidRPr="008D38DC">
        <w:rPr>
          <w:rStyle w:val="StyleUnderline"/>
          <w:highlight w:val="cyan"/>
        </w:rPr>
        <w:t>if House</w:t>
      </w:r>
      <w:r w:rsidRPr="007E14D4">
        <w:rPr>
          <w:rStyle w:val="StyleUnderline"/>
        </w:rPr>
        <w:t xml:space="preserve"> Republicans </w:t>
      </w:r>
      <w:r w:rsidRPr="008D38DC">
        <w:rPr>
          <w:rStyle w:val="StyleUnderline"/>
          <w:highlight w:val="cyan"/>
        </w:rPr>
        <w:t>can pass all 12</w:t>
      </w:r>
      <w:r w:rsidRPr="007E14D4">
        <w:rPr>
          <w:rStyle w:val="StyleUnderline"/>
        </w:rPr>
        <w:t xml:space="preserve"> appropriations </w:t>
      </w:r>
      <w:r w:rsidRPr="008D38DC">
        <w:rPr>
          <w:rStyle w:val="StyleUnderline"/>
          <w:highlight w:val="cyan"/>
        </w:rPr>
        <w:t>bills, it will give Republicans more leverage in</w:t>
      </w:r>
      <w:r w:rsidRPr="007E14D4">
        <w:rPr>
          <w:rStyle w:val="StyleUnderline"/>
        </w:rPr>
        <w:t xml:space="preserve"> a </w:t>
      </w:r>
      <w:r w:rsidRPr="008D38DC">
        <w:rPr>
          <w:rStyle w:val="StyleUnderline"/>
          <w:highlight w:val="cyan"/>
        </w:rPr>
        <w:t>negotiation with the Dem</w:t>
      </w:r>
      <w:r w:rsidRPr="008D38DC">
        <w:rPr>
          <w:rStyle w:val="StyleUnderline"/>
        </w:rPr>
        <w:t xml:space="preserve">ocratic-controlled </w:t>
      </w:r>
      <w:r w:rsidRPr="008D38DC">
        <w:rPr>
          <w:rStyle w:val="StyleUnderline"/>
          <w:highlight w:val="cyan"/>
        </w:rPr>
        <w:t>Senate and White House.</w:t>
      </w:r>
    </w:p>
    <w:p w14:paraId="36B0BE1C" w14:textId="77777777" w:rsidR="001E0C2D" w:rsidRPr="00E674FC" w:rsidRDefault="001E0C2D" w:rsidP="001E0C2D">
      <w:pPr>
        <w:rPr>
          <w:sz w:val="16"/>
        </w:rPr>
      </w:pPr>
      <w:r w:rsidRPr="00E674FC">
        <w:rPr>
          <w:sz w:val="16"/>
        </w:rPr>
        <w:t xml:space="preserve">The playbook for spending mirrors the process House leaders deployed with the debt ceiling just months ago. </w:t>
      </w:r>
      <w:r w:rsidRPr="007E14D4">
        <w:rPr>
          <w:rStyle w:val="StyleUnderline"/>
        </w:rPr>
        <w:t>Before McCarthy ultimately cut a deal with the White House, he passed a Republican-only bill, which leaders built support for through a series of small group meetings of the so-called five families that represent different ideological corners of the conference</w:t>
      </w:r>
      <w:r w:rsidRPr="00E674FC">
        <w:rPr>
          <w:sz w:val="16"/>
        </w:rPr>
        <w:t xml:space="preserve">. Once the plan took shape, </w:t>
      </w:r>
      <w:r w:rsidRPr="007E14D4">
        <w:rPr>
          <w:rStyle w:val="StyleUnderline"/>
        </w:rPr>
        <w:t xml:space="preserve">the whip team – through a series of one-on-one calls and meetings – was able to convince all but four members to vote for it. But, </w:t>
      </w:r>
      <w:r w:rsidRPr="008D38DC">
        <w:rPr>
          <w:rStyle w:val="StyleUnderline"/>
          <w:highlight w:val="cyan"/>
        </w:rPr>
        <w:t>even if leaders can re-harnes</w:t>
      </w:r>
      <w:r w:rsidRPr="007E14D4">
        <w:rPr>
          <w:rStyle w:val="StyleUnderline"/>
        </w:rPr>
        <w:t xml:space="preserve">s that </w:t>
      </w:r>
      <w:r w:rsidRPr="008D38DC">
        <w:rPr>
          <w:rStyle w:val="StyleUnderline"/>
          <w:highlight w:val="cyan"/>
        </w:rPr>
        <w:t>unity, they’ll have to do so for 12 different spending bills, relying on members who don’t typically back</w:t>
      </w:r>
      <w:r w:rsidRPr="007E14D4">
        <w:rPr>
          <w:rStyle w:val="StyleUnderline"/>
        </w:rPr>
        <w:t xml:space="preserve"> </w:t>
      </w:r>
      <w:r w:rsidRPr="008D38DC">
        <w:rPr>
          <w:rStyle w:val="StyleUnderline"/>
          <w:highlight w:val="cyan"/>
        </w:rPr>
        <w:t>appropriations bills</w:t>
      </w:r>
      <w:r w:rsidRPr="007E14D4">
        <w:rPr>
          <w:rStyle w:val="StyleUnderline"/>
        </w:rPr>
        <w:t xml:space="preserve"> to begin with </w:t>
      </w:r>
      <w:r w:rsidRPr="008D38DC">
        <w:rPr>
          <w:rStyle w:val="StyleUnderline"/>
          <w:highlight w:val="cyan"/>
        </w:rPr>
        <w:t>and</w:t>
      </w:r>
      <w:r w:rsidRPr="007E14D4">
        <w:rPr>
          <w:rStyle w:val="StyleUnderline"/>
        </w:rPr>
        <w:t xml:space="preserve"> leaders will have to decide whether they can move each bill with </w:t>
      </w:r>
      <w:r w:rsidRPr="008D38DC">
        <w:rPr>
          <w:rStyle w:val="StyleUnderline"/>
          <w:highlight w:val="cyan"/>
        </w:rPr>
        <w:t>an open amendment process</w:t>
      </w:r>
      <w:r w:rsidRPr="007E14D4">
        <w:rPr>
          <w:rStyle w:val="StyleUnderline"/>
        </w:rPr>
        <w:t xml:space="preserve"> that was promised in January</w:t>
      </w:r>
      <w:r w:rsidRPr="00E674FC">
        <w:rPr>
          <w:sz w:val="16"/>
        </w:rPr>
        <w:t>. Leaders will also have to move quickly to provide plenty of time for a potential conference with the Senate.</w:t>
      </w:r>
    </w:p>
    <w:p w14:paraId="357A1289" w14:textId="77777777" w:rsidR="001E0C2D" w:rsidRPr="00BB2CCA" w:rsidRDefault="001E0C2D" w:rsidP="001E0C2D">
      <w:pPr>
        <w:rPr>
          <w:sz w:val="16"/>
        </w:rPr>
      </w:pPr>
      <w:r w:rsidRPr="00BB2CCA">
        <w:rPr>
          <w:sz w:val="16"/>
        </w:rPr>
        <w:t>“</w:t>
      </w:r>
      <w:r w:rsidRPr="008D38DC">
        <w:rPr>
          <w:rStyle w:val="StyleUnderline"/>
        </w:rPr>
        <w:t xml:space="preserve">What makes the most sense for us strategically is to </w:t>
      </w:r>
      <w:r w:rsidRPr="008D38DC">
        <w:rPr>
          <w:rStyle w:val="StyleUnderline"/>
          <w:highlight w:val="cyan"/>
        </w:rPr>
        <w:t>get the numbers as low as we</w:t>
      </w:r>
      <w:r w:rsidRPr="008D38DC">
        <w:rPr>
          <w:rStyle w:val="StyleUnderline"/>
        </w:rPr>
        <w:t xml:space="preserve"> possibly </w:t>
      </w:r>
      <w:r w:rsidRPr="008D38DC">
        <w:rPr>
          <w:rStyle w:val="StyleUnderline"/>
          <w:highlight w:val="cyan"/>
        </w:rPr>
        <w:t>can</w:t>
      </w:r>
      <w:r w:rsidRPr="008D38DC">
        <w:rPr>
          <w:rStyle w:val="StyleUnderline"/>
        </w:rPr>
        <w:t xml:space="preserve">, get them out of the House </w:t>
      </w:r>
      <w:r w:rsidRPr="008D38DC">
        <w:rPr>
          <w:rStyle w:val="StyleUnderline"/>
          <w:highlight w:val="cyan"/>
        </w:rPr>
        <w:t>as quick as we can</w:t>
      </w:r>
      <w:r w:rsidRPr="008D38DC">
        <w:rPr>
          <w:rStyle w:val="StyleUnderline"/>
        </w:rPr>
        <w:t xml:space="preserve"> for negotiating purposes. I think that is what </w:t>
      </w:r>
      <w:r w:rsidRPr="008D38DC">
        <w:rPr>
          <w:rStyle w:val="StyleUnderline"/>
          <w:highlight w:val="cyan"/>
        </w:rPr>
        <w:t>is most strategic</w:t>
      </w:r>
      <w:r w:rsidRPr="008D38DC">
        <w:rPr>
          <w:rStyle w:val="StyleUnderline"/>
        </w:rPr>
        <w:t>,” said Rep. Garret Graves, a Louisiana Republican and a key ally of the speaker</w:t>
      </w:r>
      <w:r w:rsidRPr="00BB2CCA">
        <w:rPr>
          <w:sz w:val="16"/>
        </w:rPr>
        <w:t xml:space="preserve"> who has helped negotiate the debt ceiling deal.</w:t>
      </w:r>
    </w:p>
    <w:p w14:paraId="2725EDDC" w14:textId="77777777" w:rsidR="001E0C2D" w:rsidRPr="00BB2CCA" w:rsidRDefault="001E0C2D" w:rsidP="001E0C2D">
      <w:pPr>
        <w:rPr>
          <w:sz w:val="16"/>
        </w:rPr>
      </w:pPr>
      <w:r w:rsidRPr="00BB2CCA">
        <w:rPr>
          <w:sz w:val="16"/>
        </w:rPr>
        <w:t xml:space="preserve">But much has changed since the leaders ran that playbook for the debt ceiling. In the week after the House passed their bipartisan debt ceiling deal, </w:t>
      </w:r>
      <w:r w:rsidRPr="00BB2CCA">
        <w:rPr>
          <w:rStyle w:val="StyleUnderline"/>
        </w:rPr>
        <w:t xml:space="preserve">the </w:t>
      </w:r>
      <w:r w:rsidRPr="00BB2CCA">
        <w:rPr>
          <w:rStyle w:val="StyleUnderline"/>
          <w:highlight w:val="cyan"/>
        </w:rPr>
        <w:t>House Freedom</w:t>
      </w:r>
      <w:r w:rsidRPr="00BB2CCA">
        <w:rPr>
          <w:rStyle w:val="StyleUnderline"/>
        </w:rPr>
        <w:t xml:space="preserve"> Caucus rebelled, </w:t>
      </w:r>
      <w:r w:rsidRPr="00BB2CCA">
        <w:rPr>
          <w:rStyle w:val="StyleUnderline"/>
          <w:highlight w:val="cyan"/>
        </w:rPr>
        <w:t>refus</w:t>
      </w:r>
      <w:r w:rsidRPr="00BB2CCA">
        <w:rPr>
          <w:rStyle w:val="StyleUnderline"/>
        </w:rPr>
        <w:t xml:space="preserve">ing </w:t>
      </w:r>
      <w:r w:rsidRPr="00BB2CCA">
        <w:rPr>
          <w:rStyle w:val="StyleUnderline"/>
          <w:highlight w:val="cyan"/>
        </w:rPr>
        <w:t>to back</w:t>
      </w:r>
      <w:r w:rsidRPr="00BB2CCA">
        <w:rPr>
          <w:rStyle w:val="StyleUnderline"/>
        </w:rPr>
        <w:t xml:space="preserve"> a </w:t>
      </w:r>
      <w:r w:rsidRPr="00BB2CCA">
        <w:rPr>
          <w:rStyle w:val="StyleUnderline"/>
          <w:highlight w:val="cyan"/>
        </w:rPr>
        <w:t>procedur</w:t>
      </w:r>
      <w:r w:rsidRPr="00BB2CCA">
        <w:rPr>
          <w:rStyle w:val="StyleUnderline"/>
        </w:rPr>
        <w:t xml:space="preserve">al step </w:t>
      </w:r>
      <w:r w:rsidRPr="00BB2CCA">
        <w:rPr>
          <w:rStyle w:val="StyleUnderline"/>
          <w:highlight w:val="cyan"/>
        </w:rPr>
        <w:t>to bring a group of GOP</w:t>
      </w:r>
      <w:r w:rsidRPr="00BB2CCA">
        <w:rPr>
          <w:sz w:val="16"/>
        </w:rPr>
        <w:t xml:space="preserve"> messaging </w:t>
      </w:r>
      <w:r w:rsidRPr="00BB2CCA">
        <w:rPr>
          <w:rStyle w:val="StyleUnderline"/>
          <w:highlight w:val="cyan"/>
        </w:rPr>
        <w:t>bills to the floor</w:t>
      </w:r>
      <w:r w:rsidRPr="00BB2CCA">
        <w:rPr>
          <w:rStyle w:val="StyleUnderline"/>
        </w:rPr>
        <w:t xml:space="preserve">. It </w:t>
      </w:r>
      <w:r w:rsidRPr="00BB2CCA">
        <w:rPr>
          <w:rStyle w:val="StyleUnderline"/>
          <w:highlight w:val="cyan"/>
        </w:rPr>
        <w:t xml:space="preserve">took a week for leaders to break the stalemate </w:t>
      </w:r>
      <w:r w:rsidRPr="00BB2CCA">
        <w:rPr>
          <w:rStyle w:val="StyleUnderline"/>
        </w:rPr>
        <w:t xml:space="preserve">and even since, </w:t>
      </w:r>
      <w:r w:rsidRPr="00BB2CCA">
        <w:rPr>
          <w:rStyle w:val="StyleUnderline"/>
          <w:highlight w:val="cyan"/>
        </w:rPr>
        <w:t>hardliners have vowed to deploy the tactic again if the speaker crosses them.</w:t>
      </w:r>
    </w:p>
    <w:p w14:paraId="7522CD76" w14:textId="77777777" w:rsidR="001E0C2D" w:rsidRPr="00BB2CCA" w:rsidRDefault="001E0C2D" w:rsidP="001E0C2D">
      <w:pPr>
        <w:rPr>
          <w:sz w:val="16"/>
        </w:rPr>
      </w:pPr>
      <w:r w:rsidRPr="00BB2CCA">
        <w:rPr>
          <w:sz w:val="16"/>
        </w:rPr>
        <w:t xml:space="preserve">Ultimately, some </w:t>
      </w:r>
      <w:r w:rsidRPr="008D38DC">
        <w:rPr>
          <w:rStyle w:val="StyleUnderline"/>
        </w:rPr>
        <w:t xml:space="preserve">members acknowledge </w:t>
      </w:r>
      <w:r w:rsidRPr="008D38DC">
        <w:rPr>
          <w:rStyle w:val="StyleUnderline"/>
          <w:highlight w:val="cyan"/>
        </w:rPr>
        <w:t>they’ll have to eventually compromise with the Senate or risk</w:t>
      </w:r>
      <w:r w:rsidRPr="008D38DC">
        <w:rPr>
          <w:rStyle w:val="StyleUnderline"/>
        </w:rPr>
        <w:t xml:space="preserve"> a government </w:t>
      </w:r>
      <w:r w:rsidRPr="008D38DC">
        <w:rPr>
          <w:rStyle w:val="StyleUnderline"/>
          <w:highlight w:val="cyan"/>
        </w:rPr>
        <w:t>shutdown</w:t>
      </w:r>
      <w:r w:rsidRPr="008D38DC">
        <w:rPr>
          <w:rStyle w:val="StyleUnderline"/>
        </w:rPr>
        <w:t>.</w:t>
      </w:r>
    </w:p>
    <w:p w14:paraId="53311F14" w14:textId="77777777" w:rsidR="001E0C2D" w:rsidRPr="00BB2CCA" w:rsidRDefault="001E0C2D" w:rsidP="001E0C2D">
      <w:pPr>
        <w:rPr>
          <w:sz w:val="16"/>
        </w:rPr>
      </w:pPr>
      <w:r w:rsidRPr="00BB2CCA">
        <w:rPr>
          <w:sz w:val="16"/>
        </w:rPr>
        <w:t>“</w:t>
      </w:r>
      <w:r w:rsidRPr="008D38DC">
        <w:rPr>
          <w:rStyle w:val="StyleUnderline"/>
        </w:rPr>
        <w:t>We’re going to get back roughly what we had with the debt ceiling</w:t>
      </w:r>
      <w:r w:rsidRPr="00BB2CCA">
        <w:rPr>
          <w:sz w:val="16"/>
        </w:rPr>
        <w:t xml:space="preserve">,” </w:t>
      </w:r>
      <w:r w:rsidRPr="008D38DC">
        <w:rPr>
          <w:rStyle w:val="StyleUnderline"/>
        </w:rPr>
        <w:t>said</w:t>
      </w:r>
      <w:r w:rsidRPr="00BB2CCA">
        <w:rPr>
          <w:sz w:val="16"/>
        </w:rPr>
        <w:t xml:space="preserve"> Rep. Don Bacon, </w:t>
      </w:r>
      <w:r w:rsidRPr="008D38DC">
        <w:rPr>
          <w:rStyle w:val="StyleUnderline"/>
        </w:rPr>
        <w:t>a</w:t>
      </w:r>
      <w:r w:rsidRPr="00BB2CCA">
        <w:rPr>
          <w:sz w:val="16"/>
        </w:rPr>
        <w:t xml:space="preserve"> </w:t>
      </w:r>
      <w:r w:rsidRPr="008D38DC">
        <w:rPr>
          <w:rStyle w:val="StyleUnderline"/>
        </w:rPr>
        <w:t>Republican</w:t>
      </w:r>
      <w:r w:rsidRPr="00BB2CCA">
        <w:rPr>
          <w:sz w:val="16"/>
        </w:rPr>
        <w:t xml:space="preserve"> representing a swing district in Nebraska.</w:t>
      </w:r>
    </w:p>
    <w:p w14:paraId="1E821BCF" w14:textId="77777777" w:rsidR="001E0C2D" w:rsidRPr="00BB2CCA" w:rsidRDefault="001E0C2D" w:rsidP="001E0C2D">
      <w:pPr>
        <w:rPr>
          <w:rStyle w:val="StyleUnderline"/>
        </w:rPr>
      </w:pPr>
      <w:r w:rsidRPr="00BB2CCA">
        <w:rPr>
          <w:sz w:val="16"/>
        </w:rPr>
        <w:t xml:space="preserve">Asked if he believes </w:t>
      </w:r>
      <w:r w:rsidRPr="00BB2CCA">
        <w:rPr>
          <w:rStyle w:val="StyleUnderline"/>
          <w:highlight w:val="cyan"/>
        </w:rPr>
        <w:t>the speaker will</w:t>
      </w:r>
      <w:r w:rsidRPr="00BB2CCA">
        <w:rPr>
          <w:rStyle w:val="StyleUnderline"/>
        </w:rPr>
        <w:t xml:space="preserve"> be able to </w:t>
      </w:r>
      <w:r w:rsidRPr="00BB2CCA">
        <w:rPr>
          <w:rStyle w:val="StyleUnderline"/>
          <w:highlight w:val="cyan"/>
        </w:rPr>
        <w:t>put</w:t>
      </w:r>
      <w:r w:rsidRPr="00BB2CCA">
        <w:rPr>
          <w:rStyle w:val="StyleUnderline"/>
        </w:rPr>
        <w:t xml:space="preserve"> that kind of </w:t>
      </w:r>
      <w:r w:rsidRPr="00BB2CCA">
        <w:rPr>
          <w:rStyle w:val="StyleUnderline"/>
          <w:highlight w:val="cyan"/>
        </w:rPr>
        <w:t>bipartisan bill back on the House floor, knowing it would anger the right</w:t>
      </w:r>
      <w:r w:rsidRPr="00BB2CCA">
        <w:rPr>
          <w:sz w:val="16"/>
          <w:highlight w:val="cyan"/>
        </w:rPr>
        <w:t>,</w:t>
      </w:r>
      <w:r w:rsidRPr="00BB2CCA">
        <w:rPr>
          <w:sz w:val="16"/>
        </w:rPr>
        <w:t xml:space="preserve"> Bacon replied, “</w:t>
      </w:r>
      <w:r w:rsidRPr="00BB2CCA">
        <w:rPr>
          <w:rStyle w:val="StyleUnderline"/>
          <w:highlight w:val="cyan"/>
        </w:rPr>
        <w:t>It’s</w:t>
      </w:r>
      <w:r w:rsidRPr="00BB2CCA">
        <w:rPr>
          <w:rStyle w:val="StyleUnderline"/>
        </w:rPr>
        <w:t xml:space="preserve"> just </w:t>
      </w:r>
      <w:r w:rsidRPr="00BB2CCA">
        <w:rPr>
          <w:rStyle w:val="StyleUnderline"/>
          <w:highlight w:val="cyan"/>
        </w:rPr>
        <w:t>the reality</w:t>
      </w:r>
      <w:r w:rsidRPr="00BB2CCA">
        <w:rPr>
          <w:rStyle w:val="StyleUnderline"/>
        </w:rPr>
        <w:t>.”</w:t>
      </w:r>
    </w:p>
    <w:p w14:paraId="00718A00" w14:textId="77777777" w:rsidR="001E0C2D" w:rsidRPr="00E674FC" w:rsidRDefault="001E0C2D" w:rsidP="001E0C2D">
      <w:pPr>
        <w:rPr>
          <w:sz w:val="16"/>
        </w:rPr>
      </w:pPr>
      <w:r w:rsidRPr="00E674FC">
        <w:rPr>
          <w:sz w:val="16"/>
        </w:rPr>
        <w:t>“</w:t>
      </w:r>
      <w:r w:rsidRPr="001E0C2D">
        <w:rPr>
          <w:rStyle w:val="StyleUnderline"/>
          <w:highlight w:val="cyan"/>
        </w:rPr>
        <w:t>The right wing will get mad and throw a fit, but</w:t>
      </w:r>
      <w:r w:rsidRPr="001E0C2D">
        <w:rPr>
          <w:rStyle w:val="Emphasis"/>
          <w:highlight w:val="cyan"/>
        </w:rPr>
        <w:t xml:space="preserve"> they’re not realistic</w:t>
      </w:r>
      <w:r w:rsidRPr="00E674FC">
        <w:rPr>
          <w:sz w:val="16"/>
        </w:rPr>
        <w:t>,” Bacon said.</w:t>
      </w:r>
    </w:p>
    <w:p w14:paraId="1EC7E583" w14:textId="77777777" w:rsidR="001E0C2D" w:rsidRPr="008D38DC" w:rsidRDefault="001E0C2D" w:rsidP="001E0C2D">
      <w:pPr>
        <w:rPr>
          <w:rStyle w:val="StyleUnderline"/>
        </w:rPr>
      </w:pPr>
      <w:r w:rsidRPr="008D38DC">
        <w:rPr>
          <w:rStyle w:val="StyleUnderline"/>
        </w:rPr>
        <w:t>It’s possible that lawmakers could</w:t>
      </w:r>
      <w:r w:rsidRPr="00BB2CCA">
        <w:rPr>
          <w:sz w:val="16"/>
        </w:rPr>
        <w:t xml:space="preserve"> buy themselves additional time, </w:t>
      </w:r>
      <w:r w:rsidRPr="008D38DC">
        <w:rPr>
          <w:rStyle w:val="StyleUnderline"/>
        </w:rPr>
        <w:t>pass a short-term continuing resolution that would fund the government for a few months and punt harder decisions to the end of the year</w:t>
      </w:r>
      <w:r w:rsidRPr="00BB2CCA">
        <w:rPr>
          <w:sz w:val="16"/>
        </w:rPr>
        <w:t xml:space="preserve">. </w:t>
      </w:r>
      <w:r w:rsidRPr="008D38DC">
        <w:rPr>
          <w:rStyle w:val="StyleUnderline"/>
        </w:rPr>
        <w:t>But the debt ceiling bill passed in May included a provision that will enact a 1% across-the-board cut by April 2024 if Congress is still operating under a continuing resolution by then.</w:t>
      </w:r>
    </w:p>
    <w:p w14:paraId="75BC9F51" w14:textId="77777777" w:rsidR="001E0C2D" w:rsidRPr="008D38DC" w:rsidRDefault="001E0C2D" w:rsidP="001E0C2D">
      <w:pPr>
        <w:rPr>
          <w:rStyle w:val="StyleUnderline"/>
        </w:rPr>
      </w:pPr>
      <w:r w:rsidRPr="008D38DC">
        <w:rPr>
          <w:rStyle w:val="StyleUnderline"/>
        </w:rPr>
        <w:t>Republicans</w:t>
      </w:r>
      <w:r w:rsidRPr="00BB2CCA">
        <w:rPr>
          <w:sz w:val="16"/>
        </w:rPr>
        <w:t xml:space="preserve"> are </w:t>
      </w:r>
      <w:r w:rsidRPr="008D38DC">
        <w:rPr>
          <w:rStyle w:val="StyleUnderline"/>
        </w:rPr>
        <w:t>warning</w:t>
      </w:r>
      <w:r w:rsidRPr="00BB2CCA">
        <w:rPr>
          <w:sz w:val="16"/>
        </w:rPr>
        <w:t xml:space="preserve"> that </w:t>
      </w:r>
      <w:r w:rsidRPr="008D38DC">
        <w:rPr>
          <w:rStyle w:val="StyleUnderline"/>
        </w:rPr>
        <w:t>a longer-term continuing resolution is also not an option because it will enshrine into law for even longer Democratic policy riders.</w:t>
      </w:r>
    </w:p>
    <w:p w14:paraId="6038CBC4" w14:textId="77777777" w:rsidR="001E0C2D" w:rsidRPr="00BB2CCA" w:rsidRDefault="001E0C2D" w:rsidP="001E0C2D">
      <w:pPr>
        <w:rPr>
          <w:sz w:val="16"/>
        </w:rPr>
      </w:pPr>
      <w:r w:rsidRPr="00BB2CCA">
        <w:rPr>
          <w:sz w:val="16"/>
        </w:rPr>
        <w:t xml:space="preserve">“We can’t have a continuing resolution because </w:t>
      </w:r>
      <w:r w:rsidRPr="008D38DC">
        <w:rPr>
          <w:rStyle w:val="StyleUnderline"/>
        </w:rPr>
        <w:t>it brings in four years of</w:t>
      </w:r>
      <w:r w:rsidRPr="00BB2CCA">
        <w:rPr>
          <w:sz w:val="16"/>
        </w:rPr>
        <w:t xml:space="preserve"> (former Speaker Nancy) </w:t>
      </w:r>
      <w:r w:rsidRPr="008D38DC">
        <w:rPr>
          <w:rStyle w:val="StyleUnderline"/>
        </w:rPr>
        <w:t>Pelosi’s policy riders</w:t>
      </w:r>
      <w:r w:rsidRPr="00BB2CCA">
        <w:rPr>
          <w:sz w:val="16"/>
        </w:rPr>
        <w:t>, and we can’t go there,” said Republican Study Committee Chair Kevin Hern of Oklahoma.</w:t>
      </w:r>
    </w:p>
    <w:p w14:paraId="34CC2A48" w14:textId="77777777" w:rsidR="001E0C2D" w:rsidRPr="008C3464" w:rsidRDefault="001E0C2D" w:rsidP="00CF126D"/>
    <w:p w14:paraId="2A152324" w14:textId="30EA436B" w:rsidR="00CF126D" w:rsidRPr="008C3464" w:rsidRDefault="00CF126D" w:rsidP="00CF126D">
      <w:pPr>
        <w:pStyle w:val="Heading3"/>
      </w:pPr>
      <w:r w:rsidRPr="008C3464">
        <w:t>I/L---Continuing Resolution</w:t>
      </w:r>
    </w:p>
    <w:p w14:paraId="6A52B5F1" w14:textId="77777777" w:rsidR="00CF126D" w:rsidRPr="008C3464" w:rsidRDefault="00CF126D" w:rsidP="00CF126D"/>
    <w:p w14:paraId="63DD8FF4" w14:textId="77777777" w:rsidR="00CF126D" w:rsidRPr="008C3464" w:rsidRDefault="00CF126D" w:rsidP="00CF126D">
      <w:pPr>
        <w:pStyle w:val="Heading4"/>
      </w:pPr>
      <w:r w:rsidRPr="008C3464">
        <w:t>Congress won’t let a CR occur, 2018 FY Agency’s review priorities proves.</w:t>
      </w:r>
    </w:p>
    <w:p w14:paraId="45E86173" w14:textId="77777777" w:rsidR="00CF126D" w:rsidRPr="008C3464" w:rsidRDefault="00CF126D" w:rsidP="00CF126D">
      <w:r w:rsidRPr="008C3464">
        <w:rPr>
          <w:rStyle w:val="Style13ptBold"/>
        </w:rPr>
        <w:t>Center for Presidential Transition 16</w:t>
      </w:r>
      <w:r w:rsidRPr="008C3464">
        <w:t xml:space="preserve">, 08-xx-2016, Center for Presidential Transition is the nation’s premier nonpartisan source of information and resources to help presidential candidates and their teams lay the groundwork for a new administration or for a president’s second term, https://presidentialtransition.org/wp-content/uploads/sites/6/2016/08/07e629da6f4d6654738cd8d9bb2a0929-1491001104.docx, </w:t>
      </w:r>
      <w:proofErr w:type="spellStart"/>
      <w:r w:rsidRPr="008C3464">
        <w:t>HKeef</w:t>
      </w:r>
      <w:proofErr w:type="spellEnd"/>
    </w:p>
    <w:p w14:paraId="7EEF627F" w14:textId="77777777" w:rsidR="00CF126D" w:rsidRPr="008C3464" w:rsidRDefault="00CF126D" w:rsidP="00CF126D">
      <w:pPr>
        <w:rPr>
          <w:rStyle w:val="Emphasis"/>
        </w:rPr>
      </w:pPr>
      <w:r w:rsidRPr="008C3464">
        <w:rPr>
          <w:sz w:val="16"/>
        </w:rPr>
        <w:t xml:space="preserve">I. </w:t>
      </w:r>
      <w:r w:rsidRPr="008C3464">
        <w:rPr>
          <w:rStyle w:val="StyleUnderline"/>
          <w:highlight w:val="cyan"/>
        </w:rPr>
        <w:t>Executive summary</w:t>
      </w:r>
      <w:r w:rsidRPr="008C3464">
        <w:rPr>
          <w:rStyle w:val="StyleUnderline"/>
        </w:rPr>
        <w:t xml:space="preserve"> - campaign policy, management and other </w:t>
      </w:r>
      <w:r w:rsidRPr="008C3464">
        <w:rPr>
          <w:rStyle w:val="StyleUnderline"/>
          <w:highlight w:val="cyan"/>
        </w:rPr>
        <w:t xml:space="preserve">agency </w:t>
      </w:r>
      <w:r w:rsidRPr="008C3464">
        <w:rPr>
          <w:rStyle w:val="Emphasis"/>
          <w:highlight w:val="cyan"/>
        </w:rPr>
        <w:t>priorities</w:t>
      </w:r>
      <w:r w:rsidRPr="008C3464">
        <w:rPr>
          <w:rStyle w:val="Emphasis"/>
        </w:rPr>
        <w:t xml:space="preserve"> </w:t>
      </w:r>
    </w:p>
    <w:p w14:paraId="40A2ADA7" w14:textId="77777777" w:rsidR="00CF126D" w:rsidRPr="008C3464" w:rsidRDefault="00CF126D" w:rsidP="00CF126D">
      <w:pPr>
        <w:rPr>
          <w:sz w:val="16"/>
        </w:rPr>
      </w:pPr>
      <w:r w:rsidRPr="008C3464">
        <w:rPr>
          <w:sz w:val="16"/>
        </w:rPr>
        <w:t>…</w:t>
      </w:r>
    </w:p>
    <w:p w14:paraId="3BECC1C0" w14:textId="77777777" w:rsidR="00CF126D" w:rsidRPr="008C3464" w:rsidRDefault="00CF126D" w:rsidP="00CF126D">
      <w:pPr>
        <w:rPr>
          <w:sz w:val="16"/>
        </w:rPr>
      </w:pPr>
      <w:r w:rsidRPr="008C3464">
        <w:rPr>
          <w:sz w:val="16"/>
        </w:rPr>
        <w:t>Agency Profile</w:t>
      </w:r>
    </w:p>
    <w:p w14:paraId="04D1B3AD" w14:textId="77777777" w:rsidR="00CF126D" w:rsidRPr="008C3464" w:rsidRDefault="00CF126D" w:rsidP="00CF126D">
      <w:pPr>
        <w:rPr>
          <w:sz w:val="16"/>
        </w:rPr>
      </w:pPr>
      <w:r w:rsidRPr="008C3464">
        <w:rPr>
          <w:sz w:val="16"/>
        </w:rPr>
        <w:t xml:space="preserve">c. </w:t>
      </w:r>
      <w:r w:rsidRPr="008C3464">
        <w:rPr>
          <w:rStyle w:val="StyleUnderline"/>
          <w:highlight w:val="cyan"/>
        </w:rPr>
        <w:t xml:space="preserve">Top issues for </w:t>
      </w:r>
      <w:r w:rsidRPr="008C3464">
        <w:rPr>
          <w:rStyle w:val="Emphasis"/>
          <w:highlight w:val="cyan"/>
        </w:rPr>
        <w:t>immediate attention</w:t>
      </w:r>
      <w:r w:rsidRPr="008C3464">
        <w:rPr>
          <w:sz w:val="16"/>
        </w:rPr>
        <w:t xml:space="preserve"> </w:t>
      </w:r>
    </w:p>
    <w:p w14:paraId="7BE6ADEA" w14:textId="77777777" w:rsidR="00CF126D" w:rsidRPr="008C3464" w:rsidRDefault="00CF126D" w:rsidP="00CF126D">
      <w:pPr>
        <w:rPr>
          <w:sz w:val="16"/>
        </w:rPr>
      </w:pPr>
      <w:proofErr w:type="spellStart"/>
      <w:r w:rsidRPr="008C3464">
        <w:rPr>
          <w:sz w:val="16"/>
        </w:rPr>
        <w:t>i</w:t>
      </w:r>
      <w:proofErr w:type="spellEnd"/>
      <w:r w:rsidRPr="008C3464">
        <w:rPr>
          <w:sz w:val="16"/>
        </w:rPr>
        <w:t xml:space="preserve">. What are the top issues that the incoming appointees will need to address when they walk into the agency? </w:t>
      </w:r>
    </w:p>
    <w:p w14:paraId="5BAAE171" w14:textId="77777777" w:rsidR="00CF126D" w:rsidRPr="008C3464" w:rsidRDefault="00CF126D" w:rsidP="00CF126D">
      <w:pPr>
        <w:rPr>
          <w:sz w:val="16"/>
        </w:rPr>
      </w:pPr>
      <w:r w:rsidRPr="008C3464">
        <w:rPr>
          <w:sz w:val="16"/>
        </w:rPr>
        <w:t xml:space="preserve">ii. What are the agency and interagency issues that will require attention in the first 30/60/90 days? </w:t>
      </w:r>
    </w:p>
    <w:p w14:paraId="45979A6C" w14:textId="77777777" w:rsidR="00CF126D" w:rsidRPr="008C3464" w:rsidRDefault="00CF126D" w:rsidP="00CF126D">
      <w:pPr>
        <w:rPr>
          <w:rStyle w:val="StyleUnderline"/>
        </w:rPr>
      </w:pPr>
      <w:r w:rsidRPr="008C3464">
        <w:rPr>
          <w:sz w:val="16"/>
        </w:rPr>
        <w:t xml:space="preserve">• </w:t>
      </w:r>
      <w:r w:rsidRPr="008C3464">
        <w:rPr>
          <w:rStyle w:val="StyleUnderline"/>
        </w:rPr>
        <w:t xml:space="preserve">Budget priorities and issues (e.g., priorities for FY 18, </w:t>
      </w:r>
      <w:r w:rsidRPr="008C3464">
        <w:rPr>
          <w:rStyle w:val="StyleUnderline"/>
          <w:highlight w:val="cyan"/>
        </w:rPr>
        <w:t xml:space="preserve">implications of a </w:t>
      </w:r>
      <w:r w:rsidRPr="008C3464">
        <w:rPr>
          <w:rStyle w:val="Emphasis"/>
          <w:highlight w:val="cyan"/>
        </w:rPr>
        <w:t>Continuing Resolution</w:t>
      </w:r>
      <w:r w:rsidRPr="008C3464">
        <w:rPr>
          <w:rStyle w:val="StyleUnderline"/>
        </w:rPr>
        <w:t>, implications of the debt limit in March 2017)</w:t>
      </w:r>
    </w:p>
    <w:p w14:paraId="640BEA10" w14:textId="77777777" w:rsidR="00CF126D" w:rsidRPr="008C3464" w:rsidRDefault="00CF126D" w:rsidP="00CF126D">
      <w:pPr>
        <w:rPr>
          <w:sz w:val="16"/>
        </w:rPr>
      </w:pPr>
      <w:r w:rsidRPr="008C3464">
        <w:rPr>
          <w:sz w:val="16"/>
        </w:rPr>
        <w:t>• Technology and cybersecurity issues - GAO high risk list</w:t>
      </w:r>
    </w:p>
    <w:p w14:paraId="381F56EF" w14:textId="77777777" w:rsidR="00CF126D" w:rsidRPr="008C3464" w:rsidRDefault="00CF126D" w:rsidP="00CF126D">
      <w:pPr>
        <w:rPr>
          <w:sz w:val="16"/>
        </w:rPr>
      </w:pPr>
      <w:r w:rsidRPr="008C3464">
        <w:rPr>
          <w:sz w:val="16"/>
        </w:rPr>
        <w:t xml:space="preserve">• Other issues requiring immediate attention e.g., legal, regulatory or other deadlines </w:t>
      </w:r>
    </w:p>
    <w:p w14:paraId="2556D09D" w14:textId="77777777" w:rsidR="00CF126D" w:rsidRPr="008C3464" w:rsidRDefault="00CF126D" w:rsidP="00CF126D">
      <w:pPr>
        <w:rPr>
          <w:sz w:val="16"/>
        </w:rPr>
      </w:pPr>
      <w:r w:rsidRPr="008C3464">
        <w:rPr>
          <w:sz w:val="16"/>
        </w:rPr>
        <w:t xml:space="preserve">• Management and personnel issues </w:t>
      </w:r>
    </w:p>
    <w:p w14:paraId="0E8DDCF2" w14:textId="77777777" w:rsidR="00CF126D" w:rsidRPr="008C3464" w:rsidRDefault="00CF126D" w:rsidP="00CF126D">
      <w:pPr>
        <w:rPr>
          <w:sz w:val="16"/>
        </w:rPr>
      </w:pPr>
      <w:r w:rsidRPr="008C3464">
        <w:rPr>
          <w:sz w:val="16"/>
        </w:rPr>
        <w:t xml:space="preserve">Resources: campaign policy platform; policy and appointment team leads; interviews with agency; guidance provided to agencies to prepare for landing teams and briefing incoming political leadership </w:t>
      </w:r>
    </w:p>
    <w:p w14:paraId="7361F572" w14:textId="77777777" w:rsidR="00CF126D" w:rsidRPr="008C3464" w:rsidRDefault="00CF126D" w:rsidP="00CF126D">
      <w:pPr>
        <w:rPr>
          <w:sz w:val="16"/>
        </w:rPr>
      </w:pPr>
      <w:r w:rsidRPr="008C3464">
        <w:rPr>
          <w:sz w:val="16"/>
        </w:rPr>
        <w:t>…</w:t>
      </w:r>
    </w:p>
    <w:p w14:paraId="101205D6" w14:textId="77777777" w:rsidR="00CF126D" w:rsidRPr="008C3464" w:rsidRDefault="00CF126D" w:rsidP="00CF126D">
      <w:pPr>
        <w:rPr>
          <w:sz w:val="16"/>
        </w:rPr>
      </w:pPr>
      <w:r w:rsidRPr="008C3464">
        <w:rPr>
          <w:sz w:val="16"/>
        </w:rPr>
        <w:t xml:space="preserve">IV. </w:t>
      </w:r>
      <w:r w:rsidRPr="008C3464">
        <w:rPr>
          <w:rStyle w:val="StyleUnderline"/>
        </w:rPr>
        <w:t xml:space="preserve">High priority agency issues – </w:t>
      </w:r>
      <w:r w:rsidRPr="008C3464">
        <w:rPr>
          <w:rStyle w:val="Emphasis"/>
          <w:highlight w:val="cyan"/>
        </w:rPr>
        <w:t>top issues</w:t>
      </w:r>
      <w:r w:rsidRPr="008C3464">
        <w:rPr>
          <w:rStyle w:val="StyleUnderline"/>
          <w:highlight w:val="cyan"/>
        </w:rPr>
        <w:t xml:space="preserve"> for incoming leadership</w:t>
      </w:r>
      <w:r w:rsidRPr="008C3464">
        <w:rPr>
          <w:sz w:val="16"/>
        </w:rPr>
        <w:t xml:space="preserve"> </w:t>
      </w:r>
    </w:p>
    <w:p w14:paraId="1E769A1E" w14:textId="77777777" w:rsidR="00CF126D" w:rsidRPr="008C3464" w:rsidRDefault="00CF126D" w:rsidP="00CF126D">
      <w:pPr>
        <w:rPr>
          <w:sz w:val="16"/>
        </w:rPr>
      </w:pPr>
      <w:r w:rsidRPr="008C3464">
        <w:rPr>
          <w:sz w:val="16"/>
        </w:rPr>
        <w:t xml:space="preserve">a. Top issues for immediate attention </w:t>
      </w:r>
    </w:p>
    <w:p w14:paraId="47032D4A" w14:textId="77777777" w:rsidR="00CF126D" w:rsidRPr="008C3464" w:rsidRDefault="00CF126D" w:rsidP="00CF126D">
      <w:pPr>
        <w:rPr>
          <w:sz w:val="16"/>
        </w:rPr>
      </w:pPr>
      <w:proofErr w:type="spellStart"/>
      <w:r w:rsidRPr="008C3464">
        <w:rPr>
          <w:sz w:val="16"/>
        </w:rPr>
        <w:t>i</w:t>
      </w:r>
      <w:proofErr w:type="spellEnd"/>
      <w:r w:rsidRPr="008C3464">
        <w:rPr>
          <w:sz w:val="16"/>
        </w:rPr>
        <w:t>. What are the top issues that the incoming agency leadership will need to address from day one?</w:t>
      </w:r>
    </w:p>
    <w:p w14:paraId="5FED5928" w14:textId="77777777" w:rsidR="00CF126D" w:rsidRPr="008C3464" w:rsidRDefault="00CF126D" w:rsidP="00CF126D">
      <w:pPr>
        <w:rPr>
          <w:sz w:val="16"/>
        </w:rPr>
      </w:pPr>
      <w:r w:rsidRPr="008C3464">
        <w:rPr>
          <w:sz w:val="16"/>
        </w:rPr>
        <w:t xml:space="preserve">b. 30/60/90 day issues for decision </w:t>
      </w:r>
    </w:p>
    <w:p w14:paraId="2F82353D" w14:textId="77777777" w:rsidR="00CF126D" w:rsidRPr="008C3464" w:rsidRDefault="00CF126D" w:rsidP="00CF126D">
      <w:pPr>
        <w:rPr>
          <w:sz w:val="16"/>
        </w:rPr>
      </w:pPr>
      <w:proofErr w:type="spellStart"/>
      <w:r w:rsidRPr="008C3464">
        <w:rPr>
          <w:sz w:val="16"/>
        </w:rPr>
        <w:t>i</w:t>
      </w:r>
      <w:proofErr w:type="spellEnd"/>
      <w:r w:rsidRPr="008C3464">
        <w:rPr>
          <w:sz w:val="16"/>
        </w:rPr>
        <w:t xml:space="preserve">. What are the key issues as they relate to: </w:t>
      </w:r>
    </w:p>
    <w:p w14:paraId="3141399B" w14:textId="77777777" w:rsidR="00CF126D" w:rsidRPr="008C3464" w:rsidRDefault="00CF126D" w:rsidP="00CF126D">
      <w:pPr>
        <w:rPr>
          <w:sz w:val="16"/>
        </w:rPr>
      </w:pPr>
      <w:r w:rsidRPr="008C3464">
        <w:rPr>
          <w:sz w:val="16"/>
        </w:rPr>
        <w:t xml:space="preserve">• Strategic and priority agency goals? </w:t>
      </w:r>
    </w:p>
    <w:p w14:paraId="2E4BBDFC" w14:textId="77777777" w:rsidR="00CF126D" w:rsidRPr="008C3464" w:rsidRDefault="00CF126D" w:rsidP="00CF126D">
      <w:pPr>
        <w:rPr>
          <w:sz w:val="16"/>
        </w:rPr>
      </w:pPr>
      <w:r w:rsidRPr="008C3464">
        <w:rPr>
          <w:sz w:val="16"/>
        </w:rPr>
        <w:t xml:space="preserve">• </w:t>
      </w:r>
      <w:r w:rsidRPr="008C3464">
        <w:rPr>
          <w:rStyle w:val="Emphasis"/>
          <w:highlight w:val="cyan"/>
        </w:rPr>
        <w:t xml:space="preserve">Budget </w:t>
      </w:r>
      <w:r w:rsidRPr="008C3464">
        <w:rPr>
          <w:rStyle w:val="StyleUnderline"/>
          <w:highlight w:val="cyan"/>
        </w:rPr>
        <w:t xml:space="preserve">– current and future, including </w:t>
      </w:r>
      <w:r w:rsidRPr="008C3464">
        <w:rPr>
          <w:rStyle w:val="Emphasis"/>
          <w:highlight w:val="cyan"/>
        </w:rPr>
        <w:t>impact</w:t>
      </w:r>
      <w:r w:rsidRPr="008C3464">
        <w:rPr>
          <w:rStyle w:val="StyleUnderline"/>
          <w:highlight w:val="cyan"/>
        </w:rPr>
        <w:t xml:space="preserve"> of a potential continuing resolution</w:t>
      </w:r>
      <w:r w:rsidRPr="008C3464">
        <w:rPr>
          <w:rStyle w:val="StyleUnderline"/>
        </w:rPr>
        <w:t xml:space="preserve"> and/or the debt limit in March 2017?</w:t>
      </w:r>
    </w:p>
    <w:p w14:paraId="2AC43BBF" w14:textId="77777777" w:rsidR="00CF126D" w:rsidRPr="008C3464" w:rsidRDefault="00CF126D" w:rsidP="00CF126D">
      <w:pPr>
        <w:rPr>
          <w:sz w:val="16"/>
        </w:rPr>
      </w:pPr>
      <w:r w:rsidRPr="008C3464">
        <w:rPr>
          <w:sz w:val="16"/>
        </w:rPr>
        <w:t>• Management - including governance, IT support for key business functions, and other operational and financial issues?</w:t>
      </w:r>
    </w:p>
    <w:p w14:paraId="4534E800" w14:textId="77777777" w:rsidR="00CF126D" w:rsidRPr="008C3464" w:rsidRDefault="00CF126D" w:rsidP="00CF126D">
      <w:pPr>
        <w:rPr>
          <w:sz w:val="16"/>
        </w:rPr>
      </w:pPr>
      <w:r w:rsidRPr="008C3464">
        <w:rPr>
          <w:sz w:val="16"/>
        </w:rPr>
        <w:t>• Technology and cybersecurity risks and issues? (e.g., security and IT risk management posture/key vulnerabilities; highest-impact, public-facing services; and IT workforce challenges, skill gaps and retention)</w:t>
      </w:r>
    </w:p>
    <w:p w14:paraId="19B52B22" w14:textId="77777777" w:rsidR="00CF126D" w:rsidRPr="008C3464" w:rsidRDefault="00CF126D" w:rsidP="00CF126D">
      <w:pPr>
        <w:rPr>
          <w:sz w:val="16"/>
        </w:rPr>
      </w:pPr>
      <w:r w:rsidRPr="008C3464">
        <w:rPr>
          <w:sz w:val="16"/>
        </w:rPr>
        <w:t xml:space="preserve">• Litigation, regulations and executive orders? </w:t>
      </w:r>
    </w:p>
    <w:p w14:paraId="564476BD" w14:textId="77777777" w:rsidR="00CF126D" w:rsidRPr="008C3464" w:rsidRDefault="00CF126D" w:rsidP="00CF126D">
      <w:pPr>
        <w:rPr>
          <w:sz w:val="16"/>
        </w:rPr>
      </w:pPr>
      <w:r w:rsidRPr="008C3464">
        <w:rPr>
          <w:sz w:val="16"/>
        </w:rPr>
        <w:t>• Congress, media and/or legislation</w:t>
      </w:r>
    </w:p>
    <w:p w14:paraId="1377080C" w14:textId="77777777" w:rsidR="00CF126D" w:rsidRPr="008C3464" w:rsidRDefault="00CF126D" w:rsidP="00CF126D"/>
    <w:p w14:paraId="5BD7E91A" w14:textId="05AB4182" w:rsidR="00FE5CBB" w:rsidRPr="008C3464" w:rsidRDefault="00FE5CBB" w:rsidP="00FE5CBB">
      <w:pPr>
        <w:pStyle w:val="Heading3"/>
      </w:pPr>
      <w:r w:rsidRPr="008C3464">
        <w:t>I/L---House GOP</w:t>
      </w:r>
    </w:p>
    <w:p w14:paraId="1DA9AF5E" w14:textId="77777777" w:rsidR="00FE5CBB" w:rsidRPr="008C3464" w:rsidRDefault="00FE5CBB" w:rsidP="00FE5CBB"/>
    <w:p w14:paraId="1F73EE26" w14:textId="77777777" w:rsidR="00FE5CBB" w:rsidRPr="008C3464" w:rsidRDefault="00FE5CBB" w:rsidP="00FE5CBB">
      <w:pPr>
        <w:pStyle w:val="Heading4"/>
      </w:pPr>
      <w:r w:rsidRPr="008C3464">
        <w:t xml:space="preserve">The Freedom Caucus is in a state of </w:t>
      </w:r>
      <w:r w:rsidRPr="008C3464">
        <w:rPr>
          <w:u w:val="single"/>
        </w:rPr>
        <w:t>civil war</w:t>
      </w:r>
      <w:r w:rsidRPr="008C3464">
        <w:t xml:space="preserve">, split between members </w:t>
      </w:r>
      <w:r w:rsidRPr="008C3464">
        <w:rPr>
          <w:u w:val="single"/>
        </w:rPr>
        <w:t xml:space="preserve">friendly </w:t>
      </w:r>
      <w:r w:rsidRPr="008C3464">
        <w:t xml:space="preserve">with McCarthy open to </w:t>
      </w:r>
      <w:r w:rsidRPr="008C3464">
        <w:rPr>
          <w:u w:val="single"/>
        </w:rPr>
        <w:t>compromise</w:t>
      </w:r>
      <w:r w:rsidRPr="008C3464">
        <w:t xml:space="preserve"> and hardliners, in no condition to kill any spending bill</w:t>
      </w:r>
    </w:p>
    <w:p w14:paraId="3D83EF21" w14:textId="77777777" w:rsidR="00FE5CBB" w:rsidRPr="008C3464" w:rsidRDefault="00FE5CBB" w:rsidP="00FE5CBB">
      <w:r w:rsidRPr="008C3464">
        <w:rPr>
          <w:b/>
          <w:bCs/>
        </w:rPr>
        <w:t>Beavers 6-23</w:t>
      </w:r>
      <w:r w:rsidRPr="008C3464">
        <w:t xml:space="preserve"> (Olivia Beavers, 6-23-2023, "House Freedom Caucus faces an internal purge push ," POLITICO, Beavers is a Congressional Reporter at Politico, and previously served as the Natural Security Congressional Reporter at The Hill and a News Associate at CNN. https://www.politico.com/news/2023/06/23/house-freedom-caucus-members-00103296, accessed 6-23-2023)//</w:t>
      </w:r>
      <w:proofErr w:type="spellStart"/>
      <w:r w:rsidRPr="008C3464">
        <w:t>Prozes</w:t>
      </w:r>
      <w:proofErr w:type="spellEnd"/>
    </w:p>
    <w:p w14:paraId="09798C96" w14:textId="77777777" w:rsidR="00FE5CBB" w:rsidRPr="008C3464" w:rsidRDefault="00FE5CBB" w:rsidP="00FE5CBB">
      <w:r w:rsidRPr="008C3464">
        <w:rPr>
          <w:highlight w:val="cyan"/>
        </w:rPr>
        <w:t>T</w:t>
      </w:r>
      <w:r w:rsidRPr="008C3464">
        <w:rPr>
          <w:rStyle w:val="StyleUnderline"/>
          <w:highlight w:val="cyan"/>
        </w:rPr>
        <w:t>ensions inside the</w:t>
      </w:r>
      <w:r w:rsidRPr="008C3464">
        <w:rPr>
          <w:rStyle w:val="StyleUnderline"/>
        </w:rPr>
        <w:t xml:space="preserve"> conservative House </w:t>
      </w:r>
      <w:r w:rsidRPr="008C3464">
        <w:rPr>
          <w:rStyle w:val="StyleUnderline"/>
          <w:highlight w:val="cyan"/>
        </w:rPr>
        <w:t>Freedom Caucus have reached the point</w:t>
      </w:r>
      <w:r w:rsidRPr="008C3464">
        <w:rPr>
          <w:rStyle w:val="StyleUnderline"/>
        </w:rPr>
        <w:t xml:space="preserve"> that some </w:t>
      </w:r>
      <w:r w:rsidRPr="008C3464">
        <w:rPr>
          <w:rStyle w:val="StyleUnderline"/>
          <w:highlight w:val="cyan"/>
        </w:rPr>
        <w:t>members are floating the idea of purging colleagues</w:t>
      </w:r>
      <w:r w:rsidRPr="008C3464">
        <w:rPr>
          <w:rStyle w:val="StyleUnderline"/>
        </w:rPr>
        <w:t xml:space="preserve"> from the group.</w:t>
      </w:r>
    </w:p>
    <w:p w14:paraId="17130C38" w14:textId="77777777" w:rsidR="00FE5CBB" w:rsidRPr="008C3464" w:rsidRDefault="00FE5CBB" w:rsidP="00FE5CBB">
      <w:pPr>
        <w:rPr>
          <w:sz w:val="16"/>
        </w:rPr>
      </w:pPr>
      <w:r w:rsidRPr="008C3464">
        <w:rPr>
          <w:sz w:val="16"/>
        </w:rPr>
        <w:t xml:space="preserve">At least two hardliners have discussed — and proposed to Freedom Caucus Chair Scott Perry (R-Pa.) — </w:t>
      </w:r>
      <w:r w:rsidRPr="008C3464">
        <w:rPr>
          <w:rStyle w:val="StyleUnderline"/>
        </w:rPr>
        <w:t>trying to boot members who no longer meet the group’s standards,</w:t>
      </w:r>
      <w:r w:rsidRPr="008C3464">
        <w:rPr>
          <w:sz w:val="16"/>
        </w:rPr>
        <w:t xml:space="preserve"> according to three Republicans with knowledge of the talks who spoke on condition of anonymity. The lawmakers declined to name who’s behind the ouster calls, underscoring the sensitivity of the situation.</w:t>
      </w:r>
    </w:p>
    <w:p w14:paraId="50C87CE3" w14:textId="77777777" w:rsidR="00FE5CBB" w:rsidRPr="008C3464" w:rsidRDefault="00FE5CBB" w:rsidP="00FE5CBB">
      <w:pPr>
        <w:rPr>
          <w:rStyle w:val="StyleUnderline"/>
        </w:rPr>
      </w:pPr>
      <w:r w:rsidRPr="008C3464">
        <w:rPr>
          <w:sz w:val="16"/>
        </w:rPr>
        <w:t xml:space="preserve">While the members suggesting a purge did not specify the people they want to remove, </w:t>
      </w:r>
      <w:r w:rsidRPr="008C3464">
        <w:rPr>
          <w:rStyle w:val="StyleUnderline"/>
        </w:rPr>
        <w:t>they are signaling that one target of any ejection push is Rep. Marjorie Taylor Greene (R-Ga.). Some in the Freedom Caucus have focused on Greene, who’s become a close ally of Speaker Kevin McCarthy, to illustrate their fears that certain group members are too aligned with GOP leaders and too outwardly critical of the group when it splits on certain issues.</w:t>
      </w:r>
    </w:p>
    <w:p w14:paraId="366BE150" w14:textId="77777777" w:rsidR="00FE5CBB" w:rsidRPr="008C3464" w:rsidRDefault="00FE5CBB" w:rsidP="00FE5CBB">
      <w:pPr>
        <w:rPr>
          <w:sz w:val="16"/>
        </w:rPr>
      </w:pPr>
      <w:r w:rsidRPr="008C3464">
        <w:rPr>
          <w:sz w:val="16"/>
        </w:rPr>
        <w:t xml:space="preserve">The </w:t>
      </w:r>
      <w:r w:rsidRPr="008C3464">
        <w:rPr>
          <w:rStyle w:val="StyleUnderline"/>
          <w:highlight w:val="cyan"/>
        </w:rPr>
        <w:t>risk of</w:t>
      </w:r>
      <w:r w:rsidRPr="008C3464">
        <w:rPr>
          <w:rStyle w:val="StyleUnderline"/>
        </w:rPr>
        <w:t xml:space="preserve"> an outside-the-tent </w:t>
      </w:r>
      <w:r w:rsidRPr="008C3464">
        <w:rPr>
          <w:rStyle w:val="StyleUnderline"/>
          <w:highlight w:val="cyan"/>
        </w:rPr>
        <w:t>conservative becoming too friendly with the establishment</w:t>
      </w:r>
      <w:r w:rsidRPr="008C3464">
        <w:rPr>
          <w:sz w:val="16"/>
        </w:rPr>
        <w:t xml:space="preserve"> isn’t the only problem that Freedom Caucus purists have identified, though. Internal Freedom Caucus critics are talking about </w:t>
      </w:r>
      <w:r w:rsidRPr="008C3464">
        <w:rPr>
          <w:rStyle w:val="StyleUnderline"/>
        </w:rPr>
        <w:t>targeting a handful of members beyond Greene,</w:t>
      </w:r>
      <w:r w:rsidRPr="008C3464">
        <w:rPr>
          <w:sz w:val="16"/>
        </w:rPr>
        <w:t xml:space="preserve"> too, whom they see as </w:t>
      </w:r>
      <w:r w:rsidRPr="008C3464">
        <w:rPr>
          <w:rStyle w:val="StyleUnderline"/>
        </w:rPr>
        <w:t>violating group standards by being inactive</w:t>
      </w:r>
      <w:r w:rsidRPr="008C3464">
        <w:rPr>
          <w:sz w:val="16"/>
        </w:rPr>
        <w:t>.</w:t>
      </w:r>
    </w:p>
    <w:p w14:paraId="63AF9386" w14:textId="77777777" w:rsidR="00FE5CBB" w:rsidRPr="008C3464" w:rsidRDefault="00FE5CBB" w:rsidP="00FE5CBB">
      <w:pPr>
        <w:rPr>
          <w:sz w:val="16"/>
        </w:rPr>
      </w:pPr>
      <w:r w:rsidRPr="008C3464">
        <w:rPr>
          <w:sz w:val="16"/>
        </w:rPr>
        <w:t xml:space="preserve">Perry told POLITICO that he denied the removal requests. Yet the fact that he had to </w:t>
      </w:r>
      <w:r w:rsidRPr="008C3464">
        <w:rPr>
          <w:rStyle w:val="StyleUnderline"/>
        </w:rPr>
        <w:t xml:space="preserve">illustrates how the </w:t>
      </w:r>
      <w:r w:rsidRPr="008C3464">
        <w:rPr>
          <w:rStyle w:val="StyleUnderline"/>
          <w:highlight w:val="cyan"/>
        </w:rPr>
        <w:t>group continues to struggle with its identity</w:t>
      </w:r>
      <w:r w:rsidRPr="008C3464">
        <w:rPr>
          <w:rStyle w:val="StyleUnderline"/>
        </w:rPr>
        <w:t xml:space="preserve"> since former President Donald Trump left office, not to mention the acrimony caused in the lead-up to the handshake deals McCarthy made to win conservative votes during January’s grueling speakership battle</w:t>
      </w:r>
      <w:r w:rsidRPr="008C3464">
        <w:rPr>
          <w:sz w:val="16"/>
        </w:rPr>
        <w:t>.</w:t>
      </w:r>
    </w:p>
    <w:p w14:paraId="61BB773C" w14:textId="77777777" w:rsidR="00FE5CBB" w:rsidRPr="008C3464" w:rsidRDefault="00FE5CBB" w:rsidP="00FE5CBB">
      <w:pPr>
        <w:rPr>
          <w:rStyle w:val="StyleUnderline"/>
        </w:rPr>
      </w:pPr>
      <w:r w:rsidRPr="008C3464">
        <w:rPr>
          <w:rStyle w:val="StyleUnderline"/>
        </w:rPr>
        <w:t xml:space="preserve">“The speaker’s race, there was some difference in opinion. The </w:t>
      </w:r>
      <w:r w:rsidRPr="008C3464">
        <w:rPr>
          <w:rStyle w:val="StyleUnderline"/>
          <w:highlight w:val="cyan"/>
        </w:rPr>
        <w:t>debt ceiling,</w:t>
      </w:r>
      <w:r w:rsidRPr="008C3464">
        <w:rPr>
          <w:rStyle w:val="StyleUnderline"/>
        </w:rPr>
        <w:t xml:space="preserve"> there were </w:t>
      </w:r>
      <w:r w:rsidRPr="008C3464">
        <w:rPr>
          <w:rStyle w:val="StyleUnderline"/>
          <w:highlight w:val="cyan"/>
        </w:rPr>
        <w:t>differences of opinion.</w:t>
      </w:r>
      <w:r w:rsidRPr="008C3464">
        <w:rPr>
          <w:rStyle w:val="StyleUnderline"/>
        </w:rPr>
        <w:t xml:space="preserve"> And </w:t>
      </w:r>
      <w:r w:rsidRPr="008C3464">
        <w:rPr>
          <w:rStyle w:val="StyleUnderline"/>
          <w:highlight w:val="cyan"/>
        </w:rPr>
        <w:t xml:space="preserve">we had to get 80 percent on any major issue </w:t>
      </w:r>
      <w:r w:rsidRPr="008C3464">
        <w:rPr>
          <w:rStyle w:val="StyleUnderline"/>
        </w:rPr>
        <w:t>that we take positions on</w:t>
      </w:r>
      <w:r w:rsidRPr="008C3464">
        <w:rPr>
          <w:sz w:val="16"/>
        </w:rPr>
        <w:t xml:space="preserve">,” said Rep. Ralph Norman (R-S.C.), a Freedom Caucus member, referring to the threshold needed for the group to take </w:t>
      </w:r>
      <w:r w:rsidRPr="008C3464">
        <w:rPr>
          <w:rStyle w:val="StyleUnderline"/>
          <w:highlight w:val="cyan"/>
        </w:rPr>
        <w:t>a unified stance</w:t>
      </w:r>
      <w:r w:rsidRPr="008C3464">
        <w:rPr>
          <w:sz w:val="16"/>
        </w:rPr>
        <w:t xml:space="preserve">. “On some big issues, </w:t>
      </w:r>
      <w:r w:rsidRPr="008C3464">
        <w:rPr>
          <w:rStyle w:val="StyleUnderline"/>
          <w:highlight w:val="cyan"/>
        </w:rPr>
        <w:t xml:space="preserve">we have </w:t>
      </w:r>
      <w:r w:rsidRPr="008C3464">
        <w:rPr>
          <w:rStyle w:val="Emphasis"/>
          <w:highlight w:val="cyan"/>
        </w:rPr>
        <w:t>not been able to</w:t>
      </w:r>
      <w:r w:rsidRPr="008C3464">
        <w:rPr>
          <w:rStyle w:val="StyleUnderline"/>
          <w:highlight w:val="cyan"/>
        </w:rPr>
        <w:t xml:space="preserve"> get there</w:t>
      </w:r>
      <w:r w:rsidRPr="008C3464">
        <w:rPr>
          <w:rStyle w:val="StyleUnderline"/>
        </w:rPr>
        <w:t>.”</w:t>
      </w:r>
    </w:p>
    <w:p w14:paraId="6FDA26CA" w14:textId="77777777" w:rsidR="00FE5CBB" w:rsidRPr="008C3464" w:rsidRDefault="00FE5CBB" w:rsidP="00FE5CBB">
      <w:pPr>
        <w:rPr>
          <w:sz w:val="16"/>
          <w:szCs w:val="16"/>
        </w:rPr>
      </w:pPr>
      <w:r w:rsidRPr="008C3464">
        <w:rPr>
          <w:sz w:val="16"/>
          <w:szCs w:val="16"/>
        </w:rPr>
        <w:t>“We’re at a critical point right now,” he added.</w:t>
      </w:r>
    </w:p>
    <w:p w14:paraId="1F0F061A" w14:textId="77777777" w:rsidR="00FE5CBB" w:rsidRPr="008C3464" w:rsidRDefault="00FE5CBB" w:rsidP="00FE5CBB">
      <w:pPr>
        <w:rPr>
          <w:sz w:val="16"/>
          <w:szCs w:val="16"/>
        </w:rPr>
      </w:pPr>
      <w:r w:rsidRPr="008C3464">
        <w:rPr>
          <w:sz w:val="16"/>
          <w:szCs w:val="16"/>
        </w:rPr>
        <w:t>As for internal concerns about Greene, Norman said he wasn’t suggesting pushing her out but replied: “She’s been critical of us for a long time.”</w:t>
      </w:r>
    </w:p>
    <w:p w14:paraId="1E69CA85" w14:textId="77777777" w:rsidR="00FE5CBB" w:rsidRPr="008C3464" w:rsidRDefault="00FE5CBB" w:rsidP="00FE5CBB">
      <w:pPr>
        <w:rPr>
          <w:sz w:val="16"/>
        </w:rPr>
      </w:pPr>
      <w:r w:rsidRPr="008C3464">
        <w:rPr>
          <w:rStyle w:val="StyleUnderline"/>
        </w:rPr>
        <w:t xml:space="preserve">Compounding that </w:t>
      </w:r>
      <w:r w:rsidRPr="008C3464">
        <w:rPr>
          <w:sz w:val="16"/>
        </w:rPr>
        <w:t>sentiment</w:t>
      </w:r>
      <w:r w:rsidRPr="008C3464">
        <w:rPr>
          <w:rStyle w:val="StyleUnderline"/>
        </w:rPr>
        <w:t xml:space="preserve">: </w:t>
      </w:r>
      <w:r w:rsidRPr="008C3464">
        <w:rPr>
          <w:rStyle w:val="StyleUnderline"/>
          <w:highlight w:val="cyan"/>
        </w:rPr>
        <w:t xml:space="preserve">an ugly </w:t>
      </w:r>
      <w:r w:rsidRPr="008C3464">
        <w:rPr>
          <w:rStyle w:val="StyleUnderline"/>
        </w:rPr>
        <w:t xml:space="preserve">floor </w:t>
      </w:r>
      <w:r w:rsidRPr="008C3464">
        <w:rPr>
          <w:rStyle w:val="StyleUnderline"/>
          <w:highlight w:val="cyan"/>
        </w:rPr>
        <w:t>fight</w:t>
      </w:r>
      <w:r w:rsidRPr="008C3464">
        <w:rPr>
          <w:rStyle w:val="StyleUnderline"/>
        </w:rPr>
        <w:t xml:space="preserve"> this week </w:t>
      </w:r>
      <w:r w:rsidRPr="008C3464">
        <w:rPr>
          <w:rStyle w:val="StyleUnderline"/>
          <w:highlight w:val="cyan"/>
        </w:rPr>
        <w:t xml:space="preserve">between Greene and </w:t>
      </w:r>
      <w:r w:rsidRPr="008C3464">
        <w:rPr>
          <w:rStyle w:val="StyleUnderline"/>
        </w:rPr>
        <w:t xml:space="preserve">Rep. Lauren </w:t>
      </w:r>
      <w:proofErr w:type="spellStart"/>
      <w:r w:rsidRPr="008C3464">
        <w:rPr>
          <w:rStyle w:val="StyleUnderline"/>
          <w:highlight w:val="cyan"/>
        </w:rPr>
        <w:t>Boebert</w:t>
      </w:r>
      <w:proofErr w:type="spellEnd"/>
      <w:r w:rsidRPr="008C3464">
        <w:rPr>
          <w:rStyle w:val="StyleUnderline"/>
        </w:rPr>
        <w:t xml:space="preserve"> (R-Colo.) </w:t>
      </w:r>
      <w:r w:rsidRPr="008C3464">
        <w:rPr>
          <w:rStyle w:val="StyleUnderline"/>
          <w:highlight w:val="cyan"/>
        </w:rPr>
        <w:t>over</w:t>
      </w:r>
      <w:r w:rsidRPr="008C3464">
        <w:rPr>
          <w:rStyle w:val="StyleUnderline"/>
        </w:rPr>
        <w:t xml:space="preserve"> their </w:t>
      </w:r>
      <w:r w:rsidRPr="008C3464">
        <w:rPr>
          <w:rStyle w:val="StyleUnderline"/>
          <w:highlight w:val="cyan"/>
        </w:rPr>
        <w:t>competing resolutions to</w:t>
      </w:r>
      <w:r w:rsidRPr="008C3464">
        <w:rPr>
          <w:rStyle w:val="StyleUnderline"/>
        </w:rPr>
        <w:t xml:space="preserve"> </w:t>
      </w:r>
      <w:r w:rsidRPr="008C3464">
        <w:rPr>
          <w:rStyle w:val="StyleUnderline"/>
          <w:highlight w:val="cyan"/>
        </w:rPr>
        <w:t>impeach</w:t>
      </w:r>
      <w:r w:rsidRPr="008C3464">
        <w:rPr>
          <w:rStyle w:val="StyleUnderline"/>
        </w:rPr>
        <w:t xml:space="preserve"> President Joe </w:t>
      </w:r>
      <w:r w:rsidRPr="008C3464">
        <w:rPr>
          <w:rStyle w:val="StyleUnderline"/>
          <w:highlight w:val="cyan"/>
        </w:rPr>
        <w:t>Biden</w:t>
      </w:r>
      <w:r w:rsidRPr="008C3464">
        <w:rPr>
          <w:rStyle w:val="StyleUnderline"/>
        </w:rPr>
        <w:t xml:space="preserve">. Greene confirmed a </w:t>
      </w:r>
      <w:r w:rsidRPr="008C3464">
        <w:rPr>
          <w:sz w:val="16"/>
        </w:rPr>
        <w:t>Daily Beast</w:t>
      </w:r>
      <w:r w:rsidRPr="008C3464">
        <w:rPr>
          <w:rStyle w:val="StyleUnderline"/>
        </w:rPr>
        <w:t xml:space="preserve"> report that she </w:t>
      </w:r>
      <w:r w:rsidRPr="008C3464">
        <w:rPr>
          <w:rStyle w:val="StyleUnderline"/>
          <w:highlight w:val="cyan"/>
        </w:rPr>
        <w:t>called her</w:t>
      </w:r>
      <w:r w:rsidRPr="008C3464">
        <w:rPr>
          <w:rStyle w:val="StyleUnderline"/>
        </w:rPr>
        <w:t xml:space="preserve"> Freedom Caucus </w:t>
      </w:r>
      <w:r w:rsidRPr="008C3464">
        <w:rPr>
          <w:rStyle w:val="StyleUnderline"/>
          <w:highlight w:val="cyan"/>
        </w:rPr>
        <w:t>colleague “a little bitch” on the House</w:t>
      </w:r>
      <w:r w:rsidRPr="008C3464">
        <w:rPr>
          <w:rStyle w:val="StyleUnderline"/>
        </w:rPr>
        <w:t xml:space="preserve"> </w:t>
      </w:r>
      <w:r w:rsidRPr="008C3464">
        <w:rPr>
          <w:rStyle w:val="StyleUnderline"/>
          <w:highlight w:val="cyan"/>
        </w:rPr>
        <w:t>floor</w:t>
      </w:r>
      <w:r w:rsidRPr="008C3464">
        <w:rPr>
          <w:rStyle w:val="StyleUnderline"/>
        </w:rPr>
        <w:t>, telling reporters that the story was “impressively correct</w:t>
      </w:r>
      <w:r w:rsidRPr="008C3464">
        <w:rPr>
          <w:sz w:val="16"/>
        </w:rPr>
        <w:t>.”</w:t>
      </w:r>
    </w:p>
    <w:p w14:paraId="5B8B1732" w14:textId="77777777" w:rsidR="00FE5CBB" w:rsidRPr="008C3464" w:rsidRDefault="00FE5CBB" w:rsidP="00FE5CBB">
      <w:pPr>
        <w:rPr>
          <w:sz w:val="16"/>
        </w:rPr>
      </w:pPr>
      <w:r w:rsidRPr="008C3464">
        <w:rPr>
          <w:sz w:val="16"/>
        </w:rPr>
        <w:t xml:space="preserve">In an interview following the spat, </w:t>
      </w:r>
      <w:proofErr w:type="spellStart"/>
      <w:r w:rsidRPr="008C3464">
        <w:rPr>
          <w:rStyle w:val="StyleUnderline"/>
        </w:rPr>
        <w:t>Boebert</w:t>
      </w:r>
      <w:proofErr w:type="spellEnd"/>
      <w:r w:rsidRPr="008C3464">
        <w:rPr>
          <w:rStyle w:val="StyleUnderline"/>
        </w:rPr>
        <w:t xml:space="preserve"> demurred when asked where she stands on the Freedom Caucus purge pitch</w:t>
      </w:r>
      <w:r w:rsidRPr="008C3464">
        <w:rPr>
          <w:sz w:val="16"/>
        </w:rPr>
        <w:t>: “If something comes up,” she said, “then we’ll address it.”</w:t>
      </w:r>
    </w:p>
    <w:p w14:paraId="0205D2ED" w14:textId="77777777" w:rsidR="00FE5CBB" w:rsidRPr="008C3464" w:rsidRDefault="00FE5CBB" w:rsidP="00FE5CBB">
      <w:pPr>
        <w:rPr>
          <w:sz w:val="16"/>
          <w:szCs w:val="16"/>
        </w:rPr>
      </w:pPr>
      <w:r w:rsidRPr="008C3464">
        <w:rPr>
          <w:sz w:val="16"/>
          <w:szCs w:val="16"/>
        </w:rPr>
        <w:t xml:space="preserve">“It’s really unfortunate that somebody communicated the conversation that took place on the floor” between herself and Greene, </w:t>
      </w:r>
      <w:proofErr w:type="spellStart"/>
      <w:r w:rsidRPr="008C3464">
        <w:rPr>
          <w:sz w:val="16"/>
          <w:szCs w:val="16"/>
        </w:rPr>
        <w:t>Boebert</w:t>
      </w:r>
      <w:proofErr w:type="spellEnd"/>
      <w:r w:rsidRPr="008C3464">
        <w:rPr>
          <w:sz w:val="16"/>
          <w:szCs w:val="16"/>
        </w:rPr>
        <w:t xml:space="preserve"> added, “because I was willing to walk away [from] people wanting to stir up unnecessary drama.”</w:t>
      </w:r>
    </w:p>
    <w:p w14:paraId="347987F1" w14:textId="77777777" w:rsidR="00FE5CBB" w:rsidRPr="008C3464" w:rsidRDefault="00FE5CBB" w:rsidP="00FE5CBB">
      <w:pPr>
        <w:rPr>
          <w:sz w:val="16"/>
        </w:rPr>
      </w:pPr>
      <w:r w:rsidRPr="008C3464">
        <w:rPr>
          <w:sz w:val="16"/>
        </w:rPr>
        <w:t xml:space="preserve">She criticized reporters for </w:t>
      </w:r>
      <w:r w:rsidRPr="008C3464">
        <w:rPr>
          <w:rStyle w:val="StyleUnderline"/>
        </w:rPr>
        <w:t>focusing on “pettiness</w:t>
      </w:r>
      <w:r w:rsidRPr="008C3464">
        <w:rPr>
          <w:sz w:val="16"/>
        </w:rPr>
        <w:t xml:space="preserve">” rather than her impeachment proposal: “I didn’t leave my four kids and now my grandson to </w:t>
      </w:r>
      <w:r w:rsidRPr="008C3464">
        <w:rPr>
          <w:rStyle w:val="StyleUnderline"/>
        </w:rPr>
        <w:t>come up here and have cat fights and</w:t>
      </w:r>
      <w:r w:rsidRPr="008C3464">
        <w:rPr>
          <w:sz w:val="16"/>
        </w:rPr>
        <w:t xml:space="preserve"> just to </w:t>
      </w:r>
      <w:r w:rsidRPr="008C3464">
        <w:rPr>
          <w:rStyle w:val="StyleUnderline"/>
        </w:rPr>
        <w:t>get in squabbles</w:t>
      </w:r>
      <w:r w:rsidRPr="008C3464">
        <w:rPr>
          <w:sz w:val="16"/>
        </w:rPr>
        <w:t>.”</w:t>
      </w:r>
    </w:p>
    <w:p w14:paraId="35610B16" w14:textId="77777777" w:rsidR="00FE5CBB" w:rsidRPr="008C3464" w:rsidRDefault="00FE5CBB" w:rsidP="00FE5CBB">
      <w:pPr>
        <w:rPr>
          <w:sz w:val="16"/>
          <w:szCs w:val="16"/>
        </w:rPr>
      </w:pPr>
      <w:proofErr w:type="spellStart"/>
      <w:r w:rsidRPr="008C3464">
        <w:rPr>
          <w:sz w:val="16"/>
          <w:szCs w:val="16"/>
        </w:rPr>
        <w:t>Boebert</w:t>
      </w:r>
      <w:proofErr w:type="spellEnd"/>
      <w:r w:rsidRPr="008C3464">
        <w:rPr>
          <w:sz w:val="16"/>
          <w:szCs w:val="16"/>
        </w:rPr>
        <w:t xml:space="preserve"> isn’t the only fellow Freedom Caucus member Greene has challenged. The Georgian has hit back at conservative colleagues who suggested a possible forced vote to oust McCarthy from the speakership after his debt deal with Biden.</w:t>
      </w:r>
    </w:p>
    <w:p w14:paraId="66F31000" w14:textId="77777777" w:rsidR="00FE5CBB" w:rsidRPr="008C3464" w:rsidRDefault="00FE5CBB" w:rsidP="00FE5CBB">
      <w:pPr>
        <w:rPr>
          <w:sz w:val="16"/>
        </w:rPr>
      </w:pPr>
      <w:r w:rsidRPr="008C3464">
        <w:rPr>
          <w:rStyle w:val="StyleUnderline"/>
        </w:rPr>
        <w:t xml:space="preserve">Anyone who would consider that option in response to the bipartisan debt vote “need[s] to really get down into a more realistic level of thinking,” </w:t>
      </w:r>
      <w:r w:rsidRPr="008C3464">
        <w:rPr>
          <w:rStyle w:val="StyleUnderline"/>
          <w:highlight w:val="cyan"/>
        </w:rPr>
        <w:t>Greene</w:t>
      </w:r>
      <w:r w:rsidRPr="008C3464">
        <w:rPr>
          <w:rStyle w:val="StyleUnderline"/>
        </w:rPr>
        <w:t xml:space="preserve"> said this month, </w:t>
      </w:r>
      <w:r w:rsidRPr="008C3464">
        <w:rPr>
          <w:rStyle w:val="Emphasis"/>
          <w:highlight w:val="cyan"/>
        </w:rPr>
        <w:t>alluding to the necessity of compromise</w:t>
      </w:r>
      <w:r w:rsidRPr="008C3464">
        <w:rPr>
          <w:rStyle w:val="StyleUnderline"/>
        </w:rPr>
        <w:t xml:space="preserve"> under divided government</w:t>
      </w:r>
      <w:r w:rsidRPr="008C3464">
        <w:rPr>
          <w:sz w:val="16"/>
        </w:rPr>
        <w:t>. “I’m just as conservative as they are. … There’s conservative fantasies and there’s reality — that’s the best way to say it.”</w:t>
      </w:r>
    </w:p>
    <w:p w14:paraId="15B9B502" w14:textId="77777777" w:rsidR="00FE5CBB" w:rsidRPr="008C3464" w:rsidRDefault="00FE5CBB" w:rsidP="00FE5CBB">
      <w:pPr>
        <w:rPr>
          <w:sz w:val="16"/>
        </w:rPr>
      </w:pPr>
      <w:r w:rsidRPr="008C3464">
        <w:rPr>
          <w:sz w:val="16"/>
        </w:rPr>
        <w:t xml:space="preserve">As prized </w:t>
      </w:r>
      <w:r w:rsidRPr="008C3464">
        <w:rPr>
          <w:rStyle w:val="StyleUnderline"/>
        </w:rPr>
        <w:t>as party unity is in the House</w:t>
      </w:r>
      <w:r w:rsidRPr="008C3464">
        <w:rPr>
          <w:sz w:val="16"/>
        </w:rPr>
        <w:t>, some in the Freedom Caucus see the group’s issues as matters of trust — not disagreements over one vote or another. Two of the three group members who confirmed the ouster discussions said certain lawmakers hold back during weekly Freedom Caucus meetings, fearing that other conservatives in attendance will tell McCarthy and his allies about any talk that GOP leadership won’t like.</w:t>
      </w:r>
    </w:p>
    <w:p w14:paraId="1061BB83" w14:textId="77777777" w:rsidR="00FE5CBB" w:rsidRPr="008C3464" w:rsidRDefault="00FE5CBB" w:rsidP="00FE5CBB">
      <w:pPr>
        <w:rPr>
          <w:rStyle w:val="StyleUnderline"/>
        </w:rPr>
      </w:pPr>
      <w:r w:rsidRPr="008C3464">
        <w:rPr>
          <w:rStyle w:val="StyleUnderline"/>
        </w:rPr>
        <w:t xml:space="preserve">That leeriness has created </w:t>
      </w:r>
      <w:r w:rsidRPr="008C3464">
        <w:rPr>
          <w:rStyle w:val="Emphasis"/>
          <w:highlight w:val="cyan"/>
        </w:rPr>
        <w:t>cliques within the group</w:t>
      </w:r>
      <w:r w:rsidRPr="008C3464">
        <w:rPr>
          <w:rStyle w:val="StyleUnderline"/>
        </w:rPr>
        <w:t xml:space="preserve"> itself.</w:t>
      </w:r>
    </w:p>
    <w:p w14:paraId="10634365" w14:textId="77777777" w:rsidR="00FE5CBB" w:rsidRPr="008C3464" w:rsidRDefault="00FE5CBB" w:rsidP="00FE5CBB">
      <w:pPr>
        <w:rPr>
          <w:rStyle w:val="StyleUnderline"/>
        </w:rPr>
      </w:pPr>
      <w:r w:rsidRPr="008C3464">
        <w:rPr>
          <w:rStyle w:val="StyleUnderline"/>
        </w:rPr>
        <w:t xml:space="preserve">“There are </w:t>
      </w:r>
      <w:r w:rsidRPr="008C3464">
        <w:rPr>
          <w:rStyle w:val="StyleUnderline"/>
          <w:highlight w:val="cyan"/>
        </w:rPr>
        <w:t>frustrations,” said</w:t>
      </w:r>
      <w:r w:rsidRPr="008C3464">
        <w:rPr>
          <w:rStyle w:val="StyleUnderline"/>
        </w:rPr>
        <w:t xml:space="preserve"> Rep. Byron </w:t>
      </w:r>
      <w:proofErr w:type="spellStart"/>
      <w:r w:rsidRPr="008C3464">
        <w:rPr>
          <w:rStyle w:val="StyleUnderline"/>
          <w:highlight w:val="cyan"/>
        </w:rPr>
        <w:t>Donalds</w:t>
      </w:r>
      <w:proofErr w:type="spellEnd"/>
      <w:r w:rsidRPr="008C3464">
        <w:rPr>
          <w:rStyle w:val="StyleUnderline"/>
        </w:rPr>
        <w:t xml:space="preserve"> (R-Fla.), a Freedom Caucus member.</w:t>
      </w:r>
    </w:p>
    <w:p w14:paraId="4B1D3303" w14:textId="77777777" w:rsidR="00FE5CBB" w:rsidRPr="008C3464" w:rsidRDefault="00FE5CBB" w:rsidP="00FE5CBB">
      <w:pPr>
        <w:rPr>
          <w:sz w:val="16"/>
        </w:rPr>
      </w:pPr>
      <w:r w:rsidRPr="008C3464">
        <w:rPr>
          <w:sz w:val="16"/>
        </w:rPr>
        <w:t xml:space="preserve">To others in the group it’s more binary: </w:t>
      </w:r>
      <w:r w:rsidRPr="008C3464">
        <w:rPr>
          <w:rStyle w:val="StyleUnderline"/>
        </w:rPr>
        <w:t xml:space="preserve">You’re </w:t>
      </w:r>
      <w:r w:rsidRPr="008C3464">
        <w:rPr>
          <w:rStyle w:val="StyleUnderline"/>
          <w:highlight w:val="cyan"/>
        </w:rPr>
        <w:t>coopted by leadership</w:t>
      </w:r>
      <w:r w:rsidRPr="008C3464">
        <w:rPr>
          <w:rStyle w:val="StyleUnderline"/>
        </w:rPr>
        <w:t>,</w:t>
      </w:r>
      <w:r w:rsidRPr="008C3464">
        <w:rPr>
          <w:sz w:val="16"/>
        </w:rPr>
        <w:t xml:space="preserve"> or you’re not.</w:t>
      </w:r>
    </w:p>
    <w:p w14:paraId="3A3AD235" w14:textId="77777777" w:rsidR="00FE5CBB" w:rsidRPr="008C3464" w:rsidRDefault="00FE5CBB" w:rsidP="00FE5CBB">
      <w:pPr>
        <w:rPr>
          <w:sz w:val="16"/>
        </w:rPr>
      </w:pPr>
      <w:r w:rsidRPr="008C3464">
        <w:rPr>
          <w:rStyle w:val="StyleUnderline"/>
        </w:rPr>
        <w:t xml:space="preserve">Rep. Dan </w:t>
      </w:r>
      <w:r w:rsidRPr="008C3464">
        <w:rPr>
          <w:rStyle w:val="StyleUnderline"/>
          <w:highlight w:val="cyan"/>
        </w:rPr>
        <w:t>Bishop</w:t>
      </w:r>
      <w:r w:rsidRPr="008C3464">
        <w:rPr>
          <w:rStyle w:val="StyleUnderline"/>
        </w:rPr>
        <w:t xml:space="preserve"> (R-N.C.) wryly offered McCarthy “credit” for pushing some conservatives into the coopted camp in an interview last week, </w:t>
      </w:r>
      <w:r w:rsidRPr="008C3464">
        <w:rPr>
          <w:rStyle w:val="StyleUnderline"/>
          <w:highlight w:val="cyan"/>
        </w:rPr>
        <w:t>jabbing colleagues</w:t>
      </w:r>
      <w:r w:rsidRPr="008C3464">
        <w:rPr>
          <w:rStyle w:val="StyleUnderline"/>
        </w:rPr>
        <w:t xml:space="preserve"> who accept what he called an “infinitesimal incrementalism”</w:t>
      </w:r>
      <w:r w:rsidRPr="008C3464">
        <w:rPr>
          <w:sz w:val="16"/>
        </w:rPr>
        <w:t xml:space="preserve"> mindset rather than drawing a harder line.</w:t>
      </w:r>
    </w:p>
    <w:p w14:paraId="7D9F061B" w14:textId="77777777" w:rsidR="00FE5CBB" w:rsidRPr="008C3464" w:rsidRDefault="00FE5CBB" w:rsidP="00FE5CBB">
      <w:pPr>
        <w:rPr>
          <w:sz w:val="16"/>
        </w:rPr>
      </w:pPr>
      <w:r w:rsidRPr="008C3464">
        <w:rPr>
          <w:sz w:val="16"/>
        </w:rPr>
        <w:t xml:space="preserve">“Each person who gets in a posture like that has to decide whether to retain independence of action or </w:t>
      </w:r>
      <w:r w:rsidRPr="008C3464">
        <w:rPr>
          <w:rStyle w:val="StyleUnderline"/>
        </w:rPr>
        <w:t>become effectively subservient</w:t>
      </w:r>
      <w:r w:rsidRPr="008C3464">
        <w:rPr>
          <w:sz w:val="16"/>
        </w:rPr>
        <w:t>, to subordinate,” he added.</w:t>
      </w:r>
    </w:p>
    <w:p w14:paraId="58BA2541" w14:textId="77777777" w:rsidR="00FE5CBB" w:rsidRPr="008C3464" w:rsidRDefault="00FE5CBB" w:rsidP="00FE5CBB">
      <w:pPr>
        <w:rPr>
          <w:sz w:val="16"/>
        </w:rPr>
      </w:pPr>
      <w:r w:rsidRPr="008C3464">
        <w:rPr>
          <w:rStyle w:val="StyleUnderline"/>
        </w:rPr>
        <w:t xml:space="preserve">Bishop occupies a </w:t>
      </w:r>
      <w:r w:rsidRPr="008C3464">
        <w:rPr>
          <w:sz w:val="16"/>
        </w:rPr>
        <w:t xml:space="preserve">relatively unique </w:t>
      </w:r>
      <w:r w:rsidRPr="008C3464">
        <w:rPr>
          <w:rStyle w:val="StyleUnderline"/>
        </w:rPr>
        <w:t>place</w:t>
      </w:r>
      <w:r w:rsidRPr="008C3464">
        <w:rPr>
          <w:sz w:val="16"/>
        </w:rPr>
        <w:t xml:space="preserve"> in the Freedom Caucus — what he likened to “</w:t>
      </w:r>
      <w:r w:rsidRPr="008C3464">
        <w:rPr>
          <w:rStyle w:val="StyleUnderline"/>
        </w:rPr>
        <w:t>maximum freedom</w:t>
      </w:r>
      <w:r w:rsidRPr="008C3464">
        <w:rPr>
          <w:sz w:val="16"/>
        </w:rPr>
        <w:t>” — in part because of his past interactions with McCarthy.</w:t>
      </w:r>
    </w:p>
    <w:p w14:paraId="78341A95" w14:textId="77777777" w:rsidR="00FE5CBB" w:rsidRPr="008C3464" w:rsidRDefault="00FE5CBB" w:rsidP="00FE5CBB">
      <w:pPr>
        <w:rPr>
          <w:rStyle w:val="StyleUnderline"/>
        </w:rPr>
      </w:pPr>
      <w:r w:rsidRPr="008C3464">
        <w:rPr>
          <w:sz w:val="16"/>
        </w:rPr>
        <w:t xml:space="preserve">At one point before the midterms, </w:t>
      </w:r>
      <w:r w:rsidRPr="008C3464">
        <w:rPr>
          <w:rStyle w:val="StyleUnderline"/>
        </w:rPr>
        <w:t>Bishop</w:t>
      </w:r>
      <w:r w:rsidRPr="008C3464">
        <w:rPr>
          <w:sz w:val="16"/>
        </w:rPr>
        <w:t xml:space="preserve"> </w:t>
      </w:r>
      <w:r w:rsidRPr="008C3464">
        <w:rPr>
          <w:rStyle w:val="StyleUnderline"/>
        </w:rPr>
        <w:t>tried to signal to the then-minority leader that he would follow Rep. Jim Jordan’s (R-Ohio) playbook of allying more with leadership while seeking a future committee gavel</w:t>
      </w:r>
      <w:r w:rsidRPr="008C3464">
        <w:rPr>
          <w:sz w:val="16"/>
        </w:rPr>
        <w:t xml:space="preserve">. Eventually opting out of that path, </w:t>
      </w:r>
      <w:r w:rsidRPr="008C3464">
        <w:rPr>
          <w:rStyle w:val="StyleUnderline"/>
        </w:rPr>
        <w:t>Bishop is now fashioning himself</w:t>
      </w:r>
      <w:r w:rsidRPr="008C3464">
        <w:rPr>
          <w:sz w:val="16"/>
        </w:rPr>
        <w:t xml:space="preserve"> more </w:t>
      </w:r>
      <w:r w:rsidRPr="008C3464">
        <w:rPr>
          <w:rStyle w:val="StyleUnderline"/>
        </w:rPr>
        <w:t>in the mold of</w:t>
      </w:r>
      <w:r w:rsidRPr="008C3464">
        <w:rPr>
          <w:sz w:val="16"/>
        </w:rPr>
        <w:t xml:space="preserve"> his friend Jordan’s former, </w:t>
      </w:r>
      <w:r w:rsidRPr="008C3464">
        <w:rPr>
          <w:rStyle w:val="StyleUnderline"/>
        </w:rPr>
        <w:t>more anti-leadership identity.</w:t>
      </w:r>
    </w:p>
    <w:p w14:paraId="01ECBC85" w14:textId="77777777" w:rsidR="00FE5CBB" w:rsidRPr="008C3464" w:rsidRDefault="00FE5CBB" w:rsidP="00FE5CBB">
      <w:r w:rsidRPr="008C3464">
        <w:t>In the wake of a debt deal that many conservatives loathed, Bishop was the first to call for hardliners to try to oust the speaker.</w:t>
      </w:r>
    </w:p>
    <w:p w14:paraId="7208ED7D" w14:textId="77777777" w:rsidR="00FE5CBB" w:rsidRPr="008C3464" w:rsidRDefault="00FE5CBB" w:rsidP="00FE5CBB">
      <w:pPr>
        <w:rPr>
          <w:rStyle w:val="StyleUnderline"/>
        </w:rPr>
      </w:pPr>
      <w:r w:rsidRPr="008C3464">
        <w:rPr>
          <w:sz w:val="16"/>
        </w:rPr>
        <w:t xml:space="preserve">Greene and Jordan, who chairs the Judiciary Committee this Congress, are </w:t>
      </w:r>
      <w:r w:rsidRPr="008C3464">
        <w:rPr>
          <w:rStyle w:val="StyleUnderline"/>
        </w:rPr>
        <w:t>the two most high-profile Freedom Caucus members in McCarthy’s corner</w:t>
      </w:r>
      <w:r w:rsidRPr="008C3464">
        <w:rPr>
          <w:sz w:val="16"/>
        </w:rPr>
        <w:t>. Both spoke in favor of the California Republican during the bruising speakership battle</w:t>
      </w:r>
      <w:r w:rsidRPr="008C3464">
        <w:rPr>
          <w:rStyle w:val="StyleUnderline"/>
        </w:rPr>
        <w:t>. Both voted for the debt deal</w:t>
      </w:r>
      <w:r w:rsidRPr="008C3464">
        <w:rPr>
          <w:sz w:val="16"/>
        </w:rPr>
        <w:t xml:space="preserve">, </w:t>
      </w:r>
      <w:r w:rsidRPr="008C3464">
        <w:rPr>
          <w:rStyle w:val="StyleUnderline"/>
        </w:rPr>
        <w:t xml:space="preserve">and </w:t>
      </w:r>
      <w:r w:rsidRPr="008C3464">
        <w:rPr>
          <w:rStyle w:val="Emphasis"/>
        </w:rPr>
        <w:t>Jordan praised it</w:t>
      </w:r>
      <w:r w:rsidRPr="008C3464">
        <w:rPr>
          <w:rStyle w:val="StyleUnderline"/>
        </w:rPr>
        <w:t xml:space="preserve"> </w:t>
      </w:r>
      <w:r w:rsidRPr="008C3464">
        <w:rPr>
          <w:sz w:val="16"/>
        </w:rPr>
        <w:t xml:space="preserve">on a private call with other members — </w:t>
      </w:r>
      <w:r w:rsidRPr="008C3464">
        <w:rPr>
          <w:rStyle w:val="StyleUnderline"/>
        </w:rPr>
        <w:t>which raised some eyebrows among the rank and file.</w:t>
      </w:r>
    </w:p>
    <w:p w14:paraId="5B8BD6F0" w14:textId="77777777" w:rsidR="00FE5CBB" w:rsidRPr="008C3464" w:rsidRDefault="00FE5CBB" w:rsidP="00FE5CBB">
      <w:pPr>
        <w:rPr>
          <w:rStyle w:val="StyleUnderline"/>
        </w:rPr>
      </w:pPr>
      <w:r w:rsidRPr="008C3464">
        <w:rPr>
          <w:rStyle w:val="StyleUnderline"/>
        </w:rPr>
        <w:t xml:space="preserve">Both Greene and </w:t>
      </w:r>
      <w:r w:rsidRPr="008C3464">
        <w:rPr>
          <w:rStyle w:val="StyleUnderline"/>
          <w:highlight w:val="cyan"/>
        </w:rPr>
        <w:t>Jordan swatted down Bishop</w:t>
      </w:r>
      <w:r w:rsidRPr="008C3464">
        <w:rPr>
          <w:rStyle w:val="StyleUnderline"/>
        </w:rPr>
        <w:t>’s calls for a forced vote to boot McCarthy.</w:t>
      </w:r>
    </w:p>
    <w:p w14:paraId="1EC18FA1" w14:textId="77777777" w:rsidR="00FE5CBB" w:rsidRPr="008C3464" w:rsidRDefault="00FE5CBB" w:rsidP="00FE5CBB">
      <w:pPr>
        <w:rPr>
          <w:sz w:val="16"/>
        </w:rPr>
      </w:pPr>
      <w:r w:rsidRPr="008C3464">
        <w:rPr>
          <w:rStyle w:val="StyleUnderline"/>
        </w:rPr>
        <w:t>Jordan, however, has shored up much more political capital within the Freedom Caucus, which he co-founded</w:t>
      </w:r>
      <w:r w:rsidRPr="008C3464">
        <w:rPr>
          <w:sz w:val="16"/>
        </w:rPr>
        <w:t>. He’s also largely avoided public criticism of group colleagues, and its members say he is clear on where he stands on big issues.</w:t>
      </w:r>
    </w:p>
    <w:p w14:paraId="02AFD02F" w14:textId="77777777" w:rsidR="00FE5CBB" w:rsidRPr="008C3464" w:rsidRDefault="00FE5CBB" w:rsidP="00FE5CBB">
      <w:pPr>
        <w:rPr>
          <w:rStyle w:val="StyleUnderline"/>
        </w:rPr>
      </w:pPr>
      <w:r w:rsidRPr="008C3464">
        <w:rPr>
          <w:rStyle w:val="StyleUnderline"/>
        </w:rPr>
        <w:t>Still, that hasn’t stopped some conservative grumbling behind closed doors about his hand-in-glove work with McCarthy.</w:t>
      </w:r>
    </w:p>
    <w:p w14:paraId="2DD2537F" w14:textId="77777777" w:rsidR="00FE5CBB" w:rsidRPr="008C3464" w:rsidRDefault="00FE5CBB" w:rsidP="00FE5CBB">
      <w:pPr>
        <w:rPr>
          <w:sz w:val="16"/>
        </w:rPr>
      </w:pPr>
      <w:r w:rsidRPr="008C3464">
        <w:rPr>
          <w:sz w:val="16"/>
        </w:rPr>
        <w:t xml:space="preserve">Asked about </w:t>
      </w:r>
      <w:r w:rsidRPr="008C3464">
        <w:rPr>
          <w:rStyle w:val="StyleUnderline"/>
          <w:highlight w:val="cyan"/>
        </w:rPr>
        <w:t>conservative battle lines forming between leadership backers and those resistant</w:t>
      </w:r>
      <w:r w:rsidRPr="008C3464">
        <w:rPr>
          <w:rStyle w:val="StyleUnderline"/>
        </w:rPr>
        <w:t xml:space="preserve"> to any such allegiance</w:t>
      </w:r>
      <w:r w:rsidRPr="008C3464">
        <w:rPr>
          <w:sz w:val="16"/>
        </w:rPr>
        <w:t>, Jordan pointed to the Jan. 3 nominating speech he gave supporting McCarthy, whom he once challenged as House GOP leader.</w:t>
      </w:r>
    </w:p>
    <w:p w14:paraId="78DA005C" w14:textId="77777777" w:rsidR="00FE5CBB" w:rsidRPr="008C3464" w:rsidRDefault="00FE5CBB" w:rsidP="00FE5CBB">
      <w:pPr>
        <w:rPr>
          <w:sz w:val="16"/>
          <w:szCs w:val="16"/>
        </w:rPr>
      </w:pPr>
      <w:r w:rsidRPr="008C3464">
        <w:rPr>
          <w:sz w:val="16"/>
          <w:szCs w:val="16"/>
        </w:rPr>
        <w:t>“I said any differences that may exist … pale in comparison between the differences in Republicans and today’s Democrats,” Jordan said. “Let’s focus on sticking together as Republicans.”</w:t>
      </w:r>
    </w:p>
    <w:p w14:paraId="5E4CB65E" w14:textId="77777777" w:rsidR="00FE5CBB" w:rsidRPr="008C3464" w:rsidRDefault="00FE5CBB" w:rsidP="00FE5CBB">
      <w:pPr>
        <w:rPr>
          <w:rStyle w:val="StyleUnderline"/>
        </w:rPr>
      </w:pPr>
      <w:r w:rsidRPr="008C3464">
        <w:rPr>
          <w:rStyle w:val="StyleUnderline"/>
        </w:rPr>
        <w:t>Whether the Freedom Caucus heeds that message is another matter entirely.</w:t>
      </w:r>
    </w:p>
    <w:p w14:paraId="0E46B85C" w14:textId="77777777" w:rsidR="00213ECC" w:rsidRPr="008C3464" w:rsidRDefault="00213ECC" w:rsidP="00213ECC"/>
    <w:p w14:paraId="5B326CFD" w14:textId="77777777" w:rsidR="00FE5CBB" w:rsidRPr="008C3464" w:rsidRDefault="00FE5CBB" w:rsidP="00FE5CBB">
      <w:pPr>
        <w:pStyle w:val="Heading4"/>
        <w:rPr>
          <w:rFonts w:asciiTheme="minorHAnsi" w:hAnsiTheme="minorHAnsi" w:cstheme="minorHAnsi"/>
        </w:rPr>
      </w:pPr>
      <w:r w:rsidRPr="008C3464">
        <w:rPr>
          <w:rFonts w:asciiTheme="minorHAnsi" w:hAnsiTheme="minorHAnsi" w:cstheme="minorHAnsi"/>
        </w:rPr>
        <w:t xml:space="preserve">The Freedom Caucus is looking for </w:t>
      </w:r>
      <w:r w:rsidRPr="008C3464">
        <w:rPr>
          <w:rFonts w:asciiTheme="minorHAnsi" w:hAnsiTheme="minorHAnsi" w:cstheme="minorHAnsi"/>
          <w:u w:val="single"/>
        </w:rPr>
        <w:t>fundraising</w:t>
      </w:r>
      <w:r w:rsidRPr="008C3464">
        <w:rPr>
          <w:rFonts w:asciiTheme="minorHAnsi" w:hAnsiTheme="minorHAnsi" w:cstheme="minorHAnsi"/>
        </w:rPr>
        <w:t xml:space="preserve"> and </w:t>
      </w:r>
      <w:r w:rsidRPr="008C3464">
        <w:rPr>
          <w:rFonts w:asciiTheme="minorHAnsi" w:hAnsiTheme="minorHAnsi" w:cstheme="minorHAnsi"/>
          <w:u w:val="single"/>
        </w:rPr>
        <w:t>drama</w:t>
      </w:r>
      <w:r w:rsidRPr="008C3464">
        <w:rPr>
          <w:rFonts w:asciiTheme="minorHAnsi" w:hAnsiTheme="minorHAnsi" w:cstheme="minorHAnsi"/>
        </w:rPr>
        <w:t xml:space="preserve"> – they won’t impede any bill</w:t>
      </w:r>
    </w:p>
    <w:p w14:paraId="388C0046" w14:textId="77777777" w:rsidR="00FE5CBB" w:rsidRPr="008C3464" w:rsidRDefault="00FE5CBB" w:rsidP="00FE5CBB">
      <w:pPr>
        <w:rPr>
          <w:rFonts w:asciiTheme="minorHAnsi" w:hAnsiTheme="minorHAnsi" w:cstheme="minorHAnsi"/>
        </w:rPr>
      </w:pPr>
      <w:r w:rsidRPr="008C3464">
        <w:rPr>
          <w:rFonts w:asciiTheme="minorHAnsi" w:hAnsiTheme="minorHAnsi" w:cstheme="minorHAnsi"/>
          <w:b/>
          <w:bCs/>
        </w:rPr>
        <w:t>Newell 6-16</w:t>
      </w:r>
      <w:r w:rsidRPr="008C3464">
        <w:rPr>
          <w:rFonts w:asciiTheme="minorHAnsi" w:hAnsiTheme="minorHAnsi" w:cstheme="minorHAnsi"/>
        </w:rPr>
        <w:t xml:space="preserve"> (Jim Newell, 6-16-2023, "What the Freedom Caucus Won by Annoying McCarthy for a Week," Slate Magazine, Jim Newell is Slate's senior politics writer. https://slate.com/news-and-politics/2023/06/mccarthy-house-republicans-freedom-caucus-budget-shutdown.html, accessed 6-22-2023)//</w:t>
      </w:r>
      <w:proofErr w:type="spellStart"/>
      <w:r w:rsidRPr="008C3464">
        <w:rPr>
          <w:rFonts w:asciiTheme="minorHAnsi" w:hAnsiTheme="minorHAnsi" w:cstheme="minorHAnsi"/>
        </w:rPr>
        <w:t>Prozes</w:t>
      </w:r>
      <w:proofErr w:type="spellEnd"/>
    </w:p>
    <w:p w14:paraId="6DF35984" w14:textId="77777777" w:rsidR="00FE5CBB" w:rsidRPr="008C3464" w:rsidRDefault="00FE5CBB" w:rsidP="00FE5CBB">
      <w:pPr>
        <w:rPr>
          <w:rFonts w:asciiTheme="minorHAnsi" w:hAnsiTheme="minorHAnsi" w:cstheme="minorHAnsi"/>
          <w:sz w:val="16"/>
        </w:rPr>
      </w:pPr>
      <w:r w:rsidRPr="008C3464">
        <w:rPr>
          <w:rStyle w:val="StyleUnderline"/>
          <w:rFonts w:asciiTheme="minorHAnsi" w:hAnsiTheme="minorHAnsi" w:cstheme="minorHAnsi"/>
        </w:rPr>
        <w:t>House Republican leaders played the debt limit fight about as well as they could. They reached an agreement with the White House to keep increasing defense spending at a normal pace while cutting nondefense spending by tens of billions of dollars each over the next two years</w:t>
      </w:r>
      <w:r w:rsidRPr="008C3464">
        <w:rPr>
          <w:rFonts w:asciiTheme="minorHAnsi" w:hAnsiTheme="minorHAnsi" w:cstheme="minorHAnsi"/>
          <w:sz w:val="16"/>
        </w:rPr>
        <w:t xml:space="preserve">. </w:t>
      </w:r>
      <w:r w:rsidRPr="008C3464">
        <w:rPr>
          <w:rStyle w:val="StyleUnderline"/>
          <w:rFonts w:asciiTheme="minorHAnsi" w:hAnsiTheme="minorHAnsi" w:cstheme="minorHAnsi"/>
        </w:rPr>
        <w:t>There were</w:t>
      </w:r>
      <w:r w:rsidRPr="008C3464">
        <w:rPr>
          <w:rFonts w:asciiTheme="minorHAnsi" w:hAnsiTheme="minorHAnsi" w:cstheme="minorHAnsi"/>
          <w:sz w:val="16"/>
        </w:rPr>
        <w:t xml:space="preserve"> absolutely debt limit </w:t>
      </w:r>
      <w:r w:rsidRPr="008C3464">
        <w:rPr>
          <w:rStyle w:val="StyleUnderline"/>
          <w:rFonts w:asciiTheme="minorHAnsi" w:hAnsiTheme="minorHAnsi" w:cstheme="minorHAnsi"/>
        </w:rPr>
        <w:t>scenarios in which House Republicans, unable to get their act together, would have fared far worse and been forced to swallow a “clean” increase from an impatient Senate.</w:t>
      </w:r>
      <w:r w:rsidRPr="008C3464">
        <w:rPr>
          <w:rFonts w:asciiTheme="minorHAnsi" w:hAnsiTheme="minorHAnsi" w:cstheme="minorHAnsi"/>
          <w:sz w:val="16"/>
        </w:rPr>
        <w:t xml:space="preserve"> Instead, Speaker Kevin McCarthy and his negotiators made Democrats realize a fiscal cost of losing control of a chamber of Congress.</w:t>
      </w:r>
    </w:p>
    <w:p w14:paraId="2BBDFFDC" w14:textId="77777777" w:rsidR="00FE5CBB" w:rsidRPr="008C3464" w:rsidRDefault="00FE5CBB" w:rsidP="00FE5CBB">
      <w:pPr>
        <w:rPr>
          <w:rFonts w:asciiTheme="minorHAnsi" w:hAnsiTheme="minorHAnsi" w:cstheme="minorHAnsi"/>
          <w:sz w:val="16"/>
        </w:rPr>
      </w:pPr>
      <w:r w:rsidRPr="008C3464">
        <w:rPr>
          <w:rFonts w:asciiTheme="minorHAnsi" w:hAnsiTheme="minorHAnsi" w:cstheme="minorHAnsi"/>
          <w:sz w:val="16"/>
        </w:rPr>
        <w:t xml:space="preserve">And by reaching such a deal on top-line funding levels by midyear, </w:t>
      </w:r>
      <w:r w:rsidRPr="008C3464">
        <w:rPr>
          <w:rStyle w:val="StyleUnderline"/>
          <w:rFonts w:asciiTheme="minorHAnsi" w:hAnsiTheme="minorHAnsi" w:cstheme="minorHAnsi"/>
        </w:rPr>
        <w:t>Republicans</w:t>
      </w:r>
      <w:r w:rsidRPr="008C3464">
        <w:rPr>
          <w:rFonts w:asciiTheme="minorHAnsi" w:hAnsiTheme="minorHAnsi" w:cstheme="minorHAnsi"/>
          <w:sz w:val="16"/>
        </w:rPr>
        <w:t xml:space="preserve"> put themselves in a position to </w:t>
      </w:r>
      <w:r w:rsidRPr="008C3464">
        <w:rPr>
          <w:rStyle w:val="StyleUnderline"/>
          <w:rFonts w:asciiTheme="minorHAnsi" w:hAnsiTheme="minorHAnsi" w:cstheme="minorHAnsi"/>
        </w:rPr>
        <w:t>reach another supposed governing goal: a return to so-called regular order, in which each chamber passes a version of the 12 annual bills that fund the government, negotiates their differences, and passes the compromise version in the end</w:t>
      </w:r>
      <w:r w:rsidRPr="008C3464">
        <w:rPr>
          <w:rFonts w:asciiTheme="minorHAnsi" w:hAnsiTheme="minorHAnsi" w:cstheme="minorHAnsi"/>
          <w:sz w:val="16"/>
        </w:rPr>
        <w:t>. In recent practice, congressional leaders typically jam a so-called omnibus package, combining all of them into a single bill, down members’ throats just before Christmas.</w:t>
      </w:r>
    </w:p>
    <w:p w14:paraId="330D6BC5" w14:textId="77777777" w:rsidR="00FE5CBB" w:rsidRPr="008C3464" w:rsidRDefault="00FE5CBB" w:rsidP="00FE5CBB">
      <w:pPr>
        <w:rPr>
          <w:rFonts w:asciiTheme="minorHAnsi" w:hAnsiTheme="minorHAnsi" w:cstheme="minorHAnsi"/>
          <w:sz w:val="16"/>
        </w:rPr>
      </w:pPr>
      <w:r w:rsidRPr="008C3464">
        <w:rPr>
          <w:rStyle w:val="StyleUnderline"/>
          <w:rFonts w:asciiTheme="minorHAnsi" w:hAnsiTheme="minorHAnsi" w:cstheme="minorHAnsi"/>
        </w:rPr>
        <w:t>These modest</w:t>
      </w:r>
      <w:r w:rsidRPr="008C3464">
        <w:rPr>
          <w:rFonts w:asciiTheme="minorHAnsi" w:hAnsiTheme="minorHAnsi" w:cstheme="minorHAnsi"/>
          <w:sz w:val="16"/>
        </w:rPr>
        <w:t xml:space="preserve"> but real </w:t>
      </w:r>
      <w:r w:rsidRPr="008C3464">
        <w:rPr>
          <w:rStyle w:val="StyleUnderline"/>
          <w:rFonts w:asciiTheme="minorHAnsi" w:hAnsiTheme="minorHAnsi" w:cstheme="minorHAnsi"/>
        </w:rPr>
        <w:t>wins</w:t>
      </w:r>
      <w:r w:rsidRPr="008C3464">
        <w:rPr>
          <w:rFonts w:asciiTheme="minorHAnsi" w:hAnsiTheme="minorHAnsi" w:cstheme="minorHAnsi"/>
          <w:sz w:val="16"/>
        </w:rPr>
        <w:t xml:space="preserve"> for Republicans—recognizing their narrow control of one-half of one branch of government—</w:t>
      </w:r>
      <w:r w:rsidRPr="008C3464">
        <w:rPr>
          <w:rStyle w:val="StyleUnderline"/>
          <w:rFonts w:asciiTheme="minorHAnsi" w:hAnsiTheme="minorHAnsi" w:cstheme="minorHAnsi"/>
        </w:rPr>
        <w:t>were nowhere near enough for a small band of Republican hard-liners,</w:t>
      </w:r>
      <w:r w:rsidRPr="008C3464">
        <w:rPr>
          <w:rFonts w:asciiTheme="minorHAnsi" w:hAnsiTheme="minorHAnsi" w:cstheme="minorHAnsi"/>
          <w:sz w:val="16"/>
        </w:rPr>
        <w:t xml:space="preserve"> however. While these hard-liners, mostly members of the House Freedom Caucus, didn’t try to oust McCarthy from his speakership over the deal, </w:t>
      </w:r>
      <w:r w:rsidRPr="008C3464">
        <w:rPr>
          <w:rStyle w:val="StyleUnderline"/>
          <w:rFonts w:asciiTheme="minorHAnsi" w:hAnsiTheme="minorHAnsi" w:cstheme="minorHAnsi"/>
        </w:rPr>
        <w:t>they did block House Republican leaders from moving their floor agenda for a week afterward</w:t>
      </w:r>
      <w:r w:rsidRPr="008C3464">
        <w:rPr>
          <w:rFonts w:asciiTheme="minorHAnsi" w:hAnsiTheme="minorHAnsi" w:cstheme="minorHAnsi"/>
          <w:sz w:val="16"/>
        </w:rPr>
        <w:t>.</w:t>
      </w:r>
    </w:p>
    <w:p w14:paraId="24EC3E08" w14:textId="77777777" w:rsidR="00FE5CBB" w:rsidRPr="008C3464" w:rsidRDefault="00FE5CBB" w:rsidP="00FE5CBB">
      <w:pPr>
        <w:rPr>
          <w:rFonts w:asciiTheme="minorHAnsi" w:hAnsiTheme="minorHAnsi" w:cstheme="minorHAnsi"/>
          <w:sz w:val="16"/>
        </w:rPr>
      </w:pPr>
      <w:r w:rsidRPr="008C3464">
        <w:rPr>
          <w:rStyle w:val="StyleUnderline"/>
          <w:rFonts w:asciiTheme="minorHAnsi" w:hAnsiTheme="minorHAnsi" w:cstheme="minorHAnsi"/>
        </w:rPr>
        <w:t>The hard-liners ended their blockade earlier this week after days of conferring with the party’s leaders</w:t>
      </w:r>
      <w:r w:rsidRPr="008C3464">
        <w:rPr>
          <w:rFonts w:asciiTheme="minorHAnsi" w:hAnsiTheme="minorHAnsi" w:cstheme="minorHAnsi"/>
          <w:sz w:val="16"/>
        </w:rPr>
        <w:t xml:space="preserve">. What did they get? Well, House Appropriations Committee Chairwoman Kay Granger on Monday evening made an announcement that read as though written under duress: </w:t>
      </w:r>
      <w:r w:rsidRPr="008C3464">
        <w:rPr>
          <w:rStyle w:val="StyleUnderline"/>
          <w:rFonts w:asciiTheme="minorHAnsi" w:hAnsiTheme="minorHAnsi" w:cstheme="minorHAnsi"/>
        </w:rPr>
        <w:t xml:space="preserve">House Republican appropriators would write their </w:t>
      </w:r>
      <w:r w:rsidRPr="008C3464">
        <w:rPr>
          <w:rStyle w:val="StyleUnderline"/>
          <w:rFonts w:asciiTheme="minorHAnsi" w:hAnsiTheme="minorHAnsi" w:cstheme="minorHAnsi"/>
          <w:highlight w:val="cyan"/>
        </w:rPr>
        <w:t>spending bill</w:t>
      </w:r>
      <w:r w:rsidRPr="008C3464">
        <w:rPr>
          <w:rStyle w:val="StyleUnderline"/>
          <w:rFonts w:asciiTheme="minorHAnsi" w:hAnsiTheme="minorHAnsi" w:cstheme="minorHAnsi"/>
        </w:rPr>
        <w:t>s to lower fiscal year 2022 levels, not the levels set under the debt limit deal.</w:t>
      </w:r>
      <w:r w:rsidRPr="008C3464">
        <w:rPr>
          <w:rFonts w:asciiTheme="minorHAnsi" w:hAnsiTheme="minorHAnsi" w:cstheme="minorHAnsi"/>
          <w:sz w:val="16"/>
        </w:rPr>
        <w:t xml:space="preserve"> That would amount to a</w:t>
      </w:r>
      <w:r w:rsidRPr="008C3464">
        <w:rPr>
          <w:rStyle w:val="StyleUnderline"/>
          <w:rFonts w:asciiTheme="minorHAnsi" w:hAnsiTheme="minorHAnsi" w:cstheme="minorHAnsi"/>
        </w:rPr>
        <w:t>n extra $120 billion in cuts beyond the deal reached just a couple of weeks ago</w:t>
      </w:r>
      <w:r w:rsidRPr="008C3464">
        <w:rPr>
          <w:rFonts w:asciiTheme="minorHAnsi" w:hAnsiTheme="minorHAnsi" w:cstheme="minorHAnsi"/>
          <w:sz w:val="16"/>
        </w:rPr>
        <w:t>, and the GOP would take it entirely out of nondefense spending.*</w:t>
      </w:r>
    </w:p>
    <w:p w14:paraId="16148E1A" w14:textId="77777777" w:rsidR="00FE5CBB" w:rsidRPr="008C3464" w:rsidRDefault="00FE5CBB" w:rsidP="00FE5CBB">
      <w:pPr>
        <w:rPr>
          <w:rStyle w:val="StyleUnderline"/>
          <w:rFonts w:asciiTheme="minorHAnsi" w:hAnsiTheme="minorHAnsi" w:cstheme="minorHAnsi"/>
        </w:rPr>
      </w:pPr>
      <w:r w:rsidRPr="008C3464">
        <w:rPr>
          <w:rFonts w:asciiTheme="minorHAnsi" w:hAnsiTheme="minorHAnsi" w:cstheme="minorHAnsi"/>
          <w:sz w:val="16"/>
        </w:rPr>
        <w:t xml:space="preserve">It </w:t>
      </w:r>
      <w:r w:rsidRPr="008C3464">
        <w:rPr>
          <w:rStyle w:val="StyleUnderline"/>
          <w:rFonts w:asciiTheme="minorHAnsi" w:hAnsiTheme="minorHAnsi" w:cstheme="minorHAnsi"/>
          <w:highlight w:val="cyan"/>
        </w:rPr>
        <w:t>bears all the insignia of a concession to the Freedom Caucus</w:t>
      </w:r>
      <w:r w:rsidRPr="008C3464">
        <w:rPr>
          <w:rStyle w:val="StyleUnderline"/>
          <w:rFonts w:asciiTheme="minorHAnsi" w:hAnsiTheme="minorHAnsi" w:cstheme="minorHAnsi"/>
        </w:rPr>
        <w:t xml:space="preserve">: </w:t>
      </w:r>
      <w:r w:rsidRPr="008C3464">
        <w:rPr>
          <w:rStyle w:val="StyleUnderline"/>
          <w:rFonts w:asciiTheme="minorHAnsi" w:hAnsiTheme="minorHAnsi" w:cstheme="minorHAnsi"/>
          <w:highlight w:val="cyan"/>
        </w:rPr>
        <w:t>obvious shortsightedness that will work against</w:t>
      </w:r>
      <w:r w:rsidRPr="008C3464">
        <w:rPr>
          <w:rStyle w:val="StyleUnderline"/>
          <w:rFonts w:asciiTheme="minorHAnsi" w:hAnsiTheme="minorHAnsi" w:cstheme="minorHAnsi"/>
        </w:rPr>
        <w:t xml:space="preserve"> its cited </w:t>
      </w:r>
      <w:r w:rsidRPr="008C3464">
        <w:rPr>
          <w:rStyle w:val="StyleUnderline"/>
          <w:rFonts w:asciiTheme="minorHAnsi" w:hAnsiTheme="minorHAnsi" w:cstheme="minorHAnsi"/>
          <w:highlight w:val="cyan"/>
        </w:rPr>
        <w:t>policy goals but will allow members to</w:t>
      </w:r>
      <w:r w:rsidRPr="008C3464">
        <w:rPr>
          <w:rStyle w:val="StyleUnderline"/>
          <w:rFonts w:asciiTheme="minorHAnsi" w:hAnsiTheme="minorHAnsi" w:cstheme="minorHAnsi"/>
        </w:rPr>
        <w:t xml:space="preserve"> continue to complain and </w:t>
      </w:r>
      <w:r w:rsidRPr="008C3464">
        <w:rPr>
          <w:rStyle w:val="StyleUnderline"/>
          <w:rFonts w:asciiTheme="minorHAnsi" w:hAnsiTheme="minorHAnsi" w:cstheme="minorHAnsi"/>
          <w:highlight w:val="cyan"/>
        </w:rPr>
        <w:t xml:space="preserve">fundraise off </w:t>
      </w:r>
      <w:r w:rsidRPr="008C3464">
        <w:rPr>
          <w:rStyle w:val="StyleUnderline"/>
          <w:rFonts w:asciiTheme="minorHAnsi" w:hAnsiTheme="minorHAnsi" w:cstheme="minorHAnsi"/>
        </w:rPr>
        <w:t xml:space="preserve">of </w:t>
      </w:r>
      <w:r w:rsidRPr="008C3464">
        <w:rPr>
          <w:rStyle w:val="StyleUnderline"/>
          <w:rFonts w:asciiTheme="minorHAnsi" w:hAnsiTheme="minorHAnsi" w:cstheme="minorHAnsi"/>
          <w:highlight w:val="cyan"/>
        </w:rPr>
        <w:t>the idea</w:t>
      </w:r>
      <w:r w:rsidRPr="008C3464">
        <w:rPr>
          <w:rStyle w:val="StyleUnderline"/>
          <w:rFonts w:asciiTheme="minorHAnsi" w:hAnsiTheme="minorHAnsi" w:cstheme="minorHAnsi"/>
        </w:rPr>
        <w:t xml:space="preserve"> that </w:t>
      </w:r>
      <w:r w:rsidRPr="008C3464">
        <w:rPr>
          <w:rStyle w:val="StyleUnderline"/>
          <w:rFonts w:asciiTheme="minorHAnsi" w:hAnsiTheme="minorHAnsi" w:cstheme="minorHAnsi"/>
          <w:highlight w:val="cyan"/>
        </w:rPr>
        <w:t>McCarthy sold them out.</w:t>
      </w:r>
    </w:p>
    <w:p w14:paraId="2D9C4314" w14:textId="77777777" w:rsidR="00FE5CBB" w:rsidRPr="008C3464" w:rsidRDefault="00FE5CBB" w:rsidP="00FE5CBB">
      <w:pPr>
        <w:rPr>
          <w:rStyle w:val="StyleUnderline"/>
          <w:rFonts w:asciiTheme="minorHAnsi" w:hAnsiTheme="minorHAnsi" w:cstheme="minorHAnsi"/>
        </w:rPr>
      </w:pPr>
      <w:r w:rsidRPr="008C3464">
        <w:rPr>
          <w:rFonts w:asciiTheme="minorHAnsi" w:hAnsiTheme="minorHAnsi" w:cstheme="minorHAnsi"/>
          <w:sz w:val="16"/>
        </w:rPr>
        <w:t xml:space="preserve">First, </w:t>
      </w:r>
      <w:r w:rsidRPr="008C3464">
        <w:rPr>
          <w:rStyle w:val="StyleUnderline"/>
          <w:rFonts w:asciiTheme="minorHAnsi" w:hAnsiTheme="minorHAnsi" w:cstheme="minorHAnsi"/>
          <w:highlight w:val="cyan"/>
        </w:rPr>
        <w:t>forget</w:t>
      </w:r>
      <w:r w:rsidRPr="008C3464">
        <w:rPr>
          <w:rStyle w:val="StyleUnderline"/>
          <w:rFonts w:asciiTheme="minorHAnsi" w:hAnsiTheme="minorHAnsi" w:cstheme="minorHAnsi"/>
        </w:rPr>
        <w:t xml:space="preserve"> about House Republicans’ </w:t>
      </w:r>
      <w:r w:rsidRPr="008C3464">
        <w:rPr>
          <w:rStyle w:val="StyleUnderline"/>
          <w:rFonts w:asciiTheme="minorHAnsi" w:hAnsiTheme="minorHAnsi" w:cstheme="minorHAnsi"/>
          <w:highlight w:val="cyan"/>
        </w:rPr>
        <w:t>ability to get</w:t>
      </w:r>
      <w:r w:rsidRPr="008C3464">
        <w:rPr>
          <w:rStyle w:val="StyleUnderline"/>
          <w:rFonts w:asciiTheme="minorHAnsi" w:hAnsiTheme="minorHAnsi" w:cstheme="minorHAnsi"/>
        </w:rPr>
        <w:t xml:space="preserve"> some of these extra-skinny </w:t>
      </w:r>
      <w:r w:rsidRPr="008C3464">
        <w:rPr>
          <w:rStyle w:val="StyleUnderline"/>
          <w:rFonts w:asciiTheme="minorHAnsi" w:hAnsiTheme="minorHAnsi" w:cstheme="minorHAnsi"/>
          <w:highlight w:val="cyan"/>
        </w:rPr>
        <w:t>spending bills into law; it’s</w:t>
      </w:r>
      <w:r w:rsidRPr="008C3464">
        <w:rPr>
          <w:rStyle w:val="StyleUnderline"/>
          <w:rFonts w:asciiTheme="minorHAnsi" w:hAnsiTheme="minorHAnsi" w:cstheme="minorHAnsi"/>
        </w:rPr>
        <w:t xml:space="preserve"> </w:t>
      </w:r>
      <w:r w:rsidRPr="008C3464">
        <w:rPr>
          <w:rStyle w:val="StyleUnderline"/>
          <w:rFonts w:asciiTheme="minorHAnsi" w:hAnsiTheme="minorHAnsi" w:cstheme="minorHAnsi"/>
          <w:highlight w:val="cyan"/>
        </w:rPr>
        <w:t>unclear if they’ll be able to get them out of the House</w:t>
      </w:r>
      <w:r w:rsidRPr="008C3464">
        <w:rPr>
          <w:rStyle w:val="StyleUnderline"/>
          <w:rFonts w:asciiTheme="minorHAnsi" w:hAnsiTheme="minorHAnsi" w:cstheme="minorHAnsi"/>
        </w:rPr>
        <w:t xml:space="preserve">. According to the new allocations, about half of </w:t>
      </w:r>
      <w:r w:rsidRPr="008C3464">
        <w:rPr>
          <w:rStyle w:val="StyleUnderline"/>
          <w:rFonts w:asciiTheme="minorHAnsi" w:hAnsiTheme="minorHAnsi" w:cstheme="minorHAnsi"/>
          <w:highlight w:val="cyan"/>
        </w:rPr>
        <w:t>the</w:t>
      </w:r>
      <w:r w:rsidRPr="008C3464">
        <w:rPr>
          <w:rStyle w:val="StyleUnderline"/>
          <w:rFonts w:asciiTheme="minorHAnsi" w:hAnsiTheme="minorHAnsi" w:cstheme="minorHAnsi"/>
        </w:rPr>
        <w:t xml:space="preserve"> </w:t>
      </w:r>
      <w:r w:rsidRPr="008C3464">
        <w:rPr>
          <w:rStyle w:val="StyleUnderline"/>
          <w:rFonts w:asciiTheme="minorHAnsi" w:hAnsiTheme="minorHAnsi" w:cstheme="minorHAnsi"/>
          <w:highlight w:val="cyan"/>
        </w:rPr>
        <w:t>appropriations bills would be looking at cuts</w:t>
      </w:r>
      <w:r w:rsidRPr="008C3464">
        <w:rPr>
          <w:rFonts w:asciiTheme="minorHAnsi" w:hAnsiTheme="minorHAnsi" w:cstheme="minorHAnsi"/>
          <w:sz w:val="16"/>
        </w:rPr>
        <w:t xml:space="preserve"> of around 30 percent from their current levels. </w:t>
      </w:r>
      <w:r w:rsidRPr="008C3464">
        <w:rPr>
          <w:rStyle w:val="StyleUnderline"/>
          <w:rFonts w:asciiTheme="minorHAnsi" w:hAnsiTheme="minorHAnsi" w:cstheme="minorHAnsi"/>
        </w:rPr>
        <w:t xml:space="preserve">That </w:t>
      </w:r>
      <w:r w:rsidRPr="008C3464">
        <w:rPr>
          <w:rStyle w:val="StyleUnderline"/>
          <w:rFonts w:asciiTheme="minorHAnsi" w:hAnsiTheme="minorHAnsi" w:cstheme="minorHAnsi"/>
          <w:highlight w:val="cyan"/>
        </w:rPr>
        <w:t xml:space="preserve">won’t fly with any Democrats, </w:t>
      </w:r>
      <w:r w:rsidRPr="008C3464">
        <w:rPr>
          <w:rStyle w:val="StyleUnderline"/>
          <w:rFonts w:asciiTheme="minorHAnsi" w:hAnsiTheme="minorHAnsi" w:cstheme="minorHAnsi"/>
        </w:rPr>
        <w:t>n</w:t>
      </w:r>
      <w:r w:rsidRPr="008C3464">
        <w:rPr>
          <w:rStyle w:val="StyleUnderline"/>
          <w:rFonts w:asciiTheme="minorHAnsi" w:hAnsiTheme="minorHAnsi" w:cstheme="minorHAnsi"/>
          <w:highlight w:val="cyan"/>
        </w:rPr>
        <w:t>or</w:t>
      </w:r>
      <w:r w:rsidRPr="008C3464">
        <w:rPr>
          <w:rStyle w:val="StyleUnderline"/>
          <w:rFonts w:asciiTheme="minorHAnsi" w:hAnsiTheme="minorHAnsi" w:cstheme="minorHAnsi"/>
        </w:rPr>
        <w:t xml:space="preserve"> with a lot of </w:t>
      </w:r>
      <w:r w:rsidRPr="008C3464">
        <w:rPr>
          <w:rStyle w:val="StyleUnderline"/>
          <w:rFonts w:asciiTheme="minorHAnsi" w:hAnsiTheme="minorHAnsi" w:cstheme="minorHAnsi"/>
          <w:highlight w:val="cyan"/>
        </w:rPr>
        <w:t>Republicans</w:t>
      </w:r>
      <w:r w:rsidRPr="008C3464">
        <w:rPr>
          <w:rStyle w:val="StyleUnderline"/>
          <w:rFonts w:asciiTheme="minorHAnsi" w:hAnsiTheme="minorHAnsi" w:cstheme="minorHAnsi"/>
        </w:rPr>
        <w:t xml:space="preserve"> either.</w:t>
      </w:r>
    </w:p>
    <w:p w14:paraId="5EC6229E" w14:textId="77777777" w:rsidR="00FE5CBB" w:rsidRPr="008C3464" w:rsidRDefault="00FE5CBB" w:rsidP="00FE5CBB">
      <w:pPr>
        <w:rPr>
          <w:rStyle w:val="StyleUnderline"/>
          <w:rFonts w:asciiTheme="minorHAnsi" w:hAnsiTheme="minorHAnsi" w:cstheme="minorHAnsi"/>
        </w:rPr>
      </w:pPr>
      <w:r w:rsidRPr="008C3464">
        <w:rPr>
          <w:rStyle w:val="StyleUnderline"/>
          <w:rFonts w:asciiTheme="minorHAnsi" w:hAnsiTheme="minorHAnsi" w:cstheme="minorHAnsi"/>
          <w:highlight w:val="cyan"/>
        </w:rPr>
        <w:t>Even if they</w:t>
      </w:r>
      <w:r w:rsidRPr="008C3464">
        <w:rPr>
          <w:rStyle w:val="StyleUnderline"/>
          <w:rFonts w:asciiTheme="minorHAnsi" w:hAnsiTheme="minorHAnsi" w:cstheme="minorHAnsi"/>
        </w:rPr>
        <w:t xml:space="preserve"> can </w:t>
      </w:r>
      <w:r w:rsidRPr="008C3464">
        <w:rPr>
          <w:rStyle w:val="StyleUnderline"/>
          <w:rFonts w:asciiTheme="minorHAnsi" w:hAnsiTheme="minorHAnsi" w:cstheme="minorHAnsi"/>
          <w:highlight w:val="cyan"/>
        </w:rPr>
        <w:t>pass</w:t>
      </w:r>
      <w:r w:rsidRPr="008C3464">
        <w:rPr>
          <w:rStyle w:val="StyleUnderline"/>
          <w:rFonts w:asciiTheme="minorHAnsi" w:hAnsiTheme="minorHAnsi" w:cstheme="minorHAnsi"/>
        </w:rPr>
        <w:t xml:space="preserve"> through </w:t>
      </w:r>
      <w:r w:rsidRPr="008C3464">
        <w:rPr>
          <w:rStyle w:val="StyleUnderline"/>
          <w:rFonts w:asciiTheme="minorHAnsi" w:hAnsiTheme="minorHAnsi" w:cstheme="minorHAnsi"/>
          <w:highlight w:val="cyan"/>
        </w:rPr>
        <w:t xml:space="preserve">the </w:t>
      </w:r>
      <w:r w:rsidRPr="008C3464">
        <w:rPr>
          <w:rStyle w:val="StyleUnderline"/>
          <w:rFonts w:asciiTheme="minorHAnsi" w:hAnsiTheme="minorHAnsi" w:cstheme="minorHAnsi"/>
        </w:rPr>
        <w:t xml:space="preserve">lower </w:t>
      </w:r>
      <w:r w:rsidRPr="008C3464">
        <w:rPr>
          <w:rStyle w:val="StyleUnderline"/>
          <w:rFonts w:asciiTheme="minorHAnsi" w:hAnsiTheme="minorHAnsi" w:cstheme="minorHAnsi"/>
          <w:highlight w:val="cyan"/>
        </w:rPr>
        <w:t>chamber</w:t>
      </w:r>
      <w:r w:rsidRPr="008C3464">
        <w:rPr>
          <w:rStyle w:val="StyleUnderline"/>
          <w:rFonts w:asciiTheme="minorHAnsi" w:hAnsiTheme="minorHAnsi" w:cstheme="minorHAnsi"/>
        </w:rPr>
        <w:t xml:space="preserve">, these bills </w:t>
      </w:r>
      <w:r w:rsidRPr="008C3464">
        <w:rPr>
          <w:rStyle w:val="StyleUnderline"/>
          <w:rFonts w:asciiTheme="minorHAnsi" w:hAnsiTheme="minorHAnsi" w:cstheme="minorHAnsi"/>
          <w:highlight w:val="cyan"/>
        </w:rPr>
        <w:t>wouldn’t be taken seriously in any negotiation</w:t>
      </w:r>
      <w:r w:rsidRPr="008C3464">
        <w:rPr>
          <w:rStyle w:val="StyleUnderline"/>
          <w:rFonts w:asciiTheme="minorHAnsi" w:hAnsiTheme="minorHAnsi" w:cstheme="minorHAnsi"/>
        </w:rPr>
        <w:t xml:space="preserve"> </w:t>
      </w:r>
      <w:r w:rsidRPr="008C3464">
        <w:rPr>
          <w:rStyle w:val="StyleUnderline"/>
          <w:rFonts w:asciiTheme="minorHAnsi" w:hAnsiTheme="minorHAnsi" w:cstheme="minorHAnsi"/>
          <w:highlight w:val="cyan"/>
        </w:rPr>
        <w:t>with the Senate</w:t>
      </w:r>
      <w:r w:rsidRPr="008C3464">
        <w:rPr>
          <w:rStyle w:val="StyleUnderline"/>
          <w:rFonts w:asciiTheme="minorHAnsi" w:hAnsiTheme="minorHAnsi" w:cstheme="minorHAnsi"/>
        </w:rPr>
        <w:t xml:space="preserve">, which is </w:t>
      </w:r>
      <w:r w:rsidRPr="008C3464">
        <w:rPr>
          <w:rStyle w:val="StyleUnderline"/>
          <w:rFonts w:asciiTheme="minorHAnsi" w:hAnsiTheme="minorHAnsi" w:cstheme="minorHAnsi"/>
          <w:highlight w:val="cyan"/>
        </w:rPr>
        <w:t>writing</w:t>
      </w:r>
      <w:r w:rsidRPr="008C3464">
        <w:rPr>
          <w:rStyle w:val="StyleUnderline"/>
          <w:rFonts w:asciiTheme="minorHAnsi" w:hAnsiTheme="minorHAnsi" w:cstheme="minorHAnsi"/>
        </w:rPr>
        <w:t xml:space="preserve"> </w:t>
      </w:r>
      <w:r w:rsidRPr="008C3464">
        <w:rPr>
          <w:rStyle w:val="StyleUnderline"/>
          <w:rFonts w:asciiTheme="minorHAnsi" w:hAnsiTheme="minorHAnsi" w:cstheme="minorHAnsi"/>
          <w:highlight w:val="cyan"/>
        </w:rPr>
        <w:t>spending bill</w:t>
      </w:r>
      <w:r w:rsidRPr="008C3464">
        <w:rPr>
          <w:rStyle w:val="StyleUnderline"/>
          <w:rFonts w:asciiTheme="minorHAnsi" w:hAnsiTheme="minorHAnsi" w:cstheme="minorHAnsi"/>
        </w:rPr>
        <w:t xml:space="preserve">s </w:t>
      </w:r>
      <w:r w:rsidRPr="008C3464">
        <w:rPr>
          <w:rStyle w:val="StyleUnderline"/>
          <w:rFonts w:asciiTheme="minorHAnsi" w:hAnsiTheme="minorHAnsi" w:cstheme="minorHAnsi"/>
          <w:highlight w:val="cyan"/>
        </w:rPr>
        <w:t>to the level</w:t>
      </w:r>
      <w:r w:rsidRPr="008C3464">
        <w:rPr>
          <w:rStyle w:val="StyleUnderline"/>
          <w:rFonts w:asciiTheme="minorHAnsi" w:hAnsiTheme="minorHAnsi" w:cstheme="minorHAnsi"/>
        </w:rPr>
        <w:t>s</w:t>
      </w:r>
      <w:r w:rsidRPr="008C3464">
        <w:rPr>
          <w:rStyle w:val="StyleUnderline"/>
          <w:rFonts w:asciiTheme="minorHAnsi" w:hAnsiTheme="minorHAnsi" w:cstheme="minorHAnsi"/>
          <w:highlight w:val="cyan"/>
        </w:rPr>
        <w:t xml:space="preserve"> set</w:t>
      </w:r>
      <w:r w:rsidRPr="008C3464">
        <w:rPr>
          <w:rStyle w:val="StyleUnderline"/>
          <w:rFonts w:asciiTheme="minorHAnsi" w:hAnsiTheme="minorHAnsi" w:cstheme="minorHAnsi"/>
        </w:rPr>
        <w:t xml:space="preserve"> in the debt ceiling deal of</w:t>
      </w:r>
      <w:r w:rsidRPr="008C3464">
        <w:rPr>
          <w:rFonts w:asciiTheme="minorHAnsi" w:hAnsiTheme="minorHAnsi" w:cstheme="minorHAnsi"/>
          <w:sz w:val="16"/>
        </w:rPr>
        <w:t>—again—</w:t>
      </w:r>
      <w:r w:rsidRPr="008C3464">
        <w:rPr>
          <w:rStyle w:val="StyleUnderline"/>
          <w:rFonts w:asciiTheme="minorHAnsi" w:hAnsiTheme="minorHAnsi" w:cstheme="minorHAnsi"/>
          <w:highlight w:val="cyan"/>
        </w:rPr>
        <w:t>two weeks ago.</w:t>
      </w:r>
    </w:p>
    <w:p w14:paraId="722AE4C2" w14:textId="77777777" w:rsidR="00FE5CBB" w:rsidRPr="008C3464" w:rsidRDefault="00FE5CBB" w:rsidP="00FE5CBB">
      <w:pPr>
        <w:rPr>
          <w:rFonts w:asciiTheme="minorHAnsi" w:hAnsiTheme="minorHAnsi" w:cstheme="minorHAnsi"/>
          <w:sz w:val="16"/>
        </w:rPr>
      </w:pPr>
      <w:r w:rsidRPr="008C3464">
        <w:rPr>
          <w:rFonts w:asciiTheme="minorHAnsi" w:hAnsiTheme="minorHAnsi" w:cstheme="minorHAnsi"/>
          <w:sz w:val="16"/>
        </w:rPr>
        <w:t>“</w:t>
      </w:r>
      <w:r w:rsidRPr="008C3464">
        <w:rPr>
          <w:rStyle w:val="StyleUnderline"/>
          <w:rFonts w:asciiTheme="minorHAnsi" w:hAnsiTheme="minorHAnsi" w:cstheme="minorHAnsi"/>
        </w:rPr>
        <w:t xml:space="preserve">The Senate is going to mark up to the deal that was made. And so </w:t>
      </w:r>
      <w:r w:rsidRPr="008C3464">
        <w:rPr>
          <w:rStyle w:val="Emphasis"/>
          <w:rFonts w:asciiTheme="minorHAnsi" w:hAnsiTheme="minorHAnsi" w:cstheme="minorHAnsi"/>
          <w:highlight w:val="cyan"/>
        </w:rPr>
        <w:t>House Republicans</w:t>
      </w:r>
      <w:r w:rsidRPr="008C3464">
        <w:rPr>
          <w:rStyle w:val="StyleUnderline"/>
          <w:rFonts w:asciiTheme="minorHAnsi" w:hAnsiTheme="minorHAnsi" w:cstheme="minorHAnsi"/>
          <w:highlight w:val="cyan"/>
        </w:rPr>
        <w:t xml:space="preserve"> are going to</w:t>
      </w:r>
      <w:r w:rsidRPr="008C3464">
        <w:rPr>
          <w:rStyle w:val="StyleUnderline"/>
          <w:rFonts w:asciiTheme="minorHAnsi" w:hAnsiTheme="minorHAnsi" w:cstheme="minorHAnsi"/>
        </w:rPr>
        <w:t xml:space="preserve"> completely </w:t>
      </w:r>
      <w:r w:rsidRPr="008C3464">
        <w:rPr>
          <w:rStyle w:val="StyleUnderline"/>
          <w:rFonts w:asciiTheme="minorHAnsi" w:hAnsiTheme="minorHAnsi" w:cstheme="minorHAnsi"/>
          <w:highlight w:val="cyan"/>
        </w:rPr>
        <w:t xml:space="preserve">make themselves </w:t>
      </w:r>
      <w:r w:rsidRPr="008C3464">
        <w:rPr>
          <w:rStyle w:val="Emphasis"/>
          <w:rFonts w:asciiTheme="minorHAnsi" w:hAnsiTheme="minorHAnsi" w:cstheme="minorHAnsi"/>
          <w:highlight w:val="cyan"/>
        </w:rPr>
        <w:t>irrelevant</w:t>
      </w:r>
      <w:r w:rsidRPr="008C3464">
        <w:rPr>
          <w:rFonts w:asciiTheme="minorHAnsi" w:hAnsiTheme="minorHAnsi" w:cstheme="minorHAnsi"/>
          <w:sz w:val="16"/>
        </w:rPr>
        <w:t xml:space="preserve"> [and] make their members vote on these deep, deep cuts, and it has no possibility of becoming law,” Democratic Caucus Chair Pete Aguilar told reporters this week.</w:t>
      </w:r>
    </w:p>
    <w:p w14:paraId="7296CCC0" w14:textId="77777777" w:rsidR="00FE5CBB" w:rsidRPr="008C3464" w:rsidRDefault="00FE5CBB" w:rsidP="00FE5CBB">
      <w:pPr>
        <w:rPr>
          <w:rFonts w:asciiTheme="minorHAnsi" w:hAnsiTheme="minorHAnsi" w:cstheme="minorHAnsi"/>
          <w:sz w:val="16"/>
        </w:rPr>
      </w:pPr>
      <w:r w:rsidRPr="008C3464">
        <w:rPr>
          <w:rFonts w:asciiTheme="minorHAnsi" w:hAnsiTheme="minorHAnsi" w:cstheme="minorHAnsi"/>
          <w:sz w:val="16"/>
        </w:rPr>
        <w:t>“</w:t>
      </w:r>
      <w:r w:rsidRPr="008C3464">
        <w:rPr>
          <w:rStyle w:val="StyleUnderline"/>
          <w:rFonts w:asciiTheme="minorHAnsi" w:hAnsiTheme="minorHAnsi" w:cstheme="minorHAnsi"/>
        </w:rPr>
        <w:t xml:space="preserve">No one who has an even basic understanding of how our process works thinks </w:t>
      </w:r>
      <w:r w:rsidRPr="008C3464">
        <w:rPr>
          <w:rStyle w:val="StyleUnderline"/>
          <w:rFonts w:asciiTheme="minorHAnsi" w:hAnsiTheme="minorHAnsi" w:cstheme="minorHAnsi"/>
          <w:highlight w:val="cyan"/>
        </w:rPr>
        <w:t xml:space="preserve">this </w:t>
      </w:r>
      <w:r w:rsidRPr="008C3464">
        <w:rPr>
          <w:rStyle w:val="Emphasis"/>
          <w:rFonts w:asciiTheme="minorHAnsi" w:hAnsiTheme="minorHAnsi" w:cstheme="minorHAnsi"/>
          <w:highlight w:val="cyan"/>
        </w:rPr>
        <w:t>house of cards</w:t>
      </w:r>
      <w:r w:rsidRPr="008C3464">
        <w:rPr>
          <w:rStyle w:val="StyleUnderline"/>
          <w:rFonts w:asciiTheme="minorHAnsi" w:hAnsiTheme="minorHAnsi" w:cstheme="minorHAnsi"/>
          <w:highlight w:val="cyan"/>
        </w:rPr>
        <w:t xml:space="preserve"> will</w:t>
      </w:r>
      <w:r w:rsidRPr="008C3464">
        <w:rPr>
          <w:rStyle w:val="StyleUnderline"/>
          <w:rFonts w:asciiTheme="minorHAnsi" w:hAnsiTheme="minorHAnsi" w:cstheme="minorHAnsi"/>
        </w:rPr>
        <w:t xml:space="preserve"> not </w:t>
      </w:r>
      <w:r w:rsidRPr="008C3464">
        <w:rPr>
          <w:rStyle w:val="StyleUnderline"/>
          <w:rFonts w:asciiTheme="minorHAnsi" w:hAnsiTheme="minorHAnsi" w:cstheme="minorHAnsi"/>
          <w:highlight w:val="cyan"/>
        </w:rPr>
        <w:t xml:space="preserve">get blown over the second we start </w:t>
      </w:r>
      <w:r w:rsidRPr="008C3464">
        <w:rPr>
          <w:rStyle w:val="StyleUnderline"/>
          <w:rFonts w:asciiTheme="minorHAnsi" w:hAnsiTheme="minorHAnsi" w:cstheme="minorHAnsi"/>
        </w:rPr>
        <w:t xml:space="preserve">a conference </w:t>
      </w:r>
      <w:r w:rsidRPr="008C3464">
        <w:rPr>
          <w:rStyle w:val="StyleUnderline"/>
          <w:rFonts w:asciiTheme="minorHAnsi" w:hAnsiTheme="minorHAnsi" w:cstheme="minorHAnsi"/>
          <w:highlight w:val="cyan"/>
        </w:rPr>
        <w:t>negotiation</w:t>
      </w:r>
      <w:r w:rsidRPr="008C3464">
        <w:rPr>
          <w:rStyle w:val="StyleUnderline"/>
          <w:rFonts w:asciiTheme="minorHAnsi" w:hAnsiTheme="minorHAnsi" w:cstheme="minorHAnsi"/>
        </w:rPr>
        <w:t>,”</w:t>
      </w:r>
      <w:r w:rsidRPr="008C3464">
        <w:rPr>
          <w:rFonts w:asciiTheme="minorHAnsi" w:hAnsiTheme="minorHAnsi" w:cstheme="minorHAnsi"/>
          <w:sz w:val="16"/>
        </w:rPr>
        <w:t xml:space="preserve"> Connecticut Rep. Rosa DeLauro, </w:t>
      </w:r>
      <w:r w:rsidRPr="008C3464">
        <w:rPr>
          <w:rStyle w:val="StyleUnderline"/>
          <w:rFonts w:asciiTheme="minorHAnsi" w:hAnsiTheme="minorHAnsi" w:cstheme="minorHAnsi"/>
        </w:rPr>
        <w:t>the top House Democrat on Appropriations</w:t>
      </w:r>
      <w:r w:rsidRPr="008C3464">
        <w:rPr>
          <w:rFonts w:asciiTheme="minorHAnsi" w:hAnsiTheme="minorHAnsi" w:cstheme="minorHAnsi"/>
          <w:sz w:val="16"/>
        </w:rPr>
        <w:t xml:space="preserve">, said, similarly, to her counterparts. “Not only are you </w:t>
      </w:r>
      <w:r w:rsidRPr="008C3464">
        <w:rPr>
          <w:rStyle w:val="StyleUnderline"/>
          <w:rFonts w:asciiTheme="minorHAnsi" w:hAnsiTheme="minorHAnsi" w:cstheme="minorHAnsi"/>
        </w:rPr>
        <w:t>wasting everyone’s time</w:t>
      </w:r>
      <w:r w:rsidRPr="008C3464">
        <w:rPr>
          <w:rFonts w:asciiTheme="minorHAnsi" w:hAnsiTheme="minorHAnsi" w:cstheme="minorHAnsi"/>
          <w:sz w:val="16"/>
        </w:rPr>
        <w:t xml:space="preserve"> and increasing the likelihood of a [continuing resolution] or shutdown, but you are using decisions that hurt your own constituents.”</w:t>
      </w:r>
    </w:p>
    <w:p w14:paraId="1E39DFB5" w14:textId="77777777" w:rsidR="00FE5CBB" w:rsidRPr="008C3464" w:rsidRDefault="00FE5CBB" w:rsidP="00FE5CBB">
      <w:pPr>
        <w:rPr>
          <w:rStyle w:val="StyleUnderline"/>
          <w:rFonts w:asciiTheme="minorHAnsi" w:hAnsiTheme="minorHAnsi" w:cstheme="minorHAnsi"/>
        </w:rPr>
      </w:pPr>
      <w:r w:rsidRPr="008C3464">
        <w:rPr>
          <w:rFonts w:asciiTheme="minorHAnsi" w:hAnsiTheme="minorHAnsi" w:cstheme="minorHAnsi"/>
          <w:sz w:val="16"/>
        </w:rPr>
        <w:t xml:space="preserve">There are a couple of dates to watch here. The first is the end of the fiscal year on Sept. 30. In the so-called regular order—so regular, in fact, that it hasn’t happened once since the mid-1990s—all appropriations bills would be signed into law by then. But the new $120 billion gap in negotiating positions between the two chambers makes it unlikely once again. So there will need to be a continuing resolution to keep the government open as negotiations inevitably need to continue. The real deadline to watch, then, is the end of the calendar year. Under the debt limit deal, if there’s a continuing resolution in place on Jan. 1, </w:t>
      </w:r>
      <w:r w:rsidRPr="008C3464">
        <w:rPr>
          <w:rStyle w:val="StyleUnderline"/>
          <w:rFonts w:asciiTheme="minorHAnsi" w:hAnsiTheme="minorHAnsi" w:cstheme="minorHAnsi"/>
        </w:rPr>
        <w:t>an across-the-board spending cut</w:t>
      </w:r>
      <w:r w:rsidRPr="008C3464">
        <w:rPr>
          <w:rFonts w:asciiTheme="minorHAnsi" w:hAnsiTheme="minorHAnsi" w:cstheme="minorHAnsi"/>
          <w:sz w:val="16"/>
        </w:rPr>
        <w:t xml:space="preserve"> of 1 percent—to defense and nondefense spending alike—would be triggered</w:t>
      </w:r>
      <w:r w:rsidRPr="008C3464">
        <w:rPr>
          <w:rStyle w:val="StyleUnderline"/>
          <w:rFonts w:asciiTheme="minorHAnsi" w:hAnsiTheme="minorHAnsi" w:cstheme="minorHAnsi"/>
        </w:rPr>
        <w:t>. Neither side’</w:t>
      </w:r>
      <w:r w:rsidRPr="008C3464">
        <w:rPr>
          <w:rFonts w:asciiTheme="minorHAnsi" w:hAnsiTheme="minorHAnsi" w:cstheme="minorHAnsi"/>
          <w:sz w:val="16"/>
        </w:rPr>
        <w:t xml:space="preserve">s leadership </w:t>
      </w:r>
      <w:r w:rsidRPr="008C3464">
        <w:rPr>
          <w:rStyle w:val="StyleUnderline"/>
          <w:rFonts w:asciiTheme="minorHAnsi" w:hAnsiTheme="minorHAnsi" w:cstheme="minorHAnsi"/>
        </w:rPr>
        <w:t>wants that.</w:t>
      </w:r>
    </w:p>
    <w:p w14:paraId="2D47E345" w14:textId="77777777" w:rsidR="00FE5CBB" w:rsidRPr="008C3464" w:rsidRDefault="00FE5CBB" w:rsidP="00FE5CBB">
      <w:pPr>
        <w:rPr>
          <w:rFonts w:asciiTheme="minorHAnsi" w:hAnsiTheme="minorHAnsi" w:cstheme="minorHAnsi"/>
          <w:sz w:val="16"/>
        </w:rPr>
      </w:pPr>
      <w:r w:rsidRPr="008C3464">
        <w:rPr>
          <w:rFonts w:asciiTheme="minorHAnsi" w:hAnsiTheme="minorHAnsi" w:cstheme="minorHAnsi"/>
          <w:sz w:val="16"/>
        </w:rPr>
        <w:t xml:space="preserve">Which </w:t>
      </w:r>
      <w:r w:rsidRPr="008C3464">
        <w:rPr>
          <w:rStyle w:val="StyleUnderline"/>
          <w:rFonts w:asciiTheme="minorHAnsi" w:hAnsiTheme="minorHAnsi" w:cstheme="minorHAnsi"/>
        </w:rPr>
        <w:t xml:space="preserve">brings us to a potential endgame </w:t>
      </w:r>
      <w:r w:rsidRPr="008C3464">
        <w:rPr>
          <w:rFonts w:asciiTheme="minorHAnsi" w:hAnsiTheme="minorHAnsi" w:cstheme="minorHAnsi"/>
          <w:sz w:val="16"/>
        </w:rPr>
        <w:t xml:space="preserve">that’s familiar, supposedly despised by the Freedom Caucus, and </w:t>
      </w:r>
      <w:r w:rsidRPr="008C3464">
        <w:rPr>
          <w:rStyle w:val="StyleUnderline"/>
          <w:rFonts w:asciiTheme="minorHAnsi" w:hAnsiTheme="minorHAnsi" w:cstheme="minorHAnsi"/>
        </w:rPr>
        <w:t>more likely now because of the Freedom Caucus: an end-of-year omnibus</w:t>
      </w:r>
      <w:r w:rsidRPr="008C3464">
        <w:rPr>
          <w:rFonts w:asciiTheme="minorHAnsi" w:hAnsiTheme="minorHAnsi" w:cstheme="minorHAnsi"/>
          <w:sz w:val="16"/>
        </w:rPr>
        <w:t xml:space="preserve"> package, or a series of a few “minibus” packages, at the spending levels agreed to in the debt limit deal.</w:t>
      </w:r>
    </w:p>
    <w:p w14:paraId="39E6909A" w14:textId="77777777" w:rsidR="00FE5CBB" w:rsidRPr="008C3464" w:rsidRDefault="00FE5CBB" w:rsidP="00FE5CBB">
      <w:pPr>
        <w:rPr>
          <w:rStyle w:val="StyleUnderline"/>
          <w:rFonts w:asciiTheme="minorHAnsi" w:hAnsiTheme="minorHAnsi" w:cstheme="minorHAnsi"/>
        </w:rPr>
      </w:pPr>
      <w:r w:rsidRPr="008C3464">
        <w:rPr>
          <w:rStyle w:val="StyleUnderline"/>
          <w:rFonts w:asciiTheme="minorHAnsi" w:hAnsiTheme="minorHAnsi" w:cstheme="minorHAnsi"/>
        </w:rPr>
        <w:t xml:space="preserve">It’s not that the </w:t>
      </w:r>
      <w:r w:rsidRPr="008C3464">
        <w:rPr>
          <w:rStyle w:val="StyleUnderline"/>
          <w:rFonts w:asciiTheme="minorHAnsi" w:hAnsiTheme="minorHAnsi" w:cstheme="minorHAnsi"/>
          <w:highlight w:val="cyan"/>
        </w:rPr>
        <w:t>Freedom Caucus would get</w:t>
      </w:r>
      <w:r w:rsidRPr="008C3464">
        <w:rPr>
          <w:rStyle w:val="StyleUnderline"/>
          <w:rFonts w:asciiTheme="minorHAnsi" w:hAnsiTheme="minorHAnsi" w:cstheme="minorHAnsi"/>
        </w:rPr>
        <w:t xml:space="preserve"> nothing for all this noise. It would get the chance to say that it fought </w:t>
      </w:r>
      <w:r w:rsidRPr="008C3464">
        <w:rPr>
          <w:rStyle w:val="StyleUnderline"/>
          <w:rFonts w:asciiTheme="minorHAnsi" w:hAnsiTheme="minorHAnsi" w:cstheme="minorHAnsi"/>
          <w:highlight w:val="cyan"/>
        </w:rPr>
        <w:t>the good fight</w:t>
      </w:r>
      <w:r w:rsidRPr="008C3464">
        <w:rPr>
          <w:rStyle w:val="StyleUnderline"/>
          <w:rFonts w:asciiTheme="minorHAnsi" w:hAnsiTheme="minorHAnsi" w:cstheme="minorHAnsi"/>
        </w:rPr>
        <w:t xml:space="preserve"> and tried to hold the line, only to be betrayed by Kevin McCarthy and the Swamp once again. Members would get </w:t>
      </w:r>
      <w:r w:rsidRPr="008C3464">
        <w:rPr>
          <w:rStyle w:val="StyleUnderline"/>
          <w:rFonts w:asciiTheme="minorHAnsi" w:hAnsiTheme="minorHAnsi" w:cstheme="minorHAnsi"/>
          <w:highlight w:val="cyan"/>
        </w:rPr>
        <w:t>victimhood, and the preservation of drama</w:t>
      </w:r>
      <w:r w:rsidRPr="008C3464">
        <w:rPr>
          <w:rStyle w:val="StyleUnderline"/>
          <w:rFonts w:asciiTheme="minorHAnsi" w:hAnsiTheme="minorHAnsi" w:cstheme="minorHAnsi"/>
        </w:rPr>
        <w:t xml:space="preserve">. That’s </w:t>
      </w:r>
      <w:r w:rsidRPr="008C3464">
        <w:rPr>
          <w:rStyle w:val="StyleUnderline"/>
          <w:rFonts w:asciiTheme="minorHAnsi" w:hAnsiTheme="minorHAnsi" w:cstheme="minorHAnsi"/>
          <w:highlight w:val="cyan"/>
        </w:rPr>
        <w:t>the</w:t>
      </w:r>
      <w:r w:rsidRPr="008C3464">
        <w:rPr>
          <w:rStyle w:val="StyleUnderline"/>
          <w:rFonts w:asciiTheme="minorHAnsi" w:hAnsiTheme="minorHAnsi" w:cstheme="minorHAnsi"/>
        </w:rPr>
        <w:t xml:space="preserve"> regular </w:t>
      </w:r>
      <w:r w:rsidRPr="008C3464">
        <w:rPr>
          <w:rStyle w:val="StyleUnderline"/>
          <w:rFonts w:asciiTheme="minorHAnsi" w:hAnsiTheme="minorHAnsi" w:cstheme="minorHAnsi"/>
          <w:highlight w:val="cyan"/>
        </w:rPr>
        <w:t>order they live for.</w:t>
      </w:r>
    </w:p>
    <w:p w14:paraId="5D46492C" w14:textId="77777777" w:rsidR="00FE5CBB" w:rsidRPr="008C3464" w:rsidRDefault="00FE5CBB" w:rsidP="00FE5CBB">
      <w:pPr>
        <w:rPr>
          <w:rStyle w:val="StyleUnderline"/>
          <w:rFonts w:asciiTheme="minorHAnsi" w:hAnsiTheme="minorHAnsi" w:cstheme="minorHAnsi"/>
        </w:rPr>
      </w:pPr>
    </w:p>
    <w:p w14:paraId="6C720608" w14:textId="77777777" w:rsidR="00FE5CBB" w:rsidRPr="008C3464" w:rsidRDefault="00FE5CBB" w:rsidP="00FE5CBB">
      <w:pPr>
        <w:rPr>
          <w:rStyle w:val="StyleUnderline"/>
          <w:rFonts w:ascii="Georgia" w:hAnsi="Georgia"/>
        </w:rPr>
      </w:pPr>
    </w:p>
    <w:p w14:paraId="4FFEB1D6" w14:textId="421C309F" w:rsidR="00FE5CBB" w:rsidRPr="008C3464" w:rsidRDefault="00FE5CBB" w:rsidP="00FE5CBB">
      <w:pPr>
        <w:pStyle w:val="Heading4"/>
        <w:rPr>
          <w:rStyle w:val="Style13ptBold"/>
          <w:b/>
        </w:rPr>
      </w:pPr>
      <w:r w:rsidRPr="008C3464">
        <w:rPr>
          <w:rStyle w:val="StyleUnderline"/>
          <w:sz w:val="26"/>
          <w:u w:val="none"/>
        </w:rPr>
        <w:t>The Freedom Caucus said the same thing about the debt bill – and got rolled</w:t>
      </w:r>
    </w:p>
    <w:p w14:paraId="78F942FE" w14:textId="77777777" w:rsidR="00FE5CBB" w:rsidRPr="008C3464" w:rsidRDefault="00FE5CBB" w:rsidP="00FE5CBB">
      <w:pPr>
        <w:rPr>
          <w:rStyle w:val="StyleUnderline"/>
          <w:u w:val="none"/>
        </w:rPr>
      </w:pPr>
      <w:proofErr w:type="spellStart"/>
      <w:r w:rsidRPr="008C3464">
        <w:rPr>
          <w:rStyle w:val="StyleUnderline"/>
          <w:b/>
          <w:bCs/>
          <w:sz w:val="24"/>
          <w:u w:val="none"/>
        </w:rPr>
        <w:t>Tomasky</w:t>
      </w:r>
      <w:proofErr w:type="spellEnd"/>
      <w:r w:rsidRPr="008C3464">
        <w:rPr>
          <w:rStyle w:val="StyleUnderline"/>
          <w:b/>
          <w:bCs/>
          <w:sz w:val="24"/>
        </w:rPr>
        <w:t xml:space="preserve"> 6-1</w:t>
      </w:r>
      <w:r w:rsidRPr="008C3464">
        <w:rPr>
          <w:rStyle w:val="StyleUnderline"/>
        </w:rPr>
        <w:t xml:space="preserve"> </w:t>
      </w:r>
      <w:r w:rsidRPr="008C3464">
        <w:rPr>
          <w:rStyle w:val="StyleUnderline"/>
          <w:u w:val="none"/>
        </w:rPr>
        <w:t xml:space="preserve">(Michael </w:t>
      </w:r>
      <w:proofErr w:type="spellStart"/>
      <w:r w:rsidRPr="008C3464">
        <w:rPr>
          <w:rStyle w:val="StyleUnderline"/>
          <w:u w:val="none"/>
        </w:rPr>
        <w:t>Tomasky</w:t>
      </w:r>
      <w:proofErr w:type="spellEnd"/>
      <w:r w:rsidRPr="008C3464">
        <w:rPr>
          <w:rStyle w:val="StyleUnderline"/>
          <w:u w:val="none"/>
        </w:rPr>
        <w:t xml:space="preserve">, 6-1-2023, "What Happened to the Big, Bad Freedom Caucus? They Got Rolled, That’s What. ," New Republic, Michael John </w:t>
      </w:r>
      <w:proofErr w:type="spellStart"/>
      <w:r w:rsidRPr="008C3464">
        <w:rPr>
          <w:rStyle w:val="StyleUnderline"/>
          <w:u w:val="none"/>
        </w:rPr>
        <w:t>Tomasky</w:t>
      </w:r>
      <w:proofErr w:type="spellEnd"/>
      <w:r w:rsidRPr="008C3464">
        <w:rPr>
          <w:rStyle w:val="StyleUnderline"/>
          <w:u w:val="none"/>
        </w:rPr>
        <w:t xml:space="preserve"> is an American columnist, progressive commentator, and author. He is the editor of The New Republic and editor in chief of Democracy. https://newrepublic.com/article/173148/happened-big-bad-freedom-caucus-got-rolled-thats-what, accessed 6-23-2023)//</w:t>
      </w:r>
      <w:proofErr w:type="spellStart"/>
      <w:r w:rsidRPr="008C3464">
        <w:rPr>
          <w:rStyle w:val="StyleUnderline"/>
          <w:u w:val="none"/>
        </w:rPr>
        <w:t>Prozes</w:t>
      </w:r>
      <w:proofErr w:type="spellEnd"/>
    </w:p>
    <w:p w14:paraId="0D8C0BD4" w14:textId="77777777" w:rsidR="00FE5CBB" w:rsidRPr="008C3464" w:rsidRDefault="00FE5CBB" w:rsidP="00FE5CBB">
      <w:pPr>
        <w:rPr>
          <w:sz w:val="16"/>
        </w:rPr>
      </w:pPr>
      <w:r w:rsidRPr="008C3464">
        <w:rPr>
          <w:rStyle w:val="StyleUnderline"/>
        </w:rPr>
        <w:t xml:space="preserve">Yes, </w:t>
      </w:r>
      <w:r w:rsidRPr="008C3464">
        <w:rPr>
          <w:rStyle w:val="StyleUnderline"/>
          <w:highlight w:val="cyan"/>
        </w:rPr>
        <w:t xml:space="preserve">they made noise, and </w:t>
      </w:r>
      <w:r w:rsidRPr="008C3464">
        <w:rPr>
          <w:rStyle w:val="StyleUnderline"/>
        </w:rPr>
        <w:t xml:space="preserve">most of them </w:t>
      </w:r>
      <w:r w:rsidRPr="008C3464">
        <w:rPr>
          <w:rStyle w:val="StyleUnderline"/>
          <w:highlight w:val="cyan"/>
        </w:rPr>
        <w:t xml:space="preserve">voted against the debt deal. But they had </w:t>
      </w:r>
      <w:r w:rsidRPr="008C3464">
        <w:rPr>
          <w:rStyle w:val="Emphasis"/>
          <w:highlight w:val="cyan"/>
        </w:rPr>
        <w:t>zero influence</w:t>
      </w:r>
      <w:r w:rsidRPr="008C3464">
        <w:rPr>
          <w:sz w:val="16"/>
        </w:rPr>
        <w:t>. Biden White House, take note.</w:t>
      </w:r>
    </w:p>
    <w:p w14:paraId="50AE79BD" w14:textId="77777777" w:rsidR="00FE5CBB" w:rsidRPr="008C3464" w:rsidRDefault="00FE5CBB" w:rsidP="00FE5CBB">
      <w:pPr>
        <w:rPr>
          <w:rStyle w:val="StyleUnderline"/>
        </w:rPr>
      </w:pPr>
      <w:r w:rsidRPr="008C3464">
        <w:rPr>
          <w:sz w:val="16"/>
        </w:rPr>
        <w:t xml:space="preserve">Well, </w:t>
      </w:r>
      <w:r w:rsidRPr="008C3464">
        <w:rPr>
          <w:rStyle w:val="StyleUnderline"/>
        </w:rPr>
        <w:t>I’m</w:t>
      </w:r>
      <w:r w:rsidRPr="008C3464">
        <w:rPr>
          <w:sz w:val="16"/>
        </w:rPr>
        <w:t xml:space="preserve"> officially </w:t>
      </w:r>
      <w:r w:rsidRPr="008C3464">
        <w:rPr>
          <w:rStyle w:val="StyleUnderline"/>
          <w:highlight w:val="cyan"/>
        </w:rPr>
        <w:t>not scared of the Freedom Caucus anymore</w:t>
      </w:r>
      <w:r w:rsidRPr="008C3464">
        <w:rPr>
          <w:rStyle w:val="StyleUnderline"/>
        </w:rPr>
        <w:t>.</w:t>
      </w:r>
    </w:p>
    <w:p w14:paraId="50812A91" w14:textId="77777777" w:rsidR="00FE5CBB" w:rsidRPr="008C3464" w:rsidRDefault="00FE5CBB" w:rsidP="00FE5CBB">
      <w:pPr>
        <w:rPr>
          <w:sz w:val="16"/>
        </w:rPr>
      </w:pPr>
      <w:r w:rsidRPr="008C3464">
        <w:rPr>
          <w:rStyle w:val="StyleUnderline"/>
          <w:highlight w:val="cyan"/>
        </w:rPr>
        <w:t>The big losers</w:t>
      </w:r>
      <w:r w:rsidRPr="008C3464">
        <w:rPr>
          <w:rStyle w:val="StyleUnderline"/>
        </w:rPr>
        <w:t xml:space="preserve"> in this debt deal? Not Joe Biden</w:t>
      </w:r>
      <w:r w:rsidRPr="008C3464">
        <w:rPr>
          <w:sz w:val="16"/>
        </w:rPr>
        <w:t xml:space="preserve">, by a long shot. Politically, </w:t>
      </w:r>
      <w:r w:rsidRPr="008C3464">
        <w:rPr>
          <w:rStyle w:val="StyleUnderline"/>
        </w:rPr>
        <w:t xml:space="preserve">he’s the biggest winner. </w:t>
      </w:r>
      <w:r w:rsidRPr="008C3464">
        <w:rPr>
          <w:rStyle w:val="StyleUnderline"/>
          <w:highlight w:val="cyan"/>
        </w:rPr>
        <w:t>Not</w:t>
      </w:r>
      <w:r w:rsidRPr="008C3464">
        <w:rPr>
          <w:rStyle w:val="StyleUnderline"/>
        </w:rPr>
        <w:t xml:space="preserve"> Kevin </w:t>
      </w:r>
      <w:r w:rsidRPr="008C3464">
        <w:rPr>
          <w:rStyle w:val="StyleUnderline"/>
          <w:highlight w:val="cyan"/>
        </w:rPr>
        <w:t>McCarthy</w:t>
      </w:r>
      <w:r w:rsidRPr="008C3464">
        <w:rPr>
          <w:rStyle w:val="StyleUnderline"/>
        </w:rPr>
        <w:t>. He did what politicians normally do—</w:t>
      </w:r>
      <w:r w:rsidRPr="008C3464">
        <w:rPr>
          <w:rStyle w:val="StyleUnderline"/>
          <w:highlight w:val="cyan"/>
        </w:rPr>
        <w:t>he cut a deal—and he’s still the speaker</w:t>
      </w:r>
      <w:r w:rsidRPr="008C3464">
        <w:rPr>
          <w:rStyle w:val="StyleUnderline"/>
        </w:rPr>
        <w:t>. Not the Democratic Party’s left; 46 of them voted against the bill, but that was all orchestrated so that some Democrats could protest the cuts in the deal while Minority Leader Hakeem Jeffries made sure the party as a whole backed their president</w:t>
      </w:r>
      <w:r w:rsidRPr="008C3464">
        <w:rPr>
          <w:sz w:val="16"/>
        </w:rPr>
        <w:t>. I’m certain Pramila Jayapal, the House Progressive Caucus chair who voted “no,” supports Joe Biden no less fully today than she did yesterday.</w:t>
      </w:r>
    </w:p>
    <w:p w14:paraId="064ACD87" w14:textId="77777777" w:rsidR="00FE5CBB" w:rsidRPr="008C3464" w:rsidRDefault="00FE5CBB" w:rsidP="00FE5CBB">
      <w:pPr>
        <w:rPr>
          <w:rStyle w:val="StyleUnderline"/>
        </w:rPr>
      </w:pPr>
      <w:r w:rsidRPr="008C3464">
        <w:rPr>
          <w:rStyle w:val="StyleUnderline"/>
        </w:rPr>
        <w:t>No—</w:t>
      </w:r>
      <w:r w:rsidRPr="008C3464">
        <w:rPr>
          <w:rStyle w:val="StyleUnderline"/>
          <w:highlight w:val="cyan"/>
        </w:rPr>
        <w:t xml:space="preserve">the losers are the Freedom Caucus. </w:t>
      </w:r>
      <w:r w:rsidRPr="008C3464">
        <w:rPr>
          <w:rStyle w:val="StyleUnderline"/>
        </w:rPr>
        <w:t xml:space="preserve">Remember six months ago? Two months ago? </w:t>
      </w:r>
      <w:r w:rsidRPr="008C3464">
        <w:rPr>
          <w:rStyle w:val="StyleUnderline"/>
          <w:highlight w:val="cyan"/>
        </w:rPr>
        <w:t>They were going to kill this deal</w:t>
      </w:r>
      <w:r w:rsidRPr="008C3464">
        <w:rPr>
          <w:rStyle w:val="StyleUnderline"/>
        </w:rPr>
        <w:t xml:space="preserve">, </w:t>
      </w:r>
      <w:r w:rsidRPr="008C3464">
        <w:rPr>
          <w:rStyle w:val="StyleUnderline"/>
          <w:highlight w:val="cyan"/>
        </w:rPr>
        <w:t>submarine</w:t>
      </w:r>
      <w:r w:rsidRPr="008C3464">
        <w:rPr>
          <w:rStyle w:val="StyleUnderline"/>
        </w:rPr>
        <w:t xml:space="preserve"> </w:t>
      </w:r>
      <w:r w:rsidRPr="008C3464">
        <w:rPr>
          <w:rStyle w:val="StyleUnderline"/>
          <w:highlight w:val="cyan"/>
        </w:rPr>
        <w:t>the</w:t>
      </w:r>
      <w:r w:rsidRPr="008C3464">
        <w:rPr>
          <w:rStyle w:val="StyleUnderline"/>
        </w:rPr>
        <w:t xml:space="preserve">ir own </w:t>
      </w:r>
      <w:r w:rsidRPr="008C3464">
        <w:rPr>
          <w:rStyle w:val="StyleUnderline"/>
          <w:highlight w:val="cyan"/>
        </w:rPr>
        <w:t>speaker</w:t>
      </w:r>
      <w:r w:rsidRPr="008C3464">
        <w:rPr>
          <w:rStyle w:val="StyleUnderline"/>
        </w:rPr>
        <w:t xml:space="preserve">, cost him his job, and </w:t>
      </w:r>
      <w:r w:rsidRPr="008C3464">
        <w:rPr>
          <w:rStyle w:val="StyleUnderline"/>
          <w:highlight w:val="cyan"/>
        </w:rPr>
        <w:t>send the country into default and the world into economic</w:t>
      </w:r>
      <w:r w:rsidRPr="008C3464">
        <w:rPr>
          <w:rStyle w:val="StyleUnderline"/>
        </w:rPr>
        <w:t xml:space="preserve"> </w:t>
      </w:r>
      <w:r w:rsidRPr="008C3464">
        <w:rPr>
          <w:rStyle w:val="StyleUnderline"/>
          <w:highlight w:val="cyan"/>
        </w:rPr>
        <w:t>chaos. They held all the cards</w:t>
      </w:r>
      <w:r w:rsidRPr="008C3464">
        <w:rPr>
          <w:rStyle w:val="StyleUnderline"/>
        </w:rPr>
        <w:t>. They drew blood out of McCarthy’s flesh during the speakership vote and held the sword of Damocles over his head</w:t>
      </w:r>
      <w:r w:rsidRPr="008C3464">
        <w:rPr>
          <w:sz w:val="16"/>
        </w:rPr>
        <w:t xml:space="preserve">. </w:t>
      </w:r>
      <w:r w:rsidRPr="008C3464">
        <w:rPr>
          <w:rStyle w:val="StyleUnderline"/>
        </w:rPr>
        <w:t>The conventional wisdom</w:t>
      </w:r>
      <w:r w:rsidRPr="008C3464">
        <w:rPr>
          <w:sz w:val="16"/>
        </w:rPr>
        <w:t xml:space="preserve">, which I believed along with everybody else, was </w:t>
      </w:r>
      <w:r w:rsidRPr="008C3464">
        <w:rPr>
          <w:rStyle w:val="StyleUnderline"/>
        </w:rPr>
        <w:t>that the red-hot backbenchers were going to foment a coup against McCarthy if he dared to cut a deal with the enemy.</w:t>
      </w:r>
    </w:p>
    <w:p w14:paraId="7EBB6724" w14:textId="77777777" w:rsidR="00FE5CBB" w:rsidRPr="008C3464" w:rsidRDefault="00FE5CBB" w:rsidP="00FE5CBB">
      <w:pPr>
        <w:rPr>
          <w:rStyle w:val="StyleUnderline"/>
        </w:rPr>
      </w:pPr>
      <w:r w:rsidRPr="008C3464">
        <w:rPr>
          <w:rStyle w:val="StyleUnderline"/>
        </w:rPr>
        <w:t xml:space="preserve">So what happened? Yes, </w:t>
      </w:r>
      <w:r w:rsidRPr="008C3464">
        <w:rPr>
          <w:rStyle w:val="StyleUnderline"/>
          <w:highlight w:val="cyan"/>
        </w:rPr>
        <w:t>71 right-wingers voted “no.” And</w:t>
      </w:r>
      <w:r w:rsidRPr="008C3464">
        <w:rPr>
          <w:rStyle w:val="StyleUnderline"/>
        </w:rPr>
        <w:t xml:space="preserve"> they </w:t>
      </w:r>
      <w:r w:rsidRPr="008C3464">
        <w:rPr>
          <w:rStyle w:val="StyleUnderline"/>
          <w:highlight w:val="cyan"/>
        </w:rPr>
        <w:t>made a lot of noise</w:t>
      </w:r>
      <w:r w:rsidRPr="008C3464">
        <w:rPr>
          <w:rStyle w:val="StyleUnderline"/>
        </w:rPr>
        <w:t xml:space="preserve"> in the run-up to the vote. </w:t>
      </w:r>
      <w:r w:rsidRPr="008C3464">
        <w:rPr>
          <w:rStyle w:val="StyleUnderline"/>
          <w:highlight w:val="cyan"/>
        </w:rPr>
        <w:t>But</w:t>
      </w:r>
      <w:r w:rsidRPr="008C3464">
        <w:rPr>
          <w:rStyle w:val="StyleUnderline"/>
        </w:rPr>
        <w:t xml:space="preserve"> their opposition didn’t take, and </w:t>
      </w:r>
      <w:r w:rsidRPr="008C3464">
        <w:rPr>
          <w:rStyle w:val="StyleUnderline"/>
          <w:highlight w:val="cyan"/>
        </w:rPr>
        <w:t>the fire never spread</w:t>
      </w:r>
      <w:r w:rsidRPr="008C3464">
        <w:rPr>
          <w:rStyle w:val="StyleUnderline"/>
        </w:rPr>
        <w:t xml:space="preserve"> the way they’d hoped. There was less suspense around this vote Wednesday night than there was around the Atlanta-Oakland game</w:t>
      </w:r>
      <w:r w:rsidRPr="008C3464">
        <w:rPr>
          <w:sz w:val="16"/>
        </w:rPr>
        <w:t xml:space="preserve">. (The Atlanta Braves are in first place in the NL East, while the A’s are on track to have the worst record in the history of baseball; unsurprisingly, the Braves won 4–2.) </w:t>
      </w:r>
      <w:r w:rsidRPr="008C3464">
        <w:rPr>
          <w:rStyle w:val="StyleUnderline"/>
          <w:highlight w:val="cyan"/>
        </w:rPr>
        <w:t>The Freedom Caucus convinced no one.</w:t>
      </w:r>
    </w:p>
    <w:p w14:paraId="7670CBA2" w14:textId="77777777" w:rsidR="00FE5CBB" w:rsidRPr="008C3464" w:rsidRDefault="00FE5CBB" w:rsidP="00FE5CBB">
      <w:pPr>
        <w:rPr>
          <w:sz w:val="16"/>
        </w:rPr>
      </w:pPr>
      <w:r w:rsidRPr="008C3464">
        <w:rPr>
          <w:rStyle w:val="StyleUnderline"/>
        </w:rPr>
        <w:t xml:space="preserve">Instead, </w:t>
      </w:r>
      <w:r w:rsidRPr="008C3464">
        <w:rPr>
          <w:rStyle w:val="StyleUnderline"/>
          <w:highlight w:val="cyan"/>
        </w:rPr>
        <w:t>149 Republicans</w:t>
      </w:r>
      <w:r w:rsidRPr="008C3464">
        <w:rPr>
          <w:rStyle w:val="StyleUnderline"/>
        </w:rPr>
        <w:t xml:space="preserve"> rejected Freedom Caucus arguments and </w:t>
      </w:r>
      <w:r w:rsidRPr="008C3464">
        <w:rPr>
          <w:rStyle w:val="StyleUnderline"/>
          <w:highlight w:val="cyan"/>
        </w:rPr>
        <w:t>voted “yea</w:t>
      </w:r>
      <w:r w:rsidRPr="008C3464">
        <w:rPr>
          <w:rStyle w:val="StyleUnderline"/>
        </w:rPr>
        <w:t>.”</w:t>
      </w:r>
      <w:r w:rsidRPr="008C3464">
        <w:rPr>
          <w:sz w:val="16"/>
        </w:rPr>
        <w:t xml:space="preserve"> And have a gander at </w:t>
      </w:r>
      <w:r w:rsidRPr="008C3464">
        <w:rPr>
          <w:rStyle w:val="StyleUnderline"/>
        </w:rPr>
        <w:t xml:space="preserve">what they voted </w:t>
      </w:r>
      <w:r w:rsidRPr="008C3464">
        <w:rPr>
          <w:rStyle w:val="StyleUnderline"/>
          <w:highlight w:val="cyan"/>
        </w:rPr>
        <w:t>for</w:t>
      </w:r>
      <w:r w:rsidRPr="008C3464">
        <w:rPr>
          <w:rStyle w:val="StyleUnderline"/>
        </w:rPr>
        <w:t>! It was</w:t>
      </w:r>
      <w:r w:rsidRPr="008C3464">
        <w:rPr>
          <w:sz w:val="16"/>
        </w:rPr>
        <w:t xml:space="preserve"> almost </w:t>
      </w:r>
      <w:r w:rsidRPr="008C3464">
        <w:rPr>
          <w:rStyle w:val="StyleUnderline"/>
          <w:highlight w:val="cyan"/>
        </w:rPr>
        <w:t>complete capitulation</w:t>
      </w:r>
      <w:r w:rsidRPr="008C3464">
        <w:rPr>
          <w:sz w:val="16"/>
        </w:rPr>
        <w:t>. Here are some quick comparisons of what was in the GOP bill passed in April and what ended up in the deal*:</w:t>
      </w:r>
    </w:p>
    <w:p w14:paraId="6040F3EB" w14:textId="77777777" w:rsidR="00FE5CBB" w:rsidRPr="008C3464" w:rsidRDefault="00FE5CBB" w:rsidP="00FE5CBB">
      <w:pPr>
        <w:rPr>
          <w:sz w:val="16"/>
          <w:szCs w:val="16"/>
        </w:rPr>
      </w:pPr>
      <w:r w:rsidRPr="008C3464">
        <w:rPr>
          <w:sz w:val="16"/>
          <w:szCs w:val="16"/>
        </w:rPr>
        <w:t>On defense and veterans spending, they wanted 10-year caps, meaning that spending could increase for a decade. They got two-year caps.</w:t>
      </w:r>
    </w:p>
    <w:p w14:paraId="36DA7821" w14:textId="77777777" w:rsidR="00FE5CBB" w:rsidRPr="008C3464" w:rsidRDefault="00FE5CBB" w:rsidP="00FE5CBB">
      <w:pPr>
        <w:rPr>
          <w:rStyle w:val="StyleUnderline"/>
        </w:rPr>
      </w:pPr>
      <w:r w:rsidRPr="008C3464">
        <w:rPr>
          <w:rStyle w:val="StyleUnderline"/>
        </w:rPr>
        <w:t>They wanted the full $80 billion Biden added to the IRS cut. They got a $21 billion cut.</w:t>
      </w:r>
    </w:p>
    <w:p w14:paraId="763F6A31" w14:textId="77777777" w:rsidR="00FE5CBB" w:rsidRPr="008C3464" w:rsidRDefault="00FE5CBB" w:rsidP="00FE5CBB">
      <w:pPr>
        <w:rPr>
          <w:sz w:val="16"/>
        </w:rPr>
      </w:pPr>
      <w:r w:rsidRPr="008C3464">
        <w:rPr>
          <w:rStyle w:val="StyleUnderline"/>
        </w:rPr>
        <w:t xml:space="preserve">On student loans, they wanted a full </w:t>
      </w:r>
      <w:proofErr w:type="spellStart"/>
      <w:r w:rsidRPr="008C3464">
        <w:rPr>
          <w:rStyle w:val="StyleUnderline"/>
        </w:rPr>
        <w:t>clawback</w:t>
      </w:r>
      <w:proofErr w:type="spellEnd"/>
      <w:r w:rsidRPr="008C3464">
        <w:rPr>
          <w:sz w:val="16"/>
        </w:rPr>
        <w:t xml:space="preserve"> of Biden administration rule changes. </w:t>
      </w:r>
      <w:r w:rsidRPr="008C3464">
        <w:rPr>
          <w:rStyle w:val="StyleUnderline"/>
          <w:highlight w:val="cyan"/>
        </w:rPr>
        <w:t>They got nothing.</w:t>
      </w:r>
    </w:p>
    <w:p w14:paraId="79D9E2B1" w14:textId="77777777" w:rsidR="00FE5CBB" w:rsidRPr="008C3464" w:rsidRDefault="00FE5CBB" w:rsidP="00FE5CBB">
      <w:pPr>
        <w:rPr>
          <w:rStyle w:val="StyleUnderline"/>
        </w:rPr>
      </w:pPr>
      <w:r w:rsidRPr="008C3464">
        <w:rPr>
          <w:rStyle w:val="StyleUnderline"/>
        </w:rPr>
        <w:t xml:space="preserve">On work requirements </w:t>
      </w:r>
      <w:r w:rsidRPr="008C3464">
        <w:rPr>
          <w:sz w:val="16"/>
        </w:rPr>
        <w:t xml:space="preserve">for people on public assistance, they wanted many new requirements for people receiving various forms of public assistance. The only thing that came out of the wash </w:t>
      </w:r>
      <w:r w:rsidRPr="008C3464">
        <w:rPr>
          <w:rStyle w:val="StyleUnderline"/>
        </w:rPr>
        <w:t>was</w:t>
      </w:r>
      <w:r w:rsidRPr="008C3464">
        <w:rPr>
          <w:sz w:val="16"/>
        </w:rPr>
        <w:t xml:space="preserve"> stricter work requirements for nonparent adults from ages 50 to 54—</w:t>
      </w:r>
      <w:r w:rsidRPr="008C3464">
        <w:rPr>
          <w:rStyle w:val="StyleUnderline"/>
        </w:rPr>
        <w:t>a tiny sliver of what they sought.</w:t>
      </w:r>
    </w:p>
    <w:p w14:paraId="36DA9B1C" w14:textId="77777777" w:rsidR="00FE5CBB" w:rsidRPr="008C3464" w:rsidRDefault="00FE5CBB" w:rsidP="00FE5CBB">
      <w:pPr>
        <w:rPr>
          <w:rStyle w:val="StyleUnderline"/>
        </w:rPr>
      </w:pPr>
      <w:r w:rsidRPr="008C3464">
        <w:rPr>
          <w:rStyle w:val="StyleUnderline"/>
        </w:rPr>
        <w:t>On green energy tax credits, they were after full repeal. They got nothing.</w:t>
      </w:r>
    </w:p>
    <w:p w14:paraId="7B7D4FEB" w14:textId="77777777" w:rsidR="00FE5CBB" w:rsidRPr="008C3464" w:rsidRDefault="00FE5CBB" w:rsidP="00FE5CBB">
      <w:pPr>
        <w:rPr>
          <w:rStyle w:val="StyleUnderline"/>
        </w:rPr>
      </w:pPr>
      <w:r w:rsidRPr="008C3464">
        <w:rPr>
          <w:rStyle w:val="StyleUnderline"/>
        </w:rPr>
        <w:t>On overall spending</w:t>
      </w:r>
      <w:r w:rsidRPr="008C3464">
        <w:rPr>
          <w:sz w:val="16"/>
        </w:rPr>
        <w:t xml:space="preserve">, Biden’s budget proposal was around $800 billion for the affected programs; the Republicans wanted that cut to $550 billion. The final number was $690 billion—still pretty big cuts, yes, but </w:t>
      </w:r>
      <w:r w:rsidRPr="008C3464">
        <w:rPr>
          <w:rStyle w:val="StyleUnderline"/>
        </w:rPr>
        <w:t>closer to the Biden number than the House bill number.</w:t>
      </w:r>
    </w:p>
    <w:p w14:paraId="116FE6E8" w14:textId="77777777" w:rsidR="00FE5CBB" w:rsidRPr="008C3464" w:rsidRDefault="00FE5CBB" w:rsidP="00FE5CBB">
      <w:pPr>
        <w:rPr>
          <w:sz w:val="16"/>
        </w:rPr>
      </w:pPr>
      <w:r w:rsidRPr="008C3464">
        <w:rPr>
          <w:sz w:val="16"/>
        </w:rPr>
        <w:t xml:space="preserve">Moreover, </w:t>
      </w:r>
      <w:r w:rsidRPr="008C3464">
        <w:rPr>
          <w:rStyle w:val="StyleUnderline"/>
        </w:rPr>
        <w:t>a widely read newsletter on global financial markets reported</w:t>
      </w:r>
      <w:r w:rsidRPr="008C3464">
        <w:rPr>
          <w:sz w:val="16"/>
        </w:rPr>
        <w:t xml:space="preserve"> Wednesday that </w:t>
      </w:r>
      <w:r w:rsidRPr="008C3464">
        <w:rPr>
          <w:rStyle w:val="StyleUnderline"/>
          <w:highlight w:val="cyan"/>
        </w:rPr>
        <w:t>spending under this deal</w:t>
      </w:r>
      <w:r w:rsidRPr="008C3464">
        <w:rPr>
          <w:sz w:val="16"/>
        </w:rPr>
        <w:t xml:space="preserve"> might </w:t>
      </w:r>
      <w:r w:rsidRPr="008C3464">
        <w:rPr>
          <w:rStyle w:val="StyleUnderline"/>
          <w:highlight w:val="cyan"/>
        </w:rPr>
        <w:t>actually go up</w:t>
      </w:r>
      <w:r w:rsidRPr="008C3464">
        <w:rPr>
          <w:sz w:val="16"/>
        </w:rPr>
        <w:t>. This is because Congress approved a large boost to spending last year whose impacts this bill would not fully mitigate.</w:t>
      </w:r>
    </w:p>
    <w:p w14:paraId="0CFA016A" w14:textId="77777777" w:rsidR="00FE5CBB" w:rsidRPr="008C3464" w:rsidRDefault="00FE5CBB" w:rsidP="00FE5CBB">
      <w:pPr>
        <w:rPr>
          <w:rStyle w:val="StyleUnderline"/>
        </w:rPr>
      </w:pPr>
      <w:r w:rsidRPr="008C3464">
        <w:rPr>
          <w:sz w:val="16"/>
        </w:rPr>
        <w:t xml:space="preserve">If you had showed all these numbers to Capitol Hill mavens a month ago, I think nine out of 10 would have agreed: Kevin McCarthy is a dead man. But </w:t>
      </w:r>
      <w:r w:rsidRPr="008C3464">
        <w:rPr>
          <w:rStyle w:val="StyleUnderline"/>
        </w:rPr>
        <w:t>today, not only is he still the speaker</w:t>
      </w:r>
      <w:r w:rsidRPr="008C3464">
        <w:rPr>
          <w:sz w:val="16"/>
        </w:rPr>
        <w:t>, if you read the morning tip sheets, you will see what I saw in Playbook—</w:t>
      </w:r>
      <w:r w:rsidRPr="008C3464">
        <w:rPr>
          <w:rStyle w:val="StyleUnderline"/>
        </w:rPr>
        <w:t>not just that McCarthy is safe but that if there is an attempt by any far-right member to go after him, “the rest of the conference would circle wagons.”</w:t>
      </w:r>
    </w:p>
    <w:p w14:paraId="6E14FCA6" w14:textId="77777777" w:rsidR="00FE5CBB" w:rsidRPr="008C3464" w:rsidRDefault="00FE5CBB" w:rsidP="00FE5CBB">
      <w:pPr>
        <w:rPr>
          <w:rStyle w:val="StyleUnderline"/>
        </w:rPr>
      </w:pPr>
      <w:r w:rsidRPr="008C3464">
        <w:rPr>
          <w:rStyle w:val="StyleUnderline"/>
        </w:rPr>
        <w:t xml:space="preserve">Where does this </w:t>
      </w:r>
      <w:r w:rsidRPr="008C3464">
        <w:rPr>
          <w:rStyle w:val="StyleUnderline"/>
          <w:highlight w:val="cyan"/>
        </w:rPr>
        <w:t>leave the Freedom Caucus? Completely</w:t>
      </w:r>
      <w:r w:rsidRPr="008C3464">
        <w:rPr>
          <w:rStyle w:val="StyleUnderline"/>
        </w:rPr>
        <w:t xml:space="preserve"> and utterly </w:t>
      </w:r>
      <w:r w:rsidRPr="008C3464">
        <w:rPr>
          <w:rStyle w:val="StyleUnderline"/>
          <w:highlight w:val="cyan"/>
        </w:rPr>
        <w:t>toothless. They whined</w:t>
      </w:r>
      <w:r w:rsidRPr="008C3464">
        <w:rPr>
          <w:rStyle w:val="StyleUnderline"/>
        </w:rPr>
        <w:t xml:space="preserve">, but </w:t>
      </w:r>
      <w:r w:rsidRPr="008C3464">
        <w:rPr>
          <w:rStyle w:val="StyleUnderline"/>
          <w:highlight w:val="cyan"/>
        </w:rPr>
        <w:t xml:space="preserve">that’s </w:t>
      </w:r>
      <w:r w:rsidRPr="008C3464">
        <w:rPr>
          <w:rStyle w:val="StyleUnderline"/>
        </w:rPr>
        <w:t xml:space="preserve">really </w:t>
      </w:r>
      <w:r w:rsidRPr="008C3464">
        <w:rPr>
          <w:rStyle w:val="StyleUnderline"/>
          <w:highlight w:val="cyan"/>
        </w:rPr>
        <w:t>about it</w:t>
      </w:r>
      <w:r w:rsidRPr="008C3464">
        <w:rPr>
          <w:rStyle w:val="StyleUnderline"/>
        </w:rPr>
        <w:t>. They had leverage they refused to use</w:t>
      </w:r>
      <w:r w:rsidRPr="008C3464">
        <w:rPr>
          <w:sz w:val="16"/>
        </w:rPr>
        <w:t xml:space="preserve">. I have no idea why. Maybe some of them actually aren’t crazy, aren’t here to burn the place down, and understand the ramifications of default. Maybe the bankers and venture capitalist people and commercial real estate barons and lumber magnates in their districts all called them and said, “Are you nuts?” </w:t>
      </w:r>
      <w:r w:rsidRPr="008C3464">
        <w:rPr>
          <w:rStyle w:val="StyleUnderline"/>
        </w:rPr>
        <w:t xml:space="preserve">Maybe the ghost of Bob Michel spiked the water in the GOP conference meeting room. Whatever it was </w:t>
      </w:r>
      <w:r w:rsidRPr="008C3464">
        <w:rPr>
          <w:rStyle w:val="StyleUnderline"/>
          <w:highlight w:val="cyan"/>
        </w:rPr>
        <w:t>turned them into pussycats.</w:t>
      </w:r>
    </w:p>
    <w:p w14:paraId="362D4E89" w14:textId="77777777" w:rsidR="00FE5CBB" w:rsidRPr="008C3464" w:rsidRDefault="00FE5CBB" w:rsidP="00FE5CBB">
      <w:pPr>
        <w:rPr>
          <w:sz w:val="16"/>
          <w:szCs w:val="16"/>
        </w:rPr>
      </w:pPr>
      <w:r w:rsidRPr="008C3464">
        <w:rPr>
          <w:sz w:val="16"/>
          <w:szCs w:val="16"/>
        </w:rPr>
        <w:t>Will this hold? Probably not. Howard Fineman tweeted Thursday morning: “This moment of temporary sanity on the Hill will of course be followed by a compensatory year and a half of face-ripping political carnage on all fronts.”</w:t>
      </w:r>
    </w:p>
    <w:p w14:paraId="032ABCB5" w14:textId="77777777" w:rsidR="00FE5CBB" w:rsidRPr="008C3464" w:rsidRDefault="00FE5CBB" w:rsidP="00FE5CBB">
      <w:pPr>
        <w:rPr>
          <w:sz w:val="16"/>
          <w:szCs w:val="16"/>
        </w:rPr>
      </w:pPr>
      <w:r w:rsidRPr="008C3464">
        <w:rPr>
          <w:sz w:val="16"/>
          <w:szCs w:val="16"/>
        </w:rPr>
        <w:t>That may be. James Comer is still James Comer. That guy is batty enough to try to get Tara Reade to testify from Russia. Who knows what madness awaits. These people don’t believe in democracy, so they’re still capable of Lord knows what.</w:t>
      </w:r>
    </w:p>
    <w:p w14:paraId="1996248D" w14:textId="77777777" w:rsidR="00FE5CBB" w:rsidRPr="008C3464" w:rsidRDefault="00FE5CBB" w:rsidP="00FE5CBB">
      <w:pPr>
        <w:rPr>
          <w:rStyle w:val="StyleUnderline"/>
        </w:rPr>
      </w:pPr>
      <w:r w:rsidRPr="008C3464">
        <w:rPr>
          <w:sz w:val="16"/>
        </w:rPr>
        <w:t xml:space="preserve">But let’s take a lesson away from this episode. </w:t>
      </w:r>
      <w:r w:rsidRPr="008C3464">
        <w:rPr>
          <w:rStyle w:val="StyleUnderline"/>
        </w:rPr>
        <w:t>The Freedom Caucus is a bunch of bullies</w:t>
      </w:r>
      <w:r w:rsidRPr="008C3464">
        <w:rPr>
          <w:sz w:val="16"/>
        </w:rPr>
        <w:t xml:space="preserve">. And we’ve known since Beaver Cleaver finally stood up to Lumpy Rutherford that once you call a bully out, he backs down. </w:t>
      </w:r>
      <w:r w:rsidRPr="008C3464">
        <w:rPr>
          <w:rStyle w:val="StyleUnderline"/>
        </w:rPr>
        <w:t>The Biden White House should take note. These people can be rolled.</w:t>
      </w:r>
    </w:p>
    <w:p w14:paraId="097E64BC" w14:textId="77777777" w:rsidR="00FE5CBB" w:rsidRPr="008C3464" w:rsidRDefault="00FE5CBB" w:rsidP="00213ECC"/>
    <w:p w14:paraId="749EDC08" w14:textId="77777777" w:rsidR="00B821B1" w:rsidRPr="008C3464" w:rsidRDefault="00B821B1" w:rsidP="00B821B1">
      <w:pPr>
        <w:pStyle w:val="Heading4"/>
      </w:pPr>
      <w:r w:rsidRPr="008C3464">
        <w:t>Hard-line conservatives are not threatening shutdown</w:t>
      </w:r>
    </w:p>
    <w:p w14:paraId="0D6C257B" w14:textId="77777777" w:rsidR="00B821B1" w:rsidRPr="008C3464" w:rsidRDefault="00B821B1" w:rsidP="00B821B1">
      <w:r w:rsidRPr="008C3464">
        <w:rPr>
          <w:rStyle w:val="Style13ptBold"/>
        </w:rPr>
        <w:t>Lillis ’23</w:t>
      </w:r>
      <w:r w:rsidRPr="008C3464">
        <w:t xml:space="preserve"> [Mike and Emily Brooks; June 15; bachelor’s degree in English at James Madison University, master’s at Northwestern University’s Medill School of Journalism; degree in political science University of New Mexico; "Shutdown odds grow amid GOP infighting," Hill, </w:t>
      </w:r>
      <w:hyperlink r:id="rId192" w:history="1">
        <w:r w:rsidRPr="008C3464">
          <w:rPr>
            <w:rStyle w:val="Hyperlink"/>
          </w:rPr>
          <w:t>https://thehill.com/homenews/house/4050554-shutdown-odds-grow-amid-gop-infighting/</w:t>
        </w:r>
      </w:hyperlink>
      <w:r w:rsidRPr="008C3464">
        <w:t>; era]</w:t>
      </w:r>
    </w:p>
    <w:p w14:paraId="08E69BDB" w14:textId="77777777" w:rsidR="00B821B1" w:rsidRPr="008C3464" w:rsidRDefault="00B821B1" w:rsidP="00B821B1">
      <w:pPr>
        <w:rPr>
          <w:sz w:val="16"/>
        </w:rPr>
      </w:pPr>
      <w:r w:rsidRPr="008C3464">
        <w:rPr>
          <w:sz w:val="16"/>
        </w:rPr>
        <w:t xml:space="preserve">Some members of the </w:t>
      </w:r>
      <w:r w:rsidRPr="008C3464">
        <w:rPr>
          <w:rStyle w:val="StyleUnderline"/>
        </w:rPr>
        <w:t xml:space="preserve">House </w:t>
      </w:r>
      <w:r w:rsidRPr="008C3464">
        <w:rPr>
          <w:rStyle w:val="StyleUnderline"/>
          <w:highlight w:val="cyan"/>
        </w:rPr>
        <w:t>Appropriations Committee</w:t>
      </w:r>
      <w:r w:rsidRPr="008C3464">
        <w:rPr>
          <w:sz w:val="16"/>
        </w:rPr>
        <w:t xml:space="preserve"> were already </w:t>
      </w:r>
      <w:r w:rsidRPr="008C3464">
        <w:rPr>
          <w:rStyle w:val="StyleUnderline"/>
          <w:highlight w:val="cyan"/>
        </w:rPr>
        <w:t>feeling</w:t>
      </w:r>
      <w:r w:rsidRPr="008C3464">
        <w:rPr>
          <w:rStyle w:val="StyleUnderline"/>
        </w:rPr>
        <w:t xml:space="preserve"> the </w:t>
      </w:r>
      <w:r w:rsidRPr="008C3464">
        <w:rPr>
          <w:rStyle w:val="Emphasis"/>
          <w:highlight w:val="cyan"/>
        </w:rPr>
        <w:t>time crunch</w:t>
      </w:r>
      <w:r w:rsidRPr="008C3464">
        <w:rPr>
          <w:sz w:val="16"/>
        </w:rPr>
        <w:t xml:space="preserve">, and they now have even </w:t>
      </w:r>
      <w:r w:rsidRPr="008C3464">
        <w:rPr>
          <w:rStyle w:val="Emphasis"/>
          <w:highlight w:val="cyan"/>
        </w:rPr>
        <w:t>more pressure</w:t>
      </w:r>
      <w:r w:rsidRPr="008C3464">
        <w:rPr>
          <w:sz w:val="16"/>
        </w:rPr>
        <w:t xml:space="preserve"> after Granger’s announcement </w:t>
      </w:r>
      <w:r w:rsidRPr="008C3464">
        <w:rPr>
          <w:rStyle w:val="StyleUnderline"/>
          <w:highlight w:val="cyan"/>
        </w:rPr>
        <w:t>on spending levels</w:t>
      </w:r>
      <w:r w:rsidRPr="008C3464">
        <w:rPr>
          <w:sz w:val="16"/>
        </w:rPr>
        <w:t>. Now, the House must quickly pass those bills, and the Democratic-controlled Senate — which is sure to reject the House GOP spending levels — will have to act.</w:t>
      </w:r>
    </w:p>
    <w:p w14:paraId="11F5CE91" w14:textId="77777777" w:rsidR="00B821B1" w:rsidRPr="008C3464" w:rsidRDefault="00B821B1" w:rsidP="00B821B1">
      <w:pPr>
        <w:rPr>
          <w:sz w:val="16"/>
          <w:szCs w:val="16"/>
        </w:rPr>
      </w:pPr>
      <w:r w:rsidRPr="008C3464">
        <w:rPr>
          <w:sz w:val="16"/>
          <w:szCs w:val="16"/>
        </w:rPr>
        <w:t>“There is a prospect that we could be at an impasse come into September,” said Rep. Steve Womack (R-Ark.), a subcommittee chairman on the House Appropriations.</w:t>
      </w:r>
    </w:p>
    <w:p w14:paraId="1E025862" w14:textId="77777777" w:rsidR="00B821B1" w:rsidRPr="008C3464" w:rsidRDefault="00B821B1" w:rsidP="00B821B1">
      <w:pPr>
        <w:rPr>
          <w:sz w:val="16"/>
        </w:rPr>
      </w:pPr>
      <w:r w:rsidRPr="008C3464">
        <w:rPr>
          <w:sz w:val="16"/>
        </w:rPr>
        <w:t xml:space="preserve">“This </w:t>
      </w:r>
      <w:r w:rsidRPr="008C3464">
        <w:rPr>
          <w:rStyle w:val="StyleUnderline"/>
          <w:highlight w:val="cyan"/>
        </w:rPr>
        <w:t>governing majority</w:t>
      </w:r>
      <w:r w:rsidRPr="008C3464">
        <w:rPr>
          <w:sz w:val="16"/>
        </w:rPr>
        <w:t xml:space="preserve"> of ours </w:t>
      </w:r>
      <w:r w:rsidRPr="008C3464">
        <w:rPr>
          <w:rStyle w:val="Emphasis"/>
          <w:highlight w:val="cyan"/>
        </w:rPr>
        <w:t>doesn’t need to</w:t>
      </w:r>
      <w:r w:rsidRPr="008C3464">
        <w:rPr>
          <w:sz w:val="16"/>
        </w:rPr>
        <w:t xml:space="preserve"> be </w:t>
      </w:r>
      <w:r w:rsidRPr="008C3464">
        <w:rPr>
          <w:rStyle w:val="Emphasis"/>
          <w:highlight w:val="cyan"/>
        </w:rPr>
        <w:t>toy</w:t>
      </w:r>
      <w:r w:rsidRPr="008C3464">
        <w:rPr>
          <w:sz w:val="16"/>
        </w:rPr>
        <w:t xml:space="preserve">ing </w:t>
      </w:r>
      <w:r w:rsidRPr="008C3464">
        <w:rPr>
          <w:rStyle w:val="Emphasis"/>
          <w:highlight w:val="cyan"/>
        </w:rPr>
        <w:t>around</w:t>
      </w:r>
      <w:r w:rsidRPr="008C3464">
        <w:rPr>
          <w:rStyle w:val="StyleUnderline"/>
        </w:rPr>
        <w:t xml:space="preserve"> </w:t>
      </w:r>
      <w:r w:rsidRPr="008C3464">
        <w:rPr>
          <w:rStyle w:val="StyleUnderline"/>
          <w:highlight w:val="cyan"/>
        </w:rPr>
        <w:t>with shutt</w:t>
      </w:r>
      <w:r w:rsidRPr="008C3464">
        <w:rPr>
          <w:sz w:val="16"/>
        </w:rPr>
        <w:t xml:space="preserve">ing </w:t>
      </w:r>
      <w:r w:rsidRPr="008C3464">
        <w:rPr>
          <w:rStyle w:val="StyleUnderline"/>
          <w:highlight w:val="cyan"/>
        </w:rPr>
        <w:t>down</w:t>
      </w:r>
      <w:r w:rsidRPr="008C3464">
        <w:rPr>
          <w:rStyle w:val="StyleUnderline"/>
        </w:rPr>
        <w:t xml:space="preserve"> the</w:t>
      </w:r>
      <w:r w:rsidRPr="008C3464">
        <w:rPr>
          <w:sz w:val="16"/>
        </w:rPr>
        <w:t xml:space="preserve"> </w:t>
      </w:r>
      <w:r w:rsidRPr="008C3464">
        <w:rPr>
          <w:rStyle w:val="StyleUnderline"/>
        </w:rPr>
        <w:t>gov</w:t>
      </w:r>
      <w:r w:rsidRPr="008C3464">
        <w:rPr>
          <w:sz w:val="16"/>
        </w:rPr>
        <w:t xml:space="preserve">ernment,” </w:t>
      </w:r>
      <w:r w:rsidRPr="008C3464">
        <w:rPr>
          <w:rStyle w:val="StyleUnderline"/>
        </w:rPr>
        <w:t>Womack</w:t>
      </w:r>
      <w:r w:rsidRPr="008C3464">
        <w:rPr>
          <w:sz w:val="16"/>
        </w:rPr>
        <w:t>.</w:t>
      </w:r>
    </w:p>
    <w:p w14:paraId="5B057AEC" w14:textId="77777777" w:rsidR="00B821B1" w:rsidRPr="008C3464" w:rsidRDefault="00B821B1" w:rsidP="00B821B1">
      <w:pPr>
        <w:rPr>
          <w:sz w:val="16"/>
          <w:szCs w:val="16"/>
        </w:rPr>
      </w:pPr>
      <w:r w:rsidRPr="008C3464">
        <w:rPr>
          <w:sz w:val="16"/>
          <w:szCs w:val="16"/>
        </w:rPr>
        <w:t xml:space="preserve">McCarthy has also said he will not bring up any omnibus legislation that combines appropriations into one large package, further complicating the timeline. Congress has not passed all 12 regular appropriations bills on time since 1996. </w:t>
      </w:r>
    </w:p>
    <w:p w14:paraId="7C4988F8" w14:textId="77777777" w:rsidR="00B821B1" w:rsidRPr="008C3464" w:rsidRDefault="00B821B1" w:rsidP="00B821B1">
      <w:pPr>
        <w:rPr>
          <w:sz w:val="16"/>
        </w:rPr>
      </w:pPr>
      <w:r w:rsidRPr="008C3464">
        <w:rPr>
          <w:sz w:val="16"/>
        </w:rPr>
        <w:t xml:space="preserve">Many </w:t>
      </w:r>
      <w:proofErr w:type="spellStart"/>
      <w:r w:rsidRPr="008C3464">
        <w:rPr>
          <w:rStyle w:val="StyleUnderline"/>
          <w:highlight w:val="cyan"/>
        </w:rPr>
        <w:t>hard-line</w:t>
      </w:r>
      <w:proofErr w:type="spellEnd"/>
      <w:r w:rsidRPr="008C3464">
        <w:rPr>
          <w:rStyle w:val="StyleUnderline"/>
          <w:highlight w:val="cyan"/>
        </w:rPr>
        <w:t xml:space="preserve"> conservatives</w:t>
      </w:r>
      <w:r w:rsidRPr="008C3464">
        <w:rPr>
          <w:sz w:val="16"/>
        </w:rPr>
        <w:t xml:space="preserve">, for their part, </w:t>
      </w:r>
      <w:r w:rsidRPr="008C3464">
        <w:rPr>
          <w:rStyle w:val="StyleUnderline"/>
        </w:rPr>
        <w:t xml:space="preserve">say they’re </w:t>
      </w:r>
      <w:r w:rsidRPr="008C3464">
        <w:rPr>
          <w:rStyle w:val="Emphasis"/>
          <w:highlight w:val="cyan"/>
        </w:rPr>
        <w:t>not threatening</w:t>
      </w:r>
      <w:r w:rsidRPr="008C3464">
        <w:rPr>
          <w:rStyle w:val="StyleUnderline"/>
        </w:rPr>
        <w:t xml:space="preserve"> to force a gov</w:t>
      </w:r>
      <w:r w:rsidRPr="008C3464">
        <w:rPr>
          <w:sz w:val="16"/>
        </w:rPr>
        <w:t xml:space="preserve">ernment </w:t>
      </w:r>
      <w:r w:rsidRPr="008C3464">
        <w:rPr>
          <w:rStyle w:val="Emphasis"/>
          <w:highlight w:val="cyan"/>
        </w:rPr>
        <w:t>shutdown</w:t>
      </w:r>
      <w:r w:rsidRPr="008C3464">
        <w:rPr>
          <w:rStyle w:val="StyleUnderline"/>
        </w:rPr>
        <w:t xml:space="preserve"> to get the spending levels they want</w:t>
      </w:r>
      <w:r w:rsidRPr="008C3464">
        <w:rPr>
          <w:sz w:val="16"/>
        </w:rPr>
        <w:t xml:space="preserve"> — at least not yet.</w:t>
      </w:r>
    </w:p>
    <w:p w14:paraId="2C189F1C" w14:textId="77777777" w:rsidR="00B821B1" w:rsidRPr="008C3464" w:rsidRDefault="00B821B1" w:rsidP="00B821B1">
      <w:pPr>
        <w:rPr>
          <w:sz w:val="16"/>
        </w:rPr>
      </w:pPr>
      <w:r w:rsidRPr="008C3464">
        <w:rPr>
          <w:sz w:val="16"/>
        </w:rPr>
        <w:t>“</w:t>
      </w:r>
      <w:r w:rsidRPr="008C3464">
        <w:rPr>
          <w:rStyle w:val="StyleUnderline"/>
          <w:highlight w:val="cyan"/>
        </w:rPr>
        <w:t>We’re trying</w:t>
      </w:r>
      <w:r w:rsidRPr="008C3464">
        <w:rPr>
          <w:rStyle w:val="StyleUnderline"/>
        </w:rPr>
        <w:t xml:space="preserve"> to get on the same team</w:t>
      </w:r>
      <w:r w:rsidRPr="008C3464">
        <w:rPr>
          <w:sz w:val="16"/>
        </w:rPr>
        <w:t xml:space="preserve">, Republicans, </w:t>
      </w:r>
      <w:r w:rsidRPr="008C3464">
        <w:rPr>
          <w:rStyle w:val="StyleUnderline"/>
          <w:highlight w:val="cyan"/>
        </w:rPr>
        <w:t>to</w:t>
      </w:r>
      <w:r w:rsidRPr="008C3464">
        <w:rPr>
          <w:rStyle w:val="StyleUnderline"/>
        </w:rPr>
        <w:t xml:space="preserve"> </w:t>
      </w:r>
      <w:r w:rsidRPr="008C3464">
        <w:rPr>
          <w:rStyle w:val="Emphasis"/>
          <w:highlight w:val="cyan"/>
        </w:rPr>
        <w:t>focus on spending</w:t>
      </w:r>
      <w:r w:rsidRPr="008C3464">
        <w:rPr>
          <w:rStyle w:val="StyleUnderline"/>
        </w:rPr>
        <w:t xml:space="preserve"> </w:t>
      </w:r>
      <w:r w:rsidRPr="008C3464">
        <w:rPr>
          <w:rStyle w:val="StyleUnderline"/>
          <w:highlight w:val="cyan"/>
        </w:rPr>
        <w:t>cuts</w:t>
      </w:r>
      <w:r w:rsidRPr="008C3464">
        <w:rPr>
          <w:sz w:val="16"/>
        </w:rPr>
        <w:t xml:space="preserve">. </w:t>
      </w:r>
      <w:r w:rsidRPr="008C3464">
        <w:rPr>
          <w:rStyle w:val="StyleUnderline"/>
          <w:highlight w:val="cyan"/>
        </w:rPr>
        <w:t>I don’t think</w:t>
      </w:r>
      <w:r w:rsidRPr="008C3464">
        <w:rPr>
          <w:sz w:val="16"/>
        </w:rPr>
        <w:t xml:space="preserve"> </w:t>
      </w:r>
      <w:r w:rsidRPr="008C3464">
        <w:rPr>
          <w:rStyle w:val="StyleUnderline"/>
          <w:highlight w:val="cyan"/>
        </w:rPr>
        <w:t>anybody wants a shutdown</w:t>
      </w:r>
      <w:r w:rsidRPr="008C3464">
        <w:rPr>
          <w:sz w:val="16"/>
        </w:rPr>
        <w:t xml:space="preserve">. </w:t>
      </w:r>
      <w:r w:rsidRPr="008C3464">
        <w:rPr>
          <w:rStyle w:val="StyleUnderline"/>
        </w:rPr>
        <w:t>I</w:t>
      </w:r>
      <w:r w:rsidRPr="008C3464">
        <w:rPr>
          <w:sz w:val="16"/>
        </w:rPr>
        <w:t xml:space="preserve"> sure </w:t>
      </w:r>
      <w:r w:rsidRPr="008C3464">
        <w:rPr>
          <w:rStyle w:val="StyleUnderline"/>
        </w:rPr>
        <w:t>don’t</w:t>
      </w:r>
      <w:r w:rsidRPr="008C3464">
        <w:rPr>
          <w:sz w:val="16"/>
        </w:rPr>
        <w:t xml:space="preserve">,” said </w:t>
      </w:r>
      <w:proofErr w:type="spellStart"/>
      <w:r w:rsidRPr="008C3464">
        <w:rPr>
          <w:sz w:val="16"/>
        </w:rPr>
        <w:t>Gaetz</w:t>
      </w:r>
      <w:proofErr w:type="spellEnd"/>
      <w:r w:rsidRPr="008C3464">
        <w:rPr>
          <w:sz w:val="16"/>
        </w:rPr>
        <w:t>.</w:t>
      </w:r>
    </w:p>
    <w:p w14:paraId="6964CDA7" w14:textId="77777777" w:rsidR="00FE5CBB" w:rsidRDefault="00FE5CBB" w:rsidP="00213ECC"/>
    <w:p w14:paraId="35E7C236" w14:textId="4D79144A" w:rsidR="003D7DED" w:rsidRDefault="003D7DED" w:rsidP="003D7DED">
      <w:pPr>
        <w:pStyle w:val="Heading3"/>
      </w:pPr>
      <w:r>
        <w:t xml:space="preserve">I/L---McCarthy </w:t>
      </w:r>
      <w:r w:rsidR="00C027DA">
        <w:t>Ouster</w:t>
      </w:r>
    </w:p>
    <w:p w14:paraId="696141BE" w14:textId="77777777" w:rsidR="003D7DED" w:rsidRPr="003D7DED" w:rsidRDefault="003D7DED" w:rsidP="003D7DED"/>
    <w:p w14:paraId="7535218C" w14:textId="77777777" w:rsidR="003D7DED" w:rsidRPr="00203C7B" w:rsidRDefault="003D7DED" w:rsidP="003D7DED">
      <w:pPr>
        <w:pStyle w:val="Heading4"/>
      </w:pPr>
      <w:r>
        <w:t xml:space="preserve">Democrats have promised to keep McCarthy in power </w:t>
      </w:r>
    </w:p>
    <w:p w14:paraId="1254F897" w14:textId="77777777" w:rsidR="003D7DED" w:rsidRPr="00DB355D" w:rsidRDefault="003D7DED" w:rsidP="003D7DED">
      <w:r w:rsidRPr="00203C7B">
        <w:rPr>
          <w:rStyle w:val="Style13ptBold"/>
        </w:rPr>
        <w:t>Wu ’23</w:t>
      </w:r>
      <w:r>
        <w:t xml:space="preserve"> [Nicholas and Sarah </w:t>
      </w:r>
      <w:r w:rsidRPr="00DB355D">
        <w:t>Ferris</w:t>
      </w:r>
      <w:r>
        <w:t>;</w:t>
      </w:r>
      <w:r w:rsidRPr="00DB355D">
        <w:t xml:space="preserve"> </w:t>
      </w:r>
      <w:r>
        <w:t xml:space="preserve">May 16; Major in School of Public and International Affairs, Minor in East Asian Studies and American Studies at </w:t>
      </w:r>
      <w:r w:rsidRPr="00DB355D">
        <w:t>Princeton University</w:t>
      </w:r>
      <w:r>
        <w:t>; congressional reporter</w:t>
      </w:r>
      <w:r w:rsidRPr="00DB355D">
        <w:t xml:space="preserve">, </w:t>
      </w:r>
      <w:r>
        <w:t>focus</w:t>
      </w:r>
      <w:r w:rsidRPr="00DB355D">
        <w:t xml:space="preserve"> on the Democratic caucus</w:t>
      </w:r>
      <w:r>
        <w:t>,</w:t>
      </w:r>
      <w:r w:rsidRPr="00DB355D">
        <w:t xml:space="preserve"> graduate of the George Washington University</w:t>
      </w:r>
      <w:r>
        <w:t>;</w:t>
      </w:r>
      <w:r w:rsidRPr="00DB355D">
        <w:t xml:space="preserve"> "Centrist Dems are plotting a save-McCarthy strategy for the debt fight," </w:t>
      </w:r>
      <w:hyperlink r:id="rId193" w:history="1">
        <w:r w:rsidRPr="00CD7CD0">
          <w:rPr>
            <w:rStyle w:val="Hyperlink"/>
          </w:rPr>
          <w:t>https://www.politico.com/news/2023/05/16/centrist-dems-mccarthy-debt-fight-00097051</w:t>
        </w:r>
      </w:hyperlink>
      <w:r>
        <w:t>; era]</w:t>
      </w:r>
    </w:p>
    <w:p w14:paraId="60D16E94" w14:textId="77777777" w:rsidR="003D7DED" w:rsidRPr="00203C7B" w:rsidRDefault="003D7DED" w:rsidP="003D7DED">
      <w:pPr>
        <w:rPr>
          <w:sz w:val="16"/>
        </w:rPr>
      </w:pPr>
      <w:r w:rsidRPr="00203C7B">
        <w:rPr>
          <w:sz w:val="16"/>
        </w:rPr>
        <w:t xml:space="preserve">Kevin </w:t>
      </w:r>
      <w:r w:rsidRPr="00203C7B">
        <w:rPr>
          <w:rStyle w:val="StyleUnderline"/>
          <w:highlight w:val="cyan"/>
        </w:rPr>
        <w:t>McCarthy</w:t>
      </w:r>
      <w:r w:rsidRPr="00203C7B">
        <w:rPr>
          <w:rStyle w:val="StyleUnderline"/>
        </w:rPr>
        <w:t xml:space="preserve"> faces a</w:t>
      </w:r>
      <w:r w:rsidRPr="00203C7B">
        <w:rPr>
          <w:sz w:val="16"/>
        </w:rPr>
        <w:t xml:space="preserve"> clear </w:t>
      </w:r>
      <w:r w:rsidRPr="00203C7B">
        <w:rPr>
          <w:rStyle w:val="StyleUnderline"/>
        </w:rPr>
        <w:t>challenge</w:t>
      </w:r>
      <w:r w:rsidRPr="00203C7B">
        <w:rPr>
          <w:sz w:val="16"/>
        </w:rPr>
        <w:t xml:space="preserve"> as he tries to strike a debt limit deal: </w:t>
      </w:r>
      <w:r w:rsidRPr="00203C7B">
        <w:rPr>
          <w:rStyle w:val="StyleUnderline"/>
        </w:rPr>
        <w:t xml:space="preserve">Any </w:t>
      </w:r>
      <w:r w:rsidRPr="00203C7B">
        <w:rPr>
          <w:rStyle w:val="StyleUnderline"/>
          <w:highlight w:val="cyan"/>
        </w:rPr>
        <w:t>compromise</w:t>
      </w:r>
      <w:r w:rsidRPr="00203C7B">
        <w:rPr>
          <w:sz w:val="16"/>
        </w:rPr>
        <w:t xml:space="preserve"> he makes </w:t>
      </w:r>
      <w:r w:rsidRPr="00203C7B">
        <w:rPr>
          <w:rStyle w:val="StyleUnderline"/>
          <w:highlight w:val="cyan"/>
        </w:rPr>
        <w:t>with</w:t>
      </w:r>
      <w:r w:rsidRPr="00203C7B">
        <w:rPr>
          <w:sz w:val="16"/>
        </w:rPr>
        <w:t xml:space="preserve"> President Joe </w:t>
      </w:r>
      <w:r w:rsidRPr="00203C7B">
        <w:rPr>
          <w:rStyle w:val="StyleUnderline"/>
          <w:highlight w:val="cyan"/>
        </w:rPr>
        <w:t>Biden risks</w:t>
      </w:r>
      <w:r w:rsidRPr="00203C7B">
        <w:rPr>
          <w:sz w:val="16"/>
        </w:rPr>
        <w:t xml:space="preserve"> sparking a </w:t>
      </w:r>
      <w:r w:rsidRPr="00203C7B">
        <w:rPr>
          <w:rStyle w:val="StyleUnderline"/>
        </w:rPr>
        <w:t xml:space="preserve">conservative </w:t>
      </w:r>
      <w:r w:rsidRPr="00203C7B">
        <w:rPr>
          <w:rStyle w:val="StyleUnderline"/>
          <w:highlight w:val="cyan"/>
        </w:rPr>
        <w:t>rebellion</w:t>
      </w:r>
      <w:r w:rsidRPr="00203C7B">
        <w:rPr>
          <w:sz w:val="16"/>
        </w:rPr>
        <w:t xml:space="preserve"> aimed at </w:t>
      </w:r>
      <w:r w:rsidRPr="00203C7B">
        <w:rPr>
          <w:rStyle w:val="StyleUnderline"/>
        </w:rPr>
        <w:t>ending his</w:t>
      </w:r>
      <w:r w:rsidRPr="00203C7B">
        <w:rPr>
          <w:sz w:val="16"/>
        </w:rPr>
        <w:t xml:space="preserve"> </w:t>
      </w:r>
      <w:r w:rsidRPr="00203C7B">
        <w:rPr>
          <w:rStyle w:val="StyleUnderline"/>
        </w:rPr>
        <w:t>speakership</w:t>
      </w:r>
      <w:r w:rsidRPr="00203C7B">
        <w:rPr>
          <w:sz w:val="16"/>
        </w:rPr>
        <w:t>.</w:t>
      </w:r>
    </w:p>
    <w:p w14:paraId="5D8C06AB" w14:textId="77777777" w:rsidR="003D7DED" w:rsidRPr="00203C7B" w:rsidRDefault="003D7DED" w:rsidP="003D7DED">
      <w:pPr>
        <w:rPr>
          <w:sz w:val="16"/>
        </w:rPr>
      </w:pPr>
      <w:r w:rsidRPr="00203C7B">
        <w:rPr>
          <w:sz w:val="16"/>
        </w:rPr>
        <w:t xml:space="preserve">But some </w:t>
      </w:r>
      <w:r w:rsidRPr="00203C7B">
        <w:rPr>
          <w:rStyle w:val="Emphasis"/>
          <w:highlight w:val="cyan"/>
        </w:rPr>
        <w:t>Democrats</w:t>
      </w:r>
      <w:r w:rsidRPr="00203C7B">
        <w:rPr>
          <w:sz w:val="16"/>
        </w:rPr>
        <w:t xml:space="preserve"> have a </w:t>
      </w:r>
      <w:r w:rsidRPr="00203C7B">
        <w:rPr>
          <w:rStyle w:val="StyleUnderline"/>
          <w:highlight w:val="cyan"/>
        </w:rPr>
        <w:t>plan to</w:t>
      </w:r>
      <w:r w:rsidRPr="00203C7B">
        <w:rPr>
          <w:rStyle w:val="StyleUnderline"/>
        </w:rPr>
        <w:t xml:space="preserve"> </w:t>
      </w:r>
      <w:r w:rsidRPr="00203C7B">
        <w:rPr>
          <w:rStyle w:val="Emphasis"/>
          <w:highlight w:val="cyan"/>
        </w:rPr>
        <w:t>spare him</w:t>
      </w:r>
      <w:r w:rsidRPr="00203C7B">
        <w:rPr>
          <w:sz w:val="16"/>
        </w:rPr>
        <w:t>.</w:t>
      </w:r>
    </w:p>
    <w:p w14:paraId="5FE8C555" w14:textId="77777777" w:rsidR="003D7DED" w:rsidRPr="00203C7B" w:rsidRDefault="003D7DED" w:rsidP="003D7DED">
      <w:pPr>
        <w:rPr>
          <w:sz w:val="16"/>
        </w:rPr>
      </w:pPr>
      <w:r w:rsidRPr="00203C7B">
        <w:rPr>
          <w:sz w:val="16"/>
        </w:rPr>
        <w:t xml:space="preserve">A small group of moderate </w:t>
      </w:r>
      <w:r w:rsidRPr="00203C7B">
        <w:rPr>
          <w:rStyle w:val="StyleUnderline"/>
        </w:rPr>
        <w:t>Democratic lawmakers</w:t>
      </w:r>
      <w:r w:rsidRPr="00203C7B">
        <w:rPr>
          <w:sz w:val="16"/>
        </w:rPr>
        <w:t xml:space="preserve"> has quietly </w:t>
      </w:r>
      <w:r w:rsidRPr="00203C7B">
        <w:rPr>
          <w:rStyle w:val="StyleUnderline"/>
        </w:rPr>
        <w:t>reassured</w:t>
      </w:r>
      <w:r w:rsidRPr="00203C7B">
        <w:rPr>
          <w:sz w:val="16"/>
        </w:rPr>
        <w:t xml:space="preserve"> its House GOP counterparts that </w:t>
      </w:r>
      <w:r w:rsidRPr="00203C7B">
        <w:rPr>
          <w:rStyle w:val="StyleUnderline"/>
        </w:rPr>
        <w:t xml:space="preserve">it </w:t>
      </w:r>
      <w:r w:rsidRPr="00203C7B">
        <w:rPr>
          <w:rStyle w:val="StyleUnderline"/>
          <w:highlight w:val="cyan"/>
        </w:rPr>
        <w:t>can help</w:t>
      </w:r>
      <w:r w:rsidRPr="00203C7B">
        <w:rPr>
          <w:rStyle w:val="StyleUnderline"/>
        </w:rPr>
        <w:t xml:space="preserve"> </w:t>
      </w:r>
      <w:r w:rsidRPr="00203C7B">
        <w:rPr>
          <w:rStyle w:val="Emphasis"/>
          <w:highlight w:val="cyan"/>
        </w:rPr>
        <w:t>protect McCarthy</w:t>
      </w:r>
      <w:r w:rsidRPr="00203C7B">
        <w:rPr>
          <w:sz w:val="16"/>
        </w:rPr>
        <w:t xml:space="preserve">’s gavel </w:t>
      </w:r>
      <w:r w:rsidRPr="00203C7B">
        <w:rPr>
          <w:rStyle w:val="StyleUnderline"/>
        </w:rPr>
        <w:t xml:space="preserve">if his right flank </w:t>
      </w:r>
      <w:r w:rsidRPr="00203C7B">
        <w:rPr>
          <w:sz w:val="16"/>
        </w:rPr>
        <w:t xml:space="preserve">revolts over a debt agreement, according to two people familiar with the discussions. </w:t>
      </w:r>
      <w:r w:rsidRPr="00203C7B">
        <w:rPr>
          <w:rStyle w:val="StyleUnderline"/>
          <w:highlight w:val="cyan"/>
        </w:rPr>
        <w:t>If conservatives</w:t>
      </w:r>
      <w:r w:rsidRPr="00203C7B">
        <w:rPr>
          <w:rStyle w:val="StyleUnderline"/>
        </w:rPr>
        <w:t xml:space="preserve"> responded to a McCarthy-Biden deal by</w:t>
      </w:r>
      <w:r w:rsidRPr="00203C7B">
        <w:rPr>
          <w:sz w:val="16"/>
        </w:rPr>
        <w:t xml:space="preserve"> forcing a full House vote on </w:t>
      </w:r>
      <w:r w:rsidRPr="00203C7B">
        <w:rPr>
          <w:rStyle w:val="StyleUnderline"/>
          <w:highlight w:val="cyan"/>
        </w:rPr>
        <w:t>oust</w:t>
      </w:r>
      <w:r w:rsidRPr="00203C7B">
        <w:rPr>
          <w:sz w:val="16"/>
        </w:rPr>
        <w:t xml:space="preserve">ing the California Republican, </w:t>
      </w:r>
      <w:r w:rsidRPr="00203C7B">
        <w:rPr>
          <w:rStyle w:val="StyleUnderline"/>
          <w:highlight w:val="cyan"/>
        </w:rPr>
        <w:t>Democrats</w:t>
      </w:r>
      <w:r w:rsidRPr="00203C7B">
        <w:rPr>
          <w:sz w:val="16"/>
        </w:rPr>
        <w:t xml:space="preserve"> say they </w:t>
      </w:r>
      <w:r w:rsidRPr="00203C7B">
        <w:rPr>
          <w:rStyle w:val="StyleUnderline"/>
          <w:highlight w:val="cyan"/>
        </w:rPr>
        <w:t>have</w:t>
      </w:r>
      <w:r w:rsidRPr="00203C7B">
        <w:rPr>
          <w:rStyle w:val="StyleUnderline"/>
        </w:rPr>
        <w:t xml:space="preserve"> </w:t>
      </w:r>
      <w:r w:rsidRPr="00203C7B">
        <w:rPr>
          <w:rStyle w:val="Emphasis"/>
          <w:highlight w:val="cyan"/>
        </w:rPr>
        <w:t>enough members</w:t>
      </w:r>
      <w:r w:rsidRPr="00203C7B">
        <w:rPr>
          <w:rStyle w:val="StyleUnderline"/>
        </w:rPr>
        <w:t xml:space="preserve"> </w:t>
      </w:r>
      <w:r w:rsidRPr="00203C7B">
        <w:rPr>
          <w:rStyle w:val="StyleUnderline"/>
          <w:highlight w:val="cyan"/>
        </w:rPr>
        <w:t>to</w:t>
      </w:r>
      <w:r w:rsidRPr="00203C7B">
        <w:rPr>
          <w:sz w:val="16"/>
        </w:rPr>
        <w:t xml:space="preserve"> help </w:t>
      </w:r>
      <w:r w:rsidRPr="00203C7B">
        <w:rPr>
          <w:rStyle w:val="StyleUnderline"/>
        </w:rPr>
        <w:t>block it</w:t>
      </w:r>
      <w:r w:rsidRPr="00203C7B">
        <w:rPr>
          <w:sz w:val="16"/>
        </w:rPr>
        <w:t xml:space="preserve"> — </w:t>
      </w:r>
      <w:r w:rsidRPr="00203C7B">
        <w:rPr>
          <w:rStyle w:val="Emphasis"/>
          <w:highlight w:val="cyan"/>
        </w:rPr>
        <w:t>keep</w:t>
      </w:r>
      <w:r w:rsidRPr="00203C7B">
        <w:rPr>
          <w:sz w:val="16"/>
        </w:rPr>
        <w:t xml:space="preserve">ing </w:t>
      </w:r>
      <w:r w:rsidRPr="00203C7B">
        <w:rPr>
          <w:rStyle w:val="StyleUnderline"/>
          <w:highlight w:val="cyan"/>
        </w:rPr>
        <w:t>him</w:t>
      </w:r>
      <w:r w:rsidRPr="00203C7B">
        <w:rPr>
          <w:rStyle w:val="StyleUnderline"/>
        </w:rPr>
        <w:t xml:space="preserve"> </w:t>
      </w:r>
      <w:r w:rsidRPr="00203C7B">
        <w:rPr>
          <w:rStyle w:val="Emphasis"/>
          <w:highlight w:val="cyan"/>
        </w:rPr>
        <w:t>in power</w:t>
      </w:r>
      <w:r w:rsidRPr="00203C7B">
        <w:rPr>
          <w:sz w:val="16"/>
        </w:rPr>
        <w:t>.</w:t>
      </w:r>
    </w:p>
    <w:p w14:paraId="7FE72757" w14:textId="77777777" w:rsidR="003D7DED" w:rsidRDefault="003D7DED" w:rsidP="003D7DED">
      <w:pPr>
        <w:rPr>
          <w:sz w:val="16"/>
        </w:rPr>
      </w:pPr>
      <w:r w:rsidRPr="00203C7B">
        <w:rPr>
          <w:sz w:val="16"/>
        </w:rPr>
        <w:t xml:space="preserve">“We’ll </w:t>
      </w:r>
      <w:r w:rsidRPr="00203C7B">
        <w:rPr>
          <w:rStyle w:val="StyleUnderline"/>
        </w:rPr>
        <w:t>protect him if he does the right thing</w:t>
      </w:r>
      <w:r w:rsidRPr="00203C7B">
        <w:rPr>
          <w:sz w:val="16"/>
        </w:rPr>
        <w:t xml:space="preserve">,” </w:t>
      </w:r>
      <w:r w:rsidRPr="00203C7B">
        <w:rPr>
          <w:rStyle w:val="StyleUnderline"/>
        </w:rPr>
        <w:t>said</w:t>
      </w:r>
      <w:r w:rsidRPr="00203C7B">
        <w:rPr>
          <w:sz w:val="16"/>
        </w:rPr>
        <w:t xml:space="preserve"> one of the House </w:t>
      </w:r>
      <w:r w:rsidRPr="00203C7B">
        <w:rPr>
          <w:rStyle w:val="StyleUnderline"/>
        </w:rPr>
        <w:t>Democrats</w:t>
      </w:r>
      <w:r w:rsidRPr="00203C7B">
        <w:rPr>
          <w:sz w:val="16"/>
        </w:rPr>
        <w:t xml:space="preserve"> involved in the talks, who requested anonymity because of the ongoing debt negotiations. That Democrat added that </w:t>
      </w:r>
      <w:r w:rsidRPr="00203C7B">
        <w:rPr>
          <w:rStyle w:val="StyleUnderline"/>
        </w:rPr>
        <w:t>McCarthy</w:t>
      </w:r>
      <w:r w:rsidRPr="00203C7B">
        <w:rPr>
          <w:sz w:val="16"/>
        </w:rPr>
        <w:t xml:space="preserve"> himself </w:t>
      </w:r>
      <w:r w:rsidRPr="00203C7B">
        <w:rPr>
          <w:rStyle w:val="StyleUnderline"/>
        </w:rPr>
        <w:t>has been briefed</w:t>
      </w:r>
      <w:r w:rsidRPr="00203C7B">
        <w:rPr>
          <w:sz w:val="16"/>
        </w:rPr>
        <w:t xml:space="preserve"> on the discussions.</w:t>
      </w:r>
    </w:p>
    <w:p w14:paraId="066BEB78" w14:textId="77777777" w:rsidR="003D7DED" w:rsidRDefault="003D7DED" w:rsidP="003D7DED"/>
    <w:p w14:paraId="73F51733" w14:textId="77777777" w:rsidR="00C027DA" w:rsidRDefault="00C027DA" w:rsidP="00C027DA">
      <w:pPr>
        <w:pStyle w:val="Heading4"/>
      </w:pPr>
      <w:r>
        <w:t>Democrats save McCarthy – he won’t be ousted</w:t>
      </w:r>
    </w:p>
    <w:p w14:paraId="1C87EE93" w14:textId="77777777" w:rsidR="00C027DA" w:rsidRDefault="00C027DA" w:rsidP="00C027DA">
      <w:r w:rsidRPr="00EE3A62">
        <w:rPr>
          <w:rStyle w:val="Style13ptBold"/>
        </w:rPr>
        <w:t xml:space="preserve">Phillips </w:t>
      </w:r>
      <w:r>
        <w:rPr>
          <w:rStyle w:val="Style13ptBold"/>
        </w:rPr>
        <w:t>5-31</w:t>
      </w:r>
      <w:r w:rsidRPr="00EE3A62">
        <w:t xml:space="preserve"> [</w:t>
      </w:r>
      <w:r>
        <w:t xml:space="preserve">Morgan; </w:t>
      </w:r>
      <w:r w:rsidRPr="00EE3A62">
        <w:t xml:space="preserve">5-31-2023; </w:t>
      </w:r>
      <w:r>
        <w:t>US political reporter, bachelor’s in Journalism and Politics from New York University</w:t>
      </w:r>
      <w:r w:rsidRPr="00EE3A62">
        <w:t xml:space="preserve">; "52 DEMOCRATS vote to allow debt limit deal to move forward"; </w:t>
      </w:r>
      <w:proofErr w:type="spellStart"/>
      <w:r>
        <w:t>DailyMail</w:t>
      </w:r>
      <w:proofErr w:type="spellEnd"/>
      <w:r w:rsidRPr="00EE3A62">
        <w:t>; https://www.dailymail.co.uk/news/article-12145333/52-DEMOCRATS-save-McCarthy-Speaker-survives-29-GOP-defections-clear-debt-limit-hurdle.html; accessed 6-27-2023; Lowell-EL]</w:t>
      </w:r>
    </w:p>
    <w:p w14:paraId="25D83839" w14:textId="77777777" w:rsidR="00C027DA" w:rsidRPr="00EE3A62" w:rsidRDefault="00C027DA" w:rsidP="00C027DA">
      <w:pPr>
        <w:rPr>
          <w:sz w:val="16"/>
        </w:rPr>
      </w:pPr>
      <w:r w:rsidRPr="00EE3A62">
        <w:rPr>
          <w:sz w:val="16"/>
        </w:rPr>
        <w:t xml:space="preserve">Some right-wing </w:t>
      </w:r>
      <w:r w:rsidRPr="00EE3A62">
        <w:rPr>
          <w:rStyle w:val="StyleUnderline"/>
          <w:highlight w:val="cyan"/>
        </w:rPr>
        <w:t>Freedom Caucus members</w:t>
      </w:r>
      <w:r w:rsidRPr="00EE3A62">
        <w:rPr>
          <w:sz w:val="16"/>
        </w:rPr>
        <w:t xml:space="preserve"> who balked at suspending the debt ceiling until Jan. 1, 2025, as agreed to in the deal, have </w:t>
      </w:r>
      <w:r w:rsidRPr="00EE3A62">
        <w:rPr>
          <w:highlight w:val="cyan"/>
          <w:u w:val="single"/>
        </w:rPr>
        <w:t>floated the idea of invoking a motion to</w:t>
      </w:r>
      <w:r w:rsidRPr="00EE3A62">
        <w:rPr>
          <w:u w:val="single"/>
        </w:rPr>
        <w:t xml:space="preserve"> vacate</w:t>
      </w:r>
      <w:r w:rsidRPr="00EE3A62">
        <w:rPr>
          <w:sz w:val="16"/>
        </w:rPr>
        <w:t xml:space="preserve"> - in which one member can force a vote on the House floor </w:t>
      </w:r>
      <w:r w:rsidRPr="00EE3A62">
        <w:rPr>
          <w:u w:val="single"/>
        </w:rPr>
        <w:t xml:space="preserve">to </w:t>
      </w:r>
      <w:r w:rsidRPr="00EE3A62">
        <w:rPr>
          <w:highlight w:val="cyan"/>
          <w:u w:val="single"/>
        </w:rPr>
        <w:t>oust McCarthy</w:t>
      </w:r>
      <w:r w:rsidRPr="00EE3A62">
        <w:rPr>
          <w:u w:val="single"/>
        </w:rPr>
        <w:t>.</w:t>
      </w:r>
      <w:r w:rsidRPr="00EE3A62">
        <w:rPr>
          <w:sz w:val="16"/>
        </w:rPr>
        <w:t> </w:t>
      </w:r>
    </w:p>
    <w:p w14:paraId="72F1ACBC" w14:textId="77777777" w:rsidR="00C027DA" w:rsidRPr="00EE3A62" w:rsidRDefault="00C027DA" w:rsidP="00C027DA">
      <w:pPr>
        <w:rPr>
          <w:sz w:val="16"/>
          <w:szCs w:val="16"/>
        </w:rPr>
      </w:pPr>
      <w:r w:rsidRPr="00EE3A62">
        <w:rPr>
          <w:sz w:val="16"/>
          <w:szCs w:val="16"/>
        </w:rPr>
        <w:t>Lead negotiator Rep. Garret Graves tore into Freedom Caucus members who have publicly bad-mouthed the deal even before text was released. </w:t>
      </w:r>
    </w:p>
    <w:p w14:paraId="3C7C93D2" w14:textId="77777777" w:rsidR="00C027DA" w:rsidRPr="00EE3A62" w:rsidRDefault="00C027DA" w:rsidP="00C027DA">
      <w:pPr>
        <w:rPr>
          <w:sz w:val="16"/>
          <w:szCs w:val="16"/>
        </w:rPr>
      </w:pPr>
      <w:r w:rsidRPr="00EE3A62">
        <w:rPr>
          <w:sz w:val="16"/>
          <w:szCs w:val="16"/>
        </w:rPr>
        <w:t>Asked about Roy's criticisms, Graves told reporters 'there was some trust lost.'</w:t>
      </w:r>
    </w:p>
    <w:p w14:paraId="123FABF2" w14:textId="77777777" w:rsidR="00C027DA" w:rsidRPr="00EE3A62" w:rsidRDefault="00C027DA" w:rsidP="00C027DA">
      <w:pPr>
        <w:rPr>
          <w:sz w:val="16"/>
          <w:szCs w:val="16"/>
        </w:rPr>
      </w:pPr>
      <w:r w:rsidRPr="00EE3A62">
        <w:rPr>
          <w:sz w:val="16"/>
          <w:szCs w:val="16"/>
        </w:rPr>
        <w:t>'There really was, and I'm really offended.' </w:t>
      </w:r>
    </w:p>
    <w:p w14:paraId="2FB40F6C" w14:textId="77777777" w:rsidR="00C027DA" w:rsidRPr="00EE3A62" w:rsidRDefault="00C027DA" w:rsidP="00C027DA">
      <w:pPr>
        <w:rPr>
          <w:u w:val="single"/>
        </w:rPr>
      </w:pPr>
      <w:r w:rsidRPr="00EE3A62">
        <w:rPr>
          <w:sz w:val="16"/>
        </w:rPr>
        <w:t xml:space="preserve">Rep. Chip Roy said there would be a 'reckoning' if the deal was passed, and 'we're </w:t>
      </w:r>
      <w:r w:rsidRPr="00EE3A62">
        <w:rPr>
          <w:highlight w:val="cyan"/>
          <w:u w:val="single"/>
        </w:rPr>
        <w:t>going to</w:t>
      </w:r>
      <w:r w:rsidRPr="00EE3A62">
        <w:rPr>
          <w:u w:val="single"/>
        </w:rPr>
        <w:t xml:space="preserve"> have to then regroup and </w:t>
      </w:r>
      <w:r w:rsidRPr="00EE3A62">
        <w:rPr>
          <w:highlight w:val="cyan"/>
          <w:u w:val="single"/>
        </w:rPr>
        <w:t>figure out</w:t>
      </w:r>
      <w:r w:rsidRPr="00EE3A62">
        <w:rPr>
          <w:u w:val="single"/>
        </w:rPr>
        <w:t xml:space="preserve"> the whole </w:t>
      </w:r>
      <w:r w:rsidRPr="00EE3A62">
        <w:rPr>
          <w:highlight w:val="cyan"/>
          <w:u w:val="single"/>
        </w:rPr>
        <w:t>leadership arrangement</w:t>
      </w:r>
      <w:r w:rsidRPr="00EE3A62">
        <w:rPr>
          <w:u w:val="single"/>
        </w:rPr>
        <w:t xml:space="preserve"> again.'</w:t>
      </w:r>
    </w:p>
    <w:p w14:paraId="29C07807" w14:textId="77777777" w:rsidR="00C027DA" w:rsidRPr="00EE3A62" w:rsidRDefault="00C027DA" w:rsidP="00C027DA">
      <w:pPr>
        <w:rPr>
          <w:sz w:val="16"/>
          <w:szCs w:val="16"/>
        </w:rPr>
      </w:pPr>
      <w:r w:rsidRPr="00EE3A62">
        <w:rPr>
          <w:sz w:val="16"/>
          <w:szCs w:val="16"/>
        </w:rPr>
        <w:t>Meanwhile Rep. Dan Bishop, R-N.C., called the deal a 's*** sandwich' and insisted the motion to vacate was on the table.</w:t>
      </w:r>
    </w:p>
    <w:p w14:paraId="57C97D8F" w14:textId="77777777" w:rsidR="00C027DA" w:rsidRPr="00EE3A62" w:rsidRDefault="00C027DA" w:rsidP="00C027DA">
      <w:pPr>
        <w:rPr>
          <w:sz w:val="16"/>
          <w:szCs w:val="16"/>
        </w:rPr>
      </w:pPr>
      <w:r w:rsidRPr="00EE3A62">
        <w:rPr>
          <w:sz w:val="16"/>
          <w:szCs w:val="16"/>
        </w:rPr>
        <w:t>On Wednesday Rep. Ken Buck, R-Colo., said McCarthy 'should be concerned' about a motion to vacate after the deal passes. </w:t>
      </w:r>
    </w:p>
    <w:p w14:paraId="67E2A8B2" w14:textId="77777777" w:rsidR="00C027DA" w:rsidRPr="00EE3A62" w:rsidRDefault="00C027DA" w:rsidP="00C027DA">
      <w:pPr>
        <w:rPr>
          <w:sz w:val="16"/>
          <w:szCs w:val="16"/>
        </w:rPr>
      </w:pPr>
      <w:r w:rsidRPr="00EE3A62">
        <w:rPr>
          <w:sz w:val="16"/>
          <w:szCs w:val="16"/>
        </w:rPr>
        <w:t>'He will win the vote tonight, but after this vote we will have discussions about whether there should be a motion to vacate or not,' he told CNN. </w:t>
      </w:r>
    </w:p>
    <w:p w14:paraId="7D6E9505" w14:textId="77777777" w:rsidR="00C027DA" w:rsidRPr="00EE3A62" w:rsidRDefault="00C027DA" w:rsidP="00C027DA">
      <w:pPr>
        <w:rPr>
          <w:b/>
          <w:bCs/>
          <w:u w:val="single"/>
        </w:rPr>
      </w:pPr>
      <w:r w:rsidRPr="00EE3A62">
        <w:rPr>
          <w:b/>
          <w:bCs/>
          <w:u w:val="single"/>
        </w:rPr>
        <w:t xml:space="preserve">Jeffries </w:t>
      </w:r>
      <w:r w:rsidRPr="00EE3A62">
        <w:rPr>
          <w:b/>
          <w:bCs/>
          <w:highlight w:val="cyan"/>
          <w:u w:val="single"/>
        </w:rPr>
        <w:t>did not rule out</w:t>
      </w:r>
      <w:r w:rsidRPr="00EE3A62">
        <w:rPr>
          <w:b/>
          <w:bCs/>
          <w:u w:val="single"/>
        </w:rPr>
        <w:t xml:space="preserve"> the </w:t>
      </w:r>
      <w:r w:rsidRPr="00EE3A62">
        <w:rPr>
          <w:b/>
          <w:bCs/>
          <w:highlight w:val="cyan"/>
          <w:u w:val="single"/>
        </w:rPr>
        <w:t>possibility of Democrats stepping in to save McCarthy's speakership,</w:t>
      </w:r>
      <w:r w:rsidRPr="00EE3A62">
        <w:rPr>
          <w:b/>
          <w:bCs/>
          <w:u w:val="single"/>
        </w:rPr>
        <w:t xml:space="preserve"> worried the </w:t>
      </w:r>
      <w:r w:rsidRPr="00EE3A62">
        <w:rPr>
          <w:b/>
          <w:bCs/>
          <w:highlight w:val="cyan"/>
          <w:u w:val="single"/>
        </w:rPr>
        <w:t>Republican alternative could be less pragmatic.</w:t>
      </w:r>
      <w:r w:rsidRPr="00EE3A62">
        <w:rPr>
          <w:b/>
          <w:bCs/>
          <w:u w:val="single"/>
        </w:rPr>
        <w:t> </w:t>
      </w:r>
    </w:p>
    <w:p w14:paraId="2D5012FC" w14:textId="77777777" w:rsidR="00C027DA" w:rsidRDefault="00C027DA" w:rsidP="003D7DED"/>
    <w:p w14:paraId="2830380D" w14:textId="7421B433" w:rsidR="006C7384" w:rsidRPr="00AC41FC" w:rsidRDefault="006C7384" w:rsidP="006C7384">
      <w:pPr>
        <w:pStyle w:val="Heading4"/>
        <w:rPr>
          <w:sz w:val="24"/>
          <w:szCs w:val="24"/>
        </w:rPr>
      </w:pPr>
      <w:proofErr w:type="spellStart"/>
      <w:r>
        <w:rPr>
          <w:sz w:val="24"/>
          <w:szCs w:val="24"/>
        </w:rPr>
        <w:t>Mcarthy</w:t>
      </w:r>
      <w:proofErr w:type="spellEnd"/>
      <w:r>
        <w:rPr>
          <w:sz w:val="24"/>
          <w:szCs w:val="24"/>
        </w:rPr>
        <w:t xml:space="preserve"> can’t get ousted</w:t>
      </w:r>
    </w:p>
    <w:p w14:paraId="5CE3248F" w14:textId="77777777" w:rsidR="006C7384" w:rsidRPr="00AF0672" w:rsidRDefault="006C7384" w:rsidP="006C7384">
      <w:r w:rsidRPr="00AF0672">
        <w:t xml:space="preserve">Steve </w:t>
      </w:r>
      <w:proofErr w:type="spellStart"/>
      <w:r w:rsidRPr="00AF0672">
        <w:rPr>
          <w:rStyle w:val="Style13ptBold"/>
        </w:rPr>
        <w:t>Benen</w:t>
      </w:r>
      <w:proofErr w:type="spellEnd"/>
      <w:r w:rsidRPr="00AF0672">
        <w:t xml:space="preserve">, </w:t>
      </w:r>
      <w:r w:rsidRPr="00AF0672">
        <w:rPr>
          <w:rStyle w:val="Style13ptBold"/>
        </w:rPr>
        <w:t>23</w:t>
      </w:r>
      <w:r w:rsidRPr="00AF0672">
        <w:t xml:space="preserve">, 6-7-2023, an American political writer, blogger, MSNBC contributor and producer of The Rachel Maddow Show, for which he received two Emmy Awards in 2017, "Freedom Caucus can’t oust McCarthy, but it can embarrass him ," MSNBC, https://www.msnbc.com/rachel-maddow-show/maddowblog/freedom-caucus-cant-oust-mccarthy-can-embarrass-rcna88088 /// </w:t>
      </w:r>
      <w:proofErr w:type="spellStart"/>
      <w:r w:rsidRPr="00AF0672">
        <w:t>KirK</w:t>
      </w:r>
      <w:proofErr w:type="spellEnd"/>
    </w:p>
    <w:p w14:paraId="10FE79FD" w14:textId="77777777" w:rsidR="006C7384" w:rsidRPr="00EE1E97" w:rsidRDefault="006C7384" w:rsidP="006C7384">
      <w:pPr>
        <w:rPr>
          <w:rStyle w:val="StyleUnderline"/>
        </w:rPr>
      </w:pPr>
      <w:r w:rsidRPr="00AC41FC">
        <w:t xml:space="preserve">After House </w:t>
      </w:r>
      <w:r w:rsidRPr="00EE1E97">
        <w:rPr>
          <w:rStyle w:val="StyleUnderline"/>
        </w:rPr>
        <w:t>Speaker Kevin McCarthy ignored the Freedom Caucus’ wishes and struck a bipartisan budget deal with President Joe Biden, the far-right lawmakers weighed their options. Some in the faction raised the specter last week of retaliating against McCarthy </w:t>
      </w:r>
      <w:hyperlink r:id="rId194" w:history="1">
        <w:r w:rsidRPr="00EE1E97">
          <w:rPr>
            <w:rStyle w:val="StyleUnderline"/>
          </w:rPr>
          <w:t>by trying to take his gavel away</w:t>
        </w:r>
      </w:hyperlink>
      <w:r w:rsidRPr="00EE1E97">
        <w:rPr>
          <w:rStyle w:val="StyleUnderline"/>
        </w:rPr>
        <w:t>.</w:t>
      </w:r>
    </w:p>
    <w:p w14:paraId="0D9A91F1" w14:textId="77777777" w:rsidR="006C7384" w:rsidRPr="00AC41FC" w:rsidRDefault="006C7384" w:rsidP="006C7384">
      <w:r w:rsidRPr="00AC41FC">
        <w:t>That idea </w:t>
      </w:r>
      <w:hyperlink r:id="rId195" w:history="1">
        <w:r w:rsidRPr="00AC41FC">
          <w:rPr>
            <w:rStyle w:val="Hyperlink"/>
            <w:rFonts w:eastAsiaTheme="majorEastAsia"/>
          </w:rPr>
          <w:t>collapsed rather quickly</w:t>
        </w:r>
      </w:hyperlink>
      <w:r w:rsidRPr="00AC41FC">
        <w:t>. But as the public learned on Tuesday, the radical contingent managed to come up with a Plan B. NBC News </w:t>
      </w:r>
      <w:hyperlink r:id="rId196" w:history="1">
        <w:r w:rsidRPr="00AC41FC">
          <w:rPr>
            <w:rStyle w:val="Hyperlink"/>
            <w:rFonts w:eastAsiaTheme="majorEastAsia"/>
          </w:rPr>
          <w:t>reported</w:t>
        </w:r>
      </w:hyperlink>
      <w:r w:rsidRPr="00AC41FC">
        <w:t>:</w:t>
      </w:r>
    </w:p>
    <w:p w14:paraId="7DDD7269" w14:textId="77777777" w:rsidR="006C7384" w:rsidRPr="00AC41FC" w:rsidRDefault="006C7384" w:rsidP="006C7384">
      <w:r w:rsidRPr="00AC41FC">
        <w:t>A band of 11 House conservative rabble-rousers took the rare step Tuesday of joining all Democrats to block a pair of GOP bills to protect gas stoves to express their anger over the debt deal cut by Speaker Kevin McCarthy and President Joe Biden.</w:t>
      </w:r>
    </w:p>
    <w:p w14:paraId="337B1843" w14:textId="77777777" w:rsidR="006C7384" w:rsidRPr="00AC41FC" w:rsidRDefault="006C7384" w:rsidP="006C7384">
      <w:r w:rsidRPr="00AC41FC">
        <w:t>Let’s briefly review how we arrived at this point, because what might seem like a dull procedural fight is proving to be surprisingly dramatic.</w:t>
      </w:r>
    </w:p>
    <w:p w14:paraId="145E8E65" w14:textId="77777777" w:rsidR="006C7384" w:rsidRPr="00AC41FC" w:rsidRDefault="006C7384" w:rsidP="006C7384">
      <w:r w:rsidRPr="00AC41FC">
        <w:t>Circling back to our </w:t>
      </w:r>
      <w:hyperlink r:id="rId197" w:history="1">
        <w:r w:rsidRPr="00AC41FC">
          <w:rPr>
            <w:rStyle w:val="Hyperlink"/>
            <w:rFonts w:eastAsiaTheme="majorEastAsia"/>
          </w:rPr>
          <w:t>earlier coverage</w:t>
        </w:r>
      </w:hyperlink>
      <w:r w:rsidRPr="00AC41FC">
        <w:t>, the Consumer Product Safety Commission, </w:t>
      </w:r>
      <w:hyperlink r:id="rId198" w:history="1">
        <w:r w:rsidRPr="00AC41FC">
          <w:rPr>
            <w:rStyle w:val="Hyperlink"/>
            <w:rFonts w:eastAsiaTheme="majorEastAsia"/>
          </w:rPr>
          <w:t>pointing to research</w:t>
        </w:r>
      </w:hyperlink>
      <w:r w:rsidRPr="00AC41FC">
        <w:t> on public safety, indoor pollution, and childhood asthma, raised the prospect several months ago of new safeguards related to gas stoves. No one would be forced to replace their existing stoves, but a political backlash soon followed anyway — with </w:t>
      </w:r>
      <w:hyperlink r:id="rId199" w:history="1">
        <w:r w:rsidRPr="00AC41FC">
          <w:rPr>
            <w:rStyle w:val="Hyperlink"/>
            <w:rFonts w:eastAsiaTheme="majorEastAsia"/>
          </w:rPr>
          <w:t>far too many Republicans</w:t>
        </w:r>
      </w:hyperlink>
      <w:r w:rsidRPr="00AC41FC">
        <w:t> effectively telling the public that Biden was on his way to American kitchens with a wrench to take their appliances away.</w:t>
      </w:r>
    </w:p>
    <w:p w14:paraId="0A897A2F" w14:textId="77777777" w:rsidR="006C7384" w:rsidRPr="00EE1E97" w:rsidRDefault="006C7384" w:rsidP="006C7384">
      <w:pPr>
        <w:rPr>
          <w:rStyle w:val="StyleUnderline"/>
        </w:rPr>
      </w:pPr>
      <w:r w:rsidRPr="00EE1E97">
        <w:rPr>
          <w:rStyle w:val="Emphasis"/>
        </w:rPr>
        <w:t>GOP officials knew how foolish their talking points were</w:t>
      </w:r>
      <w:r w:rsidRPr="00EE1E97">
        <w:rPr>
          <w:rStyle w:val="StyleUnderline"/>
        </w:rPr>
        <w:t>, but the party saw political value in </w:t>
      </w:r>
      <w:hyperlink r:id="rId200" w:tgtFrame="_blank" w:history="1">
        <w:r w:rsidRPr="00EE1E97">
          <w:rPr>
            <w:rStyle w:val="StyleUnderline"/>
          </w:rPr>
          <w:t>juvenile antics and rhetoric</w:t>
        </w:r>
      </w:hyperlink>
      <w:r w:rsidRPr="00EE1E97">
        <w:rPr>
          <w:rStyle w:val="StyleUnderline"/>
        </w:rPr>
        <w:t>, so they embraced a silly “Democrats want to take your stove” campaign anyway.</w:t>
      </w:r>
    </w:p>
    <w:p w14:paraId="5721071C" w14:textId="77777777" w:rsidR="006C7384" w:rsidRPr="00AC41FC" w:rsidRDefault="006C7384" w:rsidP="006C7384">
      <w:r w:rsidRPr="00AC41FC">
        <w:t>It wasn’t long before Republicans pushed </w:t>
      </w:r>
      <w:hyperlink r:id="rId201" w:history="1">
        <w:r w:rsidRPr="00AC41FC">
          <w:rPr>
            <w:rStyle w:val="Hyperlink"/>
            <w:rFonts w:eastAsiaTheme="majorEastAsia"/>
          </w:rPr>
          <w:t>absurd legislation and hearings</w:t>
        </w:r>
      </w:hyperlink>
      <w:r w:rsidRPr="00AC41FC">
        <w:t> intended to “rescue” gas stoves from rascally Biden administration officials, and GOP leaders held a press conference yesterday morning, bragging about the bills the House would soon pass to combat the “extremist control freaks” in the federal government and undo a “ban” that does not exist in reality. It was, House Republican leaders boasted, going to be awesome.</w:t>
      </w:r>
    </w:p>
    <w:p w14:paraId="291A9331" w14:textId="77777777" w:rsidR="006C7384" w:rsidRPr="00AC41FC" w:rsidRDefault="006C7384" w:rsidP="006C7384">
      <w:r w:rsidRPr="00AC41FC">
        <w:t>At least, that was the idea.</w:t>
      </w:r>
    </w:p>
    <w:p w14:paraId="7B8D865B" w14:textId="77777777" w:rsidR="006C7384" w:rsidRPr="00AC41FC" w:rsidRDefault="006C7384" w:rsidP="006C7384">
      <w:r w:rsidRPr="00AC41FC">
        <w:t>What party leaders did not realize was that members of the House Freedom Caucus, still enraged that McCarthy didn’t push the United States closer to an economic catastrophe, had settled on a new strategy: They’d spite GOP leaders by derailing their own party’s legislative agenda.</w:t>
      </w:r>
    </w:p>
    <w:p w14:paraId="7F683CCD" w14:textId="77777777" w:rsidR="006C7384" w:rsidRPr="00323089" w:rsidRDefault="006C7384" w:rsidP="006C7384">
      <w:pPr>
        <w:rPr>
          <w:rStyle w:val="StyleUnderline"/>
        </w:rPr>
      </w:pPr>
      <w:r w:rsidRPr="00323089">
        <w:rPr>
          <w:rStyle w:val="StyleUnderline"/>
        </w:rPr>
        <w:t>For those who don’t follow Capitol Hill closely, the process of adopting a “rule” might be unfamiliar, but it’s a relatively straightforward step: Before a bill can be voted on, members adopt a measure to establish ground rules for the length of the debate, how it can be amended, etc. In nearly every instance, it’s little more than a procedural speed bump.</w:t>
      </w:r>
    </w:p>
    <w:p w14:paraId="5CF18C51" w14:textId="77777777" w:rsidR="006C7384" w:rsidRPr="00AC41FC" w:rsidRDefault="006C7384" w:rsidP="006C7384">
      <w:r w:rsidRPr="00AC41FC">
        <w:t>In fact, a House majority conference hasn’t lost a vote on adopting a rule in more than two decades.</w:t>
      </w:r>
    </w:p>
    <w:p w14:paraId="39A0E567" w14:textId="77777777" w:rsidR="006C7384" w:rsidRPr="00323089" w:rsidRDefault="006C7384" w:rsidP="006C7384">
      <w:pPr>
        <w:rPr>
          <w:rStyle w:val="StyleUnderline"/>
        </w:rPr>
      </w:pPr>
      <w:r w:rsidRPr="00323089">
        <w:rPr>
          <w:rStyle w:val="StyleUnderline"/>
        </w:rPr>
        <w:t>But it happened yesterday afternoon as Freedom Caucus members blocked dumb legislation on gas stoves — a meaningless stunt bill that would’ve been ignored by the Senate anyway — to punish McCarthy. </w:t>
      </w:r>
      <w:hyperlink r:id="rId202" w:history="1">
        <w:r w:rsidRPr="00323089">
          <w:rPr>
            <w:rStyle w:val="StyleUnderline"/>
          </w:rPr>
          <w:t>Eleven far-right members</w:t>
        </w:r>
      </w:hyperlink>
      <w:r w:rsidRPr="00323089">
        <w:rPr>
          <w:rStyle w:val="StyleUnderline"/>
        </w:rPr>
        <w:t> participated in the plot, which was more than enough given the GOP’s tiny majority in the chamber. (A 12th “no” vote came from House Majority Leader Steve Scalise, who supported the underlying measure, but who voted with the rebels for procedural reasons.)</w:t>
      </w:r>
    </w:p>
    <w:p w14:paraId="6C8D826C" w14:textId="77777777" w:rsidR="006C7384" w:rsidRPr="00AC41FC" w:rsidRDefault="006C7384" w:rsidP="006C7384">
      <w:r w:rsidRPr="00AC41FC">
        <w:t>What’s more, there’s no reason to see these developments as an example of Freedom Caucus members simply blowing off some steam: These far-right lawmakers told reporters after the vote that they </w:t>
      </w:r>
      <w:hyperlink r:id="rId203" w:history="1">
        <w:r w:rsidRPr="00AC41FC">
          <w:rPr>
            <w:rStyle w:val="Hyperlink"/>
            <w:rFonts w:eastAsiaTheme="majorEastAsia"/>
          </w:rPr>
          <w:t>intend to keep the retaliatory campaign going</w:t>
        </w:r>
      </w:hyperlink>
      <w:r w:rsidRPr="00AC41FC">
        <w:t> until the House speaker agrees to address their concerns.</w:t>
      </w:r>
    </w:p>
    <w:p w14:paraId="0BD1598E" w14:textId="77777777" w:rsidR="006C7384" w:rsidRPr="00AC41FC" w:rsidRDefault="006C7384" w:rsidP="006C7384">
      <w:r w:rsidRPr="00AC41FC">
        <w:t>And as recent history suggests, this is not a group that is easily satisfied.</w:t>
      </w:r>
    </w:p>
    <w:p w14:paraId="79655AD9" w14:textId="77777777" w:rsidR="006C7384" w:rsidRPr="00AC41FC" w:rsidRDefault="006C7384" w:rsidP="006C7384">
      <w:r w:rsidRPr="00AC41FC">
        <w:t>The fact that McCarthy wanted to score a cheap political victory yesterday was a problem. The fact that he failed made the problem worse. But worse still is the fact that the House speaker was embarrassed: McCarthy apparently had no idea his own members were poised to block the party’s legislation.</w:t>
      </w:r>
    </w:p>
    <w:p w14:paraId="405B34DD" w14:textId="77777777" w:rsidR="006C7384" w:rsidRPr="00323089" w:rsidRDefault="006C7384" w:rsidP="006C7384">
      <w:pPr>
        <w:rPr>
          <w:rStyle w:val="Emphasis"/>
        </w:rPr>
      </w:pPr>
      <w:r w:rsidRPr="00323089">
        <w:rPr>
          <w:rStyle w:val="Emphasis"/>
        </w:rPr>
        <w:t xml:space="preserve">Can the Freedom Caucus oust the House speaker? </w:t>
      </w:r>
      <w:r w:rsidRPr="00BD5F30">
        <w:rPr>
          <w:rStyle w:val="Emphasis"/>
        </w:rPr>
        <w:t>Apparently not.</w:t>
      </w:r>
      <w:r w:rsidRPr="00323089">
        <w:rPr>
          <w:rStyle w:val="Emphasis"/>
        </w:rPr>
        <w:t xml:space="preserve"> Can they create some rather painful headaches for him? Clearly, yes.</w:t>
      </w:r>
    </w:p>
    <w:p w14:paraId="6C0ADDCA" w14:textId="77777777" w:rsidR="003D7DED" w:rsidRDefault="003D7DED" w:rsidP="003D7DED"/>
    <w:p w14:paraId="77EB904E" w14:textId="77777777" w:rsidR="003D7DED" w:rsidRDefault="003D7DED" w:rsidP="003D7DED">
      <w:pPr>
        <w:pStyle w:val="Heading3"/>
      </w:pPr>
      <w:r>
        <w:t>I/L---AT: Defense Spending---2AC</w:t>
      </w:r>
    </w:p>
    <w:p w14:paraId="230BFF31" w14:textId="77777777" w:rsidR="003D7DED" w:rsidRPr="00E5515B" w:rsidRDefault="003D7DED" w:rsidP="003D7DED">
      <w:pPr>
        <w:pStyle w:val="Heading4"/>
      </w:pPr>
      <w:r>
        <w:t xml:space="preserve">Republicans will </w:t>
      </w:r>
      <w:r>
        <w:rPr>
          <w:u w:val="single"/>
        </w:rPr>
        <w:t>not</w:t>
      </w:r>
      <w:r>
        <w:t xml:space="preserve"> cut defense spending </w:t>
      </w:r>
    </w:p>
    <w:p w14:paraId="1E49C236" w14:textId="77777777" w:rsidR="003D7DED" w:rsidRPr="00E85A82" w:rsidRDefault="003D7DED" w:rsidP="003D7DED">
      <w:r w:rsidRPr="00D16C6D">
        <w:rPr>
          <w:rStyle w:val="Style13ptBold"/>
        </w:rPr>
        <w:t>Guyer ’23</w:t>
      </w:r>
      <w:r>
        <w:t xml:space="preserve"> [</w:t>
      </w:r>
      <w:r w:rsidRPr="00E85A82">
        <w:t>Jonathan</w:t>
      </w:r>
      <w:r>
        <w:t xml:space="preserve">; January 15; </w:t>
      </w:r>
      <w:r w:rsidRPr="00E85A82">
        <w:t>Senior Foreign Policy Writer</w:t>
      </w:r>
      <w:r>
        <w:t xml:space="preserve">; </w:t>
      </w:r>
      <w:r w:rsidRPr="00D1781C">
        <w:t>top prizes from the Society of American Business Editors and Writers, Society of Professional Journalists, and Military Reporters and Editors Association</w:t>
      </w:r>
      <w:r>
        <w:t>;</w:t>
      </w:r>
      <w:r w:rsidRPr="00E85A82">
        <w:t xml:space="preserve"> "Republicans didn’t really want to cut the military budget after all," Vox, </w:t>
      </w:r>
      <w:hyperlink r:id="rId204" w:history="1">
        <w:r w:rsidRPr="00CD7CD0">
          <w:rPr>
            <w:rStyle w:val="Hyperlink"/>
          </w:rPr>
          <w:t>https://www.vox.com/policy-and-politics/2023/1/15/23553637/kevin-mccarthy-congress-freedom-military-budget-cut-ukraine</w:t>
        </w:r>
      </w:hyperlink>
      <w:r>
        <w:t>; era]</w:t>
      </w:r>
    </w:p>
    <w:p w14:paraId="0EAC4911" w14:textId="77777777" w:rsidR="003D7DED" w:rsidRPr="00F47B92" w:rsidRDefault="003D7DED" w:rsidP="003D7DED">
      <w:pPr>
        <w:rPr>
          <w:sz w:val="16"/>
        </w:rPr>
      </w:pPr>
      <w:r w:rsidRPr="00F47B92">
        <w:rPr>
          <w:sz w:val="16"/>
        </w:rPr>
        <w:t xml:space="preserve">Three reasons the </w:t>
      </w:r>
      <w:r w:rsidRPr="007C1CF6">
        <w:rPr>
          <w:rStyle w:val="StyleUnderline"/>
        </w:rPr>
        <w:t>budget won’t change</w:t>
      </w:r>
    </w:p>
    <w:p w14:paraId="027BD48A" w14:textId="77777777" w:rsidR="003D7DED" w:rsidRPr="00F47B92" w:rsidRDefault="003D7DED" w:rsidP="003D7DED">
      <w:pPr>
        <w:rPr>
          <w:sz w:val="16"/>
        </w:rPr>
      </w:pPr>
      <w:r w:rsidRPr="00F47B92">
        <w:rPr>
          <w:sz w:val="16"/>
        </w:rPr>
        <w:t xml:space="preserve">The hawkish </w:t>
      </w:r>
      <w:r w:rsidRPr="007C1CF6">
        <w:rPr>
          <w:rStyle w:val="StyleUnderline"/>
          <w:highlight w:val="cyan"/>
        </w:rPr>
        <w:t>consensus around</w:t>
      </w:r>
      <w:r w:rsidRPr="007C1CF6">
        <w:rPr>
          <w:rStyle w:val="StyleUnderline"/>
        </w:rPr>
        <w:t xml:space="preserve"> the threat of </w:t>
      </w:r>
      <w:r w:rsidRPr="007C1CF6">
        <w:rPr>
          <w:rStyle w:val="StyleUnderline"/>
          <w:highlight w:val="cyan"/>
        </w:rPr>
        <w:t>China is a</w:t>
      </w:r>
      <w:r w:rsidRPr="00F47B92">
        <w:rPr>
          <w:rStyle w:val="StyleUnderline"/>
        </w:rPr>
        <w:t xml:space="preserve"> </w:t>
      </w:r>
      <w:r w:rsidRPr="00F47B92">
        <w:rPr>
          <w:rStyle w:val="Emphasis"/>
          <w:highlight w:val="cyan"/>
        </w:rPr>
        <w:t>primary reason</w:t>
      </w:r>
      <w:r w:rsidRPr="00F47B92">
        <w:rPr>
          <w:sz w:val="16"/>
        </w:rPr>
        <w:t xml:space="preserve"> that </w:t>
      </w:r>
      <w:r w:rsidRPr="007C1CF6">
        <w:rPr>
          <w:rStyle w:val="StyleUnderline"/>
          <w:highlight w:val="cyan"/>
        </w:rPr>
        <w:t>cuts to the military</w:t>
      </w:r>
      <w:r w:rsidRPr="00F47B92">
        <w:rPr>
          <w:sz w:val="16"/>
        </w:rPr>
        <w:t xml:space="preserve"> budget </w:t>
      </w:r>
      <w:r w:rsidRPr="007C1CF6">
        <w:rPr>
          <w:rStyle w:val="StyleUnderline"/>
          <w:highlight w:val="cyan"/>
        </w:rPr>
        <w:t>are</w:t>
      </w:r>
      <w:r w:rsidRPr="00F47B92">
        <w:rPr>
          <w:sz w:val="16"/>
        </w:rPr>
        <w:t xml:space="preserve"> highly </w:t>
      </w:r>
      <w:r w:rsidRPr="00F47B92">
        <w:rPr>
          <w:rStyle w:val="Emphasis"/>
          <w:highlight w:val="cyan"/>
        </w:rPr>
        <w:t>improbable</w:t>
      </w:r>
      <w:r w:rsidRPr="00F47B92">
        <w:rPr>
          <w:sz w:val="16"/>
        </w:rPr>
        <w:t>.</w:t>
      </w:r>
    </w:p>
    <w:p w14:paraId="639570EC" w14:textId="77777777" w:rsidR="003D7DED" w:rsidRPr="00F47B92" w:rsidRDefault="003D7DED" w:rsidP="003D7DED">
      <w:pPr>
        <w:rPr>
          <w:sz w:val="16"/>
        </w:rPr>
      </w:pPr>
      <w:r w:rsidRPr="00F47B92">
        <w:rPr>
          <w:sz w:val="16"/>
        </w:rPr>
        <w:t xml:space="preserve">Andrew </w:t>
      </w:r>
      <w:proofErr w:type="spellStart"/>
      <w:r w:rsidRPr="00F47B92">
        <w:rPr>
          <w:sz w:val="16"/>
        </w:rPr>
        <w:t>Lautz</w:t>
      </w:r>
      <w:proofErr w:type="spellEnd"/>
      <w:r w:rsidRPr="00F47B92">
        <w:rPr>
          <w:sz w:val="16"/>
        </w:rPr>
        <w:t xml:space="preserve">, a policy director at the National Taxpayers Union, says that, </w:t>
      </w:r>
      <w:r w:rsidRPr="007C1CF6">
        <w:rPr>
          <w:rStyle w:val="StyleUnderline"/>
          <w:highlight w:val="cyan"/>
        </w:rPr>
        <w:t>even</w:t>
      </w:r>
      <w:r w:rsidRPr="00F47B92">
        <w:rPr>
          <w:rStyle w:val="StyleUnderline"/>
        </w:rPr>
        <w:t xml:space="preserve"> </w:t>
      </w:r>
      <w:r w:rsidRPr="00E5515B">
        <w:rPr>
          <w:rStyle w:val="Emphasis"/>
          <w:highlight w:val="cyan"/>
        </w:rPr>
        <w:t>without compromising</w:t>
      </w:r>
      <w:r w:rsidRPr="007C1CF6">
        <w:rPr>
          <w:rStyle w:val="StyleUnderline"/>
        </w:rPr>
        <w:t xml:space="preserve"> US national </w:t>
      </w:r>
      <w:r w:rsidRPr="00F47B92">
        <w:rPr>
          <w:rStyle w:val="Emphasis"/>
          <w:highlight w:val="cyan"/>
        </w:rPr>
        <w:t>security</w:t>
      </w:r>
      <w:r w:rsidRPr="00F47B92">
        <w:rPr>
          <w:sz w:val="16"/>
        </w:rPr>
        <w:t>, big cuts are possible on outdated military programs.</w:t>
      </w:r>
    </w:p>
    <w:p w14:paraId="7719EFD1" w14:textId="77777777" w:rsidR="003D7DED" w:rsidRPr="00F47B92" w:rsidRDefault="003D7DED" w:rsidP="003D7DED">
      <w:pPr>
        <w:rPr>
          <w:sz w:val="16"/>
        </w:rPr>
      </w:pPr>
      <w:r w:rsidRPr="00F47B92">
        <w:rPr>
          <w:sz w:val="16"/>
        </w:rPr>
        <w:t xml:space="preserve">But he is pessimistic that those would happen in the near future and pointed out how quickly </w:t>
      </w:r>
      <w:r w:rsidRPr="007C1CF6">
        <w:rPr>
          <w:rStyle w:val="StyleUnderline"/>
          <w:highlight w:val="cyan"/>
        </w:rPr>
        <w:t>Republican leaders</w:t>
      </w:r>
      <w:r w:rsidRPr="00F47B92">
        <w:rPr>
          <w:sz w:val="16"/>
        </w:rPr>
        <w:t xml:space="preserve">, even some of the holdouts that </w:t>
      </w:r>
      <w:r w:rsidRPr="007C1CF6">
        <w:rPr>
          <w:rStyle w:val="StyleUnderline"/>
        </w:rPr>
        <w:t>McCarthy</w:t>
      </w:r>
      <w:r w:rsidRPr="00F47B92">
        <w:rPr>
          <w:sz w:val="16"/>
        </w:rPr>
        <w:t xml:space="preserve"> negotiated with, are starting to </w:t>
      </w:r>
      <w:r w:rsidRPr="00F47B92">
        <w:rPr>
          <w:rStyle w:val="Emphasis"/>
          <w:highlight w:val="cyan"/>
        </w:rPr>
        <w:t>dispute</w:t>
      </w:r>
      <w:r w:rsidRPr="00F47B92">
        <w:rPr>
          <w:sz w:val="16"/>
        </w:rPr>
        <w:t xml:space="preserve"> the notion </w:t>
      </w:r>
      <w:r w:rsidRPr="007C1CF6">
        <w:rPr>
          <w:rStyle w:val="StyleUnderline"/>
          <w:highlight w:val="cyan"/>
        </w:rPr>
        <w:t>that defense cuts have</w:t>
      </w:r>
      <w:r w:rsidRPr="007C1CF6">
        <w:rPr>
          <w:rStyle w:val="StyleUnderline"/>
        </w:rPr>
        <w:t xml:space="preserve"> ever </w:t>
      </w:r>
      <w:r w:rsidRPr="007C1CF6">
        <w:rPr>
          <w:rStyle w:val="StyleUnderline"/>
          <w:highlight w:val="cyan"/>
        </w:rPr>
        <w:t>been</w:t>
      </w:r>
      <w:r w:rsidRPr="00F47B92">
        <w:rPr>
          <w:rStyle w:val="StyleUnderline"/>
        </w:rPr>
        <w:t xml:space="preserve"> </w:t>
      </w:r>
      <w:r w:rsidRPr="00F47B92">
        <w:rPr>
          <w:rStyle w:val="Emphasis"/>
          <w:highlight w:val="cyan"/>
        </w:rPr>
        <w:t>on the table</w:t>
      </w:r>
      <w:r w:rsidRPr="00F47B92">
        <w:rPr>
          <w:sz w:val="16"/>
        </w:rPr>
        <w:t xml:space="preserve">. And so-called Reagan </w:t>
      </w:r>
      <w:r w:rsidRPr="007C1CF6">
        <w:rPr>
          <w:rStyle w:val="StyleUnderline"/>
        </w:rPr>
        <w:t>Republicans</w:t>
      </w:r>
      <w:r w:rsidRPr="00F47B92">
        <w:rPr>
          <w:sz w:val="16"/>
        </w:rPr>
        <w:t xml:space="preserve"> </w:t>
      </w:r>
      <w:r w:rsidRPr="007C1CF6">
        <w:rPr>
          <w:rStyle w:val="StyleUnderline"/>
          <w:highlight w:val="cyan"/>
        </w:rPr>
        <w:t>want</w:t>
      </w:r>
      <w:r w:rsidRPr="00F47B92">
        <w:rPr>
          <w:sz w:val="16"/>
        </w:rPr>
        <w:t xml:space="preserve"> to see </w:t>
      </w:r>
      <w:r w:rsidRPr="007C1CF6">
        <w:rPr>
          <w:rStyle w:val="StyleUnderline"/>
        </w:rPr>
        <w:t xml:space="preserve">a </w:t>
      </w:r>
      <w:r w:rsidRPr="00F47B92">
        <w:rPr>
          <w:rStyle w:val="Emphasis"/>
          <w:highlight w:val="cyan"/>
        </w:rPr>
        <w:t>bigger budget</w:t>
      </w:r>
      <w:r w:rsidRPr="00F47B92">
        <w:rPr>
          <w:rStyle w:val="StyleUnderline"/>
        </w:rPr>
        <w:t xml:space="preserve"> </w:t>
      </w:r>
      <w:r w:rsidRPr="007C1CF6">
        <w:rPr>
          <w:rStyle w:val="StyleUnderline"/>
          <w:highlight w:val="cyan"/>
        </w:rPr>
        <w:t xml:space="preserve">to </w:t>
      </w:r>
      <w:r w:rsidRPr="00F47B92">
        <w:rPr>
          <w:rStyle w:val="StyleUnderline"/>
          <w:highlight w:val="cyan"/>
        </w:rPr>
        <w:t>counter China</w:t>
      </w:r>
      <w:r w:rsidRPr="00F47B92">
        <w:rPr>
          <w:sz w:val="16"/>
        </w:rPr>
        <w:t>.</w:t>
      </w:r>
    </w:p>
    <w:p w14:paraId="39120CDA" w14:textId="77777777" w:rsidR="003D7DED" w:rsidRPr="00F47B92" w:rsidRDefault="003D7DED" w:rsidP="003D7DED">
      <w:pPr>
        <w:rPr>
          <w:sz w:val="16"/>
        </w:rPr>
      </w:pPr>
      <w:r w:rsidRPr="00F47B92">
        <w:rPr>
          <w:sz w:val="16"/>
        </w:rPr>
        <w:t>“</w:t>
      </w:r>
      <w:r w:rsidRPr="007C1CF6">
        <w:rPr>
          <w:rStyle w:val="StyleUnderline"/>
          <w:highlight w:val="cyan"/>
        </w:rPr>
        <w:t xml:space="preserve">The </w:t>
      </w:r>
      <w:r w:rsidRPr="00F47B92">
        <w:rPr>
          <w:rStyle w:val="StyleUnderline"/>
          <w:highlight w:val="cyan"/>
        </w:rPr>
        <w:t>solution</w:t>
      </w:r>
      <w:r w:rsidRPr="007C1CF6">
        <w:rPr>
          <w:rStyle w:val="StyleUnderline"/>
          <w:highlight w:val="cyan"/>
        </w:rPr>
        <w:t xml:space="preserve"> is</w:t>
      </w:r>
      <w:r w:rsidRPr="007C1CF6">
        <w:rPr>
          <w:rStyle w:val="StyleUnderline"/>
        </w:rPr>
        <w:t xml:space="preserve"> always </w:t>
      </w:r>
      <w:r w:rsidRPr="00F47B92">
        <w:rPr>
          <w:rStyle w:val="Emphasis"/>
          <w:highlight w:val="cyan"/>
        </w:rPr>
        <w:t>more spending</w:t>
      </w:r>
      <w:r w:rsidRPr="00F47B92">
        <w:rPr>
          <w:sz w:val="16"/>
        </w:rPr>
        <w:t xml:space="preserve">,” </w:t>
      </w:r>
      <w:proofErr w:type="spellStart"/>
      <w:r w:rsidRPr="00F47B92">
        <w:rPr>
          <w:sz w:val="16"/>
        </w:rPr>
        <w:t>Lautz</w:t>
      </w:r>
      <w:proofErr w:type="spellEnd"/>
      <w:r w:rsidRPr="00F47B92">
        <w:rPr>
          <w:sz w:val="16"/>
        </w:rPr>
        <w:t xml:space="preserve"> told me. “I </w:t>
      </w:r>
      <w:r w:rsidRPr="007C1CF6">
        <w:rPr>
          <w:rStyle w:val="StyleUnderline"/>
          <w:highlight w:val="cyan"/>
        </w:rPr>
        <w:t>don’t think</w:t>
      </w:r>
      <w:r w:rsidRPr="007C1CF6">
        <w:rPr>
          <w:rStyle w:val="StyleUnderline"/>
        </w:rPr>
        <w:t xml:space="preserve"> we will</w:t>
      </w:r>
      <w:r w:rsidRPr="00F47B92">
        <w:rPr>
          <w:sz w:val="16"/>
        </w:rPr>
        <w:t xml:space="preserve">, anytime </w:t>
      </w:r>
      <w:r w:rsidRPr="007C1CF6">
        <w:rPr>
          <w:rStyle w:val="StyleUnderline"/>
          <w:highlight w:val="cyan"/>
        </w:rPr>
        <w:t>in</w:t>
      </w:r>
      <w:r w:rsidRPr="00F47B92">
        <w:rPr>
          <w:sz w:val="16"/>
        </w:rPr>
        <w:t xml:space="preserve"> the next </w:t>
      </w:r>
      <w:r w:rsidRPr="007C1CF6">
        <w:rPr>
          <w:rStyle w:val="StyleUnderline"/>
          <w:highlight w:val="cyan"/>
        </w:rPr>
        <w:t>two years</w:t>
      </w:r>
      <w:r w:rsidRPr="00F47B92">
        <w:rPr>
          <w:sz w:val="16"/>
        </w:rPr>
        <w:t xml:space="preserve">, </w:t>
      </w:r>
      <w:r w:rsidRPr="007C1CF6">
        <w:rPr>
          <w:rStyle w:val="StyleUnderline"/>
        </w:rPr>
        <w:t>see</w:t>
      </w:r>
      <w:r w:rsidRPr="00F47B92">
        <w:rPr>
          <w:sz w:val="16"/>
        </w:rPr>
        <w:t xml:space="preserve"> meaningful </w:t>
      </w:r>
      <w:r w:rsidRPr="007C1CF6">
        <w:rPr>
          <w:rStyle w:val="StyleUnderline"/>
          <w:highlight w:val="cyan"/>
        </w:rPr>
        <w:t>cuts to the defense budget</w:t>
      </w:r>
      <w:r w:rsidRPr="00F47B92">
        <w:rPr>
          <w:sz w:val="16"/>
        </w:rPr>
        <w:t xml:space="preserve"> happening through the appropriations process.”</w:t>
      </w:r>
    </w:p>
    <w:p w14:paraId="0483DEA4" w14:textId="77777777" w:rsidR="003D7DED" w:rsidRPr="00F47B92" w:rsidRDefault="003D7DED" w:rsidP="003D7DED">
      <w:pPr>
        <w:rPr>
          <w:sz w:val="16"/>
          <w:szCs w:val="16"/>
        </w:rPr>
      </w:pPr>
      <w:r w:rsidRPr="00F47B92">
        <w:rPr>
          <w:sz w:val="16"/>
          <w:szCs w:val="16"/>
        </w:rPr>
        <w:t>Then-House Minority Leader Kevin McCarthy (R-CA) talks to fellow representatives as they arrive for an address by Ukrainian President Volodymyr Zelenskyy during a joint meeting of Congress on December 21, 2022. Win McNamee/Getty Images</w:t>
      </w:r>
    </w:p>
    <w:p w14:paraId="5200EC14" w14:textId="77777777" w:rsidR="003D7DED" w:rsidRPr="00F47B92" w:rsidRDefault="003D7DED" w:rsidP="003D7DED">
      <w:pPr>
        <w:rPr>
          <w:sz w:val="16"/>
          <w:szCs w:val="16"/>
        </w:rPr>
      </w:pPr>
      <w:r w:rsidRPr="00F47B92">
        <w:rPr>
          <w:sz w:val="16"/>
          <w:szCs w:val="16"/>
        </w:rPr>
        <w:t>A second reason for the unlikelihood of significant defense budget cuts is the mess that unfolded in 2013, when debt ceiling negotiations led to the complex wrangling of a congressional super-committee and a sequestration process that caused mandated, across-the-board defense budget cuts that the military and lawmakers of both parties hated.</w:t>
      </w:r>
    </w:p>
    <w:p w14:paraId="086DA571" w14:textId="77777777" w:rsidR="003D7DED" w:rsidRPr="00F47B92" w:rsidRDefault="003D7DED" w:rsidP="003D7DED">
      <w:pPr>
        <w:rPr>
          <w:sz w:val="16"/>
        </w:rPr>
      </w:pPr>
      <w:r w:rsidRPr="00F47B92">
        <w:rPr>
          <w:sz w:val="16"/>
        </w:rPr>
        <w:t>No one wants to repeat what happened with knock-on effects of the Budget Control Act of 2011. “</w:t>
      </w:r>
      <w:r w:rsidRPr="007C1CF6">
        <w:rPr>
          <w:rStyle w:val="StyleUnderline"/>
        </w:rPr>
        <w:t>Congress has to be a critical partner in resourcing the military</w:t>
      </w:r>
      <w:r w:rsidRPr="00F47B92">
        <w:rPr>
          <w:sz w:val="16"/>
        </w:rPr>
        <w:t xml:space="preserve"> and it must be done through a predictable process that allows for discussion, debate, and careful decision-making,” Joseph </w:t>
      </w:r>
      <w:proofErr w:type="spellStart"/>
      <w:r w:rsidRPr="00F47B92">
        <w:rPr>
          <w:sz w:val="16"/>
        </w:rPr>
        <w:t>Votel</w:t>
      </w:r>
      <w:proofErr w:type="spellEnd"/>
      <w:r w:rsidRPr="00F47B92">
        <w:rPr>
          <w:sz w:val="16"/>
        </w:rPr>
        <w:t>, a retired general who is now president of the nonprofit trade group Business Executives for National Security, wrote in an email. “What appears to be happening now does not reflect any of those qualities.”</w:t>
      </w:r>
    </w:p>
    <w:p w14:paraId="7170A249" w14:textId="77777777" w:rsidR="003D7DED" w:rsidRPr="00F47B92" w:rsidRDefault="003D7DED" w:rsidP="003D7DED">
      <w:pPr>
        <w:rPr>
          <w:sz w:val="16"/>
        </w:rPr>
      </w:pPr>
      <w:r w:rsidRPr="00F47B92">
        <w:rPr>
          <w:sz w:val="16"/>
        </w:rPr>
        <w:t xml:space="preserve">A third reason: </w:t>
      </w:r>
      <w:r w:rsidRPr="007C1CF6">
        <w:rPr>
          <w:rStyle w:val="StyleUnderline"/>
        </w:rPr>
        <w:t xml:space="preserve">The </w:t>
      </w:r>
      <w:r w:rsidRPr="00F47B92">
        <w:rPr>
          <w:rStyle w:val="Emphasis"/>
          <w:highlight w:val="cyan"/>
        </w:rPr>
        <w:t>political energy</w:t>
      </w:r>
      <w:r w:rsidRPr="00F47B92">
        <w:rPr>
          <w:sz w:val="16"/>
        </w:rPr>
        <w:t xml:space="preserve"> that might go </w:t>
      </w:r>
      <w:r w:rsidRPr="00F47B92">
        <w:rPr>
          <w:rStyle w:val="StyleUnderline"/>
          <w:highlight w:val="cyan"/>
        </w:rPr>
        <w:t>in</w:t>
      </w:r>
      <w:r w:rsidRPr="00F47B92">
        <w:rPr>
          <w:sz w:val="16"/>
        </w:rPr>
        <w:t xml:space="preserve">to </w:t>
      </w:r>
      <w:r w:rsidRPr="007C1CF6">
        <w:rPr>
          <w:rStyle w:val="StyleUnderline"/>
        </w:rPr>
        <w:t xml:space="preserve">pushing for a </w:t>
      </w:r>
      <w:r w:rsidRPr="00F47B92">
        <w:rPr>
          <w:rStyle w:val="StyleUnderline"/>
        </w:rPr>
        <w:t>military</w:t>
      </w:r>
      <w:r w:rsidRPr="007C1CF6">
        <w:rPr>
          <w:rStyle w:val="StyleUnderline"/>
        </w:rPr>
        <w:t xml:space="preserve"> </w:t>
      </w:r>
      <w:r w:rsidRPr="00F47B92">
        <w:rPr>
          <w:rStyle w:val="Emphasis"/>
          <w:highlight w:val="cyan"/>
        </w:rPr>
        <w:t>budget cut</w:t>
      </w:r>
      <w:r w:rsidRPr="007C1CF6">
        <w:rPr>
          <w:rStyle w:val="StyleUnderline"/>
        </w:rPr>
        <w:t xml:space="preserve"> is</w:t>
      </w:r>
      <w:r w:rsidRPr="00F47B92">
        <w:rPr>
          <w:sz w:val="16"/>
        </w:rPr>
        <w:t xml:space="preserve"> likely to be </w:t>
      </w:r>
      <w:r w:rsidRPr="007C1CF6">
        <w:rPr>
          <w:rStyle w:val="StyleUnderline"/>
        </w:rPr>
        <w:t xml:space="preserve">channeled into </w:t>
      </w:r>
      <w:r w:rsidRPr="00F47B92">
        <w:rPr>
          <w:rStyle w:val="StyleUnderline"/>
          <w:highlight w:val="cyan"/>
        </w:rPr>
        <w:t>probing</w:t>
      </w:r>
      <w:r w:rsidRPr="007C1CF6">
        <w:rPr>
          <w:rStyle w:val="StyleUnderline"/>
        </w:rPr>
        <w:t xml:space="preserve"> the</w:t>
      </w:r>
      <w:r w:rsidRPr="00F47B92">
        <w:rPr>
          <w:sz w:val="16"/>
        </w:rPr>
        <w:t xml:space="preserve"> utility and the </w:t>
      </w:r>
      <w:r w:rsidRPr="00F47B92">
        <w:rPr>
          <w:rStyle w:val="Emphasis"/>
          <w:highlight w:val="cyan"/>
        </w:rPr>
        <w:t>limits</w:t>
      </w:r>
      <w:r w:rsidRPr="00F47B92">
        <w:rPr>
          <w:rStyle w:val="StyleUnderline"/>
        </w:rPr>
        <w:t xml:space="preserve"> </w:t>
      </w:r>
      <w:r w:rsidRPr="00F47B92">
        <w:rPr>
          <w:rStyle w:val="StyleUnderline"/>
          <w:highlight w:val="cyan"/>
        </w:rPr>
        <w:t>of US aid to Ukraine</w:t>
      </w:r>
      <w:r w:rsidRPr="00F47B92">
        <w:rPr>
          <w:sz w:val="16"/>
        </w:rPr>
        <w:t>.</w:t>
      </w:r>
    </w:p>
    <w:p w14:paraId="090EBA3E" w14:textId="77777777" w:rsidR="003D7DED" w:rsidRPr="00F47B92" w:rsidRDefault="003D7DED" w:rsidP="003D7DED">
      <w:pPr>
        <w:rPr>
          <w:sz w:val="16"/>
        </w:rPr>
      </w:pPr>
      <w:r w:rsidRPr="00F47B92">
        <w:rPr>
          <w:sz w:val="16"/>
        </w:rPr>
        <w:t xml:space="preserve">Since 2021, the </w:t>
      </w:r>
      <w:r w:rsidRPr="007C1CF6">
        <w:rPr>
          <w:rStyle w:val="StyleUnderline"/>
        </w:rPr>
        <w:t>Biden</w:t>
      </w:r>
      <w:r w:rsidRPr="00F47B92">
        <w:rPr>
          <w:sz w:val="16"/>
        </w:rPr>
        <w:t xml:space="preserve"> administration has </w:t>
      </w:r>
      <w:r w:rsidRPr="007C1CF6">
        <w:rPr>
          <w:rStyle w:val="StyleUnderline"/>
        </w:rPr>
        <w:t>provided</w:t>
      </w:r>
      <w:r w:rsidRPr="00F47B92">
        <w:rPr>
          <w:sz w:val="16"/>
        </w:rPr>
        <w:t xml:space="preserve"> almost </w:t>
      </w:r>
      <w:r w:rsidRPr="007C1CF6">
        <w:rPr>
          <w:rStyle w:val="StyleUnderline"/>
        </w:rPr>
        <w:t>$25 billion of military aid to Ukraine</w:t>
      </w:r>
      <w:r w:rsidRPr="00F47B92">
        <w:rPr>
          <w:sz w:val="16"/>
        </w:rPr>
        <w:t xml:space="preserve"> as well as </w:t>
      </w:r>
      <w:r w:rsidRPr="007C1CF6">
        <w:rPr>
          <w:rStyle w:val="StyleUnderline"/>
        </w:rPr>
        <w:t>$24 billion in financial and humanitarian assistance</w:t>
      </w:r>
      <w:r w:rsidRPr="00F47B92">
        <w:rPr>
          <w:sz w:val="16"/>
        </w:rPr>
        <w:t xml:space="preserve">. There are </w:t>
      </w:r>
      <w:r w:rsidRPr="00F47B92">
        <w:rPr>
          <w:rStyle w:val="StyleUnderline"/>
          <w:highlight w:val="cyan"/>
        </w:rPr>
        <w:t>right</w:t>
      </w:r>
      <w:r w:rsidRPr="007C1CF6">
        <w:rPr>
          <w:rStyle w:val="StyleUnderline"/>
        </w:rPr>
        <w:t>-wing voices</w:t>
      </w:r>
      <w:r w:rsidRPr="00F47B92">
        <w:rPr>
          <w:sz w:val="16"/>
        </w:rPr>
        <w:t xml:space="preserve"> who </w:t>
      </w:r>
      <w:r w:rsidRPr="00F47B92">
        <w:rPr>
          <w:rStyle w:val="StyleUnderline"/>
          <w:highlight w:val="cyan"/>
        </w:rPr>
        <w:t>support</w:t>
      </w:r>
      <w:r w:rsidRPr="00F47B92">
        <w:rPr>
          <w:sz w:val="16"/>
        </w:rPr>
        <w:t xml:space="preserve"> </w:t>
      </w:r>
      <w:r w:rsidRPr="007C1CF6">
        <w:rPr>
          <w:rStyle w:val="StyleUnderline"/>
        </w:rPr>
        <w:t xml:space="preserve">the </w:t>
      </w:r>
      <w:r w:rsidRPr="00F47B92">
        <w:rPr>
          <w:rStyle w:val="StyleUnderline"/>
          <w:highlight w:val="cyan"/>
        </w:rPr>
        <w:t>aid</w:t>
      </w:r>
      <w:r w:rsidRPr="00F47B92">
        <w:rPr>
          <w:sz w:val="16"/>
        </w:rPr>
        <w:t xml:space="preserve">, and </w:t>
      </w:r>
      <w:r w:rsidRPr="00F47B92">
        <w:rPr>
          <w:rStyle w:val="StyleUnderline"/>
          <w:highlight w:val="cyan"/>
        </w:rPr>
        <w:t>progressives</w:t>
      </w:r>
      <w:r w:rsidRPr="00F47B92">
        <w:rPr>
          <w:sz w:val="16"/>
        </w:rPr>
        <w:t xml:space="preserve"> too </w:t>
      </w:r>
      <w:r w:rsidRPr="00F47B92">
        <w:rPr>
          <w:rStyle w:val="Emphasis"/>
          <w:highlight w:val="cyan"/>
        </w:rPr>
        <w:t>see the importance</w:t>
      </w:r>
      <w:r w:rsidRPr="007C1CF6">
        <w:rPr>
          <w:rStyle w:val="StyleUnderline"/>
        </w:rPr>
        <w:t xml:space="preserve"> of maintaining aid</w:t>
      </w:r>
      <w:r w:rsidRPr="00F47B92">
        <w:rPr>
          <w:sz w:val="16"/>
        </w:rPr>
        <w:t xml:space="preserve"> to beat Russia’s invasion </w:t>
      </w:r>
      <w:r w:rsidRPr="007C1CF6">
        <w:rPr>
          <w:rStyle w:val="StyleUnderline"/>
        </w:rPr>
        <w:t>even if</w:t>
      </w:r>
      <w:r w:rsidRPr="00F47B92">
        <w:rPr>
          <w:sz w:val="16"/>
        </w:rPr>
        <w:t xml:space="preserve"> </w:t>
      </w:r>
      <w:r w:rsidRPr="007C1CF6">
        <w:rPr>
          <w:rStyle w:val="StyleUnderline"/>
        </w:rPr>
        <w:t>it comes at the expense of empowering military contractors</w:t>
      </w:r>
      <w:r w:rsidRPr="00F47B92">
        <w:rPr>
          <w:sz w:val="16"/>
        </w:rPr>
        <w:t xml:space="preserve">. National </w:t>
      </w:r>
      <w:r w:rsidRPr="00F47B92">
        <w:rPr>
          <w:rStyle w:val="StyleUnderline"/>
          <w:highlight w:val="cyan"/>
        </w:rPr>
        <w:t>security officials</w:t>
      </w:r>
      <w:r w:rsidRPr="007C1CF6">
        <w:rPr>
          <w:rStyle w:val="StyleUnderline"/>
        </w:rPr>
        <w:t xml:space="preserve"> argue</w:t>
      </w:r>
      <w:r w:rsidRPr="00F47B92">
        <w:rPr>
          <w:sz w:val="16"/>
        </w:rPr>
        <w:t xml:space="preserve"> staunchly </w:t>
      </w:r>
      <w:r w:rsidRPr="00F47B92">
        <w:rPr>
          <w:rStyle w:val="Emphasis"/>
          <w:highlight w:val="cyan"/>
        </w:rPr>
        <w:t>in favor of it</w:t>
      </w:r>
      <w:r w:rsidRPr="00F47B92">
        <w:rPr>
          <w:sz w:val="16"/>
        </w:rPr>
        <w:t>. “We need to make sure that we hold together the political support here,” former acting CIA director Michael Morell, who is currently a consultant at Beacon Global Strategies, said recently.</w:t>
      </w:r>
    </w:p>
    <w:p w14:paraId="70073174" w14:textId="77777777" w:rsidR="003D7DED" w:rsidRPr="008C3464" w:rsidRDefault="003D7DED" w:rsidP="00213ECC"/>
    <w:p w14:paraId="4A1B690E" w14:textId="4A2E526A" w:rsidR="00213ECC" w:rsidRPr="008C3464" w:rsidRDefault="00213ECC" w:rsidP="00802873">
      <w:pPr>
        <w:pStyle w:val="Heading2"/>
      </w:pPr>
      <w:r w:rsidRPr="008C3464">
        <w:t>Impact</w:t>
      </w:r>
      <w:r w:rsidR="001E0C2D">
        <w:t>---Sequestration Cuts</w:t>
      </w:r>
    </w:p>
    <w:p w14:paraId="08E0C114" w14:textId="414A0A46" w:rsidR="00B92342" w:rsidRDefault="00B92342" w:rsidP="00B92342">
      <w:pPr>
        <w:pStyle w:val="Heading3"/>
      </w:pPr>
      <w:r>
        <w:t>T/C---Generic</w:t>
      </w:r>
    </w:p>
    <w:p w14:paraId="49537C84" w14:textId="77777777" w:rsidR="00B92342" w:rsidRDefault="00B92342" w:rsidP="00B92342"/>
    <w:p w14:paraId="55A646EB" w14:textId="77777777" w:rsidR="00111FEE" w:rsidRDefault="00111FEE" w:rsidP="00111FEE">
      <w:pPr>
        <w:pStyle w:val="Heading4"/>
      </w:pPr>
      <w:r>
        <w:t xml:space="preserve">Defense cuts are </w:t>
      </w:r>
      <w:r w:rsidRPr="001C71CA">
        <w:rPr>
          <w:u w:val="single"/>
        </w:rPr>
        <w:t>good</w:t>
      </w:r>
      <w:r>
        <w:t xml:space="preserve"> – Restores focus on climate change, public health, democracy, and the economy </w:t>
      </w:r>
    </w:p>
    <w:p w14:paraId="66FB801C" w14:textId="77777777" w:rsidR="00111FEE" w:rsidRDefault="00111FEE" w:rsidP="00111FEE">
      <w:r>
        <w:t xml:space="preserve">Mandy </w:t>
      </w:r>
      <w:proofErr w:type="spellStart"/>
      <w:r w:rsidRPr="009C0DDC">
        <w:rPr>
          <w:rStyle w:val="Style13ptBold"/>
        </w:rPr>
        <w:t>Smithberger</w:t>
      </w:r>
      <w:proofErr w:type="spellEnd"/>
      <w:r w:rsidRPr="009C0DDC">
        <w:rPr>
          <w:rStyle w:val="Style13ptBold"/>
        </w:rPr>
        <w:t xml:space="preserve"> 21</w:t>
      </w:r>
      <w:r>
        <w:t xml:space="preserve"> (</w:t>
      </w:r>
      <w:r w:rsidRPr="009C0DDC">
        <w:t>director of the Center for Defense Information at the Project On Government Oversight</w:t>
      </w:r>
      <w:r>
        <w:t>, 9/7/21, “</w:t>
      </w:r>
      <w:r w:rsidRPr="009C0DDC">
        <w:t>The United States needs to cut military spending and shift money to two pressing threats: pandemics and climate change</w:t>
      </w:r>
      <w:r>
        <w:t xml:space="preserve">”, </w:t>
      </w:r>
      <w:hyperlink r:id="rId205" w:history="1">
        <w:r w:rsidRPr="00A56F66">
          <w:rPr>
            <w:rStyle w:val="Hyperlink"/>
          </w:rPr>
          <w:t>https://thebulletin.org/premium/2021-09/the-united-states-needs-to-cut-military-spending-and-shift-money-to-two-pressing-threats-pandemics-and-climate-change/</w:t>
        </w:r>
      </w:hyperlink>
    </w:p>
    <w:p w14:paraId="1E32C4BD" w14:textId="79F0368F" w:rsidR="00111FEE" w:rsidRPr="00111FEE" w:rsidRDefault="00111FEE" w:rsidP="00B92342">
      <w:pPr>
        <w:rPr>
          <w:sz w:val="16"/>
        </w:rPr>
      </w:pPr>
      <w:r w:rsidRPr="004F5129">
        <w:rPr>
          <w:rStyle w:val="StyleUnderline"/>
        </w:rPr>
        <w:t xml:space="preserve">The last year has made one fact quite clear: </w:t>
      </w:r>
      <w:r w:rsidRPr="004F5129">
        <w:rPr>
          <w:rStyle w:val="Emphasis"/>
        </w:rPr>
        <w:t>Spending huge amounts of money on defense has little to no impact on whether a country will be able to effectively protect its people and its economy</w:t>
      </w:r>
      <w:r w:rsidRPr="004F5129">
        <w:rPr>
          <w:rStyle w:val="StyleUnderline"/>
        </w:rPr>
        <w:t xml:space="preserve"> from a pandemic. The</w:t>
      </w:r>
      <w:r w:rsidRPr="001231C9">
        <w:rPr>
          <w:sz w:val="16"/>
        </w:rPr>
        <w:t xml:space="preserve"> COVID-19 </w:t>
      </w:r>
      <w:r w:rsidRPr="004F5129">
        <w:rPr>
          <w:rStyle w:val="StyleUnderline"/>
        </w:rPr>
        <w:t>pandemic vividly illuminated the many ways in which the American approach to national security has been fundamentally focused on the wrong threats. As US defense expenditures rose in 2020 to $778 billion—that is, almost 40 percent of total military spending in the world—a third of small US businesses closed either temporarily or forever</w:t>
      </w:r>
      <w:r w:rsidRPr="001231C9">
        <w:rPr>
          <w:sz w:val="16"/>
        </w:rPr>
        <w:t xml:space="preserve">, and, by June 2021, over 600,000 people in the United States had died from COVID-19. </w:t>
      </w:r>
      <w:r w:rsidRPr="004F5129">
        <w:rPr>
          <w:rStyle w:val="StyleUnderline"/>
        </w:rPr>
        <w:t>The Biden administration had an opportunity to redirect the United States’ path away from endless war and all but limitless spending on the Defense Department</w:t>
      </w:r>
      <w:r w:rsidRPr="001231C9">
        <w:rPr>
          <w:sz w:val="16"/>
        </w:rPr>
        <w:t xml:space="preserve">. That path could and should have centered on the most imminent threats to our security: climate change and potentially pandemic infectious diseases. But </w:t>
      </w:r>
      <w:r w:rsidRPr="004F5129">
        <w:rPr>
          <w:rStyle w:val="StyleUnderline"/>
        </w:rPr>
        <w:t xml:space="preserve">you wouldn’t recognize those as America’s top threats by looking at its spending priorities, which continue to prioritize the best interests of defense contractors over protecting the </w:t>
      </w:r>
      <w:r w:rsidRPr="004F5129">
        <w:rPr>
          <w:rStyle w:val="Emphasis"/>
        </w:rPr>
        <w:t>true national security</w:t>
      </w:r>
      <w:r w:rsidRPr="004F5129">
        <w:rPr>
          <w:rStyle w:val="StyleUnderline"/>
        </w:rPr>
        <w:t>.</w:t>
      </w:r>
      <w:r w:rsidRPr="001231C9">
        <w:rPr>
          <w:sz w:val="16"/>
        </w:rPr>
        <w:t xml:space="preserve"> For example, </w:t>
      </w:r>
      <w:r w:rsidRPr="004F5129">
        <w:rPr>
          <w:rStyle w:val="StyleUnderline"/>
        </w:rPr>
        <w:t xml:space="preserve">the Defense Department has repeatedly accelerated production of weapons systems with immature technology before capabilities have been proven in testing. The end result of this practice included a decade of spending $46 billion on programs that were ultimately canceled. When that immature technology inevitably led to delays and increased costs, those programs took resources from maintaining the weapons and systems the United States already had, contributing, very likely, to preventable accidents. </w:t>
      </w:r>
      <w:r w:rsidRPr="001231C9">
        <w:rPr>
          <w:sz w:val="16"/>
        </w:rPr>
        <w:t xml:space="preserve">Smart cuts would stop production of major programs like the F-35 Joint Strike Fighter until testing is complete. Proper oversight of the defense budget would also challenge bureaucratic growth that inevitably follows when new entities are created. (One good example is the Space Force, which some in Congress are already criticizing for mismanaging its procurement programs.) Nuclear spending is another area in which US priorities have flown completely off the rails. Over the course of a single year, the cost estimate for the nuclear weapons activities budget increased by $113 billion. The upcoming Nuclear Posture Review should seriously consider canceling a number of programs. For example, the sea-launched cruise missile is not only destabilizing—an adversary could not tell whether a US submarine-launched cruise missile had a nuclear or conventional warhead—but undermines the Navy’s ability to conduct its conventional missions. Canceling the program would save at least $10 billion over the next 10 years. Plans to modernize land-based intercontinental ballistic missiles could also be curtailed without compromising US national security. The defense budget submitted by the Biden administration looks very like the Trump administration’s, with only a few variations. It included more than $12 billion for the F-35 Joint Strike Fighter program—a program plagued with performance deficiencies, high costs, and low availability. It also largely endorsed the past administration’s destabilizing nuclear weapons plans and spending on expensive and fragile conventional weapons. </w:t>
      </w:r>
      <w:r w:rsidRPr="004F5129">
        <w:rPr>
          <w:rStyle w:val="StyleUnderline"/>
        </w:rPr>
        <w:t>Even before the pandemic, there was plenty of evidence that the large US defense budget was ripe for cuts and reform. In fact, the overall pattern of recent defense contracting exhibits one defining characteristic: always paying too much</w:t>
      </w:r>
      <w:r w:rsidRPr="001231C9">
        <w:rPr>
          <w:sz w:val="16"/>
        </w:rPr>
        <w:t xml:space="preserve">. Too much for the shadow workforce of private white-collar workers performing jobs that could usually be performed at half or one-third the cost by government employees, for instance. </w:t>
      </w:r>
      <w:r w:rsidRPr="004F5129">
        <w:rPr>
          <w:rStyle w:val="StyleUnderline"/>
        </w:rPr>
        <w:t>Too much for spare parts, including $71 for a straight pin that should have cost less than a nickel.</w:t>
      </w:r>
      <w:r w:rsidRPr="001231C9">
        <w:rPr>
          <w:sz w:val="16"/>
        </w:rPr>
        <w:t xml:space="preserve"> Based on these kinds of results, another federal agency could expect significant budget cuts. The significant costs of protecting the economy during the pandemic led to one of the strongest votes in history to cut the defense budget by 10 percent, with 93 House members and 23 senators in favor. That modest proposal was a bridge too far for the Congress as a whole. Still, </w:t>
      </w:r>
      <w:r w:rsidRPr="004F5129">
        <w:rPr>
          <w:rStyle w:val="StyleUnderline"/>
        </w:rPr>
        <w:t>it’s becoming clear to defense contractors and their allies that their gravy train could be in jeopardy—unless they create a new threat to justify continued high levels of defense spending</w:t>
      </w:r>
      <w:r w:rsidRPr="001231C9">
        <w:rPr>
          <w:sz w:val="16"/>
        </w:rPr>
        <w:t xml:space="preserve">. </w:t>
      </w:r>
      <w:r w:rsidRPr="004F5129">
        <w:rPr>
          <w:rStyle w:val="StyleUnderline"/>
        </w:rPr>
        <w:t xml:space="preserve">In Washington there is a growing drumbeat from Pentagon contractors and the think tanks they fund on the need to increase defense efforts related to China. Their allies in the Pentagon and Congress also argue that the United States must increase its budget significantly to be prepared to fight an all-out conventional war against China. </w:t>
      </w:r>
      <w:r w:rsidRPr="001231C9">
        <w:rPr>
          <w:sz w:val="16"/>
        </w:rPr>
        <w:t xml:space="preserve">Those pushing for a new Cold War with China look past reality: </w:t>
      </w:r>
      <w:r w:rsidRPr="004F5129">
        <w:rPr>
          <w:rStyle w:val="StyleUnderline"/>
        </w:rPr>
        <w:t>The United States far outpaces China in military spending</w:t>
      </w:r>
      <w:r w:rsidRPr="001231C9">
        <w:rPr>
          <w:sz w:val="16"/>
        </w:rPr>
        <w:t xml:space="preserve"> (by a factor of three, roughly), and US weapons systems, personnel, and innovation programs are generally far more capable than China’s. </w:t>
      </w:r>
      <w:r w:rsidRPr="004F5129">
        <w:rPr>
          <w:rStyle w:val="StyleUnderline"/>
        </w:rPr>
        <w:t>Our nuclear arsenal stockpile is also significantly larger</w:t>
      </w:r>
      <w:r w:rsidRPr="001231C9">
        <w:rPr>
          <w:sz w:val="16"/>
        </w:rPr>
        <w:t xml:space="preserve">. Saber-rattling against major nuclear powers is dangerous; the sabers rattled against China seem to be largely directed at grabbing as many contractor dollars for the Pentagon as possible, rather than making the United States safer. And make no mistake: US defense contractors’ bottom lines and stock values have soared. The six largest contractors for the Pentagon spent over $163.9 billion on stock repurchases and dividends between 2010 and 2018, and they hope to keep the largesse flowing. As my colleague Dan </w:t>
      </w:r>
      <w:proofErr w:type="spellStart"/>
      <w:r w:rsidRPr="001231C9">
        <w:rPr>
          <w:sz w:val="16"/>
        </w:rPr>
        <w:t>Grazier</w:t>
      </w:r>
      <w:proofErr w:type="spellEnd"/>
      <w:r w:rsidRPr="001231C9">
        <w:rPr>
          <w:sz w:val="16"/>
        </w:rPr>
        <w:t xml:space="preserve"> has pointed out, exaggerated rhetoric about the threat of China is consistent with historical patterns of inflating threats when reality would otherwise call for curtailing defense spending. The already ample defense budget would be better directed toward anti-access/area denial rather than expanding our already sizable offensive capabilities. </w:t>
      </w:r>
      <w:r w:rsidRPr="004F5129">
        <w:rPr>
          <w:rStyle w:val="StyleUnderline"/>
        </w:rPr>
        <w:t xml:space="preserve">While some might argue that defense spending aids the economic recovery from the pandemic, the data clearly do not agree. Defense spending is, in fact, one of the least effective job creators government can pursue. Numerous studies have confirmed that the money spent on defense programs would create significantly more jobs if it were directed toward </w:t>
      </w:r>
      <w:r w:rsidRPr="004F5129">
        <w:rPr>
          <w:rStyle w:val="Emphasis"/>
        </w:rPr>
        <w:t>domestic infrastructure</w:t>
      </w:r>
      <w:r w:rsidRPr="004F5129">
        <w:rPr>
          <w:rStyle w:val="StyleUnderline"/>
        </w:rPr>
        <w:t xml:space="preserve"> or </w:t>
      </w:r>
      <w:r w:rsidRPr="004F5129">
        <w:rPr>
          <w:rStyle w:val="Emphasis"/>
        </w:rPr>
        <w:t>healthcare</w:t>
      </w:r>
      <w:r w:rsidRPr="004F5129">
        <w:rPr>
          <w:rStyle w:val="StyleUnderline"/>
        </w:rPr>
        <w:t xml:space="preserve"> or put toward programs that address </w:t>
      </w:r>
      <w:r w:rsidRPr="004F5129">
        <w:rPr>
          <w:rStyle w:val="Emphasis"/>
        </w:rPr>
        <w:t>climate change</w:t>
      </w:r>
      <w:r w:rsidRPr="004F5129">
        <w:rPr>
          <w:rStyle w:val="StyleUnderline"/>
        </w:rPr>
        <w:t>, which is increasingly endangering lives in the United States and elsewhere.</w:t>
      </w:r>
      <w:r>
        <w:rPr>
          <w:rStyle w:val="StyleUnderline"/>
        </w:rPr>
        <w:t xml:space="preserve"> </w:t>
      </w:r>
      <w:r w:rsidRPr="004F5129">
        <w:rPr>
          <w:rStyle w:val="StyleUnderline"/>
        </w:rPr>
        <w:t>Seattle had its hottest temperature ever this summer. A winter storm in Texas that some experts linked to climate change led to nearly 60 people dying and left 12 million people without safe drinking water and 4.5 million without power.</w:t>
      </w:r>
      <w:r w:rsidRPr="001231C9">
        <w:rPr>
          <w:sz w:val="16"/>
        </w:rPr>
        <w:t xml:space="preserve"> The nonpartisan Congressional Budget Office predicts that climate change will increase US deficits by both “reducing revenues and increasing mandatory spending.” </w:t>
      </w:r>
      <w:r w:rsidRPr="003C11AB">
        <w:rPr>
          <w:rStyle w:val="StyleUnderline"/>
        </w:rPr>
        <w:t>It’s also destabilizing countries around the world</w:t>
      </w:r>
      <w:r w:rsidRPr="001231C9">
        <w:rPr>
          <w:sz w:val="16"/>
        </w:rPr>
        <w:t xml:space="preserve">. As the progressive advocacy group Win Without War has pointed out, a real understanding of Syria’s civil war includes an acknowledgement that climate change contributed to droughts that displaced hundreds of thousands of rural families. </w:t>
      </w:r>
      <w:r w:rsidRPr="003C11AB">
        <w:rPr>
          <w:rStyle w:val="StyleUnderline"/>
        </w:rPr>
        <w:t>Rising sea levels and increased heat will continue to put pressure on the ability of communities in many countries to access water, grow food, and thrive</w:t>
      </w:r>
      <w:r>
        <w:rPr>
          <w:rStyle w:val="StyleUnderline"/>
        </w:rPr>
        <w:t xml:space="preserve"> </w:t>
      </w:r>
      <w:r w:rsidRPr="001231C9">
        <w:rPr>
          <w:sz w:val="16"/>
        </w:rPr>
        <w:t xml:space="preserve">Even looking at climate change through a purely military lens, it’s clear that there are increasing costs to this threat. A 2016 report by the Union of Concerned Scientists estimates that by 2050, vulnerable military installations will experience 10 times as many floods. Flooding and Hurricane Michael caused $4.9 billion in damage to Air Force bases. The Marine Corps estimated Hurricane Florence resulted in $3.6 billion in damage to its installations. And for both domestic and military disasters, the National Guard is repeatedly called upon to help. The Biden administration took an important step early this year, issuing an executive order prioritizing the climate crisis. But as long as it supports unsustainable spending at the Pentagon, this administration undercuts its own goals.[1] </w:t>
      </w:r>
      <w:r w:rsidRPr="009C0DDC">
        <w:rPr>
          <w:rStyle w:val="StyleUnderline"/>
        </w:rPr>
        <w:t>There are certainly military dimensions to the threat of epidemics,</w:t>
      </w:r>
      <w:r w:rsidRPr="001231C9">
        <w:rPr>
          <w:sz w:val="16"/>
        </w:rPr>
        <w:t xml:space="preserve"> as well. For example, a poorly handled outbreak of COVID-19 on the USS Theodore Roosevelt aircraft carrier made headlines, and keeping military personnel healthy is a top US security concern. But </w:t>
      </w:r>
      <w:r w:rsidRPr="009C0DDC">
        <w:rPr>
          <w:rStyle w:val="StyleUnderline"/>
        </w:rPr>
        <w:t>the Defense Department does not have the expertise or the capacity to be at the forefront of fighting pandemics. Leadership on such issues must come from public health experts and agencies.</w:t>
      </w:r>
      <w:r w:rsidRPr="001231C9">
        <w:rPr>
          <w:sz w:val="16"/>
        </w:rPr>
        <w:t xml:space="preserve"> And </w:t>
      </w:r>
      <w:r w:rsidRPr="009C0DDC">
        <w:rPr>
          <w:rStyle w:val="StyleUnderline"/>
        </w:rPr>
        <w:t>it’s important to remember what happened when the Defense Department was given the lead in a pandemic-related effort: The department took $1 billion meant to accelerate purchases of N95 masks and other personal protective equipment (PPE) and reallocated that money, using it to buy jet engine parts and body armor.</w:t>
      </w:r>
      <w:r>
        <w:rPr>
          <w:rStyle w:val="StyleUnderline"/>
        </w:rPr>
        <w:t xml:space="preserve"> </w:t>
      </w:r>
      <w:r w:rsidRPr="001231C9">
        <w:rPr>
          <w:sz w:val="16"/>
        </w:rPr>
        <w:t>The costs and threats of COVID-19 are too familiar. After a year of lockdowns and masks</w:t>
      </w:r>
      <w:r w:rsidRPr="009C0DDC">
        <w:rPr>
          <w:rStyle w:val="StyleUnderline"/>
        </w:rPr>
        <w:t>, many Americans hoped that they would be able to put the pandemic behind them</w:t>
      </w:r>
      <w:r w:rsidRPr="001231C9">
        <w:rPr>
          <w:sz w:val="16"/>
        </w:rPr>
        <w:t xml:space="preserve"> by now. </w:t>
      </w:r>
      <w:r w:rsidRPr="009C0DDC">
        <w:rPr>
          <w:rStyle w:val="StyleUnderline"/>
        </w:rPr>
        <w:t>The struggles</w:t>
      </w:r>
      <w:r w:rsidRPr="001231C9">
        <w:rPr>
          <w:sz w:val="16"/>
        </w:rPr>
        <w:t xml:space="preserve"> to recover from the pandemic, however, </w:t>
      </w:r>
      <w:r w:rsidRPr="009C0DDC">
        <w:rPr>
          <w:rStyle w:val="StyleUnderline"/>
        </w:rPr>
        <w:t>show that the United States has deeper problems to address</w:t>
      </w:r>
      <w:r w:rsidRPr="001231C9">
        <w:rPr>
          <w:sz w:val="16"/>
        </w:rPr>
        <w:t xml:space="preserve">. Perhaps the largest and most difficult problem involves a lack of confidence in government and political leaders. </w:t>
      </w:r>
      <w:r w:rsidRPr="009C0DDC">
        <w:rPr>
          <w:rStyle w:val="StyleUnderline"/>
        </w:rPr>
        <w:t>Our enemies abroad have repeatedly shown that they can exploit our divisions to undermine confidence in our elections, inflame racial divides, and spread disinformation about the safety of vaccines. Real and perceived concerns about corruption and self-dealing by public officials are making it more difficult for the government to be an effective leader in combating society’s greatest challenges.</w:t>
      </w:r>
      <w:r>
        <w:rPr>
          <w:rStyle w:val="StyleUnderline"/>
        </w:rPr>
        <w:t xml:space="preserve"> </w:t>
      </w:r>
      <w:r w:rsidRPr="001231C9">
        <w:rPr>
          <w:sz w:val="16"/>
        </w:rPr>
        <w:t xml:space="preserve">The consequences of this distrust are real and lethal, as evidenced by the number of people who still refuse to take a vaccine that could protect both themselves and those they love. America will continue to see epidemics and natural disasters that can only be addressed through government leadership. </w:t>
      </w:r>
      <w:r w:rsidRPr="009C0DDC">
        <w:rPr>
          <w:rStyle w:val="StyleUnderline"/>
        </w:rPr>
        <w:t xml:space="preserve">A </w:t>
      </w:r>
      <w:r w:rsidRPr="009C0DDC">
        <w:rPr>
          <w:rStyle w:val="Emphasis"/>
        </w:rPr>
        <w:t>democracy’s</w:t>
      </w:r>
      <w:r w:rsidRPr="009C0DDC">
        <w:rPr>
          <w:rStyle w:val="StyleUnderline"/>
        </w:rPr>
        <w:t xml:space="preserve"> effectiveness, however, depends on making the government worthy of public trust. Restoring public trust requires the allocation of resources in ways that support the resilience of the entire economy, not just the defense sector.</w:t>
      </w:r>
      <w:r>
        <w:rPr>
          <w:rStyle w:val="StyleUnderline"/>
        </w:rPr>
        <w:t xml:space="preserve"> </w:t>
      </w:r>
      <w:r w:rsidRPr="001231C9">
        <w:rPr>
          <w:sz w:val="16"/>
        </w:rPr>
        <w:t xml:space="preserve">The general public understands what governments should be focused on. Polling by Pew Research Center found that those polled in the United States identified infectious diseases as the greatest threat to the country. Many of our closest allies cited climate change as their top concern. </w:t>
      </w:r>
      <w:r w:rsidRPr="009C0DDC">
        <w:rPr>
          <w:rStyle w:val="StyleUnderline"/>
        </w:rPr>
        <w:t xml:space="preserve">The United States can’t continue to throw money at a bloated Defense Department, while short-changing the most </w:t>
      </w:r>
      <w:r w:rsidRPr="009C0DDC">
        <w:rPr>
          <w:rStyle w:val="Emphasis"/>
        </w:rPr>
        <w:t>pressing areas</w:t>
      </w:r>
      <w:r w:rsidRPr="009C0DDC">
        <w:rPr>
          <w:rStyle w:val="StyleUnderline"/>
        </w:rPr>
        <w:t xml:space="preserve"> of national security. </w:t>
      </w:r>
      <w:r w:rsidRPr="001231C9">
        <w:rPr>
          <w:sz w:val="16"/>
        </w:rPr>
        <w:t xml:space="preserve">The </w:t>
      </w:r>
      <w:r w:rsidRPr="009C0DDC">
        <w:rPr>
          <w:rStyle w:val="Emphasis"/>
        </w:rPr>
        <w:t>Biden defense budget</w:t>
      </w:r>
      <w:r w:rsidRPr="009C0DDC">
        <w:rPr>
          <w:rStyle w:val="StyleUnderline"/>
        </w:rPr>
        <w:t xml:space="preserve"> is one that only a defense contractor could love</w:t>
      </w:r>
      <w:r w:rsidRPr="001231C9">
        <w:rPr>
          <w:sz w:val="16"/>
        </w:rPr>
        <w:t>; it continues spending for unproven weapon systems, unsustainable and unneeded nuclear weapons efforts, and a new Cold War with China. The United States cannot sustain a $750 billion-plus Pentagon budget and have the needed funds to address COVID relief and recovery, infrastructure, and climate change. The US government has a duty to prioritize America’s greatest threats now and not burden families and the generations to come with bills for spending that does not make us safer.</w:t>
      </w:r>
    </w:p>
    <w:p w14:paraId="01668919" w14:textId="77777777" w:rsidR="00111FEE" w:rsidRDefault="00111FEE" w:rsidP="00B92342"/>
    <w:p w14:paraId="18FA5936" w14:textId="77777777" w:rsidR="00B92342" w:rsidRDefault="00B92342" w:rsidP="00B92342">
      <w:pPr>
        <w:pStyle w:val="Heading4"/>
      </w:pPr>
      <w:r>
        <w:t>Cutting defense solves a laundry list of impacts</w:t>
      </w:r>
    </w:p>
    <w:p w14:paraId="573D3226" w14:textId="77777777" w:rsidR="00B92342" w:rsidRPr="00B87250" w:rsidRDefault="00B92342" w:rsidP="00B92342">
      <w:proofErr w:type="spellStart"/>
      <w:r w:rsidRPr="00B87250">
        <w:rPr>
          <w:rStyle w:val="Style13ptBold"/>
        </w:rPr>
        <w:t>Rovelli</w:t>
      </w:r>
      <w:proofErr w:type="spellEnd"/>
      <w:r w:rsidRPr="00B87250">
        <w:rPr>
          <w:rStyle w:val="Style13ptBold"/>
        </w:rPr>
        <w:t xml:space="preserve"> and </w:t>
      </w:r>
      <w:proofErr w:type="spellStart"/>
      <w:r w:rsidRPr="00B87250">
        <w:rPr>
          <w:rStyle w:val="Style13ptBold"/>
        </w:rPr>
        <w:t>Smerlak</w:t>
      </w:r>
      <w:proofErr w:type="spellEnd"/>
      <w:r w:rsidRPr="00B87250">
        <w:rPr>
          <w:rStyle w:val="Style13ptBold"/>
        </w:rPr>
        <w:t xml:space="preserve"> </w:t>
      </w:r>
      <w:r>
        <w:rPr>
          <w:rStyle w:val="Style13ptBold"/>
        </w:rPr>
        <w:t>‘</w:t>
      </w:r>
      <w:r w:rsidRPr="00B87250">
        <w:rPr>
          <w:rStyle w:val="Style13ptBold"/>
        </w:rPr>
        <w:t>22</w:t>
      </w:r>
      <w:r>
        <w:t xml:space="preserve"> [Carlo, Matteo, Carlo </w:t>
      </w:r>
      <w:proofErr w:type="spellStart"/>
      <w:r>
        <w:t>Rovelli</w:t>
      </w:r>
      <w:proofErr w:type="spellEnd"/>
      <w:r>
        <w:t xml:space="preserve"> is a professor of physics at Aix-Marseille University and a leading expert in general relativity and quantum gravity, Matteo </w:t>
      </w:r>
      <w:proofErr w:type="spellStart"/>
      <w:r>
        <w:t>Smerlak</w:t>
      </w:r>
      <w:proofErr w:type="spellEnd"/>
      <w:r>
        <w:t xml:space="preserve"> is a research group leader at the Max Planck Institute for Mathematics in the Sciences, where he studies evolutionary and ecological dynamics, 3-17-2022, "A Small Cut in World Military Spending Could Help Fund Climate, Health and Poverty Solutions", https://www.scientificamerican.com/article/a-small-cut-in-world-military-spending-could-help-fund-climate-health-and-poverty-solutions/, Scientific American, accessed 7-1-2023 \\pa-zyg]]</w:t>
      </w:r>
    </w:p>
    <w:p w14:paraId="61B9CB39" w14:textId="77777777" w:rsidR="00B92342" w:rsidRDefault="00B92342" w:rsidP="00B92342">
      <w:pPr>
        <w:rPr>
          <w:sz w:val="12"/>
        </w:rPr>
      </w:pPr>
      <w:r w:rsidRPr="00B87250">
        <w:rPr>
          <w:sz w:val="12"/>
        </w:rPr>
        <w:t xml:space="preserve">The world’s </w:t>
      </w:r>
      <w:r w:rsidRPr="00B87250">
        <w:rPr>
          <w:u w:val="single"/>
        </w:rPr>
        <w:t>military expenditure has nearly doubled since 2000</w:t>
      </w:r>
      <w:r w:rsidRPr="00B87250">
        <w:rPr>
          <w:sz w:val="12"/>
        </w:rPr>
        <w:t>. It now amounts to about $2 trillion per year, more than half of which is from NATO countries. Now, with the war raging in Ukraine, countries are rushing to increase their budgets even more; Germany, for instance, recently announced a roughly 30 percent increase of its military spending, with an additional €100 billion going into a special fund for its armed forces. The U</w:t>
      </w:r>
      <w:r w:rsidRPr="00B87250">
        <w:rPr>
          <w:u w:val="single"/>
        </w:rPr>
        <w:t>.S. administration, in turn, is reportedly preparing a 2023 Pentagon budget of $773 billion, and Congress is likely to increase this number, just as it did last year.</w:t>
      </w:r>
      <w:r>
        <w:rPr>
          <w:u w:val="single"/>
        </w:rPr>
        <w:t xml:space="preserve"> </w:t>
      </w:r>
      <w:r w:rsidRPr="00B87250">
        <w:rPr>
          <w:sz w:val="12"/>
        </w:rPr>
        <w:t xml:space="preserve">Military spending increases may seem like a natural—even commendable—response to the Ukraine crisis. In reality, growing military budgets have persisted for decades despite macroeconomic or geopolitical trends. In 2020, for instance—the year 120 million people were pushed into poverty by a 4.4 percent recession and 98 million people were directly affected by storms, floods and other climate disasters—military expenditures continued to increase by an average of 2.6 percent worldwide. </w:t>
      </w:r>
      <w:r w:rsidRPr="00B87250">
        <w:rPr>
          <w:u w:val="single"/>
        </w:rPr>
        <w:t>Our house is burning, and instead of coming together to stanch the flames, we are busy building nuclear submarines, hypersonic missiles and other weapons of doom</w:t>
      </w:r>
      <w:r w:rsidRPr="00B87250">
        <w:rPr>
          <w:sz w:val="12"/>
        </w:rPr>
        <w:t xml:space="preserve">. </w:t>
      </w:r>
      <w:r w:rsidRPr="00B87250">
        <w:rPr>
          <w:u w:val="single"/>
        </w:rPr>
        <w:t>The fruits of these exorbitant investments are not deterrence and peace; they are chaos and fear</w:t>
      </w:r>
      <w:r w:rsidRPr="00B87250">
        <w:rPr>
          <w:sz w:val="12"/>
        </w:rPr>
        <w:t xml:space="preserve">. In Einstein’s words, “You cannot simultaneously prevent and prepare for war.” Europe is now at war. How can we explain the dizzying waste of resources into programs that do not increase security? The answer is the “tragedy of the commons.” How this self-defeating feedback loop plays out is like this: If my adversary increases its military expenditure, then I must also increase mine or accept a security cost, which forces my adversary to increase its expenditure even more. In the end, costs increase for all parties without any of them gaining the slightest competitive advantage; at the same time, humanity as a whole suffers from underinvestment in the areas that are truly essential to its survival. We believe that a coordinated escape from the arms race tragedy is possible through international negotiations. Together with over 50 Nobel Prize winners and the president of major scientific institutions around the world, including former U.S. Secretary of Energy Steven Chu and </w:t>
      </w:r>
      <w:proofErr w:type="spellStart"/>
      <w:r w:rsidRPr="00B87250">
        <w:rPr>
          <w:sz w:val="12"/>
        </w:rPr>
        <w:t>Tawakkol</w:t>
      </w:r>
      <w:proofErr w:type="spellEnd"/>
      <w:r w:rsidRPr="00B87250">
        <w:rPr>
          <w:sz w:val="12"/>
        </w:rPr>
        <w:t xml:space="preserve"> Karman, the “Mother of the Revolution” in Yemen, we are calling upon all countries to reduce their military spending by 2 percent per year. In 1989, former Defense Secretary Robert McNamara suggested that a </w:t>
      </w:r>
      <w:r w:rsidRPr="00B87250">
        <w:rPr>
          <w:u w:val="single"/>
        </w:rPr>
        <w:t xml:space="preserve">50 percent cut in Pentagon funding over five years would “enhance global stability, strengthen [U.S.] security and, at the same time, produce the resources to support a much-needed restructuring of the economy.” </w:t>
      </w:r>
      <w:r w:rsidRPr="00B87250">
        <w:rPr>
          <w:sz w:val="12"/>
        </w:rPr>
        <w:t xml:space="preserve">Today, with a more modest—but global—2 percent per year reduction in military spending, humanity would save over $1 trillion in just five years, compared to the spending that would result from current trends. We propose that half of these savings remain at the disposal of national governments, which would undoubtedly find ways to use the funds for their domestic policies. Given the excellent research capacity of the military industry—and its outsized influence over defense policy—a meaningful use of these fresh resources could be to support the conversion of military R&amp;D towards more productive uses. The other half should be allocated to a global fund dedicated to the fight against planetary emergencies such as pandemics, global warming and extreme poverty. Such structures already exist—e.g., the Global Environment Facility, the Climate Investment Funds or the Green Climate Fund—but their endowments are not enough, based on the challenges we face. With that $1 trillion, at zero cost to states, </w:t>
      </w:r>
      <w:r w:rsidRPr="00B87250">
        <w:rPr>
          <w:u w:val="single"/>
        </w:rPr>
        <w:t>humanity may finally be able to put up a serious fight against its real enemies. For comparison, the Global Fund to Fight AIDS, Tuberculosis and Malaria has saved an estimated 44 million lives with just 4 percent of this amount. Similarly, the (broken) “climate finance” pledge by rich countries to help developing nations mitigate the consequences of climate change amounts to just $100 billion per year; ending poverty globally might cost about the same amount. If countries agreed to reduce their military spending by 2 percent per year, these goals would all suddenly become within reach.</w:t>
      </w:r>
      <w:r>
        <w:rPr>
          <w:u w:val="single"/>
        </w:rPr>
        <w:t xml:space="preserve"> </w:t>
      </w:r>
      <w:r w:rsidRPr="00B87250">
        <w:rPr>
          <w:u w:val="single"/>
        </w:rPr>
        <w:t xml:space="preserve">One might think that negotiations on such sensitive issues as military policy can never succeed, but recent history suggests otherwise. </w:t>
      </w:r>
      <w:r w:rsidRPr="00B87250">
        <w:rPr>
          <w:sz w:val="12"/>
        </w:rPr>
        <w:t>Since the 1980s, the United States and Russia have voluntarily reduced their nuclear stockpiles by 90 percent. Whatever their rivalries during the Cold War, strategic cooperation was in the interests of both countries, and it was that interest that prevailed. Now all diplomatic relations between the U.S. and Russia are moribund. Sooner rather than later, however, these two countries will need to return to the negotiating table to avoid catastrophe, together with all other nations of the world. In doing so, they will need to remember that you do not need to be friends to cooperate.</w:t>
      </w:r>
    </w:p>
    <w:p w14:paraId="3A98AB07" w14:textId="77777777" w:rsidR="00B821B1" w:rsidRDefault="00B821B1" w:rsidP="00FE5CBB"/>
    <w:p w14:paraId="4CCB0DE0" w14:textId="5421B165" w:rsidR="00B821B1" w:rsidRDefault="00B821B1" w:rsidP="00B821B1">
      <w:pPr>
        <w:pStyle w:val="Heading3"/>
      </w:pPr>
      <w:r>
        <w:t>T/C---</w:t>
      </w:r>
      <w:r w:rsidR="00133BA2">
        <w:t xml:space="preserve"> War</w:t>
      </w:r>
    </w:p>
    <w:p w14:paraId="5F93F367" w14:textId="77777777" w:rsidR="00B821B1" w:rsidRDefault="00B821B1" w:rsidP="00B821B1"/>
    <w:p w14:paraId="1FAB471E" w14:textId="77777777" w:rsidR="00B821B1" w:rsidRDefault="00B821B1" w:rsidP="00C66FFD">
      <w:pPr>
        <w:pStyle w:val="Heading4"/>
        <w:ind w:left="720" w:hanging="720"/>
      </w:pPr>
      <w:r>
        <w:t>Military cuts are good and key to avoiding war</w:t>
      </w:r>
    </w:p>
    <w:p w14:paraId="08D4064B" w14:textId="77777777" w:rsidR="00B821B1" w:rsidRPr="007A31BB" w:rsidRDefault="00B821B1" w:rsidP="00B821B1">
      <w:r w:rsidRPr="007A31BB">
        <w:rPr>
          <w:rStyle w:val="Style13ptBold"/>
        </w:rPr>
        <w:t>Hornberger ‘23</w:t>
      </w:r>
      <w:r>
        <w:t xml:space="preserve"> [Jacob G, Jacob G. Hornberger is founder and president of The Future of Freedom Foundation. He was born and raised in Laredo, Texas, and received his B.A. in economics from Virginia Military Institute and his law degree from the University of Texas. He was a trial attorney for twelve years in Texas. He also was an adjunct professor at the University of Dallas, where he taught law and economics, 1-31-2023, "Why Not Defund the Military? – The Future of Freedom Foundation", https://www.fff.org/2023/01/31/why-not-defund-the-military/, Future of Freedom Foundation, accessed 6-27-2023 \\pa-zyg]]</w:t>
      </w:r>
    </w:p>
    <w:p w14:paraId="49022E28" w14:textId="77777777" w:rsidR="00B821B1" w:rsidRPr="00E45B65" w:rsidRDefault="00B821B1" w:rsidP="00B821B1">
      <w:pPr>
        <w:rPr>
          <w:sz w:val="12"/>
        </w:rPr>
      </w:pPr>
      <w:r w:rsidRPr="00E45B65">
        <w:rPr>
          <w:sz w:val="12"/>
        </w:rPr>
        <w:t xml:space="preserve">But </w:t>
      </w:r>
      <w:r w:rsidRPr="00E45B65">
        <w:rPr>
          <w:rStyle w:val="Emphasis"/>
        </w:rPr>
        <w:t>defunding</w:t>
      </w:r>
      <w:r w:rsidRPr="007A31BB">
        <w:rPr>
          <w:u w:val="single"/>
        </w:rPr>
        <w:t xml:space="preserve"> the military</w:t>
      </w:r>
      <w:r w:rsidRPr="00E45B65">
        <w:rPr>
          <w:sz w:val="12"/>
        </w:rPr>
        <w:t xml:space="preserve">, whose taxpayer-funded largess is now around $800 billion per year, </w:t>
      </w:r>
      <w:r w:rsidRPr="007A31BB">
        <w:rPr>
          <w:u w:val="single"/>
        </w:rPr>
        <w:t xml:space="preserve">is </w:t>
      </w:r>
      <w:r w:rsidRPr="00E45B65">
        <w:rPr>
          <w:rStyle w:val="Emphasis"/>
        </w:rPr>
        <w:t>precisely what we need</w:t>
      </w:r>
      <w:r w:rsidRPr="007A31BB">
        <w:rPr>
          <w:u w:val="single"/>
        </w:rPr>
        <w:t xml:space="preserve"> to do</w:t>
      </w:r>
      <w:r w:rsidRPr="00E45B65">
        <w:rPr>
          <w:sz w:val="12"/>
        </w:rPr>
        <w:t xml:space="preserve">. This is especially true given the out-of-control spending, debt, and monetary debauchery that is threatening to take our country down from within, not to mention the fact </w:t>
      </w:r>
      <w:r w:rsidRPr="008E4F9A">
        <w:t>that</w:t>
      </w:r>
      <w:r w:rsidRPr="007A31BB">
        <w:rPr>
          <w:u w:val="single"/>
        </w:rPr>
        <w:t xml:space="preserve"> the military establishment is now doing everything it can to embroil the United States in </w:t>
      </w:r>
      <w:r w:rsidRPr="00E45B65">
        <w:rPr>
          <w:rStyle w:val="Emphasis"/>
        </w:rPr>
        <w:t>a nuclear war with Russia, China, or both.</w:t>
      </w:r>
      <w:r>
        <w:rPr>
          <w:u w:val="single"/>
        </w:rPr>
        <w:t xml:space="preserve"> </w:t>
      </w:r>
      <w:r w:rsidRPr="00E45B65">
        <w:rPr>
          <w:sz w:val="12"/>
        </w:rPr>
        <w:t xml:space="preserve">According to a September 7, 2022, article at Omni Financial, the United States has around 450-500 military bases here in the United States. All 50 states have at least one base. Several have dozens of bases. California has 123, Texas 59, Florida 56, Hawaii 49, and Alaska 47. </w:t>
      </w:r>
      <w:r w:rsidRPr="007A31BB">
        <w:rPr>
          <w:u w:val="single"/>
        </w:rPr>
        <w:t>What purpose does this empire of domestic military bases serve</w:t>
      </w:r>
      <w:r w:rsidRPr="00E45B65">
        <w:rPr>
          <w:sz w:val="12"/>
        </w:rPr>
        <w:t>? Answer</w:t>
      </w:r>
      <w:r w:rsidRPr="007A31BB">
        <w:rPr>
          <w:u w:val="single"/>
        </w:rPr>
        <w:t>: It serves no purpose whatsoever. These bases all exist for their own sake</w:t>
      </w:r>
      <w:r w:rsidRPr="00E45B65">
        <w:rPr>
          <w:sz w:val="12"/>
        </w:rPr>
        <w:t xml:space="preserve"> — that is, simply to serve as a place for military personnel to live and work, as they spend that $800 billion in annual taxpayer-funded largess. Think about it. In the 19th century, it made sense to have military bases to protect communities from attacks by Native Americans. </w:t>
      </w:r>
      <w:r w:rsidRPr="007A31BB">
        <w:rPr>
          <w:u w:val="single"/>
        </w:rPr>
        <w:t xml:space="preserve">But today, </w:t>
      </w:r>
      <w:r w:rsidRPr="00E45B65">
        <w:rPr>
          <w:rStyle w:val="Emphasis"/>
        </w:rPr>
        <w:t>there is no threat</w:t>
      </w:r>
      <w:r w:rsidRPr="007A31BB">
        <w:rPr>
          <w:u w:val="single"/>
        </w:rPr>
        <w:t xml:space="preserve"> of attack on any communities by Native Americans. That threat disappeared a long time ago.</w:t>
      </w:r>
      <w:r>
        <w:rPr>
          <w:u w:val="single"/>
        </w:rPr>
        <w:t xml:space="preserve"> </w:t>
      </w:r>
      <w:r w:rsidRPr="00E45B65">
        <w:rPr>
          <w:sz w:val="12"/>
        </w:rPr>
        <w:t xml:space="preserve">Again, I ask: What purpose do all these military bases serve? Answer: No purpose whatsoever. What about the threat of a foreign invasion of the United States? Couldn’t it be said th0061t those 450-500 bases protect Americans in the event of foreign invasion of the United States? But </w:t>
      </w:r>
      <w:r w:rsidRPr="007A31BB">
        <w:rPr>
          <w:u w:val="single"/>
        </w:rPr>
        <w:t>there is no threat of a foreign invasion of the United States. None!</w:t>
      </w:r>
      <w:r w:rsidRPr="00E45B65">
        <w:rPr>
          <w:sz w:val="12"/>
        </w:rPr>
        <w:t xml:space="preserve"> It is now clear that </w:t>
      </w:r>
      <w:r w:rsidRPr="007A31BB">
        <w:rPr>
          <w:u w:val="single"/>
        </w:rPr>
        <w:t>the Pentagon hoped to re-convert Russia into a grave threat against the United States</w:t>
      </w:r>
      <w:r w:rsidRPr="00E45B65">
        <w:rPr>
          <w:sz w:val="12"/>
        </w:rPr>
        <w:t xml:space="preserve">, just as it did during the 45 years of its Cold War racket. Recall what </w:t>
      </w:r>
      <w:r w:rsidRPr="007A31BB">
        <w:rPr>
          <w:u w:val="single"/>
        </w:rPr>
        <w:t>military officials</w:t>
      </w:r>
      <w:r w:rsidRPr="00E45B65">
        <w:rPr>
          <w:sz w:val="12"/>
        </w:rPr>
        <w:t xml:space="preserve"> were exclaiming after they </w:t>
      </w:r>
      <w:r w:rsidRPr="00E45B65">
        <w:rPr>
          <w:rStyle w:val="Emphasis"/>
        </w:rPr>
        <w:t>used NATO to provoke Russia</w:t>
      </w:r>
      <w:r w:rsidRPr="007A31BB">
        <w:rPr>
          <w:u w:val="single"/>
        </w:rPr>
        <w:t xml:space="preserve"> into invading Ukraine. They were saying that Russia’s invasion showed that it intended to move west after conquering Ukraine, with the ultimate aim of taking over all of Europe</w:t>
      </w:r>
      <w:r w:rsidRPr="00E45B65">
        <w:rPr>
          <w:sz w:val="12"/>
        </w:rPr>
        <w:t xml:space="preserve">, after which it was going to cross the Atlantic and invade and conquer the United States. Whoops! As we now know, </w:t>
      </w:r>
      <w:r w:rsidRPr="007A31BB">
        <w:rPr>
          <w:u w:val="single"/>
        </w:rPr>
        <w:t>Russia isn’t even able to conquer Ukraine</w:t>
      </w:r>
      <w:r w:rsidRPr="00E45B65">
        <w:rPr>
          <w:sz w:val="12"/>
        </w:rPr>
        <w:t xml:space="preserve">. The great </w:t>
      </w:r>
      <w:r w:rsidRPr="007A31BB">
        <w:rPr>
          <w:u w:val="single"/>
        </w:rPr>
        <w:t xml:space="preserve">big “threat” to the United States was </w:t>
      </w:r>
      <w:r w:rsidRPr="00E45B65">
        <w:rPr>
          <w:rStyle w:val="Emphasis"/>
        </w:rPr>
        <w:t>exposed as a sham</w:t>
      </w:r>
      <w:r w:rsidRPr="007A31BB">
        <w:rPr>
          <w:u w:val="single"/>
        </w:rPr>
        <w:t>.</w:t>
      </w:r>
      <w:r w:rsidRPr="00E45B65">
        <w:rPr>
          <w:sz w:val="12"/>
        </w:rPr>
        <w:t xml:space="preserve"> There </w:t>
      </w:r>
      <w:r w:rsidRPr="007A31BB">
        <w:rPr>
          <w:u w:val="single"/>
        </w:rPr>
        <w:t>was never any possibility that Russia would be able to cross the Atlantic, invade the United States, maintain its supply lines, conquer the country, and take over the federal government and America’s public schools</w:t>
      </w:r>
      <w:r w:rsidRPr="00E45B65">
        <w:rPr>
          <w:sz w:val="12"/>
        </w:rPr>
        <w:t xml:space="preserve">. It was all a crock. But that was clearly </w:t>
      </w:r>
      <w:r w:rsidRPr="007A31BB">
        <w:rPr>
          <w:u w:val="single"/>
        </w:rPr>
        <w:t>the plan — to present Russia, once again, as a giant threat</w:t>
      </w:r>
      <w:r w:rsidRPr="00E45B65">
        <w:rPr>
          <w:sz w:val="12"/>
        </w:rPr>
        <w:t xml:space="preserve">, one that could be used </w:t>
      </w:r>
      <w:r w:rsidRPr="007A31BB">
        <w:rPr>
          <w:u w:val="single"/>
        </w:rPr>
        <w:t>to justify the continued existence of all those needless 450-500 domestic military bases</w:t>
      </w:r>
      <w:r w:rsidRPr="00E45B65">
        <w:rPr>
          <w:sz w:val="12"/>
        </w:rPr>
        <w:t xml:space="preserve">. What about China, the other nation that the Pentagon and its acolytes in the mainstream press consider to be America’s other major “adversary,” “competitor,” “rival,” “opponent,” or “enemy”? </w:t>
      </w:r>
      <w:r w:rsidRPr="007A31BB">
        <w:rPr>
          <w:u w:val="single"/>
        </w:rPr>
        <w:t xml:space="preserve">China would have a difficult time even conquering Taiwan. It </w:t>
      </w:r>
      <w:r w:rsidRPr="00E45B65">
        <w:rPr>
          <w:rStyle w:val="Emphasis"/>
        </w:rPr>
        <w:t>doesn’t have the remotest military</w:t>
      </w:r>
      <w:r w:rsidRPr="007A31BB">
        <w:rPr>
          <w:u w:val="single"/>
        </w:rPr>
        <w:t xml:space="preserve"> capability, including the problem of maintaining supply lines, to cross the Pacific, and invade, conquer, and occupy the United States</w:t>
      </w:r>
      <w:r w:rsidRPr="00E45B65">
        <w:rPr>
          <w:sz w:val="12"/>
        </w:rPr>
        <w:t>. For that matter</w:t>
      </w:r>
      <w:r w:rsidRPr="00E45B65">
        <w:rPr>
          <w:rStyle w:val="Emphasis"/>
        </w:rPr>
        <w:t>, China doesn’t have any interest</w:t>
      </w:r>
      <w:r w:rsidRPr="007A31BB">
        <w:rPr>
          <w:u w:val="single"/>
        </w:rPr>
        <w:t xml:space="preserve"> whatsoever in invading the United States</w:t>
      </w:r>
      <w:r w:rsidRPr="00E45B65">
        <w:rPr>
          <w:sz w:val="12"/>
        </w:rPr>
        <w:t xml:space="preserve">, conquering the nation, and forcing Americans to learn the Communist Manifesto in America’s socialist public-school systems. But </w:t>
      </w:r>
      <w:r w:rsidRPr="007A31BB">
        <w:rPr>
          <w:u w:val="single"/>
        </w:rPr>
        <w:t>in order to justify the existence of those 450-500 domestic military bases, the Pentagon is desperately doing whatever it can to demonstrate that China poses a grave threat</w:t>
      </w:r>
      <w:r w:rsidRPr="00E45B65">
        <w:rPr>
          <w:sz w:val="12"/>
        </w:rPr>
        <w:t xml:space="preserve"> to the United States, much as it did during its Cold War racket. What about Venezuela, Cuba, North Korea, Nicaragua, Syria, or other </w:t>
      </w:r>
      <w:r w:rsidRPr="007A31BB">
        <w:rPr>
          <w:u w:val="single"/>
        </w:rPr>
        <w:t>Third World socialist or communist countries</w:t>
      </w:r>
      <w:r w:rsidRPr="00E45B65">
        <w:rPr>
          <w:sz w:val="12"/>
        </w:rPr>
        <w:t xml:space="preserve"> that the Pentagon considers are a threat to “national security”? Once again, they </w:t>
      </w:r>
      <w:r w:rsidRPr="007A31BB">
        <w:rPr>
          <w:u w:val="single"/>
        </w:rPr>
        <w:t>lack the military capability, money, armaments, troops, and even the interest to invade, conquer, and occupy the United States</w:t>
      </w:r>
      <w:r w:rsidRPr="00E45B65">
        <w:rPr>
          <w:sz w:val="12"/>
        </w:rPr>
        <w:t xml:space="preserve">. In fact, </w:t>
      </w:r>
      <w:r w:rsidRPr="007A31BB">
        <w:rPr>
          <w:rStyle w:val="StyleUnderline"/>
        </w:rPr>
        <w:t>if they tried, there is little doubt that America’s well-</w:t>
      </w:r>
      <w:r w:rsidRPr="00E45B65">
        <w:rPr>
          <w:rStyle w:val="Emphasis"/>
        </w:rPr>
        <w:t>armed citizenry would quickly dispose</w:t>
      </w:r>
      <w:r w:rsidRPr="007A31BB">
        <w:rPr>
          <w:rStyle w:val="StyleUnderline"/>
        </w:rPr>
        <w:t xml:space="preserve"> of them.</w:t>
      </w:r>
      <w:r>
        <w:rPr>
          <w:rStyle w:val="StyleUnderline"/>
        </w:rPr>
        <w:t xml:space="preserve"> </w:t>
      </w:r>
      <w:r w:rsidRPr="00E45B65">
        <w:rPr>
          <w:sz w:val="12"/>
        </w:rPr>
        <w:t xml:space="preserve">Of course, </w:t>
      </w:r>
      <w:r w:rsidRPr="00E45B65">
        <w:rPr>
          <w:u w:val="single"/>
        </w:rPr>
        <w:t>military statists would exclaim, “Without our empire of domestic military bases, the Pentagon would not be able to sustain its empire of foreign military bases</w:t>
      </w:r>
      <w:r w:rsidRPr="00E45B65">
        <w:rPr>
          <w:sz w:val="12"/>
        </w:rPr>
        <w:t xml:space="preserve">!” They would be referring to the 750 bases in some 80 countries. Yes, imagine that: the Pentagon has more military bases abroad than here inside the United States! </w:t>
      </w:r>
      <w:r w:rsidRPr="00E45B65">
        <w:rPr>
          <w:u w:val="single"/>
        </w:rPr>
        <w:t>We should close those too. What purpose do they serve? None, except to provide the Pentagon with the ability to control foreign regimes, invade and occupy foreign countries, and gin up foreign crises and wars, as it has done most recently in Ukraine</w:t>
      </w:r>
      <w:r w:rsidRPr="00E45B65">
        <w:rPr>
          <w:sz w:val="12"/>
        </w:rPr>
        <w:t xml:space="preserve">. Remember what Martin Luther King said about the U.S. national-security state — that it is the “greatest purveyor of violence in the world.” How is all that deadly and destructive foreign interventionism in the interests of the American people? All it does is inflict death, suffering, and destruction that engenders anger and hatred, which then manifests itself in retaliatory terrorism, which is then used to justify the existence of that vast empire of domestic and foreign military bases. Let’s not forget something else that’s of critical importance: the destruction of our liberty here at home at the hands of the national-security establishment. Examples: The USA PATRIOT Act, mass secret surveillance, the super-secret rubber-stamp FISA court, indefinite detention, military tribunals, denial of due process, and state-sponsored assassinations and torture of American citizens. Our nation was founded as a limited-government republic. That’s the governmental system that the Constitution called into existence. That was our governmental system for more than 100 years. It was characterized by a basic, relatively small army. </w:t>
      </w:r>
      <w:r w:rsidRPr="00E45B65">
        <w:rPr>
          <w:u w:val="single"/>
        </w:rPr>
        <w:t xml:space="preserve">The </w:t>
      </w:r>
      <w:r w:rsidRPr="00E45B65">
        <w:rPr>
          <w:rStyle w:val="Emphasis"/>
        </w:rPr>
        <w:t>last thing</w:t>
      </w:r>
      <w:r w:rsidRPr="00E45B65">
        <w:rPr>
          <w:u w:val="single"/>
        </w:rPr>
        <w:t xml:space="preserve"> our ancestors wanted was a gigantic military establishment with a gigantic empire of domestic and military bases that America has today. They fiercely opposed standing armies.</w:t>
      </w:r>
      <w:r>
        <w:rPr>
          <w:u w:val="single"/>
        </w:rPr>
        <w:t xml:space="preserve"> </w:t>
      </w:r>
      <w:r w:rsidRPr="00E45B65">
        <w:rPr>
          <w:sz w:val="12"/>
        </w:rPr>
        <w:t xml:space="preserve">The </w:t>
      </w:r>
      <w:r w:rsidRPr="00E45B65">
        <w:rPr>
          <w:u w:val="single"/>
        </w:rPr>
        <w:t xml:space="preserve">conversion of the federal government to a national-security state was the worst mistake our nation has ever made. Not only is it a major factor in the out-of-control federal spending, debt, and monetary debauchery that is threatening our nation with bankruptcy, it also is now threatening our nation with </w:t>
      </w:r>
      <w:r w:rsidRPr="00E45B65">
        <w:rPr>
          <w:rStyle w:val="Emphasis"/>
        </w:rPr>
        <w:t>life-destroying nuclear war</w:t>
      </w:r>
      <w:r w:rsidRPr="00E45B65">
        <w:rPr>
          <w:u w:val="single"/>
        </w:rPr>
        <w:t>.</w:t>
      </w:r>
      <w:r>
        <w:rPr>
          <w:u w:val="single"/>
        </w:rPr>
        <w:t xml:space="preserve"> </w:t>
      </w:r>
      <w:r w:rsidRPr="00E45B65">
        <w:rPr>
          <w:u w:val="single"/>
        </w:rPr>
        <w:t>We need to repeal and dismantle the national security establishment and restore a limited-government republic with a relatively small military force</w:t>
      </w:r>
      <w:r w:rsidRPr="00E45B65">
        <w:rPr>
          <w:sz w:val="12"/>
        </w:rPr>
        <w:t xml:space="preserve">. We need to do it now. Our liberty, peace, prosperity, harmony, and possibly even our survival depend on it. </w:t>
      </w:r>
    </w:p>
    <w:p w14:paraId="73B1963C" w14:textId="77777777" w:rsidR="00B821B1" w:rsidRDefault="00B821B1" w:rsidP="00B821B1">
      <w:pPr>
        <w:rPr>
          <w:sz w:val="12"/>
        </w:rPr>
      </w:pPr>
    </w:p>
    <w:p w14:paraId="53F94A57" w14:textId="77777777" w:rsidR="00133BA2" w:rsidRDefault="00133BA2" w:rsidP="00133BA2">
      <w:pPr>
        <w:pStyle w:val="Heading4"/>
      </w:pPr>
      <w:r>
        <w:t xml:space="preserve">US military ineffectiveness is not solved by more funding, it’s a question of </w:t>
      </w:r>
      <w:r w:rsidRPr="00A85097">
        <w:rPr>
          <w:u w:val="single"/>
        </w:rPr>
        <w:t>strategy</w:t>
      </w:r>
      <w:r>
        <w:t xml:space="preserve"> – further funding creates regional instability which turns the DA</w:t>
      </w:r>
    </w:p>
    <w:p w14:paraId="1DA5C9F1" w14:textId="77777777" w:rsidR="00133BA2" w:rsidRDefault="00133BA2" w:rsidP="00133BA2">
      <w:r w:rsidRPr="001D0F08">
        <w:t xml:space="preserve">Thomas E. </w:t>
      </w:r>
      <w:r w:rsidRPr="001D0F08">
        <w:rPr>
          <w:rStyle w:val="Style13ptBold"/>
        </w:rPr>
        <w:t>Ricks 17</w:t>
      </w:r>
      <w:r>
        <w:t xml:space="preserve"> (</w:t>
      </w:r>
      <w:r w:rsidRPr="001D0F08">
        <w:t>overed the U.S. military from 1991 to 2008 for the Wall Street Journal and then the Washington Post</w:t>
      </w:r>
      <w:r>
        <w:t>, “</w:t>
      </w:r>
      <w:r w:rsidRPr="001D0F08">
        <w:t>America’s military doesn’t need more money — what it needs is an engaged public to demand a genuine strategy</w:t>
      </w:r>
      <w:r>
        <w:t xml:space="preserve">”, </w:t>
      </w:r>
      <w:hyperlink r:id="rId206" w:history="1">
        <w:r w:rsidRPr="00A56F66">
          <w:rPr>
            <w:rStyle w:val="Hyperlink"/>
          </w:rPr>
          <w:t>https://foreignpolicy.com/2017/02/27/americas-military-doesnt-need-more-money-what-it-needs-is-an-engaged-public-to-demand-a-genuine-strategy/</w:t>
        </w:r>
      </w:hyperlink>
      <w:r>
        <w:t>)AC</w:t>
      </w:r>
    </w:p>
    <w:p w14:paraId="7C40F053" w14:textId="77777777" w:rsidR="00133BA2" w:rsidRDefault="00133BA2" w:rsidP="00133BA2">
      <w:r w:rsidRPr="002766B9">
        <w:t xml:space="preserve">But as a citizen I have concerns. </w:t>
      </w:r>
      <w:r w:rsidRPr="009A1575">
        <w:rPr>
          <w:rStyle w:val="Emphasis"/>
        </w:rPr>
        <w:t>Money will not fix what ails our military</w:t>
      </w:r>
      <w:r w:rsidRPr="002766B9">
        <w:t xml:space="preserve">. We don’t have a supply problem, </w:t>
      </w:r>
      <w:r w:rsidRPr="009A1575">
        <w:rPr>
          <w:rStyle w:val="StyleUnderline"/>
        </w:rPr>
        <w:t xml:space="preserve">we have a demand problem created by </w:t>
      </w:r>
      <w:r w:rsidRPr="009A1575">
        <w:rPr>
          <w:rStyle w:val="Emphasis"/>
        </w:rPr>
        <w:t>poor strategy</w:t>
      </w:r>
      <w:r w:rsidRPr="009A1575">
        <w:rPr>
          <w:rStyle w:val="StyleUnderline"/>
        </w:rPr>
        <w:t>.</w:t>
      </w:r>
      <w:r w:rsidRPr="002766B9">
        <w:t xml:space="preserve"> We have a military doing missions often beyond its purview, acting as the lead government agency in areas it is not qualified to do so, bearing impossible expectations in the process. As military professionals, we fail if we don’t achieve national goals (end states); the corollary to this is simple, we must demand clear and achievable goals. Our lack of both skews defense decisions.</w:t>
      </w:r>
    </w:p>
    <w:p w14:paraId="62508ED2" w14:textId="77777777" w:rsidR="00133BA2" w:rsidRDefault="00133BA2" w:rsidP="00133BA2">
      <w:r>
        <w:t>I don’t doubt the honesty of military leaders who say maintenance is limiting flights or our forces are stretched, but these conditions, to me, are a function of a force doing too much, not a function of limited budgets. A glance at Department of Defense budgets over the last ten years begs the question: Where exactly are the budget cuts? Where is the huge gutting of the military? Stories of America’s military decline overstate their case at best. Army, Air Force, and Navy aircraft fleets outnumber most other countries, the Coast Guard is one of the biggest navies, and DoD spends more than the next 5-7 powers combined.</w:t>
      </w:r>
    </w:p>
    <w:p w14:paraId="4783F311" w14:textId="77777777" w:rsidR="00133BA2" w:rsidRPr="009A1575" w:rsidRDefault="00133BA2" w:rsidP="00133BA2">
      <w:pPr>
        <w:rPr>
          <w:rStyle w:val="StyleUnderline"/>
        </w:rPr>
      </w:pPr>
      <w:r>
        <w:t xml:space="preserve">In fact, </w:t>
      </w:r>
      <w:r w:rsidRPr="009A1575">
        <w:rPr>
          <w:rStyle w:val="Emphasis"/>
        </w:rPr>
        <w:t>money is not the solution — it may actually be contributing to our problems</w:t>
      </w:r>
      <w:r w:rsidRPr="009A1575">
        <w:rPr>
          <w:rStyle w:val="StyleUnderline"/>
        </w:rPr>
        <w:t>. Enormous budgets and unclear strategy allow us to ignore hard choices</w:t>
      </w:r>
      <w:r>
        <w:t xml:space="preserve">. Since the advent of the All-Volunteer Force (AVF), America has skipped the “guns vs. butter” argument entirely. Instead of hard choices, </w:t>
      </w:r>
      <w:r w:rsidRPr="009A1575">
        <w:rPr>
          <w:rStyle w:val="StyleUnderline"/>
        </w:rPr>
        <w:t>America used debt to outsource its wars to a small cadre of competent, capable, but increasingly distant professionals.</w:t>
      </w:r>
      <w:r>
        <w:t xml:space="preserve"> Former Defense Secretary Bob Gates once remarked that </w:t>
      </w:r>
      <w:r w:rsidRPr="009A1575">
        <w:rPr>
          <w:rStyle w:val="StyleUnderline"/>
        </w:rPr>
        <w:t>we spend more on military bands than diplomacy. Too much money has allowed the military to dominate what should be whole-of-government decision making.</w:t>
      </w:r>
    </w:p>
    <w:p w14:paraId="2C10B8C8" w14:textId="77777777" w:rsidR="00133BA2" w:rsidRDefault="00133BA2" w:rsidP="00133BA2">
      <w:r>
        <w:t xml:space="preserve">The trouble is, </w:t>
      </w:r>
      <w:r w:rsidRPr="009A1575">
        <w:rPr>
          <w:rStyle w:val="StyleUnderline"/>
        </w:rPr>
        <w:t>it hasn’t worked</w:t>
      </w:r>
      <w:r>
        <w:t xml:space="preserve">. Since the Cold War ended, in all but a few cases </w:t>
      </w:r>
      <w:r w:rsidRPr="009A1575">
        <w:rPr>
          <w:rStyle w:val="StyleUnderline"/>
        </w:rPr>
        <w:t>the employment of American force has not succeed as planned</w:t>
      </w:r>
      <w:r>
        <w:t xml:space="preserve">. In fact, there is substantial </w:t>
      </w:r>
      <w:r w:rsidRPr="009A1575">
        <w:rPr>
          <w:rStyle w:val="StyleUnderline"/>
        </w:rPr>
        <w:t>evidence our policies are actually exacerbating problems of regional instability and terrorism</w:t>
      </w:r>
      <w:r>
        <w:t xml:space="preserve">. </w:t>
      </w:r>
      <w:r w:rsidRPr="009A1575">
        <w:rPr>
          <w:rStyle w:val="StyleUnderline"/>
        </w:rPr>
        <w:t>Our methods have become fundamentally attritional, trading lives and spending massive sums</w:t>
      </w:r>
      <w:r>
        <w:t>. Our present strategy presumes inexhaustible money and willpower. But both our finite and the money pot is running out.</w:t>
      </w:r>
    </w:p>
    <w:p w14:paraId="188D8FD3" w14:textId="77777777" w:rsidR="00133BA2" w:rsidRPr="001D0F08" w:rsidRDefault="00133BA2" w:rsidP="00133BA2">
      <w:pPr>
        <w:rPr>
          <w:u w:val="single"/>
        </w:rPr>
      </w:pPr>
      <w:r>
        <w:t xml:space="preserve">Fifteen years after launching a worldwide effort to defeat and destroy terrorist organizations, </w:t>
      </w:r>
      <w:r w:rsidRPr="001D0F08">
        <w:rPr>
          <w:rStyle w:val="StyleUnderline"/>
        </w:rPr>
        <w:t>the United States finds itself locked in a pathologically recursive loop; we fight to prevent attacks and defend our values, only to incite further violence against ourselves and allies while destabilizing already chaotic regions.</w:t>
      </w:r>
      <w:r>
        <w:t xml:space="preserve"> Our forces are competent, professional, and effective. But, no matter how good our forces are, it is irrelevant for the reasons laid out by historian Williamson Murray: “</w:t>
      </w:r>
      <w:r w:rsidRPr="001D0F08">
        <w:rPr>
          <w:rStyle w:val="StyleUnderline"/>
        </w:rPr>
        <w:t>No matter how effective the military institutions might be at the tactical and operational levels, if the strategy and political framework [was] flawed, the result was defeat.”</w:t>
      </w:r>
    </w:p>
    <w:p w14:paraId="2E963844" w14:textId="77777777" w:rsidR="00133BA2" w:rsidRPr="00315341" w:rsidRDefault="00133BA2" w:rsidP="00BD5F30"/>
    <w:p w14:paraId="2C69720C" w14:textId="4C78DF77" w:rsidR="00AC5FC7" w:rsidRDefault="00AC5FC7" w:rsidP="00AC5FC7">
      <w:pPr>
        <w:pStyle w:val="Heading3"/>
      </w:pPr>
      <w:r>
        <w:t>T/C---</w:t>
      </w:r>
      <w:r w:rsidR="00300AD3">
        <w:t xml:space="preserve"> Climate</w:t>
      </w:r>
    </w:p>
    <w:p w14:paraId="1ABBA9B0" w14:textId="77777777" w:rsidR="00AC5FC7" w:rsidRDefault="00AC5FC7" w:rsidP="00B821B1"/>
    <w:p w14:paraId="045468B0" w14:textId="77777777" w:rsidR="00C027DA" w:rsidRDefault="00C027DA" w:rsidP="00C027DA">
      <w:pPr>
        <w:pStyle w:val="Heading4"/>
      </w:pPr>
      <w:r>
        <w:t>Military cuts are good – reduces carbon emissions – solves climate.</w:t>
      </w:r>
    </w:p>
    <w:p w14:paraId="3540D306" w14:textId="77777777" w:rsidR="00C027DA" w:rsidRPr="005952F9" w:rsidRDefault="00C027DA" w:rsidP="00C027DA">
      <w:r w:rsidRPr="00064385">
        <w:rPr>
          <w:rStyle w:val="Style13ptBold"/>
        </w:rPr>
        <w:t>Olivier 23</w:t>
      </w:r>
      <w:r w:rsidRPr="005952F9">
        <w:t xml:space="preserve"> [</w:t>
      </w:r>
      <w:r>
        <w:t xml:space="preserve">Indigo; </w:t>
      </w:r>
      <w:r w:rsidRPr="005952F9">
        <w:t xml:space="preserve">1-30-2023; </w:t>
      </w:r>
      <w:r>
        <w:t xml:space="preserve">Researcher at </w:t>
      </w:r>
      <w:r>
        <w:rPr>
          <w:i/>
          <w:iCs/>
        </w:rPr>
        <w:t>The New Republic</w:t>
      </w:r>
      <w:r>
        <w:t>, bachelors from The New School</w:t>
      </w:r>
      <w:r w:rsidRPr="005952F9">
        <w:t>; "Don’t Just Cut Defense Spending. Convert the Defense Industry Into a Green Powerhouse."; New Republic; https://newrepublic.com/article/170258/dont-just-cut-defense-spending-convert-defense-industry-green-powerhouse; accessed 6-27-2023; Lowell-EL]</w:t>
      </w:r>
    </w:p>
    <w:p w14:paraId="12EC51AB" w14:textId="77777777" w:rsidR="00C027DA" w:rsidRPr="00537614" w:rsidRDefault="00C027DA" w:rsidP="00C027DA">
      <w:pPr>
        <w:rPr>
          <w:sz w:val="16"/>
        </w:rPr>
      </w:pPr>
      <w:r w:rsidRPr="00537614">
        <w:rPr>
          <w:highlight w:val="cyan"/>
          <w:u w:val="single"/>
        </w:rPr>
        <w:t>Experts</w:t>
      </w:r>
      <w:r w:rsidRPr="005952F9">
        <w:rPr>
          <w:u w:val="single"/>
        </w:rPr>
        <w:t xml:space="preserve"> and activists have </w:t>
      </w:r>
      <w:hyperlink r:id="rId207" w:tgtFrame="_blank" w:history="1">
        <w:r w:rsidRPr="00537614">
          <w:rPr>
            <w:rStyle w:val="Hyperlink"/>
            <w:highlight w:val="cyan"/>
            <w:u w:val="single"/>
          </w:rPr>
          <w:t>stressed</w:t>
        </w:r>
      </w:hyperlink>
      <w:r w:rsidRPr="00537614">
        <w:rPr>
          <w:highlight w:val="cyan"/>
          <w:u w:val="single"/>
        </w:rPr>
        <w:t> the </w:t>
      </w:r>
      <w:hyperlink r:id="rId208" w:tgtFrame="_blank" w:history="1">
        <w:r w:rsidRPr="00537614">
          <w:rPr>
            <w:rStyle w:val="Hyperlink"/>
            <w:highlight w:val="cyan"/>
            <w:u w:val="single"/>
          </w:rPr>
          <w:t>importance</w:t>
        </w:r>
      </w:hyperlink>
      <w:r w:rsidRPr="00537614">
        <w:rPr>
          <w:highlight w:val="cyan"/>
          <w:u w:val="single"/>
        </w:rPr>
        <w:t> of cutting the defense budget to reduce the military’s carbon footprint</w:t>
      </w:r>
      <w:r w:rsidRPr="00537614">
        <w:rPr>
          <w:sz w:val="16"/>
        </w:rPr>
        <w:t xml:space="preserve"> and free up resources </w:t>
      </w:r>
      <w:r w:rsidRPr="00537614">
        <w:rPr>
          <w:highlight w:val="cyan"/>
          <w:u w:val="single"/>
        </w:rPr>
        <w:t xml:space="preserve">for initiatives like the </w:t>
      </w:r>
      <w:r w:rsidRPr="00537614">
        <w:rPr>
          <w:b/>
          <w:bCs/>
          <w:highlight w:val="cyan"/>
          <w:u w:val="single"/>
        </w:rPr>
        <w:t>Green New Deal</w:t>
      </w:r>
      <w:r w:rsidRPr="00537614">
        <w:rPr>
          <w:sz w:val="16"/>
        </w:rPr>
        <w:t xml:space="preserve">. Less attention has been afforded to the millions of workers who make up the Pentagon’s supply chains. If the defense budget does get slashed, the reduction in arms manufacturing will displace these workers. Given the </w:t>
      </w:r>
      <w:r w:rsidRPr="00537614">
        <w:rPr>
          <w:b/>
          <w:bCs/>
          <w:highlight w:val="cyan"/>
          <w:u w:val="single"/>
        </w:rPr>
        <w:t>military</w:t>
      </w:r>
      <w:r w:rsidRPr="00537614">
        <w:rPr>
          <w:b/>
          <w:bCs/>
          <w:u w:val="single"/>
        </w:rPr>
        <w:t>’s position as</w:t>
      </w:r>
      <w:r w:rsidRPr="000B44A1">
        <w:rPr>
          <w:u w:val="single"/>
        </w:rPr>
        <w:t xml:space="preserve"> both the world’s </w:t>
      </w:r>
      <w:hyperlink r:id="rId209" w:tgtFrame="_blank" w:history="1">
        <w:r w:rsidRPr="000B44A1">
          <w:rPr>
            <w:rStyle w:val="Hyperlink"/>
            <w:u w:val="single"/>
          </w:rPr>
          <w:t>largest</w:t>
        </w:r>
      </w:hyperlink>
      <w:r w:rsidRPr="000B44A1">
        <w:rPr>
          <w:u w:val="single"/>
        </w:rPr>
        <w:t xml:space="preserve"> employer and </w:t>
      </w:r>
      <w:r w:rsidRPr="00537614">
        <w:rPr>
          <w:highlight w:val="cyan"/>
          <w:u w:val="single"/>
        </w:rPr>
        <w:t xml:space="preserve">its </w:t>
      </w:r>
      <w:r w:rsidRPr="00537614">
        <w:rPr>
          <w:b/>
          <w:bCs/>
          <w:highlight w:val="cyan"/>
          <w:u w:val="single"/>
        </w:rPr>
        <w:t>largest institutional emitter of greenhouse gases</w:t>
      </w:r>
      <w:r w:rsidRPr="00537614">
        <w:rPr>
          <w:sz w:val="16"/>
        </w:rPr>
        <w:t xml:space="preserve">, a just transition should prioritize </w:t>
      </w:r>
      <w:r w:rsidRPr="000B44A1">
        <w:rPr>
          <w:u w:val="single"/>
        </w:rPr>
        <w:t>helping defense workers</w:t>
      </w:r>
      <w:r w:rsidRPr="00537614">
        <w:rPr>
          <w:sz w:val="16"/>
        </w:rPr>
        <w:t xml:space="preserve">, who represent some of the nation’s top engineers, </w:t>
      </w:r>
      <w:r w:rsidRPr="000B44A1">
        <w:rPr>
          <w:u w:val="single"/>
        </w:rPr>
        <w:t>find green jobs</w:t>
      </w:r>
      <w:r w:rsidRPr="00537614">
        <w:rPr>
          <w:sz w:val="16"/>
        </w:rPr>
        <w:t xml:space="preserve"> as well.</w:t>
      </w:r>
    </w:p>
    <w:p w14:paraId="0F05C159" w14:textId="77777777" w:rsidR="00C027DA" w:rsidRPr="00537614" w:rsidRDefault="00C027DA" w:rsidP="00C027DA">
      <w:pPr>
        <w:rPr>
          <w:sz w:val="16"/>
        </w:rPr>
      </w:pPr>
      <w:r w:rsidRPr="00537614">
        <w:rPr>
          <w:sz w:val="16"/>
        </w:rPr>
        <w:t>The new Costs of War </w:t>
      </w:r>
      <w:hyperlink r:id="rId210" w:tgtFrame="_blank" w:history="1">
        <w:r w:rsidRPr="00537614">
          <w:rPr>
            <w:rStyle w:val="Hyperlink"/>
            <w:sz w:val="16"/>
          </w:rPr>
          <w:t>report</w:t>
        </w:r>
      </w:hyperlink>
      <w:r w:rsidRPr="00537614">
        <w:rPr>
          <w:sz w:val="16"/>
        </w:rPr>
        <w:t xml:space="preserve"> released last week, authored by Miriam Pemberton, suggests </w:t>
      </w:r>
      <w:r w:rsidRPr="00537614">
        <w:rPr>
          <w:b/>
          <w:bCs/>
          <w:highlight w:val="cyan"/>
          <w:u w:val="single"/>
        </w:rPr>
        <w:t>reorienting</w:t>
      </w:r>
      <w:r w:rsidRPr="00537614">
        <w:rPr>
          <w:b/>
          <w:bCs/>
          <w:u w:val="single"/>
        </w:rPr>
        <w:t xml:space="preserve"> the </w:t>
      </w:r>
      <w:r w:rsidRPr="00537614">
        <w:rPr>
          <w:b/>
          <w:bCs/>
          <w:highlight w:val="cyan"/>
          <w:u w:val="single"/>
        </w:rPr>
        <w:t>defense</w:t>
      </w:r>
      <w:r w:rsidRPr="00537614">
        <w:rPr>
          <w:b/>
          <w:bCs/>
          <w:u w:val="single"/>
        </w:rPr>
        <w:t xml:space="preserve"> economy </w:t>
      </w:r>
      <w:r w:rsidRPr="00537614">
        <w:rPr>
          <w:b/>
          <w:bCs/>
          <w:highlight w:val="cyan"/>
          <w:u w:val="single"/>
        </w:rPr>
        <w:t>to</w:t>
      </w:r>
      <w:r w:rsidRPr="00537614">
        <w:rPr>
          <w:b/>
          <w:bCs/>
          <w:u w:val="single"/>
        </w:rPr>
        <w:t xml:space="preserve"> civilian </w:t>
      </w:r>
      <w:r w:rsidRPr="00537614">
        <w:rPr>
          <w:b/>
          <w:bCs/>
          <w:highlight w:val="cyan"/>
          <w:u w:val="single"/>
        </w:rPr>
        <w:t>production to fight climate change</w:t>
      </w:r>
      <w:r w:rsidRPr="00537614">
        <w:rPr>
          <w:highlight w:val="cyan"/>
          <w:u w:val="single"/>
        </w:rPr>
        <w:t>.</w:t>
      </w:r>
      <w:r w:rsidRPr="00537614">
        <w:rPr>
          <w:sz w:val="16"/>
        </w:rPr>
        <w:t xml:space="preserve"> Both the case of Lockheed’s </w:t>
      </w:r>
      <w:proofErr w:type="spellStart"/>
      <w:r w:rsidRPr="00537614">
        <w:rPr>
          <w:sz w:val="16"/>
        </w:rPr>
        <w:t>HybriDrive</w:t>
      </w:r>
      <w:proofErr w:type="spellEnd"/>
      <w:r w:rsidRPr="00537614">
        <w:rPr>
          <w:sz w:val="16"/>
        </w:rPr>
        <w:t xml:space="preserve"> and the collapse of California’s aerospace industry, she argues, illuminate what could have been a fruitful post–Cold War transition. The </w:t>
      </w:r>
      <w:r w:rsidRPr="00537614">
        <w:rPr>
          <w:u w:val="single"/>
        </w:rPr>
        <w:t>Clinton administration had </w:t>
      </w:r>
      <w:hyperlink r:id="rId211" w:tgtFrame="_blank" w:history="1">
        <w:r w:rsidRPr="00537614">
          <w:rPr>
            <w:rStyle w:val="Hyperlink"/>
            <w:u w:val="single"/>
          </w:rPr>
          <w:t>pledged</w:t>
        </w:r>
      </w:hyperlink>
      <w:r w:rsidRPr="00537614">
        <w:rPr>
          <w:u w:val="single"/>
        </w:rPr>
        <w:t> a “peace dividend” aimed at redirecting Cold War spending to the civilian economy.</w:t>
      </w:r>
      <w:r w:rsidRPr="00537614">
        <w:rPr>
          <w:sz w:val="16"/>
        </w:rPr>
        <w:t xml:space="preserve"> But Clinton’s </w:t>
      </w:r>
      <w:hyperlink r:id="rId212" w:tgtFrame="_blank" w:history="1">
        <w:r w:rsidRPr="00537614">
          <w:rPr>
            <w:rStyle w:val="Hyperlink"/>
            <w:sz w:val="16"/>
          </w:rPr>
          <w:t>plan</w:t>
        </w:r>
      </w:hyperlink>
      <w:r w:rsidRPr="00537614">
        <w:rPr>
          <w:sz w:val="16"/>
        </w:rPr>
        <w:t> to transform the United States “from a defense to a domestic economic giant” never came to pass. </w:t>
      </w:r>
    </w:p>
    <w:p w14:paraId="6AD73DF5" w14:textId="77777777" w:rsidR="00C027DA" w:rsidRPr="00537614" w:rsidRDefault="00C027DA" w:rsidP="00C027DA">
      <w:pPr>
        <w:rPr>
          <w:sz w:val="16"/>
          <w:szCs w:val="16"/>
        </w:rPr>
      </w:pPr>
      <w:r w:rsidRPr="00537614">
        <w:rPr>
          <w:sz w:val="16"/>
          <w:szCs w:val="16"/>
        </w:rPr>
        <w:t>The reasons for this had to do with austerity measures and fierce </w:t>
      </w:r>
      <w:hyperlink r:id="rId213" w:tgtFrame="_blank" w:history="1">
        <w:r w:rsidRPr="00537614">
          <w:rPr>
            <w:rStyle w:val="Hyperlink"/>
            <w:sz w:val="16"/>
            <w:szCs w:val="16"/>
          </w:rPr>
          <w:t>pushback</w:t>
        </w:r>
      </w:hyperlink>
      <w:r w:rsidRPr="00537614">
        <w:rPr>
          <w:sz w:val="16"/>
          <w:szCs w:val="16"/>
        </w:rPr>
        <w:t> from the Pentagon officials, arms corporations, and members of Congress who make up the “</w:t>
      </w:r>
      <w:hyperlink r:id="rId214" w:tgtFrame="_blank" w:history="1">
        <w:r w:rsidRPr="00537614">
          <w:rPr>
            <w:rStyle w:val="Hyperlink"/>
            <w:sz w:val="16"/>
            <w:szCs w:val="16"/>
          </w:rPr>
          <w:t>Iron Triangle</w:t>
        </w:r>
      </w:hyperlink>
      <w:r w:rsidRPr="00537614">
        <w:rPr>
          <w:sz w:val="16"/>
          <w:szCs w:val="16"/>
        </w:rPr>
        <w:t>.” By 1997, the administration cut defense spending by </w:t>
      </w:r>
      <w:hyperlink r:id="rId215" w:tgtFrame="_blank" w:history="1">
        <w:r w:rsidRPr="00537614">
          <w:rPr>
            <w:rStyle w:val="Hyperlink"/>
            <w:sz w:val="16"/>
            <w:szCs w:val="16"/>
          </w:rPr>
          <w:t>a third</w:t>
        </w:r>
      </w:hyperlink>
      <w:r w:rsidRPr="00537614">
        <w:rPr>
          <w:sz w:val="16"/>
          <w:szCs w:val="16"/>
        </w:rPr>
        <w:t> of its Cold War peak in 1989. Employment in the private defense industry </w:t>
      </w:r>
      <w:hyperlink r:id="rId216" w:tgtFrame="_blank" w:history="1">
        <w:r w:rsidRPr="00537614">
          <w:rPr>
            <w:rStyle w:val="Hyperlink"/>
            <w:sz w:val="16"/>
            <w:szCs w:val="16"/>
          </w:rPr>
          <w:t>dropped</w:t>
        </w:r>
      </w:hyperlink>
      <w:r w:rsidRPr="00537614">
        <w:rPr>
          <w:sz w:val="16"/>
          <w:szCs w:val="16"/>
        </w:rPr>
        <w:t> by 40 percent between 1987 and 1996. These losses accounted for nearly 5 percent of the manufacturing workforce. Ultimately, only $16.5 billion was directed to retraining workers and steering weapons manufacturers toward civilian production, while 85 percent of the defense savings went to reducing the deficit. </w:t>
      </w:r>
    </w:p>
    <w:p w14:paraId="5E70DCE8" w14:textId="77777777" w:rsidR="00C027DA" w:rsidRPr="00537614" w:rsidRDefault="00C027DA" w:rsidP="00C027DA">
      <w:pPr>
        <w:rPr>
          <w:u w:val="single"/>
        </w:rPr>
      </w:pPr>
      <w:r w:rsidRPr="00537614">
        <w:rPr>
          <w:sz w:val="16"/>
        </w:rPr>
        <w:t>In the </w:t>
      </w:r>
      <w:hyperlink r:id="rId217" w:tgtFrame="_blank" w:history="1">
        <w:r w:rsidRPr="00537614">
          <w:rPr>
            <w:rStyle w:val="Hyperlink"/>
            <w:sz w:val="16"/>
          </w:rPr>
          <w:t>absence</w:t>
        </w:r>
      </w:hyperlink>
      <w:r w:rsidRPr="00537614">
        <w:rPr>
          <w:sz w:val="16"/>
        </w:rPr>
        <w:t xml:space="preserve"> of a vision for what would replace the national security state, the </w:t>
      </w:r>
      <w:r w:rsidRPr="00537614">
        <w:rPr>
          <w:u w:val="single"/>
        </w:rPr>
        <w:t>arms industry worked on </w:t>
      </w:r>
      <w:hyperlink r:id="rId218" w:anchor=":~:text=What%20Is%20Dual%20Use%3F,the%20commercial%20and%20defense%20sectors." w:tgtFrame="_blank" w:history="1">
        <w:r w:rsidRPr="00537614">
          <w:rPr>
            <w:rStyle w:val="Hyperlink"/>
            <w:u w:val="single"/>
          </w:rPr>
          <w:t>dual-use</w:t>
        </w:r>
      </w:hyperlink>
      <w:r w:rsidRPr="00537614">
        <w:rPr>
          <w:u w:val="single"/>
        </w:rPr>
        <w:t> technology to serve civilian and military purposes, turned to the export market, and consolidated.</w:t>
      </w:r>
      <w:r w:rsidRPr="00537614">
        <w:rPr>
          <w:sz w:val="16"/>
        </w:rPr>
        <w:t xml:space="preserve"> Since the 1990s, the number of </w:t>
      </w:r>
      <w:hyperlink r:id="rId219" w:anchor="section-header-0" w:tgtFrame="_blank" w:history="1">
        <w:r w:rsidRPr="00537614">
          <w:rPr>
            <w:rStyle w:val="Hyperlink"/>
            <w:sz w:val="16"/>
          </w:rPr>
          <w:t>prime</w:t>
        </w:r>
      </w:hyperlink>
      <w:r w:rsidRPr="00537614">
        <w:rPr>
          <w:sz w:val="16"/>
        </w:rPr>
        <w:t> contractors in aerospace and defense working directly with the Pentagon has dwindled from </w:t>
      </w:r>
      <w:hyperlink r:id="rId220" w:tgtFrame="_blank" w:history="1">
        <w:r w:rsidRPr="00537614">
          <w:rPr>
            <w:rStyle w:val="Hyperlink"/>
            <w:sz w:val="16"/>
          </w:rPr>
          <w:t>51 to five</w:t>
        </w:r>
      </w:hyperlink>
      <w:r w:rsidRPr="00537614">
        <w:rPr>
          <w:sz w:val="16"/>
        </w:rPr>
        <w:t xml:space="preserve"> due to a dizzying wave of mergers and acquisitions in the industry. With this new monopoly power, arms companies turned more of their attention to elected officials. “In addition to </w:t>
      </w:r>
      <w:r w:rsidRPr="00537614">
        <w:rPr>
          <w:u w:val="single"/>
        </w:rPr>
        <w:t xml:space="preserve">growing their teams of lobbyists and their campaign contributions,” </w:t>
      </w:r>
      <w:r w:rsidRPr="00537614">
        <w:rPr>
          <w:sz w:val="16"/>
        </w:rPr>
        <w:t>Pemberton writes, “</w:t>
      </w:r>
      <w:r w:rsidRPr="00537614">
        <w:rPr>
          <w:b/>
          <w:bCs/>
          <w:highlight w:val="cyan"/>
          <w:u w:val="single"/>
        </w:rPr>
        <w:t>military contractors</w:t>
      </w:r>
      <w:r w:rsidRPr="00537614">
        <w:rPr>
          <w:u w:val="single"/>
        </w:rPr>
        <w:t xml:space="preserve"> began </w:t>
      </w:r>
      <w:r w:rsidRPr="00537614">
        <w:rPr>
          <w:b/>
          <w:bCs/>
          <w:highlight w:val="cyan"/>
          <w:u w:val="single"/>
        </w:rPr>
        <w:t>embed</w:t>
      </w:r>
      <w:r w:rsidRPr="00537614">
        <w:rPr>
          <w:b/>
          <w:bCs/>
          <w:sz w:val="16"/>
          <w:szCs w:val="16"/>
          <w:u w:val="single"/>
        </w:rPr>
        <w:t>ding</w:t>
      </w:r>
      <w:r w:rsidRPr="00537614">
        <w:rPr>
          <w:u w:val="single"/>
        </w:rPr>
        <w:t xml:space="preserve"> their subcontracting and </w:t>
      </w:r>
      <w:r w:rsidRPr="00537614">
        <w:rPr>
          <w:b/>
          <w:bCs/>
          <w:highlight w:val="cyan"/>
          <w:u w:val="single"/>
        </w:rPr>
        <w:t>supply chains</w:t>
      </w:r>
      <w:r w:rsidRPr="00537614">
        <w:rPr>
          <w:u w:val="single"/>
        </w:rPr>
        <w:t xml:space="preserve"> even more widely and deeply </w:t>
      </w:r>
      <w:r w:rsidRPr="00537614">
        <w:rPr>
          <w:b/>
          <w:bCs/>
          <w:highlight w:val="cyan"/>
          <w:u w:val="single"/>
        </w:rPr>
        <w:t>across</w:t>
      </w:r>
      <w:r w:rsidRPr="00537614">
        <w:rPr>
          <w:b/>
          <w:bCs/>
          <w:u w:val="single"/>
        </w:rPr>
        <w:t xml:space="preserve"> the </w:t>
      </w:r>
      <w:r w:rsidRPr="00537614">
        <w:rPr>
          <w:b/>
          <w:bCs/>
          <w:highlight w:val="cyan"/>
          <w:u w:val="single"/>
        </w:rPr>
        <w:t>America</w:t>
      </w:r>
      <w:r w:rsidRPr="00537614">
        <w:rPr>
          <w:b/>
          <w:bCs/>
          <w:sz w:val="10"/>
          <w:szCs w:val="10"/>
          <w:u w:val="single"/>
        </w:rPr>
        <w:t>n</w:t>
      </w:r>
      <w:r w:rsidRPr="00537614">
        <w:rPr>
          <w:b/>
          <w:bCs/>
          <w:u w:val="single"/>
        </w:rPr>
        <w:t xml:space="preserve"> landscape</w:t>
      </w:r>
      <w:r w:rsidRPr="00537614">
        <w:rPr>
          <w:u w:val="single"/>
        </w:rPr>
        <w:t>.”</w:t>
      </w:r>
    </w:p>
    <w:p w14:paraId="2AD7A8B1" w14:textId="77777777" w:rsidR="00C027DA" w:rsidRPr="00537614" w:rsidRDefault="00C027DA" w:rsidP="00C027DA">
      <w:pPr>
        <w:rPr>
          <w:sz w:val="16"/>
        </w:rPr>
      </w:pPr>
      <w:r w:rsidRPr="00537614">
        <w:rPr>
          <w:sz w:val="16"/>
        </w:rPr>
        <w:t>Lockheed’s trillion-dollar F-35 Joint Strike Fighter jet, which has economic ties to nearly every </w:t>
      </w:r>
      <w:hyperlink r:id="rId221" w:tgtFrame="_blank" w:history="1">
        <w:r w:rsidRPr="00537614">
          <w:rPr>
            <w:rStyle w:val="Hyperlink"/>
            <w:sz w:val="16"/>
          </w:rPr>
          <w:t>state</w:t>
        </w:r>
      </w:hyperlink>
      <w:r w:rsidRPr="00537614">
        <w:rPr>
          <w:sz w:val="16"/>
        </w:rPr>
        <w:t xml:space="preserve">, is an acute example of how contractors entrenched themselves in congressional districts nationwide. In the minds of our elected officials, </w:t>
      </w:r>
      <w:r w:rsidRPr="00537614">
        <w:rPr>
          <w:u w:val="single"/>
        </w:rPr>
        <w:t>defense spending has become </w:t>
      </w:r>
      <w:hyperlink r:id="rId222" w:tgtFrame="_blank" w:history="1">
        <w:r w:rsidRPr="00537614">
          <w:rPr>
            <w:rStyle w:val="Hyperlink"/>
            <w:u w:val="single"/>
          </w:rPr>
          <w:t>synonymous</w:t>
        </w:r>
      </w:hyperlink>
      <w:r w:rsidRPr="00537614">
        <w:rPr>
          <w:u w:val="single"/>
        </w:rPr>
        <w:t> with “jobs</w:t>
      </w:r>
      <w:r w:rsidRPr="00537614">
        <w:rPr>
          <w:sz w:val="16"/>
        </w:rPr>
        <w:t xml:space="preserve">,” and </w:t>
      </w:r>
      <w:r w:rsidRPr="00537614">
        <w:rPr>
          <w:u w:val="single"/>
        </w:rPr>
        <w:t>cuts are a political third rail</w:t>
      </w:r>
      <w:r w:rsidRPr="00537614">
        <w:rPr>
          <w:sz w:val="16"/>
        </w:rPr>
        <w:t>. Even Senator Bernie Sanders, who has voted “no” on most of the last decade’s defense budgets, </w:t>
      </w:r>
      <w:hyperlink r:id="rId223" w:tgtFrame="_blank" w:history="1">
        <w:r w:rsidRPr="00537614">
          <w:rPr>
            <w:rStyle w:val="Hyperlink"/>
            <w:sz w:val="16"/>
          </w:rPr>
          <w:t>helped</w:t>
        </w:r>
      </w:hyperlink>
      <w:r w:rsidRPr="00537614">
        <w:rPr>
          <w:sz w:val="16"/>
        </w:rPr>
        <w:t> bring the F-35 to Burlington, Vermont, in 2018. </w:t>
      </w:r>
    </w:p>
    <w:p w14:paraId="2E6F642C" w14:textId="77777777" w:rsidR="00C027DA" w:rsidRPr="00537614" w:rsidRDefault="00C027DA" w:rsidP="00C027DA">
      <w:pPr>
        <w:rPr>
          <w:sz w:val="16"/>
          <w:szCs w:val="16"/>
        </w:rPr>
      </w:pPr>
      <w:r w:rsidRPr="005952F9">
        <w:t>​​</w:t>
      </w:r>
      <w:r w:rsidRPr="00537614">
        <w:rPr>
          <w:sz w:val="16"/>
          <w:szCs w:val="16"/>
        </w:rPr>
        <w:t>“It employs hundreds of people, it provides a college education for hundreds of people,” Sanders </w:t>
      </w:r>
      <w:hyperlink r:id="rId224" w:tgtFrame="_blank" w:history="1">
        <w:r w:rsidRPr="00537614">
          <w:rPr>
            <w:rStyle w:val="Hyperlink"/>
            <w:sz w:val="16"/>
            <w:szCs w:val="16"/>
          </w:rPr>
          <w:t>said</w:t>
        </w:r>
      </w:hyperlink>
      <w:r w:rsidRPr="00537614">
        <w:rPr>
          <w:sz w:val="16"/>
          <w:szCs w:val="16"/>
        </w:rPr>
        <w:t> in 2014. “So, for me, the question is not whether we have the F-35 or not: It is here. The question for me is whether it is located in Burlington, Vermont, or whether it is located in Florida.”</w:t>
      </w:r>
    </w:p>
    <w:p w14:paraId="0262A59C" w14:textId="77777777" w:rsidR="00C027DA" w:rsidRPr="00537614" w:rsidRDefault="00C027DA" w:rsidP="00C027DA">
      <w:pPr>
        <w:rPr>
          <w:sz w:val="16"/>
          <w:szCs w:val="16"/>
        </w:rPr>
      </w:pPr>
      <w:r w:rsidRPr="00537614">
        <w:rPr>
          <w:sz w:val="16"/>
          <w:szCs w:val="16"/>
        </w:rPr>
        <w:t>But there’s evidence that the F-35’s payoff in jobs is </w:t>
      </w:r>
      <w:hyperlink r:id="rId225" w:tgtFrame="_blank" w:history="1">
        <w:r w:rsidRPr="00537614">
          <w:rPr>
            <w:rStyle w:val="Hyperlink"/>
            <w:sz w:val="16"/>
            <w:szCs w:val="16"/>
          </w:rPr>
          <w:t>exaggerated</w:t>
        </w:r>
      </w:hyperlink>
      <w:r w:rsidRPr="00537614">
        <w:rPr>
          <w:sz w:val="16"/>
          <w:szCs w:val="16"/>
        </w:rPr>
        <w:t>. A 2014 </w:t>
      </w:r>
      <w:hyperlink r:id="rId226" w:tgtFrame="_blank" w:history="1">
        <w:r w:rsidRPr="00537614">
          <w:rPr>
            <w:rStyle w:val="Hyperlink"/>
            <w:sz w:val="16"/>
            <w:szCs w:val="16"/>
          </w:rPr>
          <w:t>analysis</w:t>
        </w:r>
      </w:hyperlink>
      <w:r w:rsidRPr="00537614">
        <w:rPr>
          <w:sz w:val="16"/>
          <w:szCs w:val="16"/>
        </w:rPr>
        <w:t> by arms industry researcher William Hartung argued that, while Lockheed claims to support 125,000 F-35-related jobs, the real figure is likely closer to 50,000 to 60,000.</w:t>
      </w:r>
    </w:p>
    <w:p w14:paraId="1D77F8F0" w14:textId="77777777" w:rsidR="00C027DA" w:rsidRPr="00537614" w:rsidRDefault="00C027DA" w:rsidP="00C027DA">
      <w:pPr>
        <w:rPr>
          <w:sz w:val="16"/>
        </w:rPr>
      </w:pPr>
      <w:r w:rsidRPr="00537614">
        <w:rPr>
          <w:u w:val="single"/>
        </w:rPr>
        <w:t xml:space="preserve">Arms manufacturing plants don’t necessarily bring prosperity to the communities in which they’re located. </w:t>
      </w:r>
      <w:r w:rsidRPr="00537614">
        <w:rPr>
          <w:sz w:val="16"/>
        </w:rPr>
        <w:t xml:space="preserve">In an analysis of 60 defense-dependent counties across the country, Pemberton finds that “in nearly half the cases, the </w:t>
      </w:r>
      <w:r w:rsidRPr="00537614">
        <w:rPr>
          <w:highlight w:val="cyan"/>
          <w:u w:val="single"/>
        </w:rPr>
        <w:t>poverty rates in</w:t>
      </w:r>
      <w:r w:rsidRPr="00537614">
        <w:rPr>
          <w:u w:val="single"/>
        </w:rPr>
        <w:t xml:space="preserve"> these </w:t>
      </w:r>
      <w:r w:rsidRPr="00537614">
        <w:rPr>
          <w:highlight w:val="cyan"/>
          <w:u w:val="single"/>
        </w:rPr>
        <w:t>military</w:t>
      </w:r>
      <w:r w:rsidRPr="00537614">
        <w:rPr>
          <w:u w:val="single"/>
        </w:rPr>
        <w:t xml:space="preserve"> contracting </w:t>
      </w:r>
      <w:r w:rsidRPr="00537614">
        <w:rPr>
          <w:highlight w:val="cyan"/>
          <w:u w:val="single"/>
        </w:rPr>
        <w:t>strongholds exceed the national average</w:t>
      </w:r>
      <w:r w:rsidRPr="00537614">
        <w:rPr>
          <w:sz w:val="16"/>
        </w:rPr>
        <w:t>.” More research is needed to understand the full impact the defense sector has on the economy.</w:t>
      </w:r>
    </w:p>
    <w:p w14:paraId="1E95C990" w14:textId="77777777" w:rsidR="00C027DA" w:rsidRPr="00537614" w:rsidRDefault="00C027DA" w:rsidP="00C027DA">
      <w:pPr>
        <w:rPr>
          <w:sz w:val="16"/>
        </w:rPr>
      </w:pPr>
      <w:r w:rsidRPr="00537614">
        <w:rPr>
          <w:sz w:val="16"/>
        </w:rPr>
        <w:t>A second </w:t>
      </w:r>
      <w:hyperlink r:id="rId227" w:tgtFrame="_blank" w:history="1">
        <w:r w:rsidRPr="00537614">
          <w:rPr>
            <w:rStyle w:val="Hyperlink"/>
            <w:sz w:val="16"/>
          </w:rPr>
          <w:t>report</w:t>
        </w:r>
      </w:hyperlink>
      <w:r w:rsidRPr="00537614">
        <w:rPr>
          <w:sz w:val="16"/>
        </w:rPr>
        <w:t xml:space="preserve"> published by the Costs of War Project last week shows just what a missed opportunity this is, not helping defense workers transition from war jobs to green jobs: All of the </w:t>
      </w:r>
      <w:r w:rsidRPr="00537614">
        <w:rPr>
          <w:u w:val="single"/>
        </w:rPr>
        <w:t>surveyed workers expressed concern over climate change and recognition that their industry contributes to it</w:t>
      </w:r>
      <w:r w:rsidRPr="00537614">
        <w:rPr>
          <w:sz w:val="16"/>
        </w:rPr>
        <w:t>. The report’s researcher, Karen Bell, writes, “as long as their immediate economic and social interests are not threatened, the workers seemed to enthusiastically embrace the transition to sustainability, though they were more diverse in their opinions as to whether this should include arms conversion.”</w:t>
      </w:r>
    </w:p>
    <w:p w14:paraId="73625088" w14:textId="77777777" w:rsidR="00C027DA" w:rsidRPr="00537614" w:rsidRDefault="00C027DA" w:rsidP="00C027DA">
      <w:pPr>
        <w:rPr>
          <w:sz w:val="16"/>
          <w:szCs w:val="16"/>
        </w:rPr>
      </w:pPr>
      <w:r w:rsidRPr="00537614">
        <w:rPr>
          <w:sz w:val="16"/>
          <w:szCs w:val="16"/>
        </w:rPr>
        <w:t>Predictably, defense workers may not be ready to discard all arms manufacturing just yet: Some also defended the defense sector as “socially useful,” arguing that it keeps us safe. One president of a local defense trade union said, “I don’t care if [a politician is] for or against gun control, he supports defense spending. That’s your job. You can’t worry about guns, you can’t worry about abortion, you can’t worry about anything if you can’t put food on your table and a roof over your head. So that’s what I care about first and foremost.”</w:t>
      </w:r>
    </w:p>
    <w:p w14:paraId="1DB86C97" w14:textId="77777777" w:rsidR="00C027DA" w:rsidRPr="00537614" w:rsidRDefault="00C027DA" w:rsidP="00C027DA">
      <w:pPr>
        <w:rPr>
          <w:sz w:val="16"/>
        </w:rPr>
      </w:pPr>
      <w:r w:rsidRPr="00537614">
        <w:rPr>
          <w:sz w:val="16"/>
        </w:rPr>
        <w:t xml:space="preserve">But models </w:t>
      </w:r>
      <w:r w:rsidRPr="00537614">
        <w:rPr>
          <w:u w:val="single"/>
        </w:rPr>
        <w:t xml:space="preserve">exist for </w:t>
      </w:r>
      <w:r w:rsidRPr="00AE71C2">
        <w:rPr>
          <w:highlight w:val="cyan"/>
          <w:u w:val="single"/>
        </w:rPr>
        <w:t>convert</w:t>
      </w:r>
      <w:r w:rsidRPr="00506244">
        <w:rPr>
          <w:sz w:val="12"/>
          <w:szCs w:val="12"/>
          <w:u w:val="single"/>
        </w:rPr>
        <w:t>ing</w:t>
      </w:r>
      <w:r w:rsidRPr="00537614">
        <w:rPr>
          <w:u w:val="single"/>
        </w:rPr>
        <w:t xml:space="preserve"> </w:t>
      </w:r>
      <w:r w:rsidRPr="00AE71C2">
        <w:rPr>
          <w:highlight w:val="cyan"/>
          <w:u w:val="single"/>
        </w:rPr>
        <w:t>war jobs to green jobs to avoid mass unemployment</w:t>
      </w:r>
      <w:r w:rsidRPr="00537614">
        <w:rPr>
          <w:u w:val="single"/>
        </w:rPr>
        <w:t>.</w:t>
      </w:r>
      <w:r w:rsidRPr="00537614">
        <w:rPr>
          <w:sz w:val="16"/>
        </w:rPr>
        <w:t xml:space="preserve"> In post–Cold War California, defense cuts and the collapse of the state’s aerospace industry in the wake of stricter air quality regulations prompted what Pemberton calls “the nation’s most creative and concerted effort to redirect its aerospace economy toward the national need for clean energy and transport technology.”</w:t>
      </w:r>
    </w:p>
    <w:p w14:paraId="472AA802" w14:textId="77777777" w:rsidR="00C027DA" w:rsidRPr="005952F9" w:rsidRDefault="00C027DA" w:rsidP="00C027DA"/>
    <w:p w14:paraId="249C4C27" w14:textId="77777777" w:rsidR="00B92342" w:rsidRDefault="00B92342" w:rsidP="00B92342">
      <w:pPr>
        <w:pStyle w:val="Heading4"/>
      </w:pPr>
      <w:r>
        <w:t>Pentagon cuts radically improve our ability to fight climate change</w:t>
      </w:r>
    </w:p>
    <w:p w14:paraId="1B22488A" w14:textId="77777777" w:rsidR="00B92342" w:rsidRDefault="00B92342" w:rsidP="00B92342">
      <w:r w:rsidRPr="00315BA8">
        <w:rPr>
          <w:rStyle w:val="Style13ptBold"/>
        </w:rPr>
        <w:t>Steichen ‘22</w:t>
      </w:r>
      <w:r>
        <w:t xml:space="preserve"> [</w:t>
      </w:r>
      <w:proofErr w:type="spellStart"/>
      <w:r>
        <w:t>Lorah</w:t>
      </w:r>
      <w:proofErr w:type="spellEnd"/>
      <w:r>
        <w:t xml:space="preserve">, </w:t>
      </w:r>
      <w:proofErr w:type="spellStart"/>
      <w:r>
        <w:t>Lorah</w:t>
      </w:r>
      <w:proofErr w:type="spellEnd"/>
      <w:r>
        <w:t xml:space="preserve"> Steichen is the outreach coordinator for the National Priorities Project at the Institute for Policy Studies, 4-19-2022, "Cut Pentagon Spending, Save the Planet", https://progressive.org/op-eds/cut-pentagon-save-planet-steichen-220419/, Progressive.org, accessed 7-1-2023 \\pa-zyg]]</w:t>
      </w:r>
    </w:p>
    <w:p w14:paraId="0D459DD8" w14:textId="77777777" w:rsidR="00B92342" w:rsidRPr="00315BA8" w:rsidRDefault="00B92342" w:rsidP="00B92342">
      <w:r w:rsidRPr="00315BA8">
        <w:rPr>
          <w:sz w:val="14"/>
        </w:rPr>
        <w:t>According to the latest U.N. climate report</w:t>
      </w:r>
      <w:r w:rsidRPr="00B87250">
        <w:rPr>
          <w:u w:val="single"/>
        </w:rPr>
        <w:t>, the world is on track to reach catastrophic levels of warming — more than double the 1.5 degrees Celsius target set by the Paris Agreement</w:t>
      </w:r>
      <w:r w:rsidRPr="00315BA8">
        <w:rPr>
          <w:sz w:val="14"/>
        </w:rPr>
        <w:t xml:space="preserve">. U.N. Secretary General António Guterres called it “a file of shame.” But the report also focuses on what can still be done to minimize climate impacts: the rapid phaseout of fossil fuels, big new investments in decarbonization, and a commitment from wealthier countries to help reduce climate impacts in the regions that are most affected. </w:t>
      </w:r>
      <w:r w:rsidRPr="00B87250">
        <w:rPr>
          <w:u w:val="single"/>
        </w:rPr>
        <w:t>To claim any credibility as a global climate leader, the United States must put its money where its mouth is</w:t>
      </w:r>
      <w:r w:rsidRPr="00315BA8">
        <w:rPr>
          <w:sz w:val="14"/>
        </w:rPr>
        <w:t xml:space="preserve">. Those are familiar calls. What is new is a recommendation for where to get funding for these responses: military budgets. “Moderate </w:t>
      </w:r>
      <w:r w:rsidRPr="00B87250">
        <w:rPr>
          <w:u w:val="single"/>
        </w:rPr>
        <w:t>reductions in military spending,” the authors advise, “could free up considerable resources” to meet sustainable development goals and fight climate change</w:t>
      </w:r>
      <w:r w:rsidRPr="00315BA8">
        <w:rPr>
          <w:sz w:val="14"/>
        </w:rPr>
        <w:t xml:space="preserve">. They’re right. According to the latest data on global military expenditures, </w:t>
      </w:r>
      <w:r w:rsidRPr="00B87250">
        <w:rPr>
          <w:u w:val="single"/>
        </w:rPr>
        <w:t>the world spent almost $2 trillion on militaries in 2020. The United States alone accounts for nearly 40 percent of that spending — more than the next 11 countries combined.</w:t>
      </w:r>
      <w:r>
        <w:rPr>
          <w:u w:val="single"/>
        </w:rPr>
        <w:t xml:space="preserve"> </w:t>
      </w:r>
      <w:r w:rsidRPr="00B87250">
        <w:rPr>
          <w:u w:val="single"/>
        </w:rPr>
        <w:t>The bipartisan budget deal that Congress passed in March only sends that spending upward, directing $782 billion to the Pentagon — which is already a bigger polluter than many industrialized countries.</w:t>
      </w:r>
      <w:r>
        <w:rPr>
          <w:u w:val="single"/>
        </w:rPr>
        <w:t xml:space="preserve"> </w:t>
      </w:r>
      <w:r w:rsidRPr="00B87250">
        <w:rPr>
          <w:u w:val="single"/>
        </w:rPr>
        <w:t>The same budget allocates just $1 billion for international climate finance</w:t>
      </w:r>
      <w:r w:rsidRPr="00315BA8">
        <w:rPr>
          <w:sz w:val="14"/>
        </w:rPr>
        <w:t>. That’s a nominal increase from Trump-era spending, but only a small fraction of the $11 billion that President Joe Biden pledged to spend by 2024</w:t>
      </w:r>
      <w:r w:rsidRPr="00B87250">
        <w:rPr>
          <w:u w:val="single"/>
        </w:rPr>
        <w:t>. And none of it is earmarked for the global Green Climate Fund, to which the United States still hasn’t met its Obama-era pledge of $3 billion</w:t>
      </w:r>
      <w:r w:rsidRPr="00315BA8">
        <w:rPr>
          <w:sz w:val="14"/>
        </w:rPr>
        <w:t xml:space="preserve">. To put this another way: </w:t>
      </w:r>
      <w:r w:rsidRPr="00B87250">
        <w:rPr>
          <w:u w:val="single"/>
        </w:rPr>
        <w:t>this year, the United States will spend twice as much every day on the military than it does on international climate aid all year</w:t>
      </w:r>
      <w:r w:rsidRPr="00315BA8">
        <w:rPr>
          <w:sz w:val="14"/>
        </w:rPr>
        <w:t xml:space="preserve">. Last year, </w:t>
      </w:r>
      <w:r w:rsidRPr="00B87250">
        <w:rPr>
          <w:u w:val="single"/>
        </w:rPr>
        <w:t xml:space="preserve">civil society groups called on the United States to deliver a total of $800 billion in international climate aid by 2030 as a “good faith down payment toward our fair share.” </w:t>
      </w:r>
      <w:r w:rsidRPr="00315BA8">
        <w:rPr>
          <w:sz w:val="14"/>
        </w:rPr>
        <w:t>That may sound like a big number, but</w:t>
      </w:r>
      <w:r w:rsidRPr="00B87250">
        <w:rPr>
          <w:u w:val="single"/>
        </w:rPr>
        <w:t xml:space="preserve"> Congress now authorizes about that much for the military every year</w:t>
      </w:r>
      <w:r w:rsidRPr="00315BA8">
        <w:rPr>
          <w:sz w:val="14"/>
        </w:rPr>
        <w:t xml:space="preserve">. Experts at the Institute for Policy Studies have identified up to </w:t>
      </w:r>
      <w:r w:rsidRPr="00B87250">
        <w:rPr>
          <w:u w:val="single"/>
        </w:rPr>
        <w:t>$350 billion per year that could be cut from the Pentagon without compromising our national security. Putting even a portion of that toward protecting our planet would make us far safer than buying more missiles</w:t>
      </w:r>
      <w:r w:rsidRPr="00315BA8">
        <w:rPr>
          <w:sz w:val="14"/>
        </w:rPr>
        <w:t xml:space="preserve">, jets and bombs. </w:t>
      </w:r>
      <w:r w:rsidRPr="00315BA8">
        <w:rPr>
          <w:u w:val="single"/>
        </w:rPr>
        <w:t>Transitioning off fossil fuels would also give far less leverage to petrostates like Russia</w:t>
      </w:r>
      <w:r w:rsidRPr="00315BA8">
        <w:rPr>
          <w:sz w:val="14"/>
        </w:rPr>
        <w:t xml:space="preserve">. As the Ukraine-based Center for Environmental Initiatives </w:t>
      </w:r>
      <w:proofErr w:type="spellStart"/>
      <w:r w:rsidRPr="00315BA8">
        <w:rPr>
          <w:sz w:val="14"/>
        </w:rPr>
        <w:t>Ecoaction</w:t>
      </w:r>
      <w:proofErr w:type="spellEnd"/>
      <w:r w:rsidRPr="00315BA8">
        <w:rPr>
          <w:sz w:val="14"/>
        </w:rPr>
        <w:t xml:space="preserve"> recently noted</w:t>
      </w:r>
      <w:r w:rsidRPr="00315BA8">
        <w:rPr>
          <w:u w:val="single"/>
        </w:rPr>
        <w:t>, Russia’s war against their nation “has been bankrolled by the coal, oil and gas industries</w:t>
      </w:r>
      <w:r w:rsidRPr="00315BA8">
        <w:rPr>
          <w:sz w:val="14"/>
        </w:rPr>
        <w:t xml:space="preserve">.” It called on leaders “to end the world’s addiction to fossil fuels.” </w:t>
      </w:r>
      <w:r w:rsidRPr="00315BA8">
        <w:rPr>
          <w:u w:val="single"/>
        </w:rPr>
        <w:t>To claim any credibility as a global climate leader, the United States must put its money where its mouth is. Redirecting federal resources away from war and weapons could free up hundreds of billions of dollars to fund the rapid transition off fossil fuels we urgently need</w:t>
      </w:r>
      <w:r w:rsidRPr="00315BA8">
        <w:rPr>
          <w:sz w:val="14"/>
        </w:rPr>
        <w:t>. And that would leave us all much safer.</w:t>
      </w:r>
    </w:p>
    <w:p w14:paraId="111BE710" w14:textId="77777777" w:rsidR="00B821B1" w:rsidRPr="00FA7FAF" w:rsidRDefault="00B821B1" w:rsidP="00B821B1"/>
    <w:p w14:paraId="3DD496D5" w14:textId="4F5611D5" w:rsidR="00B821B1" w:rsidRDefault="00081663" w:rsidP="00081663">
      <w:pPr>
        <w:pStyle w:val="Heading3"/>
      </w:pPr>
      <w:r>
        <w:t>T/C---Strategy</w:t>
      </w:r>
    </w:p>
    <w:p w14:paraId="604FFB85" w14:textId="77777777" w:rsidR="00081663" w:rsidRDefault="00081663" w:rsidP="00081663"/>
    <w:p w14:paraId="42E1F682" w14:textId="77777777" w:rsidR="00133BA2" w:rsidRDefault="00133BA2" w:rsidP="00133BA2">
      <w:pPr>
        <w:pStyle w:val="Heading4"/>
        <w:spacing w:before="30" w:line="278" w:lineRule="atLeast"/>
        <w:rPr>
          <w:rFonts w:cs="Calibri"/>
          <w:color w:val="000000"/>
        </w:rPr>
      </w:pPr>
      <w:r>
        <w:rPr>
          <w:rFonts w:cs="Calibri"/>
          <w:color w:val="000000"/>
        </w:rPr>
        <w:t>DOD cuts force efficiency – enables tech leverage and agility for warfighting</w:t>
      </w:r>
    </w:p>
    <w:p w14:paraId="71BABEE7" w14:textId="77777777" w:rsidR="00133BA2" w:rsidRDefault="00133BA2" w:rsidP="00133BA2">
      <w:pPr>
        <w:spacing w:after="120" w:line="235" w:lineRule="atLeast"/>
        <w:rPr>
          <w:color w:val="000000"/>
        </w:rPr>
      </w:pPr>
      <w:r>
        <w:rPr>
          <w:b/>
          <w:bCs/>
          <w:color w:val="000000"/>
          <w:sz w:val="26"/>
          <w:szCs w:val="26"/>
        </w:rPr>
        <w:t>Davis 15</w:t>
      </w:r>
      <w:r>
        <w:rPr>
          <w:color w:val="000000"/>
        </w:rPr>
        <w:t>, [</w:t>
      </w:r>
      <w:proofErr w:type="spellStart"/>
      <w:r>
        <w:rPr>
          <w:color w:val="000000"/>
        </w:rPr>
        <w:t>Lietenant</w:t>
      </w:r>
      <w:proofErr w:type="spellEnd"/>
      <w:r>
        <w:rPr>
          <w:color w:val="000000"/>
        </w:rPr>
        <w:t xml:space="preserve"> Colonel, Increasing U.S. Defense Spending: When Addition is Subtraction, nationalinterest.org/feature/increasing-us-defense-spending-when-addition-subtraction-14349?page=2]</w:t>
      </w:r>
    </w:p>
    <w:p w14:paraId="243A906B" w14:textId="77777777" w:rsidR="00133BA2" w:rsidRDefault="00133BA2" w:rsidP="00133BA2">
      <w:pPr>
        <w:spacing w:line="235" w:lineRule="atLeast"/>
        <w:rPr>
          <w:color w:val="000000"/>
          <w:u w:val="single"/>
        </w:rPr>
      </w:pPr>
      <w:r w:rsidRPr="00E03B2B">
        <w:rPr>
          <w:color w:val="000000"/>
          <w:sz w:val="16"/>
        </w:rPr>
        <w:t>In an attempt to bolster their military cred among conservative voters, many of the Republican candidates at last Tuesday’s debate in Milwaukee tried to outdo one another in supporting the Defense Department.  None of the candidates gave much more than superficial examples of how they’d strengthen the military, but there was one specific concept about which most were energetic: the need for an increase in spending. </w:t>
      </w:r>
      <w:r>
        <w:rPr>
          <w:color w:val="000000"/>
          <w:u w:val="single"/>
        </w:rPr>
        <w:t>It would seem obvious</w:t>
      </w:r>
      <w:r w:rsidRPr="00E03B2B">
        <w:rPr>
          <w:color w:val="000000"/>
          <w:sz w:val="16"/>
        </w:rPr>
        <w:t> that </w:t>
      </w:r>
      <w:r>
        <w:rPr>
          <w:color w:val="000000"/>
          <w:u w:val="single"/>
        </w:rPr>
        <w:t>the nation’s military apparatus would be stronger if Congress increased</w:t>
      </w:r>
      <w:r w:rsidRPr="00E03B2B">
        <w:rPr>
          <w:color w:val="000000"/>
          <w:sz w:val="16"/>
        </w:rPr>
        <w:t> the Department of Defense (</w:t>
      </w:r>
      <w:r>
        <w:rPr>
          <w:color w:val="000000"/>
          <w:u w:val="single"/>
        </w:rPr>
        <w:t>DoD</w:t>
      </w:r>
      <w:r w:rsidRPr="00E03B2B">
        <w:rPr>
          <w:color w:val="000000"/>
          <w:sz w:val="16"/>
        </w:rPr>
        <w:t>)’s </w:t>
      </w:r>
      <w:r>
        <w:rPr>
          <w:color w:val="000000"/>
          <w:u w:val="single"/>
        </w:rPr>
        <w:t>budget</w:t>
      </w:r>
      <w:r w:rsidRPr="00E03B2B">
        <w:rPr>
          <w:color w:val="000000"/>
          <w:sz w:val="16"/>
        </w:rPr>
        <w:t>. </w:t>
      </w:r>
      <w:r>
        <w:rPr>
          <w:color w:val="000000"/>
          <w:u w:val="single"/>
        </w:rPr>
        <w:t>Counterintuitively</w:t>
      </w:r>
      <w:r w:rsidRPr="00E03B2B">
        <w:rPr>
          <w:color w:val="000000"/>
          <w:sz w:val="16"/>
        </w:rPr>
        <w:t>, however, unless significant reforms are implemented, </w:t>
      </w:r>
      <w:r>
        <w:rPr>
          <w:color w:val="000000"/>
          <w:highlight w:val="cyan"/>
          <w:u w:val="single"/>
        </w:rPr>
        <w:t>increasing the budget might</w:t>
      </w:r>
      <w:r w:rsidRPr="00E03B2B">
        <w:rPr>
          <w:color w:val="000000"/>
          <w:sz w:val="16"/>
        </w:rPr>
        <w:t> actually </w:t>
      </w:r>
      <w:r>
        <w:rPr>
          <w:color w:val="000000"/>
          <w:highlight w:val="cyan"/>
          <w:u w:val="single"/>
        </w:rPr>
        <w:t>degrade our ability to secure American interests</w:t>
      </w:r>
      <w:r w:rsidRPr="00E03B2B">
        <w:rPr>
          <w:color w:val="000000"/>
          <w:sz w:val="16"/>
        </w:rPr>
        <w:t>. In answering a comment made by Rand Paul that he wanted to be fiscally responsible on defense, Ted Cruz quipped, “Exactly right, that we have to defend this nation. You think defending this nation is expensive, try not defending it. That’s a lot more expensive.” One of the leading contenders for the GOP nomination Donald Trump was more emphatic: “We have to make our military bigger, better, stronger than ever before” he said, “so that nobody messes with us... I agree with Marco, I agree with Ted, we have no choice.” Implied in these comments (and echoed by virtually every other candidate) is that the path to strengthening our national defense is through increasing defense spending. But the military’s </w:t>
      </w:r>
      <w:r>
        <w:rPr>
          <w:color w:val="000000"/>
          <w:u w:val="single"/>
        </w:rPr>
        <w:t>declining effectiveness isn’t</w:t>
      </w:r>
      <w:r w:rsidRPr="00E03B2B">
        <w:rPr>
          <w:color w:val="000000"/>
          <w:sz w:val="16"/>
        </w:rPr>
        <w:t> primarily </w:t>
      </w:r>
      <w:r>
        <w:rPr>
          <w:color w:val="000000"/>
          <w:u w:val="single"/>
        </w:rPr>
        <w:t>a factor of shrinking budgets.</w:t>
      </w:r>
      <w:r w:rsidRPr="00E03B2B">
        <w:rPr>
          <w:color w:val="000000"/>
          <w:sz w:val="16"/>
        </w:rPr>
        <w:t> It is how the DoD mismanages the money it does have. There are two major ways this mismanagement has manifested itself in recent years. First is the sometimes spectacular failure of DoD’s acquisition systems. </w:t>
      </w:r>
      <w:r>
        <w:rPr>
          <w:color w:val="000000"/>
          <w:u w:val="single"/>
        </w:rPr>
        <w:t>Each Service has been egregiously guilty of mismanagement and outright failure to produce new and effective warfighting technology.</w:t>
      </w:r>
      <w:r w:rsidRPr="00E03B2B">
        <w:rPr>
          <w:color w:val="000000"/>
          <w:sz w:val="16"/>
        </w:rPr>
        <w:t> The Navy’s program, the Marine Corps’ albatross of the failed, and the </w:t>
      </w:r>
      <w:r>
        <w:rPr>
          <w:color w:val="000000"/>
          <w:u w:val="single"/>
        </w:rPr>
        <w:t>Air Force’s</w:t>
      </w:r>
      <w:r w:rsidRPr="00E03B2B">
        <w:rPr>
          <w:color w:val="000000"/>
          <w:sz w:val="16"/>
        </w:rPr>
        <w:t> </w:t>
      </w:r>
      <w:r>
        <w:rPr>
          <w:color w:val="000000"/>
          <w:u w:val="single"/>
        </w:rPr>
        <w:t>with the F35.</w:t>
      </w:r>
      <w:r w:rsidRPr="00E03B2B">
        <w:rPr>
          <w:color w:val="000000"/>
          <w:sz w:val="16"/>
        </w:rPr>
        <w:t> The Army, however, stands above them all (or maybe that’s below them all) in acquisition futility. In 2011 the results of an astounding report quantifying the scale of the failure. “From 1990 to 2010, the Army began and then cancelled 22 major programs,” the article noted, “at an approximate cost of $1 billion per year starting in 1996 and rising as high as $3.8 billion per year after 2004.” However, as bad as the financial mismanagement has been, there is a second major failure that continues to hamper America’s national defense capabilities: bloated military overhead and archaic organizational structures. The maneuver forces of the US Army are currently organized around the division structure (which is composed of two or more brigade combat teams (BCT)). The Division has remained the basic building block of the US Army. It served the US well in World Wars I &amp; II, Korea, the Cold War, and even through Desert Storm. But the modern tools of war and the resulting evolution in fighting doctrine have rendered the division construct nearly obsolete. Major powers around the world – including </w:t>
      </w:r>
      <w:r>
        <w:rPr>
          <w:color w:val="000000"/>
          <w:highlight w:val="cyan"/>
          <w:u w:val="single"/>
        </w:rPr>
        <w:t>and</w:t>
      </w:r>
      <w:r w:rsidRPr="00E03B2B">
        <w:rPr>
          <w:color w:val="000000"/>
          <w:sz w:val="16"/>
        </w:rPr>
        <w:t> </w:t>
      </w:r>
      <w:r>
        <w:rPr>
          <w:color w:val="000000"/>
          <w:u w:val="single"/>
        </w:rPr>
        <w:t>–</w:t>
      </w:r>
      <w:r w:rsidRPr="00E03B2B">
        <w:rPr>
          <w:color w:val="000000"/>
          <w:sz w:val="16"/>
        </w:rPr>
        <w:t> have </w:t>
      </w:r>
      <w:r>
        <w:rPr>
          <w:color w:val="000000"/>
          <w:highlight w:val="cyan"/>
          <w:u w:val="single"/>
        </w:rPr>
        <w:t>transitioned to one</w:t>
      </w:r>
      <w:r w:rsidRPr="00E03B2B">
        <w:rPr>
          <w:color w:val="000000"/>
          <w:sz w:val="16"/>
        </w:rPr>
        <w:t> </w:t>
      </w:r>
      <w:r>
        <w:rPr>
          <w:color w:val="000000"/>
          <w:u w:val="single"/>
        </w:rPr>
        <w:t>version or another of the ‘combat group’,</w:t>
      </w:r>
      <w:r w:rsidRPr="00E03B2B">
        <w:rPr>
          <w:color w:val="000000"/>
          <w:sz w:val="16"/>
        </w:rPr>
        <w:t> which is </w:t>
      </w:r>
      <w:r>
        <w:rPr>
          <w:color w:val="000000"/>
          <w:u w:val="single"/>
        </w:rPr>
        <w:t>considerably</w:t>
      </w:r>
      <w:r w:rsidRPr="00E03B2B">
        <w:rPr>
          <w:color w:val="000000"/>
          <w:sz w:val="16"/>
        </w:rPr>
        <w:t> </w:t>
      </w:r>
      <w:r>
        <w:rPr>
          <w:color w:val="000000"/>
          <w:highlight w:val="cyan"/>
          <w:u w:val="single"/>
        </w:rPr>
        <w:t>smaller</w:t>
      </w:r>
      <w:r w:rsidRPr="00E03B2B">
        <w:rPr>
          <w:color w:val="000000"/>
          <w:sz w:val="16"/>
        </w:rPr>
        <w:t> </w:t>
      </w:r>
      <w:r>
        <w:rPr>
          <w:color w:val="000000"/>
          <w:u w:val="single"/>
        </w:rPr>
        <w:t>than a</w:t>
      </w:r>
      <w:r w:rsidRPr="00E03B2B">
        <w:rPr>
          <w:color w:val="000000"/>
          <w:sz w:val="16"/>
        </w:rPr>
        <w:t> </w:t>
      </w:r>
      <w:r>
        <w:rPr>
          <w:color w:val="000000"/>
          <w:highlight w:val="cyan"/>
          <w:u w:val="single"/>
        </w:rPr>
        <w:t>division. Utilizing</w:t>
      </w:r>
      <w:r w:rsidRPr="00E03B2B">
        <w:rPr>
          <w:color w:val="000000"/>
          <w:sz w:val="16"/>
        </w:rPr>
        <w:t> </w:t>
      </w:r>
      <w:r>
        <w:rPr>
          <w:color w:val="000000"/>
          <w:u w:val="single"/>
        </w:rPr>
        <w:t>modern</w:t>
      </w:r>
      <w:r w:rsidRPr="00E03B2B">
        <w:rPr>
          <w:color w:val="000000"/>
          <w:sz w:val="16"/>
        </w:rPr>
        <w:t> </w:t>
      </w:r>
      <w:r>
        <w:rPr>
          <w:color w:val="000000"/>
          <w:highlight w:val="cyan"/>
          <w:u w:val="single"/>
        </w:rPr>
        <w:t>tech</w:t>
      </w:r>
      <w:r>
        <w:rPr>
          <w:color w:val="000000"/>
          <w:u w:val="single"/>
        </w:rPr>
        <w:t>nology and communications gear,</w:t>
      </w:r>
      <w:r w:rsidRPr="00E03B2B">
        <w:rPr>
          <w:color w:val="000000"/>
          <w:sz w:val="16"/>
        </w:rPr>
        <w:t> </w:t>
      </w:r>
      <w:r>
        <w:rPr>
          <w:color w:val="000000"/>
          <w:highlight w:val="cyan"/>
          <w:u w:val="single"/>
        </w:rPr>
        <w:t>the</w:t>
      </w:r>
      <w:r w:rsidRPr="00E03B2B">
        <w:rPr>
          <w:color w:val="000000"/>
          <w:sz w:val="16"/>
        </w:rPr>
        <w:t> </w:t>
      </w:r>
      <w:r>
        <w:rPr>
          <w:color w:val="000000"/>
          <w:u w:val="single"/>
        </w:rPr>
        <w:t>combat</w:t>
      </w:r>
      <w:r w:rsidRPr="00E03B2B">
        <w:rPr>
          <w:color w:val="000000"/>
          <w:sz w:val="16"/>
        </w:rPr>
        <w:t> </w:t>
      </w:r>
      <w:r>
        <w:rPr>
          <w:color w:val="000000"/>
          <w:highlight w:val="cyan"/>
          <w:u w:val="single"/>
        </w:rPr>
        <w:t>group is</w:t>
      </w:r>
      <w:r w:rsidRPr="00E03B2B">
        <w:rPr>
          <w:color w:val="000000"/>
          <w:sz w:val="16"/>
        </w:rPr>
        <w:t> </w:t>
      </w:r>
      <w:r>
        <w:rPr>
          <w:color w:val="000000"/>
          <w:u w:val="single"/>
        </w:rPr>
        <w:t>far</w:t>
      </w:r>
      <w:r w:rsidRPr="00E03B2B">
        <w:rPr>
          <w:color w:val="000000"/>
          <w:sz w:val="16"/>
        </w:rPr>
        <w:t> </w:t>
      </w:r>
      <w:r>
        <w:rPr>
          <w:color w:val="000000"/>
          <w:highlight w:val="cyan"/>
          <w:u w:val="single"/>
        </w:rPr>
        <w:t>more flexible</w:t>
      </w:r>
      <w:r>
        <w:rPr>
          <w:color w:val="000000"/>
          <w:u w:val="single"/>
        </w:rPr>
        <w:t>,</w:t>
      </w:r>
      <w:r w:rsidRPr="00E03B2B">
        <w:rPr>
          <w:color w:val="000000"/>
          <w:sz w:val="16"/>
        </w:rPr>
        <w:t> </w:t>
      </w:r>
      <w:r>
        <w:rPr>
          <w:color w:val="000000"/>
          <w:highlight w:val="cyan"/>
          <w:u w:val="single"/>
        </w:rPr>
        <w:t>deployable</w:t>
      </w:r>
      <w:r>
        <w:rPr>
          <w:color w:val="000000"/>
          <w:u w:val="single"/>
        </w:rPr>
        <w:t>, and</w:t>
      </w:r>
      <w:r w:rsidRPr="00E03B2B">
        <w:rPr>
          <w:color w:val="000000"/>
          <w:sz w:val="16"/>
        </w:rPr>
        <w:t> </w:t>
      </w:r>
      <w:r>
        <w:rPr>
          <w:color w:val="000000"/>
          <w:highlight w:val="cyan"/>
          <w:u w:val="single"/>
        </w:rPr>
        <w:t>lethal</w:t>
      </w:r>
      <w:r w:rsidRPr="00E03B2B">
        <w:rPr>
          <w:color w:val="000000"/>
          <w:sz w:val="16"/>
        </w:rPr>
        <w:t> </w:t>
      </w:r>
      <w:r>
        <w:rPr>
          <w:color w:val="000000"/>
          <w:u w:val="single"/>
        </w:rPr>
        <w:t>than current formations.</w:t>
      </w:r>
      <w:r w:rsidRPr="00E03B2B">
        <w:rPr>
          <w:color w:val="000000"/>
          <w:sz w:val="16"/>
        </w:rPr>
        <w:t> Yet the US </w:t>
      </w:r>
      <w:r>
        <w:rPr>
          <w:color w:val="000000"/>
          <w:highlight w:val="cyan"/>
          <w:u w:val="single"/>
        </w:rPr>
        <w:t>Army</w:t>
      </w:r>
      <w:r w:rsidRPr="00E03B2B">
        <w:rPr>
          <w:color w:val="000000"/>
          <w:sz w:val="16"/>
        </w:rPr>
        <w:t> continues to resist this natural evolution, clinging to what it has always used in the past. The division system </w:t>
      </w:r>
      <w:r>
        <w:rPr>
          <w:color w:val="000000"/>
          <w:highlight w:val="cyan"/>
          <w:u w:val="single"/>
        </w:rPr>
        <w:t>is</w:t>
      </w:r>
      <w:r w:rsidRPr="00E03B2B">
        <w:rPr>
          <w:color w:val="000000"/>
          <w:sz w:val="16"/>
        </w:rPr>
        <w:t> </w:t>
      </w:r>
      <w:r>
        <w:rPr>
          <w:color w:val="000000"/>
          <w:u w:val="single"/>
        </w:rPr>
        <w:t>burdened with too many layers</w:t>
      </w:r>
      <w:r w:rsidRPr="00E03B2B">
        <w:rPr>
          <w:color w:val="000000"/>
          <w:sz w:val="16"/>
        </w:rPr>
        <w:t> of headquarters, is very expensive to maintain, and most importantly is </w:t>
      </w:r>
      <w:r>
        <w:rPr>
          <w:color w:val="000000"/>
          <w:highlight w:val="cyan"/>
          <w:u w:val="single"/>
        </w:rPr>
        <w:t>too</w:t>
      </w:r>
      <w:r w:rsidRPr="00E03B2B">
        <w:rPr>
          <w:color w:val="000000"/>
          <w:sz w:val="16"/>
        </w:rPr>
        <w:t> </w:t>
      </w:r>
      <w:r>
        <w:rPr>
          <w:b/>
          <w:bCs/>
          <w:color w:val="000000"/>
          <w:highlight w:val="cyan"/>
          <w:u w:val="single"/>
        </w:rPr>
        <w:t>cumbersome</w:t>
      </w:r>
      <w:r w:rsidRPr="00E03B2B">
        <w:rPr>
          <w:color w:val="000000"/>
          <w:sz w:val="16"/>
        </w:rPr>
        <w:t> </w:t>
      </w:r>
      <w:r>
        <w:rPr>
          <w:color w:val="000000"/>
          <w:highlight w:val="cyan"/>
          <w:u w:val="single"/>
        </w:rPr>
        <w:t>to</w:t>
      </w:r>
      <w:r w:rsidRPr="00E03B2B">
        <w:rPr>
          <w:color w:val="000000"/>
          <w:sz w:val="16"/>
        </w:rPr>
        <w:t> </w:t>
      </w:r>
      <w:r>
        <w:rPr>
          <w:b/>
          <w:bCs/>
          <w:color w:val="000000"/>
          <w:highlight w:val="cyan"/>
          <w:u w:val="single"/>
        </w:rPr>
        <w:t>fight modern wars</w:t>
      </w:r>
      <w:r w:rsidRPr="00E03B2B">
        <w:rPr>
          <w:color w:val="000000"/>
          <w:sz w:val="16"/>
        </w:rPr>
        <w:t> </w:t>
      </w:r>
      <w:r>
        <w:rPr>
          <w:color w:val="000000"/>
          <w:highlight w:val="cyan"/>
          <w:u w:val="single"/>
        </w:rPr>
        <w:t>requiring agile</w:t>
      </w:r>
      <w:r w:rsidRPr="00E03B2B">
        <w:rPr>
          <w:color w:val="000000"/>
          <w:sz w:val="16"/>
        </w:rPr>
        <w:t> </w:t>
      </w:r>
      <w:r>
        <w:rPr>
          <w:color w:val="000000"/>
          <w:u w:val="single"/>
        </w:rPr>
        <w:t>and</w:t>
      </w:r>
      <w:r w:rsidRPr="00E03B2B">
        <w:rPr>
          <w:color w:val="000000"/>
          <w:sz w:val="16"/>
        </w:rPr>
        <w:t> </w:t>
      </w:r>
      <w:r>
        <w:rPr>
          <w:color w:val="000000"/>
          <w:highlight w:val="cyan"/>
          <w:u w:val="single"/>
        </w:rPr>
        <w:t>flexible formations</w:t>
      </w:r>
      <w:r w:rsidRPr="00E03B2B">
        <w:rPr>
          <w:color w:val="000000"/>
          <w:sz w:val="16"/>
        </w:rPr>
        <w:t>. The </w:t>
      </w:r>
      <w:r>
        <w:rPr>
          <w:color w:val="000000"/>
          <w:highlight w:val="cyan"/>
          <w:u w:val="single"/>
        </w:rPr>
        <w:t>superiority</w:t>
      </w:r>
      <w:r w:rsidRPr="00E03B2B">
        <w:rPr>
          <w:color w:val="000000"/>
          <w:sz w:val="16"/>
        </w:rPr>
        <w:t> </w:t>
      </w:r>
      <w:r>
        <w:rPr>
          <w:color w:val="000000"/>
          <w:u w:val="single"/>
        </w:rPr>
        <w:t>of the ‘combat group’ construct</w:t>
      </w:r>
      <w:r w:rsidRPr="00E03B2B">
        <w:rPr>
          <w:color w:val="000000"/>
          <w:sz w:val="16"/>
        </w:rPr>
        <w:t> </w:t>
      </w:r>
      <w:r>
        <w:rPr>
          <w:color w:val="000000"/>
          <w:highlight w:val="cyan"/>
          <w:u w:val="single"/>
        </w:rPr>
        <w:t>was</w:t>
      </w:r>
      <w:r w:rsidRPr="00E03B2B">
        <w:rPr>
          <w:color w:val="000000"/>
          <w:sz w:val="16"/>
        </w:rPr>
        <w:t> recently </w:t>
      </w:r>
      <w:r>
        <w:rPr>
          <w:color w:val="000000"/>
          <w:highlight w:val="cyan"/>
          <w:u w:val="single"/>
        </w:rPr>
        <w:t>demonstrated in</w:t>
      </w:r>
      <w:r w:rsidRPr="00E03B2B">
        <w:rPr>
          <w:color w:val="000000"/>
          <w:sz w:val="16"/>
        </w:rPr>
        <w:t> </w:t>
      </w:r>
      <w:r>
        <w:rPr>
          <w:color w:val="000000"/>
          <w:u w:val="single"/>
        </w:rPr>
        <w:t>computer</w:t>
      </w:r>
      <w:r w:rsidRPr="00E03B2B">
        <w:rPr>
          <w:color w:val="000000"/>
          <w:sz w:val="16"/>
        </w:rPr>
        <w:t> </w:t>
      </w:r>
      <w:r>
        <w:rPr>
          <w:b/>
          <w:bCs/>
          <w:color w:val="000000"/>
          <w:highlight w:val="cyan"/>
          <w:u w:val="single"/>
        </w:rPr>
        <w:t>simulation</w:t>
      </w:r>
      <w:r w:rsidRPr="00E03B2B">
        <w:rPr>
          <w:color w:val="000000"/>
          <w:sz w:val="16"/>
        </w:rPr>
        <w:t> </w:t>
      </w:r>
      <w:r>
        <w:rPr>
          <w:color w:val="000000"/>
          <w:highlight w:val="cyan"/>
          <w:u w:val="single"/>
        </w:rPr>
        <w:t>that made</w:t>
      </w:r>
      <w:r w:rsidRPr="00E03B2B">
        <w:rPr>
          <w:color w:val="000000"/>
          <w:sz w:val="16"/>
        </w:rPr>
        <w:t> a </w:t>
      </w:r>
      <w:r>
        <w:rPr>
          <w:color w:val="000000"/>
          <w:highlight w:val="cyan"/>
          <w:u w:val="single"/>
        </w:rPr>
        <w:t>head-to-head</w:t>
      </w:r>
      <w:r w:rsidRPr="00E03B2B">
        <w:rPr>
          <w:color w:val="000000"/>
          <w:sz w:val="16"/>
        </w:rPr>
        <w:t> </w:t>
      </w:r>
      <w:r>
        <w:rPr>
          <w:color w:val="000000"/>
          <w:highlight w:val="cyan"/>
          <w:u w:val="single"/>
        </w:rPr>
        <w:t>comparison</w:t>
      </w:r>
      <w:r w:rsidRPr="00E03B2B">
        <w:rPr>
          <w:color w:val="000000"/>
          <w:sz w:val="16"/>
        </w:rPr>
        <w:t> </w:t>
      </w:r>
      <w:r>
        <w:rPr>
          <w:color w:val="000000"/>
          <w:u w:val="single"/>
        </w:rPr>
        <w:t>between combat groups and BCTs.</w:t>
      </w:r>
      <w:r w:rsidRPr="00E03B2B">
        <w:rPr>
          <w:color w:val="000000"/>
          <w:sz w:val="16"/>
        </w:rPr>
        <w:t> , presented September 7th to retired Army general , Chairman of the were stark and troubling. </w:t>
      </w:r>
      <w:r>
        <w:rPr>
          <w:color w:val="000000"/>
          <w:u w:val="single"/>
        </w:rPr>
        <w:t>Four scenarios were</w:t>
      </w:r>
      <w:r w:rsidRPr="00E03B2B">
        <w:rPr>
          <w:color w:val="000000"/>
          <w:sz w:val="16"/>
        </w:rPr>
        <w:t> </w:t>
      </w:r>
      <w:r>
        <w:rPr>
          <w:color w:val="000000"/>
          <w:u w:val="single"/>
        </w:rPr>
        <w:t>run</w:t>
      </w:r>
      <w:r w:rsidRPr="00E03B2B">
        <w:rPr>
          <w:color w:val="000000"/>
          <w:sz w:val="16"/>
        </w:rPr>
        <w:t> through the computer simulation. In all four cases the </w:t>
      </w:r>
      <w:r>
        <w:rPr>
          <w:color w:val="000000"/>
          <w:highlight w:val="cyan"/>
          <w:u w:val="single"/>
        </w:rPr>
        <w:t>opposition was</w:t>
      </w:r>
      <w:r w:rsidRPr="00E03B2B">
        <w:rPr>
          <w:color w:val="000000"/>
          <w:sz w:val="16"/>
        </w:rPr>
        <w:t> </w:t>
      </w:r>
      <w:r>
        <w:rPr>
          <w:color w:val="000000"/>
          <w:u w:val="single"/>
        </w:rPr>
        <w:t>a</w:t>
      </w:r>
      <w:r w:rsidRPr="00E03B2B">
        <w:rPr>
          <w:color w:val="000000"/>
          <w:sz w:val="16"/>
        </w:rPr>
        <w:t> </w:t>
      </w:r>
      <w:r>
        <w:rPr>
          <w:color w:val="000000"/>
          <w:highlight w:val="cyan"/>
          <w:u w:val="single"/>
        </w:rPr>
        <w:t>Russia</w:t>
      </w:r>
      <w:r>
        <w:rPr>
          <w:color w:val="000000"/>
          <w:u w:val="single"/>
        </w:rPr>
        <w:t>n force of 23,000</w:t>
      </w:r>
      <w:r w:rsidRPr="00E03B2B">
        <w:rPr>
          <w:color w:val="000000"/>
          <w:sz w:val="16"/>
        </w:rPr>
        <w:t> troops fighting </w:t>
      </w:r>
      <w:r>
        <w:rPr>
          <w:color w:val="000000"/>
          <w:highlight w:val="cyan"/>
          <w:u w:val="single"/>
        </w:rPr>
        <w:t>in</w:t>
      </w:r>
      <w:r w:rsidRPr="00E03B2B">
        <w:rPr>
          <w:color w:val="000000"/>
          <w:sz w:val="16"/>
        </w:rPr>
        <w:t> </w:t>
      </w:r>
      <w:r>
        <w:rPr>
          <w:color w:val="000000"/>
          <w:u w:val="single"/>
        </w:rPr>
        <w:t>the</w:t>
      </w:r>
      <w:r w:rsidRPr="00E03B2B">
        <w:rPr>
          <w:color w:val="000000"/>
          <w:sz w:val="16"/>
        </w:rPr>
        <w:t> </w:t>
      </w:r>
      <w:r>
        <w:rPr>
          <w:b/>
          <w:bCs/>
          <w:color w:val="000000"/>
          <w:highlight w:val="cyan"/>
          <w:u w:val="single"/>
        </w:rPr>
        <w:t>Baltics</w:t>
      </w:r>
      <w:r w:rsidRPr="00E03B2B">
        <w:rPr>
          <w:color w:val="000000"/>
          <w:sz w:val="16"/>
        </w:rPr>
        <w:t>. </w:t>
      </w:r>
      <w:r>
        <w:rPr>
          <w:color w:val="000000"/>
          <w:u w:val="single"/>
        </w:rPr>
        <w:t>In two</w:t>
      </w:r>
      <w:r w:rsidRPr="00E03B2B">
        <w:rPr>
          <w:color w:val="000000"/>
          <w:sz w:val="16"/>
        </w:rPr>
        <w:t> of the </w:t>
      </w:r>
      <w:r>
        <w:rPr>
          <w:color w:val="000000"/>
          <w:u w:val="single"/>
        </w:rPr>
        <w:t>cases</w:t>
      </w:r>
      <w:r w:rsidRPr="00E03B2B">
        <w:rPr>
          <w:color w:val="000000"/>
          <w:sz w:val="16"/>
        </w:rPr>
        <w:t> the </w:t>
      </w:r>
      <w:r>
        <w:rPr>
          <w:color w:val="000000"/>
          <w:u w:val="single"/>
        </w:rPr>
        <w:t>Russians</w:t>
      </w:r>
      <w:r w:rsidRPr="00E03B2B">
        <w:rPr>
          <w:color w:val="000000"/>
          <w:sz w:val="16"/>
        </w:rPr>
        <w:t> were pitted </w:t>
      </w:r>
      <w:r>
        <w:rPr>
          <w:color w:val="000000"/>
          <w:u w:val="single"/>
        </w:rPr>
        <w:t>against current</w:t>
      </w:r>
      <w:r w:rsidRPr="00E03B2B">
        <w:rPr>
          <w:color w:val="000000"/>
          <w:sz w:val="16"/>
        </w:rPr>
        <w:t> US </w:t>
      </w:r>
      <w:r>
        <w:rPr>
          <w:color w:val="000000"/>
          <w:u w:val="single"/>
        </w:rPr>
        <w:t>BCTs</w:t>
      </w:r>
      <w:r w:rsidRPr="00E03B2B">
        <w:rPr>
          <w:color w:val="000000"/>
          <w:sz w:val="16"/>
        </w:rPr>
        <w:t> and in </w:t>
      </w:r>
      <w:r>
        <w:rPr>
          <w:color w:val="000000"/>
          <w:u w:val="single"/>
        </w:rPr>
        <w:t>the other</w:t>
      </w:r>
      <w:r w:rsidRPr="00E03B2B">
        <w:rPr>
          <w:color w:val="000000"/>
          <w:sz w:val="16"/>
        </w:rPr>
        <w:t> two against </w:t>
      </w:r>
      <w:r>
        <w:rPr>
          <w:color w:val="000000"/>
          <w:u w:val="single"/>
        </w:rPr>
        <w:t>two Combat Group units.</w:t>
      </w:r>
      <w:r w:rsidRPr="00E03B2B">
        <w:rPr>
          <w:color w:val="000000"/>
          <w:sz w:val="16"/>
        </w:rPr>
        <w:t> </w:t>
      </w:r>
      <w:r>
        <w:rPr>
          <w:color w:val="000000"/>
          <w:u w:val="single"/>
        </w:rPr>
        <w:t>In both the simulations against BCTs the</w:t>
      </w:r>
      <w:r w:rsidRPr="00E03B2B">
        <w:rPr>
          <w:color w:val="000000"/>
          <w:sz w:val="16"/>
        </w:rPr>
        <w:t> </w:t>
      </w:r>
      <w:r>
        <w:rPr>
          <w:color w:val="000000"/>
          <w:highlight w:val="cyan"/>
          <w:u w:val="single"/>
        </w:rPr>
        <w:t>Russians won.</w:t>
      </w:r>
      <w:r w:rsidRPr="00E03B2B">
        <w:rPr>
          <w:color w:val="000000"/>
          <w:sz w:val="16"/>
        </w:rPr>
        <w:t> </w:t>
      </w:r>
      <w:r>
        <w:rPr>
          <w:color w:val="000000"/>
          <w:u w:val="single"/>
        </w:rPr>
        <w:t>In both Combat Group fights, the US won.</w:t>
      </w:r>
      <w:r w:rsidRPr="00E03B2B">
        <w:rPr>
          <w:color w:val="000000"/>
          <w:sz w:val="16"/>
        </w:rPr>
        <w:t> Possibly the most remarkable thing about </w:t>
      </w:r>
      <w:r>
        <w:rPr>
          <w:color w:val="000000"/>
          <w:u w:val="single"/>
        </w:rPr>
        <w:t>the Combat Group victories is that they beat the 23,000 Russians with one-half and one-fourth the number of troops</w:t>
      </w:r>
      <w:r w:rsidRPr="00E03B2B">
        <w:rPr>
          <w:color w:val="000000"/>
          <w:sz w:val="16"/>
        </w:rPr>
        <w:t> </w:t>
      </w:r>
      <w:r>
        <w:rPr>
          <w:color w:val="000000"/>
          <w:u w:val="single"/>
        </w:rPr>
        <w:t>as the BCTs</w:t>
      </w:r>
      <w:r w:rsidRPr="00E03B2B">
        <w:rPr>
          <w:color w:val="000000"/>
          <w:sz w:val="16"/>
        </w:rPr>
        <w:t>. Politico asked the plan’s architect, retired Army Colonel , why the Combat Group force beat the Russians when the BCT-based force lost twice (full disclosure: I fought under Macgregor in Desert Storm). : </w:t>
      </w:r>
      <w:r>
        <w:rPr>
          <w:color w:val="000000"/>
          <w:highlight w:val="cyan"/>
          <w:u w:val="single"/>
        </w:rPr>
        <w:t>The problem with the</w:t>
      </w:r>
      <w:r w:rsidRPr="00E03B2B">
        <w:rPr>
          <w:color w:val="000000"/>
          <w:sz w:val="16"/>
        </w:rPr>
        <w:t> U.S. </w:t>
      </w:r>
      <w:r>
        <w:rPr>
          <w:color w:val="000000"/>
          <w:highlight w:val="cyan"/>
          <w:u w:val="single"/>
        </w:rPr>
        <w:t>Army is</w:t>
      </w:r>
      <w:r w:rsidRPr="00E03B2B">
        <w:rPr>
          <w:color w:val="000000"/>
          <w:sz w:val="16"/>
        </w:rPr>
        <w:t> </w:t>
      </w:r>
      <w:r>
        <w:rPr>
          <w:color w:val="000000"/>
          <w:u w:val="single"/>
        </w:rPr>
        <w:t>much</w:t>
      </w:r>
      <w:r w:rsidRPr="00E03B2B">
        <w:rPr>
          <w:color w:val="000000"/>
          <w:sz w:val="16"/>
        </w:rPr>
        <w:t> </w:t>
      </w:r>
      <w:r>
        <w:rPr>
          <w:color w:val="000000"/>
          <w:highlight w:val="cyan"/>
          <w:u w:val="single"/>
        </w:rPr>
        <w:t>bigger than numbers</w:t>
      </w:r>
      <w:r>
        <w:rPr>
          <w:color w:val="000000"/>
          <w:u w:val="single"/>
        </w:rPr>
        <w:t>… It’s not</w:t>
      </w:r>
      <w:r w:rsidRPr="00E03B2B">
        <w:rPr>
          <w:color w:val="000000"/>
          <w:sz w:val="16"/>
        </w:rPr>
        <w:t> </w:t>
      </w:r>
      <w:r>
        <w:rPr>
          <w:color w:val="000000"/>
          <w:highlight w:val="cyan"/>
          <w:u w:val="single"/>
        </w:rPr>
        <w:t>organized, equipped, or trained</w:t>
      </w:r>
      <w:r w:rsidRPr="00E03B2B">
        <w:rPr>
          <w:color w:val="000000"/>
          <w:sz w:val="16"/>
        </w:rPr>
        <w:t> </w:t>
      </w:r>
      <w:r>
        <w:rPr>
          <w:color w:val="000000"/>
          <w:u w:val="single"/>
        </w:rPr>
        <w:t>for</w:t>
      </w:r>
      <w:r w:rsidRPr="00E03B2B">
        <w:rPr>
          <w:color w:val="000000"/>
          <w:sz w:val="16"/>
        </w:rPr>
        <w:t> </w:t>
      </w:r>
      <w:r>
        <w:rPr>
          <w:color w:val="000000"/>
          <w:u w:val="single"/>
        </w:rPr>
        <w:t>a high end, conventional,</w:t>
      </w:r>
      <w:r w:rsidRPr="00E03B2B">
        <w:rPr>
          <w:color w:val="000000"/>
          <w:sz w:val="16"/>
        </w:rPr>
        <w:t> integrated joint </w:t>
      </w:r>
      <w:r>
        <w:rPr>
          <w:color w:val="000000"/>
          <w:highlight w:val="cyan"/>
          <w:u w:val="single"/>
        </w:rPr>
        <w:t>battle</w:t>
      </w:r>
      <w:r w:rsidRPr="00E03B2B">
        <w:rPr>
          <w:color w:val="000000"/>
          <w:sz w:val="16"/>
        </w:rPr>
        <w:t> with a numerically and at least in some ways qualitatively superior enemy on the enemy’s chosen turf. In the simulation, it’s Russia. But it could just as easily be China. </w:t>
      </w:r>
      <w:r>
        <w:rPr>
          <w:color w:val="000000"/>
          <w:highlight w:val="cyan"/>
          <w:u w:val="single"/>
        </w:rPr>
        <w:t>Even if you increased the Army to 600,000</w:t>
      </w:r>
      <w:r w:rsidRPr="00E03B2B">
        <w:rPr>
          <w:color w:val="000000"/>
          <w:sz w:val="16"/>
        </w:rPr>
        <w:t> </w:t>
      </w:r>
      <w:r>
        <w:rPr>
          <w:color w:val="000000"/>
          <w:u w:val="single"/>
        </w:rPr>
        <w:t>in its current form …</w:t>
      </w:r>
      <w:r w:rsidRPr="00E03B2B">
        <w:rPr>
          <w:color w:val="000000"/>
          <w:sz w:val="16"/>
        </w:rPr>
        <w:t> </w:t>
      </w:r>
      <w:r>
        <w:rPr>
          <w:color w:val="000000"/>
          <w:highlight w:val="cyan"/>
          <w:u w:val="single"/>
        </w:rPr>
        <w:t>it would still fail</w:t>
      </w:r>
      <w:r w:rsidRPr="00E03B2B">
        <w:rPr>
          <w:color w:val="000000"/>
          <w:sz w:val="16"/>
        </w:rPr>
        <w:t>. Ironically, according to Macgregor, </w:t>
      </w:r>
      <w:r>
        <w:rPr>
          <w:color w:val="000000"/>
          <w:u w:val="single"/>
        </w:rPr>
        <w:t>a</w:t>
      </w:r>
      <w:r w:rsidRPr="00E03B2B">
        <w:rPr>
          <w:color w:val="000000"/>
          <w:sz w:val="16"/>
        </w:rPr>
        <w:t> US </w:t>
      </w:r>
      <w:r>
        <w:rPr>
          <w:color w:val="000000"/>
          <w:u w:val="single"/>
        </w:rPr>
        <w:t>Army</w:t>
      </w:r>
      <w:r w:rsidRPr="00E03B2B">
        <w:rPr>
          <w:color w:val="000000"/>
          <w:sz w:val="16"/>
        </w:rPr>
        <w:t> </w:t>
      </w:r>
      <w:r>
        <w:rPr>
          <w:color w:val="000000"/>
          <w:highlight w:val="cyan"/>
          <w:u w:val="single"/>
        </w:rPr>
        <w:t>reorganized into</w:t>
      </w:r>
      <w:r w:rsidRPr="00E03B2B">
        <w:rPr>
          <w:color w:val="000000"/>
          <w:sz w:val="16"/>
        </w:rPr>
        <w:t> </w:t>
      </w:r>
      <w:r>
        <w:rPr>
          <w:b/>
          <w:bCs/>
          <w:color w:val="000000"/>
          <w:highlight w:val="cyan"/>
          <w:u w:val="single"/>
        </w:rPr>
        <w:t>combat groups</w:t>
      </w:r>
      <w:r w:rsidRPr="00E03B2B">
        <w:rPr>
          <w:color w:val="000000"/>
          <w:sz w:val="16"/>
        </w:rPr>
        <w:t> </w:t>
      </w:r>
      <w:r>
        <w:rPr>
          <w:color w:val="000000"/>
          <w:u w:val="single"/>
        </w:rPr>
        <w:t>could</w:t>
      </w:r>
      <w:r w:rsidRPr="00E03B2B">
        <w:rPr>
          <w:color w:val="000000"/>
          <w:sz w:val="16"/>
        </w:rPr>
        <w:t> </w:t>
      </w:r>
      <w:r>
        <w:rPr>
          <w:color w:val="000000"/>
          <w:u w:val="single"/>
        </w:rPr>
        <w:t>actually</w:t>
      </w:r>
      <w:r w:rsidRPr="00E03B2B">
        <w:rPr>
          <w:color w:val="000000"/>
          <w:sz w:val="16"/>
        </w:rPr>
        <w:t> </w:t>
      </w:r>
      <w:r>
        <w:rPr>
          <w:color w:val="000000"/>
          <w:u w:val="single"/>
        </w:rPr>
        <w:t>be reduced in size and</w:t>
      </w:r>
      <w:r w:rsidRPr="00E03B2B">
        <w:rPr>
          <w:color w:val="000000"/>
          <w:sz w:val="16"/>
        </w:rPr>
        <w:t> </w:t>
      </w:r>
      <w:r>
        <w:rPr>
          <w:color w:val="000000"/>
          <w:u w:val="single"/>
        </w:rPr>
        <w:t>save more than $10 billion annually</w:t>
      </w:r>
      <w:r w:rsidRPr="00E03B2B">
        <w:rPr>
          <w:color w:val="000000"/>
          <w:sz w:val="16"/>
        </w:rPr>
        <w:t> while </w:t>
      </w:r>
      <w:r>
        <w:rPr>
          <w:color w:val="000000"/>
          <w:highlight w:val="cyan"/>
          <w:u w:val="single"/>
        </w:rPr>
        <w:t>producing a</w:t>
      </w:r>
      <w:r w:rsidRPr="00E03B2B">
        <w:rPr>
          <w:color w:val="000000"/>
          <w:sz w:val="16"/>
        </w:rPr>
        <w:t> </w:t>
      </w:r>
      <w:r>
        <w:rPr>
          <w:color w:val="000000"/>
          <w:highlight w:val="cyan"/>
          <w:u w:val="single"/>
        </w:rPr>
        <w:t>more capable</w:t>
      </w:r>
      <w:r w:rsidRPr="00E03B2B">
        <w:rPr>
          <w:color w:val="000000"/>
          <w:sz w:val="16"/>
        </w:rPr>
        <w:t> and </w:t>
      </w:r>
      <w:r>
        <w:rPr>
          <w:color w:val="000000"/>
          <w:u w:val="single"/>
        </w:rPr>
        <w:t>lethal</w:t>
      </w:r>
      <w:r w:rsidRPr="00E03B2B">
        <w:rPr>
          <w:color w:val="000000"/>
          <w:sz w:val="16"/>
        </w:rPr>
        <w:t> </w:t>
      </w:r>
      <w:r>
        <w:rPr>
          <w:color w:val="000000"/>
          <w:highlight w:val="cyan"/>
          <w:u w:val="single"/>
        </w:rPr>
        <w:t>force.</w:t>
      </w:r>
    </w:p>
    <w:p w14:paraId="34B50257" w14:textId="77777777" w:rsidR="00BD5F30" w:rsidRPr="00E03B2B" w:rsidRDefault="00BD5F30" w:rsidP="00BD5F30"/>
    <w:p w14:paraId="03A19452" w14:textId="77777777" w:rsidR="00BD5F30" w:rsidRDefault="00BD5F30" w:rsidP="00BD5F30">
      <w:pPr>
        <w:pStyle w:val="Heading3"/>
      </w:pPr>
      <w:r>
        <w:t>AT: T/C---EPA Cuts</w:t>
      </w:r>
    </w:p>
    <w:p w14:paraId="4C5A96CE" w14:textId="77777777" w:rsidR="00BD5F30" w:rsidRPr="00BD5F30" w:rsidRDefault="00BD5F30" w:rsidP="00BD5F30"/>
    <w:p w14:paraId="68C3B80C" w14:textId="77777777" w:rsidR="00BD5F30" w:rsidRPr="00BB2CCA" w:rsidRDefault="00BD5F30" w:rsidP="00BD5F30">
      <w:pPr>
        <w:pStyle w:val="Heading4"/>
        <w:rPr>
          <w:rStyle w:val="StyleUnderline"/>
          <w:sz w:val="26"/>
          <w:u w:val="none"/>
        </w:rPr>
      </w:pPr>
      <w:r w:rsidRPr="00BB2CCA">
        <w:rPr>
          <w:rStyle w:val="StyleUnderline"/>
          <w:sz w:val="26"/>
          <w:u w:val="none"/>
        </w:rPr>
        <w:t xml:space="preserve">Biden </w:t>
      </w:r>
      <w:proofErr w:type="spellStart"/>
      <w:r w:rsidRPr="00BB2CCA">
        <w:rPr>
          <w:rStyle w:val="StyleUnderline"/>
          <w:sz w:val="26"/>
          <w:u w:val="none"/>
        </w:rPr>
        <w:t>wont</w:t>
      </w:r>
      <w:proofErr w:type="spellEnd"/>
      <w:r w:rsidRPr="00BB2CCA">
        <w:rPr>
          <w:rStyle w:val="StyleUnderline"/>
          <w:sz w:val="26"/>
          <w:u w:val="none"/>
        </w:rPr>
        <w:t xml:space="preserve"> let cuts over the EPA happen---most recent veto over EPA standards proves.</w:t>
      </w:r>
    </w:p>
    <w:p w14:paraId="3778A647" w14:textId="77777777" w:rsidR="00BD5F30" w:rsidRPr="00E67847" w:rsidRDefault="00BD5F30" w:rsidP="00BD5F30">
      <w:r>
        <w:t xml:space="preserve">Donald </w:t>
      </w:r>
      <w:r w:rsidRPr="00E67847">
        <w:rPr>
          <w:rStyle w:val="Style13ptBold"/>
        </w:rPr>
        <w:t>Judd 23</w:t>
      </w:r>
      <w:r>
        <w:t xml:space="preserve">, 614/2023, a White House producer for CNN, Biden vetoes legislation rolling back EPA emissions standards, https://www.cnn.com/2023/06/14/politics/biden-vetoes-bill/index.html, </w:t>
      </w:r>
      <w:proofErr w:type="spellStart"/>
      <w:r>
        <w:t>HKeef</w:t>
      </w:r>
      <w:proofErr w:type="spellEnd"/>
    </w:p>
    <w:p w14:paraId="2A8FBB00" w14:textId="77777777" w:rsidR="00BD5F30" w:rsidRPr="00EC1DE0" w:rsidRDefault="00BD5F30" w:rsidP="00BD5F30">
      <w:pPr>
        <w:rPr>
          <w:rStyle w:val="StyleUnderline"/>
        </w:rPr>
      </w:pPr>
      <w:r w:rsidRPr="00EC1DE0">
        <w:rPr>
          <w:rStyle w:val="StyleUnderline"/>
        </w:rPr>
        <w:t xml:space="preserve">President Joe </w:t>
      </w:r>
      <w:r w:rsidRPr="00EC1DE0">
        <w:rPr>
          <w:rStyle w:val="StyleUnderline"/>
          <w:highlight w:val="cyan"/>
        </w:rPr>
        <w:t>Biden</w:t>
      </w:r>
      <w:r w:rsidRPr="00EC1DE0">
        <w:rPr>
          <w:rStyle w:val="StyleUnderline"/>
        </w:rPr>
        <w:t xml:space="preserve"> on Wednesday </w:t>
      </w:r>
      <w:r w:rsidRPr="00E67847">
        <w:rPr>
          <w:rStyle w:val="Emphasis"/>
          <w:highlight w:val="cyan"/>
        </w:rPr>
        <w:t>vetoed</w:t>
      </w:r>
      <w:r w:rsidRPr="00EC1DE0">
        <w:rPr>
          <w:rStyle w:val="StyleUnderline"/>
        </w:rPr>
        <w:t xml:space="preserve"> SJ Res. 11, </w:t>
      </w:r>
      <w:r w:rsidRPr="00EC1DE0">
        <w:rPr>
          <w:rStyle w:val="StyleUnderline"/>
          <w:highlight w:val="cyan"/>
        </w:rPr>
        <w:t>a Republican-backed bill that would’ve rolled back</w:t>
      </w:r>
      <w:r w:rsidRPr="00EC1DE0">
        <w:rPr>
          <w:rStyle w:val="StyleUnderline"/>
        </w:rPr>
        <w:t xml:space="preserve"> a 2022 </w:t>
      </w:r>
      <w:r w:rsidRPr="00E67847">
        <w:rPr>
          <w:rStyle w:val="Emphasis"/>
          <w:highlight w:val="cyan"/>
        </w:rPr>
        <w:t>EPA</w:t>
      </w:r>
      <w:r w:rsidRPr="00EC1DE0">
        <w:rPr>
          <w:rStyle w:val="StyleUnderline"/>
        </w:rPr>
        <w:t xml:space="preserve"> rule that set stronger vehicle emissions </w:t>
      </w:r>
      <w:r w:rsidRPr="00E67847">
        <w:rPr>
          <w:rStyle w:val="Emphasis"/>
          <w:highlight w:val="cyan"/>
        </w:rPr>
        <w:t>standards</w:t>
      </w:r>
      <w:r w:rsidRPr="00EC1DE0">
        <w:rPr>
          <w:rStyle w:val="StyleUnderline"/>
        </w:rPr>
        <w:t xml:space="preserve"> to reduce air pollution set to take effect in model year 2027.</w:t>
      </w:r>
    </w:p>
    <w:p w14:paraId="6705B43B" w14:textId="77777777" w:rsidR="00BD5F30" w:rsidRPr="00EC1DE0" w:rsidRDefault="00BD5F30" w:rsidP="00BD5F30">
      <w:pPr>
        <w:rPr>
          <w:sz w:val="16"/>
        </w:rPr>
      </w:pPr>
      <w:r w:rsidRPr="00EC1DE0">
        <w:rPr>
          <w:sz w:val="16"/>
        </w:rPr>
        <w:t xml:space="preserve">“Earlier today, President Biden vetoed SJ Resolution 11, the most recent attempt by congressional Republicans to pollute the air our children breathe,” White House press secretary </w:t>
      </w:r>
      <w:proofErr w:type="spellStart"/>
      <w:r w:rsidRPr="00EC1DE0">
        <w:rPr>
          <w:sz w:val="16"/>
        </w:rPr>
        <w:t>Karine</w:t>
      </w:r>
      <w:proofErr w:type="spellEnd"/>
      <w:r w:rsidRPr="00EC1DE0">
        <w:rPr>
          <w:sz w:val="16"/>
        </w:rPr>
        <w:t xml:space="preserve"> Jean-Pierre told reporters during a White House press briefing.</w:t>
      </w:r>
    </w:p>
    <w:p w14:paraId="60E03557" w14:textId="77777777" w:rsidR="00BD5F30" w:rsidRPr="00EC1DE0" w:rsidRDefault="00BD5F30" w:rsidP="00BD5F30">
      <w:pPr>
        <w:rPr>
          <w:sz w:val="16"/>
        </w:rPr>
      </w:pPr>
      <w:r w:rsidRPr="00EC1DE0">
        <w:rPr>
          <w:sz w:val="16"/>
        </w:rPr>
        <w:t>“Just think about it – while millions of Americans were taking shelter to escape unhealthy wildfire smoke made worse by climate change, congressional Republicans were pushing a bill to repeal the president’s efforts to make our air cleaner and safer.”</w:t>
      </w:r>
    </w:p>
    <w:p w14:paraId="146B38C1" w14:textId="77777777" w:rsidR="00BD5F30" w:rsidRPr="00EC1DE0" w:rsidRDefault="00BD5F30" w:rsidP="00BD5F30">
      <w:pPr>
        <w:rPr>
          <w:sz w:val="16"/>
        </w:rPr>
      </w:pPr>
      <w:r w:rsidRPr="00EC1DE0">
        <w:rPr>
          <w:sz w:val="16"/>
        </w:rPr>
        <w:t>The final rule, which was adopted by the Environmental Protection Agency in December, sets “new emission standards that are significantly more stringent and that cover a wider range of heavy-duty engine operating conditions compared to today’s standards,” according to the EPA, which said the change is needed because emissions from those trucks are “important contributors to concentrations of ozone and particulate matter and their resulting threat to public health.”</w:t>
      </w:r>
    </w:p>
    <w:p w14:paraId="706CF809" w14:textId="77777777" w:rsidR="00BD5F30" w:rsidRPr="00EC1DE0" w:rsidRDefault="00BD5F30" w:rsidP="00BD5F30">
      <w:pPr>
        <w:rPr>
          <w:sz w:val="16"/>
        </w:rPr>
      </w:pPr>
      <w:r w:rsidRPr="00E67847">
        <w:rPr>
          <w:rStyle w:val="StyleUnderline"/>
          <w:highlight w:val="cyan"/>
        </w:rPr>
        <w:t>Republicans were able to pass the measure</w:t>
      </w:r>
      <w:r w:rsidRPr="00EC1DE0">
        <w:rPr>
          <w:rStyle w:val="StyleUnderline"/>
        </w:rPr>
        <w:t xml:space="preserve"> through the Senate </w:t>
      </w:r>
      <w:r w:rsidRPr="00E67847">
        <w:rPr>
          <w:rStyle w:val="StyleUnderline"/>
          <w:highlight w:val="cyan"/>
        </w:rPr>
        <w:t>with the help of</w:t>
      </w:r>
      <w:r w:rsidRPr="00EC1DE0">
        <w:rPr>
          <w:rStyle w:val="StyleUnderline"/>
        </w:rPr>
        <w:t xml:space="preserve"> Democratic Sen. Joe </w:t>
      </w:r>
      <w:r w:rsidRPr="00E67847">
        <w:rPr>
          <w:rStyle w:val="Emphasis"/>
          <w:highlight w:val="cyan"/>
        </w:rPr>
        <w:t>Manchin</w:t>
      </w:r>
      <w:r w:rsidRPr="00EC1DE0">
        <w:rPr>
          <w:sz w:val="16"/>
        </w:rPr>
        <w:t>; California Democratic Sen. Dianne Feinstein did not vote on the legislation. The House passed it about a month later in May.</w:t>
      </w:r>
    </w:p>
    <w:p w14:paraId="1F746CC1" w14:textId="77777777" w:rsidR="00BD5F30" w:rsidRPr="00E67847" w:rsidRDefault="00BD5F30" w:rsidP="00BD5F30">
      <w:pPr>
        <w:rPr>
          <w:u w:val="single"/>
        </w:rPr>
      </w:pPr>
      <w:r w:rsidRPr="00E67847">
        <w:rPr>
          <w:rStyle w:val="StyleUnderline"/>
          <w:highlight w:val="cyan"/>
        </w:rPr>
        <w:t>A veto override would require</w:t>
      </w:r>
      <w:r w:rsidRPr="00EC1DE0">
        <w:rPr>
          <w:rStyle w:val="StyleUnderline"/>
        </w:rPr>
        <w:t xml:space="preserve"> a two-thirds vote in both chambers, </w:t>
      </w:r>
      <w:r w:rsidRPr="00E67847">
        <w:rPr>
          <w:rStyle w:val="StyleUnderline"/>
          <w:highlight w:val="cyan"/>
        </w:rPr>
        <w:t xml:space="preserve">a </w:t>
      </w:r>
      <w:r w:rsidRPr="00E67847">
        <w:rPr>
          <w:rStyle w:val="Emphasis"/>
          <w:highlight w:val="cyan"/>
        </w:rPr>
        <w:t>high threshold</w:t>
      </w:r>
      <w:r w:rsidRPr="00EC1DE0">
        <w:rPr>
          <w:rStyle w:val="StyleUnderline"/>
        </w:rPr>
        <w:t xml:space="preserve"> not </w:t>
      </w:r>
      <w:r w:rsidRPr="00E67847">
        <w:rPr>
          <w:rStyle w:val="StyleUnderline"/>
        </w:rPr>
        <w:t>expected to be</w:t>
      </w:r>
      <w:r w:rsidRPr="00E67847">
        <w:rPr>
          <w:u w:val="single"/>
        </w:rPr>
        <w:t xml:space="preserve"> reached.</w:t>
      </w:r>
    </w:p>
    <w:p w14:paraId="507CE8C7" w14:textId="77777777" w:rsidR="00BD5F30" w:rsidRPr="00EC1DE0" w:rsidRDefault="00BD5F30" w:rsidP="00BD5F30">
      <w:pPr>
        <w:rPr>
          <w:rStyle w:val="StyleUnderline"/>
        </w:rPr>
      </w:pPr>
      <w:r w:rsidRPr="00E67847">
        <w:rPr>
          <w:sz w:val="16"/>
        </w:rPr>
        <w:t xml:space="preserve">Republicans criticize the emissions rule as overly burdensome, arguing it will hurt the trucking industry and have negative ripple effects through the economy. </w:t>
      </w:r>
      <w:r w:rsidRPr="00E67847">
        <w:rPr>
          <w:rStyle w:val="StyleUnderline"/>
          <w:highlight w:val="cyan"/>
        </w:rPr>
        <w:t xml:space="preserve">Democrats say the rule is </w:t>
      </w:r>
      <w:r w:rsidRPr="00E67847">
        <w:rPr>
          <w:rStyle w:val="Emphasis"/>
          <w:highlight w:val="cyan"/>
        </w:rPr>
        <w:t>needed</w:t>
      </w:r>
      <w:r w:rsidRPr="00EC1DE0">
        <w:rPr>
          <w:rStyle w:val="StyleUnderline"/>
        </w:rPr>
        <w:t xml:space="preserve"> to limit pollution and improve air quality across the US.</w:t>
      </w:r>
    </w:p>
    <w:p w14:paraId="62FAEAC4" w14:textId="77777777" w:rsidR="00BD5F30" w:rsidRPr="00EC1DE0" w:rsidRDefault="00BD5F30" w:rsidP="00BD5F30">
      <w:pPr>
        <w:rPr>
          <w:sz w:val="16"/>
        </w:rPr>
      </w:pPr>
      <w:r w:rsidRPr="00EC1DE0">
        <w:rPr>
          <w:sz w:val="16"/>
        </w:rPr>
        <w:t>In a statement announcing the veto Wednesday, Biden wrote the EPA rule “cuts pollution, boosts public health, and advances environmental justice in communities across the country,” adding “It will prevent hundreds, if not thousands, of premature deaths; thousands of childhood asthma cases; and millions of missed school days every year.” Biden also tweeted a photo of him vetoing the bill from the Oval Office earlier Wednesday.</w:t>
      </w:r>
    </w:p>
    <w:p w14:paraId="4F0D3E30" w14:textId="77777777" w:rsidR="00BD5F30" w:rsidRPr="00EC1DE0" w:rsidRDefault="00BD5F30" w:rsidP="00BD5F30">
      <w:pPr>
        <w:rPr>
          <w:sz w:val="16"/>
        </w:rPr>
      </w:pPr>
      <w:r w:rsidRPr="00EC1DE0">
        <w:rPr>
          <w:sz w:val="16"/>
        </w:rPr>
        <w:t>“President Biden won’t let congressional Republicans take us backwards in our fight for cleaner air – he vetoed this health-harming bill today, as I just mentioned,” Jean-Pierre said Wednesday, pointing to additional steps Biden has taken since taking office to protect the environment, including provisions in the Inflation Reduction Act to curb climate change.</w:t>
      </w:r>
    </w:p>
    <w:p w14:paraId="4A17A13C" w14:textId="77777777" w:rsidR="00BD5F30" w:rsidRPr="00EC1DE0" w:rsidRDefault="00BD5F30" w:rsidP="00BD5F30">
      <w:pPr>
        <w:rPr>
          <w:rStyle w:val="StyleUnderline"/>
        </w:rPr>
      </w:pPr>
      <w:r w:rsidRPr="00E67847">
        <w:rPr>
          <w:rStyle w:val="StyleUnderline"/>
          <w:highlight w:val="cyan"/>
        </w:rPr>
        <w:t xml:space="preserve">The veto is the </w:t>
      </w:r>
      <w:r w:rsidRPr="00E67847">
        <w:rPr>
          <w:rStyle w:val="Emphasis"/>
          <w:highlight w:val="cyan"/>
        </w:rPr>
        <w:t>sixth</w:t>
      </w:r>
      <w:r w:rsidRPr="00E67847">
        <w:rPr>
          <w:rStyle w:val="StyleUnderline"/>
          <w:highlight w:val="cyan"/>
        </w:rPr>
        <w:t xml:space="preserve"> of Biden’s presidency</w:t>
      </w:r>
      <w:r w:rsidRPr="00EC1DE0">
        <w:rPr>
          <w:rStyle w:val="StyleUnderline"/>
        </w:rPr>
        <w:t>.</w:t>
      </w:r>
    </w:p>
    <w:p w14:paraId="079166EC" w14:textId="77777777" w:rsidR="00BD5F30" w:rsidRDefault="00BD5F30" w:rsidP="00BD5F30">
      <w:pPr>
        <w:rPr>
          <w:rStyle w:val="StyleUnderline"/>
          <w:sz w:val="16"/>
        </w:rPr>
      </w:pPr>
      <w:r w:rsidRPr="00EC1DE0">
        <w:rPr>
          <w:sz w:val="16"/>
        </w:rPr>
        <w:t>P</w:t>
      </w:r>
      <w:r w:rsidRPr="00EC1DE0">
        <w:rPr>
          <w:rStyle w:val="StyleUnderline"/>
        </w:rPr>
        <w:t xml:space="preserve">reviously, </w:t>
      </w:r>
      <w:r w:rsidRPr="00E67847">
        <w:rPr>
          <w:rStyle w:val="StyleUnderline"/>
          <w:highlight w:val="cyan"/>
        </w:rPr>
        <w:t xml:space="preserve">Biden </w:t>
      </w:r>
      <w:r w:rsidRPr="00E67847">
        <w:rPr>
          <w:rStyle w:val="Emphasis"/>
          <w:highlight w:val="cyan"/>
        </w:rPr>
        <w:t>vetoed</w:t>
      </w:r>
      <w:r w:rsidRPr="00E67847">
        <w:rPr>
          <w:rStyle w:val="StyleUnderline"/>
          <w:highlight w:val="cyan"/>
        </w:rPr>
        <w:t xml:space="preserve"> legislation</w:t>
      </w:r>
      <w:r w:rsidRPr="00EC1DE0">
        <w:rPr>
          <w:rStyle w:val="StyleUnderline"/>
        </w:rPr>
        <w:t xml:space="preserve"> that would’ve overturned his student loan forgiveness program</w:t>
      </w:r>
      <w:r w:rsidRPr="00EC1DE0">
        <w:rPr>
          <w:sz w:val="16"/>
        </w:rPr>
        <w:t>, a bill would’ve blocked a DC justice reform bill from taking effect, a bill overturning a retirement investment rule allowing managers to consider environmental, social and governance factors when picking investments,</w:t>
      </w:r>
      <w:r w:rsidRPr="00EC1DE0">
        <w:rPr>
          <w:rStyle w:val="StyleUnderline"/>
        </w:rPr>
        <w:t xml:space="preserve"> a measure </w:t>
      </w:r>
      <w:r w:rsidRPr="00E67847">
        <w:rPr>
          <w:rStyle w:val="StyleUnderline"/>
          <w:highlight w:val="cyan"/>
        </w:rPr>
        <w:t>that would’ve rescinded the</w:t>
      </w:r>
      <w:r w:rsidRPr="00EC1DE0">
        <w:rPr>
          <w:rStyle w:val="StyleUnderline"/>
        </w:rPr>
        <w:t xml:space="preserve"> administration’s </w:t>
      </w:r>
      <w:r w:rsidRPr="00E67847">
        <w:rPr>
          <w:rStyle w:val="Emphasis"/>
          <w:highlight w:val="cyan"/>
        </w:rPr>
        <w:t>landmark water rule</w:t>
      </w:r>
      <w:r w:rsidRPr="00E67847">
        <w:rPr>
          <w:rStyle w:val="StyleUnderline"/>
          <w:sz w:val="16"/>
        </w:rPr>
        <w:t>, and a resolution that would’ve blocked the temporary suspension of tariffs on solar panel imports.</w:t>
      </w:r>
    </w:p>
    <w:p w14:paraId="339C405E" w14:textId="77777777" w:rsidR="00BD5F30" w:rsidRPr="00501C96" w:rsidRDefault="00BD5F30" w:rsidP="00BD5F30"/>
    <w:p w14:paraId="70262354" w14:textId="77777777" w:rsidR="00BD5F30" w:rsidRDefault="00BD5F30" w:rsidP="00BD5F30">
      <w:pPr>
        <w:pStyle w:val="Heading3"/>
      </w:pPr>
      <w:r>
        <w:t>AT: T/C---SNAP Cuts</w:t>
      </w:r>
    </w:p>
    <w:p w14:paraId="1574E24D" w14:textId="77777777" w:rsidR="00BD5F30" w:rsidRPr="00BD5F30" w:rsidRDefault="00BD5F30" w:rsidP="00BD5F30"/>
    <w:p w14:paraId="0226452E" w14:textId="77777777" w:rsidR="00BD5F30" w:rsidRDefault="00BD5F30" w:rsidP="00BD5F30">
      <w:pPr>
        <w:pStyle w:val="Heading4"/>
      </w:pPr>
      <w:r>
        <w:t>SNAP cuts are inevitable---they do more harm than good.</w:t>
      </w:r>
    </w:p>
    <w:p w14:paraId="1138AC56" w14:textId="77777777" w:rsidR="00BD5F30" w:rsidRPr="00837888" w:rsidRDefault="00BD5F30" w:rsidP="00BD5F30">
      <w:r>
        <w:t xml:space="preserve">James </w:t>
      </w:r>
      <w:proofErr w:type="spellStart"/>
      <w:r w:rsidRPr="00837888">
        <w:rPr>
          <w:rStyle w:val="Style13ptBold"/>
        </w:rPr>
        <w:t>Bovard</w:t>
      </w:r>
      <w:proofErr w:type="spellEnd"/>
      <w:r w:rsidRPr="00837888">
        <w:rPr>
          <w:rStyle w:val="Style13ptBold"/>
        </w:rPr>
        <w:t xml:space="preserve"> 23</w:t>
      </w:r>
      <w:r>
        <w:t xml:space="preserve">, 4/19/2023, columnist for the New York Post, Anti-work, pro-welfare Democrats are in a food-stamp fury over attempts to cut costs, https://nypost.com/2023/04/19/anti-work-pro-welfare-democrats-are-in-a-food-stamp-fury-over-attempts-to-cut-costs/, </w:t>
      </w:r>
      <w:proofErr w:type="spellStart"/>
      <w:r>
        <w:t>HKeef</w:t>
      </w:r>
      <w:proofErr w:type="spellEnd"/>
    </w:p>
    <w:p w14:paraId="463822AE" w14:textId="77777777" w:rsidR="00BD5F30" w:rsidRPr="00B15DF5" w:rsidRDefault="00BD5F30" w:rsidP="00BD5F30">
      <w:r>
        <w:t>[modified for grammar]</w:t>
      </w:r>
    </w:p>
    <w:p w14:paraId="729749F8" w14:textId="77777777" w:rsidR="00BD5F30" w:rsidRPr="00837888" w:rsidRDefault="00BD5F30" w:rsidP="00BD5F30">
      <w:pPr>
        <w:rPr>
          <w:sz w:val="16"/>
        </w:rPr>
      </w:pPr>
      <w:r w:rsidRPr="00837888">
        <w:rPr>
          <w:sz w:val="16"/>
        </w:rPr>
        <w:t>“Cutting SNAP will lead to homelessness, incarceration and death for 38 million Americans,” Rep. Jamaal Bowman (D-Bronx/Yonkers) howled Monday.</w:t>
      </w:r>
    </w:p>
    <w:p w14:paraId="30FDAA5A" w14:textId="77777777" w:rsidR="00BD5F30" w:rsidRPr="00837888" w:rsidRDefault="00BD5F30" w:rsidP="00BD5F30">
      <w:pPr>
        <w:rPr>
          <w:sz w:val="16"/>
        </w:rPr>
      </w:pPr>
      <w:r w:rsidRPr="00837888">
        <w:rPr>
          <w:sz w:val="16"/>
        </w:rPr>
        <w:t>Bowman is enraged by a House Republican proposal to encourage some food-stamp recipients to take a job.</w:t>
      </w:r>
    </w:p>
    <w:p w14:paraId="0E7D10E5" w14:textId="77777777" w:rsidR="00BD5F30" w:rsidRPr="00B15DF5" w:rsidRDefault="00BD5F30" w:rsidP="00BD5F30">
      <w:pPr>
        <w:rPr>
          <w:rStyle w:val="StyleUnderline"/>
        </w:rPr>
      </w:pPr>
      <w:r w:rsidRPr="00837888">
        <w:rPr>
          <w:rStyle w:val="Emphasis"/>
        </w:rPr>
        <w:t>Hysteria over food stamps</w:t>
      </w:r>
      <w:r w:rsidRPr="00837888">
        <w:rPr>
          <w:sz w:val="16"/>
        </w:rPr>
        <w:t xml:space="preserve">, also known as the Supplemental Nutrition Assistance Program, </w:t>
      </w:r>
      <w:r w:rsidRPr="00B15DF5">
        <w:rPr>
          <w:rStyle w:val="StyleUnderline"/>
        </w:rPr>
        <w:t xml:space="preserve">is </w:t>
      </w:r>
      <w:r w:rsidRPr="00837888">
        <w:rPr>
          <w:rStyle w:val="Emphasis"/>
        </w:rPr>
        <w:t>obligatory</w:t>
      </w:r>
      <w:r w:rsidRPr="00B15DF5">
        <w:rPr>
          <w:rStyle w:val="StyleUnderline"/>
        </w:rPr>
        <w:t xml:space="preserve"> in the Biden era.</w:t>
      </w:r>
    </w:p>
    <w:p w14:paraId="6EFDDEA1" w14:textId="77777777" w:rsidR="00BD5F30" w:rsidRPr="00B15DF5" w:rsidRDefault="00BD5F30" w:rsidP="00BD5F30">
      <w:pPr>
        <w:rPr>
          <w:rStyle w:val="StyleUnderline"/>
        </w:rPr>
      </w:pPr>
      <w:r w:rsidRPr="00B15DF5">
        <w:rPr>
          <w:rStyle w:val="StyleUnderline"/>
        </w:rPr>
        <w:t>Food-stamp outlays have soared in recent years, costing $</w:t>
      </w:r>
      <w:r w:rsidRPr="00837888">
        <w:rPr>
          <w:rStyle w:val="Emphasis"/>
        </w:rPr>
        <w:t>140 billion in 2022</w:t>
      </w:r>
      <w:r w:rsidRPr="00B15DF5">
        <w:rPr>
          <w:rStyle w:val="StyleUnderline"/>
        </w:rPr>
        <w:t xml:space="preserve"> — more than </w:t>
      </w:r>
      <w:r w:rsidRPr="00837888">
        <w:rPr>
          <w:rStyle w:val="Emphasis"/>
        </w:rPr>
        <w:t>twice</w:t>
      </w:r>
      <w:r w:rsidRPr="00B15DF5">
        <w:rPr>
          <w:rStyle w:val="StyleUnderline"/>
        </w:rPr>
        <w:t xml:space="preserve"> the program’s price in </w:t>
      </w:r>
      <w:r w:rsidRPr="00837888">
        <w:rPr>
          <w:rStyle w:val="Emphasis"/>
        </w:rPr>
        <w:t>2019</w:t>
      </w:r>
      <w:r w:rsidRPr="00B15DF5">
        <w:rPr>
          <w:rStyle w:val="StyleUnderline"/>
        </w:rPr>
        <w:t>.</w:t>
      </w:r>
    </w:p>
    <w:p w14:paraId="1C52C498" w14:textId="77777777" w:rsidR="00BD5F30" w:rsidRPr="00837888" w:rsidRDefault="00BD5F30" w:rsidP="00BD5F30">
      <w:pPr>
        <w:rPr>
          <w:sz w:val="16"/>
        </w:rPr>
      </w:pPr>
      <w:r w:rsidRPr="00B15DF5">
        <w:rPr>
          <w:rStyle w:val="StyleUnderline"/>
        </w:rPr>
        <w:t xml:space="preserve">Republicans are seeking to </w:t>
      </w:r>
      <w:r w:rsidRPr="00837888">
        <w:rPr>
          <w:rStyle w:val="Emphasis"/>
        </w:rPr>
        <w:t>curb costs</w:t>
      </w:r>
      <w:r w:rsidRPr="00837888">
        <w:rPr>
          <w:sz w:val="16"/>
        </w:rPr>
        <w:t>.</w:t>
      </w:r>
    </w:p>
    <w:p w14:paraId="2E4CC9AC" w14:textId="77777777" w:rsidR="00BD5F30" w:rsidRPr="00837888" w:rsidRDefault="00BD5F30" w:rsidP="00BD5F30">
      <w:pPr>
        <w:rPr>
          <w:sz w:val="16"/>
        </w:rPr>
      </w:pPr>
      <w:r w:rsidRPr="00837888">
        <w:rPr>
          <w:sz w:val="16"/>
        </w:rPr>
        <w:t>The 1996 Clinton welfare-reform legislation limited how long able-bodied adults without dependents can collect food stamps without working.</w:t>
      </w:r>
    </w:p>
    <w:p w14:paraId="52E185C7" w14:textId="77777777" w:rsidR="00BD5F30" w:rsidRPr="00837888" w:rsidRDefault="00BD5F30" w:rsidP="00BD5F30">
      <w:pPr>
        <w:rPr>
          <w:sz w:val="16"/>
        </w:rPr>
      </w:pPr>
      <w:r w:rsidRPr="00837888">
        <w:rPr>
          <w:sz w:val="16"/>
        </w:rPr>
        <w:t>That provision had broad bipartisan support. But Democrats no longer even pretend to support self-reliance.</w:t>
      </w:r>
    </w:p>
    <w:p w14:paraId="30D60946" w14:textId="77777777" w:rsidR="00BD5F30" w:rsidRPr="00837888" w:rsidRDefault="00BD5F30" w:rsidP="00BD5F30">
      <w:pPr>
        <w:rPr>
          <w:sz w:val="16"/>
        </w:rPr>
      </w:pPr>
      <w:r w:rsidRPr="00837888">
        <w:rPr>
          <w:sz w:val="16"/>
        </w:rPr>
        <w:t xml:space="preserve">The food-stamp work requirement was suspended at the pandemic’s start. The mandate is scheduled to resume this summer, but the Biden administration and congressional Democrats could make any such requirement an illusion. </w:t>
      </w:r>
    </w:p>
    <w:p w14:paraId="1E2E7E13" w14:textId="77777777" w:rsidR="00BD5F30" w:rsidRPr="00837888" w:rsidRDefault="00BD5F30" w:rsidP="00BD5F30">
      <w:pPr>
        <w:rPr>
          <w:sz w:val="16"/>
        </w:rPr>
      </w:pPr>
      <w:r w:rsidRPr="00837888">
        <w:rPr>
          <w:sz w:val="16"/>
        </w:rPr>
        <w:t>Agriculture Secretary Tom Vilsack justified waiving the SNAP work requirement in 2021: “Groups with typically higher unemployment, including rural Americans, Black, Indigenous, Hispanic and People of Color and those with less than a high-school education would have been disproportionally harmed by this cruel policy.”</w:t>
      </w:r>
    </w:p>
    <w:p w14:paraId="78A768DA" w14:textId="77777777" w:rsidR="00BD5F30" w:rsidRPr="00837888" w:rsidRDefault="00BD5F30" w:rsidP="00BD5F30">
      <w:pPr>
        <w:rPr>
          <w:sz w:val="16"/>
        </w:rPr>
      </w:pPr>
      <w:r w:rsidRPr="00837888">
        <w:rPr>
          <w:sz w:val="16"/>
        </w:rPr>
        <w:t>Requiring people to work was damn near a human-rights violation — at least for the categories Vilsack cited.</w:t>
      </w:r>
    </w:p>
    <w:p w14:paraId="496E7E1D" w14:textId="77777777" w:rsidR="00BD5F30" w:rsidRPr="00837888" w:rsidRDefault="00BD5F30" w:rsidP="00BD5F30">
      <w:pPr>
        <w:rPr>
          <w:sz w:val="16"/>
        </w:rPr>
      </w:pPr>
      <w:r w:rsidRPr="00837888">
        <w:rPr>
          <w:sz w:val="16"/>
        </w:rPr>
        <w:t>Controversy over the work requirement took center stage at a congressional hearing Sen. John Fetterman (D-Pa.) chaired Wednesday. Most of the senators and witnesses opposed reviving the work requirement.</w:t>
      </w:r>
    </w:p>
    <w:p w14:paraId="2EE8EF62" w14:textId="77777777" w:rsidR="00BD5F30" w:rsidRPr="00837888" w:rsidRDefault="00BD5F30" w:rsidP="00BD5F30">
      <w:pPr>
        <w:rPr>
          <w:sz w:val="16"/>
        </w:rPr>
      </w:pPr>
      <w:r w:rsidRPr="00837888">
        <w:rPr>
          <w:sz w:val="16"/>
        </w:rPr>
        <w:t>But Sen. Mike Braun (R-Ind.) dissented. “</w:t>
      </w:r>
      <w:r w:rsidRPr="00B15DF5">
        <w:rPr>
          <w:rStyle w:val="StyleUnderline"/>
        </w:rPr>
        <w:t>Our workforce participation rate still has not recovered from government shutting down our economy during COVID and President [</w:t>
      </w:r>
      <w:r w:rsidRPr="00837888">
        <w:rPr>
          <w:rStyle w:val="Emphasis"/>
        </w:rPr>
        <w:t>as] Biden continuing to pay people</w:t>
      </w:r>
      <w:r w:rsidRPr="00B15DF5">
        <w:rPr>
          <w:rStyle w:val="StyleUnderline"/>
        </w:rPr>
        <w:t xml:space="preserve"> to watch Netflix long after the pandemic had ended</w:t>
      </w:r>
      <w:r w:rsidRPr="00837888">
        <w:rPr>
          <w:sz w:val="16"/>
        </w:rPr>
        <w:t>,” he emailed me after the hearing.</w:t>
      </w:r>
    </w:p>
    <w:p w14:paraId="39345C11" w14:textId="77777777" w:rsidR="00BD5F30" w:rsidRPr="00837888" w:rsidRDefault="00BD5F30" w:rsidP="00BD5F30">
      <w:pPr>
        <w:rPr>
          <w:sz w:val="16"/>
        </w:rPr>
      </w:pPr>
      <w:r w:rsidRPr="00837888">
        <w:rPr>
          <w:rStyle w:val="StyleUnderline"/>
        </w:rPr>
        <w:t>Braun pointed out that 18 states</w:t>
      </w:r>
      <w:r w:rsidRPr="00837888">
        <w:rPr>
          <w:sz w:val="16"/>
        </w:rPr>
        <w:t xml:space="preserve"> — including New York and California — </w:t>
      </w:r>
      <w:r w:rsidRPr="00837888">
        <w:rPr>
          <w:rStyle w:val="StyleUnderline"/>
        </w:rPr>
        <w:t xml:space="preserve">have waivers that </w:t>
      </w:r>
      <w:r w:rsidRPr="00837888">
        <w:rPr>
          <w:rStyle w:val="Emphasis"/>
        </w:rPr>
        <w:t>exempt</w:t>
      </w:r>
      <w:r w:rsidRPr="00837888">
        <w:rPr>
          <w:rStyle w:val="StyleUnderline"/>
        </w:rPr>
        <w:t xml:space="preserve"> any food-stamp recipient from the </w:t>
      </w:r>
      <w:r w:rsidRPr="00837888">
        <w:rPr>
          <w:rStyle w:val="Emphasis"/>
        </w:rPr>
        <w:t>work requirement</w:t>
      </w:r>
      <w:r w:rsidRPr="00837888">
        <w:rPr>
          <w:rStyle w:val="StyleUnderline"/>
        </w:rPr>
        <w:t>.</w:t>
      </w:r>
    </w:p>
    <w:p w14:paraId="28BCCD5F" w14:textId="77777777" w:rsidR="00BD5F30" w:rsidRPr="00837888" w:rsidRDefault="00BD5F30" w:rsidP="00BD5F30">
      <w:pPr>
        <w:rPr>
          <w:sz w:val="16"/>
        </w:rPr>
      </w:pPr>
      <w:r w:rsidRPr="00837888">
        <w:rPr>
          <w:sz w:val="16"/>
        </w:rPr>
        <w:t>That covers half the able-bodied adults without kids in the entire country — even though many live in areas with low unemployment and plenty of unfilled jobs.</w:t>
      </w:r>
    </w:p>
    <w:p w14:paraId="6E1F7D24" w14:textId="77777777" w:rsidR="00BD5F30" w:rsidRPr="00837888" w:rsidRDefault="00BD5F30" w:rsidP="00BD5F30">
      <w:pPr>
        <w:rPr>
          <w:sz w:val="16"/>
        </w:rPr>
      </w:pPr>
      <w:r w:rsidRPr="00837888">
        <w:rPr>
          <w:sz w:val="16"/>
        </w:rPr>
        <w:t>In addition, states can arbitrarily cancel the work requirement for up to 12% of SNAP recipients who might otherwise have to toil.</w:t>
      </w:r>
    </w:p>
    <w:p w14:paraId="4910C0CB" w14:textId="77777777" w:rsidR="00BD5F30" w:rsidRPr="00837888" w:rsidRDefault="00BD5F30" w:rsidP="00BD5F30">
      <w:pPr>
        <w:rPr>
          <w:sz w:val="16"/>
        </w:rPr>
      </w:pPr>
      <w:r w:rsidRPr="00837888">
        <w:rPr>
          <w:sz w:val="16"/>
        </w:rPr>
        <w:t>States offer employment and training programs to spur food-stamp recipients to transition to jobs.</w:t>
      </w:r>
    </w:p>
    <w:p w14:paraId="22C1092F" w14:textId="77777777" w:rsidR="00BD5F30" w:rsidRPr="00837888" w:rsidRDefault="00BD5F30" w:rsidP="00BD5F30">
      <w:pPr>
        <w:rPr>
          <w:rStyle w:val="StyleUnderline"/>
        </w:rPr>
      </w:pPr>
      <w:r w:rsidRPr="00837888">
        <w:rPr>
          <w:sz w:val="16"/>
        </w:rPr>
        <w:t xml:space="preserve">But the programs are mostly either a joke or a mirage: </w:t>
      </w:r>
      <w:r w:rsidRPr="00837888">
        <w:rPr>
          <w:rStyle w:val="StyleUnderline"/>
        </w:rPr>
        <w:t xml:space="preserve">Only </w:t>
      </w:r>
      <w:r w:rsidRPr="00837888">
        <w:rPr>
          <w:rStyle w:val="Emphasis"/>
        </w:rPr>
        <w:t>3%</w:t>
      </w:r>
      <w:r w:rsidRPr="00837888">
        <w:rPr>
          <w:rStyle w:val="StyleUnderline"/>
        </w:rPr>
        <w:t xml:space="preserve"> of SNAP recipients who were subject to work requirements participated in 2016.</w:t>
      </w:r>
    </w:p>
    <w:p w14:paraId="628A16F4" w14:textId="77777777" w:rsidR="00BD5F30" w:rsidRPr="00837888" w:rsidRDefault="00BD5F30" w:rsidP="00BD5F30">
      <w:pPr>
        <w:rPr>
          <w:sz w:val="16"/>
        </w:rPr>
      </w:pPr>
      <w:r w:rsidRPr="00837888">
        <w:rPr>
          <w:sz w:val="16"/>
        </w:rPr>
        <w:t xml:space="preserve">The biggest surprise at the Senate hearing came from James </w:t>
      </w:r>
      <w:proofErr w:type="spellStart"/>
      <w:r w:rsidRPr="00837888">
        <w:rPr>
          <w:sz w:val="16"/>
        </w:rPr>
        <w:t>Whitford</w:t>
      </w:r>
      <w:proofErr w:type="spellEnd"/>
      <w:r w:rsidRPr="00837888">
        <w:rPr>
          <w:sz w:val="16"/>
        </w:rPr>
        <w:t>, the co-founder and executive director of Watered Gardens Ministries, Missouri’s largest privately funded poverty-fighting organization.</w:t>
      </w:r>
    </w:p>
    <w:p w14:paraId="669F8866" w14:textId="77777777" w:rsidR="00BD5F30" w:rsidRPr="00837888" w:rsidRDefault="00BD5F30" w:rsidP="00BD5F30">
      <w:pPr>
        <w:rPr>
          <w:sz w:val="16"/>
        </w:rPr>
      </w:pPr>
      <w:r w:rsidRPr="00837888">
        <w:rPr>
          <w:sz w:val="16"/>
        </w:rPr>
        <w:t>He stated that SNAP is plagued by fraud and recipients admit “how easy and common it is to liquidate these benefits at 50 cents on the dollar.”</w:t>
      </w:r>
    </w:p>
    <w:p w14:paraId="11409144" w14:textId="77777777" w:rsidR="00BD5F30" w:rsidRPr="00837888" w:rsidRDefault="00BD5F30" w:rsidP="00BD5F30">
      <w:pPr>
        <w:rPr>
          <w:sz w:val="16"/>
        </w:rPr>
      </w:pPr>
      <w:r w:rsidRPr="00837888">
        <w:rPr>
          <w:sz w:val="16"/>
        </w:rPr>
        <w:t xml:space="preserve">One alcoholic would stand on a street median holding a </w:t>
      </w:r>
      <w:proofErr w:type="spellStart"/>
      <w:r w:rsidRPr="00837888">
        <w:rPr>
          <w:sz w:val="16"/>
        </w:rPr>
        <w:t>sign:“Food</w:t>
      </w:r>
      <w:proofErr w:type="spellEnd"/>
      <w:r w:rsidRPr="00837888">
        <w:rPr>
          <w:sz w:val="16"/>
        </w:rPr>
        <w:t xml:space="preserve"> Stamps half price.”</w:t>
      </w:r>
    </w:p>
    <w:p w14:paraId="751199DE" w14:textId="77777777" w:rsidR="00BD5F30" w:rsidRPr="00837888" w:rsidRDefault="00BD5F30" w:rsidP="00BD5F30">
      <w:pPr>
        <w:rPr>
          <w:sz w:val="16"/>
        </w:rPr>
      </w:pPr>
      <w:proofErr w:type="spellStart"/>
      <w:r w:rsidRPr="00837888">
        <w:rPr>
          <w:sz w:val="16"/>
        </w:rPr>
        <w:t>Whitford</w:t>
      </w:r>
      <w:proofErr w:type="spellEnd"/>
      <w:r w:rsidRPr="00837888">
        <w:rPr>
          <w:sz w:val="16"/>
        </w:rPr>
        <w:t xml:space="preserve"> warned that </w:t>
      </w:r>
      <w:r w:rsidRPr="00837888">
        <w:rPr>
          <w:rStyle w:val="StyleUnderline"/>
        </w:rPr>
        <w:t xml:space="preserve">“SNAP benefits are often </w:t>
      </w:r>
      <w:r w:rsidRPr="00837888">
        <w:rPr>
          <w:rStyle w:val="Emphasis"/>
        </w:rPr>
        <w:t>more hurtful than helpful</w:t>
      </w:r>
      <w:r w:rsidRPr="00837888">
        <w:rPr>
          <w:rStyle w:val="StyleUnderline"/>
        </w:rPr>
        <w:t xml:space="preserve">.” </w:t>
      </w:r>
      <w:r w:rsidRPr="00837888">
        <w:rPr>
          <w:sz w:val="16"/>
        </w:rPr>
        <w:t>His experience with his ministries vivified how “work awakens worth,” and he derided the “national epidemic of dependency.”</w:t>
      </w:r>
    </w:p>
    <w:p w14:paraId="3F48D462" w14:textId="77777777" w:rsidR="00BD5F30" w:rsidRPr="00837888" w:rsidRDefault="00BD5F30" w:rsidP="00BD5F30">
      <w:pPr>
        <w:rPr>
          <w:rStyle w:val="StyleUnderline"/>
        </w:rPr>
      </w:pPr>
      <w:r w:rsidRPr="00837888">
        <w:rPr>
          <w:sz w:val="16"/>
        </w:rPr>
        <w:t xml:space="preserve">He quoted a woman named Jocelyn he helped become self-reliant: </w:t>
      </w:r>
      <w:r w:rsidRPr="00837888">
        <w:rPr>
          <w:rStyle w:val="StyleUnderline"/>
        </w:rPr>
        <w:t xml:space="preserve">“It was harder for me to give up food stamps than it was for me to give up </w:t>
      </w:r>
      <w:r w:rsidRPr="00837888">
        <w:rPr>
          <w:rStyle w:val="Emphasis"/>
          <w:sz w:val="28"/>
          <w:szCs w:val="28"/>
        </w:rPr>
        <w:t>heroin</w:t>
      </w:r>
      <w:r w:rsidRPr="00837888">
        <w:rPr>
          <w:rStyle w:val="StyleUnderline"/>
        </w:rPr>
        <w:t>.”</w:t>
      </w:r>
    </w:p>
    <w:p w14:paraId="68087B75" w14:textId="77777777" w:rsidR="00BD5F30" w:rsidRPr="00837888" w:rsidRDefault="00BD5F30" w:rsidP="00BD5F30">
      <w:pPr>
        <w:rPr>
          <w:sz w:val="16"/>
        </w:rPr>
      </w:pPr>
      <w:r w:rsidRPr="00837888">
        <w:rPr>
          <w:sz w:val="16"/>
        </w:rPr>
        <w:t>But for Democrats, dependents are political assets.</w:t>
      </w:r>
    </w:p>
    <w:p w14:paraId="287518C3" w14:textId="77777777" w:rsidR="00BD5F30" w:rsidRPr="00837888" w:rsidRDefault="00BD5F30" w:rsidP="00BD5F30">
      <w:pPr>
        <w:rPr>
          <w:sz w:val="16"/>
        </w:rPr>
      </w:pPr>
      <w:r w:rsidRPr="00837888">
        <w:rPr>
          <w:sz w:val="16"/>
        </w:rPr>
        <w:t>Sen. Raphael Warnock (D-Ga.) promised at the hearing: “I will be doing everything I can to expand and protect federal nutrition benefits.” Warnock won election to the Senate thanks to his campaign fliers that promised voters more COVID benefits: “Want a $2,000 Check? Vote Warnock.”</w:t>
      </w:r>
    </w:p>
    <w:p w14:paraId="2F43C1D7" w14:textId="77777777" w:rsidR="00BD5F30" w:rsidRPr="00837888" w:rsidRDefault="00BD5F30" w:rsidP="00BD5F30">
      <w:pPr>
        <w:rPr>
          <w:sz w:val="16"/>
        </w:rPr>
      </w:pPr>
      <w:r w:rsidRPr="00837888">
        <w:rPr>
          <w:sz w:val="16"/>
        </w:rPr>
        <w:t>Sen. Cory Booker (D-NJ) declared that SNAP “needs to become a nutrition program.”</w:t>
      </w:r>
    </w:p>
    <w:p w14:paraId="55701624" w14:textId="77777777" w:rsidR="00BD5F30" w:rsidRPr="00837888" w:rsidRDefault="00BD5F30" w:rsidP="00BD5F30">
      <w:pPr>
        <w:rPr>
          <w:sz w:val="16"/>
        </w:rPr>
      </w:pPr>
      <w:r w:rsidRPr="00837888">
        <w:rPr>
          <w:sz w:val="16"/>
        </w:rPr>
        <w:t>When he was mayor of Newark, Booker endorsed ending SNAP payments for sugar-sweetened beverages. Food-stamp recipients are twice as likely to be obese as eligible non-recipients, and they get 12% of their daily calories from such beverages (twice as much as higher-income groups).</w:t>
      </w:r>
    </w:p>
    <w:p w14:paraId="480E5665" w14:textId="77777777" w:rsidR="00BD5F30" w:rsidRPr="00837888" w:rsidRDefault="00BD5F30" w:rsidP="00BD5F30">
      <w:pPr>
        <w:rPr>
          <w:sz w:val="16"/>
        </w:rPr>
      </w:pPr>
      <w:r w:rsidRPr="00837888">
        <w:rPr>
          <w:sz w:val="16"/>
        </w:rPr>
        <w:t>But Democrats now oppose any reform that would reduce handouts to any recipient for any reason. (Booker’s office did not respond to repeated emails.</w:t>
      </w:r>
    </w:p>
    <w:p w14:paraId="69152912" w14:textId="77777777" w:rsidR="00BD5F30" w:rsidRPr="00837888" w:rsidRDefault="00BD5F30" w:rsidP="00BD5F30">
      <w:pPr>
        <w:rPr>
          <w:rStyle w:val="StyleUnderline"/>
        </w:rPr>
      </w:pPr>
      <w:r w:rsidRPr="00837888">
        <w:rPr>
          <w:sz w:val="16"/>
        </w:rPr>
        <w:t xml:space="preserve">Instead, </w:t>
      </w:r>
      <w:r w:rsidRPr="00837888">
        <w:rPr>
          <w:rStyle w:val="StyleUnderline"/>
        </w:rPr>
        <w:t>they favor creating or expanding programs to “</w:t>
      </w:r>
      <w:r w:rsidRPr="00837888">
        <w:rPr>
          <w:rStyle w:val="Emphasis"/>
        </w:rPr>
        <w:t>incentivize</w:t>
      </w:r>
      <w:r w:rsidRPr="00837888">
        <w:rPr>
          <w:rStyle w:val="StyleUnderline"/>
        </w:rPr>
        <w:t xml:space="preserve">” healthy eating. Such tinkering will do nothing to counteract giving recipients blank checks to buy any </w:t>
      </w:r>
      <w:r w:rsidRPr="00837888">
        <w:rPr>
          <w:rStyle w:val="Emphasis"/>
        </w:rPr>
        <w:t>junk food</w:t>
      </w:r>
      <w:r w:rsidRPr="00837888">
        <w:rPr>
          <w:rStyle w:val="StyleUnderline"/>
        </w:rPr>
        <w:t xml:space="preserve"> they please.</w:t>
      </w:r>
    </w:p>
    <w:p w14:paraId="6BD58335" w14:textId="77777777" w:rsidR="00BD5F30" w:rsidRPr="00837888" w:rsidRDefault="00BD5F30" w:rsidP="00BD5F30">
      <w:pPr>
        <w:rPr>
          <w:sz w:val="16"/>
        </w:rPr>
      </w:pPr>
      <w:r w:rsidRPr="00837888">
        <w:rPr>
          <w:sz w:val="16"/>
        </w:rPr>
        <w:t>It also doesn’t help that pervasive shoplifting and other crime is helping drive stores like Walmart out of inner cities, curtailing access to low-priced food.</w:t>
      </w:r>
    </w:p>
    <w:p w14:paraId="79178921" w14:textId="77777777" w:rsidR="00BD5F30" w:rsidRPr="00837888" w:rsidRDefault="00BD5F30" w:rsidP="00BD5F30">
      <w:pPr>
        <w:rPr>
          <w:sz w:val="16"/>
        </w:rPr>
      </w:pPr>
      <w:r w:rsidRPr="00837888">
        <w:rPr>
          <w:sz w:val="16"/>
        </w:rPr>
        <w:t>The food-stamp fury will likely continue on Capitol Hill most of this year.</w:t>
      </w:r>
    </w:p>
    <w:p w14:paraId="16F4A104" w14:textId="77777777" w:rsidR="00BD5F30" w:rsidRDefault="00BD5F30" w:rsidP="00BD5F30">
      <w:pPr>
        <w:pStyle w:val="Heading3"/>
      </w:pPr>
      <w:r>
        <w:t>AT: T/C---</w:t>
      </w:r>
      <w:proofErr w:type="spellStart"/>
      <w:r>
        <w:t>DoL</w:t>
      </w:r>
      <w:proofErr w:type="spellEnd"/>
      <w:r>
        <w:t xml:space="preserve"> Cuts</w:t>
      </w:r>
    </w:p>
    <w:p w14:paraId="41D1CAD4" w14:textId="77777777" w:rsidR="00BD5F30" w:rsidRDefault="00BD5F30" w:rsidP="00BD5F30">
      <w:pPr>
        <w:pStyle w:val="Heading4"/>
      </w:pPr>
      <w:r>
        <w:t>The DOL is under fire now---cuts are inevitable.</w:t>
      </w:r>
    </w:p>
    <w:p w14:paraId="285EFF95" w14:textId="77777777" w:rsidR="00BD5F30" w:rsidRPr="00D65837" w:rsidRDefault="00BD5F30" w:rsidP="00BD5F30">
      <w:proofErr w:type="spellStart"/>
      <w:r>
        <w:t>Liya</w:t>
      </w:r>
      <w:proofErr w:type="spellEnd"/>
      <w:r>
        <w:t xml:space="preserve"> </w:t>
      </w:r>
      <w:proofErr w:type="spellStart"/>
      <w:r w:rsidRPr="00D65837">
        <w:rPr>
          <w:rStyle w:val="Style13ptBold"/>
        </w:rPr>
        <w:t>Palagashvili</w:t>
      </w:r>
      <w:proofErr w:type="spellEnd"/>
      <w:r w:rsidRPr="00D65837">
        <w:rPr>
          <w:rStyle w:val="Style13ptBold"/>
        </w:rPr>
        <w:t xml:space="preserve"> 23</w:t>
      </w:r>
      <w:r>
        <w:t xml:space="preserve">, 4/15/2023, Opinion Contributor for the Hill, How an obscure labor rule could make recession inevitable, https://thehill.com/opinion/finance/3950962-how-an-obscure-labor-rule-could-make-recession-inevitable/, </w:t>
      </w:r>
      <w:proofErr w:type="spellStart"/>
      <w:r>
        <w:t>HKeef</w:t>
      </w:r>
      <w:proofErr w:type="spellEnd"/>
    </w:p>
    <w:p w14:paraId="5F7FC56D" w14:textId="77777777" w:rsidR="00BD5F30" w:rsidRPr="00837888" w:rsidRDefault="00BD5F30" w:rsidP="00BD5F30">
      <w:pPr>
        <w:rPr>
          <w:rStyle w:val="StyleUnderline"/>
        </w:rPr>
      </w:pPr>
      <w:r w:rsidRPr="00D65837">
        <w:rPr>
          <w:sz w:val="16"/>
        </w:rPr>
        <w:t xml:space="preserve">This week the Federal Reserve announced that it expects a recession in the coming months. Companies are already engaging in hiring freezes and layoffs, and several economic indicators point to a pessimistic future. </w:t>
      </w:r>
      <w:r w:rsidRPr="00837888">
        <w:rPr>
          <w:rStyle w:val="StyleUnderline"/>
        </w:rPr>
        <w:t>But a pending Department of Labor (</w:t>
      </w:r>
      <w:r w:rsidRPr="0065719A">
        <w:rPr>
          <w:rStyle w:val="Emphasis"/>
        </w:rPr>
        <w:t>DOL</w:t>
      </w:r>
      <w:r w:rsidRPr="00837888">
        <w:rPr>
          <w:rStyle w:val="StyleUnderline"/>
        </w:rPr>
        <w:t xml:space="preserve">) rule could make this </w:t>
      </w:r>
      <w:r w:rsidRPr="0065719A">
        <w:rPr>
          <w:rStyle w:val="Emphasis"/>
        </w:rPr>
        <w:t>recession</w:t>
      </w:r>
      <w:r w:rsidRPr="00837888">
        <w:rPr>
          <w:rStyle w:val="StyleUnderline"/>
        </w:rPr>
        <w:t xml:space="preserve"> more severe by </w:t>
      </w:r>
      <w:r w:rsidRPr="0065719A">
        <w:rPr>
          <w:rStyle w:val="Emphasis"/>
        </w:rPr>
        <w:t>cutting off work opportunities</w:t>
      </w:r>
      <w:r w:rsidRPr="00837888">
        <w:rPr>
          <w:rStyle w:val="StyleUnderline"/>
        </w:rPr>
        <w:t xml:space="preserve"> for millions of Americans.</w:t>
      </w:r>
    </w:p>
    <w:p w14:paraId="43C5DFAF" w14:textId="77777777" w:rsidR="00BD5F30" w:rsidRPr="0065719A" w:rsidRDefault="00BD5F30" w:rsidP="00BD5F30">
      <w:pPr>
        <w:rPr>
          <w:rStyle w:val="Emphasis"/>
        </w:rPr>
      </w:pPr>
      <w:r w:rsidRPr="00D65837">
        <w:rPr>
          <w:sz w:val="16"/>
        </w:rPr>
        <w:t xml:space="preserve">Under the guise of combatting worker misclassification issues and perceived worker inequalities, </w:t>
      </w:r>
      <w:r w:rsidRPr="00D65837">
        <w:rPr>
          <w:rStyle w:val="StyleUnderline"/>
        </w:rPr>
        <w:t xml:space="preserve">the DOL is finalizing a new independent contractor rule that would significantly </w:t>
      </w:r>
      <w:r w:rsidRPr="0065719A">
        <w:rPr>
          <w:rStyle w:val="Emphasis"/>
        </w:rPr>
        <w:t>limit</w:t>
      </w:r>
      <w:r w:rsidRPr="00D65837">
        <w:rPr>
          <w:rStyle w:val="StyleUnderline"/>
        </w:rPr>
        <w:t xml:space="preserve"> the circumstances under which a worker can legally engage in </w:t>
      </w:r>
      <w:r w:rsidRPr="0065719A">
        <w:rPr>
          <w:rStyle w:val="Emphasis"/>
        </w:rPr>
        <w:t>self-employment.</w:t>
      </w:r>
    </w:p>
    <w:p w14:paraId="1923046F" w14:textId="77777777" w:rsidR="00BD5F30" w:rsidRPr="00D65837" w:rsidRDefault="00BD5F30" w:rsidP="00BD5F30">
      <w:pPr>
        <w:rPr>
          <w:sz w:val="16"/>
        </w:rPr>
      </w:pPr>
      <w:r w:rsidRPr="00D65837">
        <w:rPr>
          <w:sz w:val="16"/>
        </w:rPr>
        <w:t>At this point, most people realize that freelancing, independent and self-employed work are a crucial feature of the American labor force — extending beyond the so-called gig economy and into sectors like health care, professional services, technology and even farming. Today, one out of every three Americans chooses these forms of work, either as a primary or secondary source of income.</w:t>
      </w:r>
    </w:p>
    <w:p w14:paraId="6F6DD137" w14:textId="77777777" w:rsidR="00BD5F30" w:rsidRPr="00D65837" w:rsidRDefault="00BD5F30" w:rsidP="00BD5F30">
      <w:pPr>
        <w:rPr>
          <w:sz w:val="16"/>
        </w:rPr>
      </w:pPr>
      <w:r w:rsidRPr="00D65837">
        <w:rPr>
          <w:sz w:val="16"/>
        </w:rPr>
        <w:t>While independent work does not automatically come with the benefits and stability of traditional employment, it provides additional, and sometimes critical, opportunities for people to make money during uncertain times. This should come as no surprise; most of us have neighbors, friends or family who already rely on this type of income. Importantly, though, a large body of academic research affirms this.</w:t>
      </w:r>
    </w:p>
    <w:p w14:paraId="63002257" w14:textId="77777777" w:rsidR="00BD5F30" w:rsidRPr="00D65837" w:rsidRDefault="00BD5F30" w:rsidP="00BD5F30">
      <w:pPr>
        <w:rPr>
          <w:sz w:val="16"/>
        </w:rPr>
      </w:pPr>
      <w:r w:rsidRPr="00D65837">
        <w:rPr>
          <w:sz w:val="16"/>
        </w:rPr>
        <w:t>In fact, several studies have shown that individuals turn to independent work temporarily after job loss. In a 2017 paper published in the American Economic Review, the economists report that workers who suffered a spell of unemployment are significantly more likely to turn to independent work opportunities for a source of income.</w:t>
      </w:r>
    </w:p>
    <w:p w14:paraId="17324B16" w14:textId="77777777" w:rsidR="00BD5F30" w:rsidRPr="00D65837" w:rsidRDefault="00BD5F30" w:rsidP="00BD5F30">
      <w:pPr>
        <w:rPr>
          <w:sz w:val="16"/>
        </w:rPr>
      </w:pPr>
      <w:r w:rsidRPr="00D65837">
        <w:rPr>
          <w:sz w:val="16"/>
        </w:rPr>
        <w:t>This is consistent with a recent a study that uses IRS tax data to understand the income trends of both conventional freelancers and gig workers. It turns out that people turn to both types of independent work opportunities after they have faced a loss of income or unemployment.</w:t>
      </w:r>
    </w:p>
    <w:p w14:paraId="7F77388C" w14:textId="77777777" w:rsidR="00BD5F30" w:rsidRPr="00D65837" w:rsidRDefault="00BD5F30" w:rsidP="00BD5F30">
      <w:pPr>
        <w:rPr>
          <w:sz w:val="16"/>
        </w:rPr>
      </w:pPr>
      <w:r w:rsidRPr="00D65837">
        <w:rPr>
          <w:sz w:val="16"/>
        </w:rPr>
        <w:t>And what’s more, when analyzing the private financial data of these workers, a study found that workers who lost a job saw their incomes and liquid assets partially recover three months after they began working in freelancing or gig jobs.</w:t>
      </w:r>
    </w:p>
    <w:p w14:paraId="1BC13D7C" w14:textId="77777777" w:rsidR="00BD5F30" w:rsidRPr="00D65837" w:rsidRDefault="00BD5F30" w:rsidP="00BD5F30">
      <w:pPr>
        <w:rPr>
          <w:sz w:val="16"/>
        </w:rPr>
      </w:pPr>
      <w:r w:rsidRPr="00D65837">
        <w:rPr>
          <w:sz w:val="16"/>
        </w:rPr>
        <w:t xml:space="preserve">All of this points to a fact that policymakers should already be acknowledging: Independent work opportunities are critical for financially strained workers when they face hardship.  </w:t>
      </w:r>
    </w:p>
    <w:p w14:paraId="5F6083CE" w14:textId="77777777" w:rsidR="00BD5F30" w:rsidRPr="00D65837" w:rsidRDefault="00BD5F30" w:rsidP="00BD5F30">
      <w:pPr>
        <w:rPr>
          <w:rStyle w:val="StyleUnderline"/>
        </w:rPr>
      </w:pPr>
      <w:r w:rsidRPr="00D65837">
        <w:rPr>
          <w:sz w:val="16"/>
        </w:rPr>
        <w:t xml:space="preserve">Taken together, </w:t>
      </w:r>
      <w:r w:rsidRPr="00D65837">
        <w:rPr>
          <w:rStyle w:val="StyleUnderline"/>
        </w:rPr>
        <w:t xml:space="preserve">the various research studies should place our attention to the potentially </w:t>
      </w:r>
      <w:r w:rsidRPr="0065719A">
        <w:rPr>
          <w:rStyle w:val="Emphasis"/>
        </w:rPr>
        <w:t>harmful impact</w:t>
      </w:r>
      <w:r w:rsidRPr="00D65837">
        <w:rPr>
          <w:rStyle w:val="StyleUnderline"/>
        </w:rPr>
        <w:t xml:space="preserve"> of restrictions on independent work for vulnerable individuals who have recently faced unemployment </w:t>
      </w:r>
      <w:r w:rsidRPr="0065719A">
        <w:rPr>
          <w:u w:val="single"/>
        </w:rPr>
        <w:t>or</w:t>
      </w:r>
      <w:r w:rsidRPr="0065719A">
        <w:rPr>
          <w:rStyle w:val="Emphasis"/>
        </w:rPr>
        <w:t xml:space="preserve"> income losses</w:t>
      </w:r>
      <w:r w:rsidRPr="00D65837">
        <w:rPr>
          <w:rStyle w:val="StyleUnderline"/>
        </w:rPr>
        <w:t xml:space="preserve">. The DOL rule </w:t>
      </w:r>
      <w:r w:rsidRPr="0065719A">
        <w:rPr>
          <w:rStyle w:val="StyleUnderline"/>
          <w:sz w:val="16"/>
        </w:rPr>
        <w:t xml:space="preserve">(part of a recent wave of similar federal and state intrusions) </w:t>
      </w:r>
      <w:r w:rsidRPr="00D65837">
        <w:rPr>
          <w:rStyle w:val="StyleUnderline"/>
        </w:rPr>
        <w:t xml:space="preserve">could </w:t>
      </w:r>
      <w:r w:rsidRPr="0065719A">
        <w:rPr>
          <w:rStyle w:val="Emphasis"/>
        </w:rPr>
        <w:t>eliminate</w:t>
      </w:r>
      <w:r w:rsidRPr="00D65837">
        <w:rPr>
          <w:rStyle w:val="StyleUnderline"/>
        </w:rPr>
        <w:t xml:space="preserve"> work </w:t>
      </w:r>
      <w:r w:rsidRPr="0065719A">
        <w:rPr>
          <w:rStyle w:val="Emphasis"/>
        </w:rPr>
        <w:t>opportunities</w:t>
      </w:r>
      <w:r w:rsidRPr="00D65837">
        <w:rPr>
          <w:rStyle w:val="StyleUnderline"/>
        </w:rPr>
        <w:t xml:space="preserve"> for these individuals and thereby </w:t>
      </w:r>
      <w:r w:rsidRPr="0065719A">
        <w:rPr>
          <w:rStyle w:val="Emphasis"/>
        </w:rPr>
        <w:t>worsen</w:t>
      </w:r>
      <w:r w:rsidRPr="00D65837">
        <w:rPr>
          <w:rStyle w:val="StyleUnderline"/>
        </w:rPr>
        <w:t xml:space="preserve"> their </w:t>
      </w:r>
      <w:r w:rsidRPr="0065719A">
        <w:rPr>
          <w:rStyle w:val="Emphasis"/>
        </w:rPr>
        <w:t>economic standing</w:t>
      </w:r>
      <w:r w:rsidRPr="00D65837">
        <w:rPr>
          <w:rStyle w:val="StyleUnderline"/>
        </w:rPr>
        <w:t>.</w:t>
      </w:r>
    </w:p>
    <w:p w14:paraId="14AD53CD" w14:textId="77777777" w:rsidR="00BD5F30" w:rsidRPr="00D65837" w:rsidRDefault="00BD5F30" w:rsidP="00BD5F30">
      <w:pPr>
        <w:rPr>
          <w:sz w:val="16"/>
        </w:rPr>
      </w:pPr>
      <w:r w:rsidRPr="00D65837">
        <w:rPr>
          <w:sz w:val="16"/>
        </w:rPr>
        <w:t>And in fact,</w:t>
      </w:r>
      <w:r w:rsidRPr="00D65837">
        <w:rPr>
          <w:rStyle w:val="StyleUnderline"/>
        </w:rPr>
        <w:t xml:space="preserve"> this is what happened when in 2019 California passed Assembly Bill 5 (AB5), a similarly restrictive rule for independent workers that resulted in </w:t>
      </w:r>
      <w:r w:rsidRPr="0065719A">
        <w:rPr>
          <w:rStyle w:val="Emphasis"/>
        </w:rPr>
        <w:t>significant job losses</w:t>
      </w:r>
      <w:r w:rsidRPr="00D65837">
        <w:rPr>
          <w:rStyle w:val="StyleUnderline"/>
        </w:rPr>
        <w:t xml:space="preserve"> across the state</w:t>
      </w:r>
      <w:r w:rsidRPr="00D65837">
        <w:rPr>
          <w:sz w:val="16"/>
        </w:rPr>
        <w:t>. Reports described job losses for the creative community of freelancers, such as professional choral artists, classical performers and singers, dancers, actors and musicians. Several other reports showed job losses for translators and interpreters, court transcript editors, writers and truck drivers. Due to a bipartisan backlash highlighting the job losses, California later exempted these professions, and many others, from AB5.</w:t>
      </w:r>
    </w:p>
    <w:p w14:paraId="58748A68" w14:textId="77777777" w:rsidR="00BD5F30" w:rsidRPr="00D65837" w:rsidRDefault="00BD5F30" w:rsidP="00BD5F30">
      <w:pPr>
        <w:rPr>
          <w:rStyle w:val="StyleUnderline"/>
        </w:rPr>
      </w:pPr>
      <w:r w:rsidRPr="00D65837">
        <w:rPr>
          <w:sz w:val="16"/>
        </w:rPr>
        <w:t xml:space="preserve">Like California’s AB5, the </w:t>
      </w:r>
      <w:r w:rsidRPr="00D65837">
        <w:rPr>
          <w:rStyle w:val="StyleUnderline"/>
        </w:rPr>
        <w:t xml:space="preserve">DOL rule would result in job losses because it is impossible to extend all independent work opportunities into employment opportunities, thereby leaving the workforce with </w:t>
      </w:r>
      <w:r w:rsidRPr="0065719A">
        <w:rPr>
          <w:rStyle w:val="Emphasis"/>
        </w:rPr>
        <w:t>fewer jobs</w:t>
      </w:r>
      <w:r w:rsidRPr="00D65837">
        <w:rPr>
          <w:rStyle w:val="StyleUnderline"/>
        </w:rPr>
        <w:t xml:space="preserve"> altogether</w:t>
      </w:r>
      <w:r w:rsidRPr="00D65837">
        <w:rPr>
          <w:sz w:val="16"/>
        </w:rPr>
        <w:t xml:space="preserve">. Beyond that, </w:t>
      </w:r>
      <w:r w:rsidRPr="00D65837">
        <w:rPr>
          <w:rStyle w:val="StyleUnderline"/>
        </w:rPr>
        <w:t xml:space="preserve">the DOL rule introduces so much complexity and confusion into the picture that it would </w:t>
      </w:r>
      <w:r w:rsidRPr="0065719A">
        <w:rPr>
          <w:rStyle w:val="Emphasis"/>
        </w:rPr>
        <w:t>deter organizations</w:t>
      </w:r>
      <w:r w:rsidRPr="00D65837">
        <w:rPr>
          <w:sz w:val="16"/>
        </w:rPr>
        <w:t xml:space="preserve"> –especially small businesses, which don’t always come equipped with lawyers and compliance resources – </w:t>
      </w:r>
      <w:r w:rsidRPr="00D65837">
        <w:rPr>
          <w:rStyle w:val="StyleUnderline"/>
        </w:rPr>
        <w:t>from working with independent workers altogether.</w:t>
      </w:r>
    </w:p>
    <w:p w14:paraId="09EE94B2" w14:textId="77777777" w:rsidR="00BD5F30" w:rsidRPr="00D65837" w:rsidRDefault="00BD5F30" w:rsidP="00BD5F30">
      <w:pPr>
        <w:rPr>
          <w:sz w:val="16"/>
        </w:rPr>
      </w:pPr>
      <w:r w:rsidRPr="00D65837">
        <w:rPr>
          <w:sz w:val="16"/>
        </w:rPr>
        <w:t>At a time when employment opportunities are likely to become scarcer, it’s unwise to also limit independent work opportunities. Eliminating independent work will mean that workers will be unemployed for longer periods, thereby risking a far more severe recession. Instead of reducing jobs, policymakers and regulators should be looking for ways to allow everyone, traditional employees and the self-employed alike, to pursue work opportunities that improve our economic standing.</w:t>
      </w:r>
    </w:p>
    <w:p w14:paraId="20CB2D22" w14:textId="77777777" w:rsidR="00BD5F30" w:rsidRPr="00032003" w:rsidRDefault="00BD5F30" w:rsidP="00BD5F30"/>
    <w:p w14:paraId="20EC202A" w14:textId="77777777" w:rsidR="00111FEE" w:rsidRDefault="00111FEE" w:rsidP="00111FEE">
      <w:pPr>
        <w:pStyle w:val="Heading3"/>
      </w:pPr>
      <w:r>
        <w:t>!---Generic Cuts</w:t>
      </w:r>
    </w:p>
    <w:p w14:paraId="1D9AAC39" w14:textId="77777777" w:rsidR="00111FEE" w:rsidRDefault="00111FEE" w:rsidP="00111FEE"/>
    <w:p w14:paraId="51CDCCB0" w14:textId="77777777" w:rsidR="00111FEE" w:rsidRDefault="00111FEE" w:rsidP="00111FEE">
      <w:pPr>
        <w:pStyle w:val="Heading4"/>
      </w:pPr>
      <w:r>
        <w:t>Empirics prove – no ! to spending cuts, actually causes growth</w:t>
      </w:r>
    </w:p>
    <w:p w14:paraId="5F326ECD" w14:textId="77777777" w:rsidR="00111FEE" w:rsidRPr="0013359E" w:rsidRDefault="00111FEE" w:rsidP="00111FEE">
      <w:pPr>
        <w:pStyle w:val="NoSpacing"/>
        <w:rPr>
          <w:rFonts w:ascii="inherit" w:hAnsi="inherit" w:hint="eastAsia"/>
          <w:spacing w:val="3"/>
          <w:sz w:val="23"/>
          <w:szCs w:val="23"/>
          <w:bdr w:val="none" w:sz="0" w:space="0" w:color="auto" w:frame="1"/>
        </w:rPr>
      </w:pPr>
      <w:r w:rsidRPr="004E699A">
        <w:t xml:space="preserve">Jim </w:t>
      </w:r>
      <w:r w:rsidRPr="008949D5">
        <w:rPr>
          <w:rStyle w:val="Style13ptBold"/>
        </w:rPr>
        <w:t>Tankersley</w:t>
      </w:r>
      <w:r w:rsidRPr="004E699A">
        <w:t xml:space="preserve">, </w:t>
      </w:r>
      <w:r w:rsidRPr="008949D5">
        <w:rPr>
          <w:rStyle w:val="Style13ptBold"/>
        </w:rPr>
        <w:t>23</w:t>
      </w:r>
      <w:r w:rsidRPr="004E699A">
        <w:t>, 5-29-2023, a White House correspondent for The New York Times, with a focus on economic policy, "Why the Debt Limit Spending Cuts Likely Won’t Shake the Economy," New York Times,</w:t>
      </w:r>
      <w:r w:rsidRPr="0013359E">
        <w:t xml:space="preserve"> https://www.nytimes.com/2023/05/29/us/politics/debt-ceiling-economy.html/// </w:t>
      </w:r>
      <w:proofErr w:type="spellStart"/>
      <w:r w:rsidRPr="0013359E">
        <w:t>KirK</w:t>
      </w:r>
      <w:proofErr w:type="spellEnd"/>
    </w:p>
    <w:p w14:paraId="2CD199C5" w14:textId="77777777" w:rsidR="00111FEE" w:rsidRPr="005F5040" w:rsidRDefault="00111FEE" w:rsidP="00111FEE">
      <w:pPr>
        <w:rPr>
          <w:rStyle w:val="StyleUnderline"/>
        </w:rPr>
      </w:pPr>
      <w:r w:rsidRPr="008949D5">
        <w:rPr>
          <w:sz w:val="16"/>
        </w:rPr>
        <w:t xml:space="preserve">The last time the United States came perilously close to defaulting on its debt, a Democratic president and a Republican speaker of the House cut a deal to raise the nation’s borrowing limit and tightly restrain some federal spending growth for years to come. </w:t>
      </w:r>
      <w:r w:rsidRPr="005F5040">
        <w:rPr>
          <w:rStyle w:val="StyleUnderline"/>
        </w:rPr>
        <w:t>The deal averted default, but it hindered what was already a slow recovery from the Great Recession.</w:t>
      </w:r>
    </w:p>
    <w:p w14:paraId="0004F89B" w14:textId="77777777" w:rsidR="00111FEE" w:rsidRPr="008949D5" w:rsidRDefault="00111FEE" w:rsidP="00111FEE">
      <w:pPr>
        <w:rPr>
          <w:rStyle w:val="StyleUnderline"/>
        </w:rPr>
      </w:pPr>
      <w:r w:rsidRPr="00032003">
        <w:t>The debt deal that President Biden and Speaker Kevin McCarthy </w:t>
      </w:r>
      <w:hyperlink r:id="rId228" w:tgtFrame="_blank" w:history="1">
        <w:r w:rsidRPr="00032003">
          <w:rPr>
            <w:rStyle w:val="Hyperlink"/>
          </w:rPr>
          <w:t>have agreed to in principle</w:t>
        </w:r>
      </w:hyperlink>
      <w:r w:rsidRPr="00032003">
        <w:t> is less restrictive than the one President Barack Obama and Speaker John Boehner </w:t>
      </w:r>
      <w:hyperlink r:id="rId229" w:tgtFrame="_blank" w:history="1">
        <w:r w:rsidRPr="00032003">
          <w:rPr>
            <w:rStyle w:val="Hyperlink"/>
          </w:rPr>
          <w:t>cut in 2011</w:t>
        </w:r>
      </w:hyperlink>
      <w:r w:rsidRPr="00032003">
        <w:t xml:space="preserve">, centered on just two years of cuts and caps in spending. The economy that will absorb those cuts is in much better shape. As a result, economists say the agreement is unlikely to inflict the sort of lasting damage to the recovery that was caused by the </w:t>
      </w:r>
      <w:r w:rsidRPr="008949D5">
        <w:rPr>
          <w:rStyle w:val="StyleUnderline"/>
        </w:rPr>
        <w:t>2011 debt ceiling deal — and, paradoxically, the newfound spending restraint might even help it.</w:t>
      </w:r>
    </w:p>
    <w:p w14:paraId="59C20436" w14:textId="77777777" w:rsidR="00111FEE" w:rsidRPr="00032003" w:rsidRDefault="00111FEE" w:rsidP="00111FEE">
      <w:r w:rsidRPr="00032003">
        <w:t>“For months, I had worried about a major economic fallout from the negotiations, but the macro impact appears to be negligible at best,” said Ben Harris, a former deputy Treasury secretary for economic policy who left his post earlier this year.</w:t>
      </w:r>
    </w:p>
    <w:p w14:paraId="0328646A" w14:textId="77777777" w:rsidR="00111FEE" w:rsidRPr="00032003" w:rsidRDefault="00111FEE" w:rsidP="00111FEE">
      <w:r w:rsidRPr="00032003">
        <w:t>“The most important impact is the stability that comes with having a deal,” Mr. Harris said. “Markets can function knowing that we don’t have a cataclysmic debt ceiling crisis looming.”</w:t>
      </w:r>
    </w:p>
    <w:p w14:paraId="3FA0DAD9" w14:textId="77777777" w:rsidR="00111FEE" w:rsidRPr="00032003" w:rsidRDefault="00111FEE" w:rsidP="00111FEE">
      <w:r w:rsidRPr="00032003">
        <w:t>Mr. Biden expressed confidence earlier this month that any deal would not spark an economic downturn. That was in part because growth persisted over the past two years even as pandemic aid spending expired and total federal spending fell from elevated Covid levels, helping to reduce the annual deficit by $1.7 trillion last year.</w:t>
      </w:r>
    </w:p>
    <w:p w14:paraId="18F89459" w14:textId="77777777" w:rsidR="00111FEE" w:rsidRPr="00032003" w:rsidRDefault="00111FEE" w:rsidP="00111FEE">
      <w:r w:rsidRPr="00032003">
        <w:t>Asked at a news conference at the Group of 7 summit in Japan this month if spending cuts in a budget deal would cause a recession, Mr. Biden replied: “</w:t>
      </w:r>
      <w:r w:rsidRPr="0013359E">
        <w:rPr>
          <w:rStyle w:val="StyleUnderline"/>
        </w:rPr>
        <w:t xml:space="preserve">I know they won’t. I know they won’t. Matter of fact, the fact that we were able to </w:t>
      </w:r>
      <w:r w:rsidRPr="0013359E">
        <w:rPr>
          <w:rStyle w:val="Emphasis"/>
        </w:rPr>
        <w:t xml:space="preserve">cut government spending by </w:t>
      </w:r>
      <w:r w:rsidRPr="00BD5F30">
        <w:rPr>
          <w:rStyle w:val="Emphasis"/>
        </w:rPr>
        <w:t>$1.7 trillion, that didn’t cause a recession. That caused growth.”</w:t>
      </w:r>
    </w:p>
    <w:p w14:paraId="135FD8D3" w14:textId="77777777" w:rsidR="00111FEE" w:rsidRPr="00032003" w:rsidRDefault="00111FEE" w:rsidP="00111FEE">
      <w:r w:rsidRPr="00032003">
        <w:t>The agreement in principle still must pass the House and Senate, where </w:t>
      </w:r>
      <w:hyperlink r:id="rId230" w:tgtFrame="_blank" w:history="1">
        <w:r w:rsidRPr="00032003">
          <w:rPr>
            <w:rStyle w:val="Hyperlink"/>
          </w:rPr>
          <w:t>it is facing opposition</w:t>
        </w:r>
      </w:hyperlink>
      <w:r w:rsidRPr="00032003">
        <w:t> from the most liberal and conservative members of Congress. It goes well beyond spending limits, also including new work requirements for food stamps and other government aid and an effort to speed permitting for some energy projects.</w:t>
      </w:r>
    </w:p>
    <w:p w14:paraId="5F0DDCDC" w14:textId="77777777" w:rsidR="00111FEE" w:rsidRPr="008949D5" w:rsidRDefault="00111FEE" w:rsidP="00111FEE">
      <w:pPr>
        <w:rPr>
          <w:rStyle w:val="StyleUnderline"/>
        </w:rPr>
      </w:pPr>
      <w:r w:rsidRPr="00032003">
        <w:t xml:space="preserve">But its centerpiece is limits on spending. Negotiators agreed to slight cuts to discretionary spending — outside of defense and veterans’ care — from this year to next, after factoring in some accounting adjustments. Military and veterans’ spending would increase this year to the amount requested in Mr. </w:t>
      </w:r>
      <w:r w:rsidRPr="008949D5">
        <w:rPr>
          <w:rStyle w:val="StyleUnderline"/>
        </w:rPr>
        <w:t>Biden’s budget for the 2024 fiscal year. All those programs would grow by 1 percent in the 2025 fiscal year — which is less than they were projected to.</w:t>
      </w:r>
    </w:p>
    <w:p w14:paraId="31DEC554" w14:textId="77777777" w:rsidR="00111FEE" w:rsidRPr="008949D5" w:rsidRDefault="00111FEE" w:rsidP="00111FEE">
      <w:pPr>
        <w:rPr>
          <w:rStyle w:val="StyleUnderline"/>
        </w:rPr>
      </w:pPr>
      <w:r w:rsidRPr="008949D5">
        <w:rPr>
          <w:rStyle w:val="StyleUnderline"/>
        </w:rPr>
        <w:t>A New York Times analysis of the proposal suggests it would reduce federal spending by about $55 billion next year, compared with Congressional Budget Office forecasts, and by another $81 billion in 2025.</w:t>
      </w:r>
    </w:p>
    <w:p w14:paraId="4A450673" w14:textId="77777777" w:rsidR="00111FEE" w:rsidRPr="00032003" w:rsidRDefault="00111FEE" w:rsidP="00111FEE">
      <w:r w:rsidRPr="00032003">
        <w:t xml:space="preserve">The first back-of-the-envelope analysis of the deal’s economic impacts came from Mark </w:t>
      </w:r>
      <w:proofErr w:type="spellStart"/>
      <w:r w:rsidRPr="00032003">
        <w:t>Zandi</w:t>
      </w:r>
      <w:proofErr w:type="spellEnd"/>
      <w:r w:rsidRPr="00032003">
        <w:t>, a Moody’s Analytics economist. He had </w:t>
      </w:r>
      <w:hyperlink r:id="rId231" w:tgtFrame="_blank" w:history="1">
        <w:r w:rsidRPr="00032003">
          <w:rPr>
            <w:rStyle w:val="Hyperlink"/>
          </w:rPr>
          <w:t>previously estimated</w:t>
        </w:r>
      </w:hyperlink>
      <w:r w:rsidRPr="00032003">
        <w:t> that a prolonged default could kill seven million jobs in the U.S. economy — and that a deep round of proposed Republican spending cuts would kill 2.6 million jobs.</w:t>
      </w:r>
    </w:p>
    <w:p w14:paraId="551548EF" w14:textId="77777777" w:rsidR="00111FEE" w:rsidRPr="00EA28E5" w:rsidRDefault="00111FEE" w:rsidP="00111FEE">
      <w:pPr>
        <w:rPr>
          <w:rStyle w:val="StyleUnderline"/>
        </w:rPr>
      </w:pPr>
      <w:r w:rsidRPr="00032003">
        <w:t xml:space="preserve">His analysis of the emerging deal was far more modest: The economy would have </w:t>
      </w:r>
      <w:r w:rsidRPr="00EA28E5">
        <w:rPr>
          <w:rStyle w:val="StyleUnderline"/>
        </w:rPr>
        <w:t>120,000 fewer jobs by the end of 2024 than it would without a deal, he estimates, and the unemployment rate would be about 0.1 percent higher.</w:t>
      </w:r>
    </w:p>
    <w:p w14:paraId="2C9BECE4" w14:textId="77777777" w:rsidR="00111FEE" w:rsidRPr="00032003" w:rsidRDefault="00111FEE" w:rsidP="00111FEE">
      <w:r w:rsidRPr="00032003">
        <w:t xml:space="preserve">Mr. </w:t>
      </w:r>
      <w:proofErr w:type="spellStart"/>
      <w:r w:rsidRPr="00032003">
        <w:t>Zandi</w:t>
      </w:r>
      <w:proofErr w:type="spellEnd"/>
      <w:r w:rsidRPr="00032003">
        <w:t> </w:t>
      </w:r>
      <w:hyperlink r:id="rId232" w:tgtFrame="_blank" w:history="1">
        <w:r w:rsidRPr="00032003">
          <w:rPr>
            <w:rStyle w:val="Hyperlink"/>
          </w:rPr>
          <w:t>wrote on Twitter on Friday</w:t>
        </w:r>
      </w:hyperlink>
      <w:r w:rsidRPr="00032003">
        <w:t> that it was “Not the greatest timing for fiscal restraint as the economy is fragile and recession risks are high.” But, he said, “it is manageable.”</w:t>
      </w:r>
    </w:p>
    <w:p w14:paraId="74DBA82A" w14:textId="77777777" w:rsidR="00111FEE" w:rsidRPr="00032003" w:rsidRDefault="00111FEE" w:rsidP="00111FEE">
      <w:r w:rsidRPr="00032003">
        <w:t>Other economists say the economy could actually use a mild dose of fiscal austerity right now. That is because the biggest economic problem is persistent inflation, which is being driven in part by </w:t>
      </w:r>
      <w:hyperlink r:id="rId233" w:tgtFrame="_blank" w:history="1">
        <w:r w:rsidRPr="00032003">
          <w:rPr>
            <w:rStyle w:val="Hyperlink"/>
          </w:rPr>
          <w:t>strong consumer spending</w:t>
        </w:r>
      </w:hyperlink>
      <w:r w:rsidRPr="00032003">
        <w:t>. Removing some federal spending from the economy could aid the Federal Reserve, which has been trying to get price growth under control by raising interest rates.</w:t>
      </w:r>
    </w:p>
    <w:p w14:paraId="29CF3C16" w14:textId="77777777" w:rsidR="00111FEE" w:rsidRPr="00BF386E" w:rsidRDefault="00111FEE" w:rsidP="00111FEE">
      <w:pPr>
        <w:rPr>
          <w:rStyle w:val="StyleUnderline"/>
        </w:rPr>
      </w:pPr>
      <w:r w:rsidRPr="00032003">
        <w:t>“From a macroeconomic perspective, this deal is a small help,” said Jason Furman, a Harvard economist who was a deputy director of Mr. Obama’s National Economic Council in 2011. “</w:t>
      </w:r>
      <w:r w:rsidRPr="00BF386E">
        <w:rPr>
          <w:rStyle w:val="StyleUnderline"/>
        </w:rPr>
        <w:t>The economy still needs cooling off, and this takes pressure off interest rates in accomplishing that cooling off.”</w:t>
      </w:r>
    </w:p>
    <w:p w14:paraId="0E40CFF8" w14:textId="77777777" w:rsidR="00111FEE" w:rsidRPr="00032003" w:rsidRDefault="00111FEE" w:rsidP="00111FEE">
      <w:r w:rsidRPr="00032003">
        <w:t>“I think the Fed will welcome the help,” he said.</w:t>
      </w:r>
    </w:p>
    <w:p w14:paraId="67770481" w14:textId="77777777" w:rsidR="00111FEE" w:rsidRDefault="00111FEE" w:rsidP="00111FEE">
      <w:r w:rsidRPr="00032003">
        <w:t xml:space="preserve">Economists generally consider increased government spending </w:t>
      </w:r>
      <w:r w:rsidRPr="00BF386E">
        <w:rPr>
          <w:rStyle w:val="StyleUnderline"/>
        </w:rPr>
        <w:t>— if it is not offset by increased tax revenues</w:t>
      </w:r>
      <w:r w:rsidRPr="00032003">
        <w:t xml:space="preserve"> — to be a short-term boost for the economy. That’s because the government is borrowing money to pay salaries, buy equipment, cover health care and provide other services that ultimately support consumer spending and economic growth. That can particularly help lift the economy at times when consumer demand is low, such as the immediate aftermath of a recession.</w:t>
      </w:r>
    </w:p>
    <w:p w14:paraId="6E73F8D9" w14:textId="77777777" w:rsidR="009978D9" w:rsidRPr="008C3464" w:rsidRDefault="009978D9" w:rsidP="00213ECC"/>
    <w:p w14:paraId="7973ABD7" w14:textId="324D927F" w:rsidR="00A7492C" w:rsidRPr="008C3464" w:rsidRDefault="00111FEE" w:rsidP="00A7492C">
      <w:pPr>
        <w:pStyle w:val="Heading3"/>
      </w:pPr>
      <w:r>
        <w:t>!--</w:t>
      </w:r>
      <w:r w:rsidR="00511571">
        <w:t>-</w:t>
      </w:r>
      <w:r w:rsidR="004C37BA">
        <w:t>Defense</w:t>
      </w:r>
      <w:r w:rsidR="00A7492C" w:rsidRPr="008C3464">
        <w:t xml:space="preserve"> Cuts</w:t>
      </w:r>
      <w:r>
        <w:t>-</w:t>
      </w:r>
      <w:r w:rsidR="00511571">
        <w:t>-</w:t>
      </w:r>
      <w:r>
        <w:t>-Generic</w:t>
      </w:r>
    </w:p>
    <w:p w14:paraId="0B172833" w14:textId="77777777" w:rsidR="00081663" w:rsidRPr="008C3464" w:rsidRDefault="00081663" w:rsidP="00213ECC"/>
    <w:p w14:paraId="2D708EC7" w14:textId="77777777" w:rsidR="00A218F4" w:rsidRPr="008C3464" w:rsidRDefault="00A218F4" w:rsidP="00A218F4">
      <w:pPr>
        <w:pStyle w:val="Heading4"/>
      </w:pPr>
      <w:r w:rsidRPr="008C3464">
        <w:t>No impact to defense spending cuts</w:t>
      </w:r>
    </w:p>
    <w:p w14:paraId="5222261C" w14:textId="77777777" w:rsidR="00A218F4" w:rsidRPr="008C3464" w:rsidRDefault="00A218F4" w:rsidP="00A218F4">
      <w:pPr>
        <w:rPr>
          <w:sz w:val="18"/>
          <w:szCs w:val="18"/>
        </w:rPr>
      </w:pPr>
      <w:proofErr w:type="spellStart"/>
      <w:r w:rsidRPr="008C3464">
        <w:rPr>
          <w:b/>
          <w:bCs/>
          <w:sz w:val="26"/>
          <w:szCs w:val="26"/>
        </w:rPr>
        <w:t>Cortright</w:t>
      </w:r>
      <w:proofErr w:type="spellEnd"/>
      <w:r w:rsidRPr="008C3464">
        <w:rPr>
          <w:b/>
          <w:bCs/>
          <w:sz w:val="26"/>
          <w:szCs w:val="26"/>
        </w:rPr>
        <w:t xml:space="preserve"> 21</w:t>
      </w:r>
      <w:r w:rsidRPr="008C3464">
        <w:t xml:space="preserve">, </w:t>
      </w:r>
      <w:r w:rsidRPr="008C3464">
        <w:rPr>
          <w:sz w:val="18"/>
          <w:szCs w:val="18"/>
        </w:rPr>
        <w:t xml:space="preserve">David, David </w:t>
      </w:r>
      <w:proofErr w:type="spellStart"/>
      <w:r w:rsidRPr="008C3464">
        <w:rPr>
          <w:sz w:val="18"/>
          <w:szCs w:val="18"/>
        </w:rPr>
        <w:t>Cortright</w:t>
      </w:r>
      <w:proofErr w:type="spellEnd"/>
      <w:r w:rsidRPr="008C3464">
        <w:rPr>
          <w:sz w:val="18"/>
          <w:szCs w:val="18"/>
        </w:rPr>
        <w:t xml:space="preserve"> is an American scholar and peace activist. He is Director of Policy Studies at the Kroc Institute for International Peace Studies at the University of Notre Dame and chair of the Board of the Fourth Freedom Forum, </w:t>
      </w:r>
      <w:r w:rsidRPr="008C3464">
        <w:rPr>
          <w:i/>
          <w:iCs/>
          <w:sz w:val="18"/>
          <w:szCs w:val="18"/>
        </w:rPr>
        <w:t xml:space="preserve">It’s time to eliminate unnecessary military spending, </w:t>
      </w:r>
      <w:r w:rsidRPr="008C3464">
        <w:rPr>
          <w:sz w:val="18"/>
          <w:szCs w:val="18"/>
        </w:rPr>
        <w:t>April 29</w:t>
      </w:r>
      <w:r w:rsidRPr="008C3464">
        <w:rPr>
          <w:sz w:val="18"/>
          <w:szCs w:val="18"/>
          <w:vertAlign w:val="superscript"/>
        </w:rPr>
        <w:t>th</w:t>
      </w:r>
      <w:r w:rsidRPr="008C3464">
        <w:rPr>
          <w:sz w:val="18"/>
          <w:szCs w:val="18"/>
        </w:rPr>
        <w:t>, 2021, https://keough.nd.edu/its-time-to-eliminate-unnecessary-military-spending-dd/[AMoss]</w:t>
      </w:r>
    </w:p>
    <w:p w14:paraId="031CD465" w14:textId="77777777" w:rsidR="00A218F4" w:rsidRPr="008C3464" w:rsidRDefault="00A218F4" w:rsidP="00A218F4">
      <w:r w:rsidRPr="008C3464">
        <w:t xml:space="preserve">The Biden administration has brought a refreshing agenda of decency and progressive change to Washington, but </w:t>
      </w:r>
      <w:r w:rsidRPr="008C3464">
        <w:rPr>
          <w:rStyle w:val="StyleUnderline"/>
        </w:rPr>
        <w:t xml:space="preserve">its proposals for </w:t>
      </w:r>
      <w:r w:rsidRPr="008C3464">
        <w:rPr>
          <w:rStyle w:val="StyleUnderline"/>
          <w:highlight w:val="cyan"/>
        </w:rPr>
        <w:t>military spending</w:t>
      </w:r>
      <w:r w:rsidRPr="008C3464">
        <w:rPr>
          <w:rStyle w:val="StyleUnderline"/>
        </w:rPr>
        <w:t xml:space="preserve"> are </w:t>
      </w:r>
      <w:r w:rsidRPr="008C3464">
        <w:rPr>
          <w:rStyle w:val="StyleUnderline"/>
          <w:highlight w:val="cyan"/>
        </w:rPr>
        <w:t>disappointing</w:t>
      </w:r>
      <w:r w:rsidRPr="008C3464">
        <w:rPr>
          <w:rStyle w:val="StyleUnderline"/>
        </w:rPr>
        <w:t>. The recently announced federal budget for fiscal year 2022 proposes</w:t>
      </w:r>
      <w:r w:rsidRPr="008C3464">
        <w:rPr>
          <w:rStyle w:val="StyleUnderline"/>
          <w:highlight w:val="cyan"/>
        </w:rPr>
        <w:t xml:space="preserve"> a whopping $753 billion for the Pentagon</w:t>
      </w:r>
      <w:r w:rsidRPr="008C3464">
        <w:rPr>
          <w:rStyle w:val="StyleUnderline"/>
        </w:rPr>
        <w:t>, an increase over already inflated spending levels</w:t>
      </w:r>
      <w:r w:rsidRPr="008C3464">
        <w:t xml:space="preserve">. The military </w:t>
      </w:r>
      <w:r w:rsidRPr="008C3464">
        <w:rPr>
          <w:rStyle w:val="StyleUnderline"/>
        </w:rPr>
        <w:t xml:space="preserve">budget continues to consume approximately </w:t>
      </w:r>
      <w:r w:rsidRPr="008C3464">
        <w:rPr>
          <w:rStyle w:val="StyleUnderline"/>
          <w:highlight w:val="cyan"/>
        </w:rPr>
        <w:t>half of all discretionary federal spending</w:t>
      </w:r>
      <w:r w:rsidRPr="008C3464">
        <w:rPr>
          <w:rStyle w:val="StyleUnderline"/>
        </w:rPr>
        <w:t xml:space="preserve">. It </w:t>
      </w:r>
      <w:r w:rsidRPr="008C3464">
        <w:rPr>
          <w:rStyle w:val="StyleUnderline"/>
          <w:highlight w:val="cyan"/>
        </w:rPr>
        <w:t>remains a “</w:t>
      </w:r>
      <w:hyperlink r:id="rId234" w:history="1">
        <w:r w:rsidRPr="008C3464">
          <w:rPr>
            <w:rStyle w:val="StyleUnderline"/>
            <w:highlight w:val="cyan"/>
          </w:rPr>
          <w:t>theft from the poor</w:t>
        </w:r>
      </w:hyperlink>
      <w:r w:rsidRPr="008C3464">
        <w:rPr>
          <w:rStyle w:val="StyleUnderline"/>
        </w:rPr>
        <w:t>”</w:t>
      </w:r>
      <w:r w:rsidRPr="008C3464">
        <w:t xml:space="preserve"> as I wrote recently on this blog.</w:t>
      </w:r>
    </w:p>
    <w:p w14:paraId="040CE077" w14:textId="77777777" w:rsidR="00A218F4" w:rsidRPr="008C3464" w:rsidRDefault="00A218F4" w:rsidP="00A218F4">
      <w:r w:rsidRPr="008C3464">
        <w:rPr>
          <w:rStyle w:val="StyleUnderline"/>
        </w:rPr>
        <w:t xml:space="preserve">In March, fifty members of the </w:t>
      </w:r>
      <w:r w:rsidRPr="008C3464">
        <w:rPr>
          <w:rStyle w:val="StyleUnderline"/>
          <w:highlight w:val="cyan"/>
        </w:rPr>
        <w:t xml:space="preserve">House of </w:t>
      </w:r>
      <w:r w:rsidRPr="008C3464">
        <w:rPr>
          <w:rStyle w:val="StyleUnderline"/>
        </w:rPr>
        <w:t xml:space="preserve">Representatives led by </w:t>
      </w:r>
      <w:r w:rsidRPr="008C3464">
        <w:rPr>
          <w:rStyle w:val="StyleUnderline"/>
          <w:highlight w:val="cyan"/>
        </w:rPr>
        <w:t>Reps</w:t>
      </w:r>
      <w:r w:rsidRPr="008C3464">
        <w:rPr>
          <w:rStyle w:val="StyleUnderline"/>
        </w:rPr>
        <w:t>. Barbara Lee (D-CA) and Mark Pocan (D-WI) </w:t>
      </w:r>
      <w:hyperlink r:id="rId235" w:tgtFrame="_blank" w:history="1">
        <w:r w:rsidRPr="008C3464">
          <w:rPr>
            <w:rStyle w:val="StyleUnderline"/>
            <w:highlight w:val="cyan"/>
          </w:rPr>
          <w:t>urged</w:t>
        </w:r>
      </w:hyperlink>
      <w:r w:rsidRPr="008C3464">
        <w:rPr>
          <w:rStyle w:val="StyleUnderline"/>
          <w:highlight w:val="cyan"/>
        </w:rPr>
        <w:t> the</w:t>
      </w:r>
      <w:r w:rsidRPr="008C3464">
        <w:rPr>
          <w:rStyle w:val="StyleUnderline"/>
          <w:highlight w:val="green"/>
        </w:rPr>
        <w:t xml:space="preserve"> </w:t>
      </w:r>
      <w:r w:rsidRPr="008C3464">
        <w:rPr>
          <w:rStyle w:val="StyleUnderline"/>
          <w:highlight w:val="cyan"/>
        </w:rPr>
        <w:t>administration to slash</w:t>
      </w:r>
      <w:r w:rsidRPr="008C3464">
        <w:rPr>
          <w:rStyle w:val="StyleUnderline"/>
        </w:rPr>
        <w:t xml:space="preserve"> unneeded </w:t>
      </w:r>
      <w:r w:rsidRPr="008C3464">
        <w:rPr>
          <w:rStyle w:val="StyleUnderline"/>
          <w:highlight w:val="cyan"/>
        </w:rPr>
        <w:t>military programs and devote the funds</w:t>
      </w:r>
      <w:r w:rsidRPr="008C3464">
        <w:rPr>
          <w:rStyle w:val="StyleUnderline"/>
        </w:rPr>
        <w:t xml:space="preserve"> instead </w:t>
      </w:r>
      <w:r w:rsidRPr="008C3464">
        <w:rPr>
          <w:rStyle w:val="StyleUnderline"/>
          <w:highlight w:val="cyan"/>
        </w:rPr>
        <w:t>to serving human needs.</w:t>
      </w:r>
      <w:r w:rsidRPr="008C3464">
        <w:t xml:space="preserve"> “</w:t>
      </w:r>
      <w:r w:rsidRPr="008C3464">
        <w:rPr>
          <w:rStyle w:val="StyleUnderline"/>
        </w:rPr>
        <w:t xml:space="preserve">Hundreds of billions of dollars now directed to the military </w:t>
      </w:r>
      <w:r w:rsidRPr="008C3464">
        <w:rPr>
          <w:rStyle w:val="StyleUnderline"/>
          <w:highlight w:val="cyan"/>
        </w:rPr>
        <w:t>would have greater return if invested in diplomacy, humanitarian aid, global public health, sustainability</w:t>
      </w:r>
      <w:r w:rsidRPr="008C3464">
        <w:rPr>
          <w:rStyle w:val="StyleUnderline"/>
        </w:rPr>
        <w:t xml:space="preserve"> initiatives, </w:t>
      </w:r>
      <w:r w:rsidRPr="008C3464">
        <w:rPr>
          <w:rStyle w:val="StyleUnderline"/>
          <w:highlight w:val="cyan"/>
        </w:rPr>
        <w:t>and</w:t>
      </w:r>
      <w:r w:rsidRPr="008C3464">
        <w:rPr>
          <w:rStyle w:val="StyleUnderline"/>
        </w:rPr>
        <w:t xml:space="preserve"> basic </w:t>
      </w:r>
      <w:r w:rsidRPr="008C3464">
        <w:rPr>
          <w:rStyle w:val="StyleUnderline"/>
          <w:highlight w:val="cyan"/>
        </w:rPr>
        <w:t>research</w:t>
      </w:r>
      <w:r w:rsidRPr="008C3464">
        <w:t>,” their letter stated.</w:t>
      </w:r>
    </w:p>
    <w:p w14:paraId="7D0BEA6E" w14:textId="77777777" w:rsidR="00A218F4" w:rsidRPr="008C3464" w:rsidRDefault="00A218F4" w:rsidP="00A218F4">
      <w:r w:rsidRPr="008C3464">
        <w:rPr>
          <w:rStyle w:val="StyleUnderline"/>
          <w:highlight w:val="cyan"/>
        </w:rPr>
        <w:t>Arms spending in the US</w:t>
      </w:r>
      <w:r w:rsidRPr="008C3464">
        <w:rPr>
          <w:rStyle w:val="StyleUnderline"/>
        </w:rPr>
        <w:t xml:space="preserve"> is </w:t>
      </w:r>
      <w:r w:rsidRPr="008C3464">
        <w:rPr>
          <w:rStyle w:val="StyleUnderline"/>
          <w:highlight w:val="cyan"/>
        </w:rPr>
        <w:t>larger than</w:t>
      </w:r>
      <w:r w:rsidRPr="008C3464">
        <w:rPr>
          <w:rStyle w:val="StyleUnderline"/>
        </w:rPr>
        <w:t xml:space="preserve"> that of the next ten countries combined, including both </w:t>
      </w:r>
      <w:r w:rsidRPr="008C3464">
        <w:rPr>
          <w:rStyle w:val="StyleUnderline"/>
          <w:highlight w:val="cyan"/>
        </w:rPr>
        <w:t>China and Russia</w:t>
      </w:r>
      <w:r w:rsidRPr="008C3464">
        <w:t xml:space="preserve">, as the chart below illustrates. </w:t>
      </w:r>
      <w:r w:rsidRPr="008C3464">
        <w:rPr>
          <w:rStyle w:val="StyleUnderline"/>
        </w:rPr>
        <w:t xml:space="preserve">Most of the </w:t>
      </w:r>
      <w:r w:rsidRPr="008C3464">
        <w:rPr>
          <w:rStyle w:val="StyleUnderline"/>
          <w:highlight w:val="cyan"/>
        </w:rPr>
        <w:t>top ten military powers are US allies</w:t>
      </w:r>
      <w:r w:rsidRPr="008C3464">
        <w:t>. According to the </w:t>
      </w:r>
      <w:hyperlink r:id="rId236" w:tgtFrame="_blank" w:history="1">
        <w:r w:rsidRPr="008C3464">
          <w:rPr>
            <w:rStyle w:val="Hyperlink"/>
          </w:rPr>
          <w:t>latest figures</w:t>
        </w:r>
      </w:hyperlink>
      <w:r w:rsidRPr="008C3464">
        <w:t xml:space="preserve"> from the Stockholm Peace Research Institute, released in April, </w:t>
      </w:r>
      <w:r w:rsidRPr="008C3464">
        <w:rPr>
          <w:rStyle w:val="StyleUnderline"/>
        </w:rPr>
        <w:t xml:space="preserve">the US military budget is three times larger than that of China and twelve times greater than Russia’s. </w:t>
      </w:r>
      <w:r w:rsidRPr="008C3464">
        <w:rPr>
          <w:rStyle w:val="StyleUnderline"/>
          <w:highlight w:val="cyan"/>
        </w:rPr>
        <w:t>Even after spending cuts, the U</w:t>
      </w:r>
      <w:r w:rsidRPr="008C3464">
        <w:rPr>
          <w:rStyle w:val="StyleUnderline"/>
        </w:rPr>
        <w:t xml:space="preserve">nited </w:t>
      </w:r>
      <w:r w:rsidRPr="008C3464">
        <w:rPr>
          <w:rStyle w:val="StyleUnderline"/>
          <w:highlight w:val="cyan"/>
        </w:rPr>
        <w:t>S</w:t>
      </w:r>
      <w:r w:rsidRPr="008C3464">
        <w:rPr>
          <w:rStyle w:val="StyleUnderline"/>
        </w:rPr>
        <w:t xml:space="preserve">tates </w:t>
      </w:r>
      <w:r w:rsidRPr="008C3464">
        <w:rPr>
          <w:rStyle w:val="StyleUnderline"/>
          <w:highlight w:val="cyan"/>
        </w:rPr>
        <w:t>would remain by far the greatest military power in the world, capable of defending against any conceivable military threat.</w:t>
      </w:r>
    </w:p>
    <w:p w14:paraId="4D2D6D73" w14:textId="77777777" w:rsidR="00A218F4" w:rsidRDefault="00A218F4" w:rsidP="00A218F4"/>
    <w:p w14:paraId="55178473" w14:textId="1234E9A8" w:rsidR="00653673" w:rsidRDefault="00653673" w:rsidP="00653673">
      <w:pPr>
        <w:pStyle w:val="Heading4"/>
      </w:pPr>
      <w:r>
        <w:t>No impact to Defense Sequestration</w:t>
      </w:r>
    </w:p>
    <w:p w14:paraId="02411F5A" w14:textId="77777777" w:rsidR="00653673" w:rsidRPr="00471946" w:rsidRDefault="00653673" w:rsidP="00653673">
      <w:pPr>
        <w:rPr>
          <w:rStyle w:val="StyleUnderline"/>
          <w:u w:val="none"/>
        </w:rPr>
      </w:pPr>
      <w:r w:rsidRPr="00653673">
        <w:rPr>
          <w:b/>
          <w:bCs/>
          <w:sz w:val="24"/>
        </w:rPr>
        <w:t>Singer 12</w:t>
      </w:r>
      <w:r>
        <w:t xml:space="preserve"> </w:t>
      </w:r>
      <w:r w:rsidRPr="007D6032">
        <w:t>(</w:t>
      </w:r>
      <w:r>
        <w:t>Peter W. Singer</w:t>
      </w:r>
      <w:r w:rsidRPr="007D6032">
        <w:t xml:space="preserve">, </w:t>
      </w:r>
      <w:r>
        <w:t>9-23-2012</w:t>
      </w:r>
      <w:r w:rsidRPr="007D6032">
        <w:t>, "</w:t>
      </w:r>
      <w:r>
        <w:t>Separating Sequestration Facts from Fiction: Sequestration and What It Would Do to U.S. Military Power, Asia, and the Flashpoint of Korea</w:t>
      </w:r>
      <w:r w:rsidRPr="007D6032">
        <w:t xml:space="preserve">" </w:t>
      </w:r>
      <w:r>
        <w:t>Brookings Institute</w:t>
      </w:r>
      <w:r w:rsidRPr="007D6032">
        <w:t xml:space="preserve">, </w:t>
      </w:r>
      <w:r w:rsidRPr="00653673">
        <w:t xml:space="preserve">Peter Singer is a strategist and senior fellow at New America. Singer was the director of the Center for 21st Century Security and Intelligence and a senior fellow in Foreign Policy at Brookings. </w:t>
      </w:r>
      <w:r w:rsidRPr="007D6032">
        <w:t>https://www.brookings.edu/wp-content/uploads/2016/06/sequestration-singer-5.pdf, accessed 6-27-2023)//</w:t>
      </w:r>
      <w:proofErr w:type="spellStart"/>
      <w:r w:rsidRPr="007D6032">
        <w:t>Prozes</w:t>
      </w:r>
      <w:proofErr w:type="spellEnd"/>
    </w:p>
    <w:p w14:paraId="175C5E92" w14:textId="77777777" w:rsidR="00653673" w:rsidRPr="00471946" w:rsidRDefault="00653673" w:rsidP="00653673">
      <w:pPr>
        <w:rPr>
          <w:rStyle w:val="StyleUnderline"/>
        </w:rPr>
      </w:pPr>
      <w:r w:rsidRPr="00A25529">
        <w:rPr>
          <w:sz w:val="16"/>
        </w:rPr>
        <w:t xml:space="preserve">There is an </w:t>
      </w:r>
      <w:r w:rsidRPr="00471946">
        <w:rPr>
          <w:rStyle w:val="StyleUnderline"/>
        </w:rPr>
        <w:t xml:space="preserve">immense amount of </w:t>
      </w:r>
      <w:r w:rsidRPr="00471946">
        <w:rPr>
          <w:rStyle w:val="StyleUnderline"/>
          <w:highlight w:val="cyan"/>
        </w:rPr>
        <w:t>concern over sequestration</w:t>
      </w:r>
      <w:r w:rsidRPr="00471946">
        <w:rPr>
          <w:rStyle w:val="StyleUnderline"/>
        </w:rPr>
        <w:t>,</w:t>
      </w:r>
      <w:r w:rsidRPr="00A25529">
        <w:rPr>
          <w:sz w:val="16"/>
        </w:rPr>
        <w:t xml:space="preserve"> not just inside DC, but also among our allies. Fortunately, for them and for U.S. security, the </w:t>
      </w:r>
      <w:r w:rsidRPr="00471946">
        <w:rPr>
          <w:rStyle w:val="StyleUnderline"/>
          <w:highlight w:val="cyan"/>
        </w:rPr>
        <w:t xml:space="preserve">rhetoric does not match </w:t>
      </w:r>
      <w:r w:rsidRPr="00471946">
        <w:rPr>
          <w:rStyle w:val="StyleUnderline"/>
        </w:rPr>
        <w:t xml:space="preserve">the </w:t>
      </w:r>
      <w:r w:rsidRPr="00471946">
        <w:rPr>
          <w:rStyle w:val="StyleUnderline"/>
          <w:highlight w:val="cyan"/>
        </w:rPr>
        <w:t>reality</w:t>
      </w:r>
      <w:r w:rsidRPr="00471946">
        <w:rPr>
          <w:rStyle w:val="StyleUnderline"/>
        </w:rPr>
        <w:t xml:space="preserve">. </w:t>
      </w:r>
    </w:p>
    <w:p w14:paraId="4DA4B439" w14:textId="77777777" w:rsidR="00653673" w:rsidRPr="00A25529" w:rsidRDefault="00653673" w:rsidP="00653673">
      <w:pPr>
        <w:rPr>
          <w:rStyle w:val="StyleUnderline"/>
        </w:rPr>
      </w:pPr>
      <w:r w:rsidRPr="00A25529">
        <w:rPr>
          <w:rStyle w:val="StyleUnderline"/>
        </w:rPr>
        <w:t xml:space="preserve">By </w:t>
      </w:r>
      <w:r w:rsidRPr="00A25529">
        <w:rPr>
          <w:rStyle w:val="StyleUnderline"/>
          <w:highlight w:val="cyan"/>
        </w:rPr>
        <w:t>looking at the actual numbers in</w:t>
      </w:r>
      <w:r w:rsidRPr="00A25529">
        <w:rPr>
          <w:rStyle w:val="StyleUnderline"/>
        </w:rPr>
        <w:t xml:space="preserve"> their </w:t>
      </w:r>
      <w:r w:rsidRPr="00A25529">
        <w:rPr>
          <w:rStyle w:val="StyleUnderline"/>
          <w:highlight w:val="cyan"/>
        </w:rPr>
        <w:t>context and</w:t>
      </w:r>
      <w:r w:rsidRPr="00A25529">
        <w:rPr>
          <w:rStyle w:val="StyleUnderline"/>
        </w:rPr>
        <w:t xml:space="preserve"> even in </w:t>
      </w:r>
      <w:r w:rsidRPr="00A25529">
        <w:rPr>
          <w:sz w:val="16"/>
        </w:rPr>
        <w:t>a few</w:t>
      </w:r>
      <w:r w:rsidRPr="00A25529">
        <w:rPr>
          <w:rStyle w:val="StyleUnderline"/>
        </w:rPr>
        <w:t xml:space="preserve"> </w:t>
      </w:r>
      <w:r w:rsidRPr="00A25529">
        <w:rPr>
          <w:rStyle w:val="StyleUnderline"/>
          <w:highlight w:val="cyan"/>
        </w:rPr>
        <w:t>worst case scenarios</w:t>
      </w:r>
      <w:r w:rsidRPr="00A25529">
        <w:rPr>
          <w:rStyle w:val="StyleUnderline"/>
        </w:rPr>
        <w:t xml:space="preserve">, we </w:t>
      </w:r>
      <w:r w:rsidRPr="00A25529">
        <w:rPr>
          <w:sz w:val="16"/>
        </w:rPr>
        <w:t>can</w:t>
      </w:r>
      <w:r w:rsidRPr="00A25529">
        <w:rPr>
          <w:rStyle w:val="StyleUnderline"/>
        </w:rPr>
        <w:t xml:space="preserve"> see that </w:t>
      </w:r>
      <w:r w:rsidRPr="00A25529">
        <w:rPr>
          <w:rStyle w:val="StyleUnderline"/>
          <w:highlight w:val="cyan"/>
        </w:rPr>
        <w:t>the “gap between the U.S. military and</w:t>
      </w:r>
      <w:r w:rsidRPr="00A25529">
        <w:rPr>
          <w:rStyle w:val="StyleUnderline"/>
        </w:rPr>
        <w:t xml:space="preserve"> our closest </w:t>
      </w:r>
      <w:r w:rsidRPr="00A25529">
        <w:rPr>
          <w:rStyle w:val="StyleUnderline"/>
          <w:highlight w:val="cyan"/>
        </w:rPr>
        <w:t>rivals” will not “collapse</w:t>
      </w:r>
      <w:r w:rsidRPr="00A25529">
        <w:rPr>
          <w:sz w:val="16"/>
        </w:rPr>
        <w:t>.”32 The gap will close, which should worry us, but</w:t>
      </w:r>
      <w:r w:rsidRPr="00A25529">
        <w:rPr>
          <w:rStyle w:val="StyleUnderline"/>
        </w:rPr>
        <w:t xml:space="preserve"> these rivals still have a long way to go. </w:t>
      </w:r>
      <w:r w:rsidRPr="00A25529">
        <w:rPr>
          <w:rStyle w:val="StyleUnderline"/>
          <w:highlight w:val="cyan"/>
        </w:rPr>
        <w:t>Nor will cuts “destroy” the U.S. military</w:t>
      </w:r>
      <w:r w:rsidRPr="00A25529">
        <w:rPr>
          <w:rStyle w:val="StyleUnderline"/>
        </w:rPr>
        <w:t xml:space="preserve"> upon which our allies’ security also depends. As Micah Zenko of the Council on Foreign Relations captured so well, “</w:t>
      </w:r>
      <w:r w:rsidRPr="00A25529">
        <w:rPr>
          <w:rStyle w:val="StyleUnderline"/>
          <w:highlight w:val="cyan"/>
        </w:rPr>
        <w:t>It is implausible that the entire U.S. military would be unable to function with just under $500 billion</w:t>
      </w:r>
      <w:r w:rsidRPr="00A25529">
        <w:rPr>
          <w:rStyle w:val="StyleUnderline"/>
        </w:rPr>
        <w:t>.”</w:t>
      </w:r>
      <w:r w:rsidRPr="00A25529">
        <w:rPr>
          <w:sz w:val="16"/>
        </w:rPr>
        <w:t xml:space="preserve">33 </w:t>
      </w:r>
      <w:r w:rsidRPr="00A25529">
        <w:rPr>
          <w:rStyle w:val="StyleUnderline"/>
        </w:rPr>
        <w:t xml:space="preserve">Indeed, far from being in a situation of “utter failure,” </w:t>
      </w:r>
      <w:r w:rsidRPr="00A25529">
        <w:rPr>
          <w:rStyle w:val="StyleUnderline"/>
          <w:highlight w:val="cyan"/>
        </w:rPr>
        <w:t>the U.S. forces</w:t>
      </w:r>
      <w:r w:rsidRPr="00A25529">
        <w:rPr>
          <w:rStyle w:val="StyleUnderline"/>
        </w:rPr>
        <w:t xml:space="preserve"> available globally as well as in East Asia might be lessened, but </w:t>
      </w:r>
      <w:r w:rsidRPr="00A25529">
        <w:rPr>
          <w:rStyle w:val="StyleUnderline"/>
          <w:highlight w:val="cyan"/>
        </w:rPr>
        <w:t>would still be quite potent</w:t>
      </w:r>
      <w:r w:rsidRPr="00A25529">
        <w:rPr>
          <w:rStyle w:val="StyleUnderline"/>
        </w:rPr>
        <w:t>. And finally</w:t>
      </w:r>
      <w:r w:rsidRPr="00A25529">
        <w:rPr>
          <w:rStyle w:val="StyleUnderline"/>
          <w:highlight w:val="cyan"/>
        </w:rPr>
        <w:t xml:space="preserve">, it is hard to square how sequestration would “invite aggression.” </w:t>
      </w:r>
      <w:r w:rsidRPr="00A25529">
        <w:rPr>
          <w:rStyle w:val="StyleUnderline"/>
        </w:rPr>
        <w:t xml:space="preserve">A </w:t>
      </w:r>
      <w:r w:rsidRPr="00A25529">
        <w:rPr>
          <w:sz w:val="16"/>
        </w:rPr>
        <w:t xml:space="preserve">weaker U.S. force would be available to deter and fight foes, but </w:t>
      </w:r>
      <w:r w:rsidRPr="00A25529">
        <w:rPr>
          <w:rStyle w:val="StyleUnderline"/>
        </w:rPr>
        <w:t xml:space="preserve">by no means fundamentally changed. Indeed, </w:t>
      </w:r>
      <w:r w:rsidRPr="00A25529">
        <w:rPr>
          <w:rStyle w:val="StyleUnderline"/>
          <w:highlight w:val="cyan"/>
        </w:rPr>
        <w:t>such a “paper tiger” would</w:t>
      </w:r>
      <w:r w:rsidRPr="00A25529">
        <w:rPr>
          <w:rStyle w:val="StyleUnderline"/>
        </w:rPr>
        <w:t xml:space="preserve"> actually </w:t>
      </w:r>
      <w:r w:rsidRPr="00A25529">
        <w:rPr>
          <w:rStyle w:val="StyleUnderline"/>
          <w:highlight w:val="cyan"/>
        </w:rPr>
        <w:t xml:space="preserve">be supported by spending levels equivalent to </w:t>
      </w:r>
      <w:r w:rsidRPr="00A25529">
        <w:rPr>
          <w:rStyle w:val="StyleUnderline"/>
        </w:rPr>
        <w:t xml:space="preserve">the </w:t>
      </w:r>
      <w:r w:rsidRPr="00A25529">
        <w:rPr>
          <w:rStyle w:val="StyleUnderline"/>
          <w:highlight w:val="cyan"/>
        </w:rPr>
        <w:t>2007</w:t>
      </w:r>
      <w:r w:rsidRPr="00A25529">
        <w:rPr>
          <w:rStyle w:val="StyleUnderline"/>
        </w:rPr>
        <w:t xml:space="preserve"> U.S. military budget.</w:t>
      </w:r>
    </w:p>
    <w:p w14:paraId="73CE86D5" w14:textId="77777777" w:rsidR="00653673" w:rsidRPr="008C3464" w:rsidRDefault="00653673" w:rsidP="00A218F4"/>
    <w:p w14:paraId="4438B795" w14:textId="77777777" w:rsidR="003D7DED" w:rsidRPr="005C2B4D" w:rsidRDefault="003D7DED" w:rsidP="003D7DED">
      <w:pPr>
        <w:pStyle w:val="Heading4"/>
      </w:pPr>
      <w:r>
        <w:t xml:space="preserve">Defense spending reductions have no impact </w:t>
      </w:r>
    </w:p>
    <w:p w14:paraId="4EE7B39B" w14:textId="77777777" w:rsidR="003D7DED" w:rsidRDefault="003D7DED" w:rsidP="003D7DED">
      <w:proofErr w:type="spellStart"/>
      <w:r w:rsidRPr="003F481F">
        <w:rPr>
          <w:rStyle w:val="Style13ptBold"/>
        </w:rPr>
        <w:t>Smithberger</w:t>
      </w:r>
      <w:proofErr w:type="spellEnd"/>
      <w:r w:rsidRPr="003F481F">
        <w:rPr>
          <w:rStyle w:val="Style13ptBold"/>
        </w:rPr>
        <w:t xml:space="preserve"> ’21</w:t>
      </w:r>
      <w:r>
        <w:t xml:space="preserve"> [</w:t>
      </w:r>
      <w:r w:rsidRPr="003F481F">
        <w:t>Mandy</w:t>
      </w:r>
      <w:r>
        <w:t>;</w:t>
      </w:r>
      <w:r w:rsidRPr="003F481F">
        <w:t xml:space="preserve"> 9-7-2021</w:t>
      </w:r>
      <w:r>
        <w:t>; Defense Policy Advisor, US Senate;</w:t>
      </w:r>
      <w:r w:rsidRPr="003F481F">
        <w:t xml:space="preserve"> "The United States needs to cut military spending and shift money to two pressing threats: pandemics and climate change," Bulletin of the Atomic Scientists, </w:t>
      </w:r>
      <w:hyperlink r:id="rId237" w:history="1">
        <w:r w:rsidRPr="00CD7CD0">
          <w:rPr>
            <w:rStyle w:val="Hyperlink"/>
          </w:rPr>
          <w:t>https://thebulletin.org/premium/2021-09/the-united-states-needs-to-cut-military-spending-and-shift-money-to-two-pressing-threats-pandemics-and-climate-change/</w:t>
        </w:r>
      </w:hyperlink>
      <w:r>
        <w:t>; era]</w:t>
      </w:r>
    </w:p>
    <w:p w14:paraId="29E23167" w14:textId="77777777" w:rsidR="003D7DED" w:rsidRPr="005C2B4D" w:rsidRDefault="003D7DED" w:rsidP="003D7DED">
      <w:pPr>
        <w:rPr>
          <w:sz w:val="16"/>
        </w:rPr>
      </w:pPr>
      <w:r w:rsidRPr="005C2B4D">
        <w:rPr>
          <w:sz w:val="16"/>
        </w:rPr>
        <w:t xml:space="preserve">The last year has made one fact quite clear: </w:t>
      </w:r>
      <w:r w:rsidRPr="005C2B4D">
        <w:rPr>
          <w:rStyle w:val="Emphasis"/>
          <w:highlight w:val="cyan"/>
        </w:rPr>
        <w:t>Spending huge amounts</w:t>
      </w:r>
      <w:r w:rsidRPr="003F481F">
        <w:rPr>
          <w:rStyle w:val="StyleUnderline"/>
        </w:rPr>
        <w:t xml:space="preserve"> of money </w:t>
      </w:r>
      <w:r w:rsidRPr="00401028">
        <w:rPr>
          <w:rStyle w:val="StyleUnderline"/>
          <w:highlight w:val="cyan"/>
        </w:rPr>
        <w:t>on defense has</w:t>
      </w:r>
      <w:r w:rsidRPr="003F481F">
        <w:rPr>
          <w:rStyle w:val="StyleUnderline"/>
        </w:rPr>
        <w:t xml:space="preserve"> little</w:t>
      </w:r>
      <w:r w:rsidRPr="005C2B4D">
        <w:rPr>
          <w:sz w:val="16"/>
        </w:rPr>
        <w:t xml:space="preserve"> to </w:t>
      </w:r>
      <w:r w:rsidRPr="005C2B4D">
        <w:rPr>
          <w:rStyle w:val="Emphasis"/>
          <w:highlight w:val="cyan"/>
        </w:rPr>
        <w:t>no impact</w:t>
      </w:r>
      <w:r w:rsidRPr="005C2B4D">
        <w:rPr>
          <w:rStyle w:val="StyleUnderline"/>
        </w:rPr>
        <w:t xml:space="preserve"> </w:t>
      </w:r>
      <w:r w:rsidRPr="00401028">
        <w:rPr>
          <w:rStyle w:val="StyleUnderline"/>
          <w:highlight w:val="cyan"/>
        </w:rPr>
        <w:t>on whether a country will</w:t>
      </w:r>
      <w:r w:rsidRPr="005C2B4D">
        <w:rPr>
          <w:sz w:val="16"/>
        </w:rPr>
        <w:t xml:space="preserve"> be able to effectively </w:t>
      </w:r>
      <w:r w:rsidRPr="00401028">
        <w:rPr>
          <w:rStyle w:val="StyleUnderline"/>
          <w:highlight w:val="cyan"/>
        </w:rPr>
        <w:t>protect its people and</w:t>
      </w:r>
      <w:r w:rsidRPr="005C2B4D">
        <w:rPr>
          <w:sz w:val="16"/>
        </w:rPr>
        <w:t xml:space="preserve"> its </w:t>
      </w:r>
      <w:r w:rsidRPr="00401028">
        <w:rPr>
          <w:rStyle w:val="StyleUnderline"/>
          <w:highlight w:val="cyan"/>
        </w:rPr>
        <w:t>econ</w:t>
      </w:r>
      <w:r w:rsidRPr="005C2B4D">
        <w:rPr>
          <w:sz w:val="16"/>
        </w:rPr>
        <w:t>omy from a pandemic. The COVID-19 pandemic vividly illuminated the many ways in which the American approach to national security has been fundamentally focused on the wrong threats. As US defense expenditures rose in 2020 to $778 billion—that is, almost 40 percent of total military spending in the world—a third of small US businesses closed either temporarily or forever, and, by June 2021, over 600,000 people in the United States had died from COVID-19.</w:t>
      </w:r>
    </w:p>
    <w:p w14:paraId="658E0C11" w14:textId="77777777" w:rsidR="003D7DED" w:rsidRPr="005C2B4D" w:rsidRDefault="003D7DED" w:rsidP="003D7DED">
      <w:pPr>
        <w:rPr>
          <w:sz w:val="16"/>
        </w:rPr>
      </w:pPr>
      <w:r w:rsidRPr="005C2B4D">
        <w:rPr>
          <w:sz w:val="16"/>
        </w:rPr>
        <w:t xml:space="preserve">The </w:t>
      </w:r>
      <w:r w:rsidRPr="00401028">
        <w:rPr>
          <w:rStyle w:val="StyleUnderline"/>
        </w:rPr>
        <w:t>Biden</w:t>
      </w:r>
      <w:r w:rsidRPr="005C2B4D">
        <w:rPr>
          <w:sz w:val="16"/>
        </w:rPr>
        <w:t xml:space="preserve"> administration </w:t>
      </w:r>
      <w:r w:rsidRPr="003F481F">
        <w:rPr>
          <w:rStyle w:val="StyleUnderline"/>
        </w:rPr>
        <w:t>had an opportunity to redirect</w:t>
      </w:r>
      <w:r w:rsidRPr="005C2B4D">
        <w:rPr>
          <w:sz w:val="16"/>
        </w:rPr>
        <w:t xml:space="preserve"> the United States’ path </w:t>
      </w:r>
      <w:r w:rsidRPr="003F481F">
        <w:rPr>
          <w:rStyle w:val="StyleUnderline"/>
        </w:rPr>
        <w:t>away from endless</w:t>
      </w:r>
      <w:r w:rsidRPr="005C2B4D">
        <w:rPr>
          <w:sz w:val="16"/>
        </w:rPr>
        <w:t xml:space="preserve"> </w:t>
      </w:r>
      <w:r w:rsidRPr="003F481F">
        <w:rPr>
          <w:rStyle w:val="StyleUnderline"/>
        </w:rPr>
        <w:t>war</w:t>
      </w:r>
      <w:r w:rsidRPr="005C2B4D">
        <w:rPr>
          <w:sz w:val="16"/>
        </w:rPr>
        <w:t xml:space="preserve"> and all but limitless spending on the Defense Department. That path could and should have centered on the most imminent threats to our security: climate change and potentially pandemic infectious diseases.</w:t>
      </w:r>
    </w:p>
    <w:p w14:paraId="1571C53D" w14:textId="77777777" w:rsidR="003D7DED" w:rsidRPr="005C2B4D" w:rsidRDefault="003D7DED" w:rsidP="003D7DED">
      <w:pPr>
        <w:rPr>
          <w:sz w:val="16"/>
        </w:rPr>
      </w:pPr>
      <w:r w:rsidRPr="005C2B4D">
        <w:rPr>
          <w:sz w:val="16"/>
        </w:rPr>
        <w:t xml:space="preserve">But you wouldn’t recognize those as America’s top threats by looking at its spending priorities, which continue to prioritize the best interests of defense contractors over protecting the true national security. For example, the </w:t>
      </w:r>
      <w:r w:rsidRPr="00401028">
        <w:rPr>
          <w:rStyle w:val="StyleUnderline"/>
          <w:highlight w:val="cyan"/>
        </w:rPr>
        <w:t>Defense Department</w:t>
      </w:r>
      <w:r w:rsidRPr="005C2B4D">
        <w:rPr>
          <w:sz w:val="16"/>
        </w:rPr>
        <w:t xml:space="preserve"> has repeatedly </w:t>
      </w:r>
      <w:r w:rsidRPr="005C2B4D">
        <w:rPr>
          <w:rStyle w:val="Emphasis"/>
          <w:highlight w:val="cyan"/>
        </w:rPr>
        <w:t>accelerated production</w:t>
      </w:r>
      <w:r w:rsidRPr="005C2B4D">
        <w:rPr>
          <w:rStyle w:val="StyleUnderline"/>
        </w:rPr>
        <w:t xml:space="preserve"> </w:t>
      </w:r>
      <w:r w:rsidRPr="005C2B4D">
        <w:rPr>
          <w:rStyle w:val="StyleUnderline"/>
          <w:highlight w:val="cyan"/>
        </w:rPr>
        <w:t>of weapons</w:t>
      </w:r>
      <w:r w:rsidRPr="005C2B4D">
        <w:rPr>
          <w:sz w:val="16"/>
        </w:rPr>
        <w:t xml:space="preserve"> systems with </w:t>
      </w:r>
      <w:r w:rsidRPr="003F481F">
        <w:rPr>
          <w:rStyle w:val="StyleUnderline"/>
        </w:rPr>
        <w:t>immature technology before capabilities</w:t>
      </w:r>
      <w:r w:rsidRPr="005C2B4D">
        <w:rPr>
          <w:sz w:val="16"/>
        </w:rPr>
        <w:t xml:space="preserve"> have been </w:t>
      </w:r>
      <w:r w:rsidRPr="003F481F">
        <w:rPr>
          <w:rStyle w:val="StyleUnderline"/>
        </w:rPr>
        <w:t>proven</w:t>
      </w:r>
      <w:r w:rsidRPr="005C2B4D">
        <w:rPr>
          <w:sz w:val="16"/>
        </w:rPr>
        <w:t xml:space="preserve"> in testing. The end result of this practice included a </w:t>
      </w:r>
      <w:r w:rsidRPr="003F481F">
        <w:rPr>
          <w:rStyle w:val="StyleUnderline"/>
        </w:rPr>
        <w:t xml:space="preserve">decade of spending </w:t>
      </w:r>
      <w:r w:rsidRPr="005C2B4D">
        <w:rPr>
          <w:rStyle w:val="Emphasis"/>
          <w:highlight w:val="cyan"/>
        </w:rPr>
        <w:t>$46 billion</w:t>
      </w:r>
      <w:r w:rsidRPr="005C2B4D">
        <w:rPr>
          <w:rStyle w:val="StyleUnderline"/>
        </w:rPr>
        <w:t xml:space="preserve"> </w:t>
      </w:r>
      <w:r w:rsidRPr="00401028">
        <w:rPr>
          <w:rStyle w:val="StyleUnderline"/>
          <w:highlight w:val="cyan"/>
        </w:rPr>
        <w:t>on programs</w:t>
      </w:r>
      <w:r w:rsidRPr="003F481F">
        <w:rPr>
          <w:rStyle w:val="StyleUnderline"/>
        </w:rPr>
        <w:t xml:space="preserve"> that were</w:t>
      </w:r>
      <w:r w:rsidRPr="005C2B4D">
        <w:rPr>
          <w:sz w:val="16"/>
        </w:rPr>
        <w:t xml:space="preserve"> ultimately </w:t>
      </w:r>
      <w:r w:rsidRPr="003F481F">
        <w:rPr>
          <w:rStyle w:val="StyleUnderline"/>
        </w:rPr>
        <w:t>canceled</w:t>
      </w:r>
      <w:r w:rsidRPr="005C2B4D">
        <w:rPr>
          <w:sz w:val="16"/>
        </w:rPr>
        <w:t xml:space="preserve">. When that </w:t>
      </w:r>
      <w:r w:rsidRPr="003F481F">
        <w:rPr>
          <w:rStyle w:val="StyleUnderline"/>
        </w:rPr>
        <w:t>immature tech</w:t>
      </w:r>
      <w:r w:rsidRPr="005C2B4D">
        <w:rPr>
          <w:sz w:val="16"/>
        </w:rPr>
        <w:t xml:space="preserve">nology inevitably </w:t>
      </w:r>
      <w:r w:rsidRPr="003F481F">
        <w:rPr>
          <w:rStyle w:val="StyleUnderline"/>
        </w:rPr>
        <w:t xml:space="preserve">led to </w:t>
      </w:r>
      <w:r w:rsidRPr="00401028">
        <w:rPr>
          <w:rStyle w:val="StyleUnderline"/>
          <w:highlight w:val="cyan"/>
        </w:rPr>
        <w:t>delays</w:t>
      </w:r>
      <w:r w:rsidRPr="003F481F">
        <w:rPr>
          <w:rStyle w:val="StyleUnderline"/>
        </w:rPr>
        <w:t xml:space="preserve"> and </w:t>
      </w:r>
      <w:r w:rsidRPr="005C2B4D">
        <w:rPr>
          <w:rStyle w:val="Emphasis"/>
          <w:highlight w:val="cyan"/>
        </w:rPr>
        <w:t>increased costs</w:t>
      </w:r>
      <w:r w:rsidRPr="005C2B4D">
        <w:rPr>
          <w:sz w:val="16"/>
        </w:rPr>
        <w:t xml:space="preserve">, those </w:t>
      </w:r>
      <w:r w:rsidRPr="003F481F">
        <w:rPr>
          <w:rStyle w:val="StyleUnderline"/>
        </w:rPr>
        <w:t>programs took resources from maintaining</w:t>
      </w:r>
      <w:r w:rsidRPr="005C2B4D">
        <w:rPr>
          <w:sz w:val="16"/>
        </w:rPr>
        <w:t xml:space="preserve"> the </w:t>
      </w:r>
      <w:r w:rsidRPr="003F481F">
        <w:rPr>
          <w:rStyle w:val="StyleUnderline"/>
        </w:rPr>
        <w:t>weapons and systems</w:t>
      </w:r>
      <w:r w:rsidRPr="005C2B4D">
        <w:rPr>
          <w:sz w:val="16"/>
        </w:rPr>
        <w:t xml:space="preserve"> the United States already had, </w:t>
      </w:r>
      <w:r w:rsidRPr="003F481F">
        <w:rPr>
          <w:rStyle w:val="StyleUnderline"/>
        </w:rPr>
        <w:t>contributing</w:t>
      </w:r>
      <w:r w:rsidRPr="005C2B4D">
        <w:rPr>
          <w:sz w:val="16"/>
        </w:rPr>
        <w:t xml:space="preserve">, very likely, </w:t>
      </w:r>
      <w:r w:rsidRPr="003F481F">
        <w:rPr>
          <w:rStyle w:val="StyleUnderline"/>
        </w:rPr>
        <w:t>to preventable accidents</w:t>
      </w:r>
      <w:r w:rsidRPr="005C2B4D">
        <w:rPr>
          <w:sz w:val="16"/>
        </w:rPr>
        <w:t xml:space="preserve">. Smart cuts would stop production of major programs like the F-35 Joint Strike Fighter until testing is complete. </w:t>
      </w:r>
      <w:r w:rsidRPr="00706471">
        <w:rPr>
          <w:rStyle w:val="StyleUnderline"/>
        </w:rPr>
        <w:t>Proper oversight of the</w:t>
      </w:r>
      <w:r w:rsidRPr="005C2B4D">
        <w:rPr>
          <w:sz w:val="16"/>
        </w:rPr>
        <w:t xml:space="preserve"> </w:t>
      </w:r>
      <w:r w:rsidRPr="00706471">
        <w:rPr>
          <w:rStyle w:val="StyleUnderline"/>
        </w:rPr>
        <w:t>defense budget</w:t>
      </w:r>
      <w:r w:rsidRPr="005C2B4D">
        <w:rPr>
          <w:sz w:val="16"/>
        </w:rPr>
        <w:t xml:space="preserve"> would also </w:t>
      </w:r>
      <w:r w:rsidRPr="00706471">
        <w:rPr>
          <w:rStyle w:val="StyleUnderline"/>
        </w:rPr>
        <w:t>challenge bureaucratic growth</w:t>
      </w:r>
      <w:r w:rsidRPr="005C2B4D">
        <w:rPr>
          <w:sz w:val="16"/>
        </w:rPr>
        <w:t xml:space="preserve"> that </w:t>
      </w:r>
      <w:r w:rsidRPr="00706471">
        <w:rPr>
          <w:rStyle w:val="StyleUnderline"/>
        </w:rPr>
        <w:t>inevitably follows when new entities</w:t>
      </w:r>
      <w:r w:rsidRPr="005C2B4D">
        <w:rPr>
          <w:sz w:val="16"/>
        </w:rPr>
        <w:t xml:space="preserve"> are </w:t>
      </w:r>
      <w:r w:rsidRPr="00706471">
        <w:rPr>
          <w:rStyle w:val="StyleUnderline"/>
        </w:rPr>
        <w:t>created</w:t>
      </w:r>
      <w:r w:rsidRPr="005C2B4D">
        <w:rPr>
          <w:sz w:val="16"/>
        </w:rPr>
        <w:t>. (One good example is the Space Force, which some in Congress are already criticizing for mismanaging its procurement programs.)</w:t>
      </w:r>
    </w:p>
    <w:p w14:paraId="48A87F90" w14:textId="77777777" w:rsidR="003D7DED" w:rsidRPr="005C2B4D" w:rsidRDefault="003D7DED" w:rsidP="003D7DED">
      <w:pPr>
        <w:rPr>
          <w:sz w:val="16"/>
        </w:rPr>
      </w:pPr>
      <w:r w:rsidRPr="00401028">
        <w:rPr>
          <w:rStyle w:val="StyleUnderline"/>
          <w:highlight w:val="cyan"/>
        </w:rPr>
        <w:t>Nuclear spending</w:t>
      </w:r>
      <w:r w:rsidRPr="005C2B4D">
        <w:rPr>
          <w:sz w:val="16"/>
        </w:rPr>
        <w:t xml:space="preserve"> is another area in which US priorities have </w:t>
      </w:r>
      <w:r w:rsidRPr="00706471">
        <w:rPr>
          <w:rStyle w:val="StyleUnderline"/>
        </w:rPr>
        <w:t xml:space="preserve">flown </w:t>
      </w:r>
      <w:r w:rsidRPr="00401028">
        <w:rPr>
          <w:rStyle w:val="StyleUnderline"/>
        </w:rPr>
        <w:t xml:space="preserve">completely </w:t>
      </w:r>
      <w:r w:rsidRPr="005C2B4D">
        <w:rPr>
          <w:rStyle w:val="Emphasis"/>
          <w:highlight w:val="cyan"/>
        </w:rPr>
        <w:t>off the rails</w:t>
      </w:r>
      <w:r w:rsidRPr="005C2B4D">
        <w:rPr>
          <w:sz w:val="16"/>
        </w:rPr>
        <w:t xml:space="preserve">. Over the course of a single year, the </w:t>
      </w:r>
      <w:r w:rsidRPr="00706471">
        <w:rPr>
          <w:rStyle w:val="StyleUnderline"/>
        </w:rPr>
        <w:t xml:space="preserve">cost estimate for the nuclear weapons activities </w:t>
      </w:r>
      <w:r w:rsidRPr="00401028">
        <w:rPr>
          <w:rStyle w:val="StyleUnderline"/>
          <w:highlight w:val="cyan"/>
        </w:rPr>
        <w:t>budget increased by</w:t>
      </w:r>
      <w:r w:rsidRPr="005C2B4D">
        <w:rPr>
          <w:rStyle w:val="StyleUnderline"/>
        </w:rPr>
        <w:t xml:space="preserve"> </w:t>
      </w:r>
      <w:r w:rsidRPr="005C2B4D">
        <w:rPr>
          <w:rStyle w:val="Emphasis"/>
          <w:highlight w:val="cyan"/>
        </w:rPr>
        <w:t>$113 billion</w:t>
      </w:r>
      <w:r w:rsidRPr="005C2B4D">
        <w:rPr>
          <w:sz w:val="16"/>
        </w:rPr>
        <w:t xml:space="preserve">. The upcoming Nuclear Posture Review should seriously consider canceling a number of programs. For example, the sea-launched cruise missile is not only destabilizing—an adversary could not tell whether a US submarine-launched cruise missile had a nuclear or conventional warhead—but undermines the Navy’s ability to conduct its conventional missions. </w:t>
      </w:r>
      <w:r w:rsidRPr="00706471">
        <w:rPr>
          <w:rStyle w:val="StyleUnderline"/>
        </w:rPr>
        <w:t>Canceling the</w:t>
      </w:r>
      <w:r w:rsidRPr="005C2B4D">
        <w:rPr>
          <w:sz w:val="16"/>
        </w:rPr>
        <w:t xml:space="preserve"> </w:t>
      </w:r>
      <w:r w:rsidRPr="00706471">
        <w:rPr>
          <w:rStyle w:val="StyleUnderline"/>
        </w:rPr>
        <w:t>program</w:t>
      </w:r>
      <w:r w:rsidRPr="005C2B4D">
        <w:rPr>
          <w:sz w:val="16"/>
        </w:rPr>
        <w:t xml:space="preserve"> would </w:t>
      </w:r>
      <w:r w:rsidRPr="00706471">
        <w:rPr>
          <w:rStyle w:val="StyleUnderline"/>
        </w:rPr>
        <w:t>save at least $10 billion</w:t>
      </w:r>
      <w:r w:rsidRPr="005C2B4D">
        <w:rPr>
          <w:sz w:val="16"/>
        </w:rPr>
        <w:t xml:space="preserve"> over the next 10 years. Plans to modernize land-based intercontinental ballistic missiles could also be curtailed without compromising US national security.</w:t>
      </w:r>
    </w:p>
    <w:p w14:paraId="03329F51" w14:textId="77777777" w:rsidR="003D7DED" w:rsidRPr="005C2B4D" w:rsidRDefault="003D7DED" w:rsidP="003D7DED">
      <w:pPr>
        <w:rPr>
          <w:sz w:val="16"/>
        </w:rPr>
      </w:pPr>
      <w:r w:rsidRPr="005C2B4D">
        <w:rPr>
          <w:sz w:val="16"/>
        </w:rPr>
        <w:t xml:space="preserve">The </w:t>
      </w:r>
      <w:r w:rsidRPr="00706471">
        <w:rPr>
          <w:rStyle w:val="StyleUnderline"/>
        </w:rPr>
        <w:t>defense budget</w:t>
      </w:r>
      <w:r w:rsidRPr="005C2B4D">
        <w:rPr>
          <w:sz w:val="16"/>
        </w:rPr>
        <w:t xml:space="preserve"> submitted by the Biden administration looks very like the Trump administration’s, with only a few variations. It </w:t>
      </w:r>
      <w:r w:rsidRPr="00706471">
        <w:rPr>
          <w:rStyle w:val="StyleUnderline"/>
        </w:rPr>
        <w:t>included more than $12 billion for the F-35</w:t>
      </w:r>
      <w:r w:rsidRPr="005C2B4D">
        <w:rPr>
          <w:sz w:val="16"/>
        </w:rPr>
        <w:t xml:space="preserve"> Joint Strike Fighter </w:t>
      </w:r>
      <w:r w:rsidRPr="00706471">
        <w:rPr>
          <w:rStyle w:val="StyleUnderline"/>
        </w:rPr>
        <w:t>program</w:t>
      </w:r>
      <w:r w:rsidRPr="005C2B4D">
        <w:rPr>
          <w:sz w:val="16"/>
        </w:rPr>
        <w:t xml:space="preserve">—a program </w:t>
      </w:r>
      <w:r w:rsidRPr="00706471">
        <w:rPr>
          <w:rStyle w:val="StyleUnderline"/>
        </w:rPr>
        <w:t>plagued with performance deficiencies, high costs, and low</w:t>
      </w:r>
      <w:r w:rsidRPr="005C2B4D">
        <w:rPr>
          <w:sz w:val="16"/>
        </w:rPr>
        <w:t xml:space="preserve"> </w:t>
      </w:r>
      <w:r w:rsidRPr="00706471">
        <w:rPr>
          <w:rStyle w:val="StyleUnderline"/>
        </w:rPr>
        <w:t>availability</w:t>
      </w:r>
      <w:r w:rsidRPr="005C2B4D">
        <w:rPr>
          <w:sz w:val="16"/>
        </w:rPr>
        <w:t>. It also largely endorsed the past administration’s destabilizing nuclear weapons plans and spending on expensive and fragile conventional weapons.</w:t>
      </w:r>
    </w:p>
    <w:p w14:paraId="48169E66" w14:textId="77777777" w:rsidR="003D7DED" w:rsidRPr="005C2B4D" w:rsidRDefault="003D7DED" w:rsidP="003D7DED">
      <w:pPr>
        <w:rPr>
          <w:sz w:val="16"/>
          <w:szCs w:val="16"/>
        </w:rPr>
      </w:pPr>
      <w:r w:rsidRPr="005C2B4D">
        <w:rPr>
          <w:sz w:val="16"/>
          <w:szCs w:val="16"/>
        </w:rPr>
        <w:t>Even before the pandemic, there was plenty of evidence that the large US defense budget was ripe for cuts and reform. In fact, the overall pattern of recent defense contracting exhibits one defining characteristic: always paying too much. Too much for the shadow workforce of private white-collar workers performing jobs that could usually be performed at half or one-third the cost by government employees, for instance. Too much for spare parts, including $71 for a straight pin that should have cost less than a nickel.</w:t>
      </w:r>
    </w:p>
    <w:p w14:paraId="26C77CD6" w14:textId="77777777" w:rsidR="003D7DED" w:rsidRPr="005C2B4D" w:rsidRDefault="003D7DED" w:rsidP="003D7DED">
      <w:pPr>
        <w:rPr>
          <w:sz w:val="16"/>
          <w:szCs w:val="16"/>
        </w:rPr>
      </w:pPr>
      <w:r w:rsidRPr="005C2B4D">
        <w:rPr>
          <w:sz w:val="16"/>
          <w:szCs w:val="16"/>
        </w:rPr>
        <w:t>Based on these kinds of results, another federal agency could expect significant budget cuts. The significant costs of protecting the economy during the pandemic led to one of the strongest votes in history to cut the defense budget by 10 percent, with 93 House members and 23 senators in favor. That modest proposal was a bridge too far for the Congress as a whole. Still, it’s becoming clear to defense contractors and their allies that their gravy train could be in jeopardy—unless they create a new threat to justify continued high levels of defense spending.</w:t>
      </w:r>
    </w:p>
    <w:p w14:paraId="4E0CD6B0" w14:textId="77777777" w:rsidR="003D7DED" w:rsidRPr="005C2B4D" w:rsidRDefault="003D7DED" w:rsidP="003D7DED">
      <w:pPr>
        <w:rPr>
          <w:sz w:val="16"/>
        </w:rPr>
      </w:pPr>
      <w:r w:rsidRPr="005C2B4D">
        <w:rPr>
          <w:sz w:val="16"/>
        </w:rPr>
        <w:t xml:space="preserve">In Washington there is a growing drumbeat from Pentagon contractors and the think tanks they fund on the need to increase defense efforts related to China. Their allies in the Pentagon and Congress also argue that the United States must increase its budget significantly to be prepared to fight an all-out conventional war against China. Those pushing for a new Cold War with China look past reality: </w:t>
      </w:r>
      <w:r w:rsidRPr="005C2B4D">
        <w:rPr>
          <w:rStyle w:val="StyleUnderline"/>
          <w:highlight w:val="cyan"/>
        </w:rPr>
        <w:t>The</w:t>
      </w:r>
      <w:r w:rsidRPr="005C2B4D">
        <w:rPr>
          <w:rStyle w:val="StyleUnderline"/>
        </w:rPr>
        <w:t xml:space="preserve"> </w:t>
      </w:r>
      <w:r w:rsidRPr="005C2B4D">
        <w:rPr>
          <w:rStyle w:val="Emphasis"/>
          <w:highlight w:val="cyan"/>
        </w:rPr>
        <w:t>U</w:t>
      </w:r>
      <w:r w:rsidRPr="005C2B4D">
        <w:rPr>
          <w:sz w:val="16"/>
        </w:rPr>
        <w:t xml:space="preserve">nited </w:t>
      </w:r>
      <w:r w:rsidRPr="005C2B4D">
        <w:rPr>
          <w:rStyle w:val="Emphasis"/>
          <w:highlight w:val="cyan"/>
        </w:rPr>
        <w:t>S</w:t>
      </w:r>
      <w:r w:rsidRPr="005C2B4D">
        <w:rPr>
          <w:sz w:val="16"/>
        </w:rPr>
        <w:t xml:space="preserve">tates far </w:t>
      </w:r>
      <w:r w:rsidRPr="005C2B4D">
        <w:rPr>
          <w:rStyle w:val="Emphasis"/>
          <w:highlight w:val="cyan"/>
        </w:rPr>
        <w:t>outpaces China</w:t>
      </w:r>
      <w:r w:rsidRPr="005C2B4D">
        <w:rPr>
          <w:rStyle w:val="StyleUnderline"/>
        </w:rPr>
        <w:t xml:space="preserve"> </w:t>
      </w:r>
      <w:r w:rsidRPr="005C2B4D">
        <w:rPr>
          <w:rStyle w:val="StyleUnderline"/>
          <w:highlight w:val="cyan"/>
        </w:rPr>
        <w:t>in military spending</w:t>
      </w:r>
      <w:r w:rsidRPr="005C2B4D">
        <w:rPr>
          <w:sz w:val="16"/>
        </w:rPr>
        <w:t xml:space="preserve"> (</w:t>
      </w:r>
      <w:r w:rsidRPr="005C2B4D">
        <w:rPr>
          <w:rStyle w:val="StyleUnderline"/>
          <w:highlight w:val="cyan"/>
        </w:rPr>
        <w:t>by</w:t>
      </w:r>
      <w:r w:rsidRPr="005C2B4D">
        <w:rPr>
          <w:sz w:val="16"/>
        </w:rPr>
        <w:t xml:space="preserve"> a factor of </w:t>
      </w:r>
      <w:r w:rsidRPr="005C2B4D">
        <w:rPr>
          <w:rStyle w:val="Emphasis"/>
          <w:highlight w:val="cyan"/>
        </w:rPr>
        <w:t>three</w:t>
      </w:r>
      <w:r w:rsidRPr="005C2B4D">
        <w:rPr>
          <w:sz w:val="16"/>
        </w:rPr>
        <w:t xml:space="preserve">, roughly), and </w:t>
      </w:r>
      <w:r w:rsidRPr="00401028">
        <w:rPr>
          <w:rStyle w:val="StyleUnderline"/>
        </w:rPr>
        <w:t>US weapons systems</w:t>
      </w:r>
      <w:r w:rsidRPr="005C2B4D">
        <w:rPr>
          <w:sz w:val="16"/>
        </w:rPr>
        <w:t xml:space="preserve">, </w:t>
      </w:r>
      <w:r w:rsidRPr="00401028">
        <w:rPr>
          <w:rStyle w:val="StyleUnderline"/>
        </w:rPr>
        <w:t>personnel</w:t>
      </w:r>
      <w:r w:rsidRPr="005C2B4D">
        <w:rPr>
          <w:sz w:val="16"/>
        </w:rPr>
        <w:t xml:space="preserve">, </w:t>
      </w:r>
      <w:r w:rsidRPr="00401028">
        <w:rPr>
          <w:rStyle w:val="StyleUnderline"/>
        </w:rPr>
        <w:t>and innovation programs</w:t>
      </w:r>
      <w:r w:rsidRPr="005C2B4D">
        <w:rPr>
          <w:sz w:val="16"/>
        </w:rPr>
        <w:t xml:space="preserve"> are generally </w:t>
      </w:r>
      <w:r w:rsidRPr="005C2B4D">
        <w:rPr>
          <w:rStyle w:val="StyleUnderline"/>
        </w:rPr>
        <w:t xml:space="preserve">far </w:t>
      </w:r>
      <w:r w:rsidRPr="005C2B4D">
        <w:rPr>
          <w:rStyle w:val="Emphasis"/>
          <w:highlight w:val="cyan"/>
        </w:rPr>
        <w:t>more capable</w:t>
      </w:r>
      <w:r w:rsidRPr="005C2B4D">
        <w:rPr>
          <w:rStyle w:val="StyleUnderline"/>
        </w:rPr>
        <w:t xml:space="preserve"> </w:t>
      </w:r>
      <w:r w:rsidRPr="005C2B4D">
        <w:rPr>
          <w:rStyle w:val="StyleUnderline"/>
          <w:highlight w:val="cyan"/>
        </w:rPr>
        <w:t>than China</w:t>
      </w:r>
      <w:r w:rsidRPr="005C2B4D">
        <w:rPr>
          <w:sz w:val="16"/>
        </w:rPr>
        <w:t xml:space="preserve">’s. </w:t>
      </w:r>
      <w:r w:rsidRPr="00401028">
        <w:rPr>
          <w:rStyle w:val="StyleUnderline"/>
        </w:rPr>
        <w:t xml:space="preserve">Our </w:t>
      </w:r>
      <w:r w:rsidRPr="005C2B4D">
        <w:rPr>
          <w:rStyle w:val="StyleUnderline"/>
          <w:highlight w:val="cyan"/>
        </w:rPr>
        <w:t>nuclear arsenal</w:t>
      </w:r>
      <w:r w:rsidRPr="005C2B4D">
        <w:rPr>
          <w:sz w:val="16"/>
        </w:rPr>
        <w:t xml:space="preserve"> stockpile </w:t>
      </w:r>
      <w:r w:rsidRPr="00401028">
        <w:rPr>
          <w:rStyle w:val="StyleUnderline"/>
        </w:rPr>
        <w:t>is</w:t>
      </w:r>
      <w:r w:rsidRPr="005C2B4D">
        <w:rPr>
          <w:sz w:val="16"/>
        </w:rPr>
        <w:t xml:space="preserve"> also </w:t>
      </w:r>
      <w:r w:rsidRPr="005C2B4D">
        <w:rPr>
          <w:rStyle w:val="Emphasis"/>
          <w:highlight w:val="cyan"/>
        </w:rPr>
        <w:t>significantly larger</w:t>
      </w:r>
      <w:r w:rsidRPr="005C2B4D">
        <w:rPr>
          <w:sz w:val="16"/>
        </w:rPr>
        <w:t>. Saber-rattling against major nuclear powers is dangerous; the sabers rattled against China seem to be largely directed at grabbing as many contractor dollars for the Pentagon as possible, rather than making the United States safer.</w:t>
      </w:r>
    </w:p>
    <w:p w14:paraId="5D94F993" w14:textId="77777777" w:rsidR="003D7DED" w:rsidRDefault="003D7DED" w:rsidP="003D7DED"/>
    <w:p w14:paraId="3094E47E" w14:textId="77777777" w:rsidR="00C027DA" w:rsidRDefault="00C027DA" w:rsidP="00C027DA">
      <w:pPr>
        <w:pStyle w:val="Heading4"/>
      </w:pPr>
      <w:r>
        <w:t>No impact to defense cuts – cuts are small and strategic innovation solves</w:t>
      </w:r>
    </w:p>
    <w:p w14:paraId="5B0E73F6" w14:textId="77777777" w:rsidR="00C027DA" w:rsidRPr="00A52DB9" w:rsidRDefault="00C027DA" w:rsidP="00C027DA">
      <w:r w:rsidRPr="00A11183">
        <w:rPr>
          <w:rStyle w:val="Style13ptBold"/>
        </w:rPr>
        <w:t>Leffler 13</w:t>
      </w:r>
      <w:r w:rsidRPr="00A52DB9">
        <w:t xml:space="preserve"> [</w:t>
      </w:r>
      <w:r>
        <w:t>Melvyn P; 10/4/</w:t>
      </w:r>
      <w:r w:rsidRPr="00A11183">
        <w:t>2023; Edward Stettinius Professor of History at the University of Virginia and a Faculty Associate at the Miller Center;</w:t>
      </w:r>
      <w:r w:rsidRPr="00A52DB9">
        <w:t xml:space="preserve"> "Why history suggests you shouldn't worry about military budget cuts"; </w:t>
      </w:r>
      <w:r>
        <w:t>Wilson Quarterly</w:t>
      </w:r>
      <w:r w:rsidRPr="00A52DB9">
        <w:t>; https://www.wilsonquarterly.com/quarterly/_/why-history-suggests-you-shouldnt-worry-about-military-budget-cuts; accessed 6-27-2023; Lowell-EL]</w:t>
      </w:r>
    </w:p>
    <w:p w14:paraId="54839B6D" w14:textId="77777777" w:rsidR="00C027DA" w:rsidRPr="001D2E5F" w:rsidRDefault="00C027DA" w:rsidP="00C027DA">
      <w:pPr>
        <w:rPr>
          <w:sz w:val="16"/>
          <w:lang w:eastAsia="zh-CN"/>
        </w:rPr>
      </w:pPr>
      <w:r w:rsidRPr="001D2E5F">
        <w:rPr>
          <w:sz w:val="16"/>
          <w:lang w:eastAsia="zh-CN"/>
        </w:rPr>
        <w:t xml:space="preserve">A </w:t>
      </w:r>
      <w:r w:rsidRPr="001D2E5F">
        <w:rPr>
          <w:u w:val="single"/>
          <w:lang w:eastAsia="zh-CN"/>
        </w:rPr>
        <w:t xml:space="preserve">looming new age of </w:t>
      </w:r>
      <w:r w:rsidRPr="001D2E5F">
        <w:rPr>
          <w:highlight w:val="cyan"/>
          <w:u w:val="single"/>
          <w:lang w:eastAsia="zh-CN"/>
        </w:rPr>
        <w:t>austerity</w:t>
      </w:r>
      <w:r w:rsidRPr="001D2E5F">
        <w:rPr>
          <w:u w:val="single"/>
          <w:lang w:eastAsia="zh-CN"/>
        </w:rPr>
        <w:t xml:space="preserve"> in defense is </w:t>
      </w:r>
      <w:r w:rsidRPr="001D2E5F">
        <w:rPr>
          <w:highlight w:val="cyan"/>
          <w:u w:val="single"/>
          <w:lang w:eastAsia="zh-CN"/>
        </w:rPr>
        <w:t>causing great anxiety in Washington</w:t>
      </w:r>
      <w:r w:rsidRPr="001D2E5F">
        <w:rPr>
          <w:sz w:val="16"/>
          <w:lang w:eastAsia="zh-CN"/>
        </w:rPr>
        <w:t>. “We have to remember the lessons of history,” President Barack Obama declared in 2012. “We can’t afford to repeat the mistakes that have been made in the past—after World War II, after Vietnam—when our military policy was left ill prepared for the future.”</w:t>
      </w:r>
    </w:p>
    <w:p w14:paraId="57EE967D" w14:textId="77777777" w:rsidR="00C027DA" w:rsidRPr="001D2E5F" w:rsidRDefault="00C027DA" w:rsidP="00C027DA">
      <w:pPr>
        <w:rPr>
          <w:sz w:val="16"/>
          <w:lang w:eastAsia="zh-CN"/>
        </w:rPr>
      </w:pPr>
      <w:r w:rsidRPr="001D2E5F">
        <w:rPr>
          <w:sz w:val="16"/>
          <w:lang w:eastAsia="zh-CN"/>
        </w:rPr>
        <w:t xml:space="preserve">What mistakes? asks Melvyn P. Leffler, a University of Virginia historian. </w:t>
      </w:r>
      <w:r w:rsidRPr="001D2E5F">
        <w:rPr>
          <w:u w:val="single"/>
          <w:lang w:eastAsia="zh-CN"/>
        </w:rPr>
        <w:t xml:space="preserve">“History shows us that </w:t>
      </w:r>
      <w:r w:rsidRPr="001D2E5F">
        <w:rPr>
          <w:highlight w:val="cyan"/>
          <w:u w:val="single"/>
          <w:lang w:eastAsia="zh-CN"/>
        </w:rPr>
        <w:t>austerity can help, rather than hurt</w:t>
      </w:r>
      <w:r w:rsidRPr="001D2E5F">
        <w:rPr>
          <w:u w:val="single"/>
          <w:lang w:eastAsia="zh-CN"/>
        </w:rPr>
        <w:t>,”</w:t>
      </w:r>
      <w:r w:rsidRPr="001D2E5F">
        <w:rPr>
          <w:sz w:val="16"/>
          <w:lang w:eastAsia="zh-CN"/>
        </w:rPr>
        <w:t xml:space="preserve"> he writes in Foreign Affairs. </w:t>
      </w:r>
      <w:r w:rsidRPr="001D2E5F">
        <w:rPr>
          <w:highlight w:val="cyan"/>
          <w:u w:val="single"/>
          <w:lang w:eastAsia="zh-CN"/>
        </w:rPr>
        <w:t>Reduced defense spending</w:t>
      </w:r>
      <w:r w:rsidRPr="001D2E5F">
        <w:rPr>
          <w:u w:val="single"/>
          <w:lang w:eastAsia="zh-CN"/>
        </w:rPr>
        <w:t xml:space="preserve"> usually </w:t>
      </w:r>
      <w:r w:rsidRPr="001D2E5F">
        <w:rPr>
          <w:highlight w:val="cyan"/>
          <w:u w:val="single"/>
          <w:lang w:eastAsia="zh-CN"/>
        </w:rPr>
        <w:t>concentrates the minds of decision makers</w:t>
      </w:r>
      <w:r w:rsidRPr="001D2E5F">
        <w:rPr>
          <w:u w:val="single"/>
          <w:lang w:eastAsia="zh-CN"/>
        </w:rPr>
        <w:t xml:space="preserve">, forcing them to </w:t>
      </w:r>
      <w:r w:rsidRPr="001D2E5F">
        <w:rPr>
          <w:highlight w:val="cyan"/>
          <w:u w:val="single"/>
          <w:lang w:eastAsia="zh-CN"/>
        </w:rPr>
        <w:t>think</w:t>
      </w:r>
      <w:r w:rsidRPr="001D2E5F">
        <w:rPr>
          <w:u w:val="single"/>
          <w:lang w:eastAsia="zh-CN"/>
        </w:rPr>
        <w:t xml:space="preserve"> more </w:t>
      </w:r>
      <w:r w:rsidRPr="001D2E5F">
        <w:rPr>
          <w:highlight w:val="cyan"/>
          <w:u w:val="single"/>
          <w:lang w:eastAsia="zh-CN"/>
        </w:rPr>
        <w:t>creatively and realistically</w:t>
      </w:r>
      <w:r w:rsidRPr="001D2E5F">
        <w:rPr>
          <w:u w:val="single"/>
          <w:lang w:eastAsia="zh-CN"/>
        </w:rPr>
        <w:t xml:space="preserve"> about strategy.</w:t>
      </w:r>
      <w:r w:rsidRPr="001D2E5F">
        <w:rPr>
          <w:sz w:val="16"/>
          <w:lang w:eastAsia="zh-CN"/>
        </w:rPr>
        <w:t xml:space="preserve"> For the most part, the consequences of past cuts in Pentagon spending were good.</w:t>
      </w:r>
    </w:p>
    <w:p w14:paraId="771016D8" w14:textId="77777777" w:rsidR="00C027DA" w:rsidRPr="001D2E5F" w:rsidRDefault="00C027DA" w:rsidP="00C027DA">
      <w:pPr>
        <w:rPr>
          <w:sz w:val="16"/>
          <w:lang w:eastAsia="zh-CN"/>
        </w:rPr>
      </w:pPr>
      <w:r w:rsidRPr="001D2E5F">
        <w:rPr>
          <w:sz w:val="16"/>
          <w:lang w:eastAsia="zh-CN"/>
        </w:rPr>
        <w:t xml:space="preserve">The classic cautionary tale about austerity is America’s deep defense cutbacks after World War I, when military spending suddenly dropped from 17 percent of gross domestic product to two percent, and the Army shrank by 96 percent. But “generations of dispassionate scholarship” since Pearl Harbor, Leffler writes, have shown that </w:t>
      </w:r>
      <w:r w:rsidRPr="001D2E5F">
        <w:rPr>
          <w:rStyle w:val="StyleUnderline"/>
          <w:lang w:eastAsia="zh-CN"/>
        </w:rPr>
        <w:t>austerity “</w:t>
      </w:r>
      <w:r w:rsidRPr="001D2E5F">
        <w:rPr>
          <w:rStyle w:val="StyleUnderline"/>
          <w:highlight w:val="cyan"/>
          <w:lang w:eastAsia="zh-CN"/>
        </w:rPr>
        <w:t>neither compromised U.S. security nor</w:t>
      </w:r>
      <w:r w:rsidRPr="001D2E5F">
        <w:rPr>
          <w:rStyle w:val="StyleUnderline"/>
          <w:lang w:eastAsia="zh-CN"/>
        </w:rPr>
        <w:t xml:space="preserve"> thwarted significant technological </w:t>
      </w:r>
      <w:r w:rsidRPr="001D2E5F">
        <w:rPr>
          <w:rStyle w:val="StyleUnderline"/>
          <w:highlight w:val="cyan"/>
          <w:lang w:eastAsia="zh-CN"/>
        </w:rPr>
        <w:t>innovation</w:t>
      </w:r>
      <w:r w:rsidRPr="001D2E5F">
        <w:rPr>
          <w:rStyle w:val="StyleUnderline"/>
          <w:lang w:eastAsia="zh-CN"/>
        </w:rPr>
        <w:t>.”</w:t>
      </w:r>
      <w:r w:rsidRPr="001D2E5F">
        <w:rPr>
          <w:sz w:val="16"/>
          <w:lang w:eastAsia="zh-CN"/>
        </w:rPr>
        <w:t xml:space="preserve"> Rather, “</w:t>
      </w:r>
      <w:r w:rsidRPr="001D2E5F">
        <w:rPr>
          <w:highlight w:val="cyan"/>
          <w:u w:val="single"/>
          <w:lang w:eastAsia="zh-CN"/>
        </w:rPr>
        <w:t>what left</w:t>
      </w:r>
      <w:r w:rsidRPr="001D2E5F">
        <w:rPr>
          <w:u w:val="single"/>
          <w:lang w:eastAsia="zh-CN"/>
        </w:rPr>
        <w:t xml:space="preserve"> the </w:t>
      </w:r>
      <w:r w:rsidRPr="001D2E5F">
        <w:rPr>
          <w:highlight w:val="cyan"/>
          <w:u w:val="single"/>
          <w:lang w:eastAsia="zh-CN"/>
        </w:rPr>
        <w:t>U</w:t>
      </w:r>
      <w:r w:rsidRPr="001D2E5F">
        <w:rPr>
          <w:u w:val="single"/>
          <w:lang w:eastAsia="zh-CN"/>
        </w:rPr>
        <w:t xml:space="preserve">nited </w:t>
      </w:r>
      <w:r w:rsidRPr="001D2E5F">
        <w:rPr>
          <w:highlight w:val="cyan"/>
          <w:u w:val="single"/>
          <w:lang w:eastAsia="zh-CN"/>
        </w:rPr>
        <w:t>S</w:t>
      </w:r>
      <w:r w:rsidRPr="001D2E5F">
        <w:rPr>
          <w:u w:val="single"/>
          <w:lang w:eastAsia="zh-CN"/>
        </w:rPr>
        <w:t xml:space="preserve">tates </w:t>
      </w:r>
      <w:r w:rsidRPr="001D2E5F">
        <w:rPr>
          <w:highlight w:val="cyan"/>
          <w:u w:val="single"/>
          <w:lang w:eastAsia="zh-CN"/>
        </w:rPr>
        <w:t>unprepared</w:t>
      </w:r>
      <w:r w:rsidRPr="001D2E5F">
        <w:rPr>
          <w:u w:val="single"/>
          <w:lang w:eastAsia="zh-CN"/>
        </w:rPr>
        <w:t xml:space="preserve"> for the gathering storm </w:t>
      </w:r>
      <w:r w:rsidRPr="001D2E5F">
        <w:rPr>
          <w:highlight w:val="cyan"/>
          <w:u w:val="single"/>
          <w:lang w:eastAsia="zh-CN"/>
        </w:rPr>
        <w:t>was</w:t>
      </w:r>
      <w:r w:rsidRPr="001D2E5F">
        <w:rPr>
          <w:u w:val="single"/>
          <w:lang w:eastAsia="zh-CN"/>
        </w:rPr>
        <w:t xml:space="preserve"> a </w:t>
      </w:r>
      <w:r w:rsidRPr="001D2E5F">
        <w:rPr>
          <w:highlight w:val="cyan"/>
          <w:u w:val="single"/>
          <w:lang w:eastAsia="zh-CN"/>
        </w:rPr>
        <w:t>flawed threat perception and inept diplomacy</w:t>
      </w:r>
      <w:r w:rsidRPr="001D2E5F">
        <w:rPr>
          <w:u w:val="single"/>
          <w:lang w:eastAsia="zh-CN"/>
        </w:rPr>
        <w:t>.”</w:t>
      </w:r>
    </w:p>
    <w:p w14:paraId="3F4949B7" w14:textId="77777777" w:rsidR="00C027DA" w:rsidRPr="001D2E5F" w:rsidRDefault="00C027DA" w:rsidP="00C027DA">
      <w:pPr>
        <w:rPr>
          <w:sz w:val="16"/>
          <w:szCs w:val="16"/>
          <w:lang w:eastAsia="zh-CN"/>
        </w:rPr>
      </w:pPr>
      <w:r w:rsidRPr="001D2E5F">
        <w:rPr>
          <w:sz w:val="16"/>
          <w:szCs w:val="16"/>
          <w:lang w:eastAsia="zh-CN"/>
        </w:rPr>
        <w:t>As the likelihood of war rose in 1940, U.S. policymakers scrambled to devise a strategy suited to their scant resources until America could fully mobilize. They came up with a good one: prevent Germany from invading Britain, dominating the Atlantic sea lanes, and incorporating northwestern Europe’s resources into the Nazi war machine. Everything else was secondary.</w:t>
      </w:r>
    </w:p>
    <w:p w14:paraId="799DC4DF" w14:textId="77777777" w:rsidR="00C027DA" w:rsidRPr="001D2E5F" w:rsidRDefault="00C027DA" w:rsidP="00C027DA">
      <w:pPr>
        <w:rPr>
          <w:sz w:val="16"/>
          <w:lang w:eastAsia="zh-CN"/>
        </w:rPr>
      </w:pPr>
      <w:r w:rsidRPr="001D2E5F">
        <w:rPr>
          <w:sz w:val="16"/>
          <w:lang w:eastAsia="zh-CN"/>
        </w:rPr>
        <w:t xml:space="preserve">After the war, President Harry S. Truman and his Republican opponents were united in their eagerness to balance the budget and fight inflation; this rare confluence of interests ensured another round of deep defense cuts. Truman and his top advisers reckoned that the Soviets were too weak to fight a war but could make inroads by other means in many war-ravaged countries around the world. </w:t>
      </w:r>
      <w:r w:rsidRPr="001D2E5F">
        <w:rPr>
          <w:u w:val="single"/>
          <w:lang w:eastAsia="zh-CN"/>
        </w:rPr>
        <w:t>Foreign assistance, they decided, “was more important than rearmament.”</w:t>
      </w:r>
      <w:r w:rsidRPr="001D2E5F">
        <w:rPr>
          <w:sz w:val="16"/>
          <w:lang w:eastAsia="zh-CN"/>
        </w:rPr>
        <w:t xml:space="preserve"> Their strategy led to the Marshall Plan and the reconstruction of Europe.</w:t>
      </w:r>
    </w:p>
    <w:p w14:paraId="3496A595" w14:textId="77777777" w:rsidR="00C027DA" w:rsidRPr="001D2E5F" w:rsidRDefault="00C027DA" w:rsidP="00C027DA">
      <w:pPr>
        <w:rPr>
          <w:sz w:val="16"/>
          <w:lang w:eastAsia="zh-CN"/>
        </w:rPr>
      </w:pPr>
      <w:r w:rsidRPr="001D2E5F">
        <w:rPr>
          <w:sz w:val="16"/>
          <w:lang w:eastAsia="zh-CN"/>
        </w:rPr>
        <w:t xml:space="preserve">The emphasis shifted again after North Korea’s surprise 1950 invasion of South Korea, and U.S. defense outlays tripled in only three years. </w:t>
      </w:r>
      <w:r w:rsidRPr="001D2E5F">
        <w:rPr>
          <w:u w:val="single"/>
          <w:lang w:eastAsia="zh-CN"/>
        </w:rPr>
        <w:t>But “</w:t>
      </w:r>
      <w:r w:rsidRPr="001D2E5F">
        <w:rPr>
          <w:highlight w:val="cyan"/>
          <w:u w:val="single"/>
          <w:lang w:eastAsia="zh-CN"/>
        </w:rPr>
        <w:t>only a tiny percentage</w:t>
      </w:r>
      <w:r w:rsidRPr="001D2E5F">
        <w:rPr>
          <w:u w:val="single"/>
          <w:lang w:eastAsia="zh-CN"/>
        </w:rPr>
        <w:t xml:space="preserve">” of that money was </w:t>
      </w:r>
      <w:r w:rsidRPr="001D2E5F">
        <w:rPr>
          <w:highlight w:val="cyan"/>
          <w:u w:val="single"/>
          <w:lang w:eastAsia="zh-CN"/>
        </w:rPr>
        <w:t>needed for</w:t>
      </w:r>
      <w:r w:rsidRPr="001D2E5F">
        <w:rPr>
          <w:u w:val="single"/>
          <w:lang w:eastAsia="zh-CN"/>
        </w:rPr>
        <w:t xml:space="preserve"> the war in South </w:t>
      </w:r>
      <w:r w:rsidRPr="001D2E5F">
        <w:rPr>
          <w:highlight w:val="cyan"/>
          <w:u w:val="single"/>
          <w:lang w:eastAsia="zh-CN"/>
        </w:rPr>
        <w:t>Korea</w:t>
      </w:r>
      <w:r w:rsidRPr="001D2E5F">
        <w:rPr>
          <w:sz w:val="16"/>
          <w:lang w:eastAsia="zh-CN"/>
        </w:rPr>
        <w:t>, according to Leffler. Most of it was devoted to preparing the U.S. military for confrontation with the Soviets around the world.</w:t>
      </w:r>
    </w:p>
    <w:p w14:paraId="125B27AA" w14:textId="77777777" w:rsidR="00C027DA" w:rsidRPr="001D2E5F" w:rsidRDefault="00C027DA" w:rsidP="00C027DA">
      <w:pPr>
        <w:rPr>
          <w:sz w:val="16"/>
          <w:lang w:eastAsia="zh-CN"/>
        </w:rPr>
      </w:pPr>
      <w:r w:rsidRPr="001D2E5F">
        <w:rPr>
          <w:sz w:val="16"/>
          <w:lang w:eastAsia="zh-CN"/>
        </w:rPr>
        <w:t xml:space="preserve">Leffler concedes that </w:t>
      </w:r>
      <w:r w:rsidRPr="001D2E5F">
        <w:rPr>
          <w:rStyle w:val="StyleUnderline"/>
          <w:lang w:eastAsia="zh-CN"/>
        </w:rPr>
        <w:t>austerity hasn’t always led to the best outcomes.</w:t>
      </w:r>
      <w:r w:rsidRPr="001D2E5F">
        <w:rPr>
          <w:sz w:val="16"/>
          <w:lang w:eastAsia="zh-CN"/>
        </w:rPr>
        <w:t xml:space="preserve"> President Dwight D. Eisenhower was determined to restrain Pentagon spending but also embraced a wide range of U.S. alliances and commitments around the world. During Eisenhower’s second term (1957–61), the gap between means and ends grew wider, and as a result, U.S. military spending increased rapidly.</w:t>
      </w:r>
    </w:p>
    <w:p w14:paraId="4E0D52C3" w14:textId="77777777" w:rsidR="00C027DA" w:rsidRPr="001D2E5F" w:rsidRDefault="00C027DA" w:rsidP="00C027DA">
      <w:pPr>
        <w:rPr>
          <w:sz w:val="16"/>
          <w:lang w:eastAsia="zh-CN"/>
        </w:rPr>
      </w:pPr>
      <w:r w:rsidRPr="001D2E5F">
        <w:rPr>
          <w:sz w:val="16"/>
          <w:lang w:eastAsia="zh-CN"/>
        </w:rPr>
        <w:t xml:space="preserve">That was not the only period in which America’s commitments and ambitions abroad outweighed the resources it was willing to devote to them, but even such </w:t>
      </w:r>
      <w:r w:rsidRPr="001D2E5F">
        <w:rPr>
          <w:u w:val="single"/>
          <w:lang w:eastAsia="zh-CN"/>
        </w:rPr>
        <w:t xml:space="preserve">imbalances can produce favorable results. </w:t>
      </w:r>
      <w:r w:rsidRPr="001D2E5F">
        <w:rPr>
          <w:sz w:val="16"/>
          <w:lang w:eastAsia="zh-CN"/>
        </w:rPr>
        <w:t xml:space="preserve">After the Vietnam War, President Richard M. Nixon and Secretary of State Henry Kissinger were faced with a Congress insistent upon </w:t>
      </w:r>
      <w:r w:rsidRPr="001D2E5F">
        <w:rPr>
          <w:highlight w:val="cyan"/>
          <w:u w:val="single"/>
          <w:lang w:eastAsia="zh-CN"/>
        </w:rPr>
        <w:t>reduced military spending</w:t>
      </w:r>
      <w:r w:rsidRPr="001D2E5F">
        <w:rPr>
          <w:u w:val="single"/>
          <w:lang w:eastAsia="zh-CN"/>
        </w:rPr>
        <w:t xml:space="preserve">, so they </w:t>
      </w:r>
      <w:r w:rsidRPr="001D2E5F">
        <w:rPr>
          <w:highlight w:val="cyan"/>
          <w:u w:val="single"/>
          <w:lang w:eastAsia="zh-CN"/>
        </w:rPr>
        <w:t>devised</w:t>
      </w:r>
      <w:r w:rsidRPr="001D2E5F">
        <w:rPr>
          <w:u w:val="single"/>
          <w:lang w:eastAsia="zh-CN"/>
        </w:rPr>
        <w:t xml:space="preserve"> </w:t>
      </w:r>
      <w:r w:rsidRPr="001D2E5F">
        <w:rPr>
          <w:highlight w:val="cyan"/>
          <w:u w:val="single"/>
          <w:lang w:eastAsia="zh-CN"/>
        </w:rPr>
        <w:t>creative responses to check Soviet</w:t>
      </w:r>
      <w:r w:rsidRPr="001D2E5F">
        <w:rPr>
          <w:u w:val="single"/>
          <w:lang w:eastAsia="zh-CN"/>
        </w:rPr>
        <w:t xml:space="preserve"> expansion, including détente with Moscow, the initiation of relations with China, </w:t>
      </w:r>
      <w:r w:rsidRPr="001D2E5F">
        <w:rPr>
          <w:highlight w:val="cyan"/>
          <w:u w:val="single"/>
          <w:lang w:eastAsia="zh-CN"/>
        </w:rPr>
        <w:t>and</w:t>
      </w:r>
      <w:r w:rsidRPr="001D2E5F">
        <w:rPr>
          <w:u w:val="single"/>
          <w:lang w:eastAsia="zh-CN"/>
        </w:rPr>
        <w:t xml:space="preserve"> a welter of covert actions and regional </w:t>
      </w:r>
      <w:r w:rsidRPr="001D2E5F">
        <w:rPr>
          <w:highlight w:val="cyan"/>
          <w:u w:val="single"/>
          <w:lang w:eastAsia="zh-CN"/>
        </w:rPr>
        <w:t>alliances</w:t>
      </w:r>
      <w:r w:rsidRPr="001D2E5F">
        <w:rPr>
          <w:u w:val="single"/>
          <w:lang w:eastAsia="zh-CN"/>
        </w:rPr>
        <w:t>.</w:t>
      </w:r>
      <w:r w:rsidRPr="001D2E5F">
        <w:rPr>
          <w:sz w:val="16"/>
          <w:lang w:eastAsia="zh-CN"/>
        </w:rPr>
        <w:t xml:space="preserve"> After the Gulf War of 1990–91, however, the administration of George H. W. Bush called for retrenchment but also insisted on ambitious foreign-policy goals, with the result that the level of military spending remained high.</w:t>
      </w:r>
    </w:p>
    <w:p w14:paraId="702CF0E8" w14:textId="77777777" w:rsidR="00C027DA" w:rsidRPr="001D2E5F" w:rsidRDefault="00C027DA" w:rsidP="00C027DA">
      <w:pPr>
        <w:rPr>
          <w:u w:val="single"/>
          <w:lang w:eastAsia="zh-CN"/>
        </w:rPr>
      </w:pPr>
      <w:r w:rsidRPr="001D2E5F">
        <w:rPr>
          <w:sz w:val="16"/>
          <w:lang w:eastAsia="zh-CN"/>
        </w:rPr>
        <w:t xml:space="preserve">Overall, Leffler concludes, “the negative </w:t>
      </w:r>
      <w:r w:rsidRPr="001D2E5F">
        <w:rPr>
          <w:highlight w:val="cyan"/>
          <w:u w:val="single"/>
          <w:lang w:eastAsia="zh-CN"/>
        </w:rPr>
        <w:t>consequences</w:t>
      </w:r>
      <w:r w:rsidRPr="001D2E5F">
        <w:rPr>
          <w:u w:val="single"/>
          <w:lang w:eastAsia="zh-CN"/>
        </w:rPr>
        <w:t xml:space="preserve"> of defense austerity have been </w:t>
      </w:r>
      <w:r w:rsidRPr="001D2E5F">
        <w:rPr>
          <w:highlight w:val="cyan"/>
          <w:u w:val="single"/>
          <w:lang w:eastAsia="zh-CN"/>
        </w:rPr>
        <w:t>exaggerated</w:t>
      </w:r>
      <w:r w:rsidRPr="001D2E5F">
        <w:rPr>
          <w:sz w:val="16"/>
          <w:lang w:eastAsia="zh-CN"/>
        </w:rPr>
        <w:t xml:space="preserve">.” The significant problems that did arise under tighter budgets “were rarely, or only partly, the result of austerity itself. ... The </w:t>
      </w:r>
      <w:r w:rsidRPr="001D2E5F">
        <w:rPr>
          <w:u w:val="single"/>
          <w:lang w:eastAsia="zh-CN"/>
        </w:rPr>
        <w:t xml:space="preserve">country’s </w:t>
      </w:r>
      <w:r w:rsidRPr="001D2E5F">
        <w:rPr>
          <w:highlight w:val="cyan"/>
          <w:u w:val="single"/>
          <w:lang w:eastAsia="zh-CN"/>
        </w:rPr>
        <w:t>worst military problems</w:t>
      </w:r>
      <w:r w:rsidRPr="001D2E5F">
        <w:rPr>
          <w:u w:val="single"/>
          <w:lang w:eastAsia="zh-CN"/>
        </w:rPr>
        <w:t xml:space="preserve"> </w:t>
      </w:r>
      <w:r w:rsidRPr="001D2E5F">
        <w:rPr>
          <w:sz w:val="16"/>
          <w:lang w:eastAsia="zh-CN"/>
        </w:rPr>
        <w:t>of the post–World War II era—China’s intervention in the Korean War, the quagmire in Vietnam, the morass in Iraq—</w:t>
      </w:r>
      <w:r w:rsidRPr="001D2E5F">
        <w:rPr>
          <w:highlight w:val="cyan"/>
          <w:u w:val="single"/>
          <w:lang w:eastAsia="zh-CN"/>
        </w:rPr>
        <w:t>had</w:t>
      </w:r>
      <w:r w:rsidRPr="001D2E5F">
        <w:rPr>
          <w:u w:val="single"/>
          <w:lang w:eastAsia="zh-CN"/>
        </w:rPr>
        <w:t xml:space="preserve"> </w:t>
      </w:r>
      <w:r w:rsidRPr="001D2E5F">
        <w:rPr>
          <w:highlight w:val="cyan"/>
          <w:u w:val="single"/>
          <w:lang w:eastAsia="zh-CN"/>
        </w:rPr>
        <w:t>nothing to do with tight budgets</w:t>
      </w:r>
      <w:r w:rsidRPr="001D2E5F">
        <w:rPr>
          <w:u w:val="single"/>
          <w:lang w:eastAsia="zh-CN"/>
        </w:rPr>
        <w:t>.”</w:t>
      </w:r>
    </w:p>
    <w:p w14:paraId="0722EDF8" w14:textId="77777777" w:rsidR="00C027DA" w:rsidRPr="00A11183" w:rsidRDefault="00C027DA" w:rsidP="00C027DA">
      <w:pPr>
        <w:rPr>
          <w:u w:val="single"/>
          <w:lang w:eastAsia="zh-CN"/>
        </w:rPr>
      </w:pPr>
      <w:r w:rsidRPr="001D2E5F">
        <w:rPr>
          <w:sz w:val="16"/>
          <w:lang w:eastAsia="zh-CN"/>
        </w:rPr>
        <w:t xml:space="preserve">The key to prospering in a time of defense austerity is “an artful combination of initiatives to reassure allies and engage adversaries.” And the challenge, Leffler notes, is not all that great. </w:t>
      </w:r>
      <w:r w:rsidRPr="001D2E5F">
        <w:rPr>
          <w:u w:val="single"/>
          <w:lang w:eastAsia="zh-CN"/>
        </w:rPr>
        <w:t xml:space="preserve">U.S. </w:t>
      </w:r>
      <w:r w:rsidRPr="001D2E5F">
        <w:rPr>
          <w:highlight w:val="cyan"/>
          <w:u w:val="single"/>
          <w:lang w:eastAsia="zh-CN"/>
        </w:rPr>
        <w:t>defense spending</w:t>
      </w:r>
      <w:r w:rsidRPr="001D2E5F">
        <w:rPr>
          <w:u w:val="single"/>
          <w:lang w:eastAsia="zh-CN"/>
        </w:rPr>
        <w:t xml:space="preserve"> will not be slashed but </w:t>
      </w:r>
      <w:r w:rsidRPr="001D2E5F">
        <w:rPr>
          <w:highlight w:val="cyan"/>
          <w:u w:val="single"/>
          <w:lang w:eastAsia="zh-CN"/>
        </w:rPr>
        <w:t>only reduced slightly</w:t>
      </w:r>
      <w:r w:rsidRPr="001D2E5F">
        <w:rPr>
          <w:sz w:val="16"/>
          <w:lang w:eastAsia="zh-CN"/>
        </w:rPr>
        <w:t>, or it might simply grow more slowly than before. In any case</w:t>
      </w:r>
      <w:r w:rsidRPr="001D2E5F">
        <w:rPr>
          <w:u w:val="single"/>
          <w:lang w:eastAsia="zh-CN"/>
        </w:rPr>
        <w:t xml:space="preserve">, the United States will </w:t>
      </w:r>
      <w:r w:rsidRPr="001D2E5F">
        <w:rPr>
          <w:highlight w:val="cyan"/>
          <w:u w:val="single"/>
          <w:lang w:eastAsia="zh-CN"/>
        </w:rPr>
        <w:t>still spend “more on</w:t>
      </w:r>
      <w:r w:rsidRPr="001D2E5F">
        <w:rPr>
          <w:u w:val="single"/>
          <w:lang w:eastAsia="zh-CN"/>
        </w:rPr>
        <w:t xml:space="preserve"> its </w:t>
      </w:r>
      <w:r w:rsidRPr="001D2E5F">
        <w:rPr>
          <w:highlight w:val="cyan"/>
          <w:u w:val="single"/>
          <w:lang w:eastAsia="zh-CN"/>
        </w:rPr>
        <w:t>military than all</w:t>
      </w:r>
      <w:r w:rsidRPr="001D2E5F">
        <w:rPr>
          <w:u w:val="single"/>
          <w:lang w:eastAsia="zh-CN"/>
        </w:rPr>
        <w:t xml:space="preserve"> its geopolitical </w:t>
      </w:r>
      <w:r w:rsidRPr="001D2E5F">
        <w:rPr>
          <w:highlight w:val="cyan"/>
          <w:u w:val="single"/>
          <w:lang w:eastAsia="zh-CN"/>
        </w:rPr>
        <w:t>competitors combined</w:t>
      </w:r>
      <w:r w:rsidRPr="001D2E5F">
        <w:rPr>
          <w:u w:val="single"/>
          <w:lang w:eastAsia="zh-CN"/>
        </w:rPr>
        <w:t>.”</w:t>
      </w:r>
    </w:p>
    <w:p w14:paraId="4D22A3D7" w14:textId="77777777" w:rsidR="00111FEE" w:rsidRDefault="00111FEE" w:rsidP="003D7DED"/>
    <w:p w14:paraId="6B73F403" w14:textId="3C4DA093" w:rsidR="00111FEE" w:rsidRPr="003F481F" w:rsidRDefault="00111FEE" w:rsidP="00111FEE">
      <w:pPr>
        <w:pStyle w:val="Heading3"/>
      </w:pPr>
      <w:r>
        <w:t>!---Readiness</w:t>
      </w:r>
    </w:p>
    <w:p w14:paraId="29762C93" w14:textId="77777777" w:rsidR="00C027DA" w:rsidRDefault="00C027DA" w:rsidP="00C027DA">
      <w:pPr>
        <w:pStyle w:val="Heading4"/>
        <w:spacing w:before="30" w:line="278" w:lineRule="atLeast"/>
        <w:rPr>
          <w:rFonts w:cs="Calibri"/>
          <w:color w:val="000000"/>
        </w:rPr>
      </w:pPr>
      <w:r>
        <w:rPr>
          <w:rFonts w:cs="Calibri"/>
          <w:color w:val="000000"/>
        </w:rPr>
        <w:t>Recent spending changes thump military readiness</w:t>
      </w:r>
    </w:p>
    <w:p w14:paraId="3598BAA0" w14:textId="77777777" w:rsidR="00C027DA" w:rsidRDefault="00C027DA" w:rsidP="00C027DA">
      <w:pPr>
        <w:spacing w:after="120" w:line="235" w:lineRule="atLeast"/>
        <w:rPr>
          <w:color w:val="000000"/>
        </w:rPr>
      </w:pPr>
      <w:r>
        <w:rPr>
          <w:b/>
          <w:bCs/>
          <w:color w:val="000000"/>
          <w:sz w:val="26"/>
          <w:szCs w:val="26"/>
        </w:rPr>
        <w:t>Shane 21</w:t>
      </w:r>
      <w:r>
        <w:rPr>
          <w:color w:val="000000"/>
        </w:rPr>
        <w:t> (Leo Shane, covers Congress and Veterans Affairs and the White House for Military Times, “spending cuts won’t help military readiness, key lawmaker warns”, Military Times, 4/13/21, https://www.militarytimes.com/pay-benefits/mil-money/2021/04/13/personnel-spending-cuts-wont-help-military-readiness-key-lawmaker-warns/)//KP</w:t>
      </w:r>
    </w:p>
    <w:p w14:paraId="3F3C60F2" w14:textId="77777777" w:rsidR="00C027DA" w:rsidRDefault="00C027DA" w:rsidP="00C027DA">
      <w:pPr>
        <w:spacing w:line="235" w:lineRule="atLeast"/>
        <w:rPr>
          <w:color w:val="000000"/>
        </w:rPr>
      </w:pPr>
      <w:r>
        <w:rPr>
          <w:color w:val="000000"/>
          <w:highlight w:val="cyan"/>
          <w:u w:val="single"/>
        </w:rPr>
        <w:t>Military pay raises</w:t>
      </w:r>
      <w:r>
        <w:rPr>
          <w:color w:val="000000"/>
        </w:rPr>
        <w:t> </w:t>
      </w:r>
      <w:r>
        <w:rPr>
          <w:color w:val="000000"/>
          <w:highlight w:val="cyan"/>
          <w:u w:val="single"/>
        </w:rPr>
        <w:t>and benefits</w:t>
      </w:r>
      <w:r>
        <w:rPr>
          <w:color w:val="000000"/>
        </w:rPr>
        <w:t> </w:t>
      </w:r>
      <w:r>
        <w:rPr>
          <w:color w:val="000000"/>
          <w:highlight w:val="cyan"/>
          <w:u w:val="single"/>
        </w:rPr>
        <w:t>can’t be used to</w:t>
      </w:r>
      <w:r>
        <w:rPr>
          <w:color w:val="000000"/>
        </w:rPr>
        <w:t> </w:t>
      </w:r>
      <w:r>
        <w:rPr>
          <w:color w:val="000000"/>
          <w:u w:val="single"/>
        </w:rPr>
        <w:t>help</w:t>
      </w:r>
      <w:r>
        <w:rPr>
          <w:color w:val="000000"/>
        </w:rPr>
        <w:t> </w:t>
      </w:r>
      <w:r>
        <w:rPr>
          <w:color w:val="000000"/>
          <w:highlight w:val="cyan"/>
          <w:u w:val="single"/>
        </w:rPr>
        <w:t>balance</w:t>
      </w:r>
      <w:r>
        <w:rPr>
          <w:color w:val="000000"/>
        </w:rPr>
        <w:t> </w:t>
      </w:r>
      <w:r>
        <w:rPr>
          <w:color w:val="000000"/>
          <w:u w:val="single"/>
        </w:rPr>
        <w:t>the Pentagon’s</w:t>
      </w:r>
      <w:r>
        <w:rPr>
          <w:color w:val="000000"/>
        </w:rPr>
        <w:t> </w:t>
      </w:r>
      <w:r>
        <w:rPr>
          <w:color w:val="000000"/>
          <w:highlight w:val="cyan"/>
          <w:u w:val="single"/>
        </w:rPr>
        <w:t>budget</w:t>
      </w:r>
      <w:r>
        <w:rPr>
          <w:color w:val="000000"/>
        </w:rPr>
        <w:t> </w:t>
      </w:r>
      <w:r>
        <w:rPr>
          <w:color w:val="000000"/>
          <w:highlight w:val="cyan"/>
          <w:u w:val="single"/>
        </w:rPr>
        <w:t>without risking national security</w:t>
      </w:r>
      <w:r>
        <w:rPr>
          <w:color w:val="000000"/>
          <w:u w:val="single"/>
        </w:rPr>
        <w:t>, the head of the House Armed Services Committee cautioned on Tuesday.</w:t>
      </w:r>
    </w:p>
    <w:p w14:paraId="0A5FEF12" w14:textId="77777777" w:rsidR="00C027DA" w:rsidRDefault="00C027DA" w:rsidP="00C027DA">
      <w:pPr>
        <w:spacing w:line="235" w:lineRule="atLeast"/>
        <w:rPr>
          <w:color w:val="000000"/>
        </w:rPr>
      </w:pPr>
      <w:r>
        <w:rPr>
          <w:color w:val="000000"/>
        </w:rPr>
        <w:t>“</w:t>
      </w:r>
      <w:r>
        <w:rPr>
          <w:color w:val="000000"/>
          <w:u w:val="single"/>
        </w:rPr>
        <w:t>I see the challenge within personnel costs, but we have an all-volunteer military</w:t>
      </w:r>
      <w:r>
        <w:rPr>
          <w:color w:val="000000"/>
        </w:rPr>
        <w:t>,” , D-Wash., said during a defense policy event sponsored by the . “</w:t>
      </w:r>
      <w:r>
        <w:rPr>
          <w:color w:val="000000"/>
          <w:u w:val="single"/>
        </w:rPr>
        <w:t>We are going to have to pay them well and take care of them to make sure we continue to have an all-volunteer military.”</w:t>
      </w:r>
    </w:p>
    <w:p w14:paraId="1D634023" w14:textId="77777777" w:rsidR="00C027DA" w:rsidRDefault="00C027DA" w:rsidP="00C027DA">
      <w:pPr>
        <w:spacing w:line="235" w:lineRule="atLeast"/>
        <w:rPr>
          <w:color w:val="000000"/>
        </w:rPr>
      </w:pPr>
      <w:r>
        <w:rPr>
          <w:color w:val="000000"/>
          <w:u w:val="single"/>
        </w:rPr>
        <w:t>“The</w:t>
      </w:r>
      <w:r>
        <w:rPr>
          <w:color w:val="000000"/>
        </w:rPr>
        <w:t> </w:t>
      </w:r>
      <w:r>
        <w:rPr>
          <w:color w:val="000000"/>
          <w:highlight w:val="cyan"/>
          <w:u w:val="single"/>
        </w:rPr>
        <w:t>notion</w:t>
      </w:r>
      <w:r>
        <w:rPr>
          <w:color w:val="000000"/>
        </w:rPr>
        <w:t> </w:t>
      </w:r>
      <w:r>
        <w:rPr>
          <w:color w:val="000000"/>
          <w:highlight w:val="cyan"/>
          <w:u w:val="single"/>
        </w:rPr>
        <w:t>that we can cut personnel cost</w:t>
      </w:r>
      <w:r>
        <w:rPr>
          <w:color w:val="000000"/>
          <w:u w:val="single"/>
        </w:rPr>
        <w:t>s to get our way out of our budget problems, I think,</w:t>
      </w:r>
      <w:r>
        <w:rPr>
          <w:color w:val="000000"/>
        </w:rPr>
        <w:t> </w:t>
      </w:r>
      <w:r>
        <w:rPr>
          <w:color w:val="000000"/>
          <w:highlight w:val="cyan"/>
          <w:u w:val="single"/>
        </w:rPr>
        <w:t>is</w:t>
      </w:r>
      <w:r>
        <w:rPr>
          <w:color w:val="000000"/>
        </w:rPr>
        <w:t> </w:t>
      </w:r>
      <w:r>
        <w:rPr>
          <w:color w:val="000000"/>
          <w:u w:val="single"/>
        </w:rPr>
        <w:t>very</w:t>
      </w:r>
      <w:r>
        <w:rPr>
          <w:color w:val="000000"/>
        </w:rPr>
        <w:t> </w:t>
      </w:r>
      <w:r>
        <w:rPr>
          <w:color w:val="000000"/>
          <w:highlight w:val="cyan"/>
          <w:u w:val="single"/>
        </w:rPr>
        <w:t>overstated</w:t>
      </w:r>
      <w:r>
        <w:rPr>
          <w:color w:val="000000"/>
          <w:u w:val="single"/>
        </w:rPr>
        <w:t>.”</w:t>
      </w:r>
    </w:p>
    <w:p w14:paraId="03A033D8" w14:textId="77777777" w:rsidR="00C027DA" w:rsidRDefault="00C027DA" w:rsidP="00C027DA">
      <w:pPr>
        <w:spacing w:line="235" w:lineRule="atLeast"/>
        <w:rPr>
          <w:color w:val="000000"/>
        </w:rPr>
      </w:pPr>
      <w:r>
        <w:rPr>
          <w:color w:val="000000"/>
        </w:rPr>
        <w:t>The comments from Smith, the top Democrat on military issues in the House, come just days after  unveiled his initial budget plans for fiscal 2022, including $715 billion in funding for the Defense Department.</w:t>
      </w:r>
    </w:p>
    <w:p w14:paraId="33F190A1" w14:textId="77777777" w:rsidR="00C027DA" w:rsidRDefault="00C027DA" w:rsidP="00C027DA">
      <w:pPr>
        <w:spacing w:line="235" w:lineRule="atLeast"/>
        <w:rPr>
          <w:color w:val="000000"/>
        </w:rPr>
      </w:pPr>
      <w:r>
        <w:rPr>
          <w:color w:val="000000"/>
          <w:u w:val="single"/>
        </w:rPr>
        <w:t>That figure represents a 1.6 percent increase in spending from fiscal 2021 but would amount to a decrease of about 0.4 percent when inflation is factored in. Republicans on Capitol Hill immediately attacked the plan as insufficient for military needs, given ongoing operations overseas and increasing security threats worldwide.</w:t>
      </w:r>
    </w:p>
    <w:p w14:paraId="55463BF1" w14:textId="77777777" w:rsidR="00C027DA" w:rsidRDefault="00C027DA" w:rsidP="00C027DA">
      <w:pPr>
        <w:spacing w:line="235" w:lineRule="atLeast"/>
        <w:rPr>
          <w:color w:val="000000"/>
        </w:rPr>
      </w:pPr>
      <w:r>
        <w:rPr>
          <w:color w:val="000000"/>
        </w:rPr>
        <w:t>At the same time, some progressive Democrats decried the plan as too large, noting that the Pentagon has seen significant funding increases in recent years while other domestic agencies faced cuts. </w:t>
      </w:r>
      <w:r>
        <w:rPr>
          <w:color w:val="000000"/>
          <w:u w:val="single"/>
        </w:rPr>
        <w:t>Congress will spend</w:t>
      </w:r>
      <w:r>
        <w:rPr>
          <w:color w:val="000000"/>
        </w:rPr>
        <w:t> </w:t>
      </w:r>
      <w:r>
        <w:rPr>
          <w:color w:val="000000"/>
          <w:u w:val="single"/>
        </w:rPr>
        <w:t>the next few months debating the proper level of total defense funding and setting personnel spending priorities for the military.</w:t>
      </w:r>
    </w:p>
    <w:p w14:paraId="02766306" w14:textId="77777777" w:rsidR="00C027DA" w:rsidRDefault="00C027DA" w:rsidP="00C027DA">
      <w:pPr>
        <w:spacing w:line="235" w:lineRule="atLeast"/>
        <w:rPr>
          <w:color w:val="000000"/>
        </w:rPr>
      </w:pPr>
      <w:r>
        <w:rPr>
          <w:color w:val="000000"/>
        </w:rPr>
        <w:t>In the budget proposal, </w:t>
      </w:r>
      <w:r>
        <w:rPr>
          <w:color w:val="000000"/>
          <w:u w:val="single"/>
        </w:rPr>
        <w:t>White House officials said that trimming down the fiscal 2022 defense budget even further could endanger military pay and personnel support programs.</w:t>
      </w:r>
    </w:p>
    <w:p w14:paraId="12C181D3" w14:textId="77777777" w:rsidR="00C027DA" w:rsidRDefault="00C027DA" w:rsidP="00C027DA">
      <w:pPr>
        <w:spacing w:line="235" w:lineRule="atLeast"/>
        <w:rPr>
          <w:color w:val="000000"/>
        </w:rPr>
      </w:pPr>
      <w:r>
        <w:rPr>
          <w:color w:val="000000"/>
        </w:rPr>
        <w:t>Smith echoed those thoughts on Tuesday, noting that in past years defense leaders have suggested smaller pay raises and benefits cuts to help free up money for other readiness and modernization priorities.</w:t>
      </w:r>
    </w:p>
    <w:p w14:paraId="249E2850" w14:textId="77777777" w:rsidR="00C027DA" w:rsidRDefault="00C027DA" w:rsidP="00C027DA">
      <w:pPr>
        <w:spacing w:line="235" w:lineRule="atLeast"/>
        <w:rPr>
          <w:color w:val="000000"/>
        </w:rPr>
      </w:pPr>
      <w:r>
        <w:rPr>
          <w:color w:val="000000"/>
        </w:rPr>
        <w:t>He did not specifically mention plans for the fiscal 2022 pay raise. Under the federal formula used to calculate annual pay raises for service members, troops should expect to see a paycheck boost of about 2.7 percent starting next January, unless the president or Congress pushes for a lower figure.</w:t>
      </w:r>
    </w:p>
    <w:p w14:paraId="627D596E" w14:textId="77777777" w:rsidR="00C027DA" w:rsidRDefault="00C027DA" w:rsidP="00C027DA">
      <w:pPr>
        <w:spacing w:line="235" w:lineRule="atLeast"/>
        <w:rPr>
          <w:color w:val="000000"/>
        </w:rPr>
      </w:pPr>
      <w:r>
        <w:rPr>
          <w:color w:val="000000"/>
          <w:u w:val="single"/>
        </w:rPr>
        <w:t>Each 1 percent of pay raises adds about $6 billion in new defense spending over five years. But instead of finding savings through cuts there</w:t>
      </w:r>
      <w:r>
        <w:rPr>
          <w:color w:val="000000"/>
        </w:rPr>
        <w:t>, Smith said, </w:t>
      </w:r>
      <w:r>
        <w:rPr>
          <w:color w:val="000000"/>
          <w:u w:val="single"/>
        </w:rPr>
        <w:t>officials need to look at ways to maximize recruiting and get more high-demand specialists in the ranks without wasting money.</w:t>
      </w:r>
    </w:p>
    <w:p w14:paraId="7DDCBF07" w14:textId="77777777" w:rsidR="00C027DA" w:rsidRDefault="00C027DA" w:rsidP="00C027DA">
      <w:pPr>
        <w:spacing w:line="235" w:lineRule="atLeast"/>
        <w:rPr>
          <w:color w:val="000000"/>
        </w:rPr>
      </w:pPr>
      <w:r>
        <w:rPr>
          <w:color w:val="000000"/>
        </w:rPr>
        <w:t>“I think looking at how we change that recruiting effort is important,” he said. “You may not be able to pass the physical fitness test, but if you’re a computer genius, do we really want to reject you from serving in the military? We need to rethink what we need in terms of personnel to get there.”</w:t>
      </w:r>
    </w:p>
    <w:p w14:paraId="1899693B" w14:textId="77777777" w:rsidR="00C027DA" w:rsidRDefault="00C027DA" w:rsidP="00C027DA">
      <w:pPr>
        <w:spacing w:line="235" w:lineRule="atLeast"/>
        <w:rPr>
          <w:color w:val="000000"/>
        </w:rPr>
      </w:pPr>
      <w:r>
        <w:rPr>
          <w:color w:val="000000"/>
        </w:rPr>
        <w:t>The armed services committee chairman also said that White House officials need to rebalance military missions, scaling back some operations in favor of enhanced diplomacy and outreach efforts.</w:t>
      </w:r>
    </w:p>
    <w:p w14:paraId="5066AF4F" w14:textId="77777777" w:rsidR="00C027DA" w:rsidRDefault="00C027DA" w:rsidP="00C027DA">
      <w:pPr>
        <w:spacing w:line="235" w:lineRule="atLeast"/>
        <w:rPr>
          <w:color w:val="000000"/>
        </w:rPr>
      </w:pPr>
      <w:r>
        <w:rPr>
          <w:color w:val="000000"/>
          <w:u w:val="single"/>
        </w:rPr>
        <w:t>“We</w:t>
      </w:r>
      <w:r>
        <w:rPr>
          <w:color w:val="000000"/>
        </w:rPr>
        <w:t> </w:t>
      </w:r>
      <w:r>
        <w:rPr>
          <w:color w:val="000000"/>
          <w:highlight w:val="cyan"/>
          <w:u w:val="single"/>
        </w:rPr>
        <w:t>need to re-examine</w:t>
      </w:r>
      <w:r>
        <w:rPr>
          <w:color w:val="000000"/>
        </w:rPr>
        <w:t> </w:t>
      </w:r>
      <w:r>
        <w:rPr>
          <w:color w:val="000000"/>
          <w:u w:val="single"/>
        </w:rPr>
        <w:t>the national</w:t>
      </w:r>
      <w:r>
        <w:rPr>
          <w:color w:val="000000"/>
        </w:rPr>
        <w:t> </w:t>
      </w:r>
      <w:r>
        <w:rPr>
          <w:color w:val="000000"/>
          <w:highlight w:val="cyan"/>
          <w:u w:val="single"/>
        </w:rPr>
        <w:t>defense policy</w:t>
      </w:r>
      <w:r>
        <w:rPr>
          <w:color w:val="000000"/>
          <w:u w:val="single"/>
        </w:rPr>
        <w:t>,” he said. “I believe that we can protect ourselves … but we can also meet our national security needs with a much more focused idea of what those national security needs are.”</w:t>
      </w:r>
    </w:p>
    <w:p w14:paraId="0E60505B" w14:textId="77777777" w:rsidR="00C027DA" w:rsidRDefault="00C027DA" w:rsidP="00C027DA">
      <w:pPr>
        <w:spacing w:line="235" w:lineRule="atLeast"/>
        <w:rPr>
          <w:color w:val="000000"/>
        </w:rPr>
      </w:pPr>
      <w:r>
        <w:rPr>
          <w:color w:val="000000"/>
          <w:u w:val="single"/>
        </w:rPr>
        <w:t>He said that reassessment includes the ongoing U.S.</w:t>
      </w:r>
      <w:r>
        <w:rPr>
          <w:color w:val="000000"/>
        </w:rPr>
        <w:t> </w:t>
      </w:r>
      <w:r>
        <w:rPr>
          <w:color w:val="000000"/>
          <w:highlight w:val="cyan"/>
          <w:u w:val="single"/>
        </w:rPr>
        <w:t>military presence in Afghanistan</w:t>
      </w:r>
      <w:r>
        <w:rPr>
          <w:color w:val="000000"/>
          <w:u w:val="single"/>
        </w:rPr>
        <w:t>.</w:t>
      </w:r>
    </w:p>
    <w:p w14:paraId="1FF760B1" w14:textId="77777777" w:rsidR="00C027DA" w:rsidRDefault="00C027DA" w:rsidP="00C027DA">
      <w:pPr>
        <w:spacing w:line="235" w:lineRule="atLeast"/>
        <w:rPr>
          <w:color w:val="000000"/>
        </w:rPr>
      </w:pPr>
      <w:r>
        <w:rPr>
          <w:color w:val="000000"/>
          <w:u w:val="single"/>
        </w:rPr>
        <w:t>“What we want in Afghanistan is a peaceful, stable government that respects human rights law,” he said. “Our military is not going to be able to achieve that. We’ve been going for 20 years and yet we continue to stick around. Meanwhile, it is an enormous expense.”</w:t>
      </w:r>
    </w:p>
    <w:p w14:paraId="79FB015F" w14:textId="77777777" w:rsidR="00A218F4" w:rsidRDefault="00A218F4" w:rsidP="00213ECC"/>
    <w:p w14:paraId="7BB5C441" w14:textId="77777777" w:rsidR="00081663" w:rsidRDefault="00081663" w:rsidP="00081663">
      <w:pPr>
        <w:pStyle w:val="Heading4"/>
        <w:spacing w:before="30" w:line="278" w:lineRule="atLeast"/>
        <w:rPr>
          <w:rFonts w:cs="Calibri"/>
          <w:color w:val="000000"/>
        </w:rPr>
      </w:pPr>
      <w:r>
        <w:rPr>
          <w:rFonts w:cs="Calibri"/>
          <w:color w:val="000000"/>
        </w:rPr>
        <w:t>No impact to readiness – it’s a lobbying tactic.</w:t>
      </w:r>
    </w:p>
    <w:p w14:paraId="0736F26B" w14:textId="77777777" w:rsidR="00081663" w:rsidRDefault="00081663" w:rsidP="00081663">
      <w:pPr>
        <w:spacing w:after="120" w:line="235" w:lineRule="atLeast"/>
        <w:rPr>
          <w:color w:val="000000"/>
        </w:rPr>
      </w:pPr>
      <w:r>
        <w:rPr>
          <w:color w:val="000000"/>
        </w:rPr>
        <w:t>Gordon </w:t>
      </w:r>
      <w:r>
        <w:rPr>
          <w:b/>
          <w:bCs/>
          <w:color w:val="000000"/>
          <w:sz w:val="26"/>
          <w:szCs w:val="26"/>
        </w:rPr>
        <w:t>Adams</w:t>
      </w:r>
      <w:r>
        <w:rPr>
          <w:color w:val="000000"/>
        </w:rPr>
        <w:t>, 2/15/</w:t>
      </w:r>
      <w:r>
        <w:rPr>
          <w:b/>
          <w:bCs/>
          <w:color w:val="000000"/>
          <w:sz w:val="26"/>
          <w:szCs w:val="26"/>
        </w:rPr>
        <w:t>2018</w:t>
      </w:r>
      <w:r>
        <w:rPr>
          <w:color w:val="000000"/>
        </w:rPr>
        <w:t>. Professor of international relations, American University's School of International Service; distinguished fellow, Stimson Center. “The Military’s ‘Readiness’ Scam Worked Again.” Foreign Policy. .</w:t>
      </w:r>
    </w:p>
    <w:p w14:paraId="61FEAFA3" w14:textId="77777777" w:rsidR="00081663" w:rsidRDefault="00081663" w:rsidP="00081663">
      <w:pPr>
        <w:spacing w:line="235" w:lineRule="atLeast"/>
        <w:rPr>
          <w:color w:val="000000"/>
        </w:rPr>
      </w:pPr>
      <w:r>
        <w:rPr>
          <w:color w:val="000000"/>
        </w:rPr>
        <w:t>For the next two years, at least, </w:t>
      </w:r>
      <w:r>
        <w:rPr>
          <w:color w:val="000000"/>
          <w:u w:val="single"/>
        </w:rPr>
        <w:t>the</w:t>
      </w:r>
      <w:r>
        <w:rPr>
          <w:color w:val="000000"/>
        </w:rPr>
        <w:t> American </w:t>
      </w:r>
      <w:r>
        <w:rPr>
          <w:color w:val="000000"/>
          <w:u w:val="single"/>
        </w:rPr>
        <w:t>public should be spared the</w:t>
      </w:r>
      <w:r>
        <w:rPr>
          <w:color w:val="000000"/>
        </w:rPr>
        <w:t> U.S. </w:t>
      </w:r>
      <w:r>
        <w:rPr>
          <w:color w:val="000000"/>
          <w:u w:val="single"/>
        </w:rPr>
        <w:t>Defense Department’s wailing about “readiness.”</w:t>
      </w:r>
      <w:r>
        <w:rPr>
          <w:color w:val="000000"/>
        </w:rPr>
        <w:t> After seven years of teeth-gnashing and garment-rending, </w:t>
      </w:r>
      <w:r>
        <w:rPr>
          <w:color w:val="000000"/>
          <w:u w:val="single"/>
        </w:rPr>
        <w:t>the military is</w:t>
      </w:r>
      <w:r>
        <w:rPr>
          <w:color w:val="000000"/>
        </w:rPr>
        <w:t> finally </w:t>
      </w:r>
      <w:r>
        <w:rPr>
          <w:color w:val="000000"/>
          <w:u w:val="single"/>
        </w:rPr>
        <w:t>getting what it wants: more money than ever</w:t>
      </w:r>
      <w:r>
        <w:rPr>
          <w:color w:val="000000"/>
        </w:rPr>
        <w:t>. The Donald Trump administration’s defense budget request for fiscal year 2019 is out, less than a week after Congress cut an overall deal on spending levels for 2018 and 2019. Unlike the domestic spending part of the administration’s budget request, </w:t>
      </w:r>
      <w:r>
        <w:rPr>
          <w:color w:val="000000"/>
          <w:u w:val="single"/>
        </w:rPr>
        <w:t>the defense numbers aren’t dead on arrival — in fact, the military can count on getting every cent</w:t>
      </w:r>
      <w:r>
        <w:rPr>
          <w:color w:val="000000"/>
        </w:rPr>
        <w:t>. </w:t>
      </w:r>
      <w:r>
        <w:rPr>
          <w:color w:val="000000"/>
          <w:u w:val="single"/>
        </w:rPr>
        <w:t>The congressional deal set new levels for defense, agreeing to $700 billion for</w:t>
      </w:r>
      <w:r>
        <w:rPr>
          <w:color w:val="000000"/>
        </w:rPr>
        <w:t> national </w:t>
      </w:r>
      <w:r>
        <w:rPr>
          <w:color w:val="000000"/>
          <w:u w:val="single"/>
        </w:rPr>
        <w:t>defense</w:t>
      </w:r>
      <w:r>
        <w:rPr>
          <w:color w:val="000000"/>
        </w:rPr>
        <w:t> in 2018 and $716 billion in 2019. That’s nearly $165 billion more than the military had anticipated prior to this year. </w:t>
      </w:r>
      <w:r>
        <w:rPr>
          <w:color w:val="000000"/>
          <w:u w:val="single"/>
        </w:rPr>
        <w:t>The</w:t>
      </w:r>
      <w:r>
        <w:rPr>
          <w:color w:val="000000"/>
        </w:rPr>
        <w:t> </w:t>
      </w:r>
      <w:r>
        <w:rPr>
          <w:color w:val="000000"/>
          <w:u w:val="single"/>
        </w:rPr>
        <w:t>U</w:t>
      </w:r>
      <w:r>
        <w:rPr>
          <w:color w:val="000000"/>
        </w:rPr>
        <w:t>nited </w:t>
      </w:r>
      <w:r>
        <w:rPr>
          <w:color w:val="000000"/>
          <w:u w:val="single"/>
        </w:rPr>
        <w:t>S</w:t>
      </w:r>
      <w:r>
        <w:rPr>
          <w:color w:val="000000"/>
        </w:rPr>
        <w:t>tates </w:t>
      </w:r>
      <w:r>
        <w:rPr>
          <w:color w:val="000000"/>
          <w:u w:val="single"/>
        </w:rPr>
        <w:t>is back to</w:t>
      </w:r>
      <w:r>
        <w:rPr>
          <w:color w:val="000000"/>
        </w:rPr>
        <w:t> </w:t>
      </w:r>
      <w:r>
        <w:rPr>
          <w:color w:val="000000"/>
          <w:highlight w:val="cyan"/>
          <w:u w:val="single"/>
        </w:rPr>
        <w:t>defense spending</w:t>
      </w:r>
      <w:r>
        <w:rPr>
          <w:color w:val="000000"/>
        </w:rPr>
        <w:t>, in constant dollars, that </w:t>
      </w:r>
      <w:r>
        <w:rPr>
          <w:color w:val="000000"/>
          <w:highlight w:val="cyan"/>
          <w:u w:val="single"/>
        </w:rPr>
        <w:t>is</w:t>
      </w:r>
      <w:r>
        <w:rPr>
          <w:color w:val="000000"/>
        </w:rPr>
        <w:t> </w:t>
      </w:r>
      <w:r>
        <w:rPr>
          <w:b/>
          <w:bCs/>
          <w:color w:val="000000"/>
          <w:highlight w:val="cyan"/>
          <w:u w:val="single"/>
        </w:rPr>
        <w:t>higher than</w:t>
      </w:r>
      <w:r>
        <w:rPr>
          <w:color w:val="000000"/>
        </w:rPr>
        <w:t> </w:t>
      </w:r>
      <w:r>
        <w:rPr>
          <w:b/>
          <w:bCs/>
          <w:color w:val="000000"/>
          <w:u w:val="single"/>
        </w:rPr>
        <w:t>the peak spending levels</w:t>
      </w:r>
      <w:r>
        <w:rPr>
          <w:color w:val="000000"/>
        </w:rPr>
        <w:t> </w:t>
      </w:r>
      <w:r>
        <w:rPr>
          <w:b/>
          <w:bCs/>
          <w:color w:val="000000"/>
          <w:highlight w:val="cyan"/>
          <w:u w:val="single"/>
        </w:rPr>
        <w:t>under</w:t>
      </w:r>
      <w:r>
        <w:rPr>
          <w:color w:val="000000"/>
        </w:rPr>
        <w:t> </w:t>
      </w:r>
      <w:r>
        <w:rPr>
          <w:b/>
          <w:bCs/>
          <w:color w:val="000000"/>
          <w:u w:val="single"/>
        </w:rPr>
        <w:t>Ronald</w:t>
      </w:r>
      <w:r>
        <w:rPr>
          <w:color w:val="000000"/>
        </w:rPr>
        <w:t> </w:t>
      </w:r>
      <w:r>
        <w:rPr>
          <w:b/>
          <w:bCs/>
          <w:color w:val="000000"/>
          <w:highlight w:val="cyan"/>
          <w:u w:val="single"/>
        </w:rPr>
        <w:t>Reagan</w:t>
      </w:r>
      <w:r>
        <w:rPr>
          <w:color w:val="000000"/>
        </w:rPr>
        <w:t>. Only in 2010, at the height of the wars in Iraq and Afghanistan, was defense spending higher. It’s worth thinking about why defense spending is about to explode. </w:t>
      </w:r>
      <w:r>
        <w:rPr>
          <w:color w:val="000000"/>
          <w:u w:val="single"/>
        </w:rPr>
        <w:t>It’s</w:t>
      </w:r>
      <w:r>
        <w:rPr>
          <w:color w:val="000000"/>
        </w:rPr>
        <w:t> </w:t>
      </w:r>
      <w:r>
        <w:rPr>
          <w:b/>
          <w:bCs/>
          <w:color w:val="000000"/>
          <w:highlight w:val="cyan"/>
          <w:u w:val="single"/>
        </w:rPr>
        <w:t>not</w:t>
      </w:r>
      <w:r>
        <w:rPr>
          <w:color w:val="000000"/>
        </w:rPr>
        <w:t> </w:t>
      </w:r>
      <w:r>
        <w:rPr>
          <w:color w:val="000000"/>
          <w:highlight w:val="cyan"/>
          <w:u w:val="single"/>
        </w:rPr>
        <w:t>because of some</w:t>
      </w:r>
      <w:r>
        <w:rPr>
          <w:color w:val="000000"/>
        </w:rPr>
        <w:t> </w:t>
      </w:r>
      <w:r>
        <w:rPr>
          <w:color w:val="000000"/>
          <w:u w:val="single"/>
        </w:rPr>
        <w:t>revolutionary</w:t>
      </w:r>
      <w:r>
        <w:rPr>
          <w:color w:val="000000"/>
        </w:rPr>
        <w:t> </w:t>
      </w:r>
      <w:r>
        <w:rPr>
          <w:color w:val="000000"/>
          <w:highlight w:val="cyan"/>
          <w:u w:val="single"/>
        </w:rPr>
        <w:t>change in</w:t>
      </w:r>
      <w:r>
        <w:rPr>
          <w:color w:val="000000"/>
        </w:rPr>
        <w:t> </w:t>
      </w:r>
      <w:r>
        <w:rPr>
          <w:color w:val="000000"/>
          <w:u w:val="single"/>
        </w:rPr>
        <w:t>the</w:t>
      </w:r>
      <w:r>
        <w:rPr>
          <w:color w:val="000000"/>
        </w:rPr>
        <w:t> </w:t>
      </w:r>
      <w:r>
        <w:rPr>
          <w:color w:val="000000"/>
          <w:u w:val="single"/>
        </w:rPr>
        <w:t>global</w:t>
      </w:r>
      <w:r>
        <w:rPr>
          <w:color w:val="000000"/>
        </w:rPr>
        <w:t> </w:t>
      </w:r>
      <w:r>
        <w:rPr>
          <w:color w:val="000000"/>
          <w:highlight w:val="cyan"/>
          <w:u w:val="single"/>
        </w:rPr>
        <w:t>security</w:t>
      </w:r>
      <w:r>
        <w:rPr>
          <w:color w:val="000000"/>
        </w:rPr>
        <w:t> </w:t>
      </w:r>
      <w:r>
        <w:rPr>
          <w:color w:val="000000"/>
          <w:u w:val="single"/>
        </w:rPr>
        <w:t>environment</w:t>
      </w:r>
      <w:r>
        <w:rPr>
          <w:color w:val="000000"/>
        </w:rPr>
        <w:t> — aside from those pesky North Koreans and their nukes, </w:t>
      </w:r>
      <w:r>
        <w:rPr>
          <w:color w:val="000000"/>
          <w:highlight w:val="cyan"/>
          <w:u w:val="single"/>
        </w:rPr>
        <w:t>America has</w:t>
      </w:r>
      <w:r>
        <w:rPr>
          <w:color w:val="000000"/>
        </w:rPr>
        <w:t> </w:t>
      </w:r>
      <w:r>
        <w:rPr>
          <w:b/>
          <w:bCs/>
          <w:color w:val="000000"/>
          <w:highlight w:val="cyan"/>
          <w:u w:val="single"/>
        </w:rPr>
        <w:t>never been so secure</w:t>
      </w:r>
      <w:r>
        <w:rPr>
          <w:color w:val="000000"/>
        </w:rPr>
        <w:t>. </w:t>
      </w:r>
      <w:r>
        <w:rPr>
          <w:color w:val="000000"/>
          <w:u w:val="single"/>
        </w:rPr>
        <w:t>It’s not because</w:t>
      </w:r>
      <w:r>
        <w:rPr>
          <w:color w:val="000000"/>
        </w:rPr>
        <w:t> the U.S. </w:t>
      </w:r>
      <w:r>
        <w:rPr>
          <w:color w:val="000000"/>
          <w:u w:val="single"/>
        </w:rPr>
        <w:t>military’s effectiveness has declined;</w:t>
      </w:r>
      <w:r>
        <w:rPr>
          <w:color w:val="000000"/>
        </w:rPr>
        <w:t> </w:t>
      </w:r>
      <w:r>
        <w:rPr>
          <w:color w:val="000000"/>
          <w:highlight w:val="cyan"/>
          <w:u w:val="single"/>
        </w:rPr>
        <w:t>it remains the</w:t>
      </w:r>
      <w:r>
        <w:rPr>
          <w:color w:val="000000"/>
        </w:rPr>
        <w:t> </w:t>
      </w:r>
      <w:r>
        <w:rPr>
          <w:b/>
          <w:bCs/>
          <w:color w:val="000000"/>
          <w:highlight w:val="cyan"/>
          <w:u w:val="single"/>
        </w:rPr>
        <w:t>most powerful</w:t>
      </w:r>
      <w:r>
        <w:rPr>
          <w:color w:val="000000"/>
        </w:rPr>
        <w:t> </w:t>
      </w:r>
      <w:r>
        <w:rPr>
          <w:b/>
          <w:bCs/>
          <w:color w:val="000000"/>
          <w:u w:val="single"/>
        </w:rPr>
        <w:t>force</w:t>
      </w:r>
      <w:r>
        <w:rPr>
          <w:color w:val="000000"/>
        </w:rPr>
        <w:t> </w:t>
      </w:r>
      <w:r>
        <w:rPr>
          <w:color w:val="000000"/>
          <w:u w:val="single"/>
        </w:rPr>
        <w:t>in the world,</w:t>
      </w:r>
      <w:r>
        <w:rPr>
          <w:color w:val="000000"/>
        </w:rPr>
        <w:t> </w:t>
      </w:r>
      <w:r>
        <w:rPr>
          <w:b/>
          <w:bCs/>
          <w:color w:val="000000"/>
          <w:highlight w:val="cyan"/>
          <w:u w:val="single"/>
        </w:rPr>
        <w:t>highly capable</w:t>
      </w:r>
      <w:r>
        <w:rPr>
          <w:color w:val="000000"/>
        </w:rPr>
        <w:t> </w:t>
      </w:r>
      <w:r>
        <w:rPr>
          <w:color w:val="000000"/>
          <w:highlight w:val="cyan"/>
          <w:u w:val="single"/>
        </w:rPr>
        <w:t>and</w:t>
      </w:r>
      <w:r>
        <w:rPr>
          <w:color w:val="000000"/>
        </w:rPr>
        <w:t> </w:t>
      </w:r>
      <w:r>
        <w:rPr>
          <w:b/>
          <w:bCs/>
          <w:color w:val="000000"/>
          <w:highlight w:val="cyan"/>
          <w:u w:val="single"/>
        </w:rPr>
        <w:t>very ready</w:t>
      </w:r>
      <w:r>
        <w:rPr>
          <w:color w:val="000000"/>
        </w:rPr>
        <w:t>. </w:t>
      </w:r>
      <w:r>
        <w:rPr>
          <w:color w:val="000000"/>
          <w:u w:val="single"/>
        </w:rPr>
        <w:t>The reason the</w:t>
      </w:r>
      <w:r>
        <w:rPr>
          <w:color w:val="000000"/>
        </w:rPr>
        <w:t> Pentagon’s </w:t>
      </w:r>
      <w:r>
        <w:rPr>
          <w:color w:val="000000"/>
          <w:u w:val="single"/>
        </w:rPr>
        <w:t>budget is now on a long-term upswing is because</w:t>
      </w:r>
      <w:r>
        <w:rPr>
          <w:color w:val="000000"/>
        </w:rPr>
        <w:t> </w:t>
      </w:r>
      <w:r>
        <w:rPr>
          <w:color w:val="000000"/>
          <w:highlight w:val="cyan"/>
          <w:u w:val="single"/>
        </w:rPr>
        <w:t>the military</w:t>
      </w:r>
      <w:r>
        <w:rPr>
          <w:color w:val="000000"/>
        </w:rPr>
        <w:t> </w:t>
      </w:r>
      <w:r>
        <w:rPr>
          <w:color w:val="000000"/>
          <w:u w:val="single"/>
        </w:rPr>
        <w:t>has</w:t>
      </w:r>
      <w:r>
        <w:rPr>
          <w:color w:val="000000"/>
        </w:rPr>
        <w:t> </w:t>
      </w:r>
      <w:r>
        <w:rPr>
          <w:color w:val="000000"/>
          <w:highlight w:val="cyan"/>
          <w:u w:val="single"/>
        </w:rPr>
        <w:t>spent years</w:t>
      </w:r>
      <w:r>
        <w:rPr>
          <w:color w:val="000000"/>
        </w:rPr>
        <w:t> </w:t>
      </w:r>
      <w:r>
        <w:rPr>
          <w:b/>
          <w:bCs/>
          <w:color w:val="000000"/>
          <w:u w:val="single"/>
        </w:rPr>
        <w:t>loudly</w:t>
      </w:r>
      <w:r>
        <w:rPr>
          <w:color w:val="000000"/>
        </w:rPr>
        <w:t> </w:t>
      </w:r>
      <w:r>
        <w:rPr>
          <w:b/>
          <w:bCs/>
          <w:color w:val="000000"/>
          <w:highlight w:val="cyan"/>
          <w:u w:val="single"/>
        </w:rPr>
        <w:t>lobbying</w:t>
      </w:r>
      <w:r>
        <w:rPr>
          <w:color w:val="000000"/>
        </w:rPr>
        <w:t> </w:t>
      </w:r>
      <w:r>
        <w:rPr>
          <w:color w:val="000000"/>
          <w:u w:val="single"/>
        </w:rPr>
        <w:t>for such an increase while complaining</w:t>
      </w:r>
      <w:r>
        <w:rPr>
          <w:color w:val="000000"/>
        </w:rPr>
        <w:t> </w:t>
      </w:r>
      <w:r>
        <w:rPr>
          <w:color w:val="000000"/>
          <w:highlight w:val="cyan"/>
          <w:u w:val="single"/>
        </w:rPr>
        <w:t>about an</w:t>
      </w:r>
      <w:r>
        <w:rPr>
          <w:color w:val="000000"/>
        </w:rPr>
        <w:t> </w:t>
      </w:r>
      <w:r>
        <w:rPr>
          <w:b/>
          <w:bCs/>
          <w:color w:val="000000"/>
          <w:highlight w:val="cyan"/>
          <w:u w:val="single"/>
        </w:rPr>
        <w:t>alleged</w:t>
      </w:r>
      <w:r>
        <w:rPr>
          <w:color w:val="000000"/>
        </w:rPr>
        <w:t> </w:t>
      </w:r>
      <w:r>
        <w:rPr>
          <w:color w:val="000000"/>
          <w:highlight w:val="cyan"/>
          <w:u w:val="single"/>
        </w:rPr>
        <w:t>“readiness crisis.”</w:t>
      </w:r>
      <w:r>
        <w:rPr>
          <w:color w:val="000000"/>
        </w:rPr>
        <w:t> </w:t>
      </w:r>
      <w:r>
        <w:rPr>
          <w:color w:val="000000"/>
          <w:u w:val="single"/>
        </w:rPr>
        <w:t>Complaining works</w:t>
      </w:r>
      <w:r>
        <w:rPr>
          <w:color w:val="000000"/>
        </w:rPr>
        <w:t>, at least when the military does it, </w:t>
      </w:r>
      <w:r>
        <w:rPr>
          <w:color w:val="000000"/>
          <w:u w:val="single"/>
        </w:rPr>
        <w:t>because politicians</w:t>
      </w:r>
      <w:r>
        <w:rPr>
          <w:color w:val="000000"/>
        </w:rPr>
        <w:t> in both parties </w:t>
      </w:r>
      <w:r>
        <w:rPr>
          <w:color w:val="000000"/>
          <w:u w:val="single"/>
        </w:rPr>
        <w:t>fear the military’s wrath</w:t>
      </w:r>
      <w:r>
        <w:rPr>
          <w:color w:val="000000"/>
        </w:rPr>
        <w:t>.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w:t>
      </w:r>
      <w:r>
        <w:rPr>
          <w:color w:val="000000"/>
          <w:u w:val="single"/>
        </w:rPr>
        <w:t>Every military leader in history has wanted more resources at</w:t>
      </w:r>
      <w:r>
        <w:rPr>
          <w:color w:val="000000"/>
        </w:rPr>
        <w:t> his or her </w:t>
      </w:r>
      <w:r>
        <w:rPr>
          <w:color w:val="000000"/>
          <w:u w:val="single"/>
        </w:rPr>
        <w:t>disposal</w:t>
      </w:r>
      <w:r>
        <w:rPr>
          <w:color w:val="000000"/>
        </w:rPr>
        <w:t>. U.S. secretaries of defense have been especially adamant since 2011, when the Budget Control Act first set limits on both defense and domestic spending. </w:t>
      </w:r>
      <w:r>
        <w:rPr>
          <w:color w:val="000000"/>
          <w:u w:val="single"/>
        </w:rPr>
        <w:t>The</w:t>
      </w:r>
      <w:r>
        <w:rPr>
          <w:color w:val="000000"/>
        </w:rPr>
        <w:t> </w:t>
      </w:r>
      <w:r>
        <w:rPr>
          <w:b/>
          <w:bCs/>
          <w:color w:val="000000"/>
          <w:u w:val="single"/>
        </w:rPr>
        <w:t>tears shed</w:t>
      </w:r>
      <w:r>
        <w:rPr>
          <w:color w:val="000000"/>
        </w:rPr>
        <w:t> </w:t>
      </w:r>
      <w:r>
        <w:rPr>
          <w:color w:val="000000"/>
          <w:u w:val="single"/>
        </w:rPr>
        <w:t>by the Pentagon went beyond</w:t>
      </w:r>
      <w:r>
        <w:rPr>
          <w:color w:val="000000"/>
        </w:rPr>
        <w:t> </w:t>
      </w:r>
      <w:r>
        <w:rPr>
          <w:color w:val="000000"/>
          <w:u w:val="single"/>
        </w:rPr>
        <w:t>complaining</w:t>
      </w:r>
      <w:r>
        <w:rPr>
          <w:color w:val="000000"/>
        </w:rPr>
        <w:t> </w:t>
      </w:r>
      <w:r>
        <w:rPr>
          <w:color w:val="000000"/>
          <w:u w:val="single"/>
        </w:rPr>
        <w:t>about those pesky budget caps</w:t>
      </w:r>
      <w:r>
        <w:rPr>
          <w:color w:val="000000"/>
        </w:rPr>
        <w:t>. </w:t>
      </w:r>
      <w:r>
        <w:rPr>
          <w:color w:val="000000"/>
          <w:u w:val="single"/>
        </w:rPr>
        <w:t>They</w:t>
      </w:r>
      <w:r>
        <w:rPr>
          <w:color w:val="000000"/>
        </w:rPr>
        <w:t> also </w:t>
      </w:r>
      <w:r>
        <w:rPr>
          <w:color w:val="000000"/>
          <w:u w:val="single"/>
        </w:rPr>
        <w:t>touched on declining military readiness, units that weren’t combat ready, Chinese military expansion, and</w:t>
      </w:r>
      <w:r>
        <w:rPr>
          <w:color w:val="000000"/>
        </w:rPr>
        <w:t> </w:t>
      </w:r>
      <w:r>
        <w:rPr>
          <w:b/>
          <w:bCs/>
          <w:color w:val="000000"/>
          <w:u w:val="single"/>
        </w:rPr>
        <w:t>just</w:t>
      </w:r>
      <w:r>
        <w:rPr>
          <w:color w:val="000000"/>
        </w:rPr>
        <w:t> </w:t>
      </w:r>
      <w:r>
        <w:rPr>
          <w:b/>
          <w:bCs/>
          <w:color w:val="000000"/>
          <w:u w:val="single"/>
        </w:rPr>
        <w:t>about</w:t>
      </w:r>
      <w:r>
        <w:rPr>
          <w:color w:val="000000"/>
        </w:rPr>
        <w:t> </w:t>
      </w:r>
      <w:r>
        <w:rPr>
          <w:b/>
          <w:bCs/>
          <w:color w:val="000000"/>
          <w:highlight w:val="cyan"/>
          <w:u w:val="single"/>
        </w:rPr>
        <w:t>anything</w:t>
      </w:r>
      <w:r>
        <w:rPr>
          <w:color w:val="000000"/>
        </w:rPr>
        <w:t> </w:t>
      </w:r>
      <w:r>
        <w:rPr>
          <w:b/>
          <w:bCs/>
          <w:color w:val="000000"/>
          <w:u w:val="single"/>
        </w:rPr>
        <w:t>else</w:t>
      </w:r>
      <w:r>
        <w:rPr>
          <w:color w:val="000000"/>
        </w:rPr>
        <w:t> </w:t>
      </w:r>
      <w:r>
        <w:rPr>
          <w:b/>
          <w:bCs/>
          <w:color w:val="000000"/>
          <w:highlight w:val="cyan"/>
          <w:u w:val="single"/>
        </w:rPr>
        <w:t>that</w:t>
      </w:r>
      <w:r>
        <w:rPr>
          <w:color w:val="000000"/>
        </w:rPr>
        <w:t> </w:t>
      </w:r>
      <w:r>
        <w:rPr>
          <w:b/>
          <w:bCs/>
          <w:color w:val="000000"/>
          <w:u w:val="single"/>
        </w:rPr>
        <w:t>defense</w:t>
      </w:r>
      <w:r>
        <w:rPr>
          <w:color w:val="000000"/>
        </w:rPr>
        <w:t> </w:t>
      </w:r>
      <w:r>
        <w:rPr>
          <w:b/>
          <w:bCs/>
          <w:color w:val="000000"/>
          <w:u w:val="single"/>
        </w:rPr>
        <w:t>officials thought</w:t>
      </w:r>
      <w:r>
        <w:rPr>
          <w:color w:val="000000"/>
        </w:rPr>
        <w:t> </w:t>
      </w:r>
      <w:r>
        <w:rPr>
          <w:b/>
          <w:bCs/>
          <w:color w:val="000000"/>
          <w:highlight w:val="cyan"/>
          <w:u w:val="single"/>
        </w:rPr>
        <w:t>might put the spending train back on the tracks</w:t>
      </w:r>
      <w:r>
        <w:rPr>
          <w:color w:val="000000"/>
        </w:rPr>
        <w:t>. </w:t>
      </w:r>
      <w:r>
        <w:rPr>
          <w:color w:val="000000"/>
          <w:u w:val="single"/>
        </w:rPr>
        <w:t>All</w:t>
      </w:r>
      <w:r>
        <w:rPr>
          <w:color w:val="000000"/>
        </w:rPr>
        <w:t> </w:t>
      </w:r>
      <w:r>
        <w:rPr>
          <w:color w:val="000000"/>
          <w:u w:val="single"/>
        </w:rPr>
        <w:t>the Pentagon’s</w:t>
      </w:r>
      <w:r>
        <w:rPr>
          <w:color w:val="000000"/>
        </w:rPr>
        <w:t> </w:t>
      </w:r>
      <w:r>
        <w:rPr>
          <w:color w:val="000000"/>
          <w:highlight w:val="cyan"/>
          <w:u w:val="single"/>
        </w:rPr>
        <w:t>complaints</w:t>
      </w:r>
      <w:r>
        <w:rPr>
          <w:color w:val="000000"/>
        </w:rPr>
        <w:t> </w:t>
      </w:r>
      <w:r>
        <w:rPr>
          <w:b/>
          <w:bCs/>
          <w:color w:val="000000"/>
          <w:highlight w:val="cyan"/>
          <w:u w:val="single"/>
        </w:rPr>
        <w:t>ignored</w:t>
      </w:r>
      <w:r>
        <w:rPr>
          <w:color w:val="000000"/>
        </w:rPr>
        <w:t> </w:t>
      </w:r>
      <w:r>
        <w:rPr>
          <w:b/>
          <w:bCs/>
          <w:color w:val="000000"/>
          <w:u w:val="single"/>
        </w:rPr>
        <w:t>the</w:t>
      </w:r>
      <w:r>
        <w:rPr>
          <w:color w:val="000000"/>
        </w:rPr>
        <w:t> </w:t>
      </w:r>
      <w:r>
        <w:rPr>
          <w:b/>
          <w:bCs/>
          <w:color w:val="000000"/>
          <w:highlight w:val="cyan"/>
          <w:u w:val="single"/>
        </w:rPr>
        <w:t>reality</w:t>
      </w:r>
      <w:r>
        <w:rPr>
          <w:color w:val="000000"/>
        </w:rPr>
        <w:t> </w:t>
      </w:r>
      <w:r>
        <w:rPr>
          <w:color w:val="000000"/>
          <w:u w:val="single"/>
        </w:rPr>
        <w:t>that since 2001</w:t>
      </w:r>
      <w:r>
        <w:rPr>
          <w:color w:val="000000"/>
        </w:rPr>
        <w:t> </w:t>
      </w:r>
      <w:r>
        <w:rPr>
          <w:color w:val="000000"/>
          <w:highlight w:val="cyan"/>
          <w:u w:val="single"/>
        </w:rPr>
        <w:t>the military has been receiving</w:t>
      </w:r>
      <w:r>
        <w:rPr>
          <w:color w:val="000000"/>
        </w:rPr>
        <w:t> </w:t>
      </w:r>
      <w:r>
        <w:rPr>
          <w:color w:val="000000"/>
          <w:u w:val="single"/>
        </w:rPr>
        <w:t>tens, and sometimes even</w:t>
      </w:r>
      <w:r>
        <w:rPr>
          <w:color w:val="000000"/>
        </w:rPr>
        <w:t> </w:t>
      </w:r>
      <w:r>
        <w:rPr>
          <w:color w:val="000000"/>
          <w:highlight w:val="cyan"/>
          <w:u w:val="single"/>
        </w:rPr>
        <w:t>hundreds</w:t>
      </w:r>
      <w:r>
        <w:rPr>
          <w:color w:val="000000"/>
          <w:u w:val="single"/>
        </w:rPr>
        <w:t>,</w:t>
      </w:r>
      <w:r>
        <w:rPr>
          <w:color w:val="000000"/>
        </w:rPr>
        <w:t> </w:t>
      </w:r>
      <w:r>
        <w:rPr>
          <w:color w:val="000000"/>
          <w:highlight w:val="cyan"/>
          <w:u w:val="single"/>
        </w:rPr>
        <w:t>of billions</w:t>
      </w:r>
      <w:r>
        <w:rPr>
          <w:color w:val="000000"/>
        </w:rPr>
        <w:t> </w:t>
      </w:r>
      <w:r>
        <w:rPr>
          <w:color w:val="000000"/>
          <w:u w:val="single"/>
        </w:rPr>
        <w:t>of dollars in additional funding — above and</w:t>
      </w:r>
      <w:r>
        <w:rPr>
          <w:color w:val="000000"/>
        </w:rPr>
        <w:t> </w:t>
      </w:r>
      <w:r>
        <w:rPr>
          <w:color w:val="000000"/>
          <w:highlight w:val="cyan"/>
          <w:u w:val="single"/>
        </w:rPr>
        <w:t>beyond</w:t>
      </w:r>
      <w:r>
        <w:rPr>
          <w:color w:val="000000"/>
        </w:rPr>
        <w:t> </w:t>
      </w:r>
      <w:r>
        <w:rPr>
          <w:color w:val="000000"/>
          <w:u w:val="single"/>
        </w:rPr>
        <w:t>the</w:t>
      </w:r>
      <w:r>
        <w:rPr>
          <w:color w:val="000000"/>
        </w:rPr>
        <w:t> </w:t>
      </w:r>
      <w:r>
        <w:rPr>
          <w:color w:val="000000"/>
          <w:u w:val="single"/>
        </w:rPr>
        <w:t>budget</w:t>
      </w:r>
      <w:r>
        <w:rPr>
          <w:color w:val="000000"/>
        </w:rPr>
        <w:t> </w:t>
      </w:r>
      <w:r>
        <w:rPr>
          <w:color w:val="000000"/>
          <w:highlight w:val="cyan"/>
          <w:u w:val="single"/>
        </w:rPr>
        <w:t>caps</w:t>
      </w:r>
      <w:r>
        <w:rPr>
          <w:color w:val="000000"/>
        </w:rPr>
        <w:t> </w:t>
      </w:r>
      <w:r>
        <w:rPr>
          <w:color w:val="000000"/>
          <w:u w:val="single"/>
        </w:rPr>
        <w:t>—</w:t>
      </w:r>
      <w:r>
        <w:rPr>
          <w:color w:val="000000"/>
        </w:rPr>
        <w:t> </w:t>
      </w:r>
      <w:r>
        <w:rPr>
          <w:color w:val="000000"/>
          <w:highlight w:val="cyan"/>
          <w:u w:val="single"/>
        </w:rPr>
        <w:t>thanks to a</w:t>
      </w:r>
      <w:r>
        <w:rPr>
          <w:color w:val="000000"/>
        </w:rPr>
        <w:t> </w:t>
      </w:r>
      <w:r>
        <w:rPr>
          <w:b/>
          <w:bCs/>
          <w:color w:val="000000"/>
          <w:u w:val="single"/>
        </w:rPr>
        <w:t>special</w:t>
      </w:r>
      <w:r>
        <w:rPr>
          <w:color w:val="000000"/>
        </w:rPr>
        <w:t> </w:t>
      </w:r>
      <w:r>
        <w:rPr>
          <w:b/>
          <w:bCs/>
          <w:color w:val="000000"/>
          <w:highlight w:val="cyan"/>
          <w:u w:val="single"/>
        </w:rPr>
        <w:t>slush fund</w:t>
      </w:r>
      <w:r>
        <w:rPr>
          <w:color w:val="000000"/>
          <w:u w:val="single"/>
        </w:rPr>
        <w:t>, the Overseas Contingency Operations account</w:t>
      </w:r>
      <w:r>
        <w:rPr>
          <w:color w:val="000000"/>
        </w:rPr>
        <w:t>. That money is supposed to be designated for emergencies, but both </w:t>
      </w:r>
      <w:r>
        <w:rPr>
          <w:color w:val="000000"/>
          <w:u w:val="single"/>
        </w:rPr>
        <w:t>the Pentagon and</w:t>
      </w:r>
      <w:r>
        <w:rPr>
          <w:color w:val="000000"/>
        </w:rPr>
        <w:t> the </w:t>
      </w:r>
      <w:r>
        <w:rPr>
          <w:color w:val="000000"/>
          <w:u w:val="single"/>
        </w:rPr>
        <w:t>Congress have routinely used this budget for nonemergency purposes, such as paying, training, and supporting existing troops</w:t>
      </w:r>
      <w:r>
        <w:rPr>
          <w:color w:val="000000"/>
        </w:rPr>
        <w:t> (all normally in the Pentagon’s base budget) </w:t>
      </w:r>
      <w:r>
        <w:rPr>
          <w:color w:val="000000"/>
          <w:u w:val="single"/>
        </w:rPr>
        <w:t>and buying equipment</w:t>
      </w:r>
      <w:r>
        <w:rPr>
          <w:color w:val="000000"/>
        </w:rPr>
        <w:t> already in the long-term defense plan. </w:t>
      </w:r>
      <w:r>
        <w:rPr>
          <w:color w:val="000000"/>
          <w:u w:val="single"/>
        </w:rPr>
        <w:t>Nevertheless, the military has complained that its readiness is in tatters</w:t>
      </w:r>
      <w:r>
        <w:rPr>
          <w:color w:val="000000"/>
        </w:rPr>
        <w:t>. And after all those years of deployments, </w:t>
      </w:r>
      <w:r>
        <w:rPr>
          <w:color w:val="000000"/>
          <w:u w:val="single"/>
        </w:rPr>
        <w:t>military</w:t>
      </w:r>
      <w:r>
        <w:rPr>
          <w:color w:val="000000"/>
        </w:rPr>
        <w:t> </w:t>
      </w:r>
      <w:r>
        <w:rPr>
          <w:color w:val="000000"/>
          <w:highlight w:val="cyan"/>
          <w:u w:val="single"/>
        </w:rPr>
        <w:t>officials</w:t>
      </w:r>
      <w:r>
        <w:rPr>
          <w:color w:val="000000"/>
        </w:rPr>
        <w:t> </w:t>
      </w:r>
      <w:r>
        <w:rPr>
          <w:color w:val="000000"/>
          <w:u w:val="single"/>
        </w:rPr>
        <w:t>testifying</w:t>
      </w:r>
      <w:r>
        <w:rPr>
          <w:color w:val="000000"/>
        </w:rPr>
        <w:t> to Congress </w:t>
      </w:r>
      <w:r>
        <w:rPr>
          <w:color w:val="000000"/>
          <w:u w:val="single"/>
        </w:rPr>
        <w:t>could</w:t>
      </w:r>
      <w:r>
        <w:rPr>
          <w:color w:val="000000"/>
        </w:rPr>
        <w:t> </w:t>
      </w:r>
      <w:r>
        <w:rPr>
          <w:color w:val="000000"/>
          <w:highlight w:val="cyan"/>
          <w:u w:val="single"/>
        </w:rPr>
        <w:t>always come up with a</w:t>
      </w:r>
      <w:r>
        <w:rPr>
          <w:color w:val="000000"/>
        </w:rPr>
        <w:t> </w:t>
      </w:r>
      <w:r>
        <w:rPr>
          <w:b/>
          <w:bCs/>
          <w:color w:val="000000"/>
          <w:highlight w:val="cyan"/>
          <w:u w:val="single"/>
        </w:rPr>
        <w:t>sad anecdote</w:t>
      </w:r>
      <w:r>
        <w:rPr>
          <w:color w:val="000000"/>
        </w:rPr>
        <w:t> </w:t>
      </w:r>
      <w:r>
        <w:rPr>
          <w:color w:val="000000"/>
          <w:highlight w:val="cyan"/>
          <w:u w:val="single"/>
        </w:rPr>
        <w:t>about</w:t>
      </w:r>
      <w:r>
        <w:rPr>
          <w:color w:val="000000"/>
        </w:rPr>
        <w:t> planes being cross-decked to an outgoing carrier, </w:t>
      </w:r>
      <w:r>
        <w:rPr>
          <w:color w:val="000000"/>
          <w:u w:val="single"/>
        </w:rPr>
        <w:t>fighters not ready to fly, or</w:t>
      </w:r>
      <w:r>
        <w:rPr>
          <w:color w:val="000000"/>
        </w:rPr>
        <w:t> </w:t>
      </w:r>
      <w:r>
        <w:rPr>
          <w:color w:val="000000"/>
          <w:highlight w:val="cyan"/>
          <w:u w:val="single"/>
        </w:rPr>
        <w:t>missing pilots</w:t>
      </w:r>
      <w:r>
        <w:rPr>
          <w:color w:val="000000"/>
        </w:rPr>
        <w:t>. </w:t>
      </w:r>
      <w:r>
        <w:rPr>
          <w:color w:val="000000"/>
          <w:u w:val="single"/>
        </w:rPr>
        <w:t>U.S. policymakers have</w:t>
      </w:r>
      <w:r>
        <w:rPr>
          <w:color w:val="000000"/>
        </w:rPr>
        <w:t> </w:t>
      </w:r>
      <w:r>
        <w:rPr>
          <w:b/>
          <w:bCs/>
          <w:color w:val="000000"/>
          <w:u w:val="single"/>
        </w:rPr>
        <w:t>seen this movie many times before</w:t>
      </w:r>
      <w:r>
        <w:rPr>
          <w:color w:val="000000"/>
        </w:rPr>
        <w:t>. </w:t>
      </w:r>
      <w:r>
        <w:rPr>
          <w:color w:val="000000"/>
          <w:u w:val="single"/>
        </w:rPr>
        <w:t>I experienced it</w:t>
      </w:r>
      <w:r>
        <w:rPr>
          <w:color w:val="000000"/>
        </w:rPr>
        <w:t> myself in the 1990s, </w:t>
      </w:r>
      <w:r>
        <w:rPr>
          <w:color w:val="000000"/>
          <w:u w:val="single"/>
        </w:rPr>
        <w:t>when the brass was displeased with the budget levels set by</w:t>
      </w:r>
      <w:r>
        <w:rPr>
          <w:color w:val="000000"/>
        </w:rPr>
        <w:t> the Bill </w:t>
      </w:r>
      <w:r>
        <w:rPr>
          <w:color w:val="000000"/>
          <w:u w:val="single"/>
        </w:rPr>
        <w:t>Clinton</w:t>
      </w:r>
      <w:r>
        <w:rPr>
          <w:color w:val="000000"/>
        </w:rPr>
        <w:t> administration </w:t>
      </w:r>
      <w:r>
        <w:rPr>
          <w:color w:val="000000"/>
          <w:u w:val="single"/>
        </w:rPr>
        <w:t>and whined about</w:t>
      </w:r>
      <w:r>
        <w:rPr>
          <w:color w:val="000000"/>
        </w:rPr>
        <w:t> </w:t>
      </w:r>
      <w:r>
        <w:rPr>
          <w:color w:val="000000"/>
          <w:u w:val="single"/>
        </w:rPr>
        <w:t>readiness</w:t>
      </w:r>
      <w:r>
        <w:rPr>
          <w:color w:val="000000"/>
        </w:rPr>
        <w:t> </w:t>
      </w:r>
      <w:r>
        <w:rPr>
          <w:color w:val="000000"/>
          <w:u w:val="single"/>
        </w:rPr>
        <w:t>problems</w:t>
      </w:r>
      <w:r>
        <w:rPr>
          <w:color w:val="000000"/>
        </w:rPr>
        <w:t> to the Office of Management and Budget, where I worked. My follow-up with the Pentagon’s civil servants made it clear that </w:t>
      </w:r>
      <w:r>
        <w:rPr>
          <w:color w:val="000000"/>
          <w:u w:val="single"/>
        </w:rPr>
        <w:t>the</w:t>
      </w:r>
      <w:r>
        <w:rPr>
          <w:color w:val="000000"/>
        </w:rPr>
        <w:t> </w:t>
      </w:r>
      <w:r>
        <w:rPr>
          <w:b/>
          <w:bCs/>
          <w:color w:val="000000"/>
          <w:highlight w:val="cyan"/>
          <w:u w:val="single"/>
        </w:rPr>
        <w:t>measures</w:t>
      </w:r>
      <w:r>
        <w:rPr>
          <w:color w:val="000000"/>
        </w:rPr>
        <w:t> </w:t>
      </w:r>
      <w:r>
        <w:rPr>
          <w:b/>
          <w:bCs/>
          <w:color w:val="000000"/>
          <w:u w:val="single"/>
        </w:rPr>
        <w:t>they were using</w:t>
      </w:r>
      <w:r>
        <w:rPr>
          <w:color w:val="000000"/>
        </w:rPr>
        <w:t> </w:t>
      </w:r>
      <w:r>
        <w:rPr>
          <w:b/>
          <w:bCs/>
          <w:color w:val="000000"/>
          <w:highlight w:val="cyan"/>
          <w:u w:val="single"/>
        </w:rPr>
        <w:t>were rigged</w:t>
      </w:r>
      <w:r>
        <w:rPr>
          <w:color w:val="000000"/>
        </w:rPr>
        <w:t> </w:t>
      </w:r>
      <w:r>
        <w:rPr>
          <w:color w:val="000000"/>
          <w:highlight w:val="cyan"/>
          <w:u w:val="single"/>
        </w:rPr>
        <w:t>to show low</w:t>
      </w:r>
      <w:r>
        <w:rPr>
          <w:color w:val="000000"/>
        </w:rPr>
        <w:t> </w:t>
      </w:r>
      <w:r>
        <w:rPr>
          <w:color w:val="000000"/>
          <w:u w:val="single"/>
        </w:rPr>
        <w:t>levels of</w:t>
      </w:r>
      <w:r>
        <w:rPr>
          <w:color w:val="000000"/>
        </w:rPr>
        <w:t> </w:t>
      </w:r>
      <w:r>
        <w:rPr>
          <w:color w:val="000000"/>
          <w:highlight w:val="cyan"/>
          <w:u w:val="single"/>
        </w:rPr>
        <w:t>readiness</w:t>
      </w:r>
      <w:r>
        <w:rPr>
          <w:color w:val="000000"/>
          <w:u w:val="single"/>
        </w:rPr>
        <w:t>; they set standards that called units “ready” only if they had every capability imaginable to fight a major ground war, and they counted as “unready” units that were back from deployments and had missed a training slot for that big war, one they would soon be scheduled to receive</w:t>
      </w:r>
      <w:r>
        <w:rPr>
          <w:color w:val="000000"/>
        </w:rPr>
        <w:t>. We knew </w:t>
      </w:r>
      <w:r>
        <w:rPr>
          <w:color w:val="000000"/>
          <w:u w:val="single"/>
        </w:rPr>
        <w:t>the Pentagon was using manipulated numbers to bludgeon us with demands for more funding</w:t>
      </w:r>
      <w:r>
        <w:rPr>
          <w:color w:val="000000"/>
        </w:rPr>
        <w:t>.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w:t>
      </w:r>
      <w:r>
        <w:rPr>
          <w:color w:val="000000"/>
          <w:u w:val="single"/>
        </w:rPr>
        <w:t xml:space="preserve">Plus </w:t>
      </w:r>
      <w:proofErr w:type="spellStart"/>
      <w:r>
        <w:rPr>
          <w:color w:val="000000"/>
          <w:u w:val="single"/>
        </w:rPr>
        <w:t>ça</w:t>
      </w:r>
      <w:proofErr w:type="spellEnd"/>
      <w:r>
        <w:rPr>
          <w:color w:val="000000"/>
          <w:u w:val="single"/>
        </w:rPr>
        <w:t xml:space="preserve"> change, plus </w:t>
      </w:r>
      <w:proofErr w:type="spellStart"/>
      <w:r>
        <w:rPr>
          <w:color w:val="000000"/>
          <w:u w:val="single"/>
        </w:rPr>
        <w:t>c’est</w:t>
      </w:r>
      <w:proofErr w:type="spellEnd"/>
      <w:r>
        <w:rPr>
          <w:color w:val="000000"/>
          <w:u w:val="single"/>
        </w:rPr>
        <w:t xml:space="preserve"> la </w:t>
      </w:r>
      <w:proofErr w:type="spellStart"/>
      <w:r>
        <w:rPr>
          <w:color w:val="000000"/>
          <w:u w:val="single"/>
        </w:rPr>
        <w:t>même</w:t>
      </w:r>
      <w:proofErr w:type="spellEnd"/>
      <w:r>
        <w:rPr>
          <w:color w:val="000000"/>
          <w:u w:val="single"/>
        </w:rPr>
        <w:t xml:space="preserve"> chose</w:t>
      </w:r>
      <w:r>
        <w:rPr>
          <w:color w:val="000000"/>
        </w:rPr>
        <w:t> — the more things change, the more they stay the same — as military parade leaders in France might say. Today, once again, </w:t>
      </w:r>
      <w:r>
        <w:rPr>
          <w:color w:val="000000"/>
          <w:u w:val="single"/>
        </w:rPr>
        <w:t>the U.S. military stands on the brink of an</w:t>
      </w:r>
      <w:r>
        <w:rPr>
          <w:color w:val="000000"/>
        </w:rPr>
        <w:t> </w:t>
      </w:r>
      <w:r>
        <w:rPr>
          <w:b/>
          <w:bCs/>
          <w:color w:val="000000"/>
          <w:u w:val="single"/>
        </w:rPr>
        <w:t>alleged</w:t>
      </w:r>
      <w:r>
        <w:rPr>
          <w:color w:val="000000"/>
        </w:rPr>
        <w:t> </w:t>
      </w:r>
      <w:r>
        <w:rPr>
          <w:color w:val="000000"/>
          <w:u w:val="single"/>
        </w:rPr>
        <w:t>readiness crisis, and more money is needed,</w:t>
      </w:r>
      <w:r>
        <w:rPr>
          <w:color w:val="000000"/>
        </w:rPr>
        <w:t> </w:t>
      </w:r>
      <w:r>
        <w:rPr>
          <w:color w:val="000000"/>
          <w:u w:val="single"/>
        </w:rPr>
        <w:t>pronto</w:t>
      </w:r>
      <w:r>
        <w:rPr>
          <w:color w:val="000000"/>
        </w:rPr>
        <w:t>. </w:t>
      </w:r>
      <w:r>
        <w:rPr>
          <w:color w:val="000000"/>
          <w:highlight w:val="cyan"/>
          <w:u w:val="single"/>
        </w:rPr>
        <w:t>The</w:t>
      </w:r>
      <w:r>
        <w:rPr>
          <w:color w:val="000000"/>
        </w:rPr>
        <w:t> </w:t>
      </w:r>
      <w:r>
        <w:rPr>
          <w:color w:val="000000"/>
          <w:u w:val="single"/>
        </w:rPr>
        <w:t>trail of</w:t>
      </w:r>
      <w:r>
        <w:rPr>
          <w:color w:val="000000"/>
        </w:rPr>
        <w:t> </w:t>
      </w:r>
      <w:r>
        <w:rPr>
          <w:color w:val="000000"/>
          <w:highlight w:val="cyan"/>
          <w:u w:val="single"/>
        </w:rPr>
        <w:t>tears</w:t>
      </w:r>
      <w:r>
        <w:rPr>
          <w:color w:val="000000"/>
        </w:rPr>
        <w:t> </w:t>
      </w:r>
      <w:r>
        <w:rPr>
          <w:color w:val="000000"/>
          <w:u w:val="single"/>
        </w:rPr>
        <w:t>became so deep that it caught up Republicans and Democrats</w:t>
      </w:r>
      <w:r>
        <w:rPr>
          <w:color w:val="000000"/>
        </w:rPr>
        <w:t> (always eager to portray themselves as “tough on national security”). </w:t>
      </w:r>
      <w:r>
        <w:rPr>
          <w:color w:val="000000"/>
          <w:u w:val="single"/>
        </w:rPr>
        <w:t>It</w:t>
      </w:r>
      <w:r>
        <w:rPr>
          <w:color w:val="000000"/>
        </w:rPr>
        <w:t> </w:t>
      </w:r>
      <w:r>
        <w:rPr>
          <w:color w:val="000000"/>
          <w:highlight w:val="cyan"/>
          <w:u w:val="single"/>
        </w:rPr>
        <w:t>caught up</w:t>
      </w:r>
      <w:r>
        <w:rPr>
          <w:color w:val="000000"/>
        </w:rPr>
        <w:t> </w:t>
      </w:r>
      <w:r>
        <w:rPr>
          <w:color w:val="000000"/>
          <w:u w:val="single"/>
        </w:rPr>
        <w:t>in the lachrymose flow virtually all of the</w:t>
      </w:r>
      <w:r>
        <w:rPr>
          <w:color w:val="000000"/>
        </w:rPr>
        <w:t> </w:t>
      </w:r>
      <w:r>
        <w:rPr>
          <w:b/>
          <w:bCs/>
          <w:color w:val="000000"/>
          <w:highlight w:val="cyan"/>
          <w:u w:val="single"/>
        </w:rPr>
        <w:t>think tank preachers</w:t>
      </w:r>
      <w:r>
        <w:rPr>
          <w:color w:val="000000"/>
        </w:rPr>
        <w:t> </w:t>
      </w:r>
      <w:r>
        <w:rPr>
          <w:color w:val="000000"/>
          <w:u w:val="single"/>
        </w:rPr>
        <w:t>at the</w:t>
      </w:r>
      <w:r>
        <w:rPr>
          <w:color w:val="000000"/>
        </w:rPr>
        <w:t> </w:t>
      </w:r>
      <w:r>
        <w:rPr>
          <w:color w:val="000000"/>
          <w:u w:val="single"/>
        </w:rPr>
        <w:t>A</w:t>
      </w:r>
      <w:r>
        <w:rPr>
          <w:color w:val="000000"/>
        </w:rPr>
        <w:t>merican </w:t>
      </w:r>
      <w:r>
        <w:rPr>
          <w:color w:val="000000"/>
          <w:u w:val="single"/>
        </w:rPr>
        <w:t>E</w:t>
      </w:r>
      <w:r>
        <w:rPr>
          <w:color w:val="000000"/>
        </w:rPr>
        <w:t>nterprise </w:t>
      </w:r>
      <w:r>
        <w:rPr>
          <w:color w:val="000000"/>
          <w:u w:val="single"/>
        </w:rPr>
        <w:t>I</w:t>
      </w:r>
      <w:r>
        <w:rPr>
          <w:color w:val="000000"/>
        </w:rPr>
        <w:t>nstitute, the </w:t>
      </w:r>
      <w:r>
        <w:rPr>
          <w:color w:val="000000"/>
          <w:u w:val="single"/>
        </w:rPr>
        <w:t>Heritage</w:t>
      </w:r>
      <w:r>
        <w:rPr>
          <w:color w:val="000000"/>
        </w:rPr>
        <w:t> Foundation, the </w:t>
      </w:r>
      <w:r>
        <w:rPr>
          <w:color w:val="000000"/>
          <w:u w:val="single"/>
        </w:rPr>
        <w:t>C</w:t>
      </w:r>
      <w:r>
        <w:rPr>
          <w:color w:val="000000"/>
        </w:rPr>
        <w:t>enter for a </w:t>
      </w:r>
      <w:r>
        <w:rPr>
          <w:color w:val="000000"/>
          <w:u w:val="single"/>
        </w:rPr>
        <w:t>N</w:t>
      </w:r>
      <w:r>
        <w:rPr>
          <w:color w:val="000000"/>
        </w:rPr>
        <w:t>ew </w:t>
      </w:r>
      <w:r>
        <w:rPr>
          <w:color w:val="000000"/>
          <w:u w:val="single"/>
        </w:rPr>
        <w:t>A</w:t>
      </w:r>
      <w:r>
        <w:rPr>
          <w:color w:val="000000"/>
        </w:rPr>
        <w:t>merican </w:t>
      </w:r>
      <w:r>
        <w:rPr>
          <w:color w:val="000000"/>
          <w:u w:val="single"/>
        </w:rPr>
        <w:t>S</w:t>
      </w:r>
      <w:r>
        <w:rPr>
          <w:color w:val="000000"/>
        </w:rPr>
        <w:t>ecurity, </w:t>
      </w:r>
      <w:r>
        <w:rPr>
          <w:color w:val="000000"/>
          <w:u w:val="single"/>
        </w:rPr>
        <w:t>and large panels of bipartisan heavyweights reviewing the Pentagon’s four-year defense studies</w:t>
      </w:r>
      <w:r>
        <w:rPr>
          <w:color w:val="000000"/>
        </w:rPr>
        <w:t>. </w:t>
      </w:r>
      <w:r>
        <w:rPr>
          <w:color w:val="000000"/>
          <w:u w:val="single"/>
        </w:rPr>
        <w:t>Everyone in Washington seems to have been swept up in the tide; even some of the most careful, independent analysts are on board</w:t>
      </w:r>
      <w:r>
        <w:rPr>
          <w:color w:val="000000"/>
        </w:rPr>
        <w:t>. As Todd Harrison of </w:t>
      </w:r>
      <w:r>
        <w:rPr>
          <w:color w:val="000000"/>
          <w:u w:val="single"/>
        </w:rPr>
        <w:t>the</w:t>
      </w:r>
      <w:r>
        <w:rPr>
          <w:color w:val="000000"/>
        </w:rPr>
        <w:t> </w:t>
      </w:r>
      <w:r>
        <w:rPr>
          <w:color w:val="000000"/>
          <w:u w:val="single"/>
        </w:rPr>
        <w:t>C</w:t>
      </w:r>
      <w:r>
        <w:rPr>
          <w:color w:val="000000"/>
        </w:rPr>
        <w:t>enter for </w:t>
      </w:r>
      <w:r>
        <w:rPr>
          <w:color w:val="000000"/>
          <w:u w:val="single"/>
        </w:rPr>
        <w:t>S</w:t>
      </w:r>
      <w:r>
        <w:rPr>
          <w:color w:val="000000"/>
        </w:rPr>
        <w:t>trategic and </w:t>
      </w:r>
      <w:r>
        <w:rPr>
          <w:color w:val="000000"/>
          <w:u w:val="single"/>
        </w:rPr>
        <w:t>I</w:t>
      </w:r>
      <w:r>
        <w:rPr>
          <w:color w:val="000000"/>
        </w:rPr>
        <w:t>nternational </w:t>
      </w:r>
      <w:r>
        <w:rPr>
          <w:color w:val="000000"/>
          <w:u w:val="single"/>
        </w:rPr>
        <w:t>S</w:t>
      </w:r>
      <w:r>
        <w:rPr>
          <w:color w:val="000000"/>
        </w:rPr>
        <w:t>tudies noted, “We are stretched too thin.… We are trying to do too much with the size force that we have all around the world.” </w:t>
      </w:r>
      <w:r>
        <w:rPr>
          <w:color w:val="000000"/>
          <w:u w:val="single"/>
        </w:rPr>
        <w:t>All</w:t>
      </w:r>
      <w:r>
        <w:rPr>
          <w:color w:val="000000"/>
        </w:rPr>
        <w:t> </w:t>
      </w:r>
      <w:r>
        <w:rPr>
          <w:color w:val="000000"/>
          <w:u w:val="single"/>
        </w:rPr>
        <w:t>this</w:t>
      </w:r>
      <w:r>
        <w:rPr>
          <w:color w:val="000000"/>
        </w:rPr>
        <w:t> </w:t>
      </w:r>
      <w:r>
        <w:rPr>
          <w:b/>
          <w:bCs/>
          <w:color w:val="000000"/>
          <w:u w:val="single"/>
        </w:rPr>
        <w:t>hand-wringing</w:t>
      </w:r>
      <w:r>
        <w:rPr>
          <w:color w:val="000000"/>
        </w:rPr>
        <w:t> </w:t>
      </w:r>
      <w:r>
        <w:rPr>
          <w:color w:val="000000"/>
          <w:u w:val="single"/>
        </w:rPr>
        <w:t>is happening about a ground force that, after nearly two decades of war, is highly experienced and primed — and largely back at home; a Navy that is larger than any other navy</w:t>
      </w:r>
      <w:r>
        <w:rPr>
          <w:color w:val="000000"/>
        </w:rPr>
        <w:t> </w:t>
      </w:r>
      <w:r>
        <w:rPr>
          <w:color w:val="000000"/>
          <w:u w:val="single"/>
        </w:rPr>
        <w:t>in the world and the only one with global reach; an Air Force that is larger and more technologically advanced than any other, flying, bombing, tanking, airlifting globally</w:t>
      </w:r>
      <w:r>
        <w:rPr>
          <w:color w:val="000000"/>
        </w:rPr>
        <w:t>. </w:t>
      </w:r>
      <w:r>
        <w:rPr>
          <w:color w:val="000000"/>
          <w:highlight w:val="cyan"/>
          <w:u w:val="single"/>
        </w:rPr>
        <w:t>America’s is the only military that has global basing, logistics, communications, transportation, and intelligence; nobody</w:t>
      </w:r>
      <w:r>
        <w:rPr>
          <w:color w:val="000000"/>
        </w:rPr>
        <w:t> </w:t>
      </w:r>
      <w:r>
        <w:rPr>
          <w:color w:val="000000"/>
          <w:u w:val="single"/>
        </w:rPr>
        <w:t>else, not the Chinese and certainly not the Russians,</w:t>
      </w:r>
      <w:r>
        <w:rPr>
          <w:color w:val="000000"/>
        </w:rPr>
        <w:t> </w:t>
      </w:r>
      <w:r>
        <w:rPr>
          <w:color w:val="000000"/>
          <w:highlight w:val="cyan"/>
          <w:u w:val="single"/>
        </w:rPr>
        <w:t>comes even close</w:t>
      </w:r>
      <w:r>
        <w:rPr>
          <w:color w:val="000000"/>
        </w:rPr>
        <w:t>. </w:t>
      </w:r>
      <w:r>
        <w:rPr>
          <w:color w:val="000000"/>
          <w:u w:val="single"/>
        </w:rPr>
        <w:t>But this is Washington, where the</w:t>
      </w:r>
      <w:r>
        <w:rPr>
          <w:color w:val="000000"/>
        </w:rPr>
        <w:t> </w:t>
      </w:r>
      <w:r>
        <w:rPr>
          <w:b/>
          <w:bCs/>
          <w:color w:val="000000"/>
          <w:u w:val="single"/>
        </w:rPr>
        <w:t>policy and analytical sheep gather under one tree to be safe from the storm of political criticism</w:t>
      </w:r>
      <w:r>
        <w:rPr>
          <w:color w:val="000000"/>
        </w:rPr>
        <w:t>. The British novelist Lawrence Durrell comes to mind: “How nugatory and how glum / The endomorphs of scholarship / Like hippos on a sinking ship / Stand bum to silly bum.” (Just replace scholarship with politics and the comparison is apt.)</w:t>
      </w:r>
    </w:p>
    <w:p w14:paraId="7C12E3B0" w14:textId="77777777" w:rsidR="00081663" w:rsidRDefault="00081663" w:rsidP="00213ECC"/>
    <w:p w14:paraId="5ABD901A" w14:textId="77777777" w:rsidR="00375C2F" w:rsidRPr="008A1496" w:rsidRDefault="00375C2F" w:rsidP="00375C2F">
      <w:pPr>
        <w:pStyle w:val="Heading4"/>
        <w:rPr>
          <w:b w:val="0"/>
        </w:rPr>
      </w:pPr>
      <w:r>
        <w:t xml:space="preserve">Spending cuts are hype – domestic issues supersede them – independently mass spending provokes Taiwan conflict </w:t>
      </w:r>
    </w:p>
    <w:p w14:paraId="354E22CE" w14:textId="77777777" w:rsidR="00375C2F" w:rsidRDefault="00375C2F" w:rsidP="00375C2F">
      <w:pPr>
        <w:pStyle w:val="ListParagraph"/>
        <w:numPr>
          <w:ilvl w:val="0"/>
          <w:numId w:val="14"/>
        </w:numPr>
      </w:pPr>
      <w:r>
        <w:t xml:space="preserve">Spending cuts have no effect </w:t>
      </w:r>
    </w:p>
    <w:p w14:paraId="119A038B" w14:textId="77777777" w:rsidR="00375C2F" w:rsidRDefault="00375C2F" w:rsidP="00375C2F">
      <w:pPr>
        <w:pStyle w:val="ListParagraph"/>
        <w:numPr>
          <w:ilvl w:val="0"/>
          <w:numId w:val="14"/>
        </w:numPr>
      </w:pPr>
      <w:r>
        <w:t>Negative evidence cites 1% cuts</w:t>
      </w:r>
    </w:p>
    <w:p w14:paraId="5C86A2A4" w14:textId="77777777" w:rsidR="00375C2F" w:rsidRDefault="00375C2F" w:rsidP="00375C2F">
      <w:pPr>
        <w:pStyle w:val="ListParagraph"/>
        <w:numPr>
          <w:ilvl w:val="1"/>
          <w:numId w:val="14"/>
        </w:numPr>
      </w:pPr>
      <w:r>
        <w:t>That’s not even close to $75 billion</w:t>
      </w:r>
    </w:p>
    <w:p w14:paraId="341A61CB" w14:textId="77777777" w:rsidR="00375C2F" w:rsidRDefault="00375C2F" w:rsidP="00375C2F">
      <w:pPr>
        <w:pStyle w:val="ListParagraph"/>
        <w:numPr>
          <w:ilvl w:val="0"/>
          <w:numId w:val="14"/>
        </w:numPr>
      </w:pPr>
      <w:r>
        <w:t xml:space="preserve">Spending cannot be cut </w:t>
      </w:r>
    </w:p>
    <w:p w14:paraId="73267804" w14:textId="77777777" w:rsidR="00375C2F" w:rsidRDefault="00375C2F" w:rsidP="00375C2F">
      <w:pPr>
        <w:pStyle w:val="ListParagraph"/>
        <w:numPr>
          <w:ilvl w:val="0"/>
          <w:numId w:val="14"/>
        </w:numPr>
      </w:pPr>
      <w:r>
        <w:t>Democracy isn’t threatened by GPW but domestic issues</w:t>
      </w:r>
    </w:p>
    <w:p w14:paraId="25D73867" w14:textId="77777777" w:rsidR="00375C2F" w:rsidRDefault="00375C2F" w:rsidP="00375C2F">
      <w:pPr>
        <w:pStyle w:val="ListParagraph"/>
        <w:numPr>
          <w:ilvl w:val="0"/>
          <w:numId w:val="14"/>
        </w:numPr>
      </w:pPr>
      <w:r>
        <w:t xml:space="preserve">Prioritize economic inequality </w:t>
      </w:r>
    </w:p>
    <w:p w14:paraId="4C9B8023" w14:textId="77777777" w:rsidR="00375C2F" w:rsidRPr="0038326B" w:rsidRDefault="00375C2F" w:rsidP="00375C2F">
      <w:pPr>
        <w:pStyle w:val="ListParagraph"/>
        <w:numPr>
          <w:ilvl w:val="0"/>
          <w:numId w:val="14"/>
        </w:numPr>
      </w:pPr>
      <w:r>
        <w:t xml:space="preserve">large spending provokes great power war </w:t>
      </w:r>
    </w:p>
    <w:p w14:paraId="048FABD0" w14:textId="77777777" w:rsidR="00375C2F" w:rsidRDefault="00375C2F" w:rsidP="00375C2F">
      <w:r w:rsidRPr="0038326B">
        <w:rPr>
          <w:rStyle w:val="Style13ptBold"/>
        </w:rPr>
        <w:t>Broder ’23</w:t>
      </w:r>
      <w:r>
        <w:t xml:space="preserve"> [</w:t>
      </w:r>
      <w:r w:rsidRPr="0038326B">
        <w:t xml:space="preserve">David, </w:t>
      </w:r>
      <w:r>
        <w:t xml:space="preserve">January 11; </w:t>
      </w:r>
      <w:r w:rsidRPr="0038326B">
        <w:t>Editorial Intern at In These Times</w:t>
      </w:r>
      <w:r>
        <w:t xml:space="preserve">, Reporter at the Jacobin; </w:t>
      </w:r>
      <w:r w:rsidRPr="0038326B">
        <w:t xml:space="preserve">"A Tiny Cut in the Military Budget That Probably Won’t Happen Is Causing Panic in Washington," No Publication, </w:t>
      </w:r>
      <w:hyperlink r:id="rId238" w:history="1">
        <w:r w:rsidRPr="00CD7CD0">
          <w:rPr>
            <w:rStyle w:val="Hyperlink"/>
          </w:rPr>
          <w:t>https://jacobin.com/2023/01/freedom-caucus-military-budget-cuts-establishment</w:t>
        </w:r>
      </w:hyperlink>
      <w:r>
        <w:t>; era]</w:t>
      </w:r>
    </w:p>
    <w:p w14:paraId="16BF1006" w14:textId="77777777" w:rsidR="00375C2F" w:rsidRPr="002A4820" w:rsidRDefault="00375C2F" w:rsidP="00375C2F">
      <w:pPr>
        <w:rPr>
          <w:sz w:val="16"/>
        </w:rPr>
      </w:pPr>
      <w:r w:rsidRPr="002A4820">
        <w:rPr>
          <w:sz w:val="16"/>
        </w:rPr>
        <w:t xml:space="preserve">It’s really hard to get across how absurd this is. The </w:t>
      </w:r>
      <w:r w:rsidRPr="002A4820">
        <w:rPr>
          <w:rStyle w:val="StyleUnderline"/>
          <w:highlight w:val="cyan"/>
        </w:rPr>
        <w:t>military budget</w:t>
      </w:r>
      <w:r w:rsidRPr="002A4820">
        <w:rPr>
          <w:sz w:val="16"/>
        </w:rPr>
        <w:t xml:space="preserve"> just </w:t>
      </w:r>
      <w:r w:rsidRPr="0038326B">
        <w:rPr>
          <w:rStyle w:val="StyleUnderline"/>
        </w:rPr>
        <w:t>passed by Congress is a</w:t>
      </w:r>
      <w:r w:rsidRPr="002A4820">
        <w:rPr>
          <w:sz w:val="16"/>
        </w:rPr>
        <w:t xml:space="preserve"> </w:t>
      </w:r>
      <w:r w:rsidRPr="0038326B">
        <w:rPr>
          <w:rStyle w:val="StyleUnderline"/>
        </w:rPr>
        <w:t xml:space="preserve">record-high </w:t>
      </w:r>
      <w:r w:rsidRPr="002A4820">
        <w:rPr>
          <w:rStyle w:val="Emphasis"/>
          <w:highlight w:val="cyan"/>
        </w:rPr>
        <w:t>$858 billion</w:t>
      </w:r>
      <w:r w:rsidRPr="002A4820">
        <w:rPr>
          <w:sz w:val="16"/>
        </w:rPr>
        <w:t xml:space="preserve">, which was already </w:t>
      </w:r>
      <w:r w:rsidRPr="0038326B">
        <w:rPr>
          <w:rStyle w:val="StyleUnderline"/>
        </w:rPr>
        <w:t>$45 billion more than</w:t>
      </w:r>
      <w:r w:rsidRPr="002A4820">
        <w:rPr>
          <w:sz w:val="16"/>
        </w:rPr>
        <w:t xml:space="preserve"> the president had </w:t>
      </w:r>
      <w:r w:rsidRPr="0038326B">
        <w:rPr>
          <w:rStyle w:val="StyleUnderline"/>
        </w:rPr>
        <w:t>requested</w:t>
      </w:r>
      <w:r w:rsidRPr="002A4820">
        <w:rPr>
          <w:sz w:val="16"/>
        </w:rPr>
        <w:t xml:space="preserve"> in the first place. </w:t>
      </w:r>
      <w:r w:rsidRPr="002A4820">
        <w:rPr>
          <w:rStyle w:val="StyleUnderline"/>
        </w:rPr>
        <w:t>If it were cut by $75 billion</w:t>
      </w:r>
      <w:r w:rsidRPr="002A4820">
        <w:rPr>
          <w:sz w:val="16"/>
        </w:rPr>
        <w:t xml:space="preserve">, </w:t>
      </w:r>
      <w:r w:rsidRPr="002A4820">
        <w:rPr>
          <w:rStyle w:val="StyleUnderline"/>
        </w:rPr>
        <w:t>the budget would still be $6 billion more than</w:t>
      </w:r>
      <w:r w:rsidRPr="002A4820">
        <w:rPr>
          <w:sz w:val="16"/>
        </w:rPr>
        <w:t xml:space="preserve"> what </w:t>
      </w:r>
      <w:r w:rsidRPr="002A4820">
        <w:rPr>
          <w:rStyle w:val="StyleUnderline"/>
        </w:rPr>
        <w:t>the next nine countries spent</w:t>
      </w:r>
      <w:r w:rsidRPr="002A4820">
        <w:rPr>
          <w:sz w:val="16"/>
        </w:rPr>
        <w:t xml:space="preserve"> on their militaries </w:t>
      </w:r>
      <w:r w:rsidRPr="002A4820">
        <w:rPr>
          <w:rStyle w:val="StyleUnderline"/>
        </w:rPr>
        <w:t>combined in FY 2021</w:t>
      </w:r>
      <w:r w:rsidRPr="002A4820">
        <w:rPr>
          <w:sz w:val="16"/>
        </w:rPr>
        <w:t xml:space="preserve">. This </w:t>
      </w:r>
      <w:r w:rsidRPr="002A4820">
        <w:rPr>
          <w:rStyle w:val="StyleUnderline"/>
        </w:rPr>
        <w:t>topline</w:t>
      </w:r>
      <w:r w:rsidRPr="0038326B">
        <w:rPr>
          <w:rStyle w:val="StyleUnderline"/>
        </w:rPr>
        <w:t xml:space="preserve"> figure is</w:t>
      </w:r>
      <w:r w:rsidRPr="002A4820">
        <w:rPr>
          <w:sz w:val="16"/>
        </w:rPr>
        <w:t xml:space="preserve"> </w:t>
      </w:r>
      <w:r w:rsidRPr="0038326B">
        <w:rPr>
          <w:rStyle w:val="StyleUnderline"/>
        </w:rPr>
        <w:t>an understatement</w:t>
      </w:r>
      <w:r w:rsidRPr="002A4820">
        <w:rPr>
          <w:sz w:val="16"/>
        </w:rPr>
        <w:t xml:space="preserve"> in any case, since it </w:t>
      </w:r>
      <w:r w:rsidRPr="002A4820">
        <w:rPr>
          <w:rStyle w:val="Emphasis"/>
          <w:highlight w:val="cyan"/>
        </w:rPr>
        <w:t>doesn’t include</w:t>
      </w:r>
      <w:r w:rsidRPr="002A4820">
        <w:rPr>
          <w:sz w:val="16"/>
        </w:rPr>
        <w:t xml:space="preserve"> the unprecedented </w:t>
      </w:r>
      <w:r w:rsidRPr="002A4820">
        <w:rPr>
          <w:rStyle w:val="Emphasis"/>
          <w:highlight w:val="cyan"/>
        </w:rPr>
        <w:t>emergency</w:t>
      </w:r>
      <w:r w:rsidRPr="002A4820">
        <w:rPr>
          <w:rStyle w:val="StyleUnderline"/>
          <w:highlight w:val="cyan"/>
        </w:rPr>
        <w:t xml:space="preserve"> spending</w:t>
      </w:r>
      <w:r w:rsidRPr="002A4820">
        <w:rPr>
          <w:sz w:val="16"/>
        </w:rPr>
        <w:t xml:space="preserve"> authorized </w:t>
      </w:r>
      <w:r w:rsidRPr="002A4820">
        <w:rPr>
          <w:rStyle w:val="StyleUnderline"/>
          <w:highlight w:val="cyan"/>
        </w:rPr>
        <w:t>for</w:t>
      </w:r>
      <w:r w:rsidRPr="0038326B">
        <w:rPr>
          <w:rStyle w:val="StyleUnderline"/>
        </w:rPr>
        <w:t xml:space="preserve"> the </w:t>
      </w:r>
      <w:r w:rsidRPr="002A4820">
        <w:rPr>
          <w:rStyle w:val="StyleUnderline"/>
          <w:highlight w:val="cyan"/>
        </w:rPr>
        <w:t>Ukraine</w:t>
      </w:r>
      <w:r w:rsidRPr="0038326B">
        <w:rPr>
          <w:rStyle w:val="StyleUnderline"/>
        </w:rPr>
        <w:t xml:space="preserve"> war</w:t>
      </w:r>
      <w:r w:rsidRPr="002A4820">
        <w:rPr>
          <w:sz w:val="16"/>
        </w:rPr>
        <w:t xml:space="preserve"> and </w:t>
      </w:r>
      <w:r w:rsidRPr="0038326B">
        <w:rPr>
          <w:rStyle w:val="StyleUnderline"/>
        </w:rPr>
        <w:t>leaves out</w:t>
      </w:r>
      <w:r w:rsidRPr="002A4820">
        <w:rPr>
          <w:sz w:val="16"/>
        </w:rPr>
        <w:t xml:space="preserve"> a variety of </w:t>
      </w:r>
      <w:r w:rsidRPr="002A4820">
        <w:rPr>
          <w:rStyle w:val="StyleUnderline"/>
        </w:rPr>
        <w:t>other spending</w:t>
      </w:r>
      <w:r w:rsidRPr="0038326B">
        <w:rPr>
          <w:rStyle w:val="StyleUnderline"/>
        </w:rPr>
        <w:t xml:space="preserve"> related to</w:t>
      </w:r>
      <w:r w:rsidRPr="002A4820">
        <w:rPr>
          <w:sz w:val="16"/>
        </w:rPr>
        <w:t xml:space="preserve"> </w:t>
      </w:r>
      <w:r w:rsidRPr="0038326B">
        <w:rPr>
          <w:rStyle w:val="StyleUnderline"/>
        </w:rPr>
        <w:t>national security</w:t>
      </w:r>
      <w:r w:rsidRPr="002A4820">
        <w:rPr>
          <w:sz w:val="16"/>
        </w:rPr>
        <w:t>.</w:t>
      </w:r>
    </w:p>
    <w:p w14:paraId="3AD67844" w14:textId="77777777" w:rsidR="00375C2F" w:rsidRPr="002A4820" w:rsidRDefault="00375C2F" w:rsidP="00375C2F">
      <w:pPr>
        <w:rPr>
          <w:sz w:val="16"/>
        </w:rPr>
      </w:pPr>
      <w:r w:rsidRPr="002A4820">
        <w:rPr>
          <w:rStyle w:val="StyleUnderline"/>
          <w:highlight w:val="cyan"/>
        </w:rPr>
        <w:t>China and Russia</w:t>
      </w:r>
      <w:r w:rsidRPr="002A4820">
        <w:rPr>
          <w:sz w:val="16"/>
        </w:rPr>
        <w:t xml:space="preserve">, by the way — the two authoritarian states we’re told this 8 percent cut will empower — </w:t>
      </w:r>
      <w:r w:rsidRPr="002A4820">
        <w:rPr>
          <w:rStyle w:val="StyleUnderline"/>
          <w:highlight w:val="cyan"/>
        </w:rPr>
        <w:t>spend</w:t>
      </w:r>
      <w:r w:rsidRPr="002A4820">
        <w:rPr>
          <w:sz w:val="16"/>
        </w:rPr>
        <w:t xml:space="preserve">, generously, </w:t>
      </w:r>
      <w:r w:rsidRPr="002A4820">
        <w:rPr>
          <w:rStyle w:val="Emphasis"/>
          <w:highlight w:val="cyan"/>
        </w:rPr>
        <w:t>$293 billion</w:t>
      </w:r>
      <w:r w:rsidRPr="002A4820">
        <w:rPr>
          <w:sz w:val="16"/>
        </w:rPr>
        <w:t xml:space="preserve"> and (reportedly, and only as of this year) </w:t>
      </w:r>
      <w:r w:rsidRPr="002A4820">
        <w:rPr>
          <w:rStyle w:val="StyleUnderline"/>
          <w:highlight w:val="cyan"/>
        </w:rPr>
        <w:t>$84</w:t>
      </w:r>
      <w:r w:rsidRPr="002A4820">
        <w:rPr>
          <w:sz w:val="16"/>
        </w:rPr>
        <w:t xml:space="preserve"> </w:t>
      </w:r>
      <w:r w:rsidRPr="002A4820">
        <w:rPr>
          <w:rStyle w:val="StyleUnderline"/>
          <w:highlight w:val="cyan"/>
        </w:rPr>
        <w:t>billion on</w:t>
      </w:r>
      <w:r w:rsidRPr="002A4820">
        <w:rPr>
          <w:rStyle w:val="StyleUnderline"/>
        </w:rPr>
        <w:t xml:space="preserve"> their</w:t>
      </w:r>
      <w:r w:rsidRPr="002A4820">
        <w:rPr>
          <w:sz w:val="16"/>
        </w:rPr>
        <w:t xml:space="preserve"> respective </w:t>
      </w:r>
      <w:r w:rsidRPr="002A4820">
        <w:rPr>
          <w:rStyle w:val="StyleUnderline"/>
          <w:highlight w:val="cyan"/>
        </w:rPr>
        <w:t>militaries</w:t>
      </w:r>
      <w:r w:rsidRPr="002A4820">
        <w:rPr>
          <w:sz w:val="16"/>
        </w:rPr>
        <w:t xml:space="preserve">, which </w:t>
      </w:r>
      <w:r w:rsidRPr="002A4820">
        <w:rPr>
          <w:rStyle w:val="StyleUnderline"/>
          <w:highlight w:val="cyan"/>
        </w:rPr>
        <w:t>combined don’t</w:t>
      </w:r>
      <w:r w:rsidRPr="002A4820">
        <w:rPr>
          <w:sz w:val="16"/>
        </w:rPr>
        <w:t xml:space="preserve"> even </w:t>
      </w:r>
      <w:r w:rsidRPr="002A4820">
        <w:rPr>
          <w:rStyle w:val="StyleUnderline"/>
          <w:highlight w:val="cyan"/>
        </w:rPr>
        <w:t xml:space="preserve">make up </w:t>
      </w:r>
      <w:r w:rsidRPr="002A4820">
        <w:rPr>
          <w:rStyle w:val="Emphasis"/>
          <w:highlight w:val="cyan"/>
        </w:rPr>
        <w:t>half</w:t>
      </w:r>
      <w:r w:rsidRPr="0038326B">
        <w:rPr>
          <w:rStyle w:val="StyleUnderline"/>
        </w:rPr>
        <w:t xml:space="preserve"> of what </w:t>
      </w:r>
      <w:r w:rsidRPr="002A4820">
        <w:rPr>
          <w:rStyle w:val="Emphasis"/>
          <w:highlight w:val="cyan"/>
        </w:rPr>
        <w:t>US</w:t>
      </w:r>
      <w:r w:rsidRPr="002A4820">
        <w:rPr>
          <w:sz w:val="16"/>
        </w:rPr>
        <w:t xml:space="preserve"> </w:t>
      </w:r>
      <w:r w:rsidRPr="002A4820">
        <w:rPr>
          <w:rStyle w:val="StyleUnderline"/>
          <w:highlight w:val="cyan"/>
        </w:rPr>
        <w:t>military spending</w:t>
      </w:r>
      <w:r w:rsidRPr="0038326B">
        <w:rPr>
          <w:rStyle w:val="StyleUnderline"/>
        </w:rPr>
        <w:t xml:space="preserve"> would be if</w:t>
      </w:r>
      <w:r w:rsidRPr="002A4820">
        <w:rPr>
          <w:sz w:val="16"/>
        </w:rPr>
        <w:t xml:space="preserve"> this cut actually </w:t>
      </w:r>
      <w:r w:rsidRPr="0038326B">
        <w:rPr>
          <w:rStyle w:val="StyleUnderline"/>
        </w:rPr>
        <w:t>happened</w:t>
      </w:r>
      <w:r w:rsidRPr="002A4820">
        <w:rPr>
          <w:sz w:val="16"/>
        </w:rPr>
        <w:t>. We’re also leaving out the fact that these are the only two officially designated adversaries on that list of nine big-spending countries, since all the others are either formal US allies (the UK, France, Germany, Japan, and South Korea) or security partners (India and Saudi Arabia).</w:t>
      </w:r>
    </w:p>
    <w:p w14:paraId="50D0AA7C" w14:textId="77777777" w:rsidR="00375C2F" w:rsidRPr="002A4820" w:rsidRDefault="00375C2F" w:rsidP="00375C2F">
      <w:pPr>
        <w:rPr>
          <w:sz w:val="16"/>
        </w:rPr>
      </w:pPr>
      <w:r w:rsidRPr="002A4820">
        <w:rPr>
          <w:sz w:val="16"/>
        </w:rPr>
        <w:t xml:space="preserve">In short, </w:t>
      </w:r>
      <w:r w:rsidRPr="002A4820">
        <w:rPr>
          <w:rStyle w:val="StyleUnderline"/>
        </w:rPr>
        <w:t xml:space="preserve">anyone </w:t>
      </w:r>
      <w:r w:rsidRPr="002A4820">
        <w:rPr>
          <w:rStyle w:val="StyleUnderline"/>
          <w:highlight w:val="cyan"/>
        </w:rPr>
        <w:t xml:space="preserve">telling you cutting </w:t>
      </w:r>
      <w:r w:rsidRPr="002A4820">
        <w:rPr>
          <w:rStyle w:val="Emphasis"/>
          <w:highlight w:val="cyan"/>
        </w:rPr>
        <w:t>$75 billion</w:t>
      </w:r>
      <w:r w:rsidRPr="0038326B">
        <w:rPr>
          <w:rStyle w:val="StyleUnderline"/>
        </w:rPr>
        <w:t xml:space="preserve"> from the</w:t>
      </w:r>
      <w:r w:rsidRPr="002A4820">
        <w:rPr>
          <w:sz w:val="16"/>
        </w:rPr>
        <w:t xml:space="preserve"> US </w:t>
      </w:r>
      <w:r w:rsidRPr="0038326B">
        <w:rPr>
          <w:rStyle w:val="StyleUnderline"/>
        </w:rPr>
        <w:t xml:space="preserve">defense budget </w:t>
      </w:r>
      <w:r w:rsidRPr="002A4820">
        <w:rPr>
          <w:rStyle w:val="StyleUnderline"/>
          <w:highlight w:val="cyan"/>
        </w:rPr>
        <w:t>would</w:t>
      </w:r>
      <w:r w:rsidRPr="002A4820">
        <w:rPr>
          <w:sz w:val="16"/>
        </w:rPr>
        <w:t xml:space="preserve"> “</w:t>
      </w:r>
      <w:r w:rsidRPr="002A4820">
        <w:rPr>
          <w:rStyle w:val="Emphasis"/>
          <w:highlight w:val="cyan"/>
        </w:rPr>
        <w:t>defund</w:t>
      </w:r>
      <w:r w:rsidRPr="002A4820">
        <w:rPr>
          <w:sz w:val="16"/>
        </w:rPr>
        <w:t xml:space="preserve">” </w:t>
      </w:r>
      <w:r w:rsidRPr="002A4820">
        <w:rPr>
          <w:rStyle w:val="StyleUnderline"/>
          <w:highlight w:val="cyan"/>
        </w:rPr>
        <w:t>the military or allow</w:t>
      </w:r>
      <w:r w:rsidRPr="002A4820">
        <w:rPr>
          <w:sz w:val="16"/>
        </w:rPr>
        <w:t xml:space="preserve"> US </w:t>
      </w:r>
      <w:r w:rsidRPr="002A4820">
        <w:rPr>
          <w:rStyle w:val="StyleUnderline"/>
          <w:highlight w:val="cyan"/>
        </w:rPr>
        <w:t>adversaries to</w:t>
      </w:r>
      <w:r w:rsidRPr="002A4820">
        <w:rPr>
          <w:sz w:val="16"/>
        </w:rPr>
        <w:t xml:space="preserve"> “</w:t>
      </w:r>
      <w:r w:rsidRPr="002A4820">
        <w:rPr>
          <w:rStyle w:val="Emphasis"/>
          <w:highlight w:val="cyan"/>
        </w:rPr>
        <w:t>win</w:t>
      </w:r>
      <w:r w:rsidRPr="002A4820">
        <w:rPr>
          <w:sz w:val="16"/>
        </w:rPr>
        <w:t xml:space="preserve">” (whatever that means) </w:t>
      </w:r>
      <w:r w:rsidRPr="002A4820">
        <w:rPr>
          <w:rStyle w:val="StyleUnderline"/>
          <w:highlight w:val="cyan"/>
        </w:rPr>
        <w:t>is</w:t>
      </w:r>
      <w:r w:rsidRPr="002A4820">
        <w:rPr>
          <w:sz w:val="16"/>
        </w:rPr>
        <w:t xml:space="preserve"> either </w:t>
      </w:r>
      <w:r w:rsidRPr="0038326B">
        <w:rPr>
          <w:rStyle w:val="StyleUnderline"/>
        </w:rPr>
        <w:t xml:space="preserve">dangerously </w:t>
      </w:r>
      <w:r w:rsidRPr="002A4820">
        <w:rPr>
          <w:rStyle w:val="Emphasis"/>
          <w:highlight w:val="cyan"/>
        </w:rPr>
        <w:t>ignorant</w:t>
      </w:r>
      <w:r w:rsidRPr="002A4820">
        <w:rPr>
          <w:sz w:val="16"/>
        </w:rPr>
        <w:t xml:space="preserve"> or, more likely, has utter contempt for your intelligence.</w:t>
      </w:r>
    </w:p>
    <w:p w14:paraId="70293275" w14:textId="77777777" w:rsidR="00375C2F" w:rsidRPr="002A4820" w:rsidRDefault="00375C2F" w:rsidP="00375C2F">
      <w:pPr>
        <w:rPr>
          <w:sz w:val="16"/>
        </w:rPr>
      </w:pPr>
      <w:r w:rsidRPr="002A4820">
        <w:rPr>
          <w:sz w:val="16"/>
        </w:rPr>
        <w:t xml:space="preserve">The problem is that </w:t>
      </w:r>
      <w:r w:rsidRPr="002A4820">
        <w:rPr>
          <w:rStyle w:val="StyleUnderline"/>
          <w:highlight w:val="cyan"/>
        </w:rPr>
        <w:t>Washington’s</w:t>
      </w:r>
      <w:r w:rsidRPr="007576CF">
        <w:rPr>
          <w:rStyle w:val="StyleUnderline"/>
        </w:rPr>
        <w:t xml:space="preserve"> unstated </w:t>
      </w:r>
      <w:r w:rsidRPr="002A4820">
        <w:rPr>
          <w:rStyle w:val="StyleUnderline"/>
          <w:highlight w:val="cyan"/>
        </w:rPr>
        <w:t>rule is</w:t>
      </w:r>
      <w:r w:rsidRPr="007576CF">
        <w:rPr>
          <w:rStyle w:val="StyleUnderline"/>
        </w:rPr>
        <w:t xml:space="preserve"> that </w:t>
      </w:r>
      <w:r w:rsidRPr="002A4820">
        <w:rPr>
          <w:rStyle w:val="StyleUnderline"/>
          <w:highlight w:val="cyan"/>
        </w:rPr>
        <w:t xml:space="preserve">military spending can </w:t>
      </w:r>
      <w:r w:rsidRPr="002A4820">
        <w:rPr>
          <w:rStyle w:val="Emphasis"/>
          <w:highlight w:val="cyan"/>
        </w:rPr>
        <w:t>never</w:t>
      </w:r>
      <w:r w:rsidRPr="002A4820">
        <w:rPr>
          <w:rStyle w:val="StyleUnderline"/>
          <w:highlight w:val="cyan"/>
        </w:rPr>
        <w:t xml:space="preserve"> be </w:t>
      </w:r>
      <w:r w:rsidRPr="002A4820">
        <w:rPr>
          <w:rStyle w:val="Emphasis"/>
          <w:highlight w:val="cyan"/>
        </w:rPr>
        <w:t>cut</w:t>
      </w:r>
      <w:r w:rsidRPr="002A4820">
        <w:rPr>
          <w:sz w:val="16"/>
        </w:rPr>
        <w:t xml:space="preserve">, even a little, </w:t>
      </w:r>
      <w:r w:rsidRPr="007576CF">
        <w:rPr>
          <w:rStyle w:val="StyleUnderline"/>
        </w:rPr>
        <w:t>no matter how ludicrously colossal it is</w:t>
      </w:r>
      <w:r w:rsidRPr="002A4820">
        <w:rPr>
          <w:sz w:val="16"/>
        </w:rPr>
        <w:t xml:space="preserve">, meaning almost </w:t>
      </w:r>
      <w:r w:rsidRPr="002A4820">
        <w:rPr>
          <w:rStyle w:val="StyleUnderline"/>
          <w:highlight w:val="cyan"/>
        </w:rPr>
        <w:t>every</w:t>
      </w:r>
      <w:r w:rsidRPr="007576CF">
        <w:rPr>
          <w:rStyle w:val="StyleUnderline"/>
        </w:rPr>
        <w:t xml:space="preserve"> single </w:t>
      </w:r>
      <w:r w:rsidRPr="002A4820">
        <w:rPr>
          <w:rStyle w:val="StyleUnderline"/>
          <w:highlight w:val="cyan"/>
        </w:rPr>
        <w:t xml:space="preserve">new budget must be </w:t>
      </w:r>
      <w:r w:rsidRPr="002A4820">
        <w:rPr>
          <w:rStyle w:val="Emphasis"/>
          <w:highlight w:val="cyan"/>
        </w:rPr>
        <w:t>bigger</w:t>
      </w:r>
      <w:r w:rsidRPr="007576CF">
        <w:rPr>
          <w:rStyle w:val="StyleUnderline"/>
        </w:rPr>
        <w:t xml:space="preserve"> than the last</w:t>
      </w:r>
      <w:r w:rsidRPr="002A4820">
        <w:rPr>
          <w:sz w:val="16"/>
        </w:rPr>
        <w:t>. So, it wasn’t long ago that Donald Trump’s $750-billion military budget request for FY 2020 was the largest ever, only to be immediately outdone by the mammoth $778-billion budget Biden signed into law in 2021, which itself was $25 billion more than what he’d initially asked for.</w:t>
      </w:r>
    </w:p>
    <w:p w14:paraId="7781A36B" w14:textId="77777777" w:rsidR="00375C2F" w:rsidRPr="002A4820" w:rsidRDefault="00375C2F" w:rsidP="00375C2F">
      <w:pPr>
        <w:rPr>
          <w:sz w:val="16"/>
        </w:rPr>
      </w:pPr>
      <w:r w:rsidRPr="002A4820">
        <w:rPr>
          <w:sz w:val="16"/>
        </w:rPr>
        <w:t xml:space="preserve">More than even the obscene wastefulness of all this, it </w:t>
      </w:r>
      <w:r w:rsidRPr="002A4820">
        <w:rPr>
          <w:rStyle w:val="StyleUnderline"/>
          <w:highlight w:val="cyan"/>
        </w:rPr>
        <w:t>reflects</w:t>
      </w:r>
      <w:r w:rsidRPr="00A736A6">
        <w:rPr>
          <w:rStyle w:val="StyleUnderline"/>
        </w:rPr>
        <w:t xml:space="preserve"> a </w:t>
      </w:r>
      <w:r w:rsidRPr="002A4820">
        <w:rPr>
          <w:rStyle w:val="Emphasis"/>
          <w:highlight w:val="cyan"/>
        </w:rPr>
        <w:t>misunderstanding</w:t>
      </w:r>
      <w:r w:rsidRPr="00A736A6">
        <w:rPr>
          <w:rStyle w:val="StyleUnderline"/>
        </w:rPr>
        <w:t xml:space="preserve"> of US</w:t>
      </w:r>
      <w:r w:rsidRPr="002A4820">
        <w:rPr>
          <w:sz w:val="16"/>
        </w:rPr>
        <w:t xml:space="preserve"> </w:t>
      </w:r>
      <w:r w:rsidRPr="00A736A6">
        <w:rPr>
          <w:rStyle w:val="StyleUnderline"/>
        </w:rPr>
        <w:t>interests</w:t>
      </w:r>
      <w:r w:rsidRPr="002A4820">
        <w:rPr>
          <w:sz w:val="16"/>
        </w:rPr>
        <w:t xml:space="preserve">. The </w:t>
      </w:r>
      <w:r w:rsidRPr="00A736A6">
        <w:rPr>
          <w:rStyle w:val="StyleUnderline"/>
        </w:rPr>
        <w:t xml:space="preserve">most dire </w:t>
      </w:r>
      <w:r w:rsidRPr="002A4820">
        <w:rPr>
          <w:rStyle w:val="StyleUnderline"/>
          <w:highlight w:val="cyan"/>
        </w:rPr>
        <w:t>threats to</w:t>
      </w:r>
      <w:r w:rsidRPr="00A736A6">
        <w:rPr>
          <w:rStyle w:val="StyleUnderline"/>
        </w:rPr>
        <w:t xml:space="preserve"> ordinary </w:t>
      </w:r>
      <w:r w:rsidRPr="002A4820">
        <w:rPr>
          <w:rStyle w:val="StyleUnderline"/>
          <w:highlight w:val="cyan"/>
        </w:rPr>
        <w:t>Americans</w:t>
      </w:r>
      <w:r w:rsidRPr="00A736A6">
        <w:rPr>
          <w:rStyle w:val="StyleUnderline"/>
        </w:rPr>
        <w:t xml:space="preserve"> don’t come from</w:t>
      </w:r>
      <w:r w:rsidRPr="002A4820">
        <w:rPr>
          <w:sz w:val="16"/>
        </w:rPr>
        <w:t xml:space="preserve"> the designs of </w:t>
      </w:r>
      <w:r w:rsidRPr="00A736A6">
        <w:rPr>
          <w:rStyle w:val="StyleUnderline"/>
        </w:rPr>
        <w:t>foreign</w:t>
      </w:r>
      <w:r w:rsidRPr="002A4820">
        <w:rPr>
          <w:sz w:val="16"/>
        </w:rPr>
        <w:t xml:space="preserve"> </w:t>
      </w:r>
      <w:r w:rsidRPr="00A736A6">
        <w:rPr>
          <w:rStyle w:val="StyleUnderline"/>
        </w:rPr>
        <w:t>governments</w:t>
      </w:r>
      <w:r w:rsidRPr="002A4820">
        <w:rPr>
          <w:sz w:val="16"/>
        </w:rPr>
        <w:t xml:space="preserve">, as terrible as those sometimes are, </w:t>
      </w:r>
      <w:r w:rsidRPr="00A736A6">
        <w:rPr>
          <w:rStyle w:val="StyleUnderline"/>
        </w:rPr>
        <w:t>but</w:t>
      </w:r>
      <w:r w:rsidRPr="002A4820">
        <w:rPr>
          <w:sz w:val="16"/>
        </w:rPr>
        <w:t xml:space="preserve"> from the panoply of </w:t>
      </w:r>
      <w:r w:rsidRPr="002A4820">
        <w:rPr>
          <w:rStyle w:val="Emphasis"/>
          <w:highlight w:val="cyan"/>
        </w:rPr>
        <w:t>domestic crises</w:t>
      </w:r>
      <w:r w:rsidRPr="00A736A6">
        <w:rPr>
          <w:rStyle w:val="StyleUnderline"/>
        </w:rPr>
        <w:t xml:space="preserve"> that</w:t>
      </w:r>
      <w:r w:rsidRPr="002A4820">
        <w:rPr>
          <w:sz w:val="16"/>
        </w:rPr>
        <w:t xml:space="preserve"> </w:t>
      </w:r>
      <w:r w:rsidRPr="002A4820">
        <w:rPr>
          <w:rStyle w:val="StyleUnderline"/>
          <w:highlight w:val="cyan"/>
        </w:rPr>
        <w:t xml:space="preserve">leave </w:t>
      </w:r>
      <w:r w:rsidRPr="003608F4">
        <w:rPr>
          <w:rStyle w:val="StyleUnderline"/>
          <w:highlight w:val="cyan"/>
        </w:rPr>
        <w:t>them poorer</w:t>
      </w:r>
      <w:r w:rsidRPr="002A4820">
        <w:rPr>
          <w:sz w:val="16"/>
        </w:rPr>
        <w:t xml:space="preserve">, </w:t>
      </w:r>
      <w:r w:rsidRPr="00A736A6">
        <w:rPr>
          <w:rStyle w:val="StyleUnderline"/>
        </w:rPr>
        <w:t>less healthy</w:t>
      </w:r>
      <w:r w:rsidRPr="002A4820">
        <w:rPr>
          <w:sz w:val="16"/>
        </w:rPr>
        <w:t xml:space="preserve">, and with </w:t>
      </w:r>
      <w:r w:rsidRPr="00A736A6">
        <w:rPr>
          <w:rStyle w:val="StyleUnderline"/>
        </w:rPr>
        <w:t>lower life expectancies</w:t>
      </w:r>
      <w:r w:rsidRPr="002A4820">
        <w:rPr>
          <w:sz w:val="16"/>
        </w:rPr>
        <w:t xml:space="preserve"> than other developed countries — with an </w:t>
      </w:r>
      <w:r w:rsidRPr="002A4820">
        <w:rPr>
          <w:rStyle w:val="Emphasis"/>
          <w:highlight w:val="cyan"/>
        </w:rPr>
        <w:t>impending</w:t>
      </w:r>
      <w:r w:rsidRPr="0049069D">
        <w:rPr>
          <w:rStyle w:val="StyleUnderline"/>
        </w:rPr>
        <w:t xml:space="preserve"> global </w:t>
      </w:r>
      <w:r w:rsidRPr="002A4820">
        <w:rPr>
          <w:rStyle w:val="Emphasis"/>
          <w:highlight w:val="cyan"/>
        </w:rPr>
        <w:t>recession</w:t>
      </w:r>
      <w:r w:rsidRPr="002A4820">
        <w:rPr>
          <w:sz w:val="16"/>
        </w:rPr>
        <w:t xml:space="preserve"> set to </w:t>
      </w:r>
      <w:r w:rsidRPr="002A4820">
        <w:rPr>
          <w:rStyle w:val="StyleUnderline"/>
          <w:highlight w:val="cyan"/>
        </w:rPr>
        <w:t>make</w:t>
      </w:r>
      <w:r w:rsidRPr="0049069D">
        <w:rPr>
          <w:rStyle w:val="StyleUnderline"/>
        </w:rPr>
        <w:t xml:space="preserve"> all </w:t>
      </w:r>
      <w:r w:rsidRPr="002A4820">
        <w:rPr>
          <w:rStyle w:val="StyleUnderline"/>
          <w:highlight w:val="cyan"/>
        </w:rPr>
        <w:t>this</w:t>
      </w:r>
      <w:r w:rsidRPr="0049069D">
        <w:rPr>
          <w:rStyle w:val="StyleUnderline"/>
        </w:rPr>
        <w:t xml:space="preserve"> even </w:t>
      </w:r>
      <w:r w:rsidRPr="002A4820">
        <w:rPr>
          <w:rStyle w:val="StyleUnderline"/>
          <w:highlight w:val="cyan"/>
        </w:rPr>
        <w:t>worse</w:t>
      </w:r>
      <w:r w:rsidRPr="002A4820">
        <w:rPr>
          <w:sz w:val="16"/>
        </w:rPr>
        <w:t xml:space="preserve">, the latest in a series of recent </w:t>
      </w:r>
      <w:r w:rsidRPr="002A4820">
        <w:rPr>
          <w:rStyle w:val="Emphasis"/>
          <w:highlight w:val="cyan"/>
        </w:rPr>
        <w:t>economic crises</w:t>
      </w:r>
      <w:r w:rsidRPr="002A4820">
        <w:rPr>
          <w:sz w:val="16"/>
        </w:rPr>
        <w:t xml:space="preserve"> that have </w:t>
      </w:r>
      <w:r w:rsidRPr="002A4820">
        <w:rPr>
          <w:rStyle w:val="StyleUnderline"/>
        </w:rPr>
        <w:t>battered working Americans</w:t>
      </w:r>
      <w:r w:rsidRPr="002A4820">
        <w:rPr>
          <w:sz w:val="16"/>
        </w:rPr>
        <w:t xml:space="preserve">. It’s these crises, and US </w:t>
      </w:r>
      <w:r w:rsidRPr="002A4820">
        <w:rPr>
          <w:rStyle w:val="StyleUnderline"/>
        </w:rPr>
        <w:t xml:space="preserve">political </w:t>
      </w:r>
      <w:r w:rsidRPr="002A4820">
        <w:rPr>
          <w:rStyle w:val="StyleUnderline"/>
          <w:highlight w:val="cyan"/>
        </w:rPr>
        <w:t>institutions’ struggle to</w:t>
      </w:r>
      <w:r w:rsidRPr="002A4820">
        <w:rPr>
          <w:sz w:val="16"/>
        </w:rPr>
        <w:t xml:space="preserve"> adequately </w:t>
      </w:r>
      <w:r w:rsidRPr="002A4820">
        <w:rPr>
          <w:rStyle w:val="StyleUnderline"/>
          <w:highlight w:val="cyan"/>
        </w:rPr>
        <w:t>respond</w:t>
      </w:r>
      <w:r w:rsidRPr="002A4820">
        <w:rPr>
          <w:sz w:val="16"/>
        </w:rPr>
        <w:t xml:space="preserve"> to them, that exact </w:t>
      </w:r>
      <w:r w:rsidRPr="00271ECB">
        <w:rPr>
          <w:rStyle w:val="StyleUnderline"/>
        </w:rPr>
        <w:t xml:space="preserve">far </w:t>
      </w:r>
      <w:r w:rsidRPr="002A4820">
        <w:rPr>
          <w:rStyle w:val="StyleUnderline"/>
          <w:highlight w:val="cyan"/>
        </w:rPr>
        <w:t xml:space="preserve">more </w:t>
      </w:r>
      <w:r w:rsidRPr="002A4820">
        <w:rPr>
          <w:rStyle w:val="Emphasis"/>
          <w:highlight w:val="cyan"/>
        </w:rPr>
        <w:t>damage to democracy</w:t>
      </w:r>
      <w:r w:rsidRPr="00271ECB">
        <w:rPr>
          <w:rStyle w:val="StyleUnderline"/>
        </w:rPr>
        <w:t xml:space="preserve"> in the U</w:t>
      </w:r>
      <w:r w:rsidRPr="002A4820">
        <w:rPr>
          <w:sz w:val="16"/>
        </w:rPr>
        <w:t xml:space="preserve">nited </w:t>
      </w:r>
      <w:r w:rsidRPr="00271ECB">
        <w:rPr>
          <w:rStyle w:val="StyleUnderline"/>
        </w:rPr>
        <w:t>S</w:t>
      </w:r>
      <w:r w:rsidRPr="002A4820">
        <w:rPr>
          <w:sz w:val="16"/>
        </w:rPr>
        <w:t xml:space="preserve">tates and elsewhere </w:t>
      </w:r>
      <w:r w:rsidRPr="002A4820">
        <w:rPr>
          <w:rStyle w:val="StyleUnderline"/>
          <w:highlight w:val="cyan"/>
        </w:rPr>
        <w:t>than</w:t>
      </w:r>
      <w:r w:rsidRPr="002A4820">
        <w:rPr>
          <w:sz w:val="16"/>
        </w:rPr>
        <w:t xml:space="preserve"> the comparatively </w:t>
      </w:r>
      <w:r w:rsidRPr="00A32134">
        <w:rPr>
          <w:rStyle w:val="StyleUnderline"/>
        </w:rPr>
        <w:t xml:space="preserve">feeble </w:t>
      </w:r>
      <w:r w:rsidRPr="002A4820">
        <w:rPr>
          <w:rStyle w:val="StyleUnderline"/>
          <w:highlight w:val="cyan"/>
        </w:rPr>
        <w:t>militaries</w:t>
      </w:r>
      <w:r w:rsidRPr="00A32134">
        <w:rPr>
          <w:rStyle w:val="StyleUnderline"/>
        </w:rPr>
        <w:t xml:space="preserve"> of</w:t>
      </w:r>
      <w:r w:rsidRPr="002A4820">
        <w:rPr>
          <w:sz w:val="16"/>
        </w:rPr>
        <w:t xml:space="preserve"> </w:t>
      </w:r>
      <w:r w:rsidRPr="00A32134">
        <w:rPr>
          <w:rStyle w:val="StyleUnderline"/>
        </w:rPr>
        <w:t>despotic foreign regimes</w:t>
      </w:r>
      <w:r w:rsidRPr="002A4820">
        <w:rPr>
          <w:sz w:val="16"/>
        </w:rPr>
        <w:t>.</w:t>
      </w:r>
    </w:p>
    <w:p w14:paraId="436735E2" w14:textId="77777777" w:rsidR="00375C2F" w:rsidRPr="002A4820" w:rsidRDefault="00375C2F" w:rsidP="00375C2F">
      <w:pPr>
        <w:rPr>
          <w:sz w:val="16"/>
        </w:rPr>
      </w:pPr>
      <w:r w:rsidRPr="002A4820">
        <w:rPr>
          <w:sz w:val="16"/>
        </w:rPr>
        <w:t xml:space="preserve">Meanwhile, a </w:t>
      </w:r>
      <w:r w:rsidRPr="00A32134">
        <w:rPr>
          <w:rStyle w:val="StyleUnderline"/>
        </w:rPr>
        <w:t xml:space="preserve">crude </w:t>
      </w:r>
      <w:r w:rsidRPr="002A4820">
        <w:rPr>
          <w:rStyle w:val="Emphasis"/>
          <w:highlight w:val="cyan"/>
        </w:rPr>
        <w:t>overreliance</w:t>
      </w:r>
      <w:r w:rsidRPr="002A4820">
        <w:rPr>
          <w:rStyle w:val="StyleUnderline"/>
          <w:highlight w:val="cyan"/>
        </w:rPr>
        <w:t xml:space="preserve"> on</w:t>
      </w:r>
      <w:r w:rsidRPr="00A32134">
        <w:rPr>
          <w:rStyle w:val="StyleUnderline"/>
        </w:rPr>
        <w:t xml:space="preserve"> military </w:t>
      </w:r>
      <w:r w:rsidRPr="002A4820">
        <w:rPr>
          <w:rStyle w:val="StyleUnderline"/>
          <w:highlight w:val="cyan"/>
        </w:rPr>
        <w:t>supremacy</w:t>
      </w:r>
      <w:r w:rsidRPr="002A4820">
        <w:rPr>
          <w:sz w:val="16"/>
        </w:rPr>
        <w:t xml:space="preserve"> can </w:t>
      </w:r>
      <w:r w:rsidRPr="00A32134">
        <w:rPr>
          <w:rStyle w:val="StyleUnderline"/>
        </w:rPr>
        <w:t xml:space="preserve">have the exact </w:t>
      </w:r>
      <w:r w:rsidRPr="002A4820">
        <w:rPr>
          <w:rStyle w:val="Emphasis"/>
          <w:highlight w:val="cyan"/>
        </w:rPr>
        <w:t>opposite effect</w:t>
      </w:r>
      <w:r w:rsidRPr="002A4820">
        <w:rPr>
          <w:sz w:val="16"/>
        </w:rPr>
        <w:t xml:space="preserve"> on other governments’ behavior than what’s intended. </w:t>
      </w:r>
      <w:r w:rsidRPr="002A4820">
        <w:rPr>
          <w:rStyle w:val="StyleUnderline"/>
          <w:highlight w:val="cyan"/>
        </w:rPr>
        <w:t>Politicians think</w:t>
      </w:r>
      <w:r w:rsidRPr="002A4820">
        <w:rPr>
          <w:sz w:val="16"/>
        </w:rPr>
        <w:t xml:space="preserve"> of this </w:t>
      </w:r>
      <w:r w:rsidRPr="002A4820">
        <w:rPr>
          <w:rStyle w:val="StyleUnderline"/>
        </w:rPr>
        <w:t>massive military</w:t>
      </w:r>
      <w:r w:rsidRPr="002A4820">
        <w:rPr>
          <w:sz w:val="16"/>
        </w:rPr>
        <w:t xml:space="preserve"> </w:t>
      </w:r>
      <w:r w:rsidRPr="002A4820">
        <w:rPr>
          <w:rStyle w:val="StyleUnderline"/>
          <w:highlight w:val="cyan"/>
        </w:rPr>
        <w:t>investment</w:t>
      </w:r>
      <w:r w:rsidRPr="002A4820">
        <w:rPr>
          <w:sz w:val="16"/>
        </w:rPr>
        <w:t xml:space="preserve"> and the global footprint it </w:t>
      </w:r>
      <w:r w:rsidRPr="002A4820">
        <w:rPr>
          <w:rStyle w:val="StyleUnderline"/>
          <w:highlight w:val="cyan"/>
        </w:rPr>
        <w:t xml:space="preserve">underwrites as a </w:t>
      </w:r>
      <w:r w:rsidRPr="00647C44">
        <w:rPr>
          <w:rStyle w:val="Emphasis"/>
          <w:highlight w:val="cyan"/>
        </w:rPr>
        <w:t>deterrent</w:t>
      </w:r>
      <w:r w:rsidRPr="002A4820">
        <w:rPr>
          <w:sz w:val="16"/>
        </w:rPr>
        <w:t xml:space="preserve">, </w:t>
      </w:r>
      <w:r w:rsidRPr="002A4820">
        <w:rPr>
          <w:rStyle w:val="StyleUnderline"/>
        </w:rPr>
        <w:t>but</w:t>
      </w:r>
      <w:r w:rsidRPr="002A4820">
        <w:rPr>
          <w:sz w:val="16"/>
        </w:rPr>
        <w:t xml:space="preserve"> it </w:t>
      </w:r>
      <w:r w:rsidRPr="002A4820">
        <w:rPr>
          <w:rStyle w:val="StyleUnderline"/>
        </w:rPr>
        <w:t>can</w:t>
      </w:r>
      <w:r w:rsidRPr="002A4820">
        <w:rPr>
          <w:sz w:val="16"/>
        </w:rPr>
        <w:t xml:space="preserve"> just as </w:t>
      </w:r>
      <w:r w:rsidRPr="002A4820">
        <w:rPr>
          <w:rStyle w:val="StyleUnderline"/>
        </w:rPr>
        <w:t xml:space="preserve">easily </w:t>
      </w:r>
      <w:r w:rsidRPr="002A4820">
        <w:rPr>
          <w:rStyle w:val="StyleUnderline"/>
          <w:highlight w:val="cyan"/>
        </w:rPr>
        <w:t xml:space="preserve">lead other states to feel </w:t>
      </w:r>
      <w:r w:rsidRPr="002A4820">
        <w:rPr>
          <w:rStyle w:val="Emphasis"/>
          <w:highlight w:val="cyan"/>
        </w:rPr>
        <w:t>less secure</w:t>
      </w:r>
      <w:r w:rsidRPr="002A4820">
        <w:rPr>
          <w:sz w:val="16"/>
        </w:rPr>
        <w:t xml:space="preserve"> and </w:t>
      </w:r>
      <w:r w:rsidRPr="002A4820">
        <w:rPr>
          <w:rStyle w:val="StyleUnderline"/>
          <w:highlight w:val="cyan"/>
        </w:rPr>
        <w:t>take</w:t>
      </w:r>
      <w:r w:rsidRPr="002A4820">
        <w:rPr>
          <w:rStyle w:val="StyleUnderline"/>
        </w:rPr>
        <w:t xml:space="preserve"> drastic</w:t>
      </w:r>
      <w:r w:rsidRPr="002A4820">
        <w:rPr>
          <w:sz w:val="16"/>
        </w:rPr>
        <w:t xml:space="preserve">, </w:t>
      </w:r>
      <w:r w:rsidRPr="002A4820">
        <w:rPr>
          <w:rStyle w:val="Emphasis"/>
          <w:highlight w:val="cyan"/>
        </w:rPr>
        <w:t>reckless steps</w:t>
      </w:r>
      <w:r w:rsidRPr="002A4820">
        <w:rPr>
          <w:sz w:val="16"/>
        </w:rPr>
        <w:t xml:space="preserve"> out of a foolhardy cost-benefit analysis. This is why more than a few </w:t>
      </w:r>
      <w:r w:rsidRPr="002A4820">
        <w:rPr>
          <w:rStyle w:val="StyleUnderline"/>
        </w:rPr>
        <w:t>experts</w:t>
      </w:r>
      <w:r w:rsidRPr="002A4820">
        <w:rPr>
          <w:sz w:val="16"/>
        </w:rPr>
        <w:t xml:space="preserve"> have </w:t>
      </w:r>
      <w:r w:rsidRPr="002A4820">
        <w:rPr>
          <w:rStyle w:val="StyleUnderline"/>
        </w:rPr>
        <w:t>warned</w:t>
      </w:r>
      <w:r w:rsidRPr="002A4820">
        <w:rPr>
          <w:sz w:val="16"/>
        </w:rPr>
        <w:t xml:space="preserve"> that, for instance, </w:t>
      </w:r>
      <w:r w:rsidRPr="002A4820">
        <w:rPr>
          <w:rStyle w:val="StyleUnderline"/>
        </w:rPr>
        <w:t xml:space="preserve">recent </w:t>
      </w:r>
      <w:r w:rsidRPr="002A4820">
        <w:rPr>
          <w:rStyle w:val="StyleUnderline"/>
          <w:highlight w:val="cyan"/>
        </w:rPr>
        <w:t xml:space="preserve">aggressive US signals on </w:t>
      </w:r>
      <w:r w:rsidRPr="003608F4">
        <w:rPr>
          <w:rStyle w:val="Emphasis"/>
          <w:highlight w:val="cyan"/>
        </w:rPr>
        <w:t>Taiwan</w:t>
      </w:r>
      <w:r w:rsidRPr="002A4820">
        <w:rPr>
          <w:sz w:val="16"/>
        </w:rPr>
        <w:t xml:space="preserve"> and China </w:t>
      </w:r>
      <w:r w:rsidRPr="002A4820">
        <w:rPr>
          <w:rStyle w:val="StyleUnderline"/>
        </w:rPr>
        <w:t xml:space="preserve">could wind up </w:t>
      </w:r>
      <w:r w:rsidRPr="002A4820">
        <w:rPr>
          <w:rStyle w:val="Emphasis"/>
          <w:highlight w:val="cyan"/>
        </w:rPr>
        <w:t>provoking</w:t>
      </w:r>
      <w:r w:rsidRPr="002A4820">
        <w:rPr>
          <w:rStyle w:val="StyleUnderline"/>
        </w:rPr>
        <w:t xml:space="preserve"> the very </w:t>
      </w:r>
      <w:r w:rsidRPr="002A4820">
        <w:rPr>
          <w:rStyle w:val="Emphasis"/>
          <w:highlight w:val="cyan"/>
        </w:rPr>
        <w:t>war</w:t>
      </w:r>
      <w:r w:rsidRPr="002A4820">
        <w:rPr>
          <w:rStyle w:val="StyleUnderline"/>
          <w:highlight w:val="cyan"/>
        </w:rPr>
        <w:t xml:space="preserve"> it’s meant to deter</w:t>
      </w:r>
      <w:r w:rsidRPr="002A4820">
        <w:rPr>
          <w:sz w:val="16"/>
        </w:rPr>
        <w:t>, something that is, on rare occasions, acknowledged even by hawkish US politicians.</w:t>
      </w:r>
    </w:p>
    <w:p w14:paraId="698AFC3C" w14:textId="77777777" w:rsidR="00375C2F" w:rsidRPr="00647C44" w:rsidRDefault="00375C2F" w:rsidP="00375C2F"/>
    <w:p w14:paraId="13FB8189" w14:textId="77777777" w:rsidR="00375C2F" w:rsidRPr="00B22919" w:rsidRDefault="00375C2F" w:rsidP="00375C2F">
      <w:pPr>
        <w:pStyle w:val="Heading4"/>
      </w:pPr>
      <w:r>
        <w:t>Military decline is inevitable and non-unique – spending has been eroding for decades</w:t>
      </w:r>
    </w:p>
    <w:p w14:paraId="32A52249" w14:textId="77777777" w:rsidR="00375C2F" w:rsidRDefault="00375C2F" w:rsidP="00375C2F">
      <w:proofErr w:type="spellStart"/>
      <w:r w:rsidRPr="00B22919">
        <w:rPr>
          <w:rStyle w:val="Style13ptBold"/>
        </w:rPr>
        <w:t>Eaglen</w:t>
      </w:r>
      <w:proofErr w:type="spellEnd"/>
      <w:r w:rsidRPr="00B22919">
        <w:rPr>
          <w:rStyle w:val="Style13ptBold"/>
        </w:rPr>
        <w:t xml:space="preserve"> ’23</w:t>
      </w:r>
      <w:r>
        <w:t xml:space="preserve"> [</w:t>
      </w:r>
      <w:r w:rsidRPr="00B22919">
        <w:t>Mackenzie</w:t>
      </w:r>
      <w:r>
        <w:t xml:space="preserve">; January 25; </w:t>
      </w:r>
      <w:r w:rsidRPr="00B22919">
        <w:t>Senior Fellow</w:t>
      </w:r>
      <w:r>
        <w:t>, Research in Defense strategy, budgets, military readiness;</w:t>
      </w:r>
      <w:r w:rsidRPr="00B22919">
        <w:t xml:space="preserve"> "The U.S. Military Is in Decline. </w:t>
      </w:r>
      <w:r w:rsidRPr="00B22919">
        <w:rPr>
          <w:rStyle w:val="StyleUnderline"/>
          <w:highlight w:val="cyan"/>
        </w:rPr>
        <w:t>Cutting Defense Spending</w:t>
      </w:r>
      <w:r w:rsidRPr="00B22919">
        <w:t xml:space="preserve"> Would Be a </w:t>
      </w:r>
      <w:r w:rsidRPr="00B22919">
        <w:rPr>
          <w:rStyle w:val="StyleUnderline"/>
          <w:highlight w:val="cyan"/>
        </w:rPr>
        <w:t>Disaster</w:t>
      </w:r>
      <w:r w:rsidRPr="00B22919">
        <w:t xml:space="preserve">," American Enterprise Institute - AEI, </w:t>
      </w:r>
      <w:hyperlink r:id="rId239" w:history="1">
        <w:r w:rsidRPr="00CD7CD0">
          <w:rPr>
            <w:rStyle w:val="Hyperlink"/>
          </w:rPr>
          <w:t>https://www.aei.org/op-eds/the-u-s-military-is-in-decline-cutting-defense-spending-would-be-a-disaster/</w:t>
        </w:r>
      </w:hyperlink>
      <w:r>
        <w:t>; era]</w:t>
      </w:r>
    </w:p>
    <w:p w14:paraId="0421293C" w14:textId="77777777" w:rsidR="00375C2F" w:rsidRPr="007C6936" w:rsidRDefault="00375C2F" w:rsidP="00375C2F">
      <w:pPr>
        <w:rPr>
          <w:sz w:val="16"/>
        </w:rPr>
      </w:pPr>
      <w:r w:rsidRPr="007C6936">
        <w:rPr>
          <w:sz w:val="16"/>
        </w:rPr>
        <w:t xml:space="preserve">The result is a </w:t>
      </w:r>
      <w:r w:rsidRPr="00B22919">
        <w:rPr>
          <w:rStyle w:val="StyleUnderline"/>
        </w:rPr>
        <w:t>smaller, older, less ready</w:t>
      </w:r>
      <w:r w:rsidRPr="007C6936">
        <w:rPr>
          <w:sz w:val="16"/>
        </w:rPr>
        <w:t xml:space="preserve">—but more expensive—military. </w:t>
      </w:r>
      <w:r w:rsidRPr="007C6936">
        <w:rPr>
          <w:rStyle w:val="StyleUnderline"/>
          <w:highlight w:val="cyan"/>
        </w:rPr>
        <w:t>America is confronting</w:t>
      </w:r>
      <w:r w:rsidRPr="007C6936">
        <w:rPr>
          <w:sz w:val="16"/>
        </w:rPr>
        <w:t xml:space="preserve"> its own </w:t>
      </w:r>
      <w:r w:rsidRPr="007C6936">
        <w:rPr>
          <w:rStyle w:val="Emphasis"/>
          <w:highlight w:val="cyan"/>
        </w:rPr>
        <w:t>diminishing</w:t>
      </w:r>
      <w:r w:rsidRPr="00B22919">
        <w:rPr>
          <w:rStyle w:val="StyleUnderline"/>
        </w:rPr>
        <w:t xml:space="preserve"> combat </w:t>
      </w:r>
      <w:r w:rsidRPr="007C6936">
        <w:rPr>
          <w:rStyle w:val="Emphasis"/>
          <w:highlight w:val="cyan"/>
        </w:rPr>
        <w:t>power</w:t>
      </w:r>
      <w:r w:rsidRPr="007C6936">
        <w:rPr>
          <w:sz w:val="16"/>
        </w:rPr>
        <w:t xml:space="preserve"> alongside </w:t>
      </w:r>
      <w:r w:rsidRPr="007C6936">
        <w:rPr>
          <w:rStyle w:val="StyleUnderline"/>
          <w:highlight w:val="cyan"/>
        </w:rPr>
        <w:t>shrinking</w:t>
      </w:r>
      <w:r w:rsidRPr="007C6936">
        <w:rPr>
          <w:rStyle w:val="StyleUnderline"/>
        </w:rPr>
        <w:t xml:space="preserve"> conventional</w:t>
      </w:r>
      <w:r w:rsidRPr="00B22919">
        <w:rPr>
          <w:rStyle w:val="StyleUnderline"/>
        </w:rPr>
        <w:t xml:space="preserve"> and nuclear </w:t>
      </w:r>
      <w:r w:rsidRPr="007C6936">
        <w:rPr>
          <w:rStyle w:val="StyleUnderline"/>
          <w:highlight w:val="cyan"/>
        </w:rPr>
        <w:t>deterrents</w:t>
      </w:r>
      <w:r w:rsidRPr="007C6936">
        <w:rPr>
          <w:sz w:val="16"/>
        </w:rPr>
        <w:t xml:space="preserve">. Not only is our </w:t>
      </w:r>
      <w:r w:rsidRPr="00B22919">
        <w:rPr>
          <w:rStyle w:val="StyleUnderline"/>
        </w:rPr>
        <w:t xml:space="preserve">military </w:t>
      </w:r>
      <w:r w:rsidRPr="007C6936">
        <w:rPr>
          <w:rStyle w:val="Emphasis"/>
          <w:highlight w:val="cyan"/>
        </w:rPr>
        <w:t>superiority in decline</w:t>
      </w:r>
      <w:r w:rsidRPr="007C6936">
        <w:rPr>
          <w:sz w:val="16"/>
        </w:rPr>
        <w:t xml:space="preserve"> across the </w:t>
      </w:r>
      <w:r w:rsidRPr="00B22919">
        <w:rPr>
          <w:rStyle w:val="StyleUnderline"/>
        </w:rPr>
        <w:t>armed forces and domains of warfare</w:t>
      </w:r>
      <w:r w:rsidRPr="007C6936">
        <w:rPr>
          <w:sz w:val="16"/>
        </w:rPr>
        <w:t xml:space="preserve">, but we are </w:t>
      </w:r>
      <w:r w:rsidRPr="007C6936">
        <w:rPr>
          <w:rStyle w:val="Emphasis"/>
          <w:highlight w:val="cyan"/>
        </w:rPr>
        <w:t>outmatched</w:t>
      </w:r>
      <w:r w:rsidRPr="007C6936">
        <w:rPr>
          <w:rStyle w:val="StyleUnderline"/>
          <w:highlight w:val="cyan"/>
        </w:rPr>
        <w:t xml:space="preserve"> by</w:t>
      </w:r>
      <w:r w:rsidRPr="007C6936">
        <w:rPr>
          <w:rStyle w:val="StyleUnderline"/>
        </w:rPr>
        <w:t xml:space="preserve"> potential </w:t>
      </w:r>
      <w:r w:rsidRPr="007C6936">
        <w:rPr>
          <w:rStyle w:val="StyleUnderline"/>
          <w:highlight w:val="cyan"/>
        </w:rPr>
        <w:t>enemies</w:t>
      </w:r>
      <w:r w:rsidRPr="00B22919">
        <w:rPr>
          <w:rStyle w:val="StyleUnderline"/>
        </w:rPr>
        <w:t xml:space="preserve"> in some</w:t>
      </w:r>
      <w:r w:rsidRPr="007C6936">
        <w:rPr>
          <w:sz w:val="16"/>
        </w:rPr>
        <w:t xml:space="preserve"> specific </w:t>
      </w:r>
      <w:r w:rsidRPr="00B22919">
        <w:rPr>
          <w:rStyle w:val="StyleUnderline"/>
        </w:rPr>
        <w:t>operational challenges</w:t>
      </w:r>
      <w:r w:rsidRPr="007C6936">
        <w:rPr>
          <w:sz w:val="16"/>
        </w:rPr>
        <w:t>.</w:t>
      </w:r>
    </w:p>
    <w:p w14:paraId="073786B1" w14:textId="77777777" w:rsidR="00375C2F" w:rsidRPr="007C6936" w:rsidRDefault="00375C2F" w:rsidP="00375C2F">
      <w:pPr>
        <w:rPr>
          <w:sz w:val="16"/>
          <w:szCs w:val="16"/>
        </w:rPr>
      </w:pPr>
      <w:r w:rsidRPr="007C6936">
        <w:rPr>
          <w:sz w:val="16"/>
          <w:szCs w:val="16"/>
        </w:rPr>
        <w:t>Compounding the problem is that our decline has been underway for some time.</w:t>
      </w:r>
    </w:p>
    <w:p w14:paraId="7836E800" w14:textId="77777777" w:rsidR="00375C2F" w:rsidRPr="007C6936" w:rsidRDefault="00375C2F" w:rsidP="00375C2F">
      <w:pPr>
        <w:rPr>
          <w:sz w:val="16"/>
        </w:rPr>
      </w:pPr>
      <w:r w:rsidRPr="007C6936">
        <w:rPr>
          <w:sz w:val="16"/>
        </w:rPr>
        <w:t xml:space="preserve">Four years ago, the 2018 </w:t>
      </w:r>
      <w:r w:rsidRPr="00B22919">
        <w:rPr>
          <w:rStyle w:val="StyleUnderline"/>
        </w:rPr>
        <w:t>national defense strategy said America’s</w:t>
      </w:r>
      <w:r w:rsidRPr="007C6936">
        <w:rPr>
          <w:sz w:val="16"/>
        </w:rPr>
        <w:t xml:space="preserve"> “</w:t>
      </w:r>
      <w:r w:rsidRPr="007C6936">
        <w:rPr>
          <w:rStyle w:val="StyleUnderline"/>
          <w:highlight w:val="cyan"/>
        </w:rPr>
        <w:t>competitive</w:t>
      </w:r>
      <w:r w:rsidRPr="00B22919">
        <w:rPr>
          <w:rStyle w:val="StyleUnderline"/>
        </w:rPr>
        <w:t xml:space="preserve"> military</w:t>
      </w:r>
      <w:r w:rsidRPr="007C6936">
        <w:rPr>
          <w:sz w:val="16"/>
        </w:rPr>
        <w:t xml:space="preserve"> </w:t>
      </w:r>
      <w:r w:rsidRPr="007C6936">
        <w:rPr>
          <w:rStyle w:val="Emphasis"/>
          <w:highlight w:val="cyan"/>
        </w:rPr>
        <w:t>advantage</w:t>
      </w:r>
      <w:r w:rsidRPr="00B22919">
        <w:rPr>
          <w:rStyle w:val="StyleUnderline"/>
        </w:rPr>
        <w:t xml:space="preserve"> has been </w:t>
      </w:r>
      <w:r w:rsidRPr="007C6936">
        <w:rPr>
          <w:rStyle w:val="Emphasis"/>
          <w:highlight w:val="cyan"/>
        </w:rPr>
        <w:t>eroding</w:t>
      </w:r>
      <w:r w:rsidRPr="007C6936">
        <w:rPr>
          <w:sz w:val="16"/>
        </w:rPr>
        <w:t>.”</w:t>
      </w:r>
    </w:p>
    <w:p w14:paraId="6D6F2E93" w14:textId="77777777" w:rsidR="00375C2F" w:rsidRPr="007C6936" w:rsidRDefault="00375C2F" w:rsidP="00375C2F">
      <w:pPr>
        <w:rPr>
          <w:sz w:val="16"/>
        </w:rPr>
      </w:pPr>
      <w:r w:rsidRPr="007C6936">
        <w:rPr>
          <w:sz w:val="16"/>
        </w:rPr>
        <w:t>Just under a decade ago, the 2014 National Defense Strategy Commission found that “</w:t>
      </w:r>
      <w:r w:rsidRPr="00B22919">
        <w:rPr>
          <w:rStyle w:val="StyleUnderline"/>
        </w:rPr>
        <w:t>America’s</w:t>
      </w:r>
      <w:r w:rsidRPr="007C6936">
        <w:rPr>
          <w:sz w:val="16"/>
        </w:rPr>
        <w:t xml:space="preserve"> </w:t>
      </w:r>
      <w:r w:rsidRPr="00B22919">
        <w:rPr>
          <w:rStyle w:val="StyleUnderline"/>
        </w:rPr>
        <w:t>military superiority</w:t>
      </w:r>
      <w:r w:rsidRPr="007C6936">
        <w:rPr>
          <w:sz w:val="16"/>
        </w:rPr>
        <w:t>—</w:t>
      </w:r>
      <w:r w:rsidRPr="00B22919">
        <w:rPr>
          <w:rStyle w:val="StyleUnderline"/>
        </w:rPr>
        <w:t>the</w:t>
      </w:r>
      <w:r w:rsidRPr="007C6936">
        <w:rPr>
          <w:sz w:val="16"/>
        </w:rPr>
        <w:t xml:space="preserve"> hard-power </w:t>
      </w:r>
      <w:r w:rsidRPr="00B22919">
        <w:rPr>
          <w:rStyle w:val="StyleUnderline"/>
        </w:rPr>
        <w:t xml:space="preserve">backbone of </w:t>
      </w:r>
      <w:r w:rsidRPr="007C6936">
        <w:rPr>
          <w:sz w:val="16"/>
        </w:rPr>
        <w:t xml:space="preserve">its </w:t>
      </w:r>
      <w:r w:rsidRPr="00B22919">
        <w:rPr>
          <w:rStyle w:val="StyleUnderline"/>
        </w:rPr>
        <w:t>global influence and national security</w:t>
      </w:r>
      <w:r w:rsidRPr="007C6936">
        <w:rPr>
          <w:sz w:val="16"/>
        </w:rPr>
        <w:t xml:space="preserve">—has </w:t>
      </w:r>
      <w:r w:rsidRPr="00B22919">
        <w:rPr>
          <w:rStyle w:val="StyleUnderline"/>
        </w:rPr>
        <w:t>eroded to a dangerous degree</w:t>
      </w:r>
      <w:r w:rsidRPr="007C6936">
        <w:rPr>
          <w:sz w:val="16"/>
        </w:rPr>
        <w:t xml:space="preserve">.” The bipartisan commissioners said the </w:t>
      </w:r>
      <w:r w:rsidRPr="00B22919">
        <w:rPr>
          <w:rStyle w:val="StyleUnderline"/>
        </w:rPr>
        <w:t>convergence of</w:t>
      </w:r>
      <w:r w:rsidRPr="007C6936">
        <w:rPr>
          <w:sz w:val="16"/>
        </w:rPr>
        <w:t xml:space="preserve"> </w:t>
      </w:r>
      <w:r w:rsidRPr="00B22919">
        <w:rPr>
          <w:rStyle w:val="StyleUnderline"/>
        </w:rPr>
        <w:t>negative trend</w:t>
      </w:r>
      <w:r w:rsidRPr="007C6936">
        <w:rPr>
          <w:sz w:val="16"/>
        </w:rPr>
        <w:t xml:space="preserve">s has </w:t>
      </w:r>
      <w:r w:rsidRPr="00B22919">
        <w:rPr>
          <w:rStyle w:val="StyleUnderline"/>
        </w:rPr>
        <w:t xml:space="preserve">created a crisis of </w:t>
      </w:r>
      <w:r w:rsidRPr="007C6936">
        <w:rPr>
          <w:sz w:val="16"/>
        </w:rPr>
        <w:t xml:space="preserve">national </w:t>
      </w:r>
      <w:r w:rsidRPr="00B22919">
        <w:rPr>
          <w:rStyle w:val="StyleUnderline"/>
        </w:rPr>
        <w:t>security</w:t>
      </w:r>
      <w:r w:rsidRPr="007C6936">
        <w:rPr>
          <w:sz w:val="16"/>
        </w:rPr>
        <w:t xml:space="preserve"> for the United States, quite </w:t>
      </w:r>
      <w:r w:rsidRPr="00B22919">
        <w:rPr>
          <w:rStyle w:val="StyleUnderline"/>
        </w:rPr>
        <w:t>possibly</w:t>
      </w:r>
      <w:r w:rsidRPr="007C6936">
        <w:rPr>
          <w:sz w:val="16"/>
        </w:rPr>
        <w:t xml:space="preserve"> “</w:t>
      </w:r>
      <w:r w:rsidRPr="00B22919">
        <w:rPr>
          <w:rStyle w:val="StyleUnderline"/>
        </w:rPr>
        <w:t>an</w:t>
      </w:r>
      <w:r w:rsidRPr="007C6936">
        <w:rPr>
          <w:sz w:val="16"/>
        </w:rPr>
        <w:t xml:space="preserve"> </w:t>
      </w:r>
      <w:r w:rsidRPr="00B22919">
        <w:rPr>
          <w:rStyle w:val="StyleUnderline"/>
        </w:rPr>
        <w:t>emergency</w:t>
      </w:r>
      <w:r w:rsidRPr="007C6936">
        <w:rPr>
          <w:sz w:val="16"/>
        </w:rPr>
        <w:t>.</w:t>
      </w:r>
    </w:p>
    <w:p w14:paraId="5D5AB0DE" w14:textId="77777777" w:rsidR="00375C2F" w:rsidRPr="007C6936" w:rsidRDefault="00375C2F" w:rsidP="00375C2F">
      <w:pPr>
        <w:rPr>
          <w:sz w:val="16"/>
        </w:rPr>
      </w:pPr>
      <w:r w:rsidRPr="007C6936">
        <w:rPr>
          <w:sz w:val="16"/>
        </w:rPr>
        <w:t>In 2010, the Quadrennial Defense Review Independent Panel said in no uncertain terms that similar issues raised in their report were “sufficiently serious” that all 20 commissioners believed an explicit warning was appropriate. They said “</w:t>
      </w:r>
      <w:r w:rsidRPr="007C6936">
        <w:rPr>
          <w:rStyle w:val="StyleUnderline"/>
          <w:highlight w:val="cyan"/>
        </w:rPr>
        <w:t xml:space="preserve">a </w:t>
      </w:r>
      <w:r w:rsidRPr="007C6936">
        <w:rPr>
          <w:rStyle w:val="Emphasis"/>
          <w:highlight w:val="cyan"/>
        </w:rPr>
        <w:t>train wreck</w:t>
      </w:r>
      <w:r w:rsidRPr="007C6936">
        <w:rPr>
          <w:rStyle w:val="StyleUnderline"/>
          <w:highlight w:val="cyan"/>
        </w:rPr>
        <w:t xml:space="preserve"> is </w:t>
      </w:r>
      <w:r w:rsidRPr="007C6936">
        <w:rPr>
          <w:rStyle w:val="Emphasis"/>
          <w:highlight w:val="cyan"/>
        </w:rPr>
        <w:t>coming</w:t>
      </w:r>
      <w:r w:rsidRPr="007C6936">
        <w:rPr>
          <w:sz w:val="16"/>
        </w:rPr>
        <w:t xml:space="preserve">” </w:t>
      </w:r>
      <w:r w:rsidRPr="007C6936">
        <w:rPr>
          <w:rStyle w:val="StyleUnderline"/>
          <w:highlight w:val="cyan"/>
        </w:rPr>
        <w:t>given</w:t>
      </w:r>
      <w:r w:rsidRPr="00B22919">
        <w:rPr>
          <w:rStyle w:val="StyleUnderline"/>
        </w:rPr>
        <w:t xml:space="preserve"> the</w:t>
      </w:r>
      <w:r w:rsidRPr="007C6936">
        <w:rPr>
          <w:sz w:val="16"/>
        </w:rPr>
        <w:t xml:space="preserve"> “</w:t>
      </w:r>
      <w:r w:rsidRPr="007C6936">
        <w:rPr>
          <w:rStyle w:val="StyleUnderline"/>
          <w:highlight w:val="cyan"/>
        </w:rPr>
        <w:t>aging</w:t>
      </w:r>
      <w:r w:rsidRPr="007C6936">
        <w:rPr>
          <w:sz w:val="16"/>
        </w:rPr>
        <w:t xml:space="preserve"> of the </w:t>
      </w:r>
      <w:r w:rsidRPr="00B22919">
        <w:rPr>
          <w:rStyle w:val="StyleUnderline"/>
        </w:rPr>
        <w:t xml:space="preserve">inventories and </w:t>
      </w:r>
      <w:r w:rsidRPr="007C6936">
        <w:rPr>
          <w:rStyle w:val="StyleUnderline"/>
          <w:highlight w:val="cyan"/>
        </w:rPr>
        <w:t>equipment</w:t>
      </w:r>
      <w:r w:rsidRPr="007C6936">
        <w:rPr>
          <w:sz w:val="16"/>
        </w:rPr>
        <w:t xml:space="preserve"> used by the services, the decline in the size of the Navy, escalating personnel entitlements, </w:t>
      </w:r>
      <w:r w:rsidRPr="00B22919">
        <w:rPr>
          <w:rStyle w:val="StyleUnderline"/>
        </w:rPr>
        <w:t>overhead and procurement costs</w:t>
      </w:r>
      <w:r w:rsidRPr="007C6936">
        <w:rPr>
          <w:sz w:val="16"/>
        </w:rPr>
        <w:t xml:space="preserve">, and the </w:t>
      </w:r>
      <w:r w:rsidRPr="00B22919">
        <w:rPr>
          <w:rStyle w:val="StyleUnderline"/>
        </w:rPr>
        <w:t>growing</w:t>
      </w:r>
      <w:r w:rsidRPr="007C6936">
        <w:rPr>
          <w:sz w:val="16"/>
        </w:rPr>
        <w:t xml:space="preserve"> </w:t>
      </w:r>
      <w:r w:rsidRPr="00B22919">
        <w:rPr>
          <w:rStyle w:val="StyleUnderline"/>
        </w:rPr>
        <w:t>stress</w:t>
      </w:r>
      <w:r w:rsidRPr="007C6936">
        <w:rPr>
          <w:sz w:val="16"/>
        </w:rPr>
        <w:t xml:space="preserve"> on the force.”</w:t>
      </w:r>
    </w:p>
    <w:p w14:paraId="7B400B0A" w14:textId="77777777" w:rsidR="00375C2F" w:rsidRPr="007C6936" w:rsidRDefault="00375C2F" w:rsidP="00375C2F">
      <w:pPr>
        <w:rPr>
          <w:sz w:val="16"/>
        </w:rPr>
      </w:pPr>
      <w:r w:rsidRPr="007C6936">
        <w:rPr>
          <w:sz w:val="16"/>
        </w:rPr>
        <w:t xml:space="preserve">The 2010 body concluded that the </w:t>
      </w:r>
      <w:r w:rsidRPr="007C6936">
        <w:rPr>
          <w:rStyle w:val="StyleUnderline"/>
          <w:highlight w:val="cyan"/>
        </w:rPr>
        <w:t>consequences for</w:t>
      </w:r>
      <w:r w:rsidRPr="00BC666F">
        <w:rPr>
          <w:rStyle w:val="StyleUnderline"/>
        </w:rPr>
        <w:t xml:space="preserve"> a</w:t>
      </w:r>
      <w:r w:rsidRPr="007C6936">
        <w:rPr>
          <w:sz w:val="16"/>
        </w:rPr>
        <w:t xml:space="preserve"> “</w:t>
      </w:r>
      <w:r w:rsidRPr="007C6936">
        <w:rPr>
          <w:rStyle w:val="Emphasis"/>
          <w:highlight w:val="cyan"/>
        </w:rPr>
        <w:t>business as usual</w:t>
      </w:r>
      <w:r w:rsidRPr="007C6936">
        <w:rPr>
          <w:sz w:val="16"/>
        </w:rPr>
        <w:t xml:space="preserve">” </w:t>
      </w:r>
      <w:r w:rsidRPr="007C6936">
        <w:rPr>
          <w:rStyle w:val="StyleUnderline"/>
          <w:highlight w:val="cyan"/>
        </w:rPr>
        <w:t>attitude</w:t>
      </w:r>
      <w:r w:rsidRPr="00BC666F">
        <w:rPr>
          <w:rStyle w:val="StyleUnderline"/>
        </w:rPr>
        <w:t xml:space="preserve"> towards</w:t>
      </w:r>
      <w:r w:rsidRPr="007C6936">
        <w:rPr>
          <w:sz w:val="16"/>
        </w:rPr>
        <w:t xml:space="preserve"> their </w:t>
      </w:r>
      <w:r w:rsidRPr="00BC666F">
        <w:rPr>
          <w:rStyle w:val="StyleUnderline"/>
        </w:rPr>
        <w:t>findings were</w:t>
      </w:r>
      <w:r w:rsidRPr="007C6936">
        <w:rPr>
          <w:sz w:val="16"/>
        </w:rPr>
        <w:t xml:space="preserve"> “</w:t>
      </w:r>
      <w:r w:rsidRPr="00BC666F">
        <w:rPr>
          <w:rStyle w:val="StyleUnderline"/>
        </w:rPr>
        <w:t>not acceptable</w:t>
      </w:r>
      <w:r w:rsidRPr="007C6936">
        <w:rPr>
          <w:sz w:val="16"/>
        </w:rPr>
        <w:t>.”</w:t>
      </w:r>
    </w:p>
    <w:p w14:paraId="62F46907" w14:textId="77777777" w:rsidR="00375C2F" w:rsidRPr="007C6936" w:rsidRDefault="00375C2F" w:rsidP="00375C2F">
      <w:pPr>
        <w:rPr>
          <w:sz w:val="16"/>
        </w:rPr>
      </w:pPr>
      <w:r w:rsidRPr="007C6936">
        <w:rPr>
          <w:sz w:val="16"/>
        </w:rPr>
        <w:t xml:space="preserve">Yet </w:t>
      </w:r>
      <w:r w:rsidRPr="00BC666F">
        <w:rPr>
          <w:rStyle w:val="StyleUnderline"/>
        </w:rPr>
        <w:t>business-as-usual</w:t>
      </w:r>
      <w:r w:rsidRPr="007C6936">
        <w:rPr>
          <w:sz w:val="16"/>
        </w:rPr>
        <w:t xml:space="preserve"> seems to be the </w:t>
      </w:r>
      <w:r w:rsidRPr="007C6936">
        <w:rPr>
          <w:rStyle w:val="StyleUnderline"/>
          <w:highlight w:val="cyan"/>
        </w:rPr>
        <w:t>approach</w:t>
      </w:r>
      <w:r w:rsidRPr="007C6936">
        <w:rPr>
          <w:sz w:val="16"/>
        </w:rPr>
        <w:t xml:space="preserve"> de jure </w:t>
      </w:r>
      <w:r w:rsidRPr="007C6936">
        <w:rPr>
          <w:rStyle w:val="StyleUnderline"/>
          <w:highlight w:val="cyan"/>
        </w:rPr>
        <w:t>for</w:t>
      </w:r>
      <w:r w:rsidRPr="00BC666F">
        <w:rPr>
          <w:rStyle w:val="StyleUnderline"/>
        </w:rPr>
        <w:t xml:space="preserve"> military </w:t>
      </w:r>
      <w:r w:rsidRPr="007C6936">
        <w:rPr>
          <w:rStyle w:val="StyleUnderline"/>
          <w:highlight w:val="cyan"/>
        </w:rPr>
        <w:t xml:space="preserve">investments over </w:t>
      </w:r>
      <w:r w:rsidRPr="00EA3C9C">
        <w:rPr>
          <w:rStyle w:val="Emphasis"/>
          <w:highlight w:val="cyan"/>
        </w:rPr>
        <w:t>three decades</w:t>
      </w:r>
      <w:r w:rsidRPr="007C6936">
        <w:rPr>
          <w:sz w:val="16"/>
        </w:rPr>
        <w:t xml:space="preserve">. These </w:t>
      </w:r>
      <w:r w:rsidRPr="007C6936">
        <w:rPr>
          <w:rStyle w:val="Emphasis"/>
          <w:highlight w:val="cyan"/>
        </w:rPr>
        <w:t>disturbing</w:t>
      </w:r>
      <w:r w:rsidRPr="007C6936">
        <w:rPr>
          <w:rStyle w:val="StyleUnderline"/>
          <w:highlight w:val="cyan"/>
        </w:rPr>
        <w:t xml:space="preserve"> trend lines</w:t>
      </w:r>
      <w:r w:rsidRPr="007C6936">
        <w:rPr>
          <w:sz w:val="16"/>
        </w:rPr>
        <w:t xml:space="preserve"> were </w:t>
      </w:r>
      <w:r w:rsidRPr="007C6936">
        <w:rPr>
          <w:rStyle w:val="Emphasis"/>
          <w:highlight w:val="cyan"/>
        </w:rPr>
        <w:t>obvious</w:t>
      </w:r>
      <w:r w:rsidRPr="00BC666F">
        <w:rPr>
          <w:rStyle w:val="StyleUnderline"/>
        </w:rPr>
        <w:t xml:space="preserve"> each time </w:t>
      </w:r>
      <w:r w:rsidRPr="007C6936">
        <w:rPr>
          <w:rStyle w:val="StyleUnderline"/>
          <w:highlight w:val="cyan"/>
        </w:rPr>
        <w:t>Washington</w:t>
      </w:r>
      <w:r w:rsidRPr="007C6936">
        <w:rPr>
          <w:sz w:val="16"/>
        </w:rPr>
        <w:t xml:space="preserve"> has </w:t>
      </w:r>
      <w:r w:rsidRPr="00BC666F">
        <w:rPr>
          <w:rStyle w:val="StyleUnderline"/>
        </w:rPr>
        <w:t xml:space="preserve">voted to </w:t>
      </w:r>
      <w:r w:rsidRPr="007C6936">
        <w:rPr>
          <w:rStyle w:val="StyleUnderline"/>
          <w:highlight w:val="cyan"/>
        </w:rPr>
        <w:t>cut</w:t>
      </w:r>
      <w:r w:rsidRPr="007C6936">
        <w:rPr>
          <w:sz w:val="16"/>
        </w:rPr>
        <w:t xml:space="preserve"> defense </w:t>
      </w:r>
      <w:r w:rsidRPr="007C6936">
        <w:rPr>
          <w:rStyle w:val="StyleUnderline"/>
          <w:highlight w:val="cyan"/>
        </w:rPr>
        <w:t>spending without</w:t>
      </w:r>
      <w:r w:rsidRPr="007C6936">
        <w:rPr>
          <w:sz w:val="16"/>
        </w:rPr>
        <w:t xml:space="preserve"> strategic </w:t>
      </w:r>
      <w:r w:rsidRPr="00BC666F">
        <w:rPr>
          <w:rStyle w:val="StyleUnderline"/>
        </w:rPr>
        <w:t xml:space="preserve">forethought or </w:t>
      </w:r>
      <w:r w:rsidRPr="007C6936">
        <w:rPr>
          <w:rStyle w:val="StyleUnderline"/>
          <w:highlight w:val="cyan"/>
        </w:rPr>
        <w:t>rationale</w:t>
      </w:r>
      <w:r w:rsidRPr="007C6936">
        <w:rPr>
          <w:sz w:val="16"/>
        </w:rPr>
        <w:t>. And the House may be set to do it again, but this time in light of an unforgiving history and lack of margin within the force to do more with less without severe consequences.</w:t>
      </w:r>
    </w:p>
    <w:p w14:paraId="556E2F0C" w14:textId="77777777" w:rsidR="00375C2F" w:rsidRDefault="00375C2F" w:rsidP="00375C2F">
      <w:pPr>
        <w:rPr>
          <w:sz w:val="16"/>
        </w:rPr>
      </w:pPr>
      <w:r w:rsidRPr="007C6936">
        <w:rPr>
          <w:sz w:val="16"/>
        </w:rPr>
        <w:t xml:space="preserve">As Sen. </w:t>
      </w:r>
      <w:r w:rsidRPr="00BC666F">
        <w:rPr>
          <w:rStyle w:val="StyleUnderline"/>
        </w:rPr>
        <w:t>Cornyn said</w:t>
      </w:r>
      <w:r w:rsidRPr="007C6936">
        <w:rPr>
          <w:sz w:val="16"/>
        </w:rPr>
        <w:t xml:space="preserve">, </w:t>
      </w:r>
      <w:r w:rsidRPr="007C6936">
        <w:rPr>
          <w:rStyle w:val="StyleUnderline"/>
          <w:highlight w:val="cyan"/>
        </w:rPr>
        <w:t>the nation</w:t>
      </w:r>
      <w:r w:rsidRPr="00BC666F">
        <w:rPr>
          <w:rStyle w:val="StyleUnderline"/>
        </w:rPr>
        <w:t xml:space="preserve"> is </w:t>
      </w:r>
      <w:r w:rsidRPr="007C6936">
        <w:rPr>
          <w:sz w:val="16"/>
        </w:rPr>
        <w:t xml:space="preserve">clearly </w:t>
      </w:r>
      <w:r w:rsidRPr="007C6936">
        <w:rPr>
          <w:rStyle w:val="StyleUnderline"/>
          <w:highlight w:val="cyan"/>
        </w:rPr>
        <w:t xml:space="preserve">in the midst of </w:t>
      </w:r>
      <w:r w:rsidRPr="007C6936">
        <w:rPr>
          <w:rStyle w:val="Emphasis"/>
          <w:highlight w:val="cyan"/>
        </w:rPr>
        <w:t>great power competition</w:t>
      </w:r>
      <w:r w:rsidRPr="00BC666F">
        <w:rPr>
          <w:rStyle w:val="StyleUnderline"/>
        </w:rPr>
        <w:t xml:space="preserve"> and </w:t>
      </w:r>
      <w:r w:rsidRPr="007C6936">
        <w:rPr>
          <w:rStyle w:val="StyleUnderline"/>
          <w:highlight w:val="cyan"/>
        </w:rPr>
        <w:t xml:space="preserve">has </w:t>
      </w:r>
      <w:r w:rsidRPr="007C6936">
        <w:rPr>
          <w:rStyle w:val="Emphasis"/>
          <w:highlight w:val="cyan"/>
        </w:rPr>
        <w:t>not</w:t>
      </w:r>
      <w:r w:rsidRPr="007C6936">
        <w:rPr>
          <w:sz w:val="16"/>
        </w:rPr>
        <w:t xml:space="preserve"> “</w:t>
      </w:r>
      <w:r w:rsidRPr="007C6936">
        <w:rPr>
          <w:rStyle w:val="Emphasis"/>
          <w:highlight w:val="cyan"/>
        </w:rPr>
        <w:t>risen</w:t>
      </w:r>
      <w:r w:rsidRPr="007C6936">
        <w:rPr>
          <w:rStyle w:val="StyleUnderline"/>
          <w:highlight w:val="cyan"/>
        </w:rPr>
        <w:t xml:space="preserve"> to the challenge</w:t>
      </w:r>
      <w:r w:rsidRPr="007C6936">
        <w:rPr>
          <w:sz w:val="16"/>
        </w:rPr>
        <w:t xml:space="preserve">.” He said the </w:t>
      </w:r>
      <w:r w:rsidRPr="007C6936">
        <w:rPr>
          <w:rStyle w:val="StyleUnderline"/>
          <w:highlight w:val="cyan"/>
        </w:rPr>
        <w:t xml:space="preserve">situation </w:t>
      </w:r>
      <w:r w:rsidRPr="007C6936">
        <w:rPr>
          <w:rStyle w:val="Emphasis"/>
          <w:highlight w:val="cyan"/>
        </w:rPr>
        <w:t>requires</w:t>
      </w:r>
      <w:r w:rsidRPr="007C6936">
        <w:rPr>
          <w:sz w:val="16"/>
        </w:rPr>
        <w:t xml:space="preserve"> “</w:t>
      </w:r>
      <w:r w:rsidRPr="00BC666F">
        <w:rPr>
          <w:rStyle w:val="StyleUnderline"/>
        </w:rPr>
        <w:t xml:space="preserve">a sense of </w:t>
      </w:r>
      <w:r w:rsidRPr="007C6936">
        <w:rPr>
          <w:rStyle w:val="Emphasis"/>
          <w:highlight w:val="cyan"/>
        </w:rPr>
        <w:t>urgency</w:t>
      </w:r>
      <w:r w:rsidRPr="007C6936">
        <w:rPr>
          <w:sz w:val="16"/>
        </w:rPr>
        <w:t xml:space="preserve">” </w:t>
      </w:r>
      <w:r w:rsidRPr="00BC666F">
        <w:rPr>
          <w:rStyle w:val="StyleUnderline"/>
        </w:rPr>
        <w:t>lacking</w:t>
      </w:r>
      <w:r w:rsidRPr="007C6936">
        <w:rPr>
          <w:sz w:val="16"/>
        </w:rPr>
        <w:t xml:space="preserve"> in Washington. He noted that he sees </w:t>
      </w:r>
      <w:r w:rsidRPr="007C6936">
        <w:rPr>
          <w:rStyle w:val="StyleUnderline"/>
          <w:highlight w:val="cyan"/>
        </w:rPr>
        <w:t>nothing</w:t>
      </w:r>
      <w:r w:rsidRPr="007C6936">
        <w:rPr>
          <w:sz w:val="16"/>
        </w:rPr>
        <w:t xml:space="preserve"> that </w:t>
      </w:r>
      <w:r w:rsidRPr="007C6936">
        <w:rPr>
          <w:rStyle w:val="StyleUnderline"/>
          <w:highlight w:val="cyan"/>
        </w:rPr>
        <w:t>gives</w:t>
      </w:r>
      <w:r w:rsidRPr="007C6936">
        <w:rPr>
          <w:sz w:val="16"/>
        </w:rPr>
        <w:t xml:space="preserve"> him </w:t>
      </w:r>
      <w:r w:rsidRPr="00BC666F">
        <w:rPr>
          <w:rStyle w:val="StyleUnderline"/>
        </w:rPr>
        <w:t xml:space="preserve">a great deal of </w:t>
      </w:r>
      <w:r w:rsidRPr="007C6936">
        <w:rPr>
          <w:rStyle w:val="StyleUnderline"/>
          <w:highlight w:val="cyan"/>
        </w:rPr>
        <w:t>comfort</w:t>
      </w:r>
      <w:r w:rsidRPr="00BC666F">
        <w:rPr>
          <w:rStyle w:val="StyleUnderline"/>
        </w:rPr>
        <w:t xml:space="preserve"> that </w:t>
      </w:r>
      <w:r w:rsidRPr="007C6936">
        <w:rPr>
          <w:rStyle w:val="StyleUnderline"/>
          <w:highlight w:val="cyan"/>
        </w:rPr>
        <w:t>the US is</w:t>
      </w:r>
      <w:r w:rsidRPr="007C6936">
        <w:rPr>
          <w:sz w:val="16"/>
        </w:rPr>
        <w:t xml:space="preserve"> adequately </w:t>
      </w:r>
      <w:r w:rsidRPr="007C6936">
        <w:rPr>
          <w:rStyle w:val="StyleUnderline"/>
          <w:highlight w:val="cyan"/>
        </w:rPr>
        <w:t>prepared for</w:t>
      </w:r>
      <w:r w:rsidRPr="007C6936">
        <w:rPr>
          <w:sz w:val="16"/>
        </w:rPr>
        <w:t xml:space="preserve"> a multi-front </w:t>
      </w:r>
      <w:r w:rsidRPr="00BC666F">
        <w:rPr>
          <w:rStyle w:val="StyleUnderline"/>
        </w:rPr>
        <w:t>conflict</w:t>
      </w:r>
      <w:r w:rsidRPr="007C6936">
        <w:rPr>
          <w:sz w:val="16"/>
        </w:rPr>
        <w:t xml:space="preserve">. “I don’t see all hands on deck,” Cornyn continued, including </w:t>
      </w:r>
      <w:r w:rsidRPr="00BC666F">
        <w:rPr>
          <w:rStyle w:val="StyleUnderline"/>
        </w:rPr>
        <w:t>regarding America’s defense and aerospace industrial base</w:t>
      </w:r>
      <w:r w:rsidRPr="007C6936">
        <w:rPr>
          <w:sz w:val="16"/>
        </w:rPr>
        <w:t xml:space="preserve">, should a </w:t>
      </w:r>
      <w:r w:rsidRPr="007C6936">
        <w:rPr>
          <w:rStyle w:val="StyleUnderline"/>
          <w:highlight w:val="cyan"/>
        </w:rPr>
        <w:t xml:space="preserve">crisis escalate in </w:t>
      </w:r>
      <w:r w:rsidRPr="007C6936">
        <w:rPr>
          <w:rStyle w:val="Emphasis"/>
          <w:highlight w:val="cyan"/>
        </w:rPr>
        <w:t>Asia</w:t>
      </w:r>
      <w:r w:rsidRPr="007C6936">
        <w:rPr>
          <w:sz w:val="16"/>
        </w:rPr>
        <w:t>.</w:t>
      </w:r>
    </w:p>
    <w:p w14:paraId="7F0FC2B6" w14:textId="77777777" w:rsidR="00375C2F" w:rsidRDefault="00375C2F" w:rsidP="00375C2F"/>
    <w:p w14:paraId="7464E4CD" w14:textId="77777777" w:rsidR="00111FEE" w:rsidRDefault="00111FEE" w:rsidP="00546442">
      <w:pPr>
        <w:rPr>
          <w:b/>
          <w:bCs/>
          <w:u w:val="single"/>
        </w:rPr>
      </w:pPr>
    </w:p>
    <w:p w14:paraId="6164B8E9" w14:textId="0F070BF2" w:rsidR="00111FEE" w:rsidRDefault="00111FEE" w:rsidP="00111FEE">
      <w:pPr>
        <w:pStyle w:val="Heading3"/>
      </w:pPr>
      <w:r>
        <w:t>!</w:t>
      </w:r>
      <w:r w:rsidR="00511571">
        <w:t>---</w:t>
      </w:r>
      <w:r>
        <w:t>China War</w:t>
      </w:r>
    </w:p>
    <w:p w14:paraId="3CD0DE38" w14:textId="77777777" w:rsidR="00111FEE" w:rsidRDefault="00111FEE" w:rsidP="00111FEE">
      <w:pPr>
        <w:pStyle w:val="Heading4"/>
      </w:pPr>
      <w:r>
        <w:t>No China war – deterrence and lack of capabilities</w:t>
      </w:r>
    </w:p>
    <w:p w14:paraId="33E9EF20" w14:textId="77777777" w:rsidR="00111FEE" w:rsidRPr="009E18F4" w:rsidRDefault="00111FEE" w:rsidP="00111FEE">
      <w:r w:rsidRPr="009E18F4">
        <w:rPr>
          <w:rStyle w:val="Style13ptBold"/>
        </w:rPr>
        <w:t>Friedman ‘14</w:t>
      </w:r>
      <w:r w:rsidRPr="009E18F4">
        <w:t xml:space="preserve"> [Benjamin; 6</w:t>
      </w:r>
      <w:r>
        <w:t>-</w:t>
      </w:r>
      <w:r w:rsidRPr="009E18F4">
        <w:t>4</w:t>
      </w:r>
      <w:r>
        <w:t>-</w:t>
      </w:r>
      <w:r w:rsidRPr="009E18F4">
        <w:t>2014; FORMER RESEARCH FELLOW IN DEFENSE AND HOMELAND SECURITY STUDIES, PhD candidate in political science at the MIT; "Cut Away: The U.S. Military Still Deters China"; Cato Institute; https://www.cato.org/commentary/cut-away-us-military-still-deters-china; accessed 6-29-2023; Lowell-EL]</w:t>
      </w:r>
    </w:p>
    <w:p w14:paraId="30875DDE" w14:textId="77777777" w:rsidR="00111FEE" w:rsidRPr="00FD129A" w:rsidRDefault="00111FEE" w:rsidP="00111FEE">
      <w:pPr>
        <w:rPr>
          <w:b/>
          <w:bCs/>
          <w:sz w:val="16"/>
        </w:rPr>
      </w:pPr>
      <w:r w:rsidRPr="00FD129A">
        <w:rPr>
          <w:sz w:val="16"/>
        </w:rPr>
        <w:t xml:space="preserve">Those </w:t>
      </w:r>
      <w:r w:rsidRPr="001A77BE">
        <w:rPr>
          <w:highlight w:val="cyan"/>
          <w:u w:val="single"/>
        </w:rPr>
        <w:t>fears are misplaced</w:t>
      </w:r>
      <w:r w:rsidRPr="000906AD">
        <w:rPr>
          <w:u w:val="single"/>
        </w:rPr>
        <w:t>.</w:t>
      </w:r>
      <w:r w:rsidRPr="00FD129A">
        <w:rPr>
          <w:sz w:val="16"/>
        </w:rPr>
        <w:t xml:space="preserve"> States on the receiving end of deterrent threats </w:t>
      </w:r>
      <w:hyperlink r:id="rId240" w:tgtFrame="_blank" w:history="1">
        <w:r w:rsidRPr="00FD129A">
          <w:rPr>
            <w:rStyle w:val="Hyperlink"/>
            <w:sz w:val="16"/>
          </w:rPr>
          <w:t>historically</w:t>
        </w:r>
      </w:hyperlink>
      <w:r w:rsidRPr="00FD129A">
        <w:rPr>
          <w:sz w:val="16"/>
        </w:rPr>
        <w:t> </w:t>
      </w:r>
      <w:hyperlink r:id="rId241" w:tgtFrame="_blank" w:history="1">
        <w:r w:rsidRPr="00FD129A">
          <w:rPr>
            <w:rStyle w:val="Hyperlink"/>
            <w:sz w:val="16"/>
          </w:rPr>
          <w:t>pay</w:t>
        </w:r>
      </w:hyperlink>
      <w:r w:rsidRPr="00FD129A">
        <w:rPr>
          <w:sz w:val="16"/>
        </w:rPr>
        <w:t xml:space="preserve"> little attention to what the threatening state did elsewhere; they focus on its interests in their conflict and the military balance there. Because the </w:t>
      </w:r>
      <w:r w:rsidRPr="001A77BE">
        <w:rPr>
          <w:highlight w:val="cyan"/>
          <w:u w:val="single"/>
        </w:rPr>
        <w:t>United States and</w:t>
      </w:r>
      <w:r w:rsidRPr="000906AD">
        <w:rPr>
          <w:u w:val="single"/>
        </w:rPr>
        <w:t xml:space="preserve"> its Asian </w:t>
      </w:r>
      <w:r w:rsidRPr="001A77BE">
        <w:rPr>
          <w:highlight w:val="cyan"/>
          <w:u w:val="single"/>
        </w:rPr>
        <w:t>allies</w:t>
      </w:r>
      <w:r w:rsidRPr="000906AD">
        <w:rPr>
          <w:u w:val="single"/>
        </w:rPr>
        <w:t xml:space="preserve"> are </w:t>
      </w:r>
      <w:r w:rsidRPr="001A77BE">
        <w:rPr>
          <w:highlight w:val="cyan"/>
          <w:u w:val="single"/>
        </w:rPr>
        <w:t>not close to losing</w:t>
      </w:r>
      <w:r w:rsidRPr="000906AD">
        <w:rPr>
          <w:u w:val="single"/>
        </w:rPr>
        <w:t xml:space="preserve"> their </w:t>
      </w:r>
      <w:r w:rsidRPr="001A77BE">
        <w:rPr>
          <w:highlight w:val="cyan"/>
          <w:u w:val="single"/>
        </w:rPr>
        <w:t>military advantages over China</w:t>
      </w:r>
      <w:r w:rsidRPr="000906AD">
        <w:rPr>
          <w:u w:val="single"/>
        </w:rPr>
        <w:t xml:space="preserve"> and have as much reason now to fight as </w:t>
      </w:r>
      <w:r w:rsidRPr="000906AD">
        <w:rPr>
          <w:b/>
          <w:bCs/>
          <w:u w:val="single"/>
        </w:rPr>
        <w:t xml:space="preserve">ever, </w:t>
      </w:r>
      <w:r w:rsidRPr="001A77BE">
        <w:rPr>
          <w:b/>
          <w:bCs/>
          <w:highlight w:val="cyan"/>
          <w:u w:val="single"/>
        </w:rPr>
        <w:t>U.S. defense cuts</w:t>
      </w:r>
      <w:r w:rsidRPr="000906AD">
        <w:rPr>
          <w:b/>
          <w:bCs/>
          <w:u w:val="single"/>
        </w:rPr>
        <w:t xml:space="preserve"> and foreign troubles </w:t>
      </w:r>
      <w:r w:rsidRPr="001A77BE">
        <w:rPr>
          <w:b/>
          <w:bCs/>
          <w:highlight w:val="cyan"/>
          <w:u w:val="single"/>
        </w:rPr>
        <w:t>do not endanger</w:t>
      </w:r>
      <w:r w:rsidRPr="000906AD">
        <w:rPr>
          <w:b/>
          <w:bCs/>
          <w:u w:val="single"/>
        </w:rPr>
        <w:t xml:space="preserve"> East Asia’s </w:t>
      </w:r>
      <w:r w:rsidRPr="001A77BE">
        <w:rPr>
          <w:b/>
          <w:bCs/>
          <w:highlight w:val="cyan"/>
          <w:u w:val="single"/>
        </w:rPr>
        <w:t>stability</w:t>
      </w:r>
      <w:r w:rsidRPr="000906AD">
        <w:rPr>
          <w:b/>
          <w:bCs/>
          <w:u w:val="single"/>
        </w:rPr>
        <w:t>.</w:t>
      </w:r>
    </w:p>
    <w:p w14:paraId="5428CCD0" w14:textId="77777777" w:rsidR="00111FEE" w:rsidRPr="00FD129A" w:rsidRDefault="00111FEE" w:rsidP="00111FEE">
      <w:pPr>
        <w:rPr>
          <w:sz w:val="16"/>
          <w:szCs w:val="16"/>
        </w:rPr>
      </w:pPr>
      <w:r w:rsidRPr="00FD129A">
        <w:rPr>
          <w:sz w:val="16"/>
          <w:szCs w:val="16"/>
        </w:rPr>
        <w:t>The Obama administration </w:t>
      </w:r>
      <w:hyperlink r:id="rId242" w:tgtFrame="_blank" w:history="1">
        <w:r w:rsidRPr="00FD129A">
          <w:rPr>
            <w:rStyle w:val="Hyperlink"/>
            <w:sz w:val="16"/>
            <w:szCs w:val="16"/>
          </w:rPr>
          <w:t>wants</w:t>
        </w:r>
      </w:hyperlink>
      <w:r w:rsidRPr="00FD129A">
        <w:rPr>
          <w:sz w:val="16"/>
          <w:szCs w:val="16"/>
        </w:rPr>
        <w:t> to spend $521 billion on “</w:t>
      </w:r>
      <w:hyperlink r:id="rId243" w:anchor="function050" w:tgtFrame="_blank" w:history="1">
        <w:r w:rsidRPr="00FD129A">
          <w:rPr>
            <w:rStyle w:val="Hyperlink"/>
            <w:sz w:val="16"/>
            <w:szCs w:val="16"/>
          </w:rPr>
          <w:t>national defense</w:t>
        </w:r>
      </w:hyperlink>
      <w:r w:rsidRPr="00FD129A">
        <w:rPr>
          <w:sz w:val="16"/>
          <w:szCs w:val="16"/>
        </w:rPr>
        <w:t>” in fiscal year 2015, along with a supplemental request of $79 billion or so. If current spending </w:t>
      </w:r>
      <w:hyperlink r:id="rId244" w:tgtFrame="_blank" w:history="1">
        <w:r w:rsidRPr="00FD129A">
          <w:rPr>
            <w:rStyle w:val="Hyperlink"/>
            <w:sz w:val="16"/>
            <w:szCs w:val="16"/>
          </w:rPr>
          <w:t>caps</w:t>
        </w:r>
      </w:hyperlink>
      <w:r w:rsidRPr="00FD129A">
        <w:rPr>
          <w:sz w:val="16"/>
          <w:szCs w:val="16"/>
        </w:rPr>
        <w:t> remain the law, U.S. military spending, adjusting for inflation, will fall slightly in 2016, </w:t>
      </w:r>
      <w:hyperlink r:id="rId245" w:tgtFrame="_blank" w:history="1">
        <w:r w:rsidRPr="00FD129A">
          <w:rPr>
            <w:rStyle w:val="Hyperlink"/>
            <w:sz w:val="16"/>
            <w:szCs w:val="16"/>
          </w:rPr>
          <w:t>making</w:t>
        </w:r>
      </w:hyperlink>
      <w:r w:rsidRPr="00FD129A">
        <w:rPr>
          <w:sz w:val="16"/>
          <w:szCs w:val="16"/>
        </w:rPr>
        <w:t> it about 15 percent lower than 2010, the peak of the recent buildup, and then begin gradually rising. Still, non‐​war 2016 Pentagon spending would exceed U.S. Cold War averages and amount to roughly three times PLA spending, even </w:t>
      </w:r>
      <w:hyperlink r:id="rId246" w:history="1">
        <w:r w:rsidRPr="00FD129A">
          <w:rPr>
            <w:rStyle w:val="Hyperlink"/>
            <w:sz w:val="16"/>
            <w:szCs w:val="16"/>
          </w:rPr>
          <w:t>adjusting</w:t>
        </w:r>
      </w:hyperlink>
      <w:r w:rsidRPr="00FD129A">
        <w:rPr>
          <w:sz w:val="16"/>
          <w:szCs w:val="16"/>
        </w:rPr>
        <w:t> for purchasing power differences. And the United States will devote a much bigger </w:t>
      </w:r>
      <w:hyperlink r:id="rId247" w:tgtFrame="_blank" w:history="1">
        <w:r w:rsidRPr="00FD129A">
          <w:rPr>
            <w:rStyle w:val="Hyperlink"/>
            <w:sz w:val="16"/>
            <w:szCs w:val="16"/>
          </w:rPr>
          <w:t>share</w:t>
        </w:r>
      </w:hyperlink>
      <w:r w:rsidRPr="00FD129A">
        <w:rPr>
          <w:sz w:val="16"/>
          <w:szCs w:val="16"/>
        </w:rPr>
        <w:t> of its wealth to military power.</w:t>
      </w:r>
    </w:p>
    <w:p w14:paraId="3C46261F" w14:textId="77777777" w:rsidR="00111FEE" w:rsidRPr="00FD129A" w:rsidRDefault="00111FEE" w:rsidP="00111FEE">
      <w:pPr>
        <w:rPr>
          <w:sz w:val="16"/>
          <w:szCs w:val="16"/>
        </w:rPr>
      </w:pPr>
      <w:r w:rsidRPr="00FD129A">
        <w:rPr>
          <w:sz w:val="16"/>
          <w:szCs w:val="16"/>
        </w:rPr>
        <w:t>Of course, total military spending reveals little about how combat between states would go. That depends mainly on the geography of combat and capabilities of the forces that can deploy to the fight. Those considerations show why the United States and its Asian allies will contain China for the foreseeable future. While a comprehensive review of the U.S.-China balance of power is impossible here, several points are revealing.</w:t>
      </w:r>
    </w:p>
    <w:p w14:paraId="6A3155F1" w14:textId="77777777" w:rsidR="00111FEE" w:rsidRPr="00FD129A" w:rsidRDefault="00111FEE" w:rsidP="00111FEE">
      <w:pPr>
        <w:rPr>
          <w:sz w:val="16"/>
        </w:rPr>
      </w:pPr>
      <w:r w:rsidRPr="00FD129A">
        <w:rPr>
          <w:sz w:val="16"/>
        </w:rPr>
        <w:t xml:space="preserve">First, </w:t>
      </w:r>
      <w:r w:rsidRPr="001A77BE">
        <w:rPr>
          <w:highlight w:val="cyan"/>
          <w:u w:val="single"/>
        </w:rPr>
        <w:t>in</w:t>
      </w:r>
      <w:r w:rsidRPr="001A77BE">
        <w:rPr>
          <w:u w:val="single"/>
        </w:rPr>
        <w:t xml:space="preserve"> </w:t>
      </w:r>
      <w:r w:rsidRPr="003C32E5">
        <w:rPr>
          <w:sz w:val="12"/>
          <w:szCs w:val="12"/>
          <w:u w:val="single"/>
        </w:rPr>
        <w:t>the</w:t>
      </w:r>
      <w:r w:rsidRPr="001A77BE">
        <w:rPr>
          <w:u w:val="single"/>
        </w:rPr>
        <w:t xml:space="preserve"> </w:t>
      </w:r>
      <w:r w:rsidRPr="001A77BE">
        <w:rPr>
          <w:highlight w:val="cyan"/>
          <w:u w:val="single"/>
        </w:rPr>
        <w:t>most likely</w:t>
      </w:r>
      <w:r w:rsidRPr="001A77BE">
        <w:rPr>
          <w:u w:val="single"/>
        </w:rPr>
        <w:t xml:space="preserve"> </w:t>
      </w:r>
      <w:r w:rsidRPr="003C32E5">
        <w:rPr>
          <w:sz w:val="12"/>
          <w:szCs w:val="12"/>
          <w:u w:val="single"/>
        </w:rPr>
        <w:t>war</w:t>
      </w:r>
      <w:r w:rsidRPr="001A77BE">
        <w:rPr>
          <w:u w:val="single"/>
        </w:rPr>
        <w:t xml:space="preserve"> </w:t>
      </w:r>
      <w:r w:rsidRPr="001A77BE">
        <w:rPr>
          <w:highlight w:val="cyan"/>
          <w:u w:val="single"/>
        </w:rPr>
        <w:t>scenarios</w:t>
      </w:r>
      <w:r w:rsidRPr="001A77BE">
        <w:rPr>
          <w:u w:val="single"/>
        </w:rPr>
        <w:t xml:space="preserve">, the United States and an ally would be </w:t>
      </w:r>
      <w:r w:rsidRPr="001A77BE">
        <w:rPr>
          <w:highlight w:val="cyan"/>
          <w:u w:val="single"/>
        </w:rPr>
        <w:t>defending a coastline or island</w:t>
      </w:r>
      <w:r w:rsidRPr="00FD129A">
        <w:rPr>
          <w:sz w:val="16"/>
        </w:rPr>
        <w:t xml:space="preserve">. </w:t>
      </w:r>
      <w:r w:rsidRPr="001A77BE">
        <w:rPr>
          <w:highlight w:val="cyan"/>
          <w:u w:val="single"/>
        </w:rPr>
        <w:t>Defending is </w:t>
      </w:r>
      <w:hyperlink r:id="rId248" w:tgtFrame="_blank" w:history="1">
        <w:r w:rsidRPr="001A77BE">
          <w:rPr>
            <w:rStyle w:val="Hyperlink"/>
            <w:highlight w:val="cyan"/>
            <w:u w:val="single"/>
          </w:rPr>
          <w:t>easier</w:t>
        </w:r>
      </w:hyperlink>
      <w:r w:rsidRPr="001A77BE">
        <w:rPr>
          <w:highlight w:val="cyan"/>
          <w:u w:val="single"/>
        </w:rPr>
        <w:t> than attacking</w:t>
      </w:r>
      <w:r w:rsidRPr="00FD129A">
        <w:rPr>
          <w:sz w:val="16"/>
        </w:rPr>
        <w:t xml:space="preserve">, especially against invaders coming from the sea, as Chinese forces attacking </w:t>
      </w:r>
      <w:r w:rsidRPr="001A77BE">
        <w:rPr>
          <w:u w:val="single"/>
        </w:rPr>
        <w:t>Japan</w:t>
      </w:r>
      <w:r w:rsidRPr="00FD129A">
        <w:rPr>
          <w:sz w:val="16"/>
        </w:rPr>
        <w:t xml:space="preserve">, defended islands, or </w:t>
      </w:r>
      <w:r w:rsidRPr="001A77BE">
        <w:rPr>
          <w:u w:val="single"/>
        </w:rPr>
        <w:t>Taiwan</w:t>
      </w:r>
      <w:r w:rsidRPr="00FD129A">
        <w:rPr>
          <w:sz w:val="16"/>
        </w:rPr>
        <w:t xml:space="preserve"> must. </w:t>
      </w:r>
      <w:r w:rsidRPr="001A77BE">
        <w:rPr>
          <w:u w:val="single"/>
        </w:rPr>
        <w:t xml:space="preserve">Dug‐​in forces on shore </w:t>
      </w:r>
      <w:r w:rsidRPr="001A77BE">
        <w:rPr>
          <w:highlight w:val="cyan"/>
          <w:u w:val="single"/>
        </w:rPr>
        <w:t>can withstand</w:t>
      </w:r>
      <w:r w:rsidRPr="001A77BE">
        <w:rPr>
          <w:u w:val="single"/>
        </w:rPr>
        <w:t xml:space="preserve"> air </w:t>
      </w:r>
      <w:r w:rsidRPr="001A77BE">
        <w:rPr>
          <w:highlight w:val="cyan"/>
          <w:u w:val="single"/>
        </w:rPr>
        <w:t>attack</w:t>
      </w:r>
      <w:r w:rsidRPr="001A77BE">
        <w:rPr>
          <w:u w:val="single"/>
        </w:rPr>
        <w:t xml:space="preserve"> and brutalize the ships or aircraft carrying landing forces.</w:t>
      </w:r>
    </w:p>
    <w:p w14:paraId="01BAE0DC" w14:textId="77777777" w:rsidR="00111FEE" w:rsidRPr="00FD129A" w:rsidRDefault="00111FEE" w:rsidP="00111FEE">
      <w:pPr>
        <w:rPr>
          <w:sz w:val="16"/>
        </w:rPr>
      </w:pPr>
      <w:r w:rsidRPr="00FD129A">
        <w:rPr>
          <w:sz w:val="16"/>
        </w:rPr>
        <w:t>Second, any U.S.-China war would occur in domains of relative U.S. strength: the air, the sea, and even space</w:t>
      </w:r>
      <w:r w:rsidRPr="001A77BE">
        <w:rPr>
          <w:u w:val="single"/>
        </w:rPr>
        <w:t xml:space="preserve">. Even if </w:t>
      </w:r>
      <w:r w:rsidRPr="001A77BE">
        <w:rPr>
          <w:highlight w:val="cyan"/>
          <w:u w:val="single"/>
        </w:rPr>
        <w:t>China</w:t>
      </w:r>
      <w:r w:rsidRPr="001A77BE">
        <w:rPr>
          <w:u w:val="single"/>
        </w:rPr>
        <w:t> </w:t>
      </w:r>
      <w:hyperlink r:id="rId249" w:tgtFrame="_blank" w:history="1">
        <w:r w:rsidRPr="001A77BE">
          <w:rPr>
            <w:rStyle w:val="Hyperlink"/>
            <w:u w:val="single"/>
          </w:rPr>
          <w:t>manages</w:t>
        </w:r>
      </w:hyperlink>
      <w:r w:rsidRPr="001A77BE">
        <w:rPr>
          <w:u w:val="single"/>
        </w:rPr>
        <w:t> to deploy ballistic or cruise missiles capable of hitting moving U.S. ships, the missiles’ accuracy will depend on the radars that are vulnerable to jamming or direct attack</w:t>
      </w:r>
      <w:r w:rsidRPr="00FD129A">
        <w:rPr>
          <w:sz w:val="16"/>
        </w:rPr>
        <w:t xml:space="preserve">. China has </w:t>
      </w:r>
      <w:r w:rsidRPr="001A77BE">
        <w:rPr>
          <w:b/>
          <w:bCs/>
          <w:highlight w:val="cyan"/>
          <w:u w:val="single"/>
        </w:rPr>
        <w:t>little </w:t>
      </w:r>
      <w:hyperlink r:id="rId250" w:tgtFrame="_blank" w:history="1">
        <w:r w:rsidRPr="001A77BE">
          <w:rPr>
            <w:rStyle w:val="Hyperlink"/>
            <w:b/>
            <w:bCs/>
            <w:highlight w:val="cyan"/>
            <w:u w:val="single"/>
          </w:rPr>
          <w:t>prospect</w:t>
        </w:r>
      </w:hyperlink>
      <w:r w:rsidRPr="001A77BE">
        <w:rPr>
          <w:b/>
          <w:bCs/>
          <w:highlight w:val="cyan"/>
          <w:u w:val="single"/>
        </w:rPr>
        <w:t> of</w:t>
      </w:r>
      <w:r w:rsidRPr="001A77BE">
        <w:rPr>
          <w:b/>
          <w:bCs/>
          <w:u w:val="single"/>
        </w:rPr>
        <w:t xml:space="preserve"> gaining </w:t>
      </w:r>
      <w:r w:rsidRPr="001A77BE">
        <w:rPr>
          <w:b/>
          <w:bCs/>
          <w:highlight w:val="cyan"/>
          <w:u w:val="single"/>
        </w:rPr>
        <w:t>the ability to track and kill U.S. submarines</w:t>
      </w:r>
      <w:r w:rsidRPr="00FD129A">
        <w:rPr>
          <w:sz w:val="16"/>
        </w:rPr>
        <w:t xml:space="preserve">, which can </w:t>
      </w:r>
      <w:proofErr w:type="spellStart"/>
      <w:r w:rsidRPr="00FD129A">
        <w:rPr>
          <w:sz w:val="16"/>
        </w:rPr>
        <w:t>wreck havoc</w:t>
      </w:r>
      <w:proofErr w:type="spellEnd"/>
      <w:r w:rsidRPr="00FD129A">
        <w:rPr>
          <w:sz w:val="16"/>
        </w:rPr>
        <w:t xml:space="preserve"> on the PLA Navy. And in the South China Sea, Chinese fighter aircraft would </w:t>
      </w:r>
      <w:hyperlink r:id="rId251" w:tgtFrame="_blank" w:history="1">
        <w:r w:rsidRPr="00FD129A">
          <w:rPr>
            <w:rStyle w:val="Hyperlink"/>
            <w:sz w:val="16"/>
          </w:rPr>
          <w:t>exceed</w:t>
        </w:r>
      </w:hyperlink>
      <w:r w:rsidRPr="00FD129A">
        <w:rPr>
          <w:sz w:val="16"/>
        </w:rPr>
        <w:t> ranges where airborne warning and control aircraft could cue them, unlike their U.S. rivals.</w:t>
      </w:r>
    </w:p>
    <w:p w14:paraId="79511762" w14:textId="77777777" w:rsidR="00111FEE" w:rsidRPr="00FD129A" w:rsidRDefault="00111FEE" w:rsidP="00111FEE">
      <w:pPr>
        <w:rPr>
          <w:sz w:val="16"/>
        </w:rPr>
      </w:pPr>
      <w:r w:rsidRPr="001A77BE">
        <w:rPr>
          <w:b/>
          <w:bCs/>
          <w:highlight w:val="cyan"/>
          <w:u w:val="single"/>
        </w:rPr>
        <w:t>Inexperience and</w:t>
      </w:r>
      <w:r w:rsidRPr="001A77BE">
        <w:rPr>
          <w:b/>
          <w:bCs/>
          <w:u w:val="single"/>
        </w:rPr>
        <w:t xml:space="preserve"> institutional </w:t>
      </w:r>
      <w:r w:rsidRPr="001A77BE">
        <w:rPr>
          <w:b/>
          <w:bCs/>
          <w:highlight w:val="cyan"/>
          <w:u w:val="single"/>
        </w:rPr>
        <w:t>deficiencies slow China’s ability to close those gaps</w:t>
      </w:r>
      <w:r w:rsidRPr="00FD129A">
        <w:rPr>
          <w:sz w:val="16"/>
        </w:rPr>
        <w:t xml:space="preserve">, whatever </w:t>
      </w:r>
      <w:proofErr w:type="spellStart"/>
      <w:r w:rsidRPr="00FD129A">
        <w:rPr>
          <w:sz w:val="16"/>
        </w:rPr>
        <w:t>it’s</w:t>
      </w:r>
      <w:proofErr w:type="spellEnd"/>
      <w:r w:rsidRPr="00FD129A">
        <w:rPr>
          <w:sz w:val="16"/>
        </w:rPr>
        <w:t xml:space="preserve"> spending. </w:t>
      </w:r>
      <w:hyperlink r:id="rId252" w:tgtFrame="_blank" w:history="1">
        <w:r w:rsidRPr="00FD129A">
          <w:rPr>
            <w:rStyle w:val="Hyperlink"/>
            <w:sz w:val="16"/>
          </w:rPr>
          <w:t>Breathless</w:t>
        </w:r>
      </w:hyperlink>
      <w:r w:rsidRPr="00FD129A">
        <w:rPr>
          <w:sz w:val="16"/>
        </w:rPr>
        <w:t> </w:t>
      </w:r>
      <w:hyperlink r:id="rId253" w:tgtFrame="_blank" w:history="1">
        <w:r w:rsidRPr="00FD129A">
          <w:rPr>
            <w:rStyle w:val="Hyperlink"/>
            <w:sz w:val="16"/>
          </w:rPr>
          <w:t>reports</w:t>
        </w:r>
      </w:hyperlink>
      <w:r w:rsidRPr="00FD129A">
        <w:rPr>
          <w:sz w:val="16"/>
        </w:rPr>
        <w:t xml:space="preserve"> notwithstanding, the </w:t>
      </w:r>
      <w:r w:rsidRPr="001A77BE">
        <w:rPr>
          <w:u w:val="single"/>
        </w:rPr>
        <w:t>Chinese defense industry still struggles to make stealth aircraft and precision‐​guided missiles.</w:t>
      </w:r>
      <w:r w:rsidRPr="00FD129A">
        <w:rPr>
          <w:sz w:val="16"/>
        </w:rPr>
        <w:t xml:space="preserve"> The PLA is still </w:t>
      </w:r>
      <w:hyperlink r:id="rId254" w:tgtFrame="_blank" w:history="1">
        <w:r w:rsidRPr="00FD129A">
          <w:rPr>
            <w:rStyle w:val="Hyperlink"/>
            <w:sz w:val="16"/>
          </w:rPr>
          <w:t>learning</w:t>
        </w:r>
      </w:hyperlink>
      <w:r w:rsidRPr="00FD129A">
        <w:rPr>
          <w:sz w:val="16"/>
        </w:rPr>
        <w:t> to operate its sole aircraft carrier and to </w:t>
      </w:r>
      <w:hyperlink r:id="rId255" w:tgtFrame="_blank" w:history="1">
        <w:r w:rsidRPr="00FD129A">
          <w:rPr>
            <w:rStyle w:val="Hyperlink"/>
            <w:sz w:val="16"/>
          </w:rPr>
          <w:t>keep</w:t>
        </w:r>
      </w:hyperlink>
      <w:r w:rsidRPr="00FD129A">
        <w:rPr>
          <w:sz w:val="16"/>
        </w:rPr>
        <w:t> ballistic submarines at sea. The PLA lacks combat experience and </w:t>
      </w:r>
      <w:hyperlink r:id="rId256" w:anchor="q=chinese+military+corruption+" w:tgtFrame="_blank" w:history="1">
        <w:r w:rsidRPr="00FD129A">
          <w:rPr>
            <w:rStyle w:val="Hyperlink"/>
            <w:sz w:val="16"/>
          </w:rPr>
          <w:t>suffers</w:t>
        </w:r>
      </w:hyperlink>
      <w:r w:rsidRPr="00FD129A">
        <w:rPr>
          <w:sz w:val="16"/>
        </w:rPr>
        <w:t> from graft; officer’s promotions and procurement awards often require kickbacks.</w:t>
      </w:r>
    </w:p>
    <w:p w14:paraId="36FB050A" w14:textId="77777777" w:rsidR="00111FEE" w:rsidRPr="00FD129A" w:rsidRDefault="00111FEE" w:rsidP="00111FEE">
      <w:pPr>
        <w:rPr>
          <w:sz w:val="16"/>
        </w:rPr>
      </w:pPr>
      <w:r w:rsidRPr="00FD129A">
        <w:rPr>
          <w:sz w:val="16"/>
        </w:rPr>
        <w:t>Certainly the Pentagon </w:t>
      </w:r>
      <w:hyperlink r:id="rId257" w:tgtFrame="_blank" w:history="1">
        <w:r w:rsidRPr="00FD129A">
          <w:rPr>
            <w:rStyle w:val="Hyperlink"/>
            <w:sz w:val="16"/>
          </w:rPr>
          <w:t>has</w:t>
        </w:r>
      </w:hyperlink>
      <w:r w:rsidRPr="00FD129A">
        <w:rPr>
          <w:sz w:val="16"/>
        </w:rPr>
        <w:t xml:space="preserve"> its own acquisition problems, which is one reason why the </w:t>
      </w:r>
      <w:r w:rsidRPr="001A77BE">
        <w:rPr>
          <w:highlight w:val="cyan"/>
          <w:u w:val="single"/>
        </w:rPr>
        <w:t>Navy and Air Force</w:t>
      </w:r>
      <w:r w:rsidRPr="00FD129A">
        <w:rPr>
          <w:sz w:val="16"/>
        </w:rPr>
        <w:t xml:space="preserve"> have shrunk over decades in terms of ships and aircraft. But, at the same time, </w:t>
      </w:r>
      <w:r w:rsidRPr="001A77BE">
        <w:rPr>
          <w:b/>
          <w:bCs/>
          <w:highlight w:val="cyan"/>
          <w:u w:val="single"/>
        </w:rPr>
        <w:t>gains</w:t>
      </w:r>
      <w:r w:rsidRPr="001A77BE">
        <w:rPr>
          <w:u w:val="single"/>
        </w:rPr>
        <w:t xml:space="preserve"> in accuracy, surveillance capability and communications systems have </w:t>
      </w:r>
      <w:hyperlink r:id="rId258" w:tgtFrame="_blank" w:history="1">
        <w:r w:rsidRPr="001A77BE">
          <w:rPr>
            <w:rStyle w:val="Hyperlink"/>
            <w:b/>
            <w:bCs/>
            <w:highlight w:val="cyan"/>
            <w:u w:val="single"/>
          </w:rPr>
          <w:t>made</w:t>
        </w:r>
      </w:hyperlink>
      <w:r w:rsidRPr="001A77BE">
        <w:rPr>
          <w:b/>
          <w:bCs/>
          <w:highlight w:val="cyan"/>
          <w:u w:val="single"/>
        </w:rPr>
        <w:t> each platform more deadly</w:t>
      </w:r>
      <w:r w:rsidRPr="00FD129A">
        <w:rPr>
          <w:sz w:val="16"/>
        </w:rPr>
        <w:t xml:space="preserve"> and the whole force more capable. Today the Pentagon is attempting to preserve these relative strengths. Planned cuts </w:t>
      </w:r>
      <w:hyperlink r:id="rId259" w:tgtFrame="_blank" w:history="1">
        <w:r w:rsidRPr="00FD129A">
          <w:rPr>
            <w:rStyle w:val="Hyperlink"/>
            <w:sz w:val="16"/>
          </w:rPr>
          <w:t>focus</w:t>
        </w:r>
      </w:hyperlink>
      <w:r w:rsidRPr="00FD129A">
        <w:rPr>
          <w:sz w:val="16"/>
        </w:rPr>
        <w:t> on personnel spending, while procurement and operational accounts do relatively well over the next five years.</w:t>
      </w:r>
    </w:p>
    <w:p w14:paraId="56FD1365" w14:textId="77777777" w:rsidR="00111FEE" w:rsidRPr="00FD129A" w:rsidRDefault="00111FEE" w:rsidP="00111FEE">
      <w:pPr>
        <w:rPr>
          <w:sz w:val="16"/>
        </w:rPr>
      </w:pPr>
      <w:r w:rsidRPr="00FD129A">
        <w:rPr>
          <w:sz w:val="16"/>
        </w:rPr>
        <w:t xml:space="preserve">Third, </w:t>
      </w:r>
      <w:r w:rsidRPr="001A77BE">
        <w:rPr>
          <w:highlight w:val="cyan"/>
          <w:u w:val="single"/>
        </w:rPr>
        <w:t>limits</w:t>
      </w:r>
      <w:r w:rsidRPr="001A77BE">
        <w:rPr>
          <w:u w:val="single"/>
        </w:rPr>
        <w:t xml:space="preserve"> on U.S. force availability are often </w:t>
      </w:r>
      <w:r w:rsidRPr="001A77BE">
        <w:rPr>
          <w:highlight w:val="cyan"/>
          <w:u w:val="single"/>
        </w:rPr>
        <w:t>overstated</w:t>
      </w:r>
      <w:r w:rsidRPr="00FD129A">
        <w:rPr>
          <w:sz w:val="16"/>
        </w:rPr>
        <w:t>. Hawks </w:t>
      </w:r>
      <w:hyperlink r:id="rId260" w:tgtFrame="_blank" w:history="1">
        <w:r w:rsidRPr="00FD129A">
          <w:rPr>
            <w:rStyle w:val="Hyperlink"/>
            <w:sz w:val="16"/>
          </w:rPr>
          <w:t>claim</w:t>
        </w:r>
      </w:hyperlink>
      <w:r w:rsidRPr="00FD129A">
        <w:rPr>
          <w:sz w:val="16"/>
        </w:rPr>
        <w:t xml:space="preserve"> that global responsibilities would leave only a portion of the U.S. military available for China. But </w:t>
      </w:r>
      <w:r w:rsidRPr="001A77BE">
        <w:rPr>
          <w:u w:val="single"/>
        </w:rPr>
        <w:t>war is unlikely to erupt without crisis that allows the United States to move forces to the region, especially the aircraft carriers, amphibious assault ships, and fighter aircraft most relevant to Pacific combat</w:t>
      </w:r>
      <w:r w:rsidRPr="00FD129A">
        <w:rPr>
          <w:sz w:val="16"/>
        </w:rPr>
        <w:t>. And the war would be important enough to merit lessening forces elsewhere. China, meanwhile, </w:t>
      </w:r>
      <w:hyperlink r:id="rId261" w:tgtFrame="_blank" w:history="1">
        <w:r w:rsidRPr="00FD129A">
          <w:rPr>
            <w:rStyle w:val="Hyperlink"/>
            <w:sz w:val="16"/>
          </w:rPr>
          <w:t>has</w:t>
        </w:r>
      </w:hyperlink>
      <w:r w:rsidRPr="00FD129A">
        <w:rPr>
          <w:sz w:val="16"/>
        </w:rPr>
        <w:t> its own competing military concerns, such as India.</w:t>
      </w:r>
    </w:p>
    <w:p w14:paraId="45DDDD76" w14:textId="77777777" w:rsidR="00111FEE" w:rsidRPr="001A77BE" w:rsidRDefault="00111FEE" w:rsidP="00111FEE">
      <w:pPr>
        <w:rPr>
          <w:b/>
          <w:bCs/>
          <w:u w:val="single"/>
        </w:rPr>
      </w:pPr>
      <w:r w:rsidRPr="00FD129A">
        <w:rPr>
          <w:sz w:val="16"/>
        </w:rPr>
        <w:t xml:space="preserve">Fourth, </w:t>
      </w:r>
      <w:r w:rsidRPr="001A77BE">
        <w:rPr>
          <w:b/>
          <w:bCs/>
          <w:highlight w:val="cyan"/>
          <w:u w:val="single"/>
        </w:rPr>
        <w:t>U.S. nuclear weapons go far to deter China</w:t>
      </w:r>
      <w:r w:rsidRPr="00FD129A">
        <w:rPr>
          <w:sz w:val="16"/>
        </w:rPr>
        <w:t xml:space="preserve">. Even if Chinese leaders doubt that the United States would risk nuclear war for an ally, the consequences of being wrong about that quell aggression. And </w:t>
      </w:r>
      <w:r w:rsidRPr="001A77BE">
        <w:rPr>
          <w:b/>
          <w:bCs/>
          <w:highlight w:val="cyan"/>
          <w:u w:val="single"/>
        </w:rPr>
        <w:t>Chinese leaders</w:t>
      </w:r>
      <w:r w:rsidRPr="001A77BE">
        <w:rPr>
          <w:u w:val="single"/>
        </w:rPr>
        <w:t xml:space="preserve"> still </w:t>
      </w:r>
      <w:r w:rsidRPr="001A77BE">
        <w:rPr>
          <w:b/>
          <w:bCs/>
          <w:highlight w:val="cyan"/>
          <w:u w:val="single"/>
        </w:rPr>
        <w:t>cannot be </w:t>
      </w:r>
      <w:hyperlink r:id="rId262" w:tgtFrame="_blank" w:history="1">
        <w:r w:rsidRPr="001A77BE">
          <w:rPr>
            <w:rStyle w:val="Hyperlink"/>
            <w:b/>
            <w:bCs/>
            <w:highlight w:val="cyan"/>
            <w:u w:val="single"/>
          </w:rPr>
          <w:t>sure</w:t>
        </w:r>
      </w:hyperlink>
      <w:r w:rsidRPr="001A77BE">
        <w:rPr>
          <w:u w:val="single"/>
        </w:rPr>
        <w:t xml:space="preserve"> that </w:t>
      </w:r>
      <w:r w:rsidRPr="001A77BE">
        <w:rPr>
          <w:b/>
          <w:bCs/>
          <w:highlight w:val="cyan"/>
          <w:u w:val="single"/>
        </w:rPr>
        <w:t>their nuclear arsenal can survive</w:t>
      </w:r>
      <w:r w:rsidRPr="001A77BE">
        <w:rPr>
          <w:b/>
          <w:bCs/>
          <w:u w:val="single"/>
        </w:rPr>
        <w:t xml:space="preserve"> a U.S. </w:t>
      </w:r>
      <w:r w:rsidRPr="001A77BE">
        <w:rPr>
          <w:b/>
          <w:bCs/>
          <w:highlight w:val="cyan"/>
          <w:u w:val="single"/>
        </w:rPr>
        <w:t>first strike.</w:t>
      </w:r>
    </w:p>
    <w:p w14:paraId="6B85D48D" w14:textId="77777777" w:rsidR="00111FEE" w:rsidRPr="00FD129A" w:rsidRDefault="00111FEE" w:rsidP="00111FEE">
      <w:pPr>
        <w:rPr>
          <w:sz w:val="16"/>
        </w:rPr>
      </w:pPr>
      <w:r w:rsidRPr="00FD129A">
        <w:rPr>
          <w:sz w:val="16"/>
        </w:rPr>
        <w:t xml:space="preserve">Finally, there is </w:t>
      </w:r>
      <w:r w:rsidRPr="001A77BE">
        <w:rPr>
          <w:u w:val="single"/>
        </w:rPr>
        <w:t>little reason to assume China will become more aggressive</w:t>
      </w:r>
      <w:r w:rsidRPr="00FD129A">
        <w:rPr>
          <w:sz w:val="16"/>
        </w:rPr>
        <w:t>. Economic and demographic </w:t>
      </w:r>
      <w:hyperlink r:id="rId263" w:tgtFrame="_blank" w:history="1">
        <w:r w:rsidRPr="00FD129A">
          <w:rPr>
            <w:rStyle w:val="Hyperlink"/>
            <w:sz w:val="16"/>
          </w:rPr>
          <w:t>trends</w:t>
        </w:r>
      </w:hyperlink>
      <w:r w:rsidRPr="00FD129A">
        <w:rPr>
          <w:sz w:val="16"/>
        </w:rPr>
        <w:t xml:space="preserve"> militate against China sustaining its rate of military spending. </w:t>
      </w:r>
      <w:r w:rsidRPr="001A77BE">
        <w:rPr>
          <w:u w:val="single"/>
        </w:rPr>
        <w:t>And fear of major war</w:t>
      </w:r>
      <w:r w:rsidRPr="00FD129A">
        <w:rPr>
          <w:sz w:val="16"/>
        </w:rPr>
        <w:t xml:space="preserve">, even a conventional one with a state like Japan, </w:t>
      </w:r>
      <w:r w:rsidRPr="001A77BE">
        <w:rPr>
          <w:u w:val="single"/>
        </w:rPr>
        <w:t>tempers China’s </w:t>
      </w:r>
      <w:hyperlink r:id="rId264" w:anchor=".U3-GT_ldXkE" w:tgtFrame="_blank" w:history="1">
        <w:r w:rsidRPr="001A77BE">
          <w:rPr>
            <w:rStyle w:val="Hyperlink"/>
            <w:u w:val="single"/>
          </w:rPr>
          <w:t>territorial</w:t>
        </w:r>
      </w:hyperlink>
      <w:r w:rsidRPr="001A77BE">
        <w:rPr>
          <w:u w:val="single"/>
        </w:rPr>
        <w:t> </w:t>
      </w:r>
      <w:hyperlink r:id="rId265" w:tgtFrame="_new" w:history="1">
        <w:r w:rsidRPr="001A77BE">
          <w:rPr>
            <w:rStyle w:val="Hyperlink"/>
            <w:u w:val="single"/>
          </w:rPr>
          <w:t>ambitions</w:t>
        </w:r>
      </w:hyperlink>
      <w:r w:rsidRPr="00FD129A">
        <w:rPr>
          <w:sz w:val="16"/>
        </w:rPr>
        <w:t>. In that, China follows other historically big powers, </w:t>
      </w:r>
      <w:hyperlink r:id="rId266" w:history="1">
        <w:r w:rsidRPr="00FD129A">
          <w:rPr>
            <w:rStyle w:val="Hyperlink"/>
            <w:sz w:val="16"/>
          </w:rPr>
          <w:t>including</w:t>
        </w:r>
      </w:hyperlink>
      <w:r w:rsidRPr="00FD129A">
        <w:rPr>
          <w:sz w:val="16"/>
        </w:rPr>
        <w:t> the Soviet Union.</w:t>
      </w:r>
    </w:p>
    <w:p w14:paraId="08381984" w14:textId="77777777" w:rsidR="00111FEE" w:rsidRDefault="00111FEE" w:rsidP="00111FEE">
      <w:pPr>
        <w:rPr>
          <w:b/>
          <w:bCs/>
          <w:u w:val="single"/>
        </w:rPr>
      </w:pPr>
      <w:r w:rsidRPr="00FD129A">
        <w:rPr>
          <w:sz w:val="16"/>
        </w:rPr>
        <w:t xml:space="preserve">Washington’s foreign policy elites have narcissistic take on deterrence; they see it teetering with every foreign policy decision that troubles them. But East Asia’s stability remains robust—insensitive to the annual fights in Congress—because </w:t>
      </w:r>
      <w:r w:rsidRPr="009E18F4">
        <w:rPr>
          <w:b/>
          <w:bCs/>
          <w:highlight w:val="cyan"/>
          <w:u w:val="single"/>
        </w:rPr>
        <w:t>war remains a losing prospect for all major powers.</w:t>
      </w:r>
    </w:p>
    <w:p w14:paraId="70823602" w14:textId="77777777" w:rsidR="00111FEE" w:rsidRDefault="00111FEE" w:rsidP="00546442">
      <w:pPr>
        <w:rPr>
          <w:b/>
          <w:bCs/>
          <w:u w:val="single"/>
        </w:rPr>
      </w:pPr>
    </w:p>
    <w:p w14:paraId="2A1421E3" w14:textId="77777777" w:rsidR="00111FEE" w:rsidRDefault="00111FEE" w:rsidP="00546442">
      <w:pPr>
        <w:rPr>
          <w:b/>
          <w:bCs/>
          <w:u w:val="single"/>
        </w:rPr>
      </w:pPr>
    </w:p>
    <w:p w14:paraId="2BCF134A" w14:textId="1C620DEB" w:rsidR="009978D9" w:rsidRDefault="00111FEE" w:rsidP="009978D9">
      <w:pPr>
        <w:pStyle w:val="Heading3"/>
      </w:pPr>
      <w:r>
        <w:t>!-</w:t>
      </w:r>
      <w:r w:rsidR="00511571">
        <w:t>-</w:t>
      </w:r>
      <w:r>
        <w:t>-</w:t>
      </w:r>
      <w:proofErr w:type="spellStart"/>
      <w:r>
        <w:t>Heg</w:t>
      </w:r>
      <w:proofErr w:type="spellEnd"/>
    </w:p>
    <w:p w14:paraId="4223BB66" w14:textId="77777777" w:rsidR="009978D9" w:rsidRDefault="009978D9" w:rsidP="009978D9">
      <w:pPr>
        <w:pStyle w:val="Heading4"/>
      </w:pPr>
      <w:r>
        <w:t>Us leadership already down the drain</w:t>
      </w:r>
    </w:p>
    <w:p w14:paraId="6FD916C3" w14:textId="77777777" w:rsidR="009978D9" w:rsidRPr="00791958" w:rsidRDefault="009978D9" w:rsidP="009978D9">
      <w:r w:rsidRPr="00791958">
        <w:t xml:space="preserve">Dan </w:t>
      </w:r>
      <w:r w:rsidRPr="00791958">
        <w:rPr>
          <w:rStyle w:val="Style13ptBold"/>
        </w:rPr>
        <w:t>Balz</w:t>
      </w:r>
      <w:r w:rsidRPr="00791958">
        <w:t xml:space="preserve">, </w:t>
      </w:r>
      <w:r w:rsidRPr="00791958">
        <w:rPr>
          <w:rStyle w:val="Style13ptBold"/>
        </w:rPr>
        <w:t>20</w:t>
      </w:r>
      <w:r>
        <w:t xml:space="preserve">, </w:t>
      </w:r>
      <w:r w:rsidRPr="00791958">
        <w:t xml:space="preserve">7-15-2020, chief correspondent at The Washington Post, "America’s global standing is at a low point. The pandemic made it worse.," Washington Post, https://www.washingtonpost.com/graphics/2020/politics/reckoning-america-world-standing-low-point/ /// </w:t>
      </w:r>
      <w:proofErr w:type="spellStart"/>
      <w:r w:rsidRPr="00791958">
        <w:t>KirK</w:t>
      </w:r>
      <w:proofErr w:type="spellEnd"/>
    </w:p>
    <w:p w14:paraId="764B2774" w14:textId="77777777" w:rsidR="009978D9" w:rsidRPr="001221A6" w:rsidRDefault="009978D9" w:rsidP="009978D9">
      <w:pPr>
        <w:rPr>
          <w:sz w:val="16"/>
        </w:rPr>
      </w:pPr>
      <w:r w:rsidRPr="001221A6">
        <w:rPr>
          <w:rStyle w:val="Emphasis"/>
        </w:rPr>
        <w:t>America’s standing in the world is at a low ebb</w:t>
      </w:r>
      <w:r w:rsidRPr="001221A6">
        <w:rPr>
          <w:sz w:val="16"/>
        </w:rPr>
        <w:t xml:space="preserve">. Once described as the indispensable nation, the </w:t>
      </w:r>
      <w:r w:rsidRPr="001221A6">
        <w:rPr>
          <w:rStyle w:val="StyleUnderline"/>
        </w:rPr>
        <w:t>United States is now seen as withdrawn and inward-looking, a reluctant and unreliable partner at a dangerous moment for the world</w:t>
      </w:r>
      <w:r w:rsidRPr="001221A6">
        <w:rPr>
          <w:sz w:val="16"/>
        </w:rPr>
        <w:t>. The cor</w:t>
      </w:r>
      <w:r w:rsidRPr="001221A6">
        <w:rPr>
          <w:rStyle w:val="StyleUnderline"/>
        </w:rPr>
        <w:t>onavirus pandemic has only made things worse.</w:t>
      </w:r>
    </w:p>
    <w:p w14:paraId="3C358DA5" w14:textId="77777777" w:rsidR="009978D9" w:rsidRPr="001221A6" w:rsidRDefault="009978D9" w:rsidP="009978D9">
      <w:pPr>
        <w:rPr>
          <w:sz w:val="16"/>
        </w:rPr>
      </w:pPr>
      <w:r w:rsidRPr="001221A6">
        <w:rPr>
          <w:sz w:val="16"/>
        </w:rPr>
        <w:t xml:space="preserve">President </w:t>
      </w:r>
      <w:r w:rsidRPr="001221A6">
        <w:rPr>
          <w:rStyle w:val="StyleUnderline"/>
        </w:rPr>
        <w:t>Trump shattered a 70-year consensus among U.S. presidents of both political parties that was grounded in the principle of robust American leadership</w:t>
      </w:r>
      <w:r w:rsidRPr="001221A6">
        <w:rPr>
          <w:sz w:val="16"/>
        </w:rPr>
        <w:t xml:space="preserve"> in the world through alliances and multilateral institutions. For decades, this approach was seen at home and abroad as good for the world and good for the United States.</w:t>
      </w:r>
    </w:p>
    <w:p w14:paraId="6D87BA32" w14:textId="77777777" w:rsidR="009978D9" w:rsidRPr="001221A6" w:rsidRDefault="009978D9" w:rsidP="009978D9">
      <w:pPr>
        <w:rPr>
          <w:rStyle w:val="StyleUnderline"/>
        </w:rPr>
      </w:pPr>
      <w:r w:rsidRPr="001221A6">
        <w:rPr>
          <w:sz w:val="16"/>
        </w:rPr>
        <w:t xml:space="preserve">In its place, Trump has </w:t>
      </w:r>
      <w:r w:rsidRPr="001221A6">
        <w:rPr>
          <w:rStyle w:val="StyleUnderline"/>
        </w:rPr>
        <w:t>substituted his America First doctrine and what his critics say is a zero-sum-game sensibility about international relationships</w:t>
      </w:r>
      <w:r w:rsidRPr="001221A6">
        <w:rPr>
          <w:sz w:val="16"/>
        </w:rPr>
        <w:t xml:space="preserve">. America First has been described variously as nationalistic, populistic, isolationist and unilateralist. </w:t>
      </w:r>
      <w:r w:rsidRPr="001221A6">
        <w:rPr>
          <w:rStyle w:val="StyleUnderline"/>
        </w:rPr>
        <w:t>The president has demeaned allies and emboldened adversaries such as China and Russia.</w:t>
      </w:r>
    </w:p>
    <w:p w14:paraId="0AFF0668" w14:textId="77777777" w:rsidR="009978D9" w:rsidRPr="001221A6" w:rsidRDefault="009978D9" w:rsidP="009978D9">
      <w:pPr>
        <w:rPr>
          <w:sz w:val="16"/>
        </w:rPr>
      </w:pPr>
      <w:r w:rsidRPr="001221A6">
        <w:rPr>
          <w:sz w:val="16"/>
        </w:rPr>
        <w:t xml:space="preserve">At home, Trump’s handling of the pandemic has created division and confusion rather than an effective national strategy. The rest of the world sees </w:t>
      </w:r>
      <w:r w:rsidRPr="001221A6">
        <w:rPr>
          <w:rStyle w:val="StyleUnderline"/>
        </w:rPr>
        <w:t>the United States not as a leader in dealing with the coronavirus but as the country with the highest number of coronavirus infections and covid-19 deaths, and with the disease far from under control. Eur</w:t>
      </w:r>
      <w:r w:rsidRPr="001221A6">
        <w:rPr>
          <w:sz w:val="16"/>
        </w:rPr>
        <w:t xml:space="preserve">opean nations have responded with the unprecedented step of </w:t>
      </w:r>
      <w:r w:rsidRPr="001221A6">
        <w:rPr>
          <w:rStyle w:val="StyleUnderline"/>
        </w:rPr>
        <w:t>blocking Americans from entering their countries</w:t>
      </w:r>
      <w:r w:rsidRPr="001221A6">
        <w:rPr>
          <w:sz w:val="16"/>
        </w:rPr>
        <w:t>.</w:t>
      </w:r>
    </w:p>
    <w:p w14:paraId="74A56905" w14:textId="77777777" w:rsidR="009978D9" w:rsidRPr="001221A6" w:rsidRDefault="009978D9" w:rsidP="009978D9">
      <w:pPr>
        <w:rPr>
          <w:sz w:val="16"/>
        </w:rPr>
      </w:pPr>
      <w:r w:rsidRPr="001221A6">
        <w:rPr>
          <w:sz w:val="16"/>
        </w:rPr>
        <w:t xml:space="preserve">From abroad, the </w:t>
      </w:r>
      <w:r w:rsidRPr="001221A6">
        <w:rPr>
          <w:rStyle w:val="StyleUnderline"/>
        </w:rPr>
        <w:t>United States is seen as having lost confidence in itself as it grapples not only with the pandemic but also with long-standing political divisions and a racial reckoning over the treatment of black Americans.</w:t>
      </w:r>
      <w:r w:rsidRPr="001221A6">
        <w:rPr>
          <w:sz w:val="16"/>
        </w:rPr>
        <w:t xml:space="preserve"> The perceived loss of confidence among Americans in turn has led others to question the United States’ appetite or capacity for a collaborative leadership role at a time when the health and economic crises call out for committed global cooperation.</w:t>
      </w:r>
    </w:p>
    <w:p w14:paraId="08BAC939" w14:textId="77777777" w:rsidR="009978D9" w:rsidRPr="001221A6" w:rsidRDefault="009978D9" w:rsidP="009978D9">
      <w:pPr>
        <w:rPr>
          <w:rStyle w:val="StyleUnderline"/>
        </w:rPr>
      </w:pPr>
      <w:r w:rsidRPr="001221A6">
        <w:rPr>
          <w:sz w:val="16"/>
        </w:rPr>
        <w:t xml:space="preserve">Before the pandemic, the president took a number of steps that signaled a retreat from collective involvement abroad, </w:t>
      </w:r>
      <w:r w:rsidRPr="001221A6">
        <w:rPr>
          <w:rStyle w:val="StyleUnderline"/>
        </w:rPr>
        <w:t>pulling out of the Paris climate agreement, the Iran nuclear deal and the Trans-Pacific Partnership trade pact. He raised doubts about the U.S. commitment to NATO</w:t>
      </w:r>
      <w:r w:rsidRPr="001221A6">
        <w:rPr>
          <w:sz w:val="16"/>
        </w:rPr>
        <w:t xml:space="preserve">. After a long-running quarrel with German Chancellor Angela Merkel, </w:t>
      </w:r>
      <w:r w:rsidRPr="001221A6">
        <w:rPr>
          <w:rStyle w:val="StyleUnderline"/>
        </w:rPr>
        <w:t>he has called for the withdrawal of more than a quarter of the 34,500 U.S. troops stationed in Germany.</w:t>
      </w:r>
    </w:p>
    <w:p w14:paraId="00C65279" w14:textId="77777777" w:rsidR="009978D9" w:rsidRPr="00791958" w:rsidRDefault="009978D9" w:rsidP="009978D9">
      <w:r w:rsidRPr="00791958">
        <w:t>Trump delivers remarks on “Operation Legend: Combating Violent Crime in American Cities” at the White House on July 22. (</w:t>
      </w:r>
      <w:proofErr w:type="spellStart"/>
      <w:r w:rsidRPr="00791958">
        <w:t>Jabin</w:t>
      </w:r>
      <w:proofErr w:type="spellEnd"/>
      <w:r w:rsidRPr="00791958">
        <w:t xml:space="preserve"> Botsford/The Washington Post)</w:t>
      </w:r>
    </w:p>
    <w:p w14:paraId="5356995D" w14:textId="77777777" w:rsidR="009978D9" w:rsidRPr="001221A6" w:rsidRDefault="009978D9" w:rsidP="009978D9">
      <w:pPr>
        <w:rPr>
          <w:rStyle w:val="StyleUnderline"/>
        </w:rPr>
      </w:pPr>
      <w:r w:rsidRPr="001221A6">
        <w:rPr>
          <w:sz w:val="16"/>
        </w:rPr>
        <w:t xml:space="preserve">Since the pandemic struck, Trump has continued to pull back. </w:t>
      </w:r>
      <w:r w:rsidRPr="001221A6">
        <w:rPr>
          <w:rStyle w:val="StyleUnderline"/>
        </w:rPr>
        <w:t>When other nations’ leaders gathered by video to rally behind and provide funding for the development of a coronavirus vaccine, the United States skipped the meeting.</w:t>
      </w:r>
      <w:r w:rsidRPr="001221A6">
        <w:rPr>
          <w:sz w:val="16"/>
        </w:rPr>
        <w:t xml:space="preserve"> When many world leaders participated in a World Health Organization assembly on the pandemic, the president was absent. Trump’s anger with China over the virus ultimately prompted him to </w:t>
      </w:r>
      <w:r w:rsidRPr="001221A6">
        <w:rPr>
          <w:rStyle w:val="StyleUnderline"/>
        </w:rPr>
        <w:t>withdraw the United States from the WHO.</w:t>
      </w:r>
    </w:p>
    <w:p w14:paraId="3C466179" w14:textId="77777777" w:rsidR="009978D9" w:rsidRPr="00791958" w:rsidRDefault="009978D9" w:rsidP="009978D9">
      <w:r w:rsidRPr="00791958">
        <w:t>“People are stunned about the effect of incapable leadership, or of polarizing leadership, of not being able to unify and get the forces aligned so you can address the problem [of the coronavirus],” said Thomas Kleine-Brockhoff, a vice president of the German Marshall Fund and director of its Berlin office. “And that, of course, results in a nosedive in how you view [the United States]. What you’re seeing is a collapse of soft power of America.”</w:t>
      </w:r>
    </w:p>
    <w:p w14:paraId="73163858" w14:textId="77777777" w:rsidR="009978D9" w:rsidRDefault="009978D9" w:rsidP="009978D9">
      <w:r w:rsidRPr="00791958">
        <w:t>“I think the U.S. is seen from my perspective as being involved in its own internal reckoning — like the rest of the world doesn’t really exist,” said Robin Niblett, director and chief executive of Chatham House, a think tank in London. “It’s America trying to battle with historical and contemporary demons that as much as anything are a result of its own internal contradictions and tensions and strengths and weaknesses. And it’s not all bad. I’m just saying it is like really seeing somebody’s psychological flaws exposed at a moment of stress.”</w:t>
      </w:r>
    </w:p>
    <w:p w14:paraId="7A8E1D1D" w14:textId="77777777" w:rsidR="00111FEE" w:rsidRDefault="00111FEE" w:rsidP="009978D9"/>
    <w:p w14:paraId="367C7C8F" w14:textId="77777777" w:rsidR="009978D9" w:rsidRDefault="009978D9" w:rsidP="009978D9">
      <w:pPr>
        <w:pStyle w:val="Heading4"/>
      </w:pPr>
      <w:r>
        <w:t>US defense spending cuts still leave us way ahead on defense spending</w:t>
      </w:r>
    </w:p>
    <w:p w14:paraId="60C345B3" w14:textId="77777777" w:rsidR="009978D9" w:rsidRPr="005800D7" w:rsidRDefault="009978D9" w:rsidP="009978D9">
      <w:pPr>
        <w:rPr>
          <w:rFonts w:ascii="Times New Roman" w:eastAsia="Times New Roman" w:hAnsi="Times New Roman" w:cs="Times New Roman"/>
          <w:sz w:val="24"/>
        </w:rPr>
      </w:pPr>
      <w:r>
        <w:t xml:space="preserve">Peter G </w:t>
      </w:r>
      <w:r w:rsidRPr="00791958">
        <w:rPr>
          <w:rStyle w:val="Style13ptBold"/>
        </w:rPr>
        <w:t>Peterson</w:t>
      </w:r>
      <w:r>
        <w:t xml:space="preserve"> Foundation</w:t>
      </w:r>
      <w:r w:rsidRPr="00791958">
        <w:t xml:space="preserve">, </w:t>
      </w:r>
      <w:r w:rsidRPr="001221A6">
        <w:rPr>
          <w:rStyle w:val="Style13ptBold"/>
        </w:rPr>
        <w:t>23</w:t>
      </w:r>
      <w:r>
        <w:t xml:space="preserve">, </w:t>
      </w:r>
      <w:r w:rsidRPr="00791958">
        <w:t>4-24-2023</w:t>
      </w:r>
      <w:r w:rsidRPr="005800D7">
        <w:t>, a nonpartisan organization dedicated to increasing awareness and accelerating action on America’s long-term fiscal challenges, "U.S. Defense Spending Compared to</w:t>
      </w:r>
      <w:r w:rsidRPr="00791958">
        <w:t xml:space="preserve"> Other Countries </w:t>
      </w:r>
      <w:r>
        <w:t xml:space="preserve">Peter G </w:t>
      </w:r>
      <w:r w:rsidRPr="00791958">
        <w:t>Peterson</w:t>
      </w:r>
      <w:r>
        <w:t xml:space="preserve"> Foundation</w:t>
      </w:r>
      <w:r w:rsidRPr="00791958">
        <w:t xml:space="preserve">, https://www.pgpf.org/chart-archive/0053_defense-comparison /// </w:t>
      </w:r>
      <w:proofErr w:type="spellStart"/>
      <w:r w:rsidRPr="00791958">
        <w:t>KirK</w:t>
      </w:r>
      <w:proofErr w:type="spellEnd"/>
      <w:r w:rsidRPr="005800D7">
        <w:rPr>
          <w:rFonts w:ascii="Times New Roman" w:eastAsia="Times New Roman" w:hAnsi="Times New Roman" w:cs="Times New Roman"/>
          <w:sz w:val="24"/>
        </w:rPr>
        <w:br/>
      </w:r>
      <w:r w:rsidRPr="005800D7">
        <w:rPr>
          <w:rFonts w:ascii="Times New Roman" w:eastAsia="Times New Roman" w:hAnsi="Times New Roman" w:cs="Times New Roman"/>
          <w:sz w:val="24"/>
        </w:rPr>
        <w:fldChar w:fldCharType="begin"/>
      </w:r>
      <w:r w:rsidRPr="005800D7">
        <w:rPr>
          <w:rFonts w:ascii="Times New Roman" w:eastAsia="Times New Roman" w:hAnsi="Times New Roman" w:cs="Times New Roman"/>
          <w:sz w:val="24"/>
        </w:rPr>
        <w:instrText xml:space="preserve"> INCLUDEPICTURE "https://www.pgpf.org/sites/default/files/0053_defense_comparison-full.gif" \* MERGEFORMATINET </w:instrText>
      </w:r>
      <w:r w:rsidRPr="005800D7">
        <w:rPr>
          <w:rFonts w:ascii="Times New Roman" w:eastAsia="Times New Roman" w:hAnsi="Times New Roman" w:cs="Times New Roman"/>
          <w:sz w:val="24"/>
        </w:rPr>
        <w:fldChar w:fldCharType="separate"/>
      </w:r>
      <w:r w:rsidRPr="005800D7">
        <w:rPr>
          <w:rFonts w:ascii="Times New Roman" w:eastAsia="Times New Roman" w:hAnsi="Times New Roman" w:cs="Times New Roman"/>
          <w:noProof/>
          <w:sz w:val="24"/>
        </w:rPr>
        <w:drawing>
          <wp:inline distT="0" distB="0" distL="0" distR="0" wp14:anchorId="6EE6C86C" wp14:editId="26A3D33E">
            <wp:extent cx="5486400" cy="4114800"/>
            <wp:effectExtent l="0" t="0" r="0" b="0"/>
            <wp:docPr id="7" name="Picture 7" descr="The United States spends more on defense than the next 10 countries 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United States spends more on defense than the next 10 countries combined"/>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r w:rsidRPr="005800D7">
        <w:rPr>
          <w:rFonts w:ascii="Times New Roman" w:eastAsia="Times New Roman" w:hAnsi="Times New Roman" w:cs="Times New Roman"/>
          <w:sz w:val="24"/>
        </w:rPr>
        <w:fldChar w:fldCharType="end"/>
      </w:r>
    </w:p>
    <w:p w14:paraId="3E55D65E" w14:textId="77777777" w:rsidR="009978D9" w:rsidRPr="00791958" w:rsidRDefault="009978D9" w:rsidP="009978D9">
      <w:r w:rsidRPr="005800D7">
        <w:rPr>
          <w:rStyle w:val="Emphasis"/>
        </w:rPr>
        <w:t>The </w:t>
      </w:r>
      <w:hyperlink r:id="rId268" w:history="1">
        <w:r w:rsidRPr="005800D7">
          <w:rPr>
            <w:rStyle w:val="Emphasis"/>
          </w:rPr>
          <w:t>United States spends more on national defense than China, Russia, India, Saudi Arabia, United Kingdom, Germany, France, South Korea, Japan, and Ukraine — combined</w:t>
        </w:r>
      </w:hyperlink>
      <w:r w:rsidRPr="005800D7">
        <w:rPr>
          <w:rStyle w:val="Emphasis"/>
        </w:rPr>
        <w:t>.</w:t>
      </w:r>
      <w:r w:rsidRPr="00791958">
        <w:t xml:space="preserve"> While the chart above illustrates last year’s defense spending in dollar terms, </w:t>
      </w:r>
      <w:hyperlink r:id="rId269" w:history="1">
        <w:r w:rsidRPr="005800D7">
          <w:rPr>
            <w:rStyle w:val="StyleUnderline"/>
          </w:rPr>
          <w:t>the United States has also historically devoted a larger share of its economy to defense than many of its key allies</w:t>
        </w:r>
      </w:hyperlink>
      <w:r w:rsidRPr="005800D7">
        <w:rPr>
          <w:rStyle w:val="StyleUnderline"/>
        </w:rPr>
        <w:t>.</w:t>
      </w:r>
    </w:p>
    <w:p w14:paraId="7E0DB507" w14:textId="77777777" w:rsidR="009978D9" w:rsidRPr="00791958" w:rsidRDefault="009978D9" w:rsidP="009978D9">
      <w:r w:rsidRPr="005800D7">
        <w:rPr>
          <w:rStyle w:val="StyleUnderline"/>
        </w:rPr>
        <w:t>Defense spending accounts for 12 percent of all federal spending and nearly half of discretionary spending.</w:t>
      </w:r>
      <w:r w:rsidRPr="00791958">
        <w:t xml:space="preserve"> Total discretionary spending — for both defense and nondefense purposes </w:t>
      </w:r>
      <w:r w:rsidRPr="005800D7">
        <w:rPr>
          <w:rStyle w:val="StyleUnderline"/>
        </w:rPr>
        <w:t>— is typically only about one-third of the annual federal budget</w:t>
      </w:r>
      <w:r w:rsidRPr="00791958">
        <w:t>. t is currently below its historical average as a share of GDP and is projected to decline further.</w:t>
      </w:r>
    </w:p>
    <w:p w14:paraId="2852C9DC" w14:textId="77777777" w:rsidR="00546442" w:rsidRDefault="00546442" w:rsidP="00375C2F"/>
    <w:p w14:paraId="7850FE7B" w14:textId="363BBC26" w:rsidR="009978D9" w:rsidRDefault="00111FEE" w:rsidP="009978D9">
      <w:pPr>
        <w:pStyle w:val="Heading3"/>
      </w:pPr>
      <w:r>
        <w:t>!</w:t>
      </w:r>
      <w:r w:rsidR="00511571">
        <w:t>---</w:t>
      </w:r>
      <w:r>
        <w:t>R&amp;D</w:t>
      </w:r>
    </w:p>
    <w:p w14:paraId="563FBD0D" w14:textId="77777777" w:rsidR="009978D9" w:rsidRDefault="009978D9" w:rsidP="009978D9">
      <w:pPr>
        <w:pStyle w:val="Heading4"/>
      </w:pPr>
      <w:r>
        <w:t>Military not key to scientific advancements, it’s privatized</w:t>
      </w:r>
    </w:p>
    <w:p w14:paraId="66448C0A" w14:textId="77777777" w:rsidR="009978D9" w:rsidRPr="005A1C06" w:rsidRDefault="009978D9" w:rsidP="009978D9">
      <w:r w:rsidRPr="005A1C06">
        <w:t xml:space="preserve">William J </w:t>
      </w:r>
      <w:r w:rsidRPr="005A1C06">
        <w:rPr>
          <w:rStyle w:val="Style13ptBold"/>
        </w:rPr>
        <w:t>Broad</w:t>
      </w:r>
      <w:r w:rsidRPr="005A1C06">
        <w:t xml:space="preserve">, </w:t>
      </w:r>
      <w:r w:rsidRPr="005A1C06">
        <w:rPr>
          <w:rStyle w:val="Style13ptBold"/>
        </w:rPr>
        <w:t>14</w:t>
      </w:r>
      <w:r>
        <w:t xml:space="preserve">, </w:t>
      </w:r>
      <w:r w:rsidRPr="005A1C06">
        <w:t xml:space="preserve">3-15-2014, "Billionaires With Big Ideas Are Privatizing American Science," </w:t>
      </w:r>
      <w:r>
        <w:t>New York Times</w:t>
      </w:r>
      <w:r w:rsidRPr="005A1C06">
        <w:t xml:space="preserve">, </w:t>
      </w:r>
      <w:r w:rsidRPr="00266920">
        <w:t>William J. Broad is an American science journalist, author and a Senior Writer at The New York Times.</w:t>
      </w:r>
      <w:r>
        <w:t xml:space="preserve"> </w:t>
      </w:r>
      <w:r w:rsidRPr="005A1C06">
        <w:t xml:space="preserve">https://www.nytimes.com/2014/03/16/science/billionaires-with-big-ideas-are-privatizing-american-science.html /// </w:t>
      </w:r>
      <w:proofErr w:type="spellStart"/>
      <w:r w:rsidRPr="005A1C06">
        <w:t>KirK</w:t>
      </w:r>
      <w:proofErr w:type="spellEnd"/>
    </w:p>
    <w:p w14:paraId="6EBD402F" w14:textId="77777777" w:rsidR="009978D9" w:rsidRPr="001221A6" w:rsidRDefault="009978D9" w:rsidP="009978D9">
      <w:r w:rsidRPr="001221A6">
        <w:t>Last April, President Obama assembled some of the nation’s most august scientific dignitaries in the East Room of the White House. Joking that his grades in physics made him a dubious candidate for “scientist in chief,” he spoke of using technological innovation “to grow our economy” and unveiled “the next great American project”: a $100 million initiative to probe the mysteries of the human brain.</w:t>
      </w:r>
    </w:p>
    <w:p w14:paraId="6D544222" w14:textId="77777777" w:rsidR="009978D9" w:rsidRPr="008A29D1" w:rsidRDefault="009978D9" w:rsidP="009978D9">
      <w:pPr>
        <w:rPr>
          <w:sz w:val="16"/>
        </w:rPr>
      </w:pPr>
      <w:r w:rsidRPr="008A29D1">
        <w:rPr>
          <w:sz w:val="16"/>
        </w:rPr>
        <w:t xml:space="preserve">Along the way, </w:t>
      </w:r>
      <w:r w:rsidRPr="001221A6">
        <w:rPr>
          <w:rStyle w:val="StyleUnderline"/>
        </w:rPr>
        <w:t>he invoked the government’s leading role in a history of scientific glories, from putting a man on the moon to creating the Internet.</w:t>
      </w:r>
      <w:r w:rsidRPr="008A29D1">
        <w:rPr>
          <w:sz w:val="16"/>
        </w:rPr>
        <w:t> </w:t>
      </w:r>
      <w:hyperlink r:id="rId270" w:tgtFrame="_blank" w:tooltip="Description of the initiative" w:history="1">
        <w:r w:rsidRPr="008A29D1">
          <w:rPr>
            <w:rStyle w:val="Hyperlink"/>
            <w:sz w:val="16"/>
          </w:rPr>
          <w:t>The Brain initiative,</w:t>
        </w:r>
      </w:hyperlink>
      <w:r w:rsidRPr="008A29D1">
        <w:rPr>
          <w:sz w:val="16"/>
        </w:rPr>
        <w:t> as he described it, would be a continuation of that grand tradition, an ambitious rebuttal to deep cuts in federal financing for scientific research.</w:t>
      </w:r>
    </w:p>
    <w:p w14:paraId="547A0451" w14:textId="77777777" w:rsidR="009978D9" w:rsidRPr="008A29D1" w:rsidRDefault="009978D9" w:rsidP="009978D9">
      <w:pPr>
        <w:rPr>
          <w:sz w:val="16"/>
        </w:rPr>
      </w:pPr>
      <w:r w:rsidRPr="008A29D1">
        <w:rPr>
          <w:sz w:val="16"/>
        </w:rPr>
        <w:t>“</w:t>
      </w:r>
      <w:r w:rsidRPr="001221A6">
        <w:rPr>
          <w:rStyle w:val="StyleUnderline"/>
        </w:rPr>
        <w:t>We can’t afford to miss these opportunities while the rest of the world races ahead,” </w:t>
      </w:r>
      <w:hyperlink r:id="rId271" w:tgtFrame="_blank" w:tooltip="Obama’s comments" w:history="1">
        <w:r w:rsidRPr="001221A6">
          <w:rPr>
            <w:rStyle w:val="StyleUnderline"/>
          </w:rPr>
          <w:t>Mr. Obama said.</w:t>
        </w:r>
      </w:hyperlink>
      <w:r w:rsidRPr="008A29D1">
        <w:rPr>
          <w:sz w:val="16"/>
        </w:rPr>
        <w:t> “We have to seize them. I don’t want the next job-creating discoveries to happen in China or India or Germany. I want them to happen right here.”</w:t>
      </w:r>
    </w:p>
    <w:p w14:paraId="68047BE7" w14:textId="77777777" w:rsidR="009978D9" w:rsidRPr="008A29D1" w:rsidRDefault="009978D9" w:rsidP="009978D9">
      <w:pPr>
        <w:rPr>
          <w:sz w:val="16"/>
        </w:rPr>
      </w:pPr>
      <w:r w:rsidRPr="008A29D1">
        <w:rPr>
          <w:sz w:val="16"/>
        </w:rPr>
        <w:t xml:space="preserve">Absent from his narrative, though, was the back story, one that underscores a profound change taking place in the way science is paid for and practiced in America. In fact, the government initiative grew out of richly financed private research: A decade before, </w:t>
      </w:r>
      <w:r w:rsidRPr="001221A6">
        <w:rPr>
          <w:rStyle w:val="StyleUnderline"/>
        </w:rPr>
        <w:t>Paul G. Allen, a co-founder of Microsoft, had set up a </w:t>
      </w:r>
      <w:hyperlink r:id="rId272" w:tgtFrame="_blank" w:tooltip="Institute website" w:history="1">
        <w:r w:rsidRPr="001221A6">
          <w:rPr>
            <w:rStyle w:val="StyleUnderline"/>
          </w:rPr>
          <w:t>brain science institute</w:t>
        </w:r>
      </w:hyperlink>
      <w:r w:rsidRPr="001221A6">
        <w:rPr>
          <w:rStyle w:val="StyleUnderline"/>
        </w:rPr>
        <w:t> in Seattle, to which he donated $500 million, and </w:t>
      </w:r>
      <w:hyperlink r:id="rId273" w:tgtFrame="_blank" w:tooltip="Times obituary" w:history="1">
        <w:r w:rsidRPr="001221A6">
          <w:rPr>
            <w:rStyle w:val="StyleUnderline"/>
          </w:rPr>
          <w:t xml:space="preserve">Fred </w:t>
        </w:r>
        <w:proofErr w:type="spellStart"/>
        <w:r w:rsidRPr="001221A6">
          <w:rPr>
            <w:rStyle w:val="StyleUnderline"/>
          </w:rPr>
          <w:t>Kavli</w:t>
        </w:r>
        <w:proofErr w:type="spellEnd"/>
        <w:r w:rsidRPr="001221A6">
          <w:rPr>
            <w:rStyle w:val="StyleUnderline"/>
          </w:rPr>
          <w:t>,</w:t>
        </w:r>
      </w:hyperlink>
      <w:r w:rsidRPr="001221A6">
        <w:rPr>
          <w:rStyle w:val="StyleUnderline"/>
        </w:rPr>
        <w:t> a technology and real estate billionaire, had then established brain institutes at Yale, Columbia and the University of California.</w:t>
      </w:r>
      <w:r w:rsidRPr="008A29D1">
        <w:rPr>
          <w:sz w:val="16"/>
        </w:rPr>
        <w:t xml:space="preserve"> </w:t>
      </w:r>
      <w:r w:rsidRPr="001221A6">
        <w:rPr>
          <w:rStyle w:val="StyleUnderline"/>
        </w:rPr>
        <w:t>Scientists from those philanthropies,</w:t>
      </w:r>
      <w:r w:rsidRPr="008A29D1">
        <w:rPr>
          <w:sz w:val="16"/>
        </w:rPr>
        <w:t xml:space="preserve"> in turn, had helped devise the Obama administration’s plan.</w:t>
      </w:r>
    </w:p>
    <w:p w14:paraId="0F123D04" w14:textId="77777777" w:rsidR="009978D9" w:rsidRPr="001221A6" w:rsidRDefault="009978D9" w:rsidP="009978D9">
      <w:pPr>
        <w:rPr>
          <w:rStyle w:val="StyleUnderline"/>
        </w:rPr>
      </w:pPr>
      <w:r w:rsidRPr="001221A6">
        <w:rPr>
          <w:rStyle w:val="StyleUnderline"/>
        </w:rPr>
        <w:t xml:space="preserve">American science, long a source of national power and pride, is </w:t>
      </w:r>
      <w:r w:rsidRPr="001221A6">
        <w:rPr>
          <w:rStyle w:val="Emphasis"/>
        </w:rPr>
        <w:t>increasingly becoming a private enterprise.</w:t>
      </w:r>
    </w:p>
    <w:p w14:paraId="49BB6BBD" w14:textId="77777777" w:rsidR="009978D9" w:rsidRPr="001221A6" w:rsidRDefault="009978D9" w:rsidP="009978D9">
      <w:pPr>
        <w:rPr>
          <w:rStyle w:val="StyleUnderline"/>
        </w:rPr>
      </w:pPr>
      <w:r w:rsidRPr="001221A6">
        <w:rPr>
          <w:rStyle w:val="StyleUnderline"/>
        </w:rPr>
        <w:t>In Washington, budget cuts have left the nation’s research complex reeling. Labs are closing. Scientists are being laid off. Projects are being put on the shelf</w:t>
      </w:r>
      <w:r w:rsidRPr="008A29D1">
        <w:rPr>
          <w:sz w:val="16"/>
        </w:rPr>
        <w:t xml:space="preserve">, especially in the risky, freewheeling realm of basic research. Yet from Silicon Valley to Wall Street, science philanthropy is hot, as many of </w:t>
      </w:r>
      <w:r w:rsidRPr="001221A6">
        <w:rPr>
          <w:rStyle w:val="StyleUnderline"/>
        </w:rPr>
        <w:t>the richest Americans seek to reinvent themselves as patrons of social progress through science research.</w:t>
      </w:r>
    </w:p>
    <w:p w14:paraId="36210EB9" w14:textId="77777777" w:rsidR="009978D9" w:rsidRPr="001221A6" w:rsidRDefault="009978D9" w:rsidP="009978D9">
      <w:r w:rsidRPr="001221A6">
        <w:t>The result is a new calculus of influence and priorities that the scientific community views with a mix of gratitude and trepidation.</w:t>
      </w:r>
    </w:p>
    <w:p w14:paraId="2D3E999D" w14:textId="77777777" w:rsidR="009978D9" w:rsidRPr="001221A6" w:rsidRDefault="009978D9" w:rsidP="009978D9">
      <w:r w:rsidRPr="001221A6">
        <w:t>“For better or worse,” </w:t>
      </w:r>
      <w:hyperlink r:id="rId274" w:tgtFrame="_blank" w:history="1">
        <w:r w:rsidRPr="001221A6">
          <w:rPr>
            <w:rStyle w:val="Hyperlink"/>
          </w:rPr>
          <w:t>said Steven A. Edwards</w:t>
        </w:r>
      </w:hyperlink>
      <w:r w:rsidRPr="001221A6">
        <w:t>, a policy analyst at the American Association for the Advancement of Science, “the practice of science in the 21st century is becoming shaped less by national priorities or by peer-review groups and more by the particular preferences of individuals with huge amounts of money.”</w:t>
      </w:r>
    </w:p>
    <w:p w14:paraId="5597DDAC" w14:textId="77777777" w:rsidR="009978D9" w:rsidRPr="008A29D1" w:rsidRDefault="009978D9" w:rsidP="009978D9">
      <w:pPr>
        <w:rPr>
          <w:sz w:val="16"/>
        </w:rPr>
      </w:pPr>
      <w:r w:rsidRPr="008A29D1">
        <w:rPr>
          <w:sz w:val="16"/>
        </w:rPr>
        <w:t>They have mounted a private war on disease</w:t>
      </w:r>
      <w:r w:rsidRPr="001221A6">
        <w:rPr>
          <w:rStyle w:val="StyleUnderline"/>
        </w:rPr>
        <w:t>, with new protocols that break down walls between academia and industry to turn basic discoveries into effective treatments. T</w:t>
      </w:r>
      <w:r w:rsidRPr="008A29D1">
        <w:rPr>
          <w:sz w:val="16"/>
        </w:rPr>
        <w:t>hey have rekindled traditions of scientific exploration by financing hunts for dinosaur bones and giant sea creatures. They are even beginning to challenge Washington in the costly game of big science, with innovative ships, undersea craft and giant telescopes — as well as the first private mission to deep space.</w:t>
      </w:r>
    </w:p>
    <w:p w14:paraId="3E1FEDD2" w14:textId="77777777" w:rsidR="009978D9" w:rsidRPr="001221A6" w:rsidRDefault="009978D9" w:rsidP="009978D9">
      <w:r w:rsidRPr="001221A6">
        <w:t>The new philanthropists represent the breadth of American business, people like Michael R. Bloomberg, the former New York mayor (and founder of the media company that bears his name), James Simons (hedge funds) and David H. Koch (oil and chemicals), among hundreds of wealthy donors. Especially prominent, though, are some of the boldest-face names of the tech world, among them Bill Gates (Microsoft), Eric E. Schmidt (Google) and Lawrence J. Ellison (Oracle).</w:t>
      </w:r>
    </w:p>
    <w:p w14:paraId="69F35F10" w14:textId="77777777" w:rsidR="009978D9" w:rsidRPr="001221A6" w:rsidRDefault="009978D9" w:rsidP="009978D9">
      <w:pPr>
        <w:rPr>
          <w:rStyle w:val="StyleUnderline"/>
        </w:rPr>
      </w:pPr>
      <w:r w:rsidRPr="008A29D1">
        <w:rPr>
          <w:sz w:val="16"/>
        </w:rPr>
        <w:t xml:space="preserve">This is </w:t>
      </w:r>
      <w:r w:rsidRPr="001221A6">
        <w:rPr>
          <w:rStyle w:val="StyleUnderline"/>
        </w:rPr>
        <w:t>philanthropy in the age of the new economy — financed with its outsize riches, practiced according to its individualistic, entrepreneurial creed. The donors are impatient with the deliberate, and often politicized, pace of public science, they say, and willing to take risks that government cannot or simply will not consider.</w:t>
      </w:r>
    </w:p>
    <w:p w14:paraId="3892D77B" w14:textId="77777777" w:rsidR="009978D9" w:rsidRPr="001221A6" w:rsidRDefault="009978D9" w:rsidP="009978D9">
      <w:r w:rsidRPr="001221A6">
        <w:t>Yet that personal setting of priorities is precisely what troubles some in the science establishment. Many of the patrons, they say, are ignoring basic research — the kind that investigates the riddles of nature and has produced centuries of breakthroughs, even whole industries — for a jumble of popular, feel-good fields like environmental studies and space exploration.</w:t>
      </w:r>
    </w:p>
    <w:p w14:paraId="74616E62" w14:textId="77777777" w:rsidR="009978D9" w:rsidRPr="001221A6" w:rsidRDefault="009978D9" w:rsidP="009978D9">
      <w:r w:rsidRPr="001221A6">
        <w:t>Image</w:t>
      </w:r>
    </w:p>
    <w:p w14:paraId="58D4AA99" w14:textId="77777777" w:rsidR="009978D9" w:rsidRPr="008A29D1" w:rsidRDefault="009978D9" w:rsidP="009978D9">
      <w:pPr>
        <w:rPr>
          <w:sz w:val="16"/>
        </w:rPr>
      </w:pPr>
      <w:r w:rsidRPr="008A29D1">
        <w:rPr>
          <w:sz w:val="16"/>
        </w:rPr>
        <w:t>As the power of philanthropic science has grown, so has the pitch, and the edge, of the debate. Nature, a family of leading science journals, has published a number of wary editorials, </w:t>
      </w:r>
      <w:hyperlink r:id="rId275" w:tgtFrame="_blank" w:tooltip="2008 editorial" w:history="1">
        <w:r w:rsidRPr="008A29D1">
          <w:rPr>
            <w:rStyle w:val="Hyperlink"/>
            <w:sz w:val="16"/>
          </w:rPr>
          <w:t>one warning</w:t>
        </w:r>
      </w:hyperlink>
      <w:r w:rsidRPr="008A29D1">
        <w:rPr>
          <w:sz w:val="16"/>
        </w:rPr>
        <w:t> that while “</w:t>
      </w:r>
      <w:r w:rsidRPr="001221A6">
        <w:rPr>
          <w:rStyle w:val="StyleUnderline"/>
        </w:rPr>
        <w:t>we applaud and fully support the injection of more private money into science</w:t>
      </w:r>
      <w:r w:rsidRPr="008A29D1">
        <w:rPr>
          <w:sz w:val="16"/>
        </w:rPr>
        <w:t>,” the financing could also “skew research” toward fields more trendy than central.</w:t>
      </w:r>
    </w:p>
    <w:p w14:paraId="71A1994E" w14:textId="77777777" w:rsidR="009978D9" w:rsidRPr="001221A6" w:rsidRDefault="009978D9" w:rsidP="009978D9">
      <w:r w:rsidRPr="001221A6">
        <w:t xml:space="preserve">“Physics isn’t </w:t>
      </w:r>
      <w:r w:rsidRPr="001221A6">
        <w:rPr>
          <w:strike/>
        </w:rPr>
        <w:t>sexy</w:t>
      </w:r>
      <w:r w:rsidRPr="001221A6">
        <w:t>,” William H. Press, a White House science adviser, said in an interview. “But everybody looks at the sky.”</w:t>
      </w:r>
    </w:p>
    <w:p w14:paraId="5F832A7D" w14:textId="77777777" w:rsidR="009978D9" w:rsidRPr="001221A6" w:rsidRDefault="009978D9" w:rsidP="009978D9">
      <w:r w:rsidRPr="001221A6">
        <w:t>Fundamentally at stake, the critics say, is the social contract that cultivates science for the common good. They worry that the philanthropic billions tend to enrich elite universities at the expense of poor ones, while undermining political support for federally sponsored research and its efforts to foster a greater diversity of opportunity — geographic, economic, racial — among the nation’s scientific investigators.</w:t>
      </w:r>
    </w:p>
    <w:p w14:paraId="4601DF7E" w14:textId="77777777" w:rsidR="009978D9" w:rsidRPr="001221A6" w:rsidRDefault="009978D9" w:rsidP="009978D9">
      <w:r w:rsidRPr="001221A6">
        <w:t>Historically, disease research has been particularly prone to unequal attention along racial and economic lines. A look at major initiatives suggests that the philanthropists’ war on disease risks widening that gap, as a number of the campaigns, driven by personal adversity, target illnesses that predominantly afflict white people — like cystic fibrosis, melanoma and ovarian cancer.</w:t>
      </w:r>
    </w:p>
    <w:p w14:paraId="50E7B5B2" w14:textId="77777777" w:rsidR="009978D9" w:rsidRPr="001221A6" w:rsidRDefault="009978D9" w:rsidP="009978D9">
      <w:pPr>
        <w:rPr>
          <w:rStyle w:val="StyleUnderline"/>
        </w:rPr>
      </w:pPr>
      <w:r w:rsidRPr="008A29D1">
        <w:rPr>
          <w:sz w:val="16"/>
        </w:rPr>
        <w:t xml:space="preserve">Public money still accounts for most of America’s best research, as well as its remarkable depth and diversity. What is unclear is how far or fast that balance is shifting, since no one, either in or out of government, has been comprehensively tracking the magnitude and impact of private science. In recognition of its rising profile, though, </w:t>
      </w:r>
      <w:r w:rsidRPr="001221A6">
        <w:rPr>
          <w:rStyle w:val="StyleUnderline"/>
        </w:rPr>
        <w:t>the National Science Foundation recently announced plans to begin surveying the philanthropic landscape.</w:t>
      </w:r>
    </w:p>
    <w:p w14:paraId="64324E18" w14:textId="77777777" w:rsidR="009978D9" w:rsidRPr="001221A6" w:rsidRDefault="009978D9" w:rsidP="009978D9">
      <w:pPr>
        <w:rPr>
          <w:rStyle w:val="StyleUnderline"/>
        </w:rPr>
      </w:pPr>
      <w:r w:rsidRPr="008A29D1">
        <w:rPr>
          <w:sz w:val="16"/>
        </w:rPr>
        <w:t xml:space="preserve">There are the skeptics. Then there are the </w:t>
      </w:r>
      <w:r w:rsidRPr="001221A6">
        <w:rPr>
          <w:rStyle w:val="StyleUnderline"/>
        </w:rPr>
        <w:t>former skeptics, people like Martin A. Apple, a biochemist and former head of the Council of Scientific Society Presidents.</w:t>
      </w:r>
    </w:p>
    <w:p w14:paraId="78EAE627" w14:textId="77777777" w:rsidR="009978D9" w:rsidRPr="001221A6" w:rsidRDefault="009978D9" w:rsidP="009978D9">
      <w:pPr>
        <w:rPr>
          <w:rStyle w:val="StyleUnderline"/>
        </w:rPr>
      </w:pPr>
      <w:r w:rsidRPr="001221A6">
        <w:rPr>
          <w:rStyle w:val="StyleUnderline"/>
        </w:rPr>
        <w:t>Initially, Dr. Apple said, he, too, saw the donors as superrich dabblers. Now he believes that they are helping accelerate the overall pace of science. What changed his mind, he said, was watching them persevere, year after year, in pursuit of highly ambitious goals.</w:t>
      </w:r>
    </w:p>
    <w:p w14:paraId="668C5489" w14:textId="77777777" w:rsidR="009978D9" w:rsidRPr="001221A6" w:rsidRDefault="009978D9" w:rsidP="009978D9">
      <w:pPr>
        <w:rPr>
          <w:rStyle w:val="StyleUnderline"/>
        </w:rPr>
      </w:pPr>
      <w:r w:rsidRPr="001221A6">
        <w:rPr>
          <w:rStyle w:val="StyleUnderline"/>
        </w:rPr>
        <w:t>“They target polio and go after it until it’s done — no one else can do that,” he said, referring to the global drive to eradicate the disease. “In effect, they have the power to lead where the market and the political will are insufficient.”</w:t>
      </w:r>
    </w:p>
    <w:p w14:paraId="3093FB0A" w14:textId="77777777" w:rsidR="009978D9" w:rsidRPr="001221A6" w:rsidRDefault="009978D9" w:rsidP="009978D9">
      <w:pPr>
        <w:rPr>
          <w:rStyle w:val="StyleUnderline"/>
        </w:rPr>
      </w:pPr>
      <w:r w:rsidRPr="008A29D1">
        <w:rPr>
          <w:sz w:val="16"/>
        </w:rPr>
        <w:t xml:space="preserve">And their impact seems likely to grow, given continuing federal budget wars and their enormous wealth. Indeed, a New York Times analysis shows that the </w:t>
      </w:r>
      <w:r w:rsidRPr="001221A6">
        <w:rPr>
          <w:rStyle w:val="StyleUnderline"/>
        </w:rPr>
        <w:t>40 or so richest science donors who have signed a pledge to give most of their fortunes to charity have assets surpassing a quarter-trillion dollars.</w:t>
      </w:r>
    </w:p>
    <w:p w14:paraId="38127E5B" w14:textId="77777777" w:rsidR="009978D9" w:rsidRPr="001221A6" w:rsidRDefault="009978D9" w:rsidP="009978D9">
      <w:pPr>
        <w:rPr>
          <w:rStyle w:val="StyleUnderline"/>
        </w:rPr>
      </w:pPr>
      <w:r w:rsidRPr="008A29D1">
        <w:rPr>
          <w:sz w:val="16"/>
        </w:rPr>
        <w:t>There are also signs of a growing awareness, among some philanthropists, that this influence brings a responsibility to address some of the criticisms leveled at them. Last year, a coalition of leading science foundations </w:t>
      </w:r>
      <w:hyperlink r:id="rId276" w:tgtFrame="_blank" w:tooltip="Science Philanthropy Alliance statement" w:history="1">
        <w:r w:rsidRPr="008A29D1">
          <w:rPr>
            <w:rStyle w:val="Hyperlink"/>
            <w:sz w:val="16"/>
          </w:rPr>
          <w:t>announced a campaign</w:t>
        </w:r>
      </w:hyperlink>
      <w:r w:rsidRPr="008A29D1">
        <w:rPr>
          <w:sz w:val="16"/>
        </w:rPr>
        <w:t xml:space="preserve"> to double private spending on basic research over a decade </w:t>
      </w:r>
      <w:r w:rsidRPr="001221A6">
        <w:rPr>
          <w:rStyle w:val="StyleUnderline"/>
        </w:rPr>
        <w:t>— to $5 billion a year — as a counterweight to money rushing into health and other popular fields.</w:t>
      </w:r>
    </w:p>
    <w:p w14:paraId="38864D17" w14:textId="77777777" w:rsidR="009978D9" w:rsidRPr="001221A6" w:rsidRDefault="009978D9" w:rsidP="009978D9">
      <w:r w:rsidRPr="001221A6">
        <w:t>“Today, federal funding of basic research is on the decline,” the group said. “The best hope for near-term change lies with American philanthropy.”</w:t>
      </w:r>
    </w:p>
    <w:p w14:paraId="134831A4" w14:textId="77777777" w:rsidR="009978D9" w:rsidRPr="001221A6" w:rsidRDefault="009978D9" w:rsidP="009978D9">
      <w:r w:rsidRPr="001221A6">
        <w:t>A New Template</w:t>
      </w:r>
    </w:p>
    <w:p w14:paraId="53A52297" w14:textId="77777777" w:rsidR="009978D9" w:rsidRPr="008A29D1" w:rsidRDefault="009978D9" w:rsidP="009978D9">
      <w:pPr>
        <w:rPr>
          <w:sz w:val="16"/>
        </w:rPr>
      </w:pPr>
      <w:r w:rsidRPr="008A29D1">
        <w:rPr>
          <w:sz w:val="16"/>
        </w:rPr>
        <w:t>When Mr. Ellison, chief executive of the Oracle Corporation, heard a Nobel laureate biologist give a talk at Stanford about artificial intelligence, he was mesmerized. It was the early 1990s, and the idea of applying fast computers to genetic riddles was new. “</w:t>
      </w:r>
      <w:r w:rsidRPr="001221A6">
        <w:rPr>
          <w:rStyle w:val="StyleUnderline"/>
        </w:rPr>
        <w:t>I had never experienced anything like it,</w:t>
      </w:r>
      <w:r w:rsidRPr="008A29D1">
        <w:rPr>
          <w:sz w:val="16"/>
        </w:rPr>
        <w:t>” Mr. Ellison recalled.</w:t>
      </w:r>
    </w:p>
    <w:p w14:paraId="012CD5AC" w14:textId="77777777" w:rsidR="009978D9" w:rsidRPr="001221A6" w:rsidRDefault="009978D9" w:rsidP="009978D9">
      <w:r w:rsidRPr="001221A6">
        <w:t>He invited the scientist, Joshua Lederberg of Rockefeller University, to visit him at his California estate. The visit went so well that Mr. Ellison handed the scientist a key to the house and asked him to think of it as his second home. Dr. Lederberg took him up on the offer, and over many dinners in </w:t>
      </w:r>
      <w:hyperlink r:id="rId277" w:tgtFrame="_blank" w:tooltip="Ellison Foundation history" w:history="1">
        <w:r w:rsidRPr="001221A6">
          <w:rPr>
            <w:rStyle w:val="Hyperlink"/>
          </w:rPr>
          <w:t>what he would call</w:t>
        </w:r>
      </w:hyperlink>
      <w:r w:rsidRPr="001221A6">
        <w:t> “the most gorgeous setting in the world” — complete with Japanese teahouse, strolling gardens and ponds of ornamental fish — the men discussed many things, from Mr. Ellison’s early interest in molecular biology to the idea that great wealth can do great good.</w:t>
      </w:r>
    </w:p>
    <w:p w14:paraId="300DE0A8" w14:textId="77777777" w:rsidR="009978D9" w:rsidRPr="001221A6" w:rsidRDefault="009978D9" w:rsidP="009978D9">
      <w:r w:rsidRPr="001221A6">
        <w:t>In 1997, the friendship gave birth to the Ellison Medical Foundation. Hundreds of biologists have benefited from its patronage, and three have won Nobel Prizes. So far, Mr. Ellison, </w:t>
      </w:r>
      <w:hyperlink r:id="rId278" w:tgtFrame="_blank" w:tooltip="Forbes list" w:history="1">
        <w:r w:rsidRPr="001221A6">
          <w:rPr>
            <w:rStyle w:val="Hyperlink"/>
          </w:rPr>
          <w:t>listed by Forbes magazine</w:t>
        </w:r>
      </w:hyperlink>
      <w:r w:rsidRPr="001221A6">
        <w:t> as the world’s fifth-richest man, has donated about half a billion dollars to science.</w:t>
      </w:r>
    </w:p>
    <w:p w14:paraId="1F705737" w14:textId="77777777" w:rsidR="009978D9" w:rsidRPr="008A29D1" w:rsidRDefault="009978D9" w:rsidP="009978D9">
      <w:pPr>
        <w:rPr>
          <w:rStyle w:val="StyleUnderline"/>
        </w:rPr>
      </w:pPr>
      <w:r w:rsidRPr="008A29D1">
        <w:rPr>
          <w:sz w:val="16"/>
        </w:rPr>
        <w:t xml:space="preserve">It’s not that Mr. Ellison is the biggest or most visible of the philanthropists. (That distinction probably belongs to </w:t>
      </w:r>
      <w:r w:rsidRPr="008A29D1">
        <w:rPr>
          <w:rStyle w:val="StyleUnderline"/>
        </w:rPr>
        <w:t>Bill Gates, who has donated roughly $10 billion for global public health</w:t>
      </w:r>
      <w:r w:rsidRPr="008A29D1">
        <w:rPr>
          <w:sz w:val="16"/>
        </w:rPr>
        <w:t xml:space="preserve">.) </w:t>
      </w:r>
      <w:r w:rsidRPr="008A29D1">
        <w:rPr>
          <w:rStyle w:val="StyleUnderline"/>
        </w:rPr>
        <w:t>But his work is very much a template for the new private science.</w:t>
      </w:r>
    </w:p>
    <w:p w14:paraId="33CE9137" w14:textId="77777777" w:rsidR="009978D9" w:rsidRPr="001221A6" w:rsidRDefault="009978D9" w:rsidP="009978D9">
      <w:r w:rsidRPr="001221A6">
        <w:t>In the traditional world of government-sponsored research, at agencies like the National Science Foundation and the National Institutes of Health, panels of experts pore over grant applications to decide which ones get financed, weighing such factors as intellectual merit and social value. At times, groups of distinguished experts weigh in on how to advance whole fields, recommending, for instance, the construction of large instruments and laboratories costing billions of dollars.</w:t>
      </w:r>
    </w:p>
    <w:p w14:paraId="16A5BDF7" w14:textId="77777777" w:rsidR="009978D9" w:rsidRPr="001221A6" w:rsidRDefault="009978D9" w:rsidP="009978D9">
      <w:r w:rsidRPr="001221A6">
        <w:t>By contrast, the new science philanthropy is personal, antibureaucratic, inspirational.</w:t>
      </w:r>
    </w:p>
    <w:p w14:paraId="6F7579CB" w14:textId="77777777" w:rsidR="009978D9" w:rsidRPr="001221A6" w:rsidRDefault="009978D9" w:rsidP="009978D9">
      <w:r w:rsidRPr="001221A6">
        <w:t>For Wendy Schmidt, the inspiration came in 2009, from a coral reef in the Grenadine islands of the Caribbean. It was her first scuba dive, and it opened her eyes to the riot of nature.</w:t>
      </w:r>
    </w:p>
    <w:p w14:paraId="08CE46C4" w14:textId="77777777" w:rsidR="009978D9" w:rsidRPr="008A29D1" w:rsidRDefault="009978D9" w:rsidP="009978D9">
      <w:pPr>
        <w:rPr>
          <w:sz w:val="16"/>
        </w:rPr>
      </w:pPr>
      <w:r w:rsidRPr="008A29D1">
        <w:rPr>
          <w:sz w:val="16"/>
        </w:rPr>
        <w:t xml:space="preserve">She talked it over with her husband, Eric, the executive chairman of Google, </w:t>
      </w:r>
      <w:r w:rsidRPr="008A29D1">
        <w:rPr>
          <w:rStyle w:val="StyleUnderline"/>
        </w:rPr>
        <w:t>and the two decided that marine science needed more resources. (The government’s research fleet, 28 ships strong in 2000, has shrunk by about a third and faces further cuts.) So they set up the </w:t>
      </w:r>
      <w:hyperlink r:id="rId279" w:tgtFrame="_blank" w:tooltip="Institute website" w:history="1">
        <w:r w:rsidRPr="008A29D1">
          <w:rPr>
            <w:rStyle w:val="StyleUnderline"/>
          </w:rPr>
          <w:t>Schmidt Ocean Institute</w:t>
        </w:r>
      </w:hyperlink>
      <w:r w:rsidRPr="008A29D1">
        <w:rPr>
          <w:rStyle w:val="StyleUnderline"/>
        </w:rPr>
        <w:t xml:space="preserve"> in Palo Alto, Calif., and poured in more than $100 million. </w:t>
      </w:r>
      <w:r w:rsidRPr="008A29D1">
        <w:rPr>
          <w:sz w:val="16"/>
        </w:rPr>
        <w:t>The centerpiece is a ship nearly the length of a football field that, unlike most research vessels, has a sauna and a helicopter pad.</w:t>
      </w:r>
    </w:p>
    <w:p w14:paraId="6C7D792F" w14:textId="77777777" w:rsidR="009978D9" w:rsidRPr="001221A6" w:rsidRDefault="009978D9" w:rsidP="009978D9">
      <w:r w:rsidRPr="001221A6">
        <w:t>“We want to rapidly advance scientific research, to speed it up,” Mrs. Schmidt said in an interview.</w:t>
      </w:r>
    </w:p>
    <w:p w14:paraId="249EF1D1" w14:textId="77777777" w:rsidR="009978D9" w:rsidRPr="008A29D1" w:rsidRDefault="009978D9" w:rsidP="009978D9">
      <w:pPr>
        <w:rPr>
          <w:rStyle w:val="StyleUnderline"/>
        </w:rPr>
      </w:pPr>
      <w:r w:rsidRPr="008A29D1">
        <w:rPr>
          <w:sz w:val="16"/>
        </w:rPr>
        <w:t xml:space="preserve">The philanthropists’ projects are as diverse as the careers that built their fortunes. George P. Mitchell, considered the father of the drilling process for oil and gas known as fracking, </w:t>
      </w:r>
      <w:r w:rsidRPr="008A29D1">
        <w:rPr>
          <w:rStyle w:val="StyleUnderline"/>
        </w:rPr>
        <w:t>has given about $360 million to fields like particle physics, sustainable development and astronomy — including $35 million for the </w:t>
      </w:r>
      <w:hyperlink r:id="rId280" w:tgtFrame="_blank" w:tooltip="Telescope website" w:history="1">
        <w:r w:rsidRPr="008A29D1">
          <w:rPr>
            <w:rStyle w:val="StyleUnderline"/>
          </w:rPr>
          <w:t>Giant Magellan Telescope</w:t>
        </w:r>
      </w:hyperlink>
      <w:r w:rsidRPr="008A29D1">
        <w:rPr>
          <w:rStyle w:val="StyleUnderline"/>
        </w:rPr>
        <w:t>, now being built by a private consortium for installation atop a mountain in Chile.</w:t>
      </w:r>
    </w:p>
    <w:p w14:paraId="00AFAE6E" w14:textId="77777777" w:rsidR="009978D9" w:rsidRPr="001221A6" w:rsidRDefault="009978D9" w:rsidP="009978D9">
      <w:r w:rsidRPr="001221A6">
        <w:t>The cosmos, Mr. Mitchell said in an interview before </w:t>
      </w:r>
      <w:hyperlink r:id="rId281" w:tgtFrame="_blank" w:tooltip="Times obituary" w:history="1">
        <w:r w:rsidRPr="001221A6">
          <w:rPr>
            <w:rStyle w:val="Hyperlink"/>
          </w:rPr>
          <w:t>his death last year,</w:t>
        </w:r>
      </w:hyperlink>
      <w:r w:rsidRPr="001221A6">
        <w:t> “is too big not to have a good map.”</w:t>
      </w:r>
    </w:p>
    <w:p w14:paraId="6EC35AB8" w14:textId="77777777" w:rsidR="009978D9" w:rsidRPr="008A29D1" w:rsidRDefault="009978D9" w:rsidP="009978D9">
      <w:pPr>
        <w:rPr>
          <w:sz w:val="16"/>
        </w:rPr>
      </w:pPr>
      <w:r w:rsidRPr="008A29D1">
        <w:rPr>
          <w:sz w:val="16"/>
        </w:rPr>
        <w:t xml:space="preserve">Eli Broad, who earned his money in housing and insurance, </w:t>
      </w:r>
      <w:r w:rsidRPr="008A29D1">
        <w:rPr>
          <w:rStyle w:val="StyleUnderline"/>
        </w:rPr>
        <w:t>donated $700 million for a venture between Harvard and the Massachusetts Institute of Technology to explore the genetic basis of disease</w:t>
      </w:r>
      <w:r w:rsidRPr="008A29D1">
        <w:rPr>
          <w:sz w:val="16"/>
        </w:rPr>
        <w:t xml:space="preserve">. Gordon Moore of Intel has spent $850 million on research in physics, biology, the environment and astronomy. The investor Ronald O. Perelman, </w:t>
      </w:r>
      <w:r w:rsidRPr="008A29D1">
        <w:rPr>
          <w:rStyle w:val="StyleUnderline"/>
        </w:rPr>
        <w:t>among other donations, gave more than $30 million to study women’s cancers —</w:t>
      </w:r>
      <w:r w:rsidRPr="008A29D1">
        <w:rPr>
          <w:sz w:val="16"/>
        </w:rPr>
        <w:t xml:space="preserve"> money that led to Herceptin, a breakthrough drug for certain kinds of breast cancer. Nathan P. </w:t>
      </w:r>
      <w:proofErr w:type="spellStart"/>
      <w:r w:rsidRPr="008A29D1">
        <w:rPr>
          <w:sz w:val="16"/>
        </w:rPr>
        <w:t>Myhrvold</w:t>
      </w:r>
      <w:proofErr w:type="spellEnd"/>
      <w:r w:rsidRPr="008A29D1">
        <w:rPr>
          <w:sz w:val="16"/>
        </w:rPr>
        <w:t xml:space="preserve">, a former chief technology officer at Microsoft, has spent heavily on uncovering fossil remains of Tyrannosaurus rex, and Ray </w:t>
      </w:r>
      <w:proofErr w:type="spellStart"/>
      <w:r w:rsidRPr="008A29D1">
        <w:rPr>
          <w:sz w:val="16"/>
        </w:rPr>
        <w:t>Dalio</w:t>
      </w:r>
      <w:proofErr w:type="spellEnd"/>
      <w:r w:rsidRPr="008A29D1">
        <w:rPr>
          <w:sz w:val="16"/>
        </w:rPr>
        <w:t>, founder of Bridgewater Associates, a hedge fund, has lent his mega-yacht to hunts for the elusive giant squid.</w:t>
      </w:r>
    </w:p>
    <w:p w14:paraId="577C3DDA" w14:textId="77777777" w:rsidR="009978D9" w:rsidRPr="001221A6" w:rsidRDefault="009978D9" w:rsidP="009978D9">
      <w:r w:rsidRPr="001221A6">
        <w:t>The availability of so much well-financed ambition has created a new kind of dating game. In what is becoming a common narrative, researchers like to describe how they begged the federal science establishment for funds, were brushed aside and turned instead to the welcoming arms of philanthropists. To help scientists bond quickly with potential benefactors, a cottage industry has emerged, offering workshops, personal coaching, role-playing exercises and the production of video appeals.</w:t>
      </w:r>
    </w:p>
    <w:p w14:paraId="545DC6E9" w14:textId="77777777" w:rsidR="009978D9" w:rsidRPr="001221A6" w:rsidRDefault="009978D9" w:rsidP="009978D9">
      <w:r w:rsidRPr="001221A6">
        <w:t>Advancement Resources of Cedar Rapids, Iowa, did its first workshop in 2002 and has now conducted hundreds across the country, mostly to coach scientists and medical institutions in what it calls the art of donor development. “We help make their work accessible to people who do not have scientific backgrounds but do understand money,” said its founder, Joe K. Golding.</w:t>
      </w:r>
    </w:p>
    <w:p w14:paraId="2CA4B602" w14:textId="77777777" w:rsidR="009978D9" w:rsidRPr="001221A6" w:rsidRDefault="009978D9" w:rsidP="009978D9">
      <w:r w:rsidRPr="001221A6">
        <w:t>Medical institutions are even training their own scientists and doctors in the art of soliciting money from grateful — and wealthy — patients. And Nature ran a lengthy </w:t>
      </w:r>
      <w:hyperlink r:id="rId282" w:tgtFrame="_blank" w:tooltip="Nature article" w:history="1">
        <w:r w:rsidRPr="001221A6">
          <w:rPr>
            <w:rStyle w:val="Hyperlink"/>
          </w:rPr>
          <w:t>article</w:t>
        </w:r>
      </w:hyperlink>
      <w:r w:rsidRPr="001221A6">
        <w:t> giving tips on how to “sell science” and “woo philanthropists.” They included practicing an “elevator pitch” — a digest of research so compelling that it would seize a potential donor’s attention in the time between floors.</w:t>
      </w:r>
    </w:p>
    <w:p w14:paraId="45E72AA4" w14:textId="77777777" w:rsidR="009978D9" w:rsidRPr="001221A6" w:rsidRDefault="009978D9" w:rsidP="009978D9">
      <w:r w:rsidRPr="001221A6">
        <w:t>Practice in front of the mirror and “with anyone who will listen,” it advised. When the pitch is smooth enough, “aim high.”</w:t>
      </w:r>
    </w:p>
    <w:p w14:paraId="505BAD18" w14:textId="77777777" w:rsidR="009978D9" w:rsidRPr="001221A6" w:rsidRDefault="009978D9" w:rsidP="009978D9">
      <w:r w:rsidRPr="001221A6">
        <w:t>Government Gloom</w:t>
      </w:r>
    </w:p>
    <w:p w14:paraId="680C518D" w14:textId="77777777" w:rsidR="009978D9" w:rsidRPr="001221A6" w:rsidRDefault="009978D9" w:rsidP="009978D9">
      <w:r w:rsidRPr="001221A6">
        <w:t>In November 2012, the White House issued a thick and portentous update on the health of the nation’s research complex. Produced by Mr. Obama’s Council of Advisors on Science and Technology, it warned of American declines, emphasized the rise of scientific rivals abroad and called for bold policy interventions.</w:t>
      </w:r>
    </w:p>
    <w:p w14:paraId="3BA17447" w14:textId="77777777" w:rsidR="009978D9" w:rsidRPr="008A29D1" w:rsidRDefault="009978D9" w:rsidP="009978D9">
      <w:pPr>
        <w:rPr>
          <w:rStyle w:val="Emphasis"/>
        </w:rPr>
      </w:pPr>
      <w:r w:rsidRPr="008A29D1">
        <w:rPr>
          <w:sz w:val="16"/>
        </w:rPr>
        <w:t>“Without adequate support for such research,” the experts </w:t>
      </w:r>
      <w:hyperlink r:id="rId283" w:tgtFrame="_blank" w:tooltip="The letter and report (pdf)" w:history="1">
        <w:r w:rsidRPr="008A29D1">
          <w:rPr>
            <w:rStyle w:val="Hyperlink"/>
            <w:sz w:val="16"/>
          </w:rPr>
          <w:t>wrote in their cover letter,</w:t>
        </w:r>
      </w:hyperlink>
      <w:r w:rsidRPr="008A29D1">
        <w:rPr>
          <w:sz w:val="16"/>
        </w:rPr>
        <w:t> “</w:t>
      </w:r>
      <w:r w:rsidRPr="008A29D1">
        <w:rPr>
          <w:rStyle w:val="Emphasis"/>
        </w:rPr>
        <w:t>the United States risks losing its leadership in invention and discovery.”</w:t>
      </w:r>
    </w:p>
    <w:p w14:paraId="3BF68A68" w14:textId="77777777" w:rsidR="009978D9" w:rsidRPr="008A29D1" w:rsidRDefault="009978D9" w:rsidP="009978D9">
      <w:pPr>
        <w:rPr>
          <w:sz w:val="16"/>
        </w:rPr>
      </w:pPr>
      <w:r w:rsidRPr="008A29D1">
        <w:rPr>
          <w:sz w:val="16"/>
        </w:rPr>
        <w:t xml:space="preserve">The financial outlook had fallen far and fast. Congress had long reached across party lines to support government research, for its economic and military rewards and because the distribution of billions of dollars plays well come election time. After rising steadily for decades, federal science financing hit a high point in 2009, in the early days of the Obama administration, </w:t>
      </w:r>
      <w:r w:rsidRPr="008A29D1">
        <w:rPr>
          <w:rStyle w:val="StyleUnderline"/>
        </w:rPr>
        <w:t>as Congress, to stimulate the economy amid the global financial crisis, allocated about $40 billion for basic science.</w:t>
      </w:r>
    </w:p>
    <w:p w14:paraId="7C287D9C" w14:textId="77777777" w:rsidR="009978D9" w:rsidRPr="001221A6" w:rsidRDefault="009978D9" w:rsidP="009978D9">
      <w:r w:rsidRPr="001221A6">
        <w:t>That bipartisan consensus eroded with the Republican takeover of the House of Representatives in the 2010 midterm elections and the budget battles that followed. Spending on basic research has fallen by roughly a quarter, to $30 billion last year, one of the sharpest declines ever.</w:t>
      </w:r>
    </w:p>
    <w:p w14:paraId="3867D4F7" w14:textId="77777777" w:rsidR="009978D9" w:rsidRPr="001221A6" w:rsidRDefault="009978D9" w:rsidP="009978D9">
      <w:r w:rsidRPr="001221A6">
        <w:t>The cutbacks translate into layoffs: A group of scientific societies recently surveyed 3,700 scientists and technical managers and reported that 55 percent knew of colleagues who had lost jobs or expected to lose them soon.</w:t>
      </w:r>
    </w:p>
    <w:p w14:paraId="0261D4FC" w14:textId="77777777" w:rsidR="009978D9" w:rsidRPr="001221A6" w:rsidRDefault="009978D9" w:rsidP="009978D9">
      <w:r w:rsidRPr="001221A6">
        <w:t>In an interview, the director of the National Institutes of Health, Dr. Francis S. Collins, called 2013 one of his agency’s darkest years ever, with fewer grants awarded and with jobs and programs cut. In decades past, research financed by the institutes won more than 100 Nobel Prizes. The cutbacks, Dr. Collins said, were “profoundly discouraging.”</w:t>
      </w:r>
    </w:p>
    <w:p w14:paraId="7E34856F" w14:textId="77777777" w:rsidR="009978D9" w:rsidRPr="001221A6" w:rsidRDefault="009978D9" w:rsidP="009978D9">
      <w:r w:rsidRPr="001221A6">
        <w:t>Largely unmentioned in the gloom is the rise of private science. The White House report mentioned philanthropy only in passing. “We didn’t do it justice,” said one of the authors, speaking on condition of anonymity because he was not authorized to discuss the report’s preparation.</w:t>
      </w:r>
    </w:p>
    <w:p w14:paraId="3FEFF4E1" w14:textId="77777777" w:rsidR="009978D9" w:rsidRPr="001221A6" w:rsidRDefault="009978D9" w:rsidP="009978D9">
      <w:r w:rsidRPr="001221A6">
        <w:t>Science policy has always been shot through with politics. Little surprise, then, that political sensitivities have been stoked by the injection of philanthropic money into this traditionally public sphere.</w:t>
      </w:r>
    </w:p>
    <w:p w14:paraId="73922863" w14:textId="77777777" w:rsidR="009978D9" w:rsidRPr="001221A6" w:rsidRDefault="009978D9" w:rsidP="009978D9">
      <w:r w:rsidRPr="001221A6">
        <w:t>The official reticence about private science may reflect, in part, a fear that conservatives will try to use it to further a small-government agenda. Indeed, some of the donors themselves worry that too much focus on private giving could diminish public support for federal science.</w:t>
      </w:r>
    </w:p>
    <w:p w14:paraId="49245733" w14:textId="77777777" w:rsidR="009978D9" w:rsidRPr="005A1C06" w:rsidRDefault="009978D9" w:rsidP="009978D9">
      <w:r w:rsidRPr="001221A6">
        <w:t xml:space="preserve">“It’s always been a major worry,” said Robert W. Conn, president of the </w:t>
      </w:r>
      <w:proofErr w:type="spellStart"/>
      <w:r w:rsidRPr="001221A6">
        <w:t>Kavli</w:t>
      </w:r>
      <w:proofErr w:type="spellEnd"/>
      <w:r w:rsidRPr="001221A6">
        <w:t xml:space="preserve"> Foundation, which has committed nearly a quarter of a billion dollars to science and is part of the private effort to increase financing for basic research. “Philanthropy is no substitute for government funding. You can’t say that loud enough.”</w:t>
      </w:r>
    </w:p>
    <w:p w14:paraId="3B95AE6A" w14:textId="77777777" w:rsidR="009978D9" w:rsidRDefault="009978D9" w:rsidP="00375C2F"/>
    <w:p w14:paraId="555EF85E" w14:textId="2CADD9F8" w:rsidR="001E0C2D" w:rsidRDefault="001E0C2D" w:rsidP="00511571">
      <w:pPr>
        <w:pStyle w:val="Heading2"/>
      </w:pPr>
      <w:r>
        <w:t>Impact---Shutdowns</w:t>
      </w:r>
    </w:p>
    <w:p w14:paraId="6570DA62" w14:textId="77777777" w:rsidR="001E0C2D" w:rsidRDefault="001E0C2D" w:rsidP="001E0C2D">
      <w:pPr>
        <w:pStyle w:val="Heading3"/>
      </w:pPr>
      <w:r w:rsidRPr="008C3464">
        <w:t>Impact</w:t>
      </w:r>
      <w:r>
        <w:t>---</w:t>
      </w:r>
      <w:r w:rsidRPr="008C3464">
        <w:t>Shutdowns</w:t>
      </w:r>
    </w:p>
    <w:p w14:paraId="6AE02404" w14:textId="77777777" w:rsidR="00BD5F30" w:rsidRPr="00BD5F30" w:rsidRDefault="00BD5F30" w:rsidP="00BD5F30"/>
    <w:p w14:paraId="3576C8DB" w14:textId="77777777" w:rsidR="001E0C2D" w:rsidRPr="008C3464" w:rsidRDefault="001E0C2D" w:rsidP="001E0C2D">
      <w:pPr>
        <w:pStyle w:val="Heading4"/>
        <w:spacing w:before="30" w:line="278" w:lineRule="atLeast"/>
        <w:rPr>
          <w:rFonts w:cs="Calibri"/>
          <w:color w:val="000000"/>
        </w:rPr>
      </w:pPr>
      <w:r w:rsidRPr="008C3464">
        <w:rPr>
          <w:rFonts w:cs="Calibri"/>
          <w:color w:val="000000"/>
        </w:rPr>
        <w:t>Shutdown is just hype. Impact is empirically denied.</w:t>
      </w:r>
    </w:p>
    <w:p w14:paraId="29043893" w14:textId="77777777" w:rsidR="001E0C2D" w:rsidRPr="008C3464" w:rsidRDefault="001E0C2D" w:rsidP="001E0C2D">
      <w:pPr>
        <w:spacing w:after="120" w:line="235" w:lineRule="atLeast"/>
        <w:rPr>
          <w:color w:val="000000"/>
        </w:rPr>
      </w:pPr>
      <w:r w:rsidRPr="008C3464">
        <w:rPr>
          <w:color w:val="000000"/>
        </w:rPr>
        <w:t>Jake </w:t>
      </w:r>
      <w:r w:rsidRPr="008C3464">
        <w:rPr>
          <w:b/>
          <w:bCs/>
          <w:color w:val="000000"/>
          <w:sz w:val="26"/>
          <w:szCs w:val="26"/>
        </w:rPr>
        <w:t>NOVAK 17</w:t>
      </w:r>
      <w:r w:rsidRPr="008C3464">
        <w:rPr>
          <w:color w:val="000000"/>
        </w:rPr>
        <w:t>. Financial columnist. “Don't fall for the </w:t>
      </w:r>
      <w:r w:rsidRPr="008C3464">
        <w:rPr>
          <w:b/>
          <w:bCs/>
          <w:color w:val="000000"/>
          <w:sz w:val="26"/>
          <w:szCs w:val="26"/>
        </w:rPr>
        <w:t>shutdown scam</w:t>
      </w:r>
      <w:r w:rsidRPr="008C3464">
        <w:rPr>
          <w:color w:val="000000"/>
        </w:rPr>
        <w:t> — most of the U.S. government will </w:t>
      </w:r>
      <w:r w:rsidRPr="008C3464">
        <w:rPr>
          <w:b/>
          <w:bCs/>
          <w:color w:val="000000"/>
          <w:sz w:val="26"/>
          <w:szCs w:val="26"/>
        </w:rPr>
        <w:t>keep on running just fine</w:t>
      </w:r>
      <w:r w:rsidRPr="008C3464">
        <w:rPr>
          <w:color w:val="000000"/>
        </w:rPr>
        <w:t>.” CNBC. 2017. .</w:t>
      </w:r>
    </w:p>
    <w:p w14:paraId="21FB3007" w14:textId="77777777" w:rsidR="001E0C2D" w:rsidRPr="008C3464" w:rsidRDefault="001E0C2D" w:rsidP="001E0C2D">
      <w:pPr>
        <w:spacing w:line="235" w:lineRule="atLeast"/>
        <w:rPr>
          <w:color w:val="000000"/>
        </w:rPr>
      </w:pPr>
      <w:r w:rsidRPr="008C3464">
        <w:rPr>
          <w:color w:val="000000"/>
        </w:rPr>
        <w:t>Another government shutdown could happen as soon as Friday.</w:t>
      </w:r>
    </w:p>
    <w:p w14:paraId="3C6E411A" w14:textId="77777777" w:rsidR="001E0C2D" w:rsidRPr="008C3464" w:rsidRDefault="001E0C2D" w:rsidP="001E0C2D">
      <w:pPr>
        <w:spacing w:line="235" w:lineRule="atLeast"/>
        <w:rPr>
          <w:color w:val="000000"/>
          <w:sz w:val="16"/>
        </w:rPr>
      </w:pPr>
      <w:r w:rsidRPr="008C3464">
        <w:rPr>
          <w:color w:val="000000"/>
          <w:sz w:val="16"/>
        </w:rPr>
        <w:t>But </w:t>
      </w:r>
      <w:r w:rsidRPr="008C3464">
        <w:rPr>
          <w:color w:val="000000"/>
          <w:highlight w:val="cyan"/>
          <w:u w:val="single"/>
        </w:rPr>
        <w:t>'shutdown' is</w:t>
      </w:r>
      <w:r w:rsidRPr="008C3464">
        <w:rPr>
          <w:color w:val="000000"/>
          <w:sz w:val="16"/>
        </w:rPr>
        <w:t> </w:t>
      </w:r>
      <w:r w:rsidRPr="008C3464">
        <w:rPr>
          <w:color w:val="000000"/>
          <w:u w:val="single"/>
        </w:rPr>
        <w:t>an inaccurate and</w:t>
      </w:r>
      <w:r w:rsidRPr="008C3464">
        <w:rPr>
          <w:color w:val="000000"/>
          <w:sz w:val="16"/>
        </w:rPr>
        <w:t> </w:t>
      </w:r>
      <w:r w:rsidRPr="008C3464">
        <w:rPr>
          <w:b/>
          <w:bCs/>
          <w:color w:val="000000"/>
          <w:highlight w:val="cyan"/>
          <w:u w:val="single"/>
        </w:rPr>
        <w:t>hyperbolic</w:t>
      </w:r>
      <w:r w:rsidRPr="008C3464">
        <w:rPr>
          <w:color w:val="000000"/>
          <w:sz w:val="16"/>
        </w:rPr>
        <w:t> </w:t>
      </w:r>
      <w:r w:rsidRPr="008C3464">
        <w:rPr>
          <w:color w:val="000000"/>
          <w:u w:val="single"/>
        </w:rPr>
        <w:t>phrase to describe reality</w:t>
      </w:r>
      <w:r w:rsidRPr="008C3464">
        <w:rPr>
          <w:color w:val="000000"/>
          <w:sz w:val="16"/>
        </w:rPr>
        <w:t>.</w:t>
      </w:r>
    </w:p>
    <w:p w14:paraId="6CC46400" w14:textId="77777777" w:rsidR="001E0C2D" w:rsidRPr="008C3464" w:rsidRDefault="001E0C2D" w:rsidP="001E0C2D">
      <w:pPr>
        <w:spacing w:line="235" w:lineRule="atLeast"/>
        <w:rPr>
          <w:color w:val="000000"/>
        </w:rPr>
      </w:pPr>
      <w:r w:rsidRPr="008C3464">
        <w:rPr>
          <w:color w:val="000000"/>
          <w:u w:val="single"/>
        </w:rPr>
        <w:t>The political class uses shutdown threats as one part of a process to mislead and frighten the public into accepting runaway spending</w:t>
      </w:r>
      <w:r w:rsidRPr="008C3464">
        <w:rPr>
          <w:color w:val="000000"/>
        </w:rPr>
        <w:t>.</w:t>
      </w:r>
    </w:p>
    <w:p w14:paraId="453D40DF" w14:textId="77777777" w:rsidR="001E0C2D" w:rsidRPr="008C3464" w:rsidRDefault="001E0C2D" w:rsidP="001E0C2D">
      <w:pPr>
        <w:spacing w:line="235" w:lineRule="atLeast"/>
        <w:rPr>
          <w:color w:val="000000"/>
          <w:sz w:val="16"/>
          <w:szCs w:val="16"/>
        </w:rPr>
      </w:pPr>
      <w:r w:rsidRPr="008C3464">
        <w:rPr>
          <w:color w:val="000000"/>
          <w:sz w:val="16"/>
          <w:szCs w:val="16"/>
        </w:rPr>
        <w:t>America's $20.5 trillion national debt didn't just create itself. It's been sowed, cultivated, and put on steroids by a patented formula that guarantees it keeps growing — and the political class keeps getting what it wants.</w:t>
      </w:r>
    </w:p>
    <w:p w14:paraId="59EE8201" w14:textId="77777777" w:rsidR="001E0C2D" w:rsidRPr="008C3464" w:rsidRDefault="001E0C2D" w:rsidP="001E0C2D">
      <w:pPr>
        <w:spacing w:line="235" w:lineRule="atLeast"/>
        <w:rPr>
          <w:color w:val="000000"/>
          <w:sz w:val="16"/>
        </w:rPr>
      </w:pPr>
      <w:r w:rsidRPr="008C3464">
        <w:rPr>
          <w:color w:val="000000"/>
          <w:sz w:val="16"/>
        </w:rPr>
        <w:t>But perhaps </w:t>
      </w:r>
      <w:r w:rsidRPr="008C3464">
        <w:rPr>
          <w:color w:val="000000"/>
          <w:u w:val="single"/>
        </w:rPr>
        <w:t>there's no tool that's more sinister and disingenuous, and used by leaders of both parties, than</w:t>
      </w:r>
      <w:r w:rsidRPr="008C3464">
        <w:rPr>
          <w:color w:val="000000"/>
          <w:sz w:val="16"/>
        </w:rPr>
        <w:t> what's become </w:t>
      </w:r>
      <w:r w:rsidRPr="008C3464">
        <w:rPr>
          <w:color w:val="000000"/>
          <w:u w:val="single"/>
        </w:rPr>
        <w:t>the semi-annual scare tactic known as the "government shutdown."</w:t>
      </w:r>
    </w:p>
    <w:p w14:paraId="2DFE35C8" w14:textId="77777777" w:rsidR="001E0C2D" w:rsidRPr="008C3464" w:rsidRDefault="001E0C2D" w:rsidP="001E0C2D">
      <w:pPr>
        <w:spacing w:line="235" w:lineRule="atLeast"/>
        <w:rPr>
          <w:color w:val="000000"/>
        </w:rPr>
      </w:pPr>
      <w:r w:rsidRPr="008C3464">
        <w:rPr>
          <w:color w:val="000000"/>
          <w:u w:val="single"/>
        </w:rPr>
        <w:t>You have to put</w:t>
      </w:r>
      <w:r w:rsidRPr="008C3464">
        <w:rPr>
          <w:color w:val="000000"/>
        </w:rPr>
        <w:t> </w:t>
      </w:r>
      <w:r w:rsidRPr="008C3464">
        <w:rPr>
          <w:b/>
          <w:bCs/>
          <w:color w:val="000000"/>
          <w:u w:val="single"/>
        </w:rPr>
        <w:t>quotes around the term</w:t>
      </w:r>
      <w:r w:rsidRPr="008C3464">
        <w:rPr>
          <w:color w:val="000000"/>
        </w:rPr>
        <w:t> </w:t>
      </w:r>
      <w:r w:rsidRPr="008C3464">
        <w:rPr>
          <w:color w:val="000000"/>
          <w:u w:val="single"/>
        </w:rPr>
        <w:t>because the government</w:t>
      </w:r>
      <w:r w:rsidRPr="008C3464">
        <w:rPr>
          <w:color w:val="000000"/>
        </w:rPr>
        <w:t> </w:t>
      </w:r>
      <w:r w:rsidRPr="008C3464">
        <w:rPr>
          <w:b/>
          <w:bCs/>
          <w:color w:val="000000"/>
          <w:u w:val="single"/>
        </w:rPr>
        <w:t>does not shut down</w:t>
      </w:r>
      <w:r w:rsidRPr="008C3464">
        <w:rPr>
          <w:color w:val="000000"/>
        </w:rPr>
        <w:t>. </w:t>
      </w:r>
      <w:r w:rsidRPr="008C3464">
        <w:rPr>
          <w:color w:val="000000"/>
          <w:u w:val="single"/>
        </w:rPr>
        <w:t>About</w:t>
      </w:r>
      <w:r w:rsidRPr="008C3464">
        <w:rPr>
          <w:color w:val="000000"/>
        </w:rPr>
        <w:t> </w:t>
      </w:r>
      <w:r w:rsidRPr="008C3464">
        <w:rPr>
          <w:color w:val="000000"/>
          <w:highlight w:val="cyan"/>
          <w:u w:val="single"/>
        </w:rPr>
        <w:t>85 percent of it</w:t>
      </w:r>
      <w:r w:rsidRPr="008C3464">
        <w:rPr>
          <w:color w:val="000000"/>
        </w:rPr>
        <w:t> </w:t>
      </w:r>
      <w:r w:rsidRPr="008C3464">
        <w:rPr>
          <w:b/>
          <w:bCs/>
          <w:color w:val="000000"/>
          <w:highlight w:val="cyan"/>
          <w:u w:val="single"/>
        </w:rPr>
        <w:t>keeps functioning</w:t>
      </w:r>
      <w:r w:rsidRPr="008C3464">
        <w:rPr>
          <w:color w:val="000000"/>
          <w:u w:val="single"/>
        </w:rPr>
        <w:t>, especially</w:t>
      </w:r>
      <w:r w:rsidRPr="008C3464">
        <w:rPr>
          <w:color w:val="000000"/>
        </w:rPr>
        <w:t> </w:t>
      </w:r>
      <w:r w:rsidRPr="008C3464">
        <w:rPr>
          <w:color w:val="000000"/>
          <w:highlight w:val="cyan"/>
          <w:u w:val="single"/>
        </w:rPr>
        <w:t>the military</w:t>
      </w:r>
      <w:r w:rsidRPr="008C3464">
        <w:rPr>
          <w:color w:val="000000"/>
        </w:rPr>
        <w:t> </w:t>
      </w:r>
      <w:r w:rsidRPr="008C3464">
        <w:rPr>
          <w:color w:val="000000"/>
          <w:u w:val="single"/>
        </w:rPr>
        <w:t>and</w:t>
      </w:r>
      <w:r w:rsidRPr="008C3464">
        <w:rPr>
          <w:color w:val="000000"/>
        </w:rPr>
        <w:t> </w:t>
      </w:r>
      <w:r w:rsidRPr="008C3464">
        <w:rPr>
          <w:color w:val="000000"/>
          <w:highlight w:val="cyan"/>
          <w:u w:val="single"/>
        </w:rPr>
        <w:t>homeland security, air traffic control, VA hospitals, FBI, DEA</w:t>
      </w:r>
      <w:r w:rsidRPr="008C3464">
        <w:rPr>
          <w:color w:val="000000"/>
          <w:u w:val="single"/>
        </w:rPr>
        <w:t>, and ATF enforcement and</w:t>
      </w:r>
      <w:r w:rsidRPr="008C3464">
        <w:rPr>
          <w:color w:val="000000"/>
        </w:rPr>
        <w:t> </w:t>
      </w:r>
      <w:r w:rsidRPr="008C3464">
        <w:rPr>
          <w:color w:val="000000"/>
          <w:highlight w:val="cyan"/>
          <w:u w:val="single"/>
        </w:rPr>
        <w:t>criminal investigations, oversight of food and drug safety, nuclear safety, and</w:t>
      </w:r>
      <w:r w:rsidRPr="008C3464">
        <w:rPr>
          <w:color w:val="000000"/>
        </w:rPr>
        <w:t> </w:t>
      </w:r>
      <w:r w:rsidRPr="008C3464">
        <w:rPr>
          <w:color w:val="000000"/>
          <w:u w:val="single"/>
        </w:rPr>
        <w:t>even</w:t>
      </w:r>
      <w:r w:rsidRPr="008C3464">
        <w:rPr>
          <w:color w:val="000000"/>
        </w:rPr>
        <w:t> </w:t>
      </w:r>
      <w:r w:rsidRPr="008C3464">
        <w:rPr>
          <w:color w:val="000000"/>
          <w:highlight w:val="cyan"/>
          <w:u w:val="single"/>
        </w:rPr>
        <w:t>the IRS</w:t>
      </w:r>
      <w:r w:rsidRPr="008C3464">
        <w:rPr>
          <w:color w:val="000000"/>
        </w:rPr>
        <w:t>. </w:t>
      </w:r>
      <w:r w:rsidRPr="008C3464">
        <w:rPr>
          <w:color w:val="000000"/>
          <w:u w:val="single"/>
        </w:rPr>
        <w:t>Social Security and Medicare payments continue as well</w:t>
      </w:r>
      <w:r w:rsidRPr="008C3464">
        <w:rPr>
          <w:color w:val="000000"/>
        </w:rPr>
        <w:t>.</w:t>
      </w:r>
    </w:p>
    <w:p w14:paraId="0C621632" w14:textId="77777777" w:rsidR="001E0C2D" w:rsidRPr="008C3464" w:rsidRDefault="001E0C2D" w:rsidP="001E0C2D">
      <w:pPr>
        <w:spacing w:line="235" w:lineRule="atLeast"/>
        <w:rPr>
          <w:color w:val="000000"/>
          <w:sz w:val="16"/>
        </w:rPr>
      </w:pPr>
      <w:r w:rsidRPr="008C3464">
        <w:rPr>
          <w:color w:val="000000"/>
          <w:sz w:val="16"/>
        </w:rPr>
        <w:t>For sure, some services are put on hold. Around 400,000 federal workers were furloughed during the last shutdown in 2013 with another 1.2 million who worked but were paid late. Of course, </w:t>
      </w:r>
      <w:r w:rsidRPr="008C3464">
        <w:rPr>
          <w:color w:val="000000"/>
          <w:u w:val="single"/>
        </w:rPr>
        <w:t>even those furloughed workers eventually received their full salaries</w:t>
      </w:r>
      <w:r w:rsidRPr="008C3464">
        <w:rPr>
          <w:color w:val="000000"/>
          <w:sz w:val="16"/>
        </w:rPr>
        <w:t>. </w:t>
      </w:r>
      <w:r w:rsidRPr="008C3464">
        <w:rPr>
          <w:color w:val="000000"/>
          <w:u w:val="single"/>
        </w:rPr>
        <w:t>Some of them even received overtime pay</w:t>
      </w:r>
      <w:r w:rsidRPr="008C3464">
        <w:rPr>
          <w:color w:val="000000"/>
          <w:sz w:val="16"/>
        </w:rPr>
        <w:t>.</w:t>
      </w:r>
    </w:p>
    <w:p w14:paraId="29FA3C28" w14:textId="77777777" w:rsidR="001E0C2D" w:rsidRPr="008C3464" w:rsidRDefault="001E0C2D" w:rsidP="001E0C2D">
      <w:pPr>
        <w:spacing w:line="235" w:lineRule="atLeast"/>
        <w:rPr>
          <w:color w:val="000000"/>
          <w:sz w:val="16"/>
        </w:rPr>
      </w:pPr>
      <w:r w:rsidRPr="008C3464">
        <w:rPr>
          <w:color w:val="000000"/>
          <w:sz w:val="16"/>
        </w:rPr>
        <w:t>In other words, </w:t>
      </w:r>
      <w:r w:rsidRPr="008C3464">
        <w:rPr>
          <w:color w:val="000000"/>
          <w:highlight w:val="cyan"/>
          <w:u w:val="single"/>
        </w:rPr>
        <w:t>shutdowns</w:t>
      </w:r>
      <w:r w:rsidRPr="008C3464">
        <w:rPr>
          <w:color w:val="000000"/>
          <w:sz w:val="16"/>
        </w:rPr>
        <w:t> </w:t>
      </w:r>
      <w:r w:rsidRPr="008C3464">
        <w:rPr>
          <w:color w:val="000000"/>
          <w:u w:val="single"/>
        </w:rPr>
        <w:t>for federal workers</w:t>
      </w:r>
      <w:r w:rsidRPr="008C3464">
        <w:rPr>
          <w:color w:val="000000"/>
          <w:sz w:val="16"/>
        </w:rPr>
        <w:t> </w:t>
      </w:r>
      <w:r w:rsidRPr="008C3464">
        <w:rPr>
          <w:color w:val="000000"/>
          <w:highlight w:val="cyan"/>
          <w:u w:val="single"/>
        </w:rPr>
        <w:t>are more like an</w:t>
      </w:r>
      <w:r w:rsidRPr="008C3464">
        <w:rPr>
          <w:color w:val="000000"/>
          <w:sz w:val="16"/>
        </w:rPr>
        <w:t> </w:t>
      </w:r>
      <w:r w:rsidRPr="008C3464">
        <w:rPr>
          <w:b/>
          <w:bCs/>
          <w:color w:val="000000"/>
          <w:highlight w:val="cyan"/>
          <w:u w:val="single"/>
        </w:rPr>
        <w:t>unplanned paid vacation</w:t>
      </w:r>
      <w:r w:rsidRPr="008C3464">
        <w:rPr>
          <w:color w:val="000000"/>
          <w:sz w:val="16"/>
        </w:rPr>
        <w:t>.</w:t>
      </w:r>
    </w:p>
    <w:p w14:paraId="7FE282A6" w14:textId="77777777" w:rsidR="001E0C2D" w:rsidRPr="008C3464" w:rsidRDefault="001E0C2D" w:rsidP="001E0C2D">
      <w:pPr>
        <w:spacing w:line="235" w:lineRule="atLeast"/>
        <w:rPr>
          <w:color w:val="000000"/>
          <w:sz w:val="16"/>
          <w:szCs w:val="16"/>
        </w:rPr>
      </w:pPr>
      <w:r w:rsidRPr="008C3464">
        <w:rPr>
          <w:color w:val="000000"/>
          <w:sz w:val="16"/>
          <w:szCs w:val="16"/>
        </w:rPr>
        <w:t>Others aren't so lucky. Government contractors endure delays in their payments and don't get any bonuses for waiting. Some mortgage applications can be delayed. People who need passports or want to visit national parks are out of luck.</w:t>
      </w:r>
    </w:p>
    <w:p w14:paraId="2FBB1C62" w14:textId="77777777" w:rsidR="001E0C2D" w:rsidRPr="008C3464" w:rsidRDefault="001E0C2D" w:rsidP="001E0C2D">
      <w:pPr>
        <w:spacing w:line="235" w:lineRule="atLeast"/>
        <w:rPr>
          <w:color w:val="000000"/>
          <w:sz w:val="16"/>
        </w:rPr>
      </w:pPr>
      <w:r w:rsidRPr="008C3464">
        <w:rPr>
          <w:color w:val="000000"/>
          <w:sz w:val="16"/>
        </w:rPr>
        <w:t>No one should just brush off those inconveniences. Yet for the most part, </w:t>
      </w:r>
      <w:r w:rsidRPr="008C3464">
        <w:rPr>
          <w:color w:val="000000"/>
          <w:u w:val="single"/>
        </w:rPr>
        <w:t>calling a shutdown a "shutdown" is a major stretch of the imagination</w:t>
      </w:r>
      <w:r w:rsidRPr="008C3464">
        <w:rPr>
          <w:color w:val="000000"/>
          <w:sz w:val="16"/>
        </w:rPr>
        <w:t>.</w:t>
      </w:r>
    </w:p>
    <w:p w14:paraId="383C9BAB" w14:textId="77777777" w:rsidR="001E0C2D" w:rsidRPr="008C3464" w:rsidRDefault="001E0C2D" w:rsidP="001E0C2D">
      <w:pPr>
        <w:spacing w:line="235" w:lineRule="atLeast"/>
        <w:rPr>
          <w:color w:val="000000"/>
          <w:sz w:val="16"/>
        </w:rPr>
      </w:pPr>
      <w:r w:rsidRPr="008C3464">
        <w:rPr>
          <w:color w:val="000000"/>
          <w:u w:val="single"/>
        </w:rPr>
        <w:t>But the term fits right into the</w:t>
      </w:r>
      <w:r w:rsidRPr="008C3464">
        <w:rPr>
          <w:color w:val="000000"/>
          <w:sz w:val="16"/>
        </w:rPr>
        <w:t> </w:t>
      </w:r>
      <w:r w:rsidRPr="008C3464">
        <w:rPr>
          <w:b/>
          <w:bCs/>
          <w:color w:val="000000"/>
          <w:u w:val="single"/>
        </w:rPr>
        <w:t>bipartisan scam</w:t>
      </w:r>
      <w:r w:rsidRPr="008C3464">
        <w:rPr>
          <w:color w:val="000000"/>
          <w:sz w:val="16"/>
        </w:rPr>
        <w:t> </w:t>
      </w:r>
      <w:r w:rsidRPr="008C3464">
        <w:rPr>
          <w:color w:val="000000"/>
          <w:u w:val="single"/>
        </w:rPr>
        <w:t>Washington has been running for years</w:t>
      </w:r>
      <w:r w:rsidRPr="008C3464">
        <w:rPr>
          <w:color w:val="000000"/>
          <w:sz w:val="16"/>
        </w:rPr>
        <w:t>. Without scare and hurry-up tactics, none of our huge debt and sprawling federal government would be possible.</w:t>
      </w:r>
    </w:p>
    <w:p w14:paraId="082CAE37" w14:textId="77777777" w:rsidR="001E0C2D" w:rsidRPr="008C3464" w:rsidRDefault="001E0C2D" w:rsidP="001E0C2D">
      <w:pPr>
        <w:spacing w:line="235" w:lineRule="atLeast"/>
        <w:rPr>
          <w:color w:val="000000"/>
          <w:sz w:val="16"/>
          <w:szCs w:val="16"/>
        </w:rPr>
      </w:pPr>
      <w:r w:rsidRPr="008C3464">
        <w:rPr>
          <w:color w:val="000000"/>
          <w:sz w:val="16"/>
          <w:szCs w:val="16"/>
        </w:rPr>
        <w:t>The con game works like this: The federal government keeps expanding and expanding. New departments and spending programs are launched with regularity. But somehow they immediately become sacred cows as if they had existed since 1776.</w:t>
      </w:r>
    </w:p>
    <w:p w14:paraId="35242536" w14:textId="77777777" w:rsidR="001E0C2D" w:rsidRPr="008C3464" w:rsidRDefault="001E0C2D" w:rsidP="001E0C2D">
      <w:pPr>
        <w:spacing w:line="235" w:lineRule="atLeast"/>
        <w:rPr>
          <w:color w:val="000000"/>
          <w:sz w:val="16"/>
          <w:szCs w:val="16"/>
        </w:rPr>
      </w:pPr>
      <w:r w:rsidRPr="008C3464">
        <w:rPr>
          <w:color w:val="000000"/>
          <w:sz w:val="16"/>
          <w:szCs w:val="16"/>
        </w:rPr>
        <w:t>Deficits keep rising even though incoming revenues break record after record. But we're told the only reasonable way to cut the debt is increase revenues. Whenever anyone questions the need or oversight for new spending, the word "emergency" is slapped onto it, so reasonable caution — and the people asking for it — are disregarded and even demonized.</w:t>
      </w:r>
    </w:p>
    <w:p w14:paraId="46B4490E" w14:textId="77777777" w:rsidR="001E0C2D" w:rsidRPr="008C3464" w:rsidRDefault="001E0C2D" w:rsidP="001E0C2D">
      <w:pPr>
        <w:spacing w:line="235" w:lineRule="atLeast"/>
        <w:rPr>
          <w:color w:val="000000"/>
          <w:sz w:val="16"/>
        </w:rPr>
      </w:pPr>
      <w:r w:rsidRPr="008C3464">
        <w:rPr>
          <w:color w:val="000000"/>
          <w:sz w:val="16"/>
        </w:rPr>
        <w:t>The government shutdown scam wraps all of the above elements into one stinky package. First, </w:t>
      </w:r>
      <w:r w:rsidRPr="008C3464">
        <w:rPr>
          <w:color w:val="000000"/>
          <w:u w:val="single"/>
        </w:rPr>
        <w:t>it uses the hyperbolic and 85 percent inaccurate "shutdown" title</w:t>
      </w:r>
      <w:r w:rsidRPr="008C3464">
        <w:rPr>
          <w:color w:val="000000"/>
          <w:sz w:val="16"/>
        </w:rPr>
        <w:t>. Second, </w:t>
      </w:r>
      <w:r w:rsidRPr="008C3464">
        <w:rPr>
          <w:color w:val="000000"/>
          <w:u w:val="single"/>
        </w:rPr>
        <w:t>it always comes with fast-approaching deadlines</w:t>
      </w:r>
      <w:r w:rsidRPr="008C3464">
        <w:rPr>
          <w:color w:val="000000"/>
          <w:sz w:val="16"/>
        </w:rPr>
        <w:t>, (this latest one is December 8th), </w:t>
      </w:r>
      <w:r w:rsidRPr="008C3464">
        <w:rPr>
          <w:color w:val="000000"/>
          <w:u w:val="single"/>
        </w:rPr>
        <w:t>that discourage any fair-minded critics from asking for more scrutiny</w:t>
      </w:r>
      <w:r w:rsidRPr="008C3464">
        <w:rPr>
          <w:color w:val="000000"/>
          <w:sz w:val="16"/>
        </w:rPr>
        <w:t>. Third, </w:t>
      </w:r>
      <w:r w:rsidRPr="008C3464">
        <w:rPr>
          <w:color w:val="000000"/>
          <w:u w:val="single"/>
        </w:rPr>
        <w:t>the "solution" is always connected to agreeing to more spending</w:t>
      </w:r>
      <w:r w:rsidRPr="008C3464">
        <w:rPr>
          <w:color w:val="000000"/>
          <w:sz w:val="16"/>
        </w:rPr>
        <w:t>, as opposed to an across-the-board spending cut of any kind.</w:t>
      </w:r>
    </w:p>
    <w:p w14:paraId="0D638005" w14:textId="77777777" w:rsidR="001E0C2D" w:rsidRPr="008C3464" w:rsidRDefault="001E0C2D" w:rsidP="001E0C2D">
      <w:pPr>
        <w:spacing w:line="235" w:lineRule="atLeast"/>
        <w:rPr>
          <w:color w:val="000000"/>
          <w:sz w:val="16"/>
          <w:szCs w:val="16"/>
        </w:rPr>
      </w:pPr>
      <w:r w:rsidRPr="008C3464">
        <w:rPr>
          <w:color w:val="000000"/>
          <w:sz w:val="16"/>
          <w:szCs w:val="16"/>
        </w:rPr>
        <w:t>It's like out of control spending has a superhero bodyguard and its name is "government shutdown."</w:t>
      </w:r>
    </w:p>
    <w:p w14:paraId="3D3302CE" w14:textId="77777777" w:rsidR="001E0C2D" w:rsidRPr="008C3464" w:rsidRDefault="001E0C2D" w:rsidP="001E0C2D">
      <w:pPr>
        <w:spacing w:line="235" w:lineRule="atLeast"/>
        <w:rPr>
          <w:color w:val="000000"/>
          <w:sz w:val="16"/>
          <w:szCs w:val="16"/>
        </w:rPr>
      </w:pPr>
      <w:r w:rsidRPr="008C3464">
        <w:rPr>
          <w:color w:val="000000"/>
          <w:sz w:val="16"/>
          <w:szCs w:val="16"/>
        </w:rPr>
        <w:t>But there's one more thing that makes government shutdown battles a particularly egregious example of D.C. dishonesty. That is, they're usually not really about spending at all. They have historically grown out of debates over partisan wedge issues including abortion, oil drilling, and civil rights.</w:t>
      </w:r>
    </w:p>
    <w:p w14:paraId="68FF5B25" w14:textId="77777777" w:rsidR="001E0C2D" w:rsidRPr="008C3464" w:rsidRDefault="001E0C2D" w:rsidP="001E0C2D">
      <w:pPr>
        <w:spacing w:line="235" w:lineRule="atLeast"/>
        <w:rPr>
          <w:color w:val="000000"/>
          <w:sz w:val="16"/>
        </w:rPr>
      </w:pPr>
      <w:r w:rsidRPr="008C3464">
        <w:rPr>
          <w:color w:val="000000"/>
          <w:sz w:val="16"/>
        </w:rPr>
        <w:t>That last shutdown in 2013 was about Obamacare. This time, the face-off is more and more about a dispute on immigration. But the Constitution connects almost every government policy to the Congressional power of the purse. So </w:t>
      </w:r>
      <w:r w:rsidRPr="008C3464">
        <w:rPr>
          <w:color w:val="000000"/>
          <w:u w:val="single"/>
        </w:rPr>
        <w:t>it's easy for political opportunists to take the budget and use it as a hostage whenever they have enough will to do so</w:t>
      </w:r>
      <w:r w:rsidRPr="008C3464">
        <w:rPr>
          <w:color w:val="000000"/>
          <w:sz w:val="16"/>
        </w:rPr>
        <w:t>.</w:t>
      </w:r>
    </w:p>
    <w:p w14:paraId="27589121" w14:textId="77777777" w:rsidR="001E0C2D" w:rsidRPr="008C3464" w:rsidRDefault="001E0C2D" w:rsidP="001E0C2D">
      <w:pPr>
        <w:spacing w:line="235" w:lineRule="atLeast"/>
        <w:rPr>
          <w:color w:val="000000"/>
          <w:sz w:val="16"/>
        </w:rPr>
      </w:pPr>
      <w:r w:rsidRPr="008C3464">
        <w:rPr>
          <w:color w:val="000000"/>
          <w:sz w:val="16"/>
        </w:rPr>
        <w:t>When that happens, the actual issue of our exploding debts and unfunded future liabilities gets kicked down the road again by hysterical and grave sounding politicians and their enablers in most of the news media. </w:t>
      </w:r>
      <w:r w:rsidRPr="008C3464">
        <w:rPr>
          <w:color w:val="000000"/>
          <w:u w:val="single"/>
        </w:rPr>
        <w:t>They ensure that no matter how inconsequential "shutdowns" really are, they are perceived by the public as dire</w:t>
      </w:r>
      <w:r w:rsidRPr="008C3464">
        <w:rPr>
          <w:color w:val="000000"/>
          <w:sz w:val="16"/>
        </w:rPr>
        <w:t>.</w:t>
      </w:r>
    </w:p>
    <w:p w14:paraId="0BC46E0B" w14:textId="77777777" w:rsidR="001E0C2D" w:rsidRPr="008C3464" w:rsidRDefault="001E0C2D" w:rsidP="001E0C2D">
      <w:pPr>
        <w:spacing w:line="235" w:lineRule="atLeast"/>
        <w:rPr>
          <w:color w:val="000000"/>
          <w:sz w:val="16"/>
        </w:rPr>
      </w:pPr>
      <w:r w:rsidRPr="008C3464">
        <w:rPr>
          <w:color w:val="000000"/>
          <w:sz w:val="16"/>
        </w:rPr>
        <w:t>But </w:t>
      </w:r>
      <w:r w:rsidRPr="008C3464">
        <w:rPr>
          <w:color w:val="000000"/>
          <w:u w:val="single"/>
        </w:rPr>
        <w:t>try</w:t>
      </w:r>
      <w:r w:rsidRPr="008C3464">
        <w:rPr>
          <w:color w:val="000000"/>
          <w:sz w:val="16"/>
        </w:rPr>
        <w:t> </w:t>
      </w:r>
      <w:r w:rsidRPr="008C3464">
        <w:rPr>
          <w:color w:val="000000"/>
          <w:highlight w:val="cyan"/>
          <w:u w:val="single"/>
        </w:rPr>
        <w:t>thinking back to that last shutdown</w:t>
      </w:r>
      <w:r w:rsidRPr="008C3464">
        <w:rPr>
          <w:color w:val="000000"/>
          <w:sz w:val="16"/>
        </w:rPr>
        <w:t> </w:t>
      </w:r>
      <w:r w:rsidRPr="008C3464">
        <w:rPr>
          <w:color w:val="000000"/>
          <w:u w:val="single"/>
        </w:rPr>
        <w:t>when it happened</w:t>
      </w:r>
      <w:r w:rsidRPr="008C3464">
        <w:rPr>
          <w:color w:val="000000"/>
          <w:sz w:val="16"/>
        </w:rPr>
        <w:t> from October 1 to October 17, 2013. </w:t>
      </w:r>
      <w:r w:rsidRPr="008C3464">
        <w:rPr>
          <w:color w:val="000000"/>
          <w:u w:val="single"/>
        </w:rPr>
        <w:t>Don't just trust your raw memories, check your emails or social media posts from that time period for help</w:t>
      </w:r>
      <w:r w:rsidRPr="008C3464">
        <w:rPr>
          <w:color w:val="000000"/>
          <w:sz w:val="16"/>
        </w:rPr>
        <w:t>. </w:t>
      </w:r>
      <w:r w:rsidRPr="008C3464">
        <w:rPr>
          <w:color w:val="000000"/>
          <w:highlight w:val="cyan"/>
          <w:u w:val="single"/>
        </w:rPr>
        <w:t>See if they provide any evidence of</w:t>
      </w:r>
      <w:r w:rsidRPr="008C3464">
        <w:rPr>
          <w:color w:val="000000"/>
          <w:sz w:val="16"/>
        </w:rPr>
        <w:t> </w:t>
      </w:r>
      <w:r w:rsidRPr="008C3464">
        <w:rPr>
          <w:color w:val="000000"/>
          <w:u w:val="single"/>
        </w:rPr>
        <w:t>your life in tatters and</w:t>
      </w:r>
      <w:r w:rsidRPr="008C3464">
        <w:rPr>
          <w:color w:val="000000"/>
          <w:sz w:val="16"/>
        </w:rPr>
        <w:t> </w:t>
      </w:r>
      <w:r w:rsidRPr="008C3464">
        <w:rPr>
          <w:color w:val="000000"/>
          <w:highlight w:val="cyan"/>
          <w:u w:val="single"/>
        </w:rPr>
        <w:t>a nation in chaos</w:t>
      </w:r>
      <w:r w:rsidRPr="008C3464">
        <w:rPr>
          <w:color w:val="000000"/>
          <w:sz w:val="16"/>
        </w:rPr>
        <w:t>. </w:t>
      </w:r>
      <w:r w:rsidRPr="008C3464">
        <w:rPr>
          <w:color w:val="000000"/>
          <w:u w:val="single"/>
        </w:rPr>
        <w:t>The bet here is that</w:t>
      </w:r>
      <w:r w:rsidRPr="008C3464">
        <w:rPr>
          <w:color w:val="000000"/>
          <w:sz w:val="16"/>
        </w:rPr>
        <w:t> </w:t>
      </w:r>
      <w:r w:rsidRPr="008C3464">
        <w:rPr>
          <w:color w:val="000000"/>
          <w:highlight w:val="cyan"/>
          <w:u w:val="single"/>
        </w:rPr>
        <w:t>there will be</w:t>
      </w:r>
      <w:r w:rsidRPr="008C3464">
        <w:rPr>
          <w:color w:val="000000"/>
          <w:sz w:val="16"/>
        </w:rPr>
        <w:t> </w:t>
      </w:r>
      <w:r w:rsidRPr="008C3464">
        <w:rPr>
          <w:b/>
          <w:bCs/>
          <w:color w:val="000000"/>
          <w:highlight w:val="cyan"/>
          <w:u w:val="single"/>
        </w:rPr>
        <w:t>no such evidence</w:t>
      </w:r>
      <w:r w:rsidRPr="008C3464">
        <w:rPr>
          <w:color w:val="000000"/>
          <w:sz w:val="16"/>
        </w:rPr>
        <w:t> </w:t>
      </w:r>
      <w:r w:rsidRPr="008C3464">
        <w:rPr>
          <w:color w:val="000000"/>
          <w:u w:val="single"/>
        </w:rPr>
        <w:t>for the overwhelming majority of you</w:t>
      </w:r>
      <w:r w:rsidRPr="008C3464">
        <w:rPr>
          <w:color w:val="000000"/>
          <w:sz w:val="16"/>
        </w:rPr>
        <w:t>.</w:t>
      </w:r>
    </w:p>
    <w:p w14:paraId="09BE4150" w14:textId="77777777" w:rsidR="001E0C2D" w:rsidRPr="008C3464" w:rsidRDefault="001E0C2D" w:rsidP="001E0C2D">
      <w:pPr>
        <w:spacing w:line="235" w:lineRule="atLeast"/>
        <w:rPr>
          <w:color w:val="000000"/>
          <w:sz w:val="16"/>
        </w:rPr>
      </w:pPr>
      <w:r w:rsidRPr="008C3464">
        <w:rPr>
          <w:color w:val="000000"/>
          <w:sz w:val="16"/>
        </w:rPr>
        <w:t>That's where the danger really lies for the political class and business as usual in Washington. </w:t>
      </w:r>
      <w:r w:rsidRPr="008C3464">
        <w:rPr>
          <w:color w:val="000000"/>
          <w:u w:val="single"/>
        </w:rPr>
        <w:t>That is, this scam is in danger if more voters, and the people supposedly holding our political leaders up to scrutiny, would just look at these shutdown threats more clearly</w:t>
      </w:r>
      <w:r w:rsidRPr="008C3464">
        <w:rPr>
          <w:color w:val="000000"/>
          <w:sz w:val="16"/>
        </w:rPr>
        <w:t>. </w:t>
      </w:r>
      <w:r w:rsidRPr="008C3464">
        <w:rPr>
          <w:color w:val="000000"/>
          <w:u w:val="single"/>
        </w:rPr>
        <w:t>Then, at least that very key layer of the Washington budget con game would be peeled away</w:t>
      </w:r>
      <w:r w:rsidRPr="008C3464">
        <w:rPr>
          <w:color w:val="000000"/>
          <w:sz w:val="16"/>
        </w:rPr>
        <w:t>.</w:t>
      </w:r>
    </w:p>
    <w:p w14:paraId="62DC5F12" w14:textId="77777777" w:rsidR="001E0C2D" w:rsidRPr="008C3464" w:rsidRDefault="001E0C2D" w:rsidP="001E0C2D">
      <w:pPr>
        <w:spacing w:line="235" w:lineRule="atLeast"/>
        <w:rPr>
          <w:color w:val="000000"/>
          <w:sz w:val="16"/>
          <w:szCs w:val="16"/>
        </w:rPr>
      </w:pPr>
      <w:r w:rsidRPr="008C3464">
        <w:rPr>
          <w:color w:val="000000"/>
          <w:sz w:val="16"/>
          <w:szCs w:val="16"/>
        </w:rPr>
        <w:t xml:space="preserve">Yes, both parties are to blame. But until voters on all sides start to call baloney on the shutdown scare tactic, expect more of the hyperbole, </w:t>
      </w:r>
      <w:proofErr w:type="spellStart"/>
      <w:r w:rsidRPr="008C3464">
        <w:rPr>
          <w:color w:val="000000"/>
          <w:sz w:val="16"/>
          <w:szCs w:val="16"/>
        </w:rPr>
        <w:t>half truths</w:t>
      </w:r>
      <w:proofErr w:type="spellEnd"/>
      <w:r w:rsidRPr="008C3464">
        <w:rPr>
          <w:color w:val="000000"/>
          <w:sz w:val="16"/>
          <w:szCs w:val="16"/>
        </w:rPr>
        <w:t>, and deflection from the real issues to continue.</w:t>
      </w:r>
    </w:p>
    <w:p w14:paraId="3B381A8B" w14:textId="77777777" w:rsidR="001E0C2D" w:rsidRPr="008C3464" w:rsidRDefault="001E0C2D" w:rsidP="001E0C2D">
      <w:pPr>
        <w:spacing w:line="235" w:lineRule="atLeast"/>
        <w:rPr>
          <w:color w:val="000000"/>
        </w:rPr>
      </w:pPr>
      <w:r w:rsidRPr="008C3464">
        <w:rPr>
          <w:color w:val="000000"/>
          <w:u w:val="single"/>
        </w:rPr>
        <w:t>The only way it ends is if Americans get a healthy and timely dose of skepticism</w:t>
      </w:r>
      <w:r w:rsidRPr="008C3464">
        <w:rPr>
          <w:color w:val="000000"/>
        </w:rPr>
        <w:t>.</w:t>
      </w:r>
    </w:p>
    <w:p w14:paraId="725F1AA3" w14:textId="77777777" w:rsidR="001E0C2D" w:rsidRPr="008C3464" w:rsidRDefault="001E0C2D" w:rsidP="001E0C2D">
      <w:pPr>
        <w:spacing w:line="235" w:lineRule="atLeast"/>
        <w:rPr>
          <w:color w:val="000000"/>
        </w:rPr>
      </w:pPr>
    </w:p>
    <w:p w14:paraId="458DDEBE" w14:textId="77777777" w:rsidR="001E0C2D" w:rsidRPr="008C3464" w:rsidRDefault="001E0C2D" w:rsidP="001E0C2D">
      <w:pPr>
        <w:pStyle w:val="Heading4"/>
        <w:spacing w:before="30" w:line="278" w:lineRule="atLeast"/>
        <w:rPr>
          <w:rFonts w:cs="Calibri"/>
          <w:color w:val="000000"/>
        </w:rPr>
      </w:pPr>
      <w:r w:rsidRPr="008C3464">
        <w:rPr>
          <w:rFonts w:cs="Calibri"/>
          <w:color w:val="000000"/>
        </w:rPr>
        <w:t>No impact- shutdowns are routine and this one is small</w:t>
      </w:r>
    </w:p>
    <w:p w14:paraId="6EA6FEB4" w14:textId="77777777" w:rsidR="001E0C2D" w:rsidRPr="008C3464" w:rsidRDefault="001E0C2D" w:rsidP="001E0C2D">
      <w:pPr>
        <w:spacing w:after="120" w:line="235" w:lineRule="atLeast"/>
        <w:rPr>
          <w:color w:val="000000"/>
        </w:rPr>
      </w:pPr>
      <w:r w:rsidRPr="008C3464">
        <w:rPr>
          <w:color w:val="000000"/>
        </w:rPr>
        <w:t>Bill </w:t>
      </w:r>
      <w:r w:rsidRPr="008C3464">
        <w:rPr>
          <w:b/>
          <w:bCs/>
          <w:color w:val="000000"/>
          <w:sz w:val="26"/>
          <w:szCs w:val="26"/>
        </w:rPr>
        <w:t xml:space="preserve">Schneider, </w:t>
      </w:r>
      <w:r w:rsidRPr="008C3464">
        <w:t>12-31</w:t>
      </w:r>
      <w:r w:rsidRPr="008C3464">
        <w:rPr>
          <w:b/>
          <w:bCs/>
          <w:color w:val="000000"/>
          <w:sz w:val="26"/>
          <w:szCs w:val="26"/>
        </w:rPr>
        <w:t>-</w:t>
      </w:r>
      <w:r w:rsidRPr="008C3464">
        <w:rPr>
          <w:color w:val="000000"/>
        </w:rPr>
        <w:t>20</w:t>
      </w:r>
      <w:r w:rsidRPr="008C3464">
        <w:rPr>
          <w:rStyle w:val="Style13ptBold"/>
        </w:rPr>
        <w:t>18</w:t>
      </w:r>
      <w:r w:rsidRPr="008C3464">
        <w:rPr>
          <w:color w:val="000000"/>
        </w:rPr>
        <w:t>, (professor at the Schar School of Policy and Government at George Mason University) "Trump's government shutdown rhetoric is a reminder of just how normalized shutdowns have become," NBC News, https://www.nbcnews.com/think/opinion/trump-s-government-shutdown-rhetoric-reminder-just-how-normalized-shutdowns-ncna952911</w:t>
      </w:r>
    </w:p>
    <w:p w14:paraId="17863DDF" w14:textId="77777777" w:rsidR="001E0C2D" w:rsidRPr="008C3464" w:rsidRDefault="001E0C2D" w:rsidP="001E0C2D">
      <w:pPr>
        <w:spacing w:line="235" w:lineRule="atLeast"/>
        <w:rPr>
          <w:color w:val="000000"/>
          <w:sz w:val="16"/>
        </w:rPr>
      </w:pPr>
      <w:r w:rsidRPr="008C3464">
        <w:rPr>
          <w:color w:val="000000"/>
          <w:sz w:val="16"/>
        </w:rPr>
        <w:t>What’s really shocking about the </w:t>
      </w:r>
      <w:r w:rsidRPr="008C3464">
        <w:rPr>
          <w:color w:val="000000"/>
          <w:highlight w:val="cyan"/>
          <w:u w:val="single"/>
        </w:rPr>
        <w:t>government shutdown</w:t>
      </w:r>
      <w:r w:rsidRPr="008C3464">
        <w:rPr>
          <w:color w:val="000000"/>
          <w:sz w:val="16"/>
        </w:rPr>
        <w:t> is how an extreme tactic </w:t>
      </w:r>
      <w:r w:rsidRPr="008C3464">
        <w:rPr>
          <w:color w:val="000000"/>
          <w:highlight w:val="cyan"/>
          <w:u w:val="single"/>
        </w:rPr>
        <w:t>has become normalized</w:t>
      </w:r>
      <w:r w:rsidRPr="008C3464">
        <w:rPr>
          <w:color w:val="000000"/>
          <w:u w:val="single"/>
        </w:rPr>
        <w:t>. Shutdowns have become</w:t>
      </w:r>
      <w:r w:rsidRPr="008C3464">
        <w:rPr>
          <w:color w:val="000000"/>
          <w:sz w:val="16"/>
        </w:rPr>
        <w:t> </w:t>
      </w:r>
      <w:r w:rsidRPr="008C3464">
        <w:rPr>
          <w:color w:val="000000"/>
          <w:highlight w:val="cyan"/>
          <w:u w:val="single"/>
        </w:rPr>
        <w:t>virtually routine in Washington</w:t>
      </w:r>
      <w:r w:rsidRPr="008C3464">
        <w:rPr>
          <w:color w:val="000000"/>
          <w:sz w:val="16"/>
        </w:rPr>
        <w:t> — as a bargaining tactic.</w:t>
      </w:r>
    </w:p>
    <w:p w14:paraId="14005EDE" w14:textId="77777777" w:rsidR="001E0C2D" w:rsidRPr="008C3464" w:rsidRDefault="001E0C2D" w:rsidP="001E0C2D">
      <w:pPr>
        <w:spacing w:line="235" w:lineRule="atLeast"/>
        <w:rPr>
          <w:color w:val="000000"/>
          <w:sz w:val="16"/>
          <w:szCs w:val="16"/>
        </w:rPr>
      </w:pPr>
      <w:r w:rsidRPr="008C3464">
        <w:rPr>
          <w:color w:val="000000"/>
          <w:sz w:val="16"/>
          <w:szCs w:val="16"/>
        </w:rPr>
        <w:t>“If we don’t get what we want... I will shut down the government,” President Donald Trump declared when he met with Democratic congressional leaders on December 11. “I am proud to shut down the government for border security.”</w:t>
      </w:r>
    </w:p>
    <w:p w14:paraId="6D442FBB" w14:textId="77777777" w:rsidR="001E0C2D" w:rsidRPr="008C3464" w:rsidRDefault="001E0C2D" w:rsidP="001E0C2D">
      <w:pPr>
        <w:spacing w:line="235" w:lineRule="atLeast"/>
        <w:rPr>
          <w:color w:val="000000"/>
          <w:sz w:val="16"/>
        </w:rPr>
      </w:pPr>
      <w:r w:rsidRPr="008C3464">
        <w:rPr>
          <w:color w:val="000000"/>
          <w:highlight w:val="cyan"/>
          <w:u w:val="single"/>
        </w:rPr>
        <w:t>The assumption is that a shutdown is a national crisis</w:t>
      </w:r>
      <w:r w:rsidRPr="008C3464">
        <w:rPr>
          <w:color w:val="000000"/>
          <w:u w:val="single"/>
        </w:rPr>
        <w:t>. And</w:t>
      </w:r>
      <w:r w:rsidRPr="008C3464">
        <w:rPr>
          <w:color w:val="000000"/>
          <w:sz w:val="16"/>
        </w:rPr>
        <w:t> </w:t>
      </w:r>
      <w:r w:rsidRPr="008C3464">
        <w:rPr>
          <w:color w:val="000000"/>
          <w:highlight w:val="cyan"/>
          <w:u w:val="single"/>
        </w:rPr>
        <w:t>it was once regarded as just that.</w:t>
      </w:r>
      <w:r w:rsidRPr="008C3464">
        <w:rPr>
          <w:color w:val="000000"/>
          <w:sz w:val="16"/>
        </w:rPr>
        <w:t> But now the American public appears more inured to the fact that, according to a Senate Democrats fact sheet, roughly 420,000 federal workers are working without pay and 380,000 have been furloughed. Meanwhile, the shutdown may very well thrill Trump’s base, who see it as proof that their president is willing to fight for them. Trump solidified their support by asserting that most furloughed government workers are Democrats. So, like, who cares if there’s a shutdown?</w:t>
      </w:r>
    </w:p>
    <w:p w14:paraId="6BE804E7" w14:textId="77777777" w:rsidR="001E0C2D" w:rsidRPr="008C3464" w:rsidRDefault="001E0C2D" w:rsidP="001E0C2D">
      <w:pPr>
        <w:spacing w:line="235" w:lineRule="atLeast"/>
        <w:rPr>
          <w:color w:val="000000"/>
        </w:rPr>
      </w:pPr>
      <w:r w:rsidRPr="008C3464">
        <w:rPr>
          <w:color w:val="000000"/>
          <w:u w:val="single"/>
        </w:rPr>
        <w:t>The American public appears inured to the fact that roughly 420,000 federal workers are working without pay and 380,000 have been furloughed</w:t>
      </w:r>
      <w:r w:rsidRPr="008C3464">
        <w:rPr>
          <w:color w:val="000000"/>
        </w:rPr>
        <w:t>.</w:t>
      </w:r>
    </w:p>
    <w:p w14:paraId="3F110861" w14:textId="77777777" w:rsidR="001E0C2D" w:rsidRPr="008C3464" w:rsidRDefault="001E0C2D" w:rsidP="001E0C2D">
      <w:pPr>
        <w:spacing w:line="235" w:lineRule="atLeast"/>
        <w:rPr>
          <w:color w:val="000000"/>
          <w:sz w:val="16"/>
        </w:rPr>
      </w:pPr>
      <w:r w:rsidRPr="008C3464">
        <w:rPr>
          <w:color w:val="000000"/>
          <w:u w:val="single"/>
        </w:rPr>
        <w:t>In fact,</w:t>
      </w:r>
      <w:r w:rsidRPr="008C3464">
        <w:rPr>
          <w:color w:val="000000"/>
          <w:sz w:val="16"/>
        </w:rPr>
        <w:t> </w:t>
      </w:r>
      <w:r w:rsidRPr="008C3464">
        <w:rPr>
          <w:color w:val="000000"/>
          <w:highlight w:val="cyan"/>
          <w:u w:val="single"/>
        </w:rPr>
        <w:t>we’ve had 21 federal government shutdowns since 1976</w:t>
      </w:r>
      <w:r w:rsidRPr="008C3464">
        <w:rPr>
          <w:color w:val="000000"/>
          <w:sz w:val="16"/>
        </w:rPr>
        <w:t>. Most, however, lasted no more than a few days. The longest and most contentious was in late 1995 and early 1996, when House Speaker Newt Gingrich, R-Ga., led his new Republican majority into a standoff against President Bill Clinton in the fight over a budget deal.</w:t>
      </w:r>
    </w:p>
    <w:p w14:paraId="0B7B51D3" w14:textId="77777777" w:rsidR="001E0C2D" w:rsidRPr="008C3464" w:rsidRDefault="001E0C2D" w:rsidP="001E0C2D">
      <w:pPr>
        <w:spacing w:line="235" w:lineRule="atLeast"/>
        <w:rPr>
          <w:color w:val="000000"/>
          <w:sz w:val="16"/>
          <w:szCs w:val="16"/>
        </w:rPr>
      </w:pPr>
      <w:r w:rsidRPr="008C3464">
        <w:rPr>
          <w:color w:val="000000"/>
          <w:sz w:val="16"/>
          <w:szCs w:val="16"/>
        </w:rPr>
        <w:t>Gingrich admitted that he started the shutdown in part because he felt snubbed by Clinton when they returned from Israel on Air Force One. He had to sit in the back of the plane and exit using the rear door!</w:t>
      </w:r>
    </w:p>
    <w:p w14:paraId="14FEC44D" w14:textId="77777777" w:rsidR="001E0C2D" w:rsidRPr="008C3464" w:rsidRDefault="001E0C2D" w:rsidP="001E0C2D">
      <w:pPr>
        <w:spacing w:line="235" w:lineRule="atLeast"/>
        <w:rPr>
          <w:color w:val="000000"/>
          <w:sz w:val="16"/>
          <w:szCs w:val="16"/>
        </w:rPr>
      </w:pPr>
      <w:r w:rsidRPr="008C3464">
        <w:rPr>
          <w:color w:val="000000"/>
          <w:sz w:val="16"/>
          <w:szCs w:val="16"/>
        </w:rPr>
        <w:t>So, Gingrich’s fit of pique seemed to drive the shutdown. The New York Daily News labeled the speaker a “crybaby” in a front-page cartoon of “Baby Gingrich” throwing a tantrum — and he achieved the opposite of what he wanted as his influence in Washington was sharply diminished.</w:t>
      </w:r>
    </w:p>
    <w:p w14:paraId="0CBD7DBD" w14:textId="77777777" w:rsidR="001E0C2D" w:rsidRPr="008C3464" w:rsidRDefault="001E0C2D" w:rsidP="001E0C2D">
      <w:pPr>
        <w:spacing w:line="235" w:lineRule="atLeast"/>
        <w:rPr>
          <w:color w:val="000000"/>
          <w:sz w:val="16"/>
          <w:szCs w:val="16"/>
        </w:rPr>
      </w:pPr>
      <w:r w:rsidRPr="008C3464">
        <w:rPr>
          <w:color w:val="000000"/>
          <w:sz w:val="16"/>
          <w:szCs w:val="16"/>
        </w:rPr>
        <w:t>That shutdown, however, did produce a sense of crisis across the country. Is there the same sense of crisis now? Not so much.</w:t>
      </w:r>
    </w:p>
    <w:p w14:paraId="5C8D853D" w14:textId="77777777" w:rsidR="001E0C2D" w:rsidRPr="008C3464" w:rsidRDefault="001E0C2D" w:rsidP="001E0C2D">
      <w:pPr>
        <w:spacing w:line="235" w:lineRule="atLeast"/>
        <w:rPr>
          <w:color w:val="000000"/>
          <w:sz w:val="16"/>
        </w:rPr>
      </w:pPr>
      <w:r w:rsidRPr="008C3464">
        <w:rPr>
          <w:color w:val="000000"/>
          <w:sz w:val="16"/>
        </w:rPr>
        <w:t>Because </w:t>
      </w:r>
      <w:r w:rsidRPr="008C3464">
        <w:rPr>
          <w:color w:val="000000"/>
          <w:highlight w:val="cyan"/>
          <w:u w:val="single"/>
        </w:rPr>
        <w:t>shutdowns are no longer uncommon and unexpected</w:t>
      </w:r>
      <w:r w:rsidRPr="008C3464">
        <w:rPr>
          <w:color w:val="000000"/>
          <w:sz w:val="16"/>
        </w:rPr>
        <w:t>. Voters certainly see the shutdown as a problem. But </w:t>
      </w:r>
      <w:r w:rsidRPr="008C3464">
        <w:rPr>
          <w:color w:val="000000"/>
          <w:highlight w:val="cyan"/>
          <w:u w:val="single"/>
        </w:rPr>
        <w:t>there is no overwhelming</w:t>
      </w:r>
      <w:r w:rsidRPr="008C3464">
        <w:rPr>
          <w:color w:val="000000"/>
          <w:sz w:val="16"/>
        </w:rPr>
        <w:t> public </w:t>
      </w:r>
      <w:r w:rsidRPr="008C3464">
        <w:rPr>
          <w:color w:val="000000"/>
          <w:highlight w:val="cyan"/>
          <w:u w:val="single"/>
        </w:rPr>
        <w:t>urgency. “It’s become more of a shrug of the shoulders</w:t>
      </w:r>
      <w:r w:rsidRPr="008C3464">
        <w:rPr>
          <w:color w:val="000000"/>
          <w:sz w:val="16"/>
        </w:rPr>
        <w:t>.” said former Rep. Steve Israel, D-N.Y., who ran the Democratic Congressional Campaign Committee in 2014, “rather than this desperation to figure out who gets the blame.”</w:t>
      </w:r>
    </w:p>
    <w:p w14:paraId="3C3D5D3C" w14:textId="77777777" w:rsidR="001E0C2D" w:rsidRPr="008C3464" w:rsidRDefault="001E0C2D" w:rsidP="001E0C2D">
      <w:pPr>
        <w:spacing w:line="235" w:lineRule="atLeast"/>
        <w:rPr>
          <w:color w:val="000000"/>
          <w:sz w:val="16"/>
        </w:rPr>
      </w:pPr>
      <w:r w:rsidRPr="008C3464">
        <w:rPr>
          <w:color w:val="000000"/>
          <w:sz w:val="16"/>
        </w:rPr>
        <w:t>For one thing, </w:t>
      </w:r>
      <w:r w:rsidRPr="008C3464">
        <w:rPr>
          <w:color w:val="000000"/>
          <w:highlight w:val="cyan"/>
          <w:u w:val="single"/>
        </w:rPr>
        <w:t>this is a partial shutdown</w:t>
      </w:r>
      <w:r w:rsidRPr="008C3464">
        <w:rPr>
          <w:color w:val="000000"/>
          <w:u w:val="single"/>
        </w:rPr>
        <w:t>. Around</w:t>
      </w:r>
      <w:r w:rsidRPr="008C3464">
        <w:rPr>
          <w:color w:val="000000"/>
          <w:sz w:val="16"/>
        </w:rPr>
        <w:t> </w:t>
      </w:r>
      <w:r w:rsidRPr="008C3464">
        <w:rPr>
          <w:color w:val="000000"/>
          <w:highlight w:val="cyan"/>
          <w:u w:val="single"/>
        </w:rPr>
        <w:t>one quarter of the federal government</w:t>
      </w:r>
      <w:r w:rsidRPr="008C3464">
        <w:rPr>
          <w:color w:val="000000"/>
          <w:sz w:val="16"/>
        </w:rPr>
        <w:t> is closed, including NASA, some border patrol and customs agents and the Internal Revenue Service. (Oh my God, what will we do without the IRS?)</w:t>
      </w:r>
    </w:p>
    <w:p w14:paraId="192EAC1A" w14:textId="77777777" w:rsidR="001E0C2D" w:rsidRPr="008C3464" w:rsidRDefault="001E0C2D" w:rsidP="001E0C2D">
      <w:pPr>
        <w:spacing w:line="235" w:lineRule="atLeast"/>
        <w:rPr>
          <w:color w:val="000000"/>
          <w:sz w:val="16"/>
        </w:rPr>
      </w:pPr>
    </w:p>
    <w:p w14:paraId="2E8D2B1A" w14:textId="77777777" w:rsidR="001E0C2D" w:rsidRPr="008C3464" w:rsidRDefault="001E0C2D" w:rsidP="001E0C2D">
      <w:pPr>
        <w:pStyle w:val="Heading4"/>
      </w:pPr>
      <w:r w:rsidRPr="008C3464">
        <w:t xml:space="preserve">No impact to shutdowns -- 21 Thumpers in the past half-century </w:t>
      </w:r>
    </w:p>
    <w:p w14:paraId="78BB4D1F" w14:textId="77777777" w:rsidR="001E0C2D" w:rsidRPr="008C3464" w:rsidRDefault="001E0C2D" w:rsidP="001E0C2D">
      <w:pPr>
        <w:rPr>
          <w:b/>
          <w:bCs/>
        </w:rPr>
      </w:pPr>
      <w:r w:rsidRPr="008C3464">
        <w:rPr>
          <w:b/>
          <w:bCs/>
        </w:rPr>
        <w:t>Earl 18</w:t>
      </w:r>
      <w:r w:rsidRPr="008C3464">
        <w:t xml:space="preserve"> (Jennifer Earl, 1-19-2018, "A look back at every government shutdown in US history," Fox News, Jennifer Earl is an SEO editor at Fox News</w:t>
      </w:r>
      <w:r w:rsidRPr="008C3464">
        <w:rPr>
          <w:b/>
          <w:bCs/>
        </w:rPr>
        <w:t xml:space="preserve">. </w:t>
      </w:r>
      <w:r w:rsidRPr="008C3464">
        <w:t>https://www.foxnews.com/politics/a-look-back-at-every-government-shutdown-in-us-history, accessed 6-23-2023)//</w:t>
      </w:r>
      <w:proofErr w:type="spellStart"/>
      <w:r w:rsidRPr="008C3464">
        <w:t>Proze</w:t>
      </w:r>
      <w:r w:rsidRPr="008C3464">
        <w:rPr>
          <w:b/>
          <w:bCs/>
        </w:rPr>
        <w:t>s</w:t>
      </w:r>
      <w:proofErr w:type="spellEnd"/>
    </w:p>
    <w:p w14:paraId="448AA5CF" w14:textId="77777777" w:rsidR="001E0C2D" w:rsidRPr="008C3464" w:rsidRDefault="001E0C2D" w:rsidP="001E0C2D">
      <w:pPr>
        <w:rPr>
          <w:sz w:val="16"/>
          <w:szCs w:val="16"/>
        </w:rPr>
      </w:pPr>
      <w:r w:rsidRPr="008C3464">
        <w:rPr>
          <w:sz w:val="16"/>
          <w:szCs w:val="16"/>
        </w:rPr>
        <w:t xml:space="preserve">Lawmakers were hoping to prevent another government shutdown in 2018 — but failed to reach a deal by midnight on Dec. 22. As a result, the federal government witnessed its longest </w:t>
      </w:r>
      <w:proofErr w:type="spellStart"/>
      <w:r w:rsidRPr="008C3464">
        <w:rPr>
          <w:sz w:val="16"/>
          <w:szCs w:val="16"/>
        </w:rPr>
        <w:t>shutdown</w:t>
      </w:r>
      <w:proofErr w:type="spellEnd"/>
      <w:r w:rsidRPr="008C3464">
        <w:rPr>
          <w:sz w:val="16"/>
          <w:szCs w:val="16"/>
        </w:rPr>
        <w:t xml:space="preserve"> in history.</w:t>
      </w:r>
    </w:p>
    <w:p w14:paraId="1607C04E" w14:textId="77777777" w:rsidR="001E0C2D" w:rsidRPr="008C3464" w:rsidRDefault="001E0C2D" w:rsidP="001E0C2D">
      <w:pPr>
        <w:rPr>
          <w:sz w:val="16"/>
        </w:rPr>
      </w:pPr>
      <w:r w:rsidRPr="008C3464">
        <w:rPr>
          <w:rStyle w:val="StyleUnderline"/>
          <w:highlight w:val="cyan"/>
        </w:rPr>
        <w:t xml:space="preserve">The government has </w:t>
      </w:r>
      <w:r w:rsidRPr="008C3464">
        <w:rPr>
          <w:rStyle w:val="StyleUnderline"/>
        </w:rPr>
        <w:t xml:space="preserve">now </w:t>
      </w:r>
      <w:r w:rsidRPr="008C3464">
        <w:rPr>
          <w:rStyle w:val="StyleUnderline"/>
          <w:highlight w:val="cyan"/>
        </w:rPr>
        <w:t>shut down</w:t>
      </w:r>
      <w:r w:rsidRPr="008C3464">
        <w:rPr>
          <w:rStyle w:val="StyleUnderline"/>
        </w:rPr>
        <w:t xml:space="preserve"> a total of </w:t>
      </w:r>
      <w:r w:rsidRPr="008C3464">
        <w:rPr>
          <w:rStyle w:val="StyleUnderline"/>
          <w:highlight w:val="cyan"/>
        </w:rPr>
        <w:t>21 times since</w:t>
      </w:r>
      <w:r w:rsidRPr="008C3464">
        <w:rPr>
          <w:rStyle w:val="StyleUnderline"/>
        </w:rPr>
        <w:t xml:space="preserve"> Congress introduced the Congressional Budget and Impoundment Control Act, which established the federal budget process in </w:t>
      </w:r>
      <w:r w:rsidRPr="008C3464">
        <w:rPr>
          <w:rStyle w:val="StyleUnderline"/>
          <w:highlight w:val="cyan"/>
        </w:rPr>
        <w:t>1976</w:t>
      </w:r>
      <w:r w:rsidRPr="008C3464">
        <w:rPr>
          <w:sz w:val="16"/>
        </w:rPr>
        <w:t>. Half of those shutdowns occurred over a weekend.</w:t>
      </w:r>
    </w:p>
    <w:p w14:paraId="3B3ECE2C" w14:textId="77777777" w:rsidR="001E0C2D" w:rsidRDefault="001E0C2D" w:rsidP="001E0C2D"/>
    <w:p w14:paraId="737831CB" w14:textId="77777777" w:rsidR="001E0C2D" w:rsidRDefault="001E0C2D" w:rsidP="001E0C2D">
      <w:pPr>
        <w:pStyle w:val="Heading4"/>
      </w:pPr>
      <w:r>
        <w:t xml:space="preserve">Government shutdown scares are just </w:t>
      </w:r>
      <w:r w:rsidRPr="00001863">
        <w:rPr>
          <w:u w:val="single"/>
        </w:rPr>
        <w:t>media hype</w:t>
      </w:r>
      <w:r>
        <w:t xml:space="preserve">  </w:t>
      </w:r>
    </w:p>
    <w:p w14:paraId="651B2158" w14:textId="77777777" w:rsidR="001E0C2D" w:rsidRDefault="001E0C2D" w:rsidP="001E0C2D">
      <w:r>
        <w:t xml:space="preserve">Timothy </w:t>
      </w:r>
      <w:r w:rsidRPr="00760C5B">
        <w:rPr>
          <w:rStyle w:val="Style13ptBold"/>
        </w:rPr>
        <w:t>Snowball 19</w:t>
      </w:r>
      <w:r>
        <w:t xml:space="preserve"> (</w:t>
      </w:r>
      <w:r w:rsidRPr="00760C5B">
        <w:t>civil rights attorney focused on protecting the First Amendment rights of public employees at the highest judicial levels</w:t>
      </w:r>
      <w:r>
        <w:t>, “</w:t>
      </w:r>
      <w:r w:rsidRPr="00760C5B">
        <w:t>Government Shutdown: Fake News!</w:t>
      </w:r>
      <w:r>
        <w:t xml:space="preserve">”, </w:t>
      </w:r>
      <w:hyperlink r:id="rId284" w:history="1">
        <w:r w:rsidRPr="00A56F66">
          <w:rPr>
            <w:rStyle w:val="Hyperlink"/>
          </w:rPr>
          <w:t>https://pacificlegal.org/government-shutdowns-fake-news/</w:t>
        </w:r>
      </w:hyperlink>
      <w:r>
        <w:t>)AC</w:t>
      </w:r>
    </w:p>
    <w:p w14:paraId="5CDB1CAF" w14:textId="77777777" w:rsidR="001E0C2D" w:rsidRDefault="001E0C2D" w:rsidP="001E0C2D">
      <w:r w:rsidRPr="00760C5B">
        <w:rPr>
          <w:rStyle w:val="StyleUnderline"/>
        </w:rPr>
        <w:t>It seems like every week the mainstream media announces a new crisis facing the country.</w:t>
      </w:r>
      <w:r>
        <w:t xml:space="preserve"> First, we were told that the election of Donald Trump as president would “literally” destroy the United States (it didn’t). Then we were told that ending net neutrality would “literally” destroy the internet (nope). Finally, reforming the U.S. tax code to be more competitive would “literally” kill Americans (come on…). Ditto for the confirmation of Justice Brett Kavanaugh to the Supreme Court (ugh). And the list goes on and on. </w:t>
      </w:r>
      <w:r w:rsidRPr="00760C5B">
        <w:rPr>
          <w:rStyle w:val="StyleUnderline"/>
        </w:rPr>
        <w:t xml:space="preserve">Every event perceived to have even a minimal impact on politics is </w:t>
      </w:r>
      <w:r w:rsidRPr="00760C5B">
        <w:rPr>
          <w:rStyle w:val="Emphasis"/>
        </w:rPr>
        <w:t>spun by the mainstream media</w:t>
      </w:r>
      <w:r w:rsidRPr="00760C5B">
        <w:rPr>
          <w:rStyle w:val="StyleUnderline"/>
        </w:rPr>
        <w:t xml:space="preserve"> and cast as a catastrophic occurrence “literally” imperiling our collective futures.</w:t>
      </w:r>
      <w:r>
        <w:t xml:space="preserve"> And while this kind of manipulation is disingenuous in the extreme, it also represents just plain old effective politicking. </w:t>
      </w:r>
      <w:r w:rsidRPr="00481D89">
        <w:rPr>
          <w:rStyle w:val="Emphasis"/>
        </w:rPr>
        <w:t>Fear is the primary currency of power.</w:t>
      </w:r>
      <w:r>
        <w:rPr>
          <w:rStyle w:val="Emphasis"/>
        </w:rPr>
        <w:t xml:space="preserve"> </w:t>
      </w:r>
      <w:r>
        <w:t xml:space="preserve">Witness the latest declared crisis: </w:t>
      </w:r>
      <w:r w:rsidRPr="00481D89">
        <w:rPr>
          <w:rStyle w:val="StyleUnderline"/>
        </w:rPr>
        <w:t>The dreaded GOVERNMENT SHUTDOWN</w:t>
      </w:r>
      <w:r>
        <w:t xml:space="preserve"> of 2018! </w:t>
      </w:r>
      <w:r w:rsidRPr="00481D89">
        <w:rPr>
          <w:rStyle w:val="StyleUnderline"/>
        </w:rPr>
        <w:t>Never mind that the federal government has shut down before with little to no long term damage</w:t>
      </w:r>
      <w:r>
        <w:t xml:space="preserve"> (besides some overgrown grass on the National Mall and delayed paychecks for furloughed federal workers). Most recently in 1976, 1977, 1978, 1979, 1981, 1982, 1983, 1984, 1986, 1987, 1990, 1995, 1996, 2013, and twice in 2018. And yet </w:t>
      </w:r>
      <w:r w:rsidRPr="00481D89">
        <w:rPr>
          <w:rStyle w:val="StyleUnderline"/>
        </w:rPr>
        <w:t>the American republic is still standing</w:t>
      </w:r>
      <w:r>
        <w:t xml:space="preserve">. But to listen to the dire prognostications of the president and members of the Democratic Party in Congress is be led to the conclusion that the sky is (once again) falling. </w:t>
      </w:r>
      <w:r w:rsidRPr="00481D89">
        <w:rPr>
          <w:rStyle w:val="StyleUnderline"/>
        </w:rPr>
        <w:t>But what is the actual effect of the federal government shutting down?</w:t>
      </w:r>
      <w:r>
        <w:rPr>
          <w:rStyle w:val="StyleUnderline"/>
        </w:rPr>
        <w:t xml:space="preserve"> </w:t>
      </w:r>
      <w:r w:rsidRPr="00481D89">
        <w:rPr>
          <w:rStyle w:val="StyleUnderline"/>
        </w:rPr>
        <w:t>Not much.</w:t>
      </w:r>
      <w:r>
        <w:rPr>
          <w:rStyle w:val="StyleUnderline"/>
        </w:rPr>
        <w:t xml:space="preserve"> </w:t>
      </w:r>
      <w:r>
        <w:t xml:space="preserve">PLF As you can see reflected in the chart above, </w:t>
      </w:r>
      <w:r w:rsidRPr="00001863">
        <w:rPr>
          <w:rStyle w:val="StyleUnderline"/>
        </w:rPr>
        <w:t>the vast majority of the federal government is still in operation, shutdown or no shutdown. The word “shutdown” in this context is a misnomer. The federal government literally can’t shut down completely, because the vast majority of federal spending occurs on a non-discretionary basis. Non-discretionary payments continue pursuant to previously enacted statutes.</w:t>
      </w:r>
      <w:r>
        <w:t xml:space="preserve"> Congress has no discretion over these payments per a newly enacted (or rejected) budget. Even among the 8% of the federal budget that is not currently funded because of the shutdown, only “non-essential” programs and employees are affected. For “essential” employees it is business as usual. So what is the result of the big, scary, ominous, catastrophic GOVERNMENT SHUTDOWN of 2018? </w:t>
      </w:r>
      <w:r w:rsidRPr="00001863">
        <w:rPr>
          <w:rStyle w:val="StyleUnderline"/>
        </w:rPr>
        <w:t>About 400,000 non-essential federal employees will go without pay for a couple of weeks until the president and Congress come to an agreement, at which point they will more than likely be given back pay.</w:t>
      </w:r>
      <w:r>
        <w:rPr>
          <w:rStyle w:val="StyleUnderline"/>
        </w:rPr>
        <w:t xml:space="preserve"> </w:t>
      </w:r>
      <w:r>
        <w:t xml:space="preserve">The horror! Instead of buying into the media narrative or political hype, </w:t>
      </w:r>
      <w:r w:rsidRPr="00001863">
        <w:rPr>
          <w:rStyle w:val="StyleUnderline"/>
        </w:rPr>
        <w:t>more Americans should recognize that there is a difference between the actual crises facing the country and more fake news</w:t>
      </w:r>
      <w:r>
        <w:t xml:space="preserve">. We have many serious challenges ahead in the coming years. But the federal government being </w:t>
      </w:r>
      <w:proofErr w:type="spellStart"/>
      <w:r>
        <w:t>being</w:t>
      </w:r>
      <w:proofErr w:type="spellEnd"/>
      <w:r>
        <w:t xml:space="preserve"> partially shut down for a few weeks is certainly not one of them.*</w:t>
      </w:r>
    </w:p>
    <w:p w14:paraId="5CE85F1B" w14:textId="77777777" w:rsidR="001E0C2D" w:rsidRDefault="001E0C2D" w:rsidP="001E0C2D"/>
    <w:p w14:paraId="59958079" w14:textId="77777777" w:rsidR="001E0C2D" w:rsidRPr="008F24CC" w:rsidRDefault="001E0C2D" w:rsidP="001E0C2D">
      <w:pPr>
        <w:pStyle w:val="Heading4"/>
        <w:rPr>
          <w:u w:val="single"/>
        </w:rPr>
      </w:pPr>
      <w:r>
        <w:t xml:space="preserve">There have been 4 congressional shutdowns and the White House has </w:t>
      </w:r>
      <w:r w:rsidRPr="008F24CC">
        <w:rPr>
          <w:u w:val="single"/>
        </w:rPr>
        <w:t xml:space="preserve">contingency plans </w:t>
      </w:r>
    </w:p>
    <w:p w14:paraId="576E90DA" w14:textId="77777777" w:rsidR="001E0C2D" w:rsidRDefault="001E0C2D" w:rsidP="001E0C2D">
      <w:r>
        <w:t xml:space="preserve">Fatime </w:t>
      </w:r>
      <w:r w:rsidRPr="008F24CC">
        <w:rPr>
          <w:rStyle w:val="Style13ptBold"/>
        </w:rPr>
        <w:t>Hussein 5-18</w:t>
      </w:r>
      <w:r>
        <w:t xml:space="preserve"> (T</w:t>
      </w:r>
      <w:r w:rsidRPr="008F24CC">
        <w:t>reasury Department reporter for The Associated Pres</w:t>
      </w:r>
      <w:r>
        <w:t>s, “</w:t>
      </w:r>
      <w:r w:rsidRPr="008F24CC">
        <w:t>Here’s why a government default could be worse than a government shutdown</w:t>
      </w:r>
      <w:r>
        <w:t xml:space="preserve">”, </w:t>
      </w:r>
      <w:hyperlink r:id="rId285" w:history="1">
        <w:r w:rsidRPr="00A56F66">
          <w:rPr>
            <w:rStyle w:val="Hyperlink"/>
          </w:rPr>
          <w:t>https://www.pbs.org/newshour/politics/heres-why-a-government-default-could-be-worse-than-a-government-shutdown</w:t>
        </w:r>
      </w:hyperlink>
      <w:r>
        <w:t>)AC</w:t>
      </w:r>
    </w:p>
    <w:p w14:paraId="47B7CE71" w14:textId="77777777" w:rsidR="001E0C2D" w:rsidRDefault="001E0C2D" w:rsidP="001E0C2D">
      <w:r>
        <w:t xml:space="preserve">Government shutdown. A shutdown occurs when Congress doesn’t approve funding legislation so that the government can keep spending money to remain open. When Congress hasn’t authorized or extended government funding, there is no authority to spend money. Essential work continues — the military remains on guard — but most federal workers are sent home, and activities cease until Congress acts. It’s harmful to the economy, and can disrupt many lives, but </w:t>
      </w:r>
      <w:r w:rsidRPr="008F24CC">
        <w:rPr>
          <w:rStyle w:val="Emphasis"/>
        </w:rPr>
        <w:t>it’s is far from catastrophic</w:t>
      </w:r>
      <w:r w:rsidRPr="008F24CC">
        <w:rPr>
          <w:rStyle w:val="StyleUnderline"/>
        </w:rPr>
        <w:t>. The U.S. has experienced four true government shutdowns where operations were impacted by more than one business day</w:t>
      </w:r>
      <w:r>
        <w:t xml:space="preserve">, according to the Committee for a Responsible Federal Budget. That usually includes limitations on government services — like park maintenance and benefit checks — and non-essential federal employees are sent </w:t>
      </w:r>
      <w:proofErr w:type="spellStart"/>
      <w:r>
        <w:t>home.“We</w:t>
      </w:r>
      <w:proofErr w:type="spellEnd"/>
      <w:r>
        <w:t xml:space="preserve"> know what a government shutdown looks like,” said Shai </w:t>
      </w:r>
      <w:proofErr w:type="spellStart"/>
      <w:r>
        <w:t>Akabas</w:t>
      </w:r>
      <w:proofErr w:type="spellEnd"/>
      <w:r>
        <w:t xml:space="preserve">, director of economic policy at the nonprofit Bipartisan Policy Center. “And everyone knows on which date that will occur.” </w:t>
      </w:r>
      <w:r w:rsidRPr="008F24CC">
        <w:rPr>
          <w:rStyle w:val="StyleUnderline"/>
        </w:rPr>
        <w:t xml:space="preserve">The White House keeps a long list of agency </w:t>
      </w:r>
      <w:r w:rsidRPr="008F24CC">
        <w:rPr>
          <w:rStyle w:val="Emphasis"/>
        </w:rPr>
        <w:t>contingency plans</w:t>
      </w:r>
      <w:r w:rsidRPr="008F24CC">
        <w:rPr>
          <w:rStyle w:val="StyleUnderline"/>
        </w:rPr>
        <w:t xml:space="preserve"> in the event of a government shutdown</w:t>
      </w:r>
      <w:r>
        <w:t>. The country narrowly avoided one last December.</w:t>
      </w:r>
    </w:p>
    <w:p w14:paraId="71779752" w14:textId="77777777" w:rsidR="001E0C2D" w:rsidRDefault="001E0C2D" w:rsidP="001E0C2D"/>
    <w:p w14:paraId="13F50F91" w14:textId="77777777" w:rsidR="001E0C2D" w:rsidRDefault="001E0C2D" w:rsidP="001E0C2D">
      <w:pPr>
        <w:pStyle w:val="Heading4"/>
      </w:pPr>
      <w:r>
        <w:t>Neg cards are massively overblown – Shutdown doesn’t lead to any major impacts</w:t>
      </w:r>
    </w:p>
    <w:p w14:paraId="3B62DB02" w14:textId="77777777" w:rsidR="001E0C2D" w:rsidRDefault="001E0C2D" w:rsidP="001E0C2D">
      <w:r>
        <w:t xml:space="preserve">Jennifer </w:t>
      </w:r>
      <w:proofErr w:type="spellStart"/>
      <w:r w:rsidRPr="00DF79F2">
        <w:rPr>
          <w:rStyle w:val="Style13ptBold"/>
        </w:rPr>
        <w:t>Shutt</w:t>
      </w:r>
      <w:proofErr w:type="spellEnd"/>
      <w:r>
        <w:rPr>
          <w:rStyle w:val="Style13ptBold"/>
        </w:rPr>
        <w:t xml:space="preserve"> et. al</w:t>
      </w:r>
      <w:r w:rsidRPr="00DF79F2">
        <w:rPr>
          <w:rStyle w:val="Style13ptBold"/>
        </w:rPr>
        <w:t xml:space="preserve"> </w:t>
      </w:r>
      <w:r>
        <w:rPr>
          <w:rStyle w:val="Style13ptBold"/>
        </w:rPr>
        <w:t>‘</w:t>
      </w:r>
      <w:r w:rsidRPr="00DF79F2">
        <w:rPr>
          <w:rStyle w:val="Style13ptBold"/>
        </w:rPr>
        <w:t>23</w:t>
      </w:r>
      <w:r>
        <w:t xml:space="preserve"> [Jennifer, Ashley Murray, Jacob </w:t>
      </w:r>
      <w:proofErr w:type="spellStart"/>
      <w:r>
        <w:t>Fischler</w:t>
      </w:r>
      <w:proofErr w:type="spellEnd"/>
      <w:r>
        <w:t xml:space="preserve">, Jennifer covers the nation’s capital as a senior reporter for States Newsroom. Her coverage areas include congressional policy, politics and legal challenges with a focus on health care, unemployment, housing and aid to families, 5-9-2023, "A default on the U.S. debt would be far worse than a government shutdown. Here’s how.", https://idahocapitalsun.com/2023/05/22/a-default-on-the-u-s-debt-would-be-far-worse-than-a-government-shutdown-heres-how/, Idaho Capital Sun, accessed 6-29-2023 </w:t>
      </w:r>
      <w:hyperlink r:id="rId286" w:history="1">
        <w:r w:rsidRPr="00DF79F2">
          <w:rPr>
            <w:rStyle w:val="Hyperlink"/>
            <w:color w:val="000000" w:themeColor="text1"/>
          </w:rPr>
          <w:t>\\pa-zyg</w:t>
        </w:r>
      </w:hyperlink>
      <w:r>
        <w:t xml:space="preserve">]] </w:t>
      </w:r>
    </w:p>
    <w:p w14:paraId="5A78B171" w14:textId="77777777" w:rsidR="001E0C2D" w:rsidRDefault="001E0C2D" w:rsidP="001E0C2D">
      <w:pPr>
        <w:rPr>
          <w:sz w:val="14"/>
        </w:rPr>
      </w:pPr>
      <w:r w:rsidRPr="00BB0A47">
        <w:rPr>
          <w:sz w:val="14"/>
        </w:rPr>
        <w:t xml:space="preserve">WASHINGTON — A U.S. default on its debt would have a significantly broader impact on federal operations, financial markets and the global economy than recent government </w:t>
      </w:r>
      <w:r w:rsidRPr="00BB0A47">
        <w:rPr>
          <w:u w:val="single"/>
        </w:rPr>
        <w:t>shutdowns</w:t>
      </w:r>
      <w:r w:rsidRPr="00BB0A47">
        <w:rPr>
          <w:sz w:val="14"/>
        </w:rPr>
        <w:t xml:space="preserve"> that have </w:t>
      </w:r>
      <w:r w:rsidRPr="00BB0A47">
        <w:rPr>
          <w:u w:val="single"/>
        </w:rPr>
        <w:t xml:space="preserve">left ordinary Americans </w:t>
      </w:r>
      <w:r w:rsidRPr="00B93AA7">
        <w:rPr>
          <w:rStyle w:val="Emphasis"/>
        </w:rPr>
        <w:t>largely untouched</w:t>
      </w:r>
      <w:r w:rsidRPr="00BB0A47">
        <w:rPr>
          <w:sz w:val="14"/>
        </w:rPr>
        <w:t xml:space="preserve">. While the two have been confused frequently during debate over the debt limit, the federal </w:t>
      </w:r>
      <w:r w:rsidRPr="00BB0A47">
        <w:rPr>
          <w:u w:val="single"/>
        </w:rPr>
        <w:t xml:space="preserve">government has had </w:t>
      </w:r>
      <w:r w:rsidRPr="00B93AA7">
        <w:rPr>
          <w:rStyle w:val="Emphasis"/>
        </w:rPr>
        <w:t>considerable practice with partial government shutdowns</w:t>
      </w:r>
      <w:r w:rsidRPr="00BB0A47">
        <w:rPr>
          <w:u w:val="single"/>
        </w:rPr>
        <w:t xml:space="preserve"> during the past decade</w:t>
      </w:r>
      <w:r w:rsidRPr="00BB0A47">
        <w:rPr>
          <w:sz w:val="14"/>
        </w:rPr>
        <w:t xml:space="preserve"> — unlike a default on the debt, which would be uncharted territory. Treasury Secretary Janet Yellen has warned default could come as soon as June 1 without an agreement between Congress and President Joe Biden. </w:t>
      </w:r>
      <w:r w:rsidRPr="00BB0A47">
        <w:rPr>
          <w:u w:val="single"/>
        </w:rPr>
        <w:t xml:space="preserve">Government shutdowns </w:t>
      </w:r>
      <w:r w:rsidRPr="00B93AA7">
        <w:rPr>
          <w:rStyle w:val="Emphasis"/>
        </w:rPr>
        <w:t>don’t hit payments</w:t>
      </w:r>
      <w:r w:rsidRPr="00BB0A47">
        <w:rPr>
          <w:u w:val="single"/>
        </w:rPr>
        <w:t xml:space="preserve"> for Social Security, Medicare, or Medicaid</w:t>
      </w:r>
      <w:r w:rsidRPr="00BB0A47">
        <w:rPr>
          <w:sz w:val="14"/>
        </w:rPr>
        <w:t xml:space="preserve">, since Congress places those programs in the mandatory category that’s exempt from the annual government funding process and therefore predominantly exempt from funding lapses. A default would potentially reduce payments that keep millions of households afloat, as well as payments to states and providers for health care for elderly and low-income Americans. </w:t>
      </w:r>
      <w:r w:rsidRPr="00BB0A47">
        <w:rPr>
          <w:u w:val="single"/>
        </w:rPr>
        <w:t xml:space="preserve">Government shutdowns </w:t>
      </w:r>
      <w:r w:rsidRPr="00B93AA7">
        <w:rPr>
          <w:rStyle w:val="Emphasis"/>
        </w:rPr>
        <w:t xml:space="preserve">don’t affect the financial markets </w:t>
      </w:r>
      <w:r w:rsidRPr="00BB0A47">
        <w:rPr>
          <w:u w:val="single"/>
        </w:rPr>
        <w:t>that much anymore, meaning Americans’ retirement accounts typically don’t start shrinking the longer a lapse in government operations extends</w:t>
      </w:r>
      <w:r w:rsidRPr="00BB0A47">
        <w:rPr>
          <w:sz w:val="14"/>
        </w:rPr>
        <w:t xml:space="preserve">. Economists expect that would be much different in an unprecedented debt default. “In the first case, </w:t>
      </w:r>
      <w:r w:rsidRPr="00BB0A47">
        <w:rPr>
          <w:u w:val="single"/>
        </w:rPr>
        <w:t>there’s money available but no plan to authorize and appropriate expenditures of that money</w:t>
      </w:r>
      <w:r w:rsidRPr="00BB0A47">
        <w:rPr>
          <w:sz w:val="14"/>
        </w:rPr>
        <w:t xml:space="preserve">. That’s when the government shuts down,” explained </w:t>
      </w:r>
      <w:proofErr w:type="spellStart"/>
      <w:r w:rsidRPr="00BB0A47">
        <w:rPr>
          <w:sz w:val="14"/>
        </w:rPr>
        <w:t>Galston</w:t>
      </w:r>
      <w:proofErr w:type="spellEnd"/>
      <w:r w:rsidRPr="00BB0A47">
        <w:rPr>
          <w:sz w:val="14"/>
        </w:rPr>
        <w:t xml:space="preserve">, who served as a top domestic official in the Clinton administration. </w:t>
      </w:r>
    </w:p>
    <w:p w14:paraId="17B568BD" w14:textId="77777777" w:rsidR="001E0C2D" w:rsidRDefault="001E0C2D" w:rsidP="001E0C2D"/>
    <w:p w14:paraId="1075A88A" w14:textId="1D7312D9" w:rsidR="001E0C2D" w:rsidRDefault="001E0C2D" w:rsidP="001E0C2D">
      <w:pPr>
        <w:pStyle w:val="Heading3"/>
      </w:pPr>
      <w:r>
        <w:t>Impact---Econ</w:t>
      </w:r>
    </w:p>
    <w:p w14:paraId="12A90933" w14:textId="77777777" w:rsidR="001E0C2D" w:rsidRPr="008C3464" w:rsidRDefault="001E0C2D" w:rsidP="001E0C2D">
      <w:pPr>
        <w:spacing w:line="235" w:lineRule="atLeast"/>
        <w:rPr>
          <w:color w:val="000000"/>
          <w:sz w:val="16"/>
        </w:rPr>
      </w:pPr>
    </w:p>
    <w:p w14:paraId="79D2B5CD" w14:textId="77777777" w:rsidR="001E0C2D" w:rsidRDefault="001E0C2D" w:rsidP="001E0C2D">
      <w:pPr>
        <w:pStyle w:val="Heading4"/>
      </w:pPr>
      <w:r>
        <w:t>A government shutdown would be far from catastrophic for the economy</w:t>
      </w:r>
    </w:p>
    <w:p w14:paraId="2395763B" w14:textId="77777777" w:rsidR="001E0C2D" w:rsidRDefault="001E0C2D" w:rsidP="001E0C2D">
      <w:r w:rsidRPr="0072090A">
        <w:rPr>
          <w:rStyle w:val="Style13ptBold"/>
        </w:rPr>
        <w:t xml:space="preserve">Hussein </w:t>
      </w:r>
      <w:r>
        <w:rPr>
          <w:rStyle w:val="Style13ptBold"/>
        </w:rPr>
        <w:t>‘</w:t>
      </w:r>
      <w:r w:rsidRPr="0072090A">
        <w:rPr>
          <w:rStyle w:val="Style13ptBold"/>
        </w:rPr>
        <w:t>23</w:t>
      </w:r>
      <w:r>
        <w:t xml:space="preserve"> [</w:t>
      </w:r>
      <w:r w:rsidRPr="0072090A">
        <w:t>Fatima</w:t>
      </w:r>
      <w:r>
        <w:t>; May 18;</w:t>
      </w:r>
      <w:r w:rsidRPr="0072090A">
        <w:t xml:space="preserve"> Juris Doctor</w:t>
      </w:r>
      <w:r>
        <w:t xml:space="preserve"> at</w:t>
      </w:r>
      <w:r w:rsidRPr="0072090A">
        <w:t xml:space="preserve"> Florida Coastal School of Law</w:t>
      </w:r>
      <w:r>
        <w:t>,</w:t>
      </w:r>
      <w:r w:rsidRPr="0072090A">
        <w:t xml:space="preserve"> Bachelor’s Degree</w:t>
      </w:r>
      <w:r>
        <w:t xml:space="preserve"> in </w:t>
      </w:r>
      <w:r w:rsidRPr="0072090A">
        <w:t>English</w:t>
      </w:r>
      <w:r>
        <w:t xml:space="preserve"> at the University of Florida; </w:t>
      </w:r>
      <w:r w:rsidRPr="0072090A">
        <w:t xml:space="preserve">"Here's why a government default could be worse than a government shutdown," PBS NewsHour, </w:t>
      </w:r>
      <w:hyperlink r:id="rId287" w:history="1">
        <w:r w:rsidRPr="00CD7CD0">
          <w:rPr>
            <w:rStyle w:val="Hyperlink"/>
          </w:rPr>
          <w:t>https://www.pbs.org/newshour/politics/heres-why-a-government-default-could-be-worse-than-a-government-shutdown</w:t>
        </w:r>
      </w:hyperlink>
      <w:r>
        <w:t>; era]</w:t>
      </w:r>
    </w:p>
    <w:p w14:paraId="37E5798B" w14:textId="77777777" w:rsidR="001E0C2D" w:rsidRPr="0072090A" w:rsidRDefault="001E0C2D" w:rsidP="001E0C2D">
      <w:pPr>
        <w:rPr>
          <w:rStyle w:val="StyleUnderline"/>
        </w:rPr>
      </w:pPr>
      <w:r w:rsidRPr="0072090A">
        <w:rPr>
          <w:rStyle w:val="StyleUnderline"/>
        </w:rPr>
        <w:t xml:space="preserve">Government </w:t>
      </w:r>
      <w:r w:rsidRPr="0072090A">
        <w:rPr>
          <w:rStyle w:val="Emphasis"/>
          <w:highlight w:val="cyan"/>
        </w:rPr>
        <w:t>shutdown</w:t>
      </w:r>
    </w:p>
    <w:p w14:paraId="7974A79A" w14:textId="77777777" w:rsidR="001E0C2D" w:rsidRPr="0072090A" w:rsidRDefault="001E0C2D" w:rsidP="001E0C2D">
      <w:pPr>
        <w:rPr>
          <w:sz w:val="16"/>
        </w:rPr>
      </w:pPr>
      <w:r w:rsidRPr="0072090A">
        <w:rPr>
          <w:sz w:val="16"/>
        </w:rPr>
        <w:t xml:space="preserve">A shutdown </w:t>
      </w:r>
      <w:r w:rsidRPr="0072090A">
        <w:rPr>
          <w:rStyle w:val="StyleUnderline"/>
        </w:rPr>
        <w:t xml:space="preserve">occurs </w:t>
      </w:r>
      <w:r w:rsidRPr="0072090A">
        <w:rPr>
          <w:rStyle w:val="StyleUnderline"/>
          <w:highlight w:val="cyan"/>
        </w:rPr>
        <w:t>when Congress</w:t>
      </w:r>
      <w:r w:rsidRPr="0072090A">
        <w:rPr>
          <w:rStyle w:val="StyleUnderline"/>
        </w:rPr>
        <w:t xml:space="preserve"> </w:t>
      </w:r>
      <w:r w:rsidRPr="0072090A">
        <w:rPr>
          <w:rStyle w:val="Emphasis"/>
          <w:highlight w:val="cyan"/>
        </w:rPr>
        <w:t>doesn’t approve funding</w:t>
      </w:r>
      <w:r w:rsidRPr="0072090A">
        <w:rPr>
          <w:sz w:val="16"/>
        </w:rPr>
        <w:t xml:space="preserve"> legislation </w:t>
      </w:r>
      <w:r w:rsidRPr="0072090A">
        <w:rPr>
          <w:rStyle w:val="StyleUnderline"/>
        </w:rPr>
        <w:t>so</w:t>
      </w:r>
      <w:r w:rsidRPr="0072090A">
        <w:rPr>
          <w:sz w:val="16"/>
        </w:rPr>
        <w:t xml:space="preserve"> that </w:t>
      </w:r>
      <w:r w:rsidRPr="0072090A">
        <w:rPr>
          <w:rStyle w:val="StyleUnderline"/>
        </w:rPr>
        <w:t>the gov</w:t>
      </w:r>
      <w:r w:rsidRPr="0072090A">
        <w:rPr>
          <w:sz w:val="16"/>
        </w:rPr>
        <w:t xml:space="preserve">ernment </w:t>
      </w:r>
      <w:r w:rsidRPr="0072090A">
        <w:rPr>
          <w:rStyle w:val="StyleUnderline"/>
        </w:rPr>
        <w:t>can</w:t>
      </w:r>
      <w:r w:rsidRPr="0072090A">
        <w:rPr>
          <w:sz w:val="16"/>
        </w:rPr>
        <w:t xml:space="preserve"> </w:t>
      </w:r>
      <w:r w:rsidRPr="0072090A">
        <w:rPr>
          <w:rStyle w:val="StyleUnderline"/>
        </w:rPr>
        <w:t>keep spending money to remain open</w:t>
      </w:r>
      <w:r w:rsidRPr="0072090A">
        <w:rPr>
          <w:sz w:val="16"/>
        </w:rPr>
        <w:t>.</w:t>
      </w:r>
    </w:p>
    <w:p w14:paraId="0B4EC48C" w14:textId="77777777" w:rsidR="001E0C2D" w:rsidRPr="0072090A" w:rsidRDefault="001E0C2D" w:rsidP="001E0C2D">
      <w:pPr>
        <w:rPr>
          <w:sz w:val="16"/>
        </w:rPr>
      </w:pPr>
      <w:r w:rsidRPr="0072090A">
        <w:rPr>
          <w:sz w:val="16"/>
        </w:rPr>
        <w:t xml:space="preserve">When Congress hasn’t authorized or extended government funding, </w:t>
      </w:r>
      <w:r w:rsidRPr="0072090A">
        <w:rPr>
          <w:rStyle w:val="StyleUnderline"/>
        </w:rPr>
        <w:t>there is no authority to spend</w:t>
      </w:r>
      <w:r w:rsidRPr="0072090A">
        <w:rPr>
          <w:sz w:val="16"/>
        </w:rPr>
        <w:t xml:space="preserve"> </w:t>
      </w:r>
      <w:r w:rsidRPr="0072090A">
        <w:rPr>
          <w:rStyle w:val="StyleUnderline"/>
        </w:rPr>
        <w:t>money</w:t>
      </w:r>
      <w:r w:rsidRPr="0072090A">
        <w:rPr>
          <w:sz w:val="16"/>
        </w:rPr>
        <w:t xml:space="preserve">. </w:t>
      </w:r>
      <w:r w:rsidRPr="0072090A">
        <w:rPr>
          <w:rStyle w:val="StyleUnderline"/>
        </w:rPr>
        <w:t>Essential work continues</w:t>
      </w:r>
      <w:r w:rsidRPr="0072090A">
        <w:rPr>
          <w:sz w:val="16"/>
        </w:rPr>
        <w:t xml:space="preserve"> — the </w:t>
      </w:r>
      <w:r w:rsidRPr="0072090A">
        <w:rPr>
          <w:rStyle w:val="Emphasis"/>
          <w:highlight w:val="cyan"/>
        </w:rPr>
        <w:t>military remains on guard</w:t>
      </w:r>
      <w:r w:rsidRPr="0072090A">
        <w:rPr>
          <w:sz w:val="16"/>
        </w:rPr>
        <w:t xml:space="preserve"> — but most </w:t>
      </w:r>
      <w:r w:rsidRPr="0072090A">
        <w:rPr>
          <w:rStyle w:val="StyleUnderline"/>
        </w:rPr>
        <w:t>federal workers</w:t>
      </w:r>
      <w:r w:rsidRPr="0072090A">
        <w:rPr>
          <w:sz w:val="16"/>
        </w:rPr>
        <w:t xml:space="preserve"> are </w:t>
      </w:r>
      <w:r w:rsidRPr="0072090A">
        <w:rPr>
          <w:rStyle w:val="StyleUnderline"/>
        </w:rPr>
        <w:t>sent home</w:t>
      </w:r>
      <w:r w:rsidRPr="0072090A">
        <w:rPr>
          <w:sz w:val="16"/>
        </w:rPr>
        <w:t>, and activities cease until Congress acts.</w:t>
      </w:r>
    </w:p>
    <w:p w14:paraId="67D6DD3D" w14:textId="77777777" w:rsidR="001E0C2D" w:rsidRPr="0072090A" w:rsidRDefault="001E0C2D" w:rsidP="001E0C2D">
      <w:pPr>
        <w:rPr>
          <w:sz w:val="16"/>
        </w:rPr>
      </w:pPr>
      <w:r w:rsidRPr="0072090A">
        <w:rPr>
          <w:rStyle w:val="StyleUnderline"/>
          <w:highlight w:val="cyan"/>
        </w:rPr>
        <w:t>It’s harmful</w:t>
      </w:r>
      <w:r w:rsidRPr="0072090A">
        <w:rPr>
          <w:rStyle w:val="StyleUnderline"/>
        </w:rPr>
        <w:t xml:space="preserve"> to the econ</w:t>
      </w:r>
      <w:r w:rsidRPr="0072090A">
        <w:rPr>
          <w:sz w:val="16"/>
        </w:rPr>
        <w:t xml:space="preserve">omy, and can disrupt many lives, </w:t>
      </w:r>
      <w:r w:rsidRPr="0072090A">
        <w:rPr>
          <w:rStyle w:val="StyleUnderline"/>
          <w:highlight w:val="cyan"/>
        </w:rPr>
        <w:t>but</w:t>
      </w:r>
      <w:r w:rsidRPr="0072090A">
        <w:rPr>
          <w:sz w:val="16"/>
        </w:rPr>
        <w:t xml:space="preserve"> it’s is </w:t>
      </w:r>
      <w:r w:rsidRPr="0072090A">
        <w:rPr>
          <w:rStyle w:val="Emphasis"/>
          <w:highlight w:val="cyan"/>
        </w:rPr>
        <w:t>far from catastrophic</w:t>
      </w:r>
      <w:r w:rsidRPr="0072090A">
        <w:rPr>
          <w:sz w:val="16"/>
        </w:rPr>
        <w:t>.</w:t>
      </w:r>
    </w:p>
    <w:p w14:paraId="38F257B5" w14:textId="77777777" w:rsidR="001E0C2D" w:rsidRPr="0072090A" w:rsidRDefault="001E0C2D" w:rsidP="001E0C2D">
      <w:pPr>
        <w:rPr>
          <w:sz w:val="16"/>
        </w:rPr>
      </w:pPr>
      <w:r w:rsidRPr="0072090A">
        <w:rPr>
          <w:rStyle w:val="StyleUnderline"/>
        </w:rPr>
        <w:t xml:space="preserve">The </w:t>
      </w:r>
      <w:r w:rsidRPr="0072090A">
        <w:rPr>
          <w:rStyle w:val="StyleUnderline"/>
          <w:highlight w:val="cyan"/>
        </w:rPr>
        <w:t>U.S. has experienced</w:t>
      </w:r>
      <w:r w:rsidRPr="0072090A">
        <w:rPr>
          <w:rStyle w:val="StyleUnderline"/>
        </w:rPr>
        <w:t xml:space="preserve"> </w:t>
      </w:r>
      <w:r w:rsidRPr="0072090A">
        <w:rPr>
          <w:rStyle w:val="Emphasis"/>
          <w:highlight w:val="cyan"/>
        </w:rPr>
        <w:t>four</w:t>
      </w:r>
      <w:r w:rsidRPr="0072090A">
        <w:rPr>
          <w:sz w:val="16"/>
        </w:rPr>
        <w:t xml:space="preserve"> true government </w:t>
      </w:r>
      <w:r w:rsidRPr="0072090A">
        <w:rPr>
          <w:rStyle w:val="Emphasis"/>
          <w:highlight w:val="cyan"/>
        </w:rPr>
        <w:t>shutdowns</w:t>
      </w:r>
      <w:r w:rsidRPr="0072090A">
        <w:rPr>
          <w:sz w:val="16"/>
        </w:rPr>
        <w:t xml:space="preserve"> where operations were impacted by more than one business day, according to the Committee for a Responsible Federal Budget. That usually includes </w:t>
      </w:r>
      <w:r w:rsidRPr="0072090A">
        <w:rPr>
          <w:rStyle w:val="StyleUnderline"/>
        </w:rPr>
        <w:t>limitations on gov</w:t>
      </w:r>
      <w:r w:rsidRPr="0072090A">
        <w:rPr>
          <w:sz w:val="16"/>
        </w:rPr>
        <w:t xml:space="preserve">ernment </w:t>
      </w:r>
      <w:r w:rsidRPr="0072090A">
        <w:rPr>
          <w:rStyle w:val="StyleUnderline"/>
        </w:rPr>
        <w:t>services</w:t>
      </w:r>
      <w:r w:rsidRPr="0072090A">
        <w:rPr>
          <w:sz w:val="16"/>
        </w:rPr>
        <w:t xml:space="preserve"> — like </w:t>
      </w:r>
      <w:r w:rsidRPr="0072090A">
        <w:rPr>
          <w:rStyle w:val="StyleUnderline"/>
        </w:rPr>
        <w:t>park maintenance and benefit checks</w:t>
      </w:r>
      <w:r w:rsidRPr="0072090A">
        <w:rPr>
          <w:sz w:val="16"/>
        </w:rPr>
        <w:t xml:space="preserve"> — and </w:t>
      </w:r>
      <w:r w:rsidRPr="0072090A">
        <w:rPr>
          <w:rStyle w:val="StyleUnderline"/>
        </w:rPr>
        <w:t>non-essential</w:t>
      </w:r>
      <w:r w:rsidRPr="0072090A">
        <w:rPr>
          <w:sz w:val="16"/>
        </w:rPr>
        <w:t xml:space="preserve"> federal </w:t>
      </w:r>
      <w:r w:rsidRPr="0072090A">
        <w:rPr>
          <w:rStyle w:val="StyleUnderline"/>
        </w:rPr>
        <w:t>employees</w:t>
      </w:r>
      <w:r w:rsidRPr="0072090A">
        <w:rPr>
          <w:sz w:val="16"/>
        </w:rPr>
        <w:t xml:space="preserve"> are </w:t>
      </w:r>
      <w:r w:rsidRPr="0072090A">
        <w:rPr>
          <w:rStyle w:val="StyleUnderline"/>
        </w:rPr>
        <w:t>sent home</w:t>
      </w:r>
      <w:r w:rsidRPr="0072090A">
        <w:rPr>
          <w:sz w:val="16"/>
        </w:rPr>
        <w:t>.</w:t>
      </w:r>
    </w:p>
    <w:p w14:paraId="441B9FD5" w14:textId="77777777" w:rsidR="001E0C2D" w:rsidRPr="0072090A" w:rsidRDefault="001E0C2D" w:rsidP="001E0C2D">
      <w:pPr>
        <w:rPr>
          <w:sz w:val="16"/>
        </w:rPr>
      </w:pPr>
      <w:r w:rsidRPr="0072090A">
        <w:rPr>
          <w:sz w:val="16"/>
        </w:rPr>
        <w:t>“</w:t>
      </w:r>
      <w:r w:rsidRPr="0072090A">
        <w:rPr>
          <w:rStyle w:val="StyleUnderline"/>
          <w:highlight w:val="cyan"/>
        </w:rPr>
        <w:t>We know what a</w:t>
      </w:r>
      <w:r w:rsidRPr="0072090A">
        <w:rPr>
          <w:rStyle w:val="StyleUnderline"/>
        </w:rPr>
        <w:t xml:space="preserve"> gov</w:t>
      </w:r>
      <w:r w:rsidRPr="0072090A">
        <w:rPr>
          <w:sz w:val="16"/>
        </w:rPr>
        <w:t xml:space="preserve">ernment </w:t>
      </w:r>
      <w:r w:rsidRPr="0072090A">
        <w:rPr>
          <w:rStyle w:val="StyleUnderline"/>
          <w:highlight w:val="cyan"/>
        </w:rPr>
        <w:t>shutdown looks like</w:t>
      </w:r>
      <w:r w:rsidRPr="0072090A">
        <w:rPr>
          <w:sz w:val="16"/>
        </w:rPr>
        <w:t xml:space="preserve">,” said Shai </w:t>
      </w:r>
      <w:proofErr w:type="spellStart"/>
      <w:r w:rsidRPr="0072090A">
        <w:rPr>
          <w:sz w:val="16"/>
        </w:rPr>
        <w:t>Akabas</w:t>
      </w:r>
      <w:proofErr w:type="spellEnd"/>
      <w:r w:rsidRPr="0072090A">
        <w:rPr>
          <w:sz w:val="16"/>
        </w:rPr>
        <w:t xml:space="preserve">, director of economic policy at the nonprofit Bipartisan Policy Center. “And </w:t>
      </w:r>
      <w:r w:rsidRPr="0072090A">
        <w:rPr>
          <w:rStyle w:val="StyleUnderline"/>
        </w:rPr>
        <w:t>everyone knows on which date that will occur</w:t>
      </w:r>
      <w:r w:rsidRPr="0072090A">
        <w:rPr>
          <w:sz w:val="16"/>
        </w:rPr>
        <w:t>.”</w:t>
      </w:r>
    </w:p>
    <w:p w14:paraId="72CF897D" w14:textId="77777777" w:rsidR="001E0C2D" w:rsidRDefault="001E0C2D" w:rsidP="001E0C2D">
      <w:pPr>
        <w:rPr>
          <w:sz w:val="16"/>
        </w:rPr>
      </w:pPr>
      <w:r w:rsidRPr="0072090A">
        <w:rPr>
          <w:sz w:val="16"/>
        </w:rPr>
        <w:t xml:space="preserve">The </w:t>
      </w:r>
      <w:r w:rsidRPr="0072090A">
        <w:rPr>
          <w:rStyle w:val="StyleUnderline"/>
          <w:highlight w:val="cyan"/>
        </w:rPr>
        <w:t>White House keeps a</w:t>
      </w:r>
      <w:r w:rsidRPr="0072090A">
        <w:rPr>
          <w:sz w:val="16"/>
        </w:rPr>
        <w:t xml:space="preserve"> long </w:t>
      </w:r>
      <w:r w:rsidRPr="0072090A">
        <w:rPr>
          <w:rStyle w:val="Emphasis"/>
          <w:highlight w:val="cyan"/>
        </w:rPr>
        <w:t>list of</w:t>
      </w:r>
      <w:r w:rsidRPr="0072090A">
        <w:rPr>
          <w:sz w:val="16"/>
        </w:rPr>
        <w:t xml:space="preserve"> agency </w:t>
      </w:r>
      <w:r w:rsidRPr="0072090A">
        <w:rPr>
          <w:rStyle w:val="StyleUnderline"/>
        </w:rPr>
        <w:t xml:space="preserve">contingency </w:t>
      </w:r>
      <w:r w:rsidRPr="0072090A">
        <w:rPr>
          <w:rStyle w:val="Emphasis"/>
          <w:highlight w:val="cyan"/>
        </w:rPr>
        <w:t>plans</w:t>
      </w:r>
      <w:r w:rsidRPr="0072090A">
        <w:rPr>
          <w:rStyle w:val="StyleUnderline"/>
        </w:rPr>
        <w:t xml:space="preserve"> </w:t>
      </w:r>
      <w:r w:rsidRPr="0072090A">
        <w:rPr>
          <w:rStyle w:val="StyleUnderline"/>
          <w:highlight w:val="cyan"/>
        </w:rPr>
        <w:t>in</w:t>
      </w:r>
      <w:r w:rsidRPr="0072090A">
        <w:rPr>
          <w:sz w:val="16"/>
        </w:rPr>
        <w:t xml:space="preserve"> the event of </w:t>
      </w:r>
      <w:r w:rsidRPr="0072090A">
        <w:rPr>
          <w:rStyle w:val="StyleUnderline"/>
          <w:highlight w:val="cyan"/>
        </w:rPr>
        <w:t>a</w:t>
      </w:r>
      <w:r w:rsidRPr="0072090A">
        <w:rPr>
          <w:rStyle w:val="StyleUnderline"/>
        </w:rPr>
        <w:t xml:space="preserve"> gov</w:t>
      </w:r>
      <w:r w:rsidRPr="0072090A">
        <w:rPr>
          <w:sz w:val="16"/>
        </w:rPr>
        <w:t xml:space="preserve">ernment </w:t>
      </w:r>
      <w:r w:rsidRPr="0072090A">
        <w:rPr>
          <w:rStyle w:val="StyleUnderline"/>
          <w:highlight w:val="cyan"/>
        </w:rPr>
        <w:t>shutdown</w:t>
      </w:r>
      <w:r w:rsidRPr="0072090A">
        <w:rPr>
          <w:sz w:val="16"/>
        </w:rPr>
        <w:t>. The country narrowly avoided one last December.</w:t>
      </w:r>
    </w:p>
    <w:p w14:paraId="33FF9BC8" w14:textId="77777777" w:rsidR="001E0C2D" w:rsidRDefault="001E0C2D" w:rsidP="001E0C2D"/>
    <w:p w14:paraId="70082863" w14:textId="77777777" w:rsidR="001E0C2D" w:rsidRDefault="001E0C2D" w:rsidP="001E0C2D">
      <w:pPr>
        <w:pStyle w:val="Heading3"/>
      </w:pPr>
      <w:r>
        <w:t>Impact---Cyberattacks</w:t>
      </w:r>
    </w:p>
    <w:p w14:paraId="04024AEA" w14:textId="77777777" w:rsidR="001E0C2D" w:rsidRDefault="001E0C2D" w:rsidP="001E0C2D"/>
    <w:p w14:paraId="6700AA87" w14:textId="77777777" w:rsidR="001E0C2D" w:rsidRDefault="001E0C2D" w:rsidP="001E0C2D">
      <w:pPr>
        <w:pStyle w:val="Heading4"/>
      </w:pPr>
      <w:r>
        <w:t xml:space="preserve">Cyber breaches are common and take a </w:t>
      </w:r>
      <w:r w:rsidRPr="00145608">
        <w:rPr>
          <w:u w:val="single"/>
        </w:rPr>
        <w:t>long time</w:t>
      </w:r>
      <w:r>
        <w:t xml:space="preserve"> for effects to be felt </w:t>
      </w:r>
    </w:p>
    <w:p w14:paraId="1F9AEDBD" w14:textId="77777777" w:rsidR="001E0C2D" w:rsidRDefault="001E0C2D" w:rsidP="001E0C2D">
      <w:r>
        <w:t xml:space="preserve">Paul </w:t>
      </w:r>
      <w:r w:rsidRPr="00145608">
        <w:rPr>
          <w:rStyle w:val="Heading4Char"/>
        </w:rPr>
        <w:t>Bischoff 22</w:t>
      </w:r>
      <w:r>
        <w:t xml:space="preserve"> (Tech writer, privacy advocate, and VPN expert, “</w:t>
      </w:r>
      <w:r w:rsidRPr="00145608">
        <w:t>Government breaches – can you trust the US Government with your data?</w:t>
      </w:r>
      <w:r>
        <w:t xml:space="preserve">”, </w:t>
      </w:r>
      <w:hyperlink r:id="rId288" w:history="1">
        <w:r w:rsidRPr="00A56F66">
          <w:rPr>
            <w:rStyle w:val="Hyperlink"/>
          </w:rPr>
          <w:t>https://www.comparitech.com/blog/vpn-privacy/us-government-breaches/</w:t>
        </w:r>
      </w:hyperlink>
      <w:r>
        <w:t>)AC</w:t>
      </w:r>
    </w:p>
    <w:p w14:paraId="159F2655" w14:textId="77777777" w:rsidR="001E0C2D" w:rsidRDefault="001E0C2D" w:rsidP="001E0C2D">
      <w:r w:rsidRPr="00145608">
        <w:rPr>
          <w:rStyle w:val="Emphasis"/>
        </w:rPr>
        <w:t>Since 2014, the US government has suffered 822 breaches affecting nearly 175 million records</w:t>
      </w:r>
      <w:r>
        <w:t>. Based on the average cost per breached record (as reported by IBM each year), we estimate these breaches have cost government entities over $26 billion from 2014 to October 2022.</w:t>
      </w:r>
    </w:p>
    <w:p w14:paraId="158E46F9" w14:textId="77777777" w:rsidR="001E0C2D" w:rsidRPr="00145608" w:rsidRDefault="001E0C2D" w:rsidP="001E0C2D">
      <w:pPr>
        <w:rPr>
          <w:rStyle w:val="StyleUnderline"/>
        </w:rPr>
      </w:pPr>
      <w:r>
        <w:t xml:space="preserve">In </w:t>
      </w:r>
      <w:r w:rsidRPr="00145608">
        <w:rPr>
          <w:rStyle w:val="StyleUnderline"/>
        </w:rPr>
        <w:t>2018 and 2019, the number of government breaches hit an all-time high with 116 and 118 breaches respectively</w:t>
      </w:r>
      <w:r>
        <w:t xml:space="preserve">. In 2020, breaches decreased to 107 before increasing again to 116 in 2021. </w:t>
      </w:r>
      <w:r w:rsidRPr="00145608">
        <w:rPr>
          <w:rStyle w:val="StyleUnderline"/>
        </w:rPr>
        <w:t>So far this year, there have been 61 data breaches affecting 2.9 million people.</w:t>
      </w:r>
    </w:p>
    <w:p w14:paraId="0E458BDC" w14:textId="77777777" w:rsidR="001E0C2D" w:rsidRDefault="001E0C2D" w:rsidP="001E0C2D">
      <w:r>
        <w:t>The amount of records affected during these data breaches has reduced significantly in the last few years. 2018 saw a colossal 83 million breached records. They mainly stemmed from one breach on the US Postal Service, affecting 60 million records. In 2019, this figure dropped to 1.4 million before hovering around the 3 million mark for the next three years.</w:t>
      </w:r>
    </w:p>
    <w:p w14:paraId="1D1342C0" w14:textId="77777777" w:rsidR="001E0C2D" w:rsidRDefault="001E0C2D" w:rsidP="001E0C2D">
      <w:r w:rsidRPr="00145608">
        <w:rPr>
          <w:rStyle w:val="StyleUnderline"/>
        </w:rPr>
        <w:t>Over the last four years, the average number of records involved per government data breach has increased.</w:t>
      </w:r>
      <w:r>
        <w:t xml:space="preserve"> From 17,400 in 2019 to 42,097 in 2020 and 40,440 in 2021, the average number of records affected per breach in 2022 currently stands at 71,534. While the frequency of attacks may have declined, the impact of individual attacks has increased. </w:t>
      </w:r>
      <w:r w:rsidRPr="00145608">
        <w:rPr>
          <w:rStyle w:val="StyleUnderline"/>
        </w:rPr>
        <w:t>The true extent of breaches often isn’t felt for months, if not years, so the average number of records affected per breach for this year could increase even further yet</w:t>
      </w:r>
      <w:r>
        <w:t>.</w:t>
      </w:r>
    </w:p>
    <w:p w14:paraId="06F492B3" w14:textId="77777777" w:rsidR="001E0C2D" w:rsidRDefault="001E0C2D" w:rsidP="001E0C2D"/>
    <w:p w14:paraId="6FAC936C" w14:textId="77777777" w:rsidR="001E0C2D" w:rsidRDefault="001E0C2D" w:rsidP="001E0C2D">
      <w:pPr>
        <w:pStyle w:val="Heading4"/>
      </w:pPr>
      <w:r>
        <w:t xml:space="preserve">There’s been a </w:t>
      </w:r>
      <w:r w:rsidRPr="002D77B3">
        <w:rPr>
          <w:u w:val="single"/>
        </w:rPr>
        <w:t>massive</w:t>
      </w:r>
      <w:r>
        <w:t xml:space="preserve"> federal cyberattack in the past </w:t>
      </w:r>
    </w:p>
    <w:p w14:paraId="4AA0917E" w14:textId="77777777" w:rsidR="001E0C2D" w:rsidRDefault="001E0C2D" w:rsidP="001E0C2D">
      <w:r w:rsidRPr="00D05FF8">
        <w:t xml:space="preserve">Sean </w:t>
      </w:r>
      <w:proofErr w:type="spellStart"/>
      <w:r w:rsidRPr="00D05FF8">
        <w:rPr>
          <w:rStyle w:val="Style13ptBold"/>
        </w:rPr>
        <w:t>Lyngaas</w:t>
      </w:r>
      <w:proofErr w:type="spellEnd"/>
      <w:r w:rsidRPr="00D05FF8">
        <w:rPr>
          <w:rStyle w:val="Style13ptBold"/>
        </w:rPr>
        <w:t xml:space="preserve"> 6-15</w:t>
      </w:r>
      <w:r>
        <w:t xml:space="preserve"> (</w:t>
      </w:r>
      <w:r w:rsidRPr="00D05FF8">
        <w:t>Cybersecurity Reporter</w:t>
      </w:r>
      <w:r>
        <w:t>, “</w:t>
      </w:r>
      <w:r w:rsidRPr="00D05FF8">
        <w:t>Exclusive: US government agencies hit in global cyberattack</w:t>
      </w:r>
      <w:r>
        <w:t xml:space="preserve">”, </w:t>
      </w:r>
      <w:hyperlink r:id="rId289" w:history="1">
        <w:r w:rsidRPr="00A56F66">
          <w:rPr>
            <w:rStyle w:val="Hyperlink"/>
          </w:rPr>
          <w:t>https://www.cnn.com/2023/06/15/politics/us-government-hit-cybeattack/index.html</w:t>
        </w:r>
      </w:hyperlink>
      <w:r>
        <w:t>)AC</w:t>
      </w:r>
    </w:p>
    <w:p w14:paraId="0CFA60F9" w14:textId="77777777" w:rsidR="001E0C2D" w:rsidRDefault="001E0C2D" w:rsidP="001E0C2D">
      <w:r>
        <w:t xml:space="preserve">CNN — </w:t>
      </w:r>
      <w:r w:rsidRPr="008F24CC">
        <w:rPr>
          <w:rStyle w:val="StyleUnderline"/>
        </w:rPr>
        <w:t>Several US federal government agencies have been hit in a global cyberattack by Russian cybercriminals that exploits a vulnerability in widely used software, according to a top US cybersecurity agency.</w:t>
      </w:r>
      <w:r>
        <w:t xml:space="preserve"> The US Cybersecurity and Infrastructure Security Agency “is providing support to several federal agencies that have experienced intrusions affecting their </w:t>
      </w:r>
      <w:proofErr w:type="spellStart"/>
      <w:r>
        <w:t>MOVEit</w:t>
      </w:r>
      <w:proofErr w:type="spellEnd"/>
      <w:r>
        <w:t xml:space="preserve"> applications,” Eric Goldstein, the agency’s executive assistant director for cybersecurity, said in a statement on Thursday to CNN, referring to the software impacted. “We are working urgently to understand impacts and ensure timely remediation.” Aside from US government agencies, “</w:t>
      </w:r>
      <w:r w:rsidRPr="008F24CC">
        <w:rPr>
          <w:rStyle w:val="StyleUnderline"/>
        </w:rPr>
        <w:t>several hundred” companies and organizations in the US could be affected by the hacking spree</w:t>
      </w:r>
      <w:r>
        <w:t xml:space="preserve">, a senior CISA official told reporters later Thursday, citing estimates from private experts. Clop, the ransomware gang allegedly responsible, is known to demand multimillion-dollar ransoms. But no ransom demands have been made of federal agencies, the senior official told reporters in a background briefing. CISA’s response comes as Progress Software, </w:t>
      </w:r>
      <w:r w:rsidRPr="00AB1F3A">
        <w:rPr>
          <w:rStyle w:val="StyleUnderline"/>
        </w:rPr>
        <w:t>the US firm</w:t>
      </w:r>
      <w:r>
        <w:t xml:space="preserve"> that makes the software exploited by the hackers, said it </w:t>
      </w:r>
      <w:r w:rsidRPr="00AB1F3A">
        <w:rPr>
          <w:rStyle w:val="StyleUnderline"/>
        </w:rPr>
        <w:t>had discovered a second vulnerability</w:t>
      </w:r>
      <w:r>
        <w:t xml:space="preserve"> in the code that the company was working to fix. </w:t>
      </w:r>
      <w:r w:rsidRPr="00AB1F3A">
        <w:rPr>
          <w:rStyle w:val="StyleUnderline"/>
        </w:rPr>
        <w:t>The Department of Energy is among multiple federal agencies breached in the ongoing global hacking campaign</w:t>
      </w:r>
      <w:r>
        <w:t xml:space="preserve">, a department spokesperson confirmed to CNN. </w:t>
      </w:r>
      <w:r w:rsidRPr="00AB1F3A">
        <w:rPr>
          <w:rStyle w:val="Emphasis"/>
        </w:rPr>
        <w:t>The hacks have not had any “significant impacts</w:t>
      </w:r>
      <w:r w:rsidRPr="00AB1F3A">
        <w:rPr>
          <w:rStyle w:val="StyleUnderline"/>
        </w:rPr>
        <w:t>” on federal civilian agencies</w:t>
      </w:r>
      <w:r w:rsidRPr="001508F6">
        <w:t>, CISA Director Jen Easterly told reporters, adding that the hackers have been “largely opportunistic” in using the software flaw to break into networks.</w:t>
      </w:r>
    </w:p>
    <w:p w14:paraId="7C66EDE5" w14:textId="77777777" w:rsidR="001E0C2D" w:rsidRDefault="001E0C2D" w:rsidP="001E0C2D"/>
    <w:p w14:paraId="13C1684C" w14:textId="77777777" w:rsidR="001E0C2D" w:rsidRDefault="001E0C2D" w:rsidP="001E0C2D">
      <w:pPr>
        <w:pStyle w:val="Heading3"/>
      </w:pPr>
      <w:r>
        <w:t>Impact---Disease</w:t>
      </w:r>
    </w:p>
    <w:p w14:paraId="7DCAFA0E" w14:textId="77777777" w:rsidR="001E0C2D" w:rsidRDefault="001E0C2D" w:rsidP="001E0C2D"/>
    <w:p w14:paraId="6EE7F21B" w14:textId="77777777" w:rsidR="001E0C2D" w:rsidRDefault="001E0C2D" w:rsidP="001E0C2D">
      <w:pPr>
        <w:pStyle w:val="Heading4"/>
      </w:pPr>
      <w:r>
        <w:t xml:space="preserve">Disease won’t cause extinction, we’ll </w:t>
      </w:r>
      <w:r w:rsidRPr="00F34866">
        <w:rPr>
          <w:u w:val="single"/>
        </w:rPr>
        <w:t>adapt</w:t>
      </w:r>
    </w:p>
    <w:p w14:paraId="533FDBC9" w14:textId="77777777" w:rsidR="001E0C2D" w:rsidRDefault="001E0C2D" w:rsidP="001E0C2D">
      <w:proofErr w:type="spellStart"/>
      <w:r>
        <w:t>A</w:t>
      </w:r>
      <w:r w:rsidRPr="00F34866">
        <w:t>mesh</w:t>
      </w:r>
      <w:proofErr w:type="spellEnd"/>
      <w:r w:rsidRPr="00F34866">
        <w:t xml:space="preserve"> </w:t>
      </w:r>
      <w:r w:rsidRPr="00F34866">
        <w:rPr>
          <w:rStyle w:val="Heading4Char"/>
        </w:rPr>
        <w:t>Adalja 16</w:t>
      </w:r>
      <w:r>
        <w:t xml:space="preserve"> (</w:t>
      </w:r>
      <w:r w:rsidRPr="00F34866">
        <w:t>an infectious-disease physician at the University of Pittsburgh</w:t>
      </w:r>
      <w:r>
        <w:t>, “</w:t>
      </w:r>
      <w:r w:rsidRPr="00F34866">
        <w:t>Why Hasn't Disease Wiped out the Human Race?</w:t>
      </w:r>
      <w:r>
        <w:t xml:space="preserve">”, </w:t>
      </w:r>
      <w:hyperlink r:id="rId290" w:history="1">
        <w:r w:rsidRPr="00A56F66">
          <w:rPr>
            <w:rStyle w:val="Hyperlink"/>
          </w:rPr>
          <w:t>https://www.theatlantic.com/health/archive/2016/06/infectious-diseases-extinction/487514/</w:t>
        </w:r>
      </w:hyperlink>
      <w:r>
        <w:t>)AC</w:t>
      </w:r>
    </w:p>
    <w:p w14:paraId="53DF901A" w14:textId="77777777" w:rsidR="001E0C2D" w:rsidRPr="00F34866" w:rsidRDefault="001E0C2D" w:rsidP="001E0C2D">
      <w:pPr>
        <w:rPr>
          <w:sz w:val="16"/>
        </w:rPr>
      </w:pPr>
      <w:r w:rsidRPr="00F34866">
        <w:rPr>
          <w:sz w:val="16"/>
        </w:rPr>
        <w:t xml:space="preserve">In other words, </w:t>
      </w:r>
      <w:r w:rsidRPr="00254FD2">
        <w:rPr>
          <w:rStyle w:val="StyleUnderline"/>
        </w:rPr>
        <w:t>no, I wasn’t worried</w:t>
      </w:r>
      <w:r w:rsidRPr="00F34866">
        <w:rPr>
          <w:sz w:val="16"/>
        </w:rPr>
        <w:t xml:space="preserve">—and </w:t>
      </w:r>
      <w:r w:rsidRPr="00254FD2">
        <w:rPr>
          <w:rStyle w:val="StyleUnderline"/>
        </w:rPr>
        <w:t>not because I have a rosy outlook on infectious diseases</w:t>
      </w:r>
      <w:r w:rsidRPr="00F34866">
        <w:rPr>
          <w:sz w:val="16"/>
        </w:rPr>
        <w:t xml:space="preserve">.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w:t>
      </w:r>
      <w:r w:rsidRPr="00F34866">
        <w:rPr>
          <w:rStyle w:val="StyleUnderline"/>
        </w:rPr>
        <w:t xml:space="preserve">I’m not afraid of this </w:t>
      </w:r>
      <w:r w:rsidRPr="00F34866">
        <w:rPr>
          <w:rStyle w:val="Emphasis"/>
        </w:rPr>
        <w:t>apocalyptic scenario</w:t>
      </w:r>
      <w:r w:rsidRPr="00F34866">
        <w:rPr>
          <w:rStyle w:val="StyleUnderline"/>
        </w:rPr>
        <w:t>, but I do understand the impulse. Worry about the end is a quintessentially human trait. Thankfully, so is our resilience.</w:t>
      </w:r>
      <w:r>
        <w:rPr>
          <w:rStyle w:val="StyleUnderline"/>
        </w:rPr>
        <w:t xml:space="preserve"> </w:t>
      </w:r>
      <w:r w:rsidRPr="00F34866">
        <w:rPr>
          <w:sz w:val="16"/>
        </w:rPr>
        <w:t xml:space="preserve">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w:t>
      </w:r>
      <w:r w:rsidRPr="00F34866">
        <w:rPr>
          <w:rStyle w:val="StyleUnderline"/>
        </w:rPr>
        <w:t xml:space="preserve">humanity continued to flourish. Our species’ recent explosion in lifespan is almost exclusively the result of the control of infectious diseases through </w:t>
      </w:r>
      <w:r w:rsidRPr="00F34866">
        <w:rPr>
          <w:rStyle w:val="Emphasis"/>
        </w:rPr>
        <w:t>sanitation, vaccination, and antimicrobial therapies</w:t>
      </w:r>
      <w:r w:rsidRPr="00F34866">
        <w:rPr>
          <w:sz w:val="16"/>
        </w:rPr>
        <w:t xml:space="preserve">. Only in the modern era, in which </w:t>
      </w:r>
      <w:r w:rsidRPr="00F34866">
        <w:rPr>
          <w:rStyle w:val="StyleUnderline"/>
        </w:rPr>
        <w:t>many infectious diseases have been tamed in the industrial world,</w:t>
      </w:r>
      <w:r w:rsidRPr="00F34866">
        <w:rPr>
          <w:sz w:val="16"/>
        </w:rPr>
        <w:t xml:space="preserve">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w:t>
      </w:r>
      <w:r w:rsidRPr="00F34866">
        <w:rPr>
          <w:rStyle w:val="StyleUnderline"/>
        </w:rPr>
        <w:t xml:space="preserve">there’s no reason to expect alien pathogens to wage war on the human race any time soon, and my analysis suggests that any real-life domestic microbe reaching an </w:t>
      </w:r>
      <w:r w:rsidRPr="00F34866">
        <w:rPr>
          <w:rStyle w:val="Emphasis"/>
        </w:rPr>
        <w:t>extinction level of threat</w:t>
      </w:r>
      <w:r w:rsidRPr="00F34866">
        <w:rPr>
          <w:rStyle w:val="StyleUnderline"/>
        </w:rPr>
        <w:t xml:space="preserve"> probably is just as </w:t>
      </w:r>
      <w:r w:rsidRPr="00F34866">
        <w:rPr>
          <w:rStyle w:val="Emphasis"/>
        </w:rPr>
        <w:t>unlikely</w:t>
      </w:r>
      <w:r w:rsidRPr="00F34866">
        <w:rPr>
          <w:rStyle w:val="StyleUnderline"/>
        </w:rPr>
        <w:t>.</w:t>
      </w:r>
      <w:r>
        <w:rPr>
          <w:rStyle w:val="StyleUnderline"/>
        </w:rPr>
        <w:t xml:space="preserve"> </w:t>
      </w:r>
      <w:r w:rsidRPr="00F34866">
        <w:rPr>
          <w:rStyle w:val="StyleUnderline"/>
        </w:rPr>
        <w:t xml:space="preserve">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 </w:t>
      </w:r>
      <w:r w:rsidRPr="00F34866">
        <w:rPr>
          <w:sz w:val="16"/>
        </w:rPr>
        <w:t xml:space="preserve">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every other known disease falls short of what seems required to wipe out humans—which is, of course, why we’re still here. And it’s not that diseases are ineffective. On the contrary, diseases’ failure to knock us out is a testament to just how resilient humans are. Part of our evolutionary heritage is our immune system, one of the most complex on the planet, even without the benefit of vaccines or the helping hand of antimicrobial drugs. This system, when viewed at a species level, can adapt to almost any enemy imaginable.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 While </w:t>
      </w:r>
      <w:r w:rsidRPr="00F34866">
        <w:rPr>
          <w:rStyle w:val="StyleUnderline"/>
        </w:rPr>
        <w:t>the immune system’s role can never be understated, an even more powerful protector is the faculty of consciousness.</w:t>
      </w:r>
      <w:r w:rsidRPr="00F34866">
        <w:rPr>
          <w:sz w:val="16"/>
        </w:rPr>
        <w:t xml:space="preserve"> </w:t>
      </w:r>
      <w:r w:rsidRPr="00F34866">
        <w:rPr>
          <w:rStyle w:val="StyleUnderline"/>
        </w:rPr>
        <w:t>Humans are not the most prolific, quickly evolving, or strongest organisms on the planet, but as Aristotle identified, humans are the rational animals</w:t>
      </w:r>
      <w:r w:rsidRPr="00F34866">
        <w:rPr>
          <w:sz w:val="16"/>
        </w:rPr>
        <w:t xml:space="preserve">—and it is this fundamental distinguishing characteristic that allows humans to form abstractions, think in principles, and plan long-range. </w:t>
      </w:r>
      <w:r w:rsidRPr="00F34866">
        <w:rPr>
          <w:rStyle w:val="StyleUnderline"/>
        </w:rPr>
        <w:t xml:space="preserve">These capacities, in turn, allow humans to modify, alter, and improve themselves and their environments. </w:t>
      </w:r>
      <w:r w:rsidRPr="00F34866">
        <w:rPr>
          <w:sz w:val="16"/>
        </w:rPr>
        <w:t xml:space="preserve">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w:t>
      </w:r>
      <w:r w:rsidRPr="00F34866">
        <w:rPr>
          <w:rStyle w:val="StyleUnderline"/>
        </w:rPr>
        <w:t>human consciousness became infectious diseases’ worthiest adversary</w:t>
      </w:r>
      <w:r w:rsidRPr="00F34866">
        <w:rPr>
          <w:sz w:val="16"/>
        </w:rPr>
        <w:t>.</w:t>
      </w:r>
    </w:p>
    <w:p w14:paraId="43092495" w14:textId="77777777" w:rsidR="001E0C2D" w:rsidRDefault="001E0C2D" w:rsidP="001E0C2D"/>
    <w:p w14:paraId="50CD3933" w14:textId="77777777" w:rsidR="001E0C2D" w:rsidRDefault="001E0C2D" w:rsidP="001E0C2D">
      <w:pPr>
        <w:pStyle w:val="Heading4"/>
      </w:pPr>
      <w:r>
        <w:t>Covid Proves</w:t>
      </w:r>
    </w:p>
    <w:p w14:paraId="6C1847E5" w14:textId="77777777" w:rsidR="001E0C2D" w:rsidRPr="00791958" w:rsidRDefault="001E0C2D" w:rsidP="001E0C2D">
      <w:r w:rsidRPr="00791958">
        <w:t xml:space="preserve">Jeff </w:t>
      </w:r>
      <w:r w:rsidRPr="00791958">
        <w:rPr>
          <w:rStyle w:val="Style13ptBold"/>
        </w:rPr>
        <w:t>Clyde</w:t>
      </w:r>
      <w:r w:rsidRPr="00791958">
        <w:t>,</w:t>
      </w:r>
      <w:r>
        <w:t xml:space="preserve"> </w:t>
      </w:r>
      <w:r w:rsidRPr="00791958">
        <w:rPr>
          <w:rStyle w:val="Style13ptBold"/>
        </w:rPr>
        <w:t>21</w:t>
      </w:r>
      <w:r>
        <w:t>,</w:t>
      </w:r>
      <w:r w:rsidRPr="00791958">
        <w:t xml:space="preserve"> 3-4-2021,</w:t>
      </w:r>
      <w:r>
        <w:t xml:space="preserve"> has an MA in Theology and a Ph.D. in applied theology, </w:t>
      </w:r>
      <w:r w:rsidRPr="00791958">
        <w:t xml:space="preserve">"Adapting to the culture of ‘new normal’: an emerging response to COVID-19," OUP Academic, https://academic.oup.com/jpubhealth/article/43/2/e344/6158063 /// </w:t>
      </w:r>
      <w:proofErr w:type="spellStart"/>
      <w:r w:rsidRPr="00791958">
        <w:t>KirK</w:t>
      </w:r>
      <w:proofErr w:type="spellEnd"/>
    </w:p>
    <w:p w14:paraId="7A8B0B62" w14:textId="77777777" w:rsidR="001E0C2D" w:rsidRPr="00C1729D" w:rsidRDefault="001E0C2D" w:rsidP="001E0C2D">
      <w:pPr>
        <w:rPr>
          <w:rStyle w:val="StyleUnderline"/>
        </w:rPr>
      </w:pPr>
      <w:r w:rsidRPr="001221A6">
        <w:rPr>
          <w:sz w:val="16"/>
        </w:rPr>
        <w:t xml:space="preserve">To live in the world is to adapt constantly. </w:t>
      </w:r>
      <w:r w:rsidRPr="00C1729D">
        <w:rPr>
          <w:rStyle w:val="StyleUnderline"/>
        </w:rPr>
        <w:t xml:space="preserve">A year after COVID-19 pandemic has emerged, we have suddenly been </w:t>
      </w:r>
      <w:r w:rsidRPr="00C1729D">
        <w:rPr>
          <w:rStyle w:val="Emphasis"/>
        </w:rPr>
        <w:t>forced to adapt to the ‘new normal’</w:t>
      </w:r>
      <w:r w:rsidRPr="001221A6">
        <w:rPr>
          <w:sz w:val="16"/>
        </w:rPr>
        <w:t xml:space="preserve">: work-from-home setting, parents home-schooling their children in a new blended learning setting, lockdown and quarantine, and the mandatory wearing of face mask and face shields in public. For many, </w:t>
      </w:r>
      <w:r w:rsidRPr="00C1729D">
        <w:rPr>
          <w:rStyle w:val="StyleUnderline"/>
        </w:rPr>
        <w:t>2020 has already been earmarked as ‘the worst’ year in the 21st century.</w:t>
      </w:r>
      <w:hyperlink r:id="rId291" w:history="1">
        <w:r w:rsidRPr="001221A6">
          <w:rPr>
            <w:rStyle w:val="Hyperlink"/>
            <w:sz w:val="16"/>
          </w:rPr>
          <w:t>1</w:t>
        </w:r>
      </w:hyperlink>
      <w:r w:rsidRPr="001221A6">
        <w:rPr>
          <w:sz w:val="16"/>
        </w:rPr>
        <w:t> Ripples from the current situation have spread into the personal, social, economic and spiritual spheres. Is this new normal really new or is it a reiteration of the old? A recent correspondence published in this journal rightly pointed out the involvement of a ‘supportive’ government, ‘creative’ church and an ‘adaptive’ public in the so-called culture.</w:t>
      </w:r>
      <w:hyperlink r:id="rId292" w:history="1">
        <w:r w:rsidRPr="001221A6">
          <w:rPr>
            <w:rStyle w:val="Hyperlink"/>
            <w:sz w:val="16"/>
          </w:rPr>
          <w:t>2</w:t>
        </w:r>
      </w:hyperlink>
      <w:r w:rsidRPr="001221A6">
        <w:rPr>
          <w:sz w:val="16"/>
        </w:rPr>
        <w:t xml:space="preserve"> However, I argue that </w:t>
      </w:r>
      <w:r w:rsidRPr="00C1729D">
        <w:rPr>
          <w:rStyle w:val="StyleUnderline"/>
        </w:rPr>
        <w:t>adapting to the ‘</w:t>
      </w:r>
      <w:r w:rsidRPr="00C1729D">
        <w:rPr>
          <w:rStyle w:val="Emphasis"/>
        </w:rPr>
        <w:t>new normal’ can greatly affect the future</w:t>
      </w:r>
      <w:r w:rsidRPr="00C1729D">
        <w:rPr>
          <w:rStyle w:val="StyleUnderline"/>
        </w:rPr>
        <w:t>. I would carefully suggest that we examine the context and the location of culture in which adaptations are needed.</w:t>
      </w:r>
    </w:p>
    <w:p w14:paraId="43409DB8" w14:textId="77777777" w:rsidR="001E0C2D" w:rsidRPr="001221A6" w:rsidRDefault="001E0C2D" w:rsidP="001E0C2D">
      <w:pPr>
        <w:rPr>
          <w:sz w:val="16"/>
        </w:rPr>
      </w:pPr>
      <w:r w:rsidRPr="001221A6">
        <w:rPr>
          <w:sz w:val="16"/>
        </w:rPr>
        <w:t>The term ‘new normal’ first appeared during the 2008 financial crisis to refer to the dramatic economic, cultural and social transformations that caused precariousness and social unrest, impacting collective perceptions and individual lifestyles.</w:t>
      </w:r>
      <w:hyperlink r:id="rId293" w:history="1">
        <w:r w:rsidRPr="001221A6">
          <w:rPr>
            <w:rStyle w:val="Hyperlink"/>
            <w:sz w:val="16"/>
          </w:rPr>
          <w:t>3</w:t>
        </w:r>
      </w:hyperlink>
      <w:r w:rsidRPr="001221A6">
        <w:rPr>
          <w:sz w:val="16"/>
        </w:rPr>
        <w:t> This term has been used again during the COVID-19 pandemic to point out how it has transformed essential aspects of human life. Cultural theorists argue that there is an interplay between culture and both personal feelings (powerlessness) and information consumption (conspiracy theories) during times of crisis.</w:t>
      </w:r>
      <w:hyperlink r:id="rId294" w:history="1">
        <w:r w:rsidRPr="001221A6">
          <w:rPr>
            <w:rStyle w:val="Hyperlink"/>
            <w:sz w:val="16"/>
          </w:rPr>
          <w:t>4</w:t>
        </w:r>
      </w:hyperlink>
      <w:r w:rsidRPr="001221A6">
        <w:rPr>
          <w:sz w:val="16"/>
        </w:rPr>
        <w:t xml:space="preserve"> Nonetheless, </w:t>
      </w:r>
      <w:r w:rsidRPr="001221A6">
        <w:rPr>
          <w:rStyle w:val="StyleUnderline"/>
        </w:rPr>
        <w:t>it is up to us to adapt to the challenges of current pandemic and similar crises, and whether we respond positively or negatively can greatly affect our personal and social lives.</w:t>
      </w:r>
      <w:r w:rsidRPr="001221A6">
        <w:rPr>
          <w:sz w:val="16"/>
        </w:rPr>
        <w:t xml:space="preserve"> Indeed, </w:t>
      </w:r>
      <w:r w:rsidRPr="001221A6">
        <w:rPr>
          <w:rStyle w:val="StyleUnderline"/>
        </w:rPr>
        <w:t>there are many lessons we can learn from this crisis that can be used in building a better society</w:t>
      </w:r>
      <w:r w:rsidRPr="001221A6">
        <w:rPr>
          <w:sz w:val="16"/>
        </w:rPr>
        <w:t>. How we open to change will depend our capacity to adapt, to manage resilience in the face of adversity, flexibility and creativity without forcing us to make changes. As long as the world has not found a safe and effective vaccine, we may have to adjust to a new normal as people get back to work, school and a more normal life. As such, ‘we have reached the end of the beginning. New conventions, rituals, images and narratives will no doubt emerge, so there will be more work for cultural sociology before we get to the beginning of the end’.</w:t>
      </w:r>
      <w:hyperlink r:id="rId295" w:history="1">
        <w:r w:rsidRPr="001221A6">
          <w:rPr>
            <w:rStyle w:val="Hyperlink"/>
            <w:sz w:val="16"/>
          </w:rPr>
          <w:t>5</w:t>
        </w:r>
      </w:hyperlink>
    </w:p>
    <w:p w14:paraId="20EF8412" w14:textId="77777777" w:rsidR="001E0C2D" w:rsidRPr="001221A6" w:rsidRDefault="001E0C2D" w:rsidP="001E0C2D">
      <w:pPr>
        <w:rPr>
          <w:sz w:val="16"/>
        </w:rPr>
      </w:pPr>
      <w:r w:rsidRPr="001221A6">
        <w:rPr>
          <w:sz w:val="16"/>
        </w:rPr>
        <w:t xml:space="preserve">Now, </w:t>
      </w:r>
      <w:r w:rsidRPr="001221A6">
        <w:rPr>
          <w:rStyle w:val="StyleUnderline"/>
        </w:rPr>
        <w:t>a year after COVID-19, we are starting to see a way to restore health, economies and societies together despite the new coronavirus strain</w:t>
      </w:r>
      <w:r w:rsidRPr="001221A6">
        <w:rPr>
          <w:sz w:val="16"/>
        </w:rPr>
        <w:t xml:space="preserve">. </w:t>
      </w:r>
      <w:r w:rsidRPr="001221A6">
        <w:rPr>
          <w:rStyle w:val="StyleUnderline"/>
        </w:rPr>
        <w:t xml:space="preserve">In the face of global crisis, we need to improvise, adapt and overcome. The new normal is still emerging, so I think that our immediate focus should be to tackle the complex problems that have emerged from the pandemic by highlighting resilience, recovery and restructuring (the new three Rs). </w:t>
      </w:r>
      <w:r w:rsidRPr="001221A6">
        <w:rPr>
          <w:sz w:val="16"/>
        </w:rPr>
        <w:t>The World Health Organization states that ‘recognizing that the virus will be with us for a long time, governments should also use this opportunity to invest in health systems, which can benefit all populations beyond COVID-19, as well as prepare for future public health emergencies’.</w:t>
      </w:r>
      <w:hyperlink r:id="rId296" w:history="1">
        <w:r w:rsidRPr="001221A6">
          <w:rPr>
            <w:rStyle w:val="Hyperlink"/>
            <w:sz w:val="16"/>
          </w:rPr>
          <w:t>6</w:t>
        </w:r>
      </w:hyperlink>
      <w:r w:rsidRPr="001221A6">
        <w:rPr>
          <w:sz w:val="16"/>
        </w:rPr>
        <w:t> There may be little to gain from the COVID-19 pandemic, but it is important that the public should keep in mind that no one is being left behind. When the COVID-19 pandemic is over, the best of our new normal will survive to enrich our lives and our work in the future.</w:t>
      </w:r>
    </w:p>
    <w:p w14:paraId="208690E1" w14:textId="77777777" w:rsidR="001E0C2D" w:rsidRPr="00213ECC" w:rsidRDefault="001E0C2D" w:rsidP="00213ECC"/>
    <w:sectPr w:rsidR="001E0C2D" w:rsidRPr="0021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F77D05"/>
    <w:multiLevelType w:val="hybridMultilevel"/>
    <w:tmpl w:val="7A6628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964B1B"/>
    <w:multiLevelType w:val="hybridMultilevel"/>
    <w:tmpl w:val="3B5ED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291458"/>
    <w:multiLevelType w:val="hybridMultilevel"/>
    <w:tmpl w:val="38A22E72"/>
    <w:lvl w:ilvl="0" w:tplc="15FA63F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3839450">
    <w:abstractNumId w:val="10"/>
  </w:num>
  <w:num w:numId="2" w16cid:durableId="1487431711">
    <w:abstractNumId w:val="8"/>
  </w:num>
  <w:num w:numId="3" w16cid:durableId="1923299694">
    <w:abstractNumId w:val="7"/>
  </w:num>
  <w:num w:numId="4" w16cid:durableId="2108887561">
    <w:abstractNumId w:val="6"/>
  </w:num>
  <w:num w:numId="5" w16cid:durableId="773598339">
    <w:abstractNumId w:val="5"/>
  </w:num>
  <w:num w:numId="6" w16cid:durableId="1088885599">
    <w:abstractNumId w:val="9"/>
  </w:num>
  <w:num w:numId="7" w16cid:durableId="1792045433">
    <w:abstractNumId w:val="4"/>
  </w:num>
  <w:num w:numId="8" w16cid:durableId="1500924253">
    <w:abstractNumId w:val="3"/>
  </w:num>
  <w:num w:numId="9" w16cid:durableId="1597329413">
    <w:abstractNumId w:val="2"/>
  </w:num>
  <w:num w:numId="10" w16cid:durableId="1650406592">
    <w:abstractNumId w:val="1"/>
  </w:num>
  <w:num w:numId="11" w16cid:durableId="179051405">
    <w:abstractNumId w:val="16"/>
  </w:num>
  <w:num w:numId="12" w16cid:durableId="1554535055">
    <w:abstractNumId w:val="0"/>
  </w:num>
  <w:num w:numId="13" w16cid:durableId="1114979228">
    <w:abstractNumId w:val="17"/>
  </w:num>
  <w:num w:numId="14" w16cid:durableId="1761874525">
    <w:abstractNumId w:val="15"/>
  </w:num>
  <w:num w:numId="15" w16cid:durableId="709039841">
    <w:abstractNumId w:val="14"/>
  </w:num>
  <w:num w:numId="16" w16cid:durableId="1981956516">
    <w:abstractNumId w:val="13"/>
  </w:num>
  <w:num w:numId="17" w16cid:durableId="1785147255">
    <w:abstractNumId w:val="12"/>
  </w:num>
  <w:num w:numId="18" w16cid:durableId="7933266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13ECC"/>
    <w:rsid w:val="000139A3"/>
    <w:rsid w:val="0007212E"/>
    <w:rsid w:val="00081663"/>
    <w:rsid w:val="00081C69"/>
    <w:rsid w:val="000850D4"/>
    <w:rsid w:val="00087BE2"/>
    <w:rsid w:val="0009280E"/>
    <w:rsid w:val="000E4294"/>
    <w:rsid w:val="00100833"/>
    <w:rsid w:val="00104529"/>
    <w:rsid w:val="00105942"/>
    <w:rsid w:val="00107396"/>
    <w:rsid w:val="00111FEE"/>
    <w:rsid w:val="001309BE"/>
    <w:rsid w:val="00133BA2"/>
    <w:rsid w:val="00137724"/>
    <w:rsid w:val="00144A4C"/>
    <w:rsid w:val="0015222F"/>
    <w:rsid w:val="0015270A"/>
    <w:rsid w:val="00152DFE"/>
    <w:rsid w:val="00162BAD"/>
    <w:rsid w:val="00176AB0"/>
    <w:rsid w:val="00177B7D"/>
    <w:rsid w:val="001806D1"/>
    <w:rsid w:val="0018322D"/>
    <w:rsid w:val="00187464"/>
    <w:rsid w:val="001A6359"/>
    <w:rsid w:val="001B2DF5"/>
    <w:rsid w:val="001B5776"/>
    <w:rsid w:val="001C6273"/>
    <w:rsid w:val="001E0C2D"/>
    <w:rsid w:val="001E527A"/>
    <w:rsid w:val="001F78CE"/>
    <w:rsid w:val="00213ECC"/>
    <w:rsid w:val="0022572A"/>
    <w:rsid w:val="00251FC7"/>
    <w:rsid w:val="00256EC2"/>
    <w:rsid w:val="00273350"/>
    <w:rsid w:val="002749A7"/>
    <w:rsid w:val="00274BAA"/>
    <w:rsid w:val="002855A7"/>
    <w:rsid w:val="00293AD0"/>
    <w:rsid w:val="002A157E"/>
    <w:rsid w:val="002B146A"/>
    <w:rsid w:val="002B5E17"/>
    <w:rsid w:val="002D063A"/>
    <w:rsid w:val="002E3D74"/>
    <w:rsid w:val="002F1079"/>
    <w:rsid w:val="002F6EC4"/>
    <w:rsid w:val="00300AD3"/>
    <w:rsid w:val="003047D5"/>
    <w:rsid w:val="0031343F"/>
    <w:rsid w:val="00315690"/>
    <w:rsid w:val="00316B75"/>
    <w:rsid w:val="00325646"/>
    <w:rsid w:val="003460F2"/>
    <w:rsid w:val="00347740"/>
    <w:rsid w:val="003549C2"/>
    <w:rsid w:val="00375847"/>
    <w:rsid w:val="00375C2F"/>
    <w:rsid w:val="0038158C"/>
    <w:rsid w:val="003902BA"/>
    <w:rsid w:val="003A09E2"/>
    <w:rsid w:val="003B6C68"/>
    <w:rsid w:val="003D7DED"/>
    <w:rsid w:val="003E618B"/>
    <w:rsid w:val="003E7309"/>
    <w:rsid w:val="003F721C"/>
    <w:rsid w:val="00407037"/>
    <w:rsid w:val="0041463B"/>
    <w:rsid w:val="004169AF"/>
    <w:rsid w:val="00420218"/>
    <w:rsid w:val="00424360"/>
    <w:rsid w:val="0043286F"/>
    <w:rsid w:val="004605D6"/>
    <w:rsid w:val="004C37BA"/>
    <w:rsid w:val="004C60E8"/>
    <w:rsid w:val="004D4663"/>
    <w:rsid w:val="004D4B85"/>
    <w:rsid w:val="004E2272"/>
    <w:rsid w:val="004E3579"/>
    <w:rsid w:val="004E728B"/>
    <w:rsid w:val="004F39E0"/>
    <w:rsid w:val="00507468"/>
    <w:rsid w:val="00511571"/>
    <w:rsid w:val="00537BD5"/>
    <w:rsid w:val="00546442"/>
    <w:rsid w:val="00551457"/>
    <w:rsid w:val="0057268A"/>
    <w:rsid w:val="005B0BAB"/>
    <w:rsid w:val="005D2912"/>
    <w:rsid w:val="005D6386"/>
    <w:rsid w:val="006065BD"/>
    <w:rsid w:val="00625C66"/>
    <w:rsid w:val="006335DF"/>
    <w:rsid w:val="00645FA9"/>
    <w:rsid w:val="00647866"/>
    <w:rsid w:val="00653673"/>
    <w:rsid w:val="00657B38"/>
    <w:rsid w:val="00665003"/>
    <w:rsid w:val="006943EC"/>
    <w:rsid w:val="006A2AD0"/>
    <w:rsid w:val="006B68BB"/>
    <w:rsid w:val="006C2375"/>
    <w:rsid w:val="006C64F2"/>
    <w:rsid w:val="006C7384"/>
    <w:rsid w:val="006D2908"/>
    <w:rsid w:val="006D4ECC"/>
    <w:rsid w:val="006E0292"/>
    <w:rsid w:val="00702F15"/>
    <w:rsid w:val="00705240"/>
    <w:rsid w:val="007057A0"/>
    <w:rsid w:val="00705859"/>
    <w:rsid w:val="00722258"/>
    <w:rsid w:val="00723AAB"/>
    <w:rsid w:val="007243E5"/>
    <w:rsid w:val="007366E4"/>
    <w:rsid w:val="007564B2"/>
    <w:rsid w:val="00766EA0"/>
    <w:rsid w:val="007730CD"/>
    <w:rsid w:val="007765BA"/>
    <w:rsid w:val="00776DC6"/>
    <w:rsid w:val="007A2226"/>
    <w:rsid w:val="007C7F4C"/>
    <w:rsid w:val="007D6032"/>
    <w:rsid w:val="007E0E59"/>
    <w:rsid w:val="007E14D4"/>
    <w:rsid w:val="007E5A44"/>
    <w:rsid w:val="007F3339"/>
    <w:rsid w:val="007F5B66"/>
    <w:rsid w:val="00800DD3"/>
    <w:rsid w:val="00802873"/>
    <w:rsid w:val="00820D9A"/>
    <w:rsid w:val="00823A1C"/>
    <w:rsid w:val="00841B2E"/>
    <w:rsid w:val="00845B9D"/>
    <w:rsid w:val="00860984"/>
    <w:rsid w:val="008B3ECB"/>
    <w:rsid w:val="008B4E85"/>
    <w:rsid w:val="008C1B2E"/>
    <w:rsid w:val="008C3464"/>
    <w:rsid w:val="008D38DC"/>
    <w:rsid w:val="00902797"/>
    <w:rsid w:val="0091627E"/>
    <w:rsid w:val="009511AE"/>
    <w:rsid w:val="009621C5"/>
    <w:rsid w:val="0097032B"/>
    <w:rsid w:val="009978D9"/>
    <w:rsid w:val="009A1F54"/>
    <w:rsid w:val="009A42A5"/>
    <w:rsid w:val="009B7E6B"/>
    <w:rsid w:val="009D19AC"/>
    <w:rsid w:val="009D2EAD"/>
    <w:rsid w:val="009D54B2"/>
    <w:rsid w:val="009E1922"/>
    <w:rsid w:val="009F5EF3"/>
    <w:rsid w:val="009F7ED2"/>
    <w:rsid w:val="00A1373E"/>
    <w:rsid w:val="00A218F4"/>
    <w:rsid w:val="00A72BCB"/>
    <w:rsid w:val="00A7492C"/>
    <w:rsid w:val="00A93661"/>
    <w:rsid w:val="00A95652"/>
    <w:rsid w:val="00AC0AB8"/>
    <w:rsid w:val="00AC2C6C"/>
    <w:rsid w:val="00AC32FB"/>
    <w:rsid w:val="00AC5FC7"/>
    <w:rsid w:val="00AD5547"/>
    <w:rsid w:val="00B33C6D"/>
    <w:rsid w:val="00B34EA7"/>
    <w:rsid w:val="00B4508F"/>
    <w:rsid w:val="00B55AD5"/>
    <w:rsid w:val="00B6685D"/>
    <w:rsid w:val="00B8057C"/>
    <w:rsid w:val="00B821B1"/>
    <w:rsid w:val="00B92342"/>
    <w:rsid w:val="00BA5698"/>
    <w:rsid w:val="00BB2CCA"/>
    <w:rsid w:val="00BD56C2"/>
    <w:rsid w:val="00BD5F30"/>
    <w:rsid w:val="00BD6238"/>
    <w:rsid w:val="00BE50A7"/>
    <w:rsid w:val="00BF593B"/>
    <w:rsid w:val="00BF773A"/>
    <w:rsid w:val="00BF7E81"/>
    <w:rsid w:val="00C027DA"/>
    <w:rsid w:val="00C1116C"/>
    <w:rsid w:val="00C13773"/>
    <w:rsid w:val="00C16F5E"/>
    <w:rsid w:val="00C17CC8"/>
    <w:rsid w:val="00C20793"/>
    <w:rsid w:val="00C25D37"/>
    <w:rsid w:val="00C476DC"/>
    <w:rsid w:val="00C66FFD"/>
    <w:rsid w:val="00C74C63"/>
    <w:rsid w:val="00C814D7"/>
    <w:rsid w:val="00C83417"/>
    <w:rsid w:val="00C84FD9"/>
    <w:rsid w:val="00C9604F"/>
    <w:rsid w:val="00CA19AA"/>
    <w:rsid w:val="00CC5298"/>
    <w:rsid w:val="00CD736E"/>
    <w:rsid w:val="00CD798D"/>
    <w:rsid w:val="00CE161E"/>
    <w:rsid w:val="00CF126D"/>
    <w:rsid w:val="00CF59A8"/>
    <w:rsid w:val="00D325A9"/>
    <w:rsid w:val="00D36A8A"/>
    <w:rsid w:val="00D42CDF"/>
    <w:rsid w:val="00D51568"/>
    <w:rsid w:val="00D61409"/>
    <w:rsid w:val="00D6663F"/>
    <w:rsid w:val="00D6691E"/>
    <w:rsid w:val="00D71170"/>
    <w:rsid w:val="00D7544D"/>
    <w:rsid w:val="00D97871"/>
    <w:rsid w:val="00DA17A2"/>
    <w:rsid w:val="00DA1C92"/>
    <w:rsid w:val="00DA25D4"/>
    <w:rsid w:val="00DA33CF"/>
    <w:rsid w:val="00DA6538"/>
    <w:rsid w:val="00DE72A7"/>
    <w:rsid w:val="00DF028B"/>
    <w:rsid w:val="00E15E75"/>
    <w:rsid w:val="00E43D56"/>
    <w:rsid w:val="00E43E15"/>
    <w:rsid w:val="00E4436F"/>
    <w:rsid w:val="00E5262C"/>
    <w:rsid w:val="00E674FC"/>
    <w:rsid w:val="00E81944"/>
    <w:rsid w:val="00E81C1A"/>
    <w:rsid w:val="00E92886"/>
    <w:rsid w:val="00EA326B"/>
    <w:rsid w:val="00EB78E0"/>
    <w:rsid w:val="00EC1F6F"/>
    <w:rsid w:val="00EC7DC4"/>
    <w:rsid w:val="00ED30CF"/>
    <w:rsid w:val="00EF69F6"/>
    <w:rsid w:val="00F0536F"/>
    <w:rsid w:val="00F13D10"/>
    <w:rsid w:val="00F1463B"/>
    <w:rsid w:val="00F176EF"/>
    <w:rsid w:val="00F21A75"/>
    <w:rsid w:val="00F455EE"/>
    <w:rsid w:val="00F45E10"/>
    <w:rsid w:val="00F6364A"/>
    <w:rsid w:val="00F9113A"/>
    <w:rsid w:val="00F92B4C"/>
    <w:rsid w:val="00FA7168"/>
    <w:rsid w:val="00FE0DC4"/>
    <w:rsid w:val="00FE2546"/>
    <w:rsid w:val="00FE5CBB"/>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725F"/>
  <w15:chartTrackingRefBased/>
  <w15:docId w15:val="{A87D8449-7A4B-41FF-B055-E474CFDE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2272"/>
    <w:rPr>
      <w:rFonts w:ascii="Calibri" w:eastAsiaTheme="minorHAnsi" w:hAnsi="Calibri" w:cs="Calibri"/>
    </w:rPr>
  </w:style>
  <w:style w:type="paragraph" w:styleId="Heading1">
    <w:name w:val="heading 1"/>
    <w:aliases w:val="Pocket"/>
    <w:basedOn w:val="Normal"/>
    <w:next w:val="Normal"/>
    <w:link w:val="Heading1Char"/>
    <w:qFormat/>
    <w:rsid w:val="004E22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22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E22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No Spacing112,No Spacing1121,CD - Cite,Heading 2 Char Char Char Char,ta,small space,t,T"/>
    <w:basedOn w:val="Normal"/>
    <w:next w:val="Normal"/>
    <w:link w:val="Heading4Char"/>
    <w:uiPriority w:val="3"/>
    <w:qFormat/>
    <w:rsid w:val="004E22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227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E22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272"/>
  </w:style>
  <w:style w:type="character" w:customStyle="1" w:styleId="Heading1Char">
    <w:name w:val="Heading 1 Char"/>
    <w:aliases w:val="Pocket Char"/>
    <w:basedOn w:val="DefaultParagraphFont"/>
    <w:link w:val="Heading1"/>
    <w:rsid w:val="004E22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22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4E227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4E2272"/>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E227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227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
    <w:basedOn w:val="DefaultParagraphFont"/>
    <w:uiPriority w:val="7"/>
    <w:qFormat/>
    <w:rsid w:val="004E2272"/>
    <w:rPr>
      <w:b w:val="0"/>
      <w:sz w:val="22"/>
      <w:u w:val="single"/>
    </w:rPr>
  </w:style>
  <w:style w:type="character" w:styleId="Hyperlink">
    <w:name w:val="Hyperlink"/>
    <w:aliases w:val="No Spacing Char,Small Text Char,Card Format Char,Note Level 2 Char,No Spacing111112 Char,tag Char,No Spacing31 Char,No Spacing22 Char,No Spacing3 Char,No Spacing1 Char,Tag and Cite Char,Dont use Char,No Spacing41 Char,nonunderlined Char"/>
    <w:basedOn w:val="DefaultParagraphFont"/>
    <w:link w:val="NoSpacing"/>
    <w:uiPriority w:val="99"/>
    <w:unhideWhenUsed/>
    <w:rsid w:val="004E2272"/>
    <w:rPr>
      <w:rFonts w:ascii="Calibri" w:eastAsiaTheme="minorHAnsi" w:hAnsi="Calibri" w:cs="Calibri"/>
    </w:rPr>
  </w:style>
  <w:style w:type="character" w:styleId="FollowedHyperlink">
    <w:name w:val="FollowedHyperlink"/>
    <w:basedOn w:val="DefaultParagraphFont"/>
    <w:uiPriority w:val="99"/>
    <w:semiHidden/>
    <w:unhideWhenUsed/>
    <w:rsid w:val="004E2272"/>
    <w:rPr>
      <w:color w:val="auto"/>
      <w:u w:val="none"/>
    </w:rPr>
  </w:style>
  <w:style w:type="paragraph" w:customStyle="1" w:styleId="Emphasis1">
    <w:name w:val="Emphasis1"/>
    <w:basedOn w:val="Normal"/>
    <w:link w:val="Emphasis"/>
    <w:uiPriority w:val="8"/>
    <w:qFormat/>
    <w:rsid w:val="00213ECC"/>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u w:val="single"/>
    </w:rPr>
  </w:style>
  <w:style w:type="paragraph" w:customStyle="1" w:styleId="textbold">
    <w:name w:val="text bold"/>
    <w:basedOn w:val="Normal"/>
    <w:autoRedefine/>
    <w:uiPriority w:val="8"/>
    <w:qFormat/>
    <w:rsid w:val="00802873"/>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657B3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57B38"/>
    <w:rPr>
      <w:rFonts w:ascii="Lucida Grande" w:hAnsi="Lucida Grande" w:cs="Lucida Grande"/>
      <w:sz w:val="24"/>
      <w:szCs w:val="24"/>
    </w:rPr>
  </w:style>
  <w:style w:type="paragraph" w:styleId="ListParagraph">
    <w:name w:val="List Paragraph"/>
    <w:basedOn w:val="Normal"/>
    <w:uiPriority w:val="34"/>
    <w:unhideWhenUsed/>
    <w:qFormat/>
    <w:rsid w:val="00C476DC"/>
    <w:pPr>
      <w:ind w:left="720"/>
      <w:contextualSpacing/>
    </w:pPr>
  </w:style>
  <w:style w:type="paragraph" w:customStyle="1" w:styleId="UnderlinePara">
    <w:name w:val="Underline Para"/>
    <w:basedOn w:val="Normal"/>
    <w:uiPriority w:val="1"/>
    <w:qFormat/>
    <w:rsid w:val="00C74C63"/>
    <w:pPr>
      <w:widowControl w:val="0"/>
      <w:suppressAutoHyphens/>
      <w:spacing w:after="200"/>
      <w:contextualSpacing/>
    </w:pPr>
    <w:rPr>
      <w:rFonts w:asciiTheme="minorHAnsi" w:hAnsiTheme="minorHAnsi" w:cstheme="minorBidi"/>
      <w:u w:val="single"/>
    </w:rPr>
  </w:style>
  <w:style w:type="paragraph" w:styleId="NoSpacing">
    <w:name w:val="No Spacing"/>
    <w:aliases w:val="Small Text,Card Format,Note Level 2,No Spacing111112,tag,No Spacing31,No Spacing22,No Spacing3,No Spacing1,Tag and Cite,Dont use,No Spacing41,nonunderlined,Tag and Ci,card,Very Small Text,DDI Tag,Tag Title,Medium Grid 21,Tag1"/>
    <w:link w:val="Hyperlink"/>
    <w:uiPriority w:val="99"/>
    <w:unhideWhenUsed/>
    <w:qFormat/>
    <w:rsid w:val="004E2272"/>
    <w:pPr>
      <w:spacing w:after="0" w:line="240" w:lineRule="auto"/>
    </w:pPr>
    <w:rPr>
      <w:rFonts w:ascii="Calibri" w:eastAsiaTheme="minorHAnsi" w:hAnsi="Calibri" w:cs="Calibri"/>
    </w:rPr>
  </w:style>
  <w:style w:type="paragraph" w:customStyle="1" w:styleId="endmark">
    <w:name w:val="endmark"/>
    <w:basedOn w:val="Normal"/>
    <w:rsid w:val="00C027DA"/>
    <w:pPr>
      <w:spacing w:before="100" w:beforeAutospacing="1" w:after="100" w:afterAutospacing="1" w:line="240" w:lineRule="auto"/>
    </w:pPr>
    <w:rPr>
      <w:rFonts w:ascii="Times New Roman" w:eastAsia="Times New Roman" w:hAnsi="Times New Roman" w:cs="Times New Roman"/>
      <w:sz w:val="24"/>
      <w:lang w:eastAsia="zh-CN"/>
    </w:rPr>
  </w:style>
  <w:style w:type="paragraph" w:styleId="Revision">
    <w:name w:val="Revision"/>
    <w:hidden/>
    <w:uiPriority w:val="99"/>
    <w:semiHidden/>
    <w:rsid w:val="00D97871"/>
    <w:pPr>
      <w:spacing w:after="0" w:line="240" w:lineRule="auto"/>
    </w:pPr>
    <w:rPr>
      <w:rFonts w:ascii="Calibri" w:hAnsi="Calibri" w:cs="Calibri"/>
      <w:szCs w:val="24"/>
    </w:rPr>
  </w:style>
  <w:style w:type="character" w:styleId="UnresolvedMention">
    <w:name w:val="Unresolved Mention"/>
    <w:basedOn w:val="DefaultParagraphFont"/>
    <w:uiPriority w:val="99"/>
    <w:semiHidden/>
    <w:unhideWhenUsed/>
    <w:rsid w:val="004E2272"/>
    <w:rPr>
      <w:color w:val="605E5C"/>
      <w:shd w:val="clear" w:color="auto" w:fill="E1DFDD"/>
    </w:rPr>
  </w:style>
  <w:style w:type="character" w:customStyle="1" w:styleId="Heading5Char">
    <w:name w:val="Heading 5 Char"/>
    <w:basedOn w:val="DefaultParagraphFont"/>
    <w:link w:val="Heading5"/>
    <w:uiPriority w:val="9"/>
    <w:semiHidden/>
    <w:rsid w:val="004E2272"/>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4E2272"/>
    <w:rPr>
      <w:b/>
      <w:bCs/>
    </w:rPr>
  </w:style>
  <w:style w:type="character" w:styleId="BookTitle">
    <w:name w:val="Book Title"/>
    <w:basedOn w:val="DefaultParagraphFont"/>
    <w:uiPriority w:val="33"/>
    <w:semiHidden/>
    <w:qFormat/>
    <w:rsid w:val="004E2272"/>
    <w:rPr>
      <w:b/>
      <w:bCs/>
      <w:i/>
      <w:iCs/>
      <w:spacing w:val="5"/>
    </w:rPr>
  </w:style>
  <w:style w:type="numbering" w:styleId="111111">
    <w:name w:val="Outline List 2"/>
    <w:basedOn w:val="NoList"/>
    <w:uiPriority w:val="99"/>
    <w:semiHidden/>
    <w:unhideWhenUsed/>
    <w:rsid w:val="004E2272"/>
  </w:style>
  <w:style w:type="paragraph" w:styleId="Header">
    <w:name w:val="header"/>
    <w:basedOn w:val="Normal"/>
    <w:link w:val="HeaderChar"/>
    <w:uiPriority w:val="99"/>
    <w:semiHidden/>
    <w:rsid w:val="004E22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2272"/>
    <w:rPr>
      <w:rFonts w:ascii="Calibri" w:eastAsiaTheme="minorHAnsi" w:hAnsi="Calibri" w:cs="Calibri"/>
    </w:rPr>
  </w:style>
  <w:style w:type="paragraph" w:styleId="Footer">
    <w:name w:val="footer"/>
    <w:basedOn w:val="Normal"/>
    <w:link w:val="FooterChar"/>
    <w:uiPriority w:val="99"/>
    <w:semiHidden/>
    <w:rsid w:val="004E22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2272"/>
    <w:rPr>
      <w:rFonts w:ascii="Calibri" w:eastAsiaTheme="minorHAnsi" w:hAnsi="Calibri" w:cs="Calibri"/>
    </w:rPr>
  </w:style>
  <w:style w:type="paragraph" w:styleId="BodyText">
    <w:name w:val="Body Text"/>
    <w:basedOn w:val="Normal"/>
    <w:link w:val="BodyTextChar"/>
    <w:uiPriority w:val="99"/>
    <w:semiHidden/>
    <w:unhideWhenUsed/>
    <w:rsid w:val="004E2272"/>
    <w:pPr>
      <w:spacing w:after="120"/>
    </w:pPr>
  </w:style>
  <w:style w:type="character" w:customStyle="1" w:styleId="BodyTextChar">
    <w:name w:val="Body Text Char"/>
    <w:basedOn w:val="DefaultParagraphFont"/>
    <w:link w:val="BodyText"/>
    <w:uiPriority w:val="99"/>
    <w:semiHidden/>
    <w:rsid w:val="004E2272"/>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38529">
      <w:bodyDiv w:val="1"/>
      <w:marLeft w:val="0"/>
      <w:marRight w:val="0"/>
      <w:marTop w:val="0"/>
      <w:marBottom w:val="0"/>
      <w:divBdr>
        <w:top w:val="none" w:sz="0" w:space="0" w:color="auto"/>
        <w:left w:val="none" w:sz="0" w:space="0" w:color="auto"/>
        <w:bottom w:val="none" w:sz="0" w:space="0" w:color="auto"/>
        <w:right w:val="none" w:sz="0" w:space="0" w:color="auto"/>
      </w:divBdr>
      <w:divsChild>
        <w:div w:id="839124993">
          <w:marLeft w:val="0"/>
          <w:marRight w:val="0"/>
          <w:marTop w:val="0"/>
          <w:marBottom w:val="0"/>
          <w:divBdr>
            <w:top w:val="none" w:sz="0" w:space="0" w:color="auto"/>
            <w:left w:val="none" w:sz="0" w:space="0" w:color="auto"/>
            <w:bottom w:val="none" w:sz="0" w:space="0" w:color="auto"/>
            <w:right w:val="none" w:sz="0" w:space="0" w:color="auto"/>
          </w:divBdr>
          <w:divsChild>
            <w:div w:id="285160032">
              <w:marLeft w:val="0"/>
              <w:marRight w:val="0"/>
              <w:marTop w:val="0"/>
              <w:marBottom w:val="0"/>
              <w:divBdr>
                <w:top w:val="none" w:sz="0" w:space="0" w:color="auto"/>
                <w:left w:val="none" w:sz="0" w:space="0" w:color="auto"/>
                <w:bottom w:val="none" w:sz="0" w:space="0" w:color="auto"/>
                <w:right w:val="none" w:sz="0" w:space="0" w:color="auto"/>
              </w:divBdr>
              <w:divsChild>
                <w:div w:id="823469459">
                  <w:marLeft w:val="0"/>
                  <w:marRight w:val="0"/>
                  <w:marTop w:val="0"/>
                  <w:marBottom w:val="0"/>
                  <w:divBdr>
                    <w:top w:val="none" w:sz="0" w:space="0" w:color="auto"/>
                    <w:left w:val="none" w:sz="0" w:space="0" w:color="auto"/>
                    <w:bottom w:val="none" w:sz="0" w:space="0" w:color="auto"/>
                    <w:right w:val="none" w:sz="0" w:space="0" w:color="auto"/>
                  </w:divBdr>
                  <w:divsChild>
                    <w:div w:id="1249382209">
                      <w:marLeft w:val="0"/>
                      <w:marRight w:val="0"/>
                      <w:marTop w:val="0"/>
                      <w:marBottom w:val="0"/>
                      <w:divBdr>
                        <w:top w:val="none" w:sz="0" w:space="0" w:color="auto"/>
                        <w:left w:val="none" w:sz="0" w:space="0" w:color="auto"/>
                        <w:bottom w:val="none" w:sz="0" w:space="0" w:color="auto"/>
                        <w:right w:val="none" w:sz="0" w:space="0" w:color="auto"/>
                      </w:divBdr>
                      <w:divsChild>
                        <w:div w:id="19730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228630">
          <w:marLeft w:val="0"/>
          <w:marRight w:val="0"/>
          <w:marTop w:val="0"/>
          <w:marBottom w:val="0"/>
          <w:divBdr>
            <w:top w:val="none" w:sz="0" w:space="0" w:color="auto"/>
            <w:left w:val="none" w:sz="0" w:space="0" w:color="auto"/>
            <w:bottom w:val="none" w:sz="0" w:space="0" w:color="auto"/>
            <w:right w:val="none" w:sz="0" w:space="0" w:color="auto"/>
          </w:divBdr>
          <w:divsChild>
            <w:div w:id="365906670">
              <w:marLeft w:val="0"/>
              <w:marRight w:val="0"/>
              <w:marTop w:val="0"/>
              <w:marBottom w:val="0"/>
              <w:divBdr>
                <w:top w:val="none" w:sz="0" w:space="0" w:color="auto"/>
                <w:left w:val="none" w:sz="0" w:space="0" w:color="auto"/>
                <w:bottom w:val="none" w:sz="0" w:space="0" w:color="auto"/>
                <w:right w:val="none" w:sz="0" w:space="0" w:color="auto"/>
              </w:divBdr>
              <w:divsChild>
                <w:div w:id="726612960">
                  <w:marLeft w:val="0"/>
                  <w:marRight w:val="0"/>
                  <w:marTop w:val="0"/>
                  <w:marBottom w:val="0"/>
                  <w:divBdr>
                    <w:top w:val="none" w:sz="0" w:space="0" w:color="auto"/>
                    <w:left w:val="none" w:sz="0" w:space="0" w:color="auto"/>
                    <w:bottom w:val="none" w:sz="0" w:space="0" w:color="auto"/>
                    <w:right w:val="none" w:sz="0" w:space="0" w:color="auto"/>
                  </w:divBdr>
                  <w:divsChild>
                    <w:div w:id="1621106304">
                      <w:marLeft w:val="0"/>
                      <w:marRight w:val="0"/>
                      <w:marTop w:val="0"/>
                      <w:marBottom w:val="0"/>
                      <w:divBdr>
                        <w:top w:val="none" w:sz="0" w:space="0" w:color="auto"/>
                        <w:left w:val="none" w:sz="0" w:space="0" w:color="auto"/>
                        <w:bottom w:val="none" w:sz="0" w:space="0" w:color="auto"/>
                        <w:right w:val="none" w:sz="0" w:space="0" w:color="auto"/>
                      </w:divBdr>
                      <w:divsChild>
                        <w:div w:id="6946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04244">
          <w:marLeft w:val="0"/>
          <w:marRight w:val="0"/>
          <w:marTop w:val="0"/>
          <w:marBottom w:val="0"/>
          <w:divBdr>
            <w:top w:val="none" w:sz="0" w:space="0" w:color="auto"/>
            <w:left w:val="none" w:sz="0" w:space="0" w:color="auto"/>
            <w:bottom w:val="none" w:sz="0" w:space="0" w:color="auto"/>
            <w:right w:val="none" w:sz="0" w:space="0" w:color="auto"/>
          </w:divBdr>
          <w:divsChild>
            <w:div w:id="603541296">
              <w:marLeft w:val="0"/>
              <w:marRight w:val="0"/>
              <w:marTop w:val="0"/>
              <w:marBottom w:val="0"/>
              <w:divBdr>
                <w:top w:val="none" w:sz="0" w:space="0" w:color="auto"/>
                <w:left w:val="none" w:sz="0" w:space="0" w:color="auto"/>
                <w:bottom w:val="none" w:sz="0" w:space="0" w:color="auto"/>
                <w:right w:val="none" w:sz="0" w:space="0" w:color="auto"/>
              </w:divBdr>
              <w:divsChild>
                <w:div w:id="1430273616">
                  <w:marLeft w:val="0"/>
                  <w:marRight w:val="0"/>
                  <w:marTop w:val="0"/>
                  <w:marBottom w:val="0"/>
                  <w:divBdr>
                    <w:top w:val="none" w:sz="0" w:space="0" w:color="auto"/>
                    <w:left w:val="none" w:sz="0" w:space="0" w:color="auto"/>
                    <w:bottom w:val="none" w:sz="0" w:space="0" w:color="auto"/>
                    <w:right w:val="none" w:sz="0" w:space="0" w:color="auto"/>
                  </w:divBdr>
                  <w:divsChild>
                    <w:div w:id="1061362860">
                      <w:marLeft w:val="0"/>
                      <w:marRight w:val="0"/>
                      <w:marTop w:val="0"/>
                      <w:marBottom w:val="0"/>
                      <w:divBdr>
                        <w:top w:val="none" w:sz="0" w:space="0" w:color="auto"/>
                        <w:left w:val="none" w:sz="0" w:space="0" w:color="auto"/>
                        <w:bottom w:val="none" w:sz="0" w:space="0" w:color="auto"/>
                        <w:right w:val="none" w:sz="0" w:space="0" w:color="auto"/>
                      </w:divBdr>
                      <w:divsChild>
                        <w:div w:id="613094493">
                          <w:marLeft w:val="0"/>
                          <w:marRight w:val="0"/>
                          <w:marTop w:val="0"/>
                          <w:marBottom w:val="0"/>
                          <w:divBdr>
                            <w:top w:val="none" w:sz="0" w:space="0" w:color="auto"/>
                            <w:left w:val="none" w:sz="0" w:space="0" w:color="auto"/>
                            <w:bottom w:val="none" w:sz="0" w:space="0" w:color="auto"/>
                            <w:right w:val="none" w:sz="0" w:space="0" w:color="auto"/>
                          </w:divBdr>
                        </w:div>
                      </w:divsChild>
                    </w:div>
                    <w:div w:id="1654525154">
                      <w:marLeft w:val="0"/>
                      <w:marRight w:val="0"/>
                      <w:marTop w:val="0"/>
                      <w:marBottom w:val="0"/>
                      <w:divBdr>
                        <w:top w:val="none" w:sz="0" w:space="0" w:color="auto"/>
                        <w:left w:val="none" w:sz="0" w:space="0" w:color="auto"/>
                        <w:bottom w:val="none" w:sz="0" w:space="0" w:color="auto"/>
                        <w:right w:val="none" w:sz="0" w:space="0" w:color="auto"/>
                      </w:divBdr>
                      <w:divsChild>
                        <w:div w:id="101195954">
                          <w:marLeft w:val="0"/>
                          <w:marRight w:val="0"/>
                          <w:marTop w:val="0"/>
                          <w:marBottom w:val="0"/>
                          <w:divBdr>
                            <w:top w:val="none" w:sz="0" w:space="0" w:color="auto"/>
                            <w:left w:val="none" w:sz="0" w:space="0" w:color="auto"/>
                            <w:bottom w:val="none" w:sz="0" w:space="0" w:color="auto"/>
                            <w:right w:val="none" w:sz="0" w:space="0" w:color="auto"/>
                          </w:divBdr>
                          <w:divsChild>
                            <w:div w:id="1447456949">
                              <w:marLeft w:val="0"/>
                              <w:marRight w:val="0"/>
                              <w:marTop w:val="0"/>
                              <w:marBottom w:val="0"/>
                              <w:divBdr>
                                <w:top w:val="none" w:sz="0" w:space="0" w:color="auto"/>
                                <w:left w:val="none" w:sz="0" w:space="0" w:color="auto"/>
                                <w:bottom w:val="none" w:sz="0" w:space="0" w:color="auto"/>
                                <w:right w:val="none" w:sz="0" w:space="0" w:color="auto"/>
                              </w:divBdr>
                              <w:divsChild>
                                <w:div w:id="223029633">
                                  <w:marLeft w:val="0"/>
                                  <w:marRight w:val="0"/>
                                  <w:marTop w:val="0"/>
                                  <w:marBottom w:val="0"/>
                                  <w:divBdr>
                                    <w:top w:val="none" w:sz="0" w:space="0" w:color="auto"/>
                                    <w:left w:val="none" w:sz="0" w:space="0" w:color="auto"/>
                                    <w:bottom w:val="none" w:sz="0" w:space="0" w:color="auto"/>
                                    <w:right w:val="none" w:sz="0" w:space="0" w:color="auto"/>
                                  </w:divBdr>
                                </w:div>
                              </w:divsChild>
                            </w:div>
                            <w:div w:id="1419331856">
                              <w:marLeft w:val="0"/>
                              <w:marRight w:val="0"/>
                              <w:marTop w:val="0"/>
                              <w:marBottom w:val="0"/>
                              <w:divBdr>
                                <w:top w:val="none" w:sz="0" w:space="0" w:color="auto"/>
                                <w:left w:val="none" w:sz="0" w:space="0" w:color="auto"/>
                                <w:bottom w:val="none" w:sz="0" w:space="0" w:color="auto"/>
                                <w:right w:val="none" w:sz="0" w:space="0" w:color="auto"/>
                              </w:divBdr>
                              <w:divsChild>
                                <w:div w:id="1813255650">
                                  <w:marLeft w:val="0"/>
                                  <w:marRight w:val="0"/>
                                  <w:marTop w:val="0"/>
                                  <w:marBottom w:val="0"/>
                                  <w:divBdr>
                                    <w:top w:val="none" w:sz="0" w:space="0" w:color="auto"/>
                                    <w:left w:val="none" w:sz="0" w:space="0" w:color="auto"/>
                                    <w:bottom w:val="none" w:sz="0" w:space="0" w:color="auto"/>
                                    <w:right w:val="none" w:sz="0" w:space="0" w:color="auto"/>
                                  </w:divBdr>
                                  <w:divsChild>
                                    <w:div w:id="1925606120">
                                      <w:marLeft w:val="0"/>
                                      <w:marRight w:val="0"/>
                                      <w:marTop w:val="0"/>
                                      <w:marBottom w:val="0"/>
                                      <w:divBdr>
                                        <w:top w:val="none" w:sz="0" w:space="0" w:color="auto"/>
                                        <w:left w:val="none" w:sz="0" w:space="0" w:color="auto"/>
                                        <w:bottom w:val="none" w:sz="0" w:space="0" w:color="auto"/>
                                        <w:right w:val="none" w:sz="0" w:space="0" w:color="auto"/>
                                      </w:divBdr>
                                      <w:divsChild>
                                        <w:div w:id="25103317">
                                          <w:marLeft w:val="0"/>
                                          <w:marRight w:val="0"/>
                                          <w:marTop w:val="0"/>
                                          <w:marBottom w:val="0"/>
                                          <w:divBdr>
                                            <w:top w:val="none" w:sz="0" w:space="0" w:color="auto"/>
                                            <w:left w:val="none" w:sz="0" w:space="0" w:color="auto"/>
                                            <w:bottom w:val="none" w:sz="0" w:space="0" w:color="auto"/>
                                            <w:right w:val="none" w:sz="0" w:space="0" w:color="auto"/>
                                          </w:divBdr>
                                          <w:divsChild>
                                            <w:div w:id="8334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28063">
                                  <w:marLeft w:val="0"/>
                                  <w:marRight w:val="0"/>
                                  <w:marTop w:val="0"/>
                                  <w:marBottom w:val="0"/>
                                  <w:divBdr>
                                    <w:top w:val="none" w:sz="0" w:space="0" w:color="auto"/>
                                    <w:left w:val="none" w:sz="0" w:space="0" w:color="auto"/>
                                    <w:bottom w:val="none" w:sz="0" w:space="0" w:color="auto"/>
                                    <w:right w:val="none" w:sz="0" w:space="0" w:color="auto"/>
                                  </w:divBdr>
                                  <w:divsChild>
                                    <w:div w:id="1365329424">
                                      <w:marLeft w:val="0"/>
                                      <w:marRight w:val="0"/>
                                      <w:marTop w:val="0"/>
                                      <w:marBottom w:val="0"/>
                                      <w:divBdr>
                                        <w:top w:val="none" w:sz="0" w:space="0" w:color="auto"/>
                                        <w:left w:val="none" w:sz="0" w:space="0" w:color="auto"/>
                                        <w:bottom w:val="none" w:sz="0" w:space="0" w:color="auto"/>
                                        <w:right w:val="none" w:sz="0" w:space="0" w:color="auto"/>
                                      </w:divBdr>
                                    </w:div>
                                    <w:div w:id="1587881714">
                                      <w:marLeft w:val="0"/>
                                      <w:marRight w:val="0"/>
                                      <w:marTop w:val="0"/>
                                      <w:marBottom w:val="0"/>
                                      <w:divBdr>
                                        <w:top w:val="none" w:sz="0" w:space="0" w:color="auto"/>
                                        <w:left w:val="none" w:sz="0" w:space="0" w:color="auto"/>
                                        <w:bottom w:val="none" w:sz="0" w:space="0" w:color="auto"/>
                                        <w:right w:val="none" w:sz="0" w:space="0" w:color="auto"/>
                                      </w:divBdr>
                                    </w:div>
                                    <w:div w:id="492381982">
                                      <w:marLeft w:val="0"/>
                                      <w:marRight w:val="0"/>
                                      <w:marTop w:val="0"/>
                                      <w:marBottom w:val="0"/>
                                      <w:divBdr>
                                        <w:top w:val="none" w:sz="0" w:space="0" w:color="auto"/>
                                        <w:left w:val="none" w:sz="0" w:space="0" w:color="auto"/>
                                        <w:bottom w:val="none" w:sz="0" w:space="0" w:color="auto"/>
                                        <w:right w:val="none" w:sz="0" w:space="0" w:color="auto"/>
                                      </w:divBdr>
                                    </w:div>
                                    <w:div w:id="837887734">
                                      <w:marLeft w:val="0"/>
                                      <w:marRight w:val="0"/>
                                      <w:marTop w:val="0"/>
                                      <w:marBottom w:val="0"/>
                                      <w:divBdr>
                                        <w:top w:val="none" w:sz="0" w:space="0" w:color="auto"/>
                                        <w:left w:val="none" w:sz="0" w:space="0" w:color="auto"/>
                                        <w:bottom w:val="none" w:sz="0" w:space="0" w:color="auto"/>
                                        <w:right w:val="none" w:sz="0" w:space="0" w:color="auto"/>
                                      </w:divBdr>
                                    </w:div>
                                    <w:div w:id="11364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922094">
          <w:marLeft w:val="0"/>
          <w:marRight w:val="0"/>
          <w:marTop w:val="0"/>
          <w:marBottom w:val="0"/>
          <w:divBdr>
            <w:top w:val="none" w:sz="0" w:space="0" w:color="auto"/>
            <w:left w:val="none" w:sz="0" w:space="0" w:color="auto"/>
            <w:bottom w:val="none" w:sz="0" w:space="0" w:color="auto"/>
            <w:right w:val="none" w:sz="0" w:space="0" w:color="auto"/>
          </w:divBdr>
          <w:divsChild>
            <w:div w:id="1556971477">
              <w:marLeft w:val="0"/>
              <w:marRight w:val="0"/>
              <w:marTop w:val="0"/>
              <w:marBottom w:val="0"/>
              <w:divBdr>
                <w:top w:val="none" w:sz="0" w:space="0" w:color="auto"/>
                <w:left w:val="none" w:sz="0" w:space="0" w:color="auto"/>
                <w:bottom w:val="none" w:sz="0" w:space="0" w:color="auto"/>
                <w:right w:val="none" w:sz="0" w:space="0" w:color="auto"/>
              </w:divBdr>
              <w:divsChild>
                <w:div w:id="694768478">
                  <w:marLeft w:val="0"/>
                  <w:marRight w:val="0"/>
                  <w:marTop w:val="0"/>
                  <w:marBottom w:val="0"/>
                  <w:divBdr>
                    <w:top w:val="none" w:sz="0" w:space="0" w:color="auto"/>
                    <w:left w:val="none" w:sz="0" w:space="0" w:color="auto"/>
                    <w:bottom w:val="none" w:sz="0" w:space="0" w:color="auto"/>
                    <w:right w:val="none" w:sz="0" w:space="0" w:color="auto"/>
                  </w:divBdr>
                  <w:divsChild>
                    <w:div w:id="951593691">
                      <w:marLeft w:val="0"/>
                      <w:marRight w:val="0"/>
                      <w:marTop w:val="0"/>
                      <w:marBottom w:val="0"/>
                      <w:divBdr>
                        <w:top w:val="none" w:sz="0" w:space="0" w:color="auto"/>
                        <w:left w:val="none" w:sz="0" w:space="0" w:color="auto"/>
                        <w:bottom w:val="none" w:sz="0" w:space="0" w:color="auto"/>
                        <w:right w:val="none" w:sz="0" w:space="0" w:color="auto"/>
                      </w:divBdr>
                      <w:divsChild>
                        <w:div w:id="19223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183300">
          <w:marLeft w:val="0"/>
          <w:marRight w:val="0"/>
          <w:marTop w:val="0"/>
          <w:marBottom w:val="0"/>
          <w:divBdr>
            <w:top w:val="none" w:sz="0" w:space="0" w:color="auto"/>
            <w:left w:val="none" w:sz="0" w:space="0" w:color="auto"/>
            <w:bottom w:val="none" w:sz="0" w:space="0" w:color="auto"/>
            <w:right w:val="none" w:sz="0" w:space="0" w:color="auto"/>
          </w:divBdr>
          <w:divsChild>
            <w:div w:id="1573126972">
              <w:marLeft w:val="0"/>
              <w:marRight w:val="0"/>
              <w:marTop w:val="0"/>
              <w:marBottom w:val="0"/>
              <w:divBdr>
                <w:top w:val="none" w:sz="0" w:space="0" w:color="auto"/>
                <w:left w:val="none" w:sz="0" w:space="0" w:color="auto"/>
                <w:bottom w:val="none" w:sz="0" w:space="0" w:color="auto"/>
                <w:right w:val="none" w:sz="0" w:space="0" w:color="auto"/>
              </w:divBdr>
              <w:divsChild>
                <w:div w:id="1327635567">
                  <w:marLeft w:val="0"/>
                  <w:marRight w:val="0"/>
                  <w:marTop w:val="0"/>
                  <w:marBottom w:val="0"/>
                  <w:divBdr>
                    <w:top w:val="none" w:sz="0" w:space="0" w:color="auto"/>
                    <w:left w:val="none" w:sz="0" w:space="0" w:color="auto"/>
                    <w:bottom w:val="none" w:sz="0" w:space="0" w:color="auto"/>
                    <w:right w:val="none" w:sz="0" w:space="0" w:color="auto"/>
                  </w:divBdr>
                  <w:divsChild>
                    <w:div w:id="571736977">
                      <w:marLeft w:val="0"/>
                      <w:marRight w:val="0"/>
                      <w:marTop w:val="0"/>
                      <w:marBottom w:val="0"/>
                      <w:divBdr>
                        <w:top w:val="none" w:sz="0" w:space="0" w:color="auto"/>
                        <w:left w:val="none" w:sz="0" w:space="0" w:color="auto"/>
                        <w:bottom w:val="none" w:sz="0" w:space="0" w:color="auto"/>
                        <w:right w:val="none" w:sz="0" w:space="0" w:color="auto"/>
                      </w:divBdr>
                      <w:divsChild>
                        <w:div w:id="1322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20323">
          <w:marLeft w:val="0"/>
          <w:marRight w:val="0"/>
          <w:marTop w:val="0"/>
          <w:marBottom w:val="0"/>
          <w:divBdr>
            <w:top w:val="none" w:sz="0" w:space="0" w:color="auto"/>
            <w:left w:val="none" w:sz="0" w:space="0" w:color="auto"/>
            <w:bottom w:val="none" w:sz="0" w:space="0" w:color="auto"/>
            <w:right w:val="none" w:sz="0" w:space="0" w:color="auto"/>
          </w:divBdr>
          <w:divsChild>
            <w:div w:id="878663853">
              <w:marLeft w:val="0"/>
              <w:marRight w:val="0"/>
              <w:marTop w:val="0"/>
              <w:marBottom w:val="0"/>
              <w:divBdr>
                <w:top w:val="none" w:sz="0" w:space="0" w:color="auto"/>
                <w:left w:val="none" w:sz="0" w:space="0" w:color="auto"/>
                <w:bottom w:val="none" w:sz="0" w:space="0" w:color="auto"/>
                <w:right w:val="none" w:sz="0" w:space="0" w:color="auto"/>
              </w:divBdr>
              <w:divsChild>
                <w:div w:id="867372348">
                  <w:marLeft w:val="0"/>
                  <w:marRight w:val="0"/>
                  <w:marTop w:val="0"/>
                  <w:marBottom w:val="0"/>
                  <w:divBdr>
                    <w:top w:val="none" w:sz="0" w:space="0" w:color="auto"/>
                    <w:left w:val="none" w:sz="0" w:space="0" w:color="auto"/>
                    <w:bottom w:val="none" w:sz="0" w:space="0" w:color="auto"/>
                    <w:right w:val="none" w:sz="0" w:space="0" w:color="auto"/>
                  </w:divBdr>
                  <w:divsChild>
                    <w:div w:id="842008968">
                      <w:marLeft w:val="0"/>
                      <w:marRight w:val="0"/>
                      <w:marTop w:val="0"/>
                      <w:marBottom w:val="0"/>
                      <w:divBdr>
                        <w:top w:val="none" w:sz="0" w:space="0" w:color="auto"/>
                        <w:left w:val="none" w:sz="0" w:space="0" w:color="auto"/>
                        <w:bottom w:val="none" w:sz="0" w:space="0" w:color="auto"/>
                        <w:right w:val="none" w:sz="0" w:space="0" w:color="auto"/>
                      </w:divBdr>
                      <w:divsChild>
                        <w:div w:id="19484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519722">
      <w:bodyDiv w:val="1"/>
      <w:marLeft w:val="0"/>
      <w:marRight w:val="0"/>
      <w:marTop w:val="0"/>
      <w:marBottom w:val="0"/>
      <w:divBdr>
        <w:top w:val="none" w:sz="0" w:space="0" w:color="auto"/>
        <w:left w:val="none" w:sz="0" w:space="0" w:color="auto"/>
        <w:bottom w:val="none" w:sz="0" w:space="0" w:color="auto"/>
        <w:right w:val="none" w:sz="0" w:space="0" w:color="auto"/>
      </w:divBdr>
      <w:divsChild>
        <w:div w:id="854995594">
          <w:marLeft w:val="0"/>
          <w:marRight w:val="0"/>
          <w:marTop w:val="150"/>
          <w:marBottom w:val="375"/>
          <w:divBdr>
            <w:top w:val="none" w:sz="0" w:space="0" w:color="auto"/>
            <w:left w:val="none" w:sz="0" w:space="0" w:color="auto"/>
            <w:bottom w:val="none" w:sz="0" w:space="0" w:color="auto"/>
            <w:right w:val="none" w:sz="0" w:space="0" w:color="auto"/>
          </w:divBdr>
          <w:divsChild>
            <w:div w:id="559168828">
              <w:marLeft w:val="150"/>
              <w:marRight w:val="150"/>
              <w:marTop w:val="0"/>
              <w:marBottom w:val="0"/>
              <w:divBdr>
                <w:top w:val="none" w:sz="0" w:space="0" w:color="auto"/>
                <w:left w:val="none" w:sz="0" w:space="0" w:color="auto"/>
                <w:bottom w:val="none" w:sz="0" w:space="0" w:color="auto"/>
                <w:right w:val="none" w:sz="0" w:space="0" w:color="auto"/>
              </w:divBdr>
            </w:div>
          </w:divsChild>
        </w:div>
        <w:div w:id="1630432341">
          <w:marLeft w:val="150"/>
          <w:marRight w:val="150"/>
          <w:marTop w:val="0"/>
          <w:marBottom w:val="0"/>
          <w:divBdr>
            <w:top w:val="none" w:sz="0" w:space="0" w:color="auto"/>
            <w:left w:val="none" w:sz="0" w:space="0" w:color="auto"/>
            <w:bottom w:val="none" w:sz="0" w:space="0" w:color="auto"/>
            <w:right w:val="none" w:sz="0" w:space="0" w:color="auto"/>
          </w:divBdr>
        </w:div>
      </w:divsChild>
    </w:div>
    <w:div w:id="1586185652">
      <w:bodyDiv w:val="1"/>
      <w:marLeft w:val="0"/>
      <w:marRight w:val="0"/>
      <w:marTop w:val="0"/>
      <w:marBottom w:val="0"/>
      <w:divBdr>
        <w:top w:val="none" w:sz="0" w:space="0" w:color="auto"/>
        <w:left w:val="none" w:sz="0" w:space="0" w:color="auto"/>
        <w:bottom w:val="none" w:sz="0" w:space="0" w:color="auto"/>
        <w:right w:val="none" w:sz="0" w:space="0" w:color="auto"/>
      </w:divBdr>
      <w:divsChild>
        <w:div w:id="1586264222">
          <w:marLeft w:val="75"/>
          <w:marRight w:val="75"/>
          <w:marTop w:val="75"/>
          <w:marBottom w:val="75"/>
          <w:divBdr>
            <w:top w:val="none" w:sz="0" w:space="0" w:color="auto"/>
            <w:left w:val="none" w:sz="0" w:space="0" w:color="auto"/>
            <w:bottom w:val="none" w:sz="0" w:space="0" w:color="auto"/>
            <w:right w:val="none" w:sz="0" w:space="0" w:color="auto"/>
          </w:divBdr>
          <w:divsChild>
            <w:div w:id="3687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pa-zyg" TargetMode="External"/><Relationship Id="rId21" Type="http://schemas.openxmlformats.org/officeDocument/2006/relationships/hyperlink" Target="https://thehill.com/homenews/house/4050554-shutdown-odds-grow-amid-gop-infighting/" TargetMode="External"/><Relationship Id="rId63" Type="http://schemas.openxmlformats.org/officeDocument/2006/relationships/hyperlink" Target="https://upnorthnewswi.com/2023/06/21/new-republican-budget-plan-would-eliminate-free-school-meals-cut-social-security-and-medicare/" TargetMode="External"/><Relationship Id="rId159" Type="http://schemas.openxmlformats.org/officeDocument/2006/relationships/hyperlink" Target="https://www.washingtonexaminer.com/tag/joe-biden" TargetMode="External"/><Relationship Id="rId170" Type="http://schemas.openxmlformats.org/officeDocument/2006/relationships/hyperlink" Target="https://twitter.com/sarahnferris/status/1668681192969740290" TargetMode="External"/><Relationship Id="rId226" Type="http://schemas.openxmlformats.org/officeDocument/2006/relationships/hyperlink" Target="https://www.reuters.com/article/lockheed-fighter-jobs-idCNL2N0KW02P20140122" TargetMode="External"/><Relationship Id="rId268" Type="http://schemas.openxmlformats.org/officeDocument/2006/relationships/hyperlink" Target="https://www.pgpf.org/blog/2022/06/the-united-states-spends-more-on-defense-than-the-next-9-countries-combined" TargetMode="External"/><Relationship Id="rId32" Type="http://schemas.openxmlformats.org/officeDocument/2006/relationships/hyperlink" Target="https://www.cnbc.com/2023/05/25/debt-ceiling-news-demands-republicans-are-making.html" TargetMode="External"/><Relationship Id="rId74" Type="http://schemas.openxmlformats.org/officeDocument/2006/relationships/hyperlink" Target="https://www.cbsnews.com/news/kevin-mccarthy-face-the-nation-transcript-01-29-2023/" TargetMode="External"/><Relationship Id="rId128" Type="http://schemas.openxmlformats.org/officeDocument/2006/relationships/hyperlink" Target="https://rollcall.com/2023/06/09/ways-and-means-gop-preps-tax-package-for-vote-next-week/" TargetMode="External"/><Relationship Id="rId5" Type="http://schemas.openxmlformats.org/officeDocument/2006/relationships/webSettings" Target="webSettings.xml"/><Relationship Id="rId181" Type="http://schemas.openxmlformats.org/officeDocument/2006/relationships/hyperlink" Target="https://m.dailykos.com/stories/2020/1/7/1898491/-What-Policy-has-the-support-of-71-of-Republicans-87-of-Democrats-and-81-of-Independents" TargetMode="External"/><Relationship Id="rId237" Type="http://schemas.openxmlformats.org/officeDocument/2006/relationships/hyperlink" Target="https://thebulletin.org/premium/2021-09/the-united-states-needs-to-cut-military-spending-and-shift-money-to-two-pressing-threats-pandemics-and-climate-change/" TargetMode="External"/><Relationship Id="rId279" Type="http://schemas.openxmlformats.org/officeDocument/2006/relationships/hyperlink" Target="https://archive.is/o/Zsm0e/https:/via.hypothes.is/http:/www.schmidtocean.org/" TargetMode="External"/><Relationship Id="rId43" Type="http://schemas.openxmlformats.org/officeDocument/2006/relationships/hyperlink" Target="https://newrepublic.com/post/171068/biden-deficit-child-care-medicare-prekindergarten" TargetMode="External"/><Relationship Id="rId139" Type="http://schemas.openxmlformats.org/officeDocument/2006/relationships/hyperlink" Target="https://www.iza.org/publications/dp/7190" TargetMode="External"/><Relationship Id="rId290" Type="http://schemas.openxmlformats.org/officeDocument/2006/relationships/hyperlink" Target="https://www.theatlantic.com/health/archive/2016/06/infectious-diseases-extinction/487514/" TargetMode="External"/><Relationship Id="rId85" Type="http://schemas.openxmlformats.org/officeDocument/2006/relationships/hyperlink" Target="https://twitter.com/JonBowzerBauman/status/1664023132515233792" TargetMode="External"/><Relationship Id="rId150" Type="http://schemas.openxmlformats.org/officeDocument/2006/relationships/hyperlink" Target="https://warontherocks.com/2020/08/the-emperors-league-understanding-sino-russian-defense-cooperation/" TargetMode="External"/><Relationship Id="rId192" Type="http://schemas.openxmlformats.org/officeDocument/2006/relationships/hyperlink" Target="https://thehill.com/homenews/house/4050554-shutdown-odds-grow-amid-gop-infighting/" TargetMode="External"/><Relationship Id="rId206" Type="http://schemas.openxmlformats.org/officeDocument/2006/relationships/hyperlink" Target="https://foreignpolicy.com/2017/02/27/americas-military-doesnt-need-more-money-what-it-needs-is-an-engaged-public-to-demand-a-genuine-strategy/" TargetMode="External"/><Relationship Id="rId248" Type="http://schemas.openxmlformats.org/officeDocument/2006/relationships/hyperlink" Target="http://www.au.af.mil/au/awc/awcgate/clauswtz/clwt000e.htm" TargetMode="External"/><Relationship Id="rId12" Type="http://schemas.openxmlformats.org/officeDocument/2006/relationships/hyperlink" Target="https://www.bloomberg.com/opinion/articles/2023-06-14/kevin-mccarthy-continues-to-be-blocked-by-freedom-caucus-republicans?leadSource=uverify%20wall" TargetMode="External"/><Relationship Id="rId108" Type="http://schemas.openxmlformats.org/officeDocument/2006/relationships/hyperlink" Target="https://www.taxpolicycenter.org/briefing-book/how-does-federal-tax-system-affect-low-income-households" TargetMode="External"/><Relationship Id="rId54" Type="http://schemas.openxmlformats.org/officeDocument/2006/relationships/hyperlink" Target="https://newrepublic.com/post/170460/biden-republicans-promise-wont-cut-medicare-social-security-state-union" TargetMode="External"/><Relationship Id="rId75" Type="http://schemas.openxmlformats.org/officeDocument/2006/relationships/hyperlink" Target="https://twitter.com/OurRevolution/status/1664009999050326019" TargetMode="External"/><Relationship Id="rId96" Type="http://schemas.openxmlformats.org/officeDocument/2006/relationships/hyperlink" Target="https://www.ft.com/content/61431f7d-06c5-439d-81d8-662419dc4cb4" TargetMode="External"/><Relationship Id="rId140" Type="http://schemas.openxmlformats.org/officeDocument/2006/relationships/hyperlink" Target="https://www.iza.org/person/1569/olivier-bargain" TargetMode="External"/><Relationship Id="rId161" Type="http://schemas.openxmlformats.org/officeDocument/2006/relationships/hyperlink" Target="https://www.washingtonexaminer.com/tag/defense-budget" TargetMode="External"/><Relationship Id="rId182" Type="http://schemas.openxmlformats.org/officeDocument/2006/relationships/hyperlink" Target="https://www.levyinstitute.org/pubs/rpr_4_18.pdf" TargetMode="External"/><Relationship Id="rId217" Type="http://schemas.openxmlformats.org/officeDocument/2006/relationships/hyperlink" Target="https://prospect.org/culture/books/lost-peace-dividend/" TargetMode="External"/><Relationship Id="rId6" Type="http://schemas.openxmlformats.org/officeDocument/2006/relationships/hyperlink" Target="https://crsreports.congress.gov/product/pdf/R/R43838" TargetMode="External"/><Relationship Id="rId238" Type="http://schemas.openxmlformats.org/officeDocument/2006/relationships/hyperlink" Target="https://jacobin.com/2023/01/freedom-caucus-military-budget-cuts-establishment" TargetMode="External"/><Relationship Id="rId259" Type="http://schemas.openxmlformats.org/officeDocument/2006/relationships/hyperlink" Target="http://www.stimson.org/spotlight/an-un-hollow-force-readiness-in-the-fy15-budget-request/" TargetMode="External"/><Relationship Id="rId23" Type="http://schemas.openxmlformats.org/officeDocument/2006/relationships/hyperlink" Target="https://archive.is/o/TOvsG/https:/www.nytimes.com/2023/06/06/us/politics/mccarthy-republicans.html" TargetMode="External"/><Relationship Id="rId119" Type="http://schemas.openxmlformats.org/officeDocument/2006/relationships/hyperlink" Target="https://www.rollcall.com/members/25162?utm_source=memberLinks&amp;utm_medium=memberlinks&amp;personid=25162" TargetMode="External"/><Relationship Id="rId270" Type="http://schemas.openxmlformats.org/officeDocument/2006/relationships/hyperlink" Target="https://archive.is/o/Zsm0e/https:/via.hypothes.is/http:/www.nih.gov/science/brain/" TargetMode="External"/><Relationship Id="rId291" Type="http://schemas.openxmlformats.org/officeDocument/2006/relationships/hyperlink" Target="javascript:;" TargetMode="External"/><Relationship Id="rId44" Type="http://schemas.openxmlformats.org/officeDocument/2006/relationships/hyperlink" Target="https://www.npr.org/2023/05/29/1178660890/biden-and-mccarthy-reach-a-deal-to-avoid-default-heres-whats-in-it" TargetMode="External"/><Relationship Id="rId65" Type="http://schemas.openxmlformats.org/officeDocument/2006/relationships/hyperlink" Target="https://www.cnn.com/2023/02/09/politics/kfile-ron-desantis-privatize-social-security-medicare/index.html" TargetMode="External"/><Relationship Id="rId86" Type="http://schemas.openxmlformats.org/officeDocument/2006/relationships/hyperlink" Target="https://thehill.com/opinion/congress-blog/3525372-republicans-want-to-reform-social-security-behind-closed-doors-beware/" TargetMode="External"/><Relationship Id="rId130" Type="http://schemas.openxmlformats.org/officeDocument/2006/relationships/hyperlink" Target="https://www.vox.com/policy-and-politics/2023/1/5/23540554/kevin-mccarthy-speaker-offer-republicans-concessions" TargetMode="External"/><Relationship Id="rId151" Type="http://schemas.openxmlformats.org/officeDocument/2006/relationships/hyperlink" Target="https://www.scmp.com/news/china/diplomacy/article/3126210/china-russia-stand-back-back-tensions-us-rise-observers-say" TargetMode="External"/><Relationship Id="rId172" Type="http://schemas.openxmlformats.org/officeDocument/2006/relationships/hyperlink" Target="https://www.salon.com/2023/06/16/accused-of-breaking-debt-ceiling-deal-and-threatening-a-government-shutdown_partner/" TargetMode="External"/><Relationship Id="rId193" Type="http://schemas.openxmlformats.org/officeDocument/2006/relationships/hyperlink" Target="https://www.politico.com/news/2023/05/16/centrist-dems-mccarthy-debt-fight-00097051" TargetMode="External"/><Relationship Id="rId207" Type="http://schemas.openxmlformats.org/officeDocument/2006/relationships/hyperlink" Target="https://watson.brown.edu/costsofwar/files/cow/imce/papers/2019/Peltier%20Nov2019%20Short%20GND%20CoW.pdf" TargetMode="External"/><Relationship Id="rId228" Type="http://schemas.openxmlformats.org/officeDocument/2006/relationships/hyperlink" Target="https://archive.is/o/brc9G/https:/www.nytimes.com/2023/05/27/us/politics/debt-ceiling-deal.html" TargetMode="External"/><Relationship Id="rId249" Type="http://schemas.openxmlformats.org/officeDocument/2006/relationships/hyperlink" Target="http://www.isn.ethz.ch/Digital-Library/Articles/Detail/?lng=en&amp;id=177869" TargetMode="External"/><Relationship Id="rId13" Type="http://schemas.openxmlformats.org/officeDocument/2006/relationships/hyperlink" Target="https://apnews.com/article/government-shutdown-debt-ceiling-spending-mccarthy-fc01dd72a6a0e3c25683b9669ec351cf" TargetMode="External"/><Relationship Id="rId109" Type="http://schemas.openxmlformats.org/officeDocument/2006/relationships/hyperlink" Target="https://truthout.org/articles/worlds-10-richest-men-doubled-their-wealth-as-many-lost-all-during-pandemic/" TargetMode="External"/><Relationship Id="rId260" Type="http://schemas.openxmlformats.org/officeDocument/2006/relationships/hyperlink" Target="http://www.foreignpolicyi.org/content/defending-defense-chinas-military-build-implications-us-defense-spending" TargetMode="External"/><Relationship Id="rId281" Type="http://schemas.openxmlformats.org/officeDocument/2006/relationships/hyperlink" Target="https://archive.is/o/Zsm0e/https:/via.hypothes.is/http:/www.nytimes.com/2013/07/27/business/george-mitchell-a-pioneer-in-hydraulic-fracturing-dies-at-94.html" TargetMode="External"/><Relationship Id="rId34" Type="http://schemas.openxmlformats.org/officeDocument/2006/relationships/hyperlink" Target="https://www.politico.com/news/2023/06/23/cranky-congress-00103407" TargetMode="External"/><Relationship Id="rId55" Type="http://schemas.openxmlformats.org/officeDocument/2006/relationships/hyperlink" Target="https://rsc-hern.house.gov/about/membership" TargetMode="External"/><Relationship Id="rId76" Type="http://schemas.openxmlformats.org/officeDocument/2006/relationships/hyperlink" Target="https://www.commondreams.org/tag/joe-manchin" TargetMode="External"/><Relationship Id="rId97" Type="http://schemas.openxmlformats.org/officeDocument/2006/relationships/hyperlink" Target="https://www.nytimes.com/interactive/2023/05/08/upshot/federal-budget-republicans.html" TargetMode="External"/><Relationship Id="rId120" Type="http://schemas.openxmlformats.org/officeDocument/2006/relationships/hyperlink" Target="https://rollcall.com/2023/06/13/f-bombs-and-veiled-threats-house-gop-reacts-to-impasse-busting-deal/" TargetMode="External"/><Relationship Id="rId141" Type="http://schemas.openxmlformats.org/officeDocument/2006/relationships/hyperlink" Target="https://www.iza.org/person/4907/mathias-dolls" TargetMode="External"/><Relationship Id="rId7" Type="http://schemas.openxmlformats.org/officeDocument/2006/relationships/hyperlink" Target="https://www.cnn.com/2023/06/23/politics/kevin-mccarthy-house-freedom-caucus-spending-fight/index.html" TargetMode="External"/><Relationship Id="rId162" Type="http://schemas.openxmlformats.org/officeDocument/2006/relationships/hyperlink" Target="https://www.brookings.edu/wp-content/uploads/2016/06/defense-budget-cuts-ohanlon.pdf" TargetMode="External"/><Relationship Id="rId183" Type="http://schemas.openxmlformats.org/officeDocument/2006/relationships/hyperlink" Target="https://www.essence.com/feature/kings-fight-for-economic-justice-included-a-job-guarantee/" TargetMode="External"/><Relationship Id="rId218" Type="http://schemas.openxmlformats.org/officeDocument/2006/relationships/hyperlink" Target="https://warontherocks.com/2022/09/reliance-on-dual-use-technology-is-a-trap/" TargetMode="External"/><Relationship Id="rId239" Type="http://schemas.openxmlformats.org/officeDocument/2006/relationships/hyperlink" Target="https://www.aei.org/op-eds/the-u-s-military-is-in-decline-cutting-defense-spending-would-be-a-disaster/" TargetMode="External"/><Relationship Id="rId250" Type="http://schemas.openxmlformats.org/officeDocument/2006/relationships/hyperlink" Target="http://web.mit.edu/ssp/publications/working_papers/Undersea%20Balance%20WP11-1.pdf" TargetMode="External"/><Relationship Id="rId271" Type="http://schemas.openxmlformats.org/officeDocument/2006/relationships/hyperlink" Target="https://archive.is/o/Zsm0e/https:/via.hypothes.is/http:/www.whitehouse.gov/the-press-office/2013/04/02/remarks-president-brain-initiative-and-american-innovation" TargetMode="External"/><Relationship Id="rId292" Type="http://schemas.openxmlformats.org/officeDocument/2006/relationships/hyperlink" Target="javascript:;" TargetMode="External"/><Relationship Id="rId24" Type="http://schemas.openxmlformats.org/officeDocument/2006/relationships/hyperlink" Target="https://archive.is/o/TOvsG/https:/www.nytimes.com/2023/02/01/us/politics/congress-spending-bills-appropriations-committees.html" TargetMode="External"/><Relationship Id="rId45" Type="http://schemas.openxmlformats.org/officeDocument/2006/relationships/hyperlink" Target="https://www.npr.org/2023/01/06/1147470516/kevin-mccarthy-speaker-of-the-house-vote" TargetMode="External"/><Relationship Id="rId66" Type="http://schemas.openxmlformats.org/officeDocument/2006/relationships/hyperlink" Target="https://www.semafor.com/newsletter/02/09/2023/do-2024-republicans-have-a-tea-party-problem" TargetMode="External"/><Relationship Id="rId87" Type="http://schemas.openxmlformats.org/officeDocument/2006/relationships/hyperlink" Target="https://thehill.com/business/3908985-house-conservatives-voice-opposition-to-any-increased-guarantees-on-bank-deposits/" TargetMode="External"/><Relationship Id="rId110" Type="http://schemas.openxmlformats.org/officeDocument/2006/relationships/hyperlink" Target="https://twitter.com/SenSchumer/status/1496280512683458560" TargetMode="External"/><Relationship Id="rId131" Type="http://schemas.openxmlformats.org/officeDocument/2006/relationships/hyperlink" Target="https://www.vox.com/2022/2/19/22941984/congress-government-funding-continuing-resolution-appropriations" TargetMode="External"/><Relationship Id="rId152" Type="http://schemas.openxmlformats.org/officeDocument/2006/relationships/hyperlink" Target="https://www.tandfonline.com/doi/abs/10.1080/0163660X.2011.538296?journalCode=rwaq20" TargetMode="External"/><Relationship Id="rId173" Type="http://schemas.openxmlformats.org/officeDocument/2006/relationships/hyperlink" Target="https://www.ucpress.edu/book/9780520304666/the-deficit-and-the-public-interest" TargetMode="External"/><Relationship Id="rId194" Type="http://schemas.openxmlformats.org/officeDocument/2006/relationships/hyperlink" Target="https://www.msnbc.com/rachel-maddow-show/maddowblog/furious-mccarthy-far-right-gop-members-eye-reckoning-rcna86985" TargetMode="External"/><Relationship Id="rId208" Type="http://schemas.openxmlformats.org/officeDocument/2006/relationships/hyperlink" Target="https://www.codepink.org/guidetocuts" TargetMode="External"/><Relationship Id="rId229" Type="http://schemas.openxmlformats.org/officeDocument/2006/relationships/hyperlink" Target="https://archive.is/o/brc9G/https:/www.nytimes.com/2011/08/01/us/politics/01FISCAL.html" TargetMode="External"/><Relationship Id="rId240" Type="http://schemas.openxmlformats.org/officeDocument/2006/relationships/hyperlink" Target="http://polisci2.ucsd.edu/ps154/LebowStein.pdf%20-%20Adobe%20Acrobat%20Professional.pdf" TargetMode="External"/><Relationship Id="rId261" Type="http://schemas.openxmlformats.org/officeDocument/2006/relationships/hyperlink" Target="http://belfercenter.hks.harvard.edu/publication/702/regime_insecurity_and_international_cooperation.html" TargetMode="External"/><Relationship Id="rId14" Type="http://schemas.openxmlformats.org/officeDocument/2006/relationships/hyperlink" Target="https://www.washingtonexaminer.com/news/house/freedom-caucus-could-sabotage-mccarthy-government-shutdown" TargetMode="External"/><Relationship Id="rId35" Type="http://schemas.openxmlformats.org/officeDocument/2006/relationships/hyperlink" Target="https://www.jacobinmag.com/2019/03/green-new-deal-wwii-deficit-mobilization" TargetMode="External"/><Relationship Id="rId56" Type="http://schemas.openxmlformats.org/officeDocument/2006/relationships/hyperlink" Target="https://hern.house.gov/uploadedfiles/202306141135_fy24_rsc_budget_print_final_c.pdf" TargetMode="External"/><Relationship Id="rId77" Type="http://schemas.openxmlformats.org/officeDocument/2006/relationships/hyperlink" Target="https://www.romney.senate.gov/romney-leads-bipartisan-coalition-introducing-trust-act/" TargetMode="External"/><Relationship Id="rId100" Type="http://schemas.openxmlformats.org/officeDocument/2006/relationships/hyperlink" Target="https://www.law.cornell.edu/regulations/texas/16-Tex-Admin-Code-SS-3-37" TargetMode="External"/><Relationship Id="rId282" Type="http://schemas.openxmlformats.org/officeDocument/2006/relationships/hyperlink" Target="https://archive.is/o/Zsm0e/https:/via.hypothes.is/http:/www.nature.com/news/alternative-funding-sponsor-my-science-1.9814" TargetMode="External"/><Relationship Id="rId8" Type="http://schemas.openxmlformats.org/officeDocument/2006/relationships/hyperlink" Target="https://www.cnn.com/2023/06/06/politics/republican-revolt-mccarthy-rule-vote/index.html" TargetMode="External"/><Relationship Id="rId98" Type="http://schemas.openxmlformats.org/officeDocument/2006/relationships/hyperlink" Target="https://www.dallasnews.com/opinion/editorials/2022/10/05/poisonous-abandoned-oil-wells-are-all-over-north-texas/" TargetMode="External"/><Relationship Id="rId121" Type="http://schemas.openxmlformats.org/officeDocument/2006/relationships/hyperlink" Target="https://www.rollcall.com/members/45647?utm_source=memberLinks&amp;utm_medium=memberlinks&amp;personid=45647" TargetMode="External"/><Relationship Id="rId142" Type="http://schemas.openxmlformats.org/officeDocument/2006/relationships/hyperlink" Target="https://www.iza.org/person/1935/herwig-immervoll" TargetMode="External"/><Relationship Id="rId163" Type="http://schemas.openxmlformats.org/officeDocument/2006/relationships/hyperlink" Target="https://theconversation.com/how-a-government-shutdown-affects-the-economy-109688" TargetMode="External"/><Relationship Id="rId184" Type="http://schemas.openxmlformats.org/officeDocument/2006/relationships/hyperlink" Target="https://www.cbpp.org/research/full-employment/the-federal-job-guarantee-a-policy-to-achieve-permanent-full-employment" TargetMode="External"/><Relationship Id="rId219" Type="http://schemas.openxmlformats.org/officeDocument/2006/relationships/hyperlink" Target="https://www.sba.gov/federal-contracting/contracting-guide/prime-subcontracting" TargetMode="External"/><Relationship Id="rId230" Type="http://schemas.openxmlformats.org/officeDocument/2006/relationships/hyperlink" Target="https://archive.is/o/brc9G/https:/www.nytimes.com/2023/05/28/us/politics/biden-debt-limit-deal.html" TargetMode="External"/><Relationship Id="rId251" Type="http://schemas.openxmlformats.org/officeDocument/2006/relationships/hyperlink" Target="http://web.mit.edu/ssp/publications/working_papers/Undersea%20Balance%20WP11-1.pdf" TargetMode="External"/><Relationship Id="rId25" Type="http://schemas.openxmlformats.org/officeDocument/2006/relationships/hyperlink" Target="https://www.rollcall.com/members/25162?utm_source=memberLinks&amp;utm_medium=memberlinks&amp;personid=25162" TargetMode="External"/><Relationship Id="rId46" Type="http://schemas.openxmlformats.org/officeDocument/2006/relationships/hyperlink" Target="https://docs.house.gov/billsthisweek/20230529/BILLS-118hrPIH-fiscalresponsibility.pdf" TargetMode="External"/><Relationship Id="rId67" Type="http://schemas.openxmlformats.org/officeDocument/2006/relationships/hyperlink" Target="https://apnews.com/article/haley-social-security-medicare-president-2024-0b6ea12f7ee8c650ce2de4bf2df5a787" TargetMode="External"/><Relationship Id="rId272" Type="http://schemas.openxmlformats.org/officeDocument/2006/relationships/hyperlink" Target="https://archive.is/o/Zsm0e/https:/via.hypothes.is/http:/www.alleninstitute.org/" TargetMode="External"/><Relationship Id="rId293" Type="http://schemas.openxmlformats.org/officeDocument/2006/relationships/hyperlink" Target="javascript:;" TargetMode="External"/><Relationship Id="rId88" Type="http://schemas.openxmlformats.org/officeDocument/2006/relationships/hyperlink" Target="https://www.reuters.com/world/us/whats-republican-mccarthys-debt-limit-spending-cut-package-2023-04-19/" TargetMode="External"/><Relationship Id="rId111" Type="http://schemas.openxmlformats.org/officeDocument/2006/relationships/hyperlink" Target="https://www.washingtonpost.com/politics/2022/02/22/rick-scott-thrusts-gop-back-into-romney-47-percent-territory/" TargetMode="External"/><Relationship Id="rId132" Type="http://schemas.openxmlformats.org/officeDocument/2006/relationships/hyperlink" Target="https://www.cnn.com/2022/12/20/politics/spending-bill-congress-omnibus/index.html" TargetMode="External"/><Relationship Id="rId153" Type="http://schemas.openxmlformats.org/officeDocument/2006/relationships/hyperlink" Target="https://www.washingtonpost.com/national-security/2022/08/29/iran-drones-russia-ukraine-war/" TargetMode="External"/><Relationship Id="rId174" Type="http://schemas.openxmlformats.org/officeDocument/2006/relationships/hyperlink" Target="https://www.latimes.com/archives/la-xpm-1986-01-22-mn-31378-story.html" TargetMode="External"/><Relationship Id="rId195" Type="http://schemas.openxmlformats.org/officeDocument/2006/relationships/hyperlink" Target="https://www.msnbc.com/rachel-maddow-show/maddowblog/defeated-deflated-freedom-caucus-backs-anti-mccarthy-push-rcna87912" TargetMode="External"/><Relationship Id="rId209" Type="http://schemas.openxmlformats.org/officeDocument/2006/relationships/hyperlink" Target="https://watson.brown.edu/costsofwar/files/cow/imce/papers/Pentagon%20Fuel%20Use%2C%20Climate%20Change%20and%20the%20Costs%20of%20War%20Revised%20November%202019%20Crawford.pdf" TargetMode="External"/><Relationship Id="rId220" Type="http://schemas.openxmlformats.org/officeDocument/2006/relationships/hyperlink" Target="https://www.defense.gov/News/News-Stories/Article/Article/2937898/dod-report-consolidation-of-defense-industrial-base-poses-risks-to-national-sec/" TargetMode="External"/><Relationship Id="rId241" Type="http://schemas.openxmlformats.org/officeDocument/2006/relationships/hyperlink" Target="http://www.amazon.com/Calculating-Credibility-Leaders-Military-Security/dp/0801474159" TargetMode="External"/><Relationship Id="rId15" Type="http://schemas.openxmlformats.org/officeDocument/2006/relationships/hyperlink" Target="https://www.washingtonexaminer.com/news/house/mccarthy-scrambles-restart-house-business-gop-tensions-fester" TargetMode="External"/><Relationship Id="rId36" Type="http://schemas.openxmlformats.org/officeDocument/2006/relationships/hyperlink" Target="https://www.washingtonexaminer.com/restoring-america/patriotism-unity/freedom-caucus-leader-weighs-in-military-wokeness-spending-cuts" TargetMode="External"/><Relationship Id="rId57" Type="http://schemas.openxmlformats.org/officeDocument/2006/relationships/hyperlink" Target="https://newrepublic.com/article/98730/medicare-ryan-wyden-premium-support-voucher-entitlement" TargetMode="External"/><Relationship Id="rId262" Type="http://schemas.openxmlformats.org/officeDocument/2006/relationships/hyperlink" Target="https://www.cato.org/publications/white-paper/end-overkill-reassessing-us-nuclear-weapons-policy" TargetMode="External"/><Relationship Id="rId283" Type="http://schemas.openxmlformats.org/officeDocument/2006/relationships/hyperlink" Target="https://archive.is/o/Zsm0e/https:/via.hypothes.is/http:/www.whitehouse.gov/sites/default/files/microsites/ostp/pcast_future_research_enterprise_20121130.pdf" TargetMode="External"/><Relationship Id="rId78" Type="http://schemas.openxmlformats.org/officeDocument/2006/relationships/hyperlink" Target="https://www.cbpp.org/research/bowles-simpson-social-security-proposal-not-a-good-starting-point-for-reforms" TargetMode="External"/><Relationship Id="rId99" Type="http://schemas.openxmlformats.org/officeDocument/2006/relationships/hyperlink" Target="https://www.texastribune.org/2023/03/10/texas-permian-basin-fracking-wastewater-pollution-oil/" TargetMode="External"/><Relationship Id="rId101" Type="http://schemas.openxmlformats.org/officeDocument/2006/relationships/hyperlink" Target="https://www.visualcapitalist.com/mapped-u-s-wind-electricity-generation-by-state/" TargetMode="External"/><Relationship Id="rId122" Type="http://schemas.openxmlformats.org/officeDocument/2006/relationships/hyperlink" Target="https://www.rollcall.com/members/53849?utm_source=memberLinks&amp;utm_medium=memberlinks&amp;personid=53849" TargetMode="External"/><Relationship Id="rId143" Type="http://schemas.openxmlformats.org/officeDocument/2006/relationships/hyperlink" Target="https://www.iza.org/person/4906/dirk-neumann" TargetMode="External"/><Relationship Id="rId164" Type="http://schemas.openxmlformats.org/officeDocument/2006/relationships/hyperlink" Target="https://www.theguardian.com/environment/2019/jan/09/epa-government-shutdown-environmental-protection-agency-nightmare" TargetMode="External"/><Relationship Id="rId185" Type="http://schemas.openxmlformats.org/officeDocument/2006/relationships/hyperlink" Target="https://www.politico.com/news/magazine/2020/03/17/coronavirus-universal-basic-income-andrew-yang-134922%20///" TargetMode="External"/><Relationship Id="rId9" Type="http://schemas.openxmlformats.org/officeDocument/2006/relationships/hyperlink" Target="https://thehill.com/homenews/house/4026377-first-republican-publicly-supports-ousting-mccarthy-as-speaker/" TargetMode="External"/><Relationship Id="rId210" Type="http://schemas.openxmlformats.org/officeDocument/2006/relationships/hyperlink" Target="https://watson.brown.edu/costsofwar/papers/2023/DecarbonizedEconomy" TargetMode="External"/><Relationship Id="rId26" Type="http://schemas.openxmlformats.org/officeDocument/2006/relationships/hyperlink" Target="https://rollcall.com/2023/06/06/still-steaming-over-debt-deal-conservatives-derail-house-action/" TargetMode="External"/><Relationship Id="rId231" Type="http://schemas.openxmlformats.org/officeDocument/2006/relationships/hyperlink" Target="https://archive.is/o/brc9G/https:/www.nytimes.com/2023/03/07/us/politics/debt-default-economy.html" TargetMode="External"/><Relationship Id="rId252" Type="http://schemas.openxmlformats.org/officeDocument/2006/relationships/hyperlink" Target="http://nationalinterest.org/feature/are-we-underestimating-chinas-military-10479" TargetMode="External"/><Relationship Id="rId273" Type="http://schemas.openxmlformats.org/officeDocument/2006/relationships/hyperlink" Target="https://archive.is/o/Zsm0e/https:/via.hypothes.is/http:/www.nytimes.com/2013/11/25/us/fred-kavli-benefactor-of-science-prizes-dies-at-86.html" TargetMode="External"/><Relationship Id="rId294" Type="http://schemas.openxmlformats.org/officeDocument/2006/relationships/hyperlink" Target="javascript:;" TargetMode="External"/><Relationship Id="rId47" Type="http://schemas.openxmlformats.org/officeDocument/2006/relationships/hyperlink" Target="https://www.npr.org/2023/05/30/1178919224/to-progressive-rep-greg-casar-debt-ceiling-agreement-is-lose-lose-situation" TargetMode="External"/><Relationship Id="rId68" Type="http://schemas.openxmlformats.org/officeDocument/2006/relationships/hyperlink" Target="https://www.washingtonpost.com/politics/2023/02/09/trump-desantis-biden-social-security-medicare/" TargetMode="External"/><Relationship Id="rId89" Type="http://schemas.openxmlformats.org/officeDocument/2006/relationships/hyperlink" Target="https://www.eenews.net/articles/usually-fractious-freedom-caucus-works-quietly-on-energy/" TargetMode="External"/><Relationship Id="rId112" Type="http://schemas.openxmlformats.org/officeDocument/2006/relationships/hyperlink" Target="https://www.washingtonpost.com/us-policy/2022/02/23/rick-scott-campaign-plan/" TargetMode="External"/><Relationship Id="rId133" Type="http://schemas.openxmlformats.org/officeDocument/2006/relationships/hyperlink" Target="https://www.politico.com/newsletters/playbook/2023/01/05/inside-mccarthys-brewing-speaker-deal-00076507" TargetMode="External"/><Relationship Id="rId154" Type="http://schemas.openxmlformats.org/officeDocument/2006/relationships/hyperlink" Target="https://www.washingtonpost.com/outlook/2022/03/24/xi-jinping-putin-china-russia-sanctions/" TargetMode="External"/><Relationship Id="rId175" Type="http://schemas.openxmlformats.org/officeDocument/2006/relationships/hyperlink" Target="https://www.usnews.com/news/top-news/articles/2023-03-09/reaction-to-bidens-2024-budget-proposal" TargetMode="External"/><Relationship Id="rId196" Type="http://schemas.openxmlformats.org/officeDocument/2006/relationships/hyperlink" Target="https://www.nbcnews.com/politics/congress/conservatives-block-bills-protect-gas-stove-feud-mccarthy-debt-deal-rcna87982" TargetMode="External"/><Relationship Id="rId200" Type="http://schemas.openxmlformats.org/officeDocument/2006/relationships/hyperlink" Target="https://www.msnbc.com/rachel-maddow-show/maddowblog/gas-stove-tantrum-reflects-republicans-post-policy-cynicism-rcna65959" TargetMode="External"/><Relationship Id="rId16" Type="http://schemas.openxmlformats.org/officeDocument/2006/relationships/hyperlink" Target="https://www.washingtonexaminer.com/tag/kevin-mccarthy" TargetMode="External"/><Relationship Id="rId221" Type="http://schemas.openxmlformats.org/officeDocument/2006/relationships/hyperlink" Target="https://www.businessinsider.com/this-map-explains-the-f-35-fiasco-2014-8" TargetMode="External"/><Relationship Id="rId242" Type="http://schemas.openxmlformats.org/officeDocument/2006/relationships/hyperlink" Target="http://www.americanprogress.org/issues/security/report/2014/04/24/88516/a-users-guide-to-the-fiscal-year-2015-defense-budget/" TargetMode="External"/><Relationship Id="rId263" Type="http://schemas.openxmlformats.org/officeDocument/2006/relationships/hyperlink" Target="http://www.amazon.com/Stumbling-Giant-Threats-Chinas-Future/dp/0300165420" TargetMode="External"/><Relationship Id="rId284" Type="http://schemas.openxmlformats.org/officeDocument/2006/relationships/hyperlink" Target="https://pacificlegal.org/government-shutdowns-fake-news/" TargetMode="External"/><Relationship Id="rId37" Type="http://schemas.openxmlformats.org/officeDocument/2006/relationships/hyperlink" Target="https://www.cnbc.com/2023/05/25/debt-ceiling-news-demands-republicans-are-making.html" TargetMode="External"/><Relationship Id="rId58" Type="http://schemas.openxmlformats.org/officeDocument/2006/relationships/hyperlink" Target="https://newrepublic.com/post/171105/trump-rollback-dodd-frank-regulations-directly-led-silicon-valley-bank-failure" TargetMode="External"/><Relationship Id="rId79" Type="http://schemas.openxmlformats.org/officeDocument/2006/relationships/hyperlink" Target="https://www.commondreams.org/news/white-house-gop-social-security" TargetMode="External"/><Relationship Id="rId102" Type="http://schemas.openxmlformats.org/officeDocument/2006/relationships/hyperlink" Target="https://www.seia.org/research-resources/top-10-solar-states-0" TargetMode="External"/><Relationship Id="rId123" Type="http://schemas.openxmlformats.org/officeDocument/2006/relationships/hyperlink" Target="https://rollcall.com/2023/06/12/conservatives-agree-to-end-standoff-that-blocked-house-action/" TargetMode="External"/><Relationship Id="rId144" Type="http://schemas.openxmlformats.org/officeDocument/2006/relationships/hyperlink" Target="https://www.iza.org/person/3983/andreas-peichl" TargetMode="External"/><Relationship Id="rId90" Type="http://schemas.openxmlformats.org/officeDocument/2006/relationships/hyperlink" Target="https://www.reuters.com/world/us/whats-republican-mccarthys-debt-limit-spending-cut-package-2023-04-19/" TargetMode="External"/><Relationship Id="rId165" Type="http://schemas.openxmlformats.org/officeDocument/2006/relationships/hyperlink" Target="https://obamawhitehouse.archives.gov/blog/2013/11/07/impacts-and-costs-government-shutdown" TargetMode="External"/><Relationship Id="rId186" Type="http://schemas.openxmlformats.org/officeDocument/2006/relationships/hyperlink" Target="https://www.reuters.com/article/us-usa-election-inequality-poll/majority-of-americans-favor-wealth-tax-on-very-rich-reuters-ipsos-poll-idUSKBN1Z9141" TargetMode="External"/><Relationship Id="rId211" Type="http://schemas.openxmlformats.org/officeDocument/2006/relationships/hyperlink" Target="https://prospect.org/culture/books/lost-peace-dividend/" TargetMode="External"/><Relationship Id="rId232" Type="http://schemas.openxmlformats.org/officeDocument/2006/relationships/hyperlink" Target="https://archive.is/o/brc9G/https:/twitter.com/economics_ma/status/1662130833942106112" TargetMode="External"/><Relationship Id="rId253" Type="http://schemas.openxmlformats.org/officeDocument/2006/relationships/hyperlink" Target="http://www.washingtontimes.com/news/2013/oct/31/inside-china-nuclear-submarines-capable-of-widespr/?page=all" TargetMode="External"/><Relationship Id="rId274" Type="http://schemas.openxmlformats.org/officeDocument/2006/relationships/hyperlink" Target="https://archive.is/o/Zsm0e/https:/via.hypothes.is/http:/membercentral.aaas.org/blogs/capitol-connection/science-and-billionaire-philanthropists" TargetMode="External"/><Relationship Id="rId295" Type="http://schemas.openxmlformats.org/officeDocument/2006/relationships/hyperlink" Target="javascript:;" TargetMode="External"/><Relationship Id="rId27" Type="http://schemas.openxmlformats.org/officeDocument/2006/relationships/hyperlink" Target="https://www.rollcall.com/2023/05/31/debt-limit-package-passes-house-heads-to-senate/" TargetMode="External"/><Relationship Id="rId48" Type="http://schemas.openxmlformats.org/officeDocument/2006/relationships/hyperlink" Target="https://www.vox.com/policy-and-politics/2023/1/5/23540554/kevin-mccarthy-speaker-offer-republicans-concessions" TargetMode="External"/><Relationship Id="rId69" Type="http://schemas.openxmlformats.org/officeDocument/2006/relationships/hyperlink" Target="https://www.motherjones.com/politics/2011/09/audio-chris-christie-koch-brothers-seminar/" TargetMode="External"/><Relationship Id="rId113" Type="http://schemas.openxmlformats.org/officeDocument/2006/relationships/hyperlink" Target="https://www.propublica.org/article/how-the-irs-was-gutted" TargetMode="External"/><Relationship Id="rId134" Type="http://schemas.openxmlformats.org/officeDocument/2006/relationships/hyperlink" Target="https://www.politico.com/news/2023/05/28/debt-ceiling-bill-curveballs-00099146" TargetMode="External"/><Relationship Id="rId80" Type="http://schemas.openxmlformats.org/officeDocument/2006/relationships/hyperlink" Target="https://www.commondreams.org/news/gop-retirement-age-social-security" TargetMode="External"/><Relationship Id="rId155" Type="http://schemas.openxmlformats.org/officeDocument/2006/relationships/hyperlink" Target="https://www.usip.org/press/2018/11/national-defense-strategy-commission-releases-its-review-2018-national-defense" TargetMode="External"/><Relationship Id="rId176" Type="http://schemas.openxmlformats.org/officeDocument/2006/relationships/hyperlink" Target="https://thehill.com/homenews/house/3802775-what-mccarthy-has-offered-his-gop-opponents-and-whats-under-discussion/" TargetMode="External"/><Relationship Id="rId197" Type="http://schemas.openxmlformats.org/officeDocument/2006/relationships/hyperlink" Target="https://www.msnbc.com/rachel-maddow-show/maddowblog/gas-stove-tantrum-reflects-republicans-post-policy-cynicism-rcna65959" TargetMode="External"/><Relationship Id="rId201" Type="http://schemas.openxmlformats.org/officeDocument/2006/relationships/hyperlink" Target="https://congressionalintegrity.org/fact-sheet-partisan-gaslighting-house-republicans-invite-big-oil-industry-insiders-to-latest-stunt-hearing/" TargetMode="External"/><Relationship Id="rId222" Type="http://schemas.openxmlformats.org/officeDocument/2006/relationships/hyperlink" Target="https://breakingdefense.com/2022/12/cutting-f-35-production-would-be-a-blow-to-skilled-american-defense-industry-workers/" TargetMode="External"/><Relationship Id="rId243" Type="http://schemas.openxmlformats.org/officeDocument/2006/relationships/hyperlink" Target="http://budget.house.gov/budgetprocess/budgetfunctions.htm" TargetMode="External"/><Relationship Id="rId264" Type="http://schemas.openxmlformats.org/officeDocument/2006/relationships/hyperlink" Target="http://www.mitpressjournals.org/doi/abs/10.1162/ISEC_a_00115" TargetMode="External"/><Relationship Id="rId285" Type="http://schemas.openxmlformats.org/officeDocument/2006/relationships/hyperlink" Target="https://www.pbs.org/newshour/politics/heres-why-a-government-default-could-be-worse-than-a-government-shutdown" TargetMode="External"/><Relationship Id="rId17" Type="http://schemas.openxmlformats.org/officeDocument/2006/relationships/hyperlink" Target="https://www.washingtonexaminer.com/news/house/mccarthy-comes-to-agreement-conservative-holdouts" TargetMode="External"/><Relationship Id="rId38" Type="http://schemas.openxmlformats.org/officeDocument/2006/relationships/hyperlink" Target="https://www.washingtonpost.com/politics/2023/04/18/here-congresss-health-care-to-do-list/?itid=lk_inline_manual_38" TargetMode="External"/><Relationship Id="rId59" Type="http://schemas.openxmlformats.org/officeDocument/2006/relationships/hyperlink" Target="https://newrepublic.com/post/170848/fake-outrage-east-palestine-republicans-push-weaken-water-protection" TargetMode="External"/><Relationship Id="rId103" Type="http://schemas.openxmlformats.org/officeDocument/2006/relationships/hyperlink" Target="https://www.washingtonpost.com/climate-environment/2023/05/08/texas-solar-wind-power-legislation/" TargetMode="External"/><Relationship Id="rId124" Type="http://schemas.openxmlformats.org/officeDocument/2006/relationships/hyperlink" Target="https://www.rollcall.com/members/99092?utm_source=memberLinks&amp;utm_medium=memberlinks&amp;personid=99092" TargetMode="External"/><Relationship Id="rId70" Type="http://schemas.openxmlformats.org/officeDocument/2006/relationships/hyperlink" Target="https://www.commondreams.org/tag/debt-ceiling" TargetMode="External"/><Relationship Id="rId91" Type="http://schemas.openxmlformats.org/officeDocument/2006/relationships/hyperlink" Target="https://www.reuters.com/world/us/whats-republican-mccarthys-debt-limit-spending-cut-package-2023-04-19/" TargetMode="External"/><Relationship Id="rId145" Type="http://schemas.openxmlformats.org/officeDocument/2006/relationships/hyperlink" Target="https://www.iza.org/person/4555/nico-pestel" TargetMode="External"/><Relationship Id="rId166" Type="http://schemas.openxmlformats.org/officeDocument/2006/relationships/hyperlink" Target="https://www.theguardian.com/environment/2019/jan/09/epa-government-shutdown-environmental-protection-agency-nightmare" TargetMode="External"/><Relationship Id="rId187" Type="http://schemas.openxmlformats.org/officeDocument/2006/relationships/hyperlink" Target="https://qz.com/1022831/why-doesnt-the-united-states-have-universal-health-care" TargetMode="External"/><Relationship Id="rId1" Type="http://schemas.openxmlformats.org/officeDocument/2006/relationships/customXml" Target="../customXml/item1.xml"/><Relationship Id="rId212" Type="http://schemas.openxmlformats.org/officeDocument/2006/relationships/hyperlink" Target="https://www.nytimes.com/1992/11/04/us/1992-elections-celebration-excerpts-victory-speech-president-elect-clinton.html" TargetMode="External"/><Relationship Id="rId233" Type="http://schemas.openxmlformats.org/officeDocument/2006/relationships/hyperlink" Target="https://archive.is/o/brc9G/https:/www.nytimes.com/2023/05/26/business/economy/consumer-spending-april.html" TargetMode="External"/><Relationship Id="rId254" Type="http://schemas.openxmlformats.org/officeDocument/2006/relationships/hyperlink" Target="https://medium.com/war-is-boring/c95283bc0279" TargetMode="External"/><Relationship Id="rId28" Type="http://schemas.openxmlformats.org/officeDocument/2006/relationships/hyperlink" Target="https://www.rollcall.com/members/27884?utm_source=memberLinks&amp;utm_medium=memberlinks&amp;personid=27884" TargetMode="External"/><Relationship Id="rId49" Type="http://schemas.openxmlformats.org/officeDocument/2006/relationships/hyperlink" Target="https://www.washingtonexaminer.com/news/house/what-is-motion-to-vacate-kevin-mccarthy" TargetMode="External"/><Relationship Id="rId114" Type="http://schemas.openxmlformats.org/officeDocument/2006/relationships/hyperlink" Target="https://truthout.org/topics/taxes/" TargetMode="External"/><Relationship Id="rId275" Type="http://schemas.openxmlformats.org/officeDocument/2006/relationships/hyperlink" Target="https://archive.is/o/Zsm0e/https:/via.hypothes.is/http:/www.nature.com/neuro/journal/v11/n10/full/nn1008-1117.html" TargetMode="External"/><Relationship Id="rId296" Type="http://schemas.openxmlformats.org/officeDocument/2006/relationships/hyperlink" Target="javascript:;" TargetMode="External"/><Relationship Id="rId60" Type="http://schemas.openxmlformats.org/officeDocument/2006/relationships/hyperlink" Target="https://newrepublic.com/post/170570/life-ohio-train-derailment-trouble-breathing-dying-animals-saying-goodbye" TargetMode="External"/><Relationship Id="rId81" Type="http://schemas.openxmlformats.org/officeDocument/2006/relationships/hyperlink" Target="https://www.peoplespolicyproject.org/2022/10/26/what-does-it-mean-to-increase-the-social-security-retirement-age/" TargetMode="External"/><Relationship Id="rId135" Type="http://schemas.openxmlformats.org/officeDocument/2006/relationships/hyperlink" Target="https://twitter.com/Brian_Riedl/status/1663012531416231936?s=20" TargetMode="External"/><Relationship Id="rId156" Type="http://schemas.openxmlformats.org/officeDocument/2006/relationships/hyperlink" Target="https://www.washingtonexaminer.com/tag/department-of-defense" TargetMode="External"/><Relationship Id="rId177" Type="http://schemas.openxmlformats.org/officeDocument/2006/relationships/hyperlink" Target="https://www.ibtimes.com/us-house-republicans-target-deeper-spending-cuts-raising-shutdown-threat-3700159" TargetMode="External"/><Relationship Id="rId198" Type="http://schemas.openxmlformats.org/officeDocument/2006/relationships/hyperlink" Target="https://www.vox.com/energy-and-environment/2023/1/11/23549303/gas-stove-regulation-explained" TargetMode="External"/><Relationship Id="rId202" Type="http://schemas.openxmlformats.org/officeDocument/2006/relationships/hyperlink" Target="https://clerk.house.gov/Votes/2023248" TargetMode="External"/><Relationship Id="rId223" Type="http://schemas.openxmlformats.org/officeDocument/2006/relationships/hyperlink" Target="https://www.thedailybeast.com/bernie-sanders-loves-this-dollar1-trillion-war-machine" TargetMode="External"/><Relationship Id="rId244" Type="http://schemas.openxmlformats.org/officeDocument/2006/relationships/hyperlink" Target="http://www.washingtonpost.com/blogs/wonkblog/wp/2013/12/18/wonkbook-ryan-murray-will-pass-so-whats-in-it/" TargetMode="External"/><Relationship Id="rId18" Type="http://schemas.openxmlformats.org/officeDocument/2006/relationships/hyperlink" Target="https://www.washingtonexaminer.com/tag/joe-biden" TargetMode="External"/><Relationship Id="rId39" Type="http://schemas.openxmlformats.org/officeDocument/2006/relationships/hyperlink" Target="https://www.washingtonpost.com/business/2023/04/19/debt-ceiling-limit-republican-plan-explained/?itid=lk_inline_manual_45" TargetMode="External"/><Relationship Id="rId265" Type="http://schemas.openxmlformats.org/officeDocument/2006/relationships/hyperlink" Target="http://taylorfravel.com/documents/research/fravel.2012.CNAS.maritime.security.SCS.pdf" TargetMode="External"/><Relationship Id="rId286" Type="http://schemas.openxmlformats.org/officeDocument/2006/relationships/hyperlink" Target="file:///\\pa-zyg" TargetMode="External"/><Relationship Id="rId50" Type="http://schemas.openxmlformats.org/officeDocument/2006/relationships/hyperlink" Target="https://www.washingtonpost.com/news/post-politics/wp/2015/07/28/rep-mark-meadows-makes-bid-to-oust-boehner-from-speakership/" TargetMode="External"/><Relationship Id="rId104" Type="http://schemas.openxmlformats.org/officeDocument/2006/relationships/hyperlink" Target="https://www.eenews.net/articles/usually-fractious-freedom-caucus-works-quietly-on-energy/" TargetMode="External"/><Relationship Id="rId125" Type="http://schemas.openxmlformats.org/officeDocument/2006/relationships/hyperlink" Target="https://rollcall.com/2023/06/14/conservatives-budget-plan-renews-battle-over-seniors-benefits/" TargetMode="External"/><Relationship Id="rId146" Type="http://schemas.openxmlformats.org/officeDocument/2006/relationships/hyperlink" Target="https://www.iza.org/person/5105/sebastian-siegloch" TargetMode="External"/><Relationship Id="rId167" Type="http://schemas.openxmlformats.org/officeDocument/2006/relationships/hyperlink" Target="https://obamawhitehouse.archives.gov/blog/2013/11/07/impacts-and-costs-government-shutdown" TargetMode="External"/><Relationship Id="rId188" Type="http://schemas.openxmlformats.org/officeDocument/2006/relationships/hyperlink" Target="https://www.vox.com/policy-and-politics/2019/9/24/20880941/bernie-sanders-wealth-tax-warren-2020" TargetMode="External"/><Relationship Id="rId71" Type="http://schemas.openxmlformats.org/officeDocument/2006/relationships/hyperlink" Target="https://www.cbpp.org/research/food-assistance/debt-ceiling-agreements-snap-changes-would-increase-hunger-and-poverty-for" TargetMode="External"/><Relationship Id="rId92" Type="http://schemas.openxmlformats.org/officeDocument/2006/relationships/hyperlink" Target="https://newrepublic.com/article/163723/joe-manchin-vote-fossil-fuel" TargetMode="External"/><Relationship Id="rId213" Type="http://schemas.openxmlformats.org/officeDocument/2006/relationships/hyperlink" Target="https://prospect.org/culture/books/lost-peace-dividend/" TargetMode="External"/><Relationship Id="rId234" Type="http://schemas.openxmlformats.org/officeDocument/2006/relationships/hyperlink" Target="https://keough.nd.edu/the-us-national-budget-is-a-theft-from-the-poor/" TargetMode="External"/><Relationship Id="rId2" Type="http://schemas.openxmlformats.org/officeDocument/2006/relationships/numbering" Target="numbering.xml"/><Relationship Id="rId29" Type="http://schemas.openxmlformats.org/officeDocument/2006/relationships/hyperlink" Target="https://www.rollcall.com/members/22808?utm_source=memberLinks&amp;utm_medium=memberlinks&amp;personid=22808" TargetMode="External"/><Relationship Id="rId255" Type="http://schemas.openxmlformats.org/officeDocument/2006/relationships/hyperlink" Target="http://thebulletin.org/2013/november/chinese-nuclear-forces-2013" TargetMode="External"/><Relationship Id="rId276" Type="http://schemas.openxmlformats.org/officeDocument/2006/relationships/hyperlink" Target="https://archive.is/o/Zsm0e/https:/via.hypothes.is/http:/www.rescorp.org/strategic-partnerships/science-philanthropy-alliance" TargetMode="External"/><Relationship Id="rId297" Type="http://schemas.openxmlformats.org/officeDocument/2006/relationships/fontTable" Target="fontTable.xml"/><Relationship Id="rId40" Type="http://schemas.openxmlformats.org/officeDocument/2006/relationships/hyperlink" Target="https://newrepublic.com/post/172692/biden-14th-amendment-debt-ceiling" TargetMode="External"/><Relationship Id="rId115" Type="http://schemas.openxmlformats.org/officeDocument/2006/relationships/hyperlink" Target="https://www.propublica.org/article/the-secret-irs-files-trove-of-never-before-seen-records-reveal-how-the-wealthiest-avoid-income-tax" TargetMode="External"/><Relationship Id="rId136" Type="http://schemas.openxmlformats.org/officeDocument/2006/relationships/hyperlink" Target="https://www.politico.com/news/2023/05/29/desantis-debt-limit-deal-00099155" TargetMode="External"/><Relationship Id="rId157" Type="http://schemas.openxmlformats.org/officeDocument/2006/relationships/hyperlink" Target="https://www.washingtonexaminer.com/tag/nuclear-weapons" TargetMode="External"/><Relationship Id="rId178" Type="http://schemas.openxmlformats.org/officeDocument/2006/relationships/hyperlink" Target="https://brownpoliticalreview.org/2020/12/radical-or-reasonable-the-case-for-a-federal-jobs-guarantee/" TargetMode="External"/><Relationship Id="rId61" Type="http://schemas.openxmlformats.org/officeDocument/2006/relationships/hyperlink" Target="https://democrats.org/news/maga-house-republicans-take-aim-at-social-security-and-medicare/" TargetMode="External"/><Relationship Id="rId82" Type="http://schemas.openxmlformats.org/officeDocument/2006/relationships/hyperlink" Target="https://www.commondreams.org/tag/social-security-works" TargetMode="External"/><Relationship Id="rId199" Type="http://schemas.openxmlformats.org/officeDocument/2006/relationships/hyperlink" Target="https://talkingpointsmemo.com/news/gas-stoves-are-officially-political-add-it-to-the-list-yall" TargetMode="External"/><Relationship Id="rId203" Type="http://schemas.openxmlformats.org/officeDocument/2006/relationships/hyperlink" Target="https://www.axios.com/2023/06/06/freedom-caucus-mccarthy-gas-stoves-rules-vote" TargetMode="External"/><Relationship Id="rId19" Type="http://schemas.openxmlformats.org/officeDocument/2006/relationships/hyperlink" Target="https://www.washingtonexaminer.com/tag/debt-ceiling" TargetMode="External"/><Relationship Id="rId224" Type="http://schemas.openxmlformats.org/officeDocument/2006/relationships/hyperlink" Target="https://vtdigger.org/2019/09/11/on-military-industrial-complex-sanders-actions-diverge-from-his-rhetoric/" TargetMode="External"/><Relationship Id="rId245" Type="http://schemas.openxmlformats.org/officeDocument/2006/relationships/hyperlink" Target="http://www.stimson.org/images/uploads/bfadb009_protecting_priorities.pdf" TargetMode="External"/><Relationship Id="rId266" Type="http://schemas.openxmlformats.org/officeDocument/2006/relationships/hyperlink" Target="https://www.cato.org/publications/white-paper/end-overkill-reassessing-us-nuclear-weapons-policy" TargetMode="External"/><Relationship Id="rId287" Type="http://schemas.openxmlformats.org/officeDocument/2006/relationships/hyperlink" Target="https://www.pbs.org/newshour/politics/heres-why-a-government-default-could-be-worse-than-a-government-shutdown" TargetMode="External"/><Relationship Id="rId30" Type="http://schemas.openxmlformats.org/officeDocument/2006/relationships/hyperlink" Target="https://www.rollcall.com/members/139547?utm_source=memberLinks&amp;utm_medium=memberlinks&amp;personid=139547" TargetMode="External"/><Relationship Id="rId105" Type="http://schemas.openxmlformats.org/officeDocument/2006/relationships/hyperlink" Target="https://truthout.org/articles/republicans-response-to-taxing-the-rich-tax-the-poor/" TargetMode="External"/><Relationship Id="rId126" Type="http://schemas.openxmlformats.org/officeDocument/2006/relationships/hyperlink" Target="https://rollcall.com/2023/06/14/battle-over-parties-share-of-earmarks-erupts-in-house-panel/" TargetMode="External"/><Relationship Id="rId147" Type="http://schemas.openxmlformats.org/officeDocument/2006/relationships/hyperlink" Target="https://crsreports.congress.gov/product/pdf/R/R43838" TargetMode="External"/><Relationship Id="rId168" Type="http://schemas.openxmlformats.org/officeDocument/2006/relationships/hyperlink" Target="https://www.belfercenter.org/publication/state-state-department-and-american-diplomacy)//BB" TargetMode="External"/><Relationship Id="rId51" Type="http://schemas.openxmlformats.org/officeDocument/2006/relationships/hyperlink" Target="https://www.politico.com/minutes/congress/01-3-2023/house-rules/" TargetMode="External"/><Relationship Id="rId72" Type="http://schemas.openxmlformats.org/officeDocument/2006/relationships/hyperlink" Target="https://www.commondreams.org/news/progressives-vote-against-debt-deal" TargetMode="External"/><Relationship Id="rId93" Type="http://schemas.openxmlformats.org/officeDocument/2006/relationships/hyperlink" Target="https://www.freightwaves.com/news/eia-power-generation-from-renewables-outpaced-coal-in-2022" TargetMode="External"/><Relationship Id="rId189" Type="http://schemas.openxmlformats.org/officeDocument/2006/relationships/hyperlink" Target="https://www.deseret.com/utah/2022/12/1/23486206/should-mitt-romney-run-reelection-2024-senate" TargetMode="External"/><Relationship Id="rId3" Type="http://schemas.openxmlformats.org/officeDocument/2006/relationships/styles" Target="styles.xml"/><Relationship Id="rId214" Type="http://schemas.openxmlformats.org/officeDocument/2006/relationships/hyperlink" Target="https://en.wikipedia.org/wiki/Iron_triangle_(US_politics)" TargetMode="External"/><Relationship Id="rId235" Type="http://schemas.openxmlformats.org/officeDocument/2006/relationships/hyperlink" Target="https://www.commondreams.org/news/2021/03/16/50-house-democrats-demand-biden-slash-pentagon-budget-invest-public-health-common" TargetMode="External"/><Relationship Id="rId256" Type="http://schemas.openxmlformats.org/officeDocument/2006/relationships/hyperlink" Target="https://www.google.com/" TargetMode="External"/><Relationship Id="rId277" Type="http://schemas.openxmlformats.org/officeDocument/2006/relationships/hyperlink" Target="https://archive.is/o/Zsm0e/https:/via.hypothes.is/http:/www.ellisonfoundation.org/content/history" TargetMode="External"/><Relationship Id="rId298" Type="http://schemas.openxmlformats.org/officeDocument/2006/relationships/theme" Target="theme/theme1.xml"/><Relationship Id="rId116" Type="http://schemas.openxmlformats.org/officeDocument/2006/relationships/image" Target="media/image1.png"/><Relationship Id="rId137" Type="http://schemas.openxmlformats.org/officeDocument/2006/relationships/hyperlink" Target="https://www.moodysanalytics.com/-/media/article/2023/debt-limit-drama.pdf" TargetMode="External"/><Relationship Id="rId158" Type="http://schemas.openxmlformats.org/officeDocument/2006/relationships/hyperlink" Target="https://www.washingtonexaminer.com/tag/finance" TargetMode="External"/><Relationship Id="rId20" Type="http://schemas.openxmlformats.org/officeDocument/2006/relationships/hyperlink" Target="https://www.reuters.com/world/us/whats-republican-mccarthys-debt-limit-spending-cut-package-2023-04-19/" TargetMode="External"/><Relationship Id="rId41" Type="http://schemas.openxmlformats.org/officeDocument/2006/relationships/hyperlink" Target="https://www.cbo.gov/system/files/2023-05/59096-Budget-Outlook.pdf" TargetMode="External"/><Relationship Id="rId62" Type="http://schemas.openxmlformats.org/officeDocument/2006/relationships/hyperlink" Target="https://www.semafor.com/article/06/22/2023/republicans-are-talking-entitlement-cuts-again-despite-trumps-warnings" TargetMode="External"/><Relationship Id="rId83" Type="http://schemas.openxmlformats.org/officeDocument/2006/relationships/hyperlink" Target="https://socialsecurityworks.org/2020/06/08/social-security-works-joins-letter-opposing-the-trust-act/" TargetMode="External"/><Relationship Id="rId179" Type="http://schemas.openxmlformats.org/officeDocument/2006/relationships/hyperlink" Target="https://www.dailykos.com/stories/2023/5/19/2170203/-How-to-win-the-economic-argument-A-Federal-Job-Guarantee" TargetMode="External"/><Relationship Id="rId190" Type="http://schemas.openxmlformats.org/officeDocument/2006/relationships/hyperlink" Target="https://www.youtube.com/watch?v=ZtDLGVvK5bA" TargetMode="External"/><Relationship Id="rId204" Type="http://schemas.openxmlformats.org/officeDocument/2006/relationships/hyperlink" Target="https://www.vox.com/policy-and-politics/2023/1/15/23553637/kevin-mccarthy-congress-freedom-military-budget-cut-ukraine" TargetMode="External"/><Relationship Id="rId225" Type="http://schemas.openxmlformats.org/officeDocument/2006/relationships/hyperlink" Target="https://www.reuters.com/article/lockheed-fighter-jobs/lockheed-overstates-f-35-jobs-think-tank-idUSL2N0KW02P20140122" TargetMode="External"/><Relationship Id="rId246" Type="http://schemas.openxmlformats.org/officeDocument/2006/relationships/hyperlink" Target="https://www.cato.org/blog/chinese-defense-budget-myths-reality" TargetMode="External"/><Relationship Id="rId267" Type="http://schemas.openxmlformats.org/officeDocument/2006/relationships/image" Target="media/image3.gif"/><Relationship Id="rId288" Type="http://schemas.openxmlformats.org/officeDocument/2006/relationships/hyperlink" Target="https://www.comparitech.com/blog/vpn-privacy/us-government-breaches/" TargetMode="External"/><Relationship Id="rId106" Type="http://schemas.openxmlformats.org/officeDocument/2006/relationships/hyperlink" Target="https://www.politico.com/f/?id=0000017f-1cf5-d281-a7ff-3ffd5f4a0000" TargetMode="External"/><Relationship Id="rId127" Type="http://schemas.openxmlformats.org/officeDocument/2006/relationships/hyperlink" Target="https://www.rollcall.com/members/371?utm_source=memberLinks&amp;utm_medium=memberlinks&amp;personid=371" TargetMode="External"/><Relationship Id="rId10" Type="http://schemas.openxmlformats.org/officeDocument/2006/relationships/hyperlink" Target="https://www.newyorker.com/news/the-political-scene/the-sound-and-fury-of-the-house-freedom-caucus" TargetMode="External"/><Relationship Id="rId31" Type="http://schemas.openxmlformats.org/officeDocument/2006/relationships/hyperlink" Target="https://www.yahoo.com/lifestyle/risk-government-shutdown-increases-gop-220031861.html" TargetMode="External"/><Relationship Id="rId52" Type="http://schemas.openxmlformats.org/officeDocument/2006/relationships/hyperlink" Target="https://www.politico.com/newsletters/playbook/2023/01/05/inside-mccarthys-brewing-speaker-deal-00076507" TargetMode="External"/><Relationship Id="rId73" Type="http://schemas.openxmlformats.org/officeDocument/2006/relationships/hyperlink" Target="https://www.commondreams.org/news/cbo-extend-trump-tax-cuts" TargetMode="External"/><Relationship Id="rId94" Type="http://schemas.openxmlformats.org/officeDocument/2006/relationships/hyperlink" Target="https://www.theguardian.com/business/2023/may/09/debt-ceiling-climate-crisis" TargetMode="External"/><Relationship Id="rId148" Type="http://schemas.openxmlformats.org/officeDocument/2006/relationships/hyperlink" Target="https://www.heritage.org/military" TargetMode="External"/><Relationship Id="rId169" Type="http://schemas.openxmlformats.org/officeDocument/2006/relationships/hyperlink" Target="https://www.politico.com/newsletters/huddle/2023/06/14/slowly-steamrolling-towards-a-shutdown-00101892" TargetMode="External"/><Relationship Id="rId4" Type="http://schemas.openxmlformats.org/officeDocument/2006/relationships/settings" Target="settings.xml"/><Relationship Id="rId180" Type="http://schemas.openxmlformats.org/officeDocument/2006/relationships/hyperlink" Target="https://www.nbcnews.com/meet-the-press/meetthepressblog/new-biden-super-pac-ad-echoes-campaigns-freedom-theme-rcna84794" TargetMode="External"/><Relationship Id="rId215" Type="http://schemas.openxmlformats.org/officeDocument/2006/relationships/hyperlink" Target="https://www.bicc.de/uploads/tx_bicctools/brief9.pdf" TargetMode="External"/><Relationship Id="rId236" Type="http://schemas.openxmlformats.org/officeDocument/2006/relationships/hyperlink" Target="https://sipri.org/sites/default/files/2021-04/fs_2104_milex_0.pdf" TargetMode="External"/><Relationship Id="rId257" Type="http://schemas.openxmlformats.org/officeDocument/2006/relationships/hyperlink" Target="http://www.washingtonpost.com/business/economy/cost-of-pentagon-weapons-systems-up-a-half-trillion-dollars-delays-of-more-than-two-years/2014/04/30/245a287a-d083-11e3-b812-0c92213941f4_story.html" TargetMode="External"/><Relationship Id="rId278" Type="http://schemas.openxmlformats.org/officeDocument/2006/relationships/hyperlink" Target="https://archive.is/o/Zsm0e/https:/via.hypothes.is/http:/www.forbes.com/billionaires/" TargetMode="External"/><Relationship Id="rId42" Type="http://schemas.openxmlformats.org/officeDocument/2006/relationships/hyperlink" Target="https://www.cnbc.com/2021/03/01/elizabeth-warren-bernie-sanders-propose-3percent-wealth-tax-on-billionaires.html" TargetMode="External"/><Relationship Id="rId84" Type="http://schemas.openxmlformats.org/officeDocument/2006/relationships/hyperlink" Target="https://twitter.com/SSWorks/status/1663947943282458625" TargetMode="External"/><Relationship Id="rId138" Type="http://schemas.openxmlformats.org/officeDocument/2006/relationships/hyperlink" Target="https://newsroom.iza.org/en/archive/research/u-s-budget-cuts-likely-to-aggravate-income-inequality/" TargetMode="External"/><Relationship Id="rId191" Type="http://schemas.openxmlformats.org/officeDocument/2006/relationships/hyperlink" Target="https://www.eenews.net/articles/republicans-propose-border-carbon-tax/" TargetMode="External"/><Relationship Id="rId205" Type="http://schemas.openxmlformats.org/officeDocument/2006/relationships/hyperlink" Target="https://thebulletin.org/premium/2021-09/the-united-states-needs-to-cut-military-spending-and-shift-money-to-two-pressing-threats-pandemics-and-climate-change/" TargetMode="External"/><Relationship Id="rId247" Type="http://schemas.openxmlformats.org/officeDocument/2006/relationships/hyperlink" Target="http://data.worldbank.org/indicator/MS.MIL.XPND.GD.ZS" TargetMode="External"/><Relationship Id="rId107" Type="http://schemas.openxmlformats.org/officeDocument/2006/relationships/hyperlink" Target="https://www.cnbc.com/2021/08/18/61percent-of-americans-paid-no-federal-income-taxes-in-2020-tax-policy-center-says.html" TargetMode="External"/><Relationship Id="rId289" Type="http://schemas.openxmlformats.org/officeDocument/2006/relationships/hyperlink" Target="https://www.cnn.com/2023/06/15/politics/us-government-hit-cybeattack/index.html" TargetMode="External"/><Relationship Id="rId11" Type="http://schemas.openxmlformats.org/officeDocument/2006/relationships/hyperlink" Target="https://www.wsws.org/en/articles/2023/06/16/ourd-j16.html" TargetMode="External"/><Relationship Id="rId53" Type="http://schemas.openxmlformats.org/officeDocument/2006/relationships/hyperlink" Target="https://www.cnbc.com/2023/05/25/debt-ceiling-news-demands-republicans-are-making.html" TargetMode="External"/><Relationship Id="rId149" Type="http://schemas.openxmlformats.org/officeDocument/2006/relationships/hyperlink" Target="https://www.bbc.com/news/world-asia-62912892" TargetMode="External"/><Relationship Id="rId95" Type="http://schemas.openxmlformats.org/officeDocument/2006/relationships/hyperlink" Target="https://newrepublic.com/article/172098/republicans-ira-tax-credits" TargetMode="External"/><Relationship Id="rId160" Type="http://schemas.openxmlformats.org/officeDocument/2006/relationships/hyperlink" Target="https://www.washingtonexaminer.com/policy/defense-national-security/biden-unveils-842-billion-defense-budget-request" TargetMode="External"/><Relationship Id="rId216" Type="http://schemas.openxmlformats.org/officeDocument/2006/relationships/hyperlink" Target="https://www.epi.org/publication/technicalpapers_justtransition/" TargetMode="External"/><Relationship Id="rId258" Type="http://schemas.openxmlformats.org/officeDocument/2006/relationships/hyperlink" Target="http://www.amazon.com/Military-Innovation-since-Cold-War/dp/0415777917" TargetMode="External"/><Relationship Id="rId22" Type="http://schemas.openxmlformats.org/officeDocument/2006/relationships/hyperlink" Target="https://archive.is/20230616004026/https://www.nytimes.com/2023/06/15/us/politics/congress-spending-debt-limit.html" TargetMode="External"/><Relationship Id="rId64" Type="http://schemas.openxmlformats.org/officeDocument/2006/relationships/hyperlink" Target="https://www.cnn.com/2023/04/27/politics/trump-desantis-social-security-ponzi-scheme/index.html" TargetMode="External"/><Relationship Id="rId118" Type="http://schemas.openxmlformats.org/officeDocument/2006/relationships/image" Target="media/image2.png"/><Relationship Id="rId171" Type="http://schemas.openxmlformats.org/officeDocument/2006/relationships/hyperlink" Target="https://www.politico.com/minutes/congress/06-16-2023/upcoming-approps-clash/" TargetMode="External"/><Relationship Id="rId227" Type="http://schemas.openxmlformats.org/officeDocument/2006/relationships/hyperlink" Target="https://watson.brown.edu/costsofwar/papers/2023/DefenseWorkers" TargetMode="External"/><Relationship Id="rId269" Type="http://schemas.openxmlformats.org/officeDocument/2006/relationships/hyperlink" Target="https://www.pgpf.org/chart-archive/0184_defense_spending_G7" TargetMode="External"/><Relationship Id="rId33" Type="http://schemas.openxmlformats.org/officeDocument/2006/relationships/hyperlink" Target="https://thehill.com/homenews/house/4026377-first-republican-publicly-supports-ousting-mccarthy-as-speaker/" TargetMode="External"/><Relationship Id="rId129" Type="http://schemas.openxmlformats.org/officeDocument/2006/relationships/hyperlink" Target="https://apnews.com/article/biden-junk-fees-pricing-livenation-airbnb-10c32ecf2306cad8123d55c392a8b887" TargetMode="External"/><Relationship Id="rId280" Type="http://schemas.openxmlformats.org/officeDocument/2006/relationships/hyperlink" Target="https://archive.is/o/Zsm0e/https:/via.hypothes.is/http:/www.gmto.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1</Pages>
  <Words>131355</Words>
  <Characters>748727</Characters>
  <Application>Microsoft Office Word</Application>
  <DocSecurity>0</DocSecurity>
  <Lines>6239</Lines>
  <Paragraphs>1756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Lee</dc:creator>
  <cp:keywords>5.1.1</cp:keywords>
  <dc:description/>
  <cp:lastModifiedBy>Whit Whitmore</cp:lastModifiedBy>
  <cp:revision>5</cp:revision>
  <dcterms:created xsi:type="dcterms:W3CDTF">2023-07-01T21:05:00Z</dcterms:created>
  <dcterms:modified xsi:type="dcterms:W3CDTF">2023-07-02T19:12:00Z</dcterms:modified>
</cp:coreProperties>
</file>