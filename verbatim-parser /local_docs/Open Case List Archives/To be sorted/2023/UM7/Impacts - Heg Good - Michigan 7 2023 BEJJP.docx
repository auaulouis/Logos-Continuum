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D388F" w:rsidRDefault="00A94073" w:rsidP="00A94073">
      <w:pPr>
        <w:pStyle w:val="Heading1"/>
      </w:pPr>
      <w:r>
        <w:t>Heg Good</w:t>
      </w:r>
    </w:p>
    <w:p w:rsidR="00A94073" w:rsidRDefault="00A94073" w:rsidP="00A94073">
      <w:pPr>
        <w:pStyle w:val="Heading1"/>
      </w:pPr>
      <w:r>
        <w:t>Sustainability</w:t>
      </w:r>
    </w:p>
    <w:p w:rsidR="00A94073" w:rsidRDefault="00A94073" w:rsidP="00A94073">
      <w:pPr>
        <w:pStyle w:val="Heading2"/>
      </w:pPr>
      <w:r>
        <w:t>Generic Block</w:t>
      </w:r>
    </w:p>
    <w:p w:rsidR="008E6DA5" w:rsidRDefault="008E6DA5" w:rsidP="008E6DA5">
      <w:pPr>
        <w:pStyle w:val="Heading3"/>
      </w:pPr>
      <w:r>
        <w:t>2AC</w:t>
      </w:r>
      <w:r w:rsidR="00561534">
        <w:t>---General</w:t>
      </w:r>
    </w:p>
    <w:p w:rsidR="00D94A4A" w:rsidRDefault="00D94A4A" w:rsidP="00D94A4A">
      <w:pPr>
        <w:pStyle w:val="Heading4"/>
      </w:pPr>
      <w:r>
        <w:t>US heg sustainable – international bids fail</w:t>
      </w:r>
    </w:p>
    <w:p w:rsidR="00D94A4A" w:rsidRPr="00561534" w:rsidRDefault="00D94A4A" w:rsidP="00D94A4A">
      <w:pPr>
        <w:rPr>
          <w:rFonts w:ascii="Solido" w:hAnsi="Solido"/>
          <w:color w:val="000000"/>
          <w:sz w:val="21"/>
          <w:szCs w:val="21"/>
        </w:rPr>
      </w:pPr>
      <w:r>
        <w:t xml:space="preserve">Stephen M. </w:t>
      </w:r>
      <w:r w:rsidRPr="003A6208">
        <w:rPr>
          <w:rStyle w:val="Style13ptBold"/>
        </w:rPr>
        <w:t>Walt 2023</w:t>
      </w:r>
      <w:r>
        <w:t xml:space="preserve">- </w:t>
      </w:r>
      <w:r w:rsidRPr="003A6208">
        <w:rPr>
          <w:rFonts w:ascii="Solido" w:hAnsi="Solido"/>
          <w:color w:val="000000"/>
          <w:sz w:val="21"/>
          <w:szCs w:val="21"/>
        </w:rPr>
        <w:t>columnist at </w:t>
      </w:r>
      <w:r w:rsidRPr="003A6208">
        <w:rPr>
          <w:rFonts w:ascii="Solido" w:hAnsi="Solido"/>
          <w:i/>
          <w:iCs/>
          <w:color w:val="000000"/>
          <w:sz w:val="21"/>
          <w:szCs w:val="21"/>
        </w:rPr>
        <w:t>Foreign Policy </w:t>
      </w:r>
      <w:r w:rsidRPr="003A6208">
        <w:rPr>
          <w:rFonts w:ascii="Solido" w:hAnsi="Solido"/>
          <w:color w:val="000000"/>
          <w:sz w:val="21"/>
          <w:szCs w:val="21"/>
        </w:rPr>
        <w:t>and the Robert and Renée Belfer professor of international relations at Harvard University</w:t>
      </w:r>
      <w:r>
        <w:rPr>
          <w:rFonts w:ascii="Solido" w:hAnsi="Solido"/>
          <w:color w:val="000000"/>
          <w:sz w:val="21"/>
          <w:szCs w:val="21"/>
        </w:rPr>
        <w:t>, Foreign Policy, “</w:t>
      </w:r>
      <w:r w:rsidRPr="003A6208">
        <w:rPr>
          <w:rFonts w:ascii="Solido" w:hAnsi="Solido"/>
          <w:color w:val="000000"/>
          <w:sz w:val="21"/>
          <w:szCs w:val="21"/>
        </w:rPr>
        <w:t>Stop Worrying About Chinese Hegemony in Asia</w:t>
      </w:r>
      <w:r>
        <w:rPr>
          <w:rFonts w:ascii="Solido" w:hAnsi="Solido"/>
          <w:color w:val="000000"/>
          <w:sz w:val="21"/>
          <w:szCs w:val="21"/>
        </w:rPr>
        <w:t xml:space="preserve">”, </w:t>
      </w:r>
      <w:hyperlink r:id="rId8" w:history="1">
        <w:r w:rsidRPr="00A54A99">
          <w:rPr>
            <w:rStyle w:val="Hyperlink"/>
            <w:rFonts w:ascii="Solido" w:hAnsi="Solido"/>
            <w:sz w:val="21"/>
            <w:szCs w:val="21"/>
          </w:rPr>
          <w:t>https://foreignpolicy.com/2023/05/31/stop-worrying-about-chinese-hegemony-in-asia/</w:t>
        </w:r>
      </w:hyperlink>
      <w:r>
        <w:rPr>
          <w:rFonts w:ascii="Solido" w:hAnsi="Solido"/>
          <w:color w:val="000000"/>
          <w:sz w:val="21"/>
          <w:szCs w:val="21"/>
        </w:rPr>
        <w:t xml:space="preserve"> //nvb</w:t>
      </w:r>
    </w:p>
    <w:p w:rsidR="00D94A4A" w:rsidRPr="003A6208" w:rsidRDefault="00D94A4A" w:rsidP="00D94A4A">
      <w:r w:rsidRPr="003A6208">
        <w:t>Why Regional Hegemony Is (Nearly) Impossible to Achieve</w:t>
      </w:r>
    </w:p>
    <w:p w:rsidR="00D94A4A" w:rsidRPr="003A6208" w:rsidRDefault="00D94A4A" w:rsidP="00D94A4A">
      <w:pPr>
        <w:rPr>
          <w:u w:val="single"/>
        </w:rPr>
      </w:pPr>
      <w:r w:rsidRPr="003A6208">
        <w:t>Regional hegemony may be desirable in theory, but history suggests that it is an elusive goal. As Jonathan Kirshner </w:t>
      </w:r>
      <w:hyperlink r:id="rId9" w:history="1">
        <w:r w:rsidRPr="003A6208">
          <w:rPr>
            <w:rStyle w:val="Hyperlink"/>
          </w:rPr>
          <w:t>points out</w:t>
        </w:r>
      </w:hyperlink>
      <w:r w:rsidRPr="003A6208">
        <w:t xml:space="preserve">, </w:t>
      </w:r>
      <w:r w:rsidRPr="003A6208">
        <w:rPr>
          <w:u w:val="single"/>
        </w:rPr>
        <w:t xml:space="preserve">several different </w:t>
      </w:r>
      <w:r w:rsidRPr="003A6208">
        <w:rPr>
          <w:highlight w:val="cyan"/>
          <w:u w:val="single"/>
        </w:rPr>
        <w:t>great powers</w:t>
      </w:r>
      <w:r w:rsidRPr="003A6208">
        <w:rPr>
          <w:u w:val="single"/>
        </w:rPr>
        <w:t xml:space="preserve"> have </w:t>
      </w:r>
      <w:r w:rsidRPr="003A6208">
        <w:rPr>
          <w:highlight w:val="cyan"/>
          <w:u w:val="single"/>
        </w:rPr>
        <w:t>launched bids</w:t>
      </w:r>
      <w:r w:rsidRPr="003A6208">
        <w:rPr>
          <w:u w:val="single"/>
        </w:rPr>
        <w:t xml:space="preserve"> </w:t>
      </w:r>
      <w:r w:rsidRPr="003A6208">
        <w:rPr>
          <w:highlight w:val="cyan"/>
          <w:u w:val="single"/>
        </w:rPr>
        <w:t>for</w:t>
      </w:r>
      <w:r w:rsidRPr="003A6208">
        <w:rPr>
          <w:u w:val="single"/>
        </w:rPr>
        <w:t xml:space="preserve"> regional </w:t>
      </w:r>
      <w:r w:rsidRPr="003A6208">
        <w:rPr>
          <w:highlight w:val="cyan"/>
          <w:u w:val="single"/>
        </w:rPr>
        <w:t>dominance</w:t>
      </w:r>
      <w:r w:rsidRPr="003A6208">
        <w:rPr>
          <w:u w:val="single"/>
        </w:rPr>
        <w:t xml:space="preserve"> in the modern era and </w:t>
      </w:r>
      <w:r w:rsidRPr="003A6208">
        <w:rPr>
          <w:highlight w:val="cyan"/>
          <w:u w:val="single"/>
        </w:rPr>
        <w:t>all but one</w:t>
      </w:r>
      <w:r w:rsidRPr="003A6208">
        <w:rPr>
          <w:u w:val="single"/>
        </w:rPr>
        <w:t xml:space="preserve"> of these </w:t>
      </w:r>
      <w:r w:rsidRPr="003A6208">
        <w:rPr>
          <w:highlight w:val="cyan"/>
          <w:u w:val="single"/>
        </w:rPr>
        <w:t>attempts ended in disaster</w:t>
      </w:r>
      <w:r w:rsidRPr="003A6208">
        <w:rPr>
          <w:u w:val="single"/>
        </w:rPr>
        <w:t>.</w:t>
      </w:r>
      <w:r w:rsidRPr="003A6208">
        <w:t xml:space="preserve"> France failed under Louis XIV and Napoleon Bonaparte, Germany was beaten decisively in both world wars, and Japan’s attempt to establish a hegemonic order in Asia ended in total defeat as well. </w:t>
      </w:r>
      <w:r w:rsidRPr="003A6208">
        <w:rPr>
          <w:u w:val="single"/>
        </w:rPr>
        <w:t xml:space="preserve">Only </w:t>
      </w:r>
      <w:r w:rsidRPr="003A6208">
        <w:rPr>
          <w:highlight w:val="cyan"/>
          <w:u w:val="single"/>
        </w:rPr>
        <w:t>the United States</w:t>
      </w:r>
      <w:r w:rsidRPr="003A6208">
        <w:rPr>
          <w:u w:val="single"/>
        </w:rPr>
        <w:t xml:space="preserve"> managed to pull off </w:t>
      </w:r>
      <w:r w:rsidRPr="003A6208">
        <w:rPr>
          <w:highlight w:val="cyan"/>
          <w:u w:val="single"/>
        </w:rPr>
        <w:t>becoming the sole great power</w:t>
      </w:r>
      <w:r w:rsidRPr="003A6208">
        <w:rPr>
          <w:u w:val="single"/>
        </w:rPr>
        <w:t xml:space="preserve"> in its region. In the modern world, in short, the success rate is less than 20 percent.</w:t>
      </w:r>
    </w:p>
    <w:p w:rsidR="00D94A4A" w:rsidRPr="003A6208" w:rsidRDefault="00D94A4A" w:rsidP="00D94A4A"/>
    <w:p w:rsidR="00D94A4A" w:rsidRPr="003A6208" w:rsidRDefault="00D94A4A" w:rsidP="00D94A4A">
      <w:r w:rsidRPr="003A6208">
        <w:t xml:space="preserve">Furthermore, the failures were not just minor setbacks: They were unmitigated disasters for the countries that made the attempt. Perhaps a million Frenchmen lost their lives in the Napoleonic Wars, and Bonaparte died in exile on a remote island in the South Atlantic. Germany suffered mightily in both world wars and ended up divided into separate states for more than 40 years. Japan was firebombed in World War II, had two cities destroyed by atomic bombs, and its political order was remade by a foreign occupier. </w:t>
      </w:r>
      <w:r w:rsidRPr="003A6208">
        <w:rPr>
          <w:highlight w:val="cyan"/>
          <w:u w:val="single"/>
        </w:rPr>
        <w:t>Being</w:t>
      </w:r>
      <w:r w:rsidRPr="003A6208">
        <w:rPr>
          <w:u w:val="single"/>
        </w:rPr>
        <w:t xml:space="preserve"> a regional </w:t>
      </w:r>
      <w:r w:rsidRPr="003A6208">
        <w:rPr>
          <w:highlight w:val="cyan"/>
          <w:u w:val="single"/>
        </w:rPr>
        <w:t>hegemon</w:t>
      </w:r>
      <w:r w:rsidRPr="003A6208">
        <w:rPr>
          <w:u w:val="single"/>
        </w:rPr>
        <w:t xml:space="preserve"> </w:t>
      </w:r>
      <w:r w:rsidRPr="003A6208">
        <w:rPr>
          <w:highlight w:val="cyan"/>
          <w:u w:val="single"/>
        </w:rPr>
        <w:t>might be desirable, but trying to become one</w:t>
      </w:r>
      <w:r w:rsidRPr="003A6208">
        <w:rPr>
          <w:u w:val="single"/>
        </w:rPr>
        <w:t xml:space="preserve"> almost always </w:t>
      </w:r>
      <w:r w:rsidRPr="003A6208">
        <w:rPr>
          <w:highlight w:val="cyan"/>
          <w:u w:val="single"/>
        </w:rPr>
        <w:t>makes a state less,</w:t>
      </w:r>
      <w:r w:rsidRPr="003A6208">
        <w:rPr>
          <w:u w:val="single"/>
        </w:rPr>
        <w:t xml:space="preserve"> rather than more, </w:t>
      </w:r>
      <w:r w:rsidRPr="003A6208">
        <w:rPr>
          <w:highlight w:val="cyan"/>
          <w:u w:val="single"/>
        </w:rPr>
        <w:t>secure</w:t>
      </w:r>
      <w:r w:rsidRPr="003A6208">
        <w:rPr>
          <w:u w:val="single"/>
        </w:rPr>
        <w:t>.</w:t>
      </w:r>
    </w:p>
    <w:p w:rsidR="00D94A4A" w:rsidRPr="003A6208" w:rsidRDefault="00D94A4A" w:rsidP="00D94A4A">
      <w:r w:rsidRPr="003A6208">
        <w:rPr>
          <w:highlight w:val="cyan"/>
          <w:u w:val="single"/>
        </w:rPr>
        <w:t>Bids for hegemony fail</w:t>
      </w:r>
      <w:r w:rsidRPr="003A6208">
        <w:t xml:space="preserve"> for two main reasons. First, as defensive realists have long </w:t>
      </w:r>
      <w:hyperlink r:id="rId10" w:history="1">
        <w:r w:rsidRPr="003A6208">
          <w:rPr>
            <w:rStyle w:val="Hyperlink"/>
          </w:rPr>
          <w:t>emphasized</w:t>
        </w:r>
      </w:hyperlink>
      <w:r w:rsidRPr="003A6208">
        <w:t xml:space="preserve">, </w:t>
      </w:r>
      <w:r w:rsidRPr="003A6208">
        <w:rPr>
          <w:u w:val="single"/>
        </w:rPr>
        <w:t xml:space="preserve">there is a powerful tendency for </w:t>
      </w:r>
      <w:r w:rsidRPr="003A6208">
        <w:rPr>
          <w:highlight w:val="cyan"/>
          <w:u w:val="single"/>
        </w:rPr>
        <w:t>major powers</w:t>
      </w:r>
      <w:r w:rsidRPr="003A6208">
        <w:rPr>
          <w:u w:val="single"/>
        </w:rPr>
        <w:t xml:space="preserve"> to </w:t>
      </w:r>
      <w:r w:rsidRPr="003A6208">
        <w:rPr>
          <w:highlight w:val="cyan"/>
          <w:u w:val="single"/>
        </w:rPr>
        <w:t>balance against threats</w:t>
      </w:r>
      <w:r w:rsidRPr="003A6208">
        <w:rPr>
          <w:u w:val="single"/>
        </w:rPr>
        <w:t xml:space="preserve">. When a powerful state is nearby, when its </w:t>
      </w:r>
      <w:r w:rsidRPr="003A6208">
        <w:rPr>
          <w:highlight w:val="cyan"/>
          <w:u w:val="single"/>
        </w:rPr>
        <w:t>military forces</w:t>
      </w:r>
      <w:r w:rsidRPr="003A6208">
        <w:rPr>
          <w:u w:val="single"/>
        </w:rPr>
        <w:t xml:space="preserve"> seem </w:t>
      </w:r>
      <w:r w:rsidRPr="003A6208">
        <w:rPr>
          <w:highlight w:val="cyan"/>
          <w:u w:val="single"/>
        </w:rPr>
        <w:t>tailored to project power</w:t>
      </w:r>
      <w:r w:rsidRPr="003A6208">
        <w:rPr>
          <w:u w:val="single"/>
        </w:rPr>
        <w:t xml:space="preserve"> against others, and when it seems to have revisionist ambitions, nearby </w:t>
      </w:r>
      <w:r w:rsidRPr="003A6208">
        <w:rPr>
          <w:highlight w:val="cyan"/>
          <w:u w:val="single"/>
        </w:rPr>
        <w:t>powers</w:t>
      </w:r>
      <w:r w:rsidRPr="003A6208">
        <w:rPr>
          <w:u w:val="single"/>
        </w:rPr>
        <w:t xml:space="preserve"> typically band together to </w:t>
      </w:r>
      <w:r w:rsidRPr="003A6208">
        <w:rPr>
          <w:highlight w:val="cyan"/>
          <w:u w:val="single"/>
        </w:rPr>
        <w:t>deter or defeat them</w:t>
      </w:r>
      <w:r w:rsidRPr="003A6208">
        <w:rPr>
          <w:u w:val="single"/>
        </w:rPr>
        <w:t>.</w:t>
      </w:r>
      <w:r w:rsidRPr="003A6208">
        <w:t xml:space="preserve"> If a would-be hegemon reveals its aims by starting a war, balancing behavior becomes even more pronounced and effective.</w:t>
      </w:r>
    </w:p>
    <w:p w:rsidR="00D94A4A" w:rsidRDefault="00D94A4A" w:rsidP="00D94A4A">
      <w:r w:rsidRPr="003A6208">
        <w:t xml:space="preserve">The second barrier to regional hegemony is </w:t>
      </w:r>
      <w:r w:rsidRPr="003A6208">
        <w:rPr>
          <w:highlight w:val="cyan"/>
          <w:u w:val="single"/>
        </w:rPr>
        <w:t>nationalism</w:t>
      </w:r>
      <w:r w:rsidRPr="003A6208">
        <w:t xml:space="preserve">. As Napoleon discovered when he invaded Spain, as the Soviet Union </w:t>
      </w:r>
      <w:r w:rsidRPr="003A6208">
        <w:rPr>
          <w:highlight w:val="cyan"/>
        </w:rPr>
        <w:t>and United States</w:t>
      </w:r>
      <w:r w:rsidRPr="003A6208">
        <w:t xml:space="preserve"> both learned in Afghanistan, and as Moscow is now being reminded in Ukraine, local populations will make enormous sacrifices to repel invaders. Even nations that have been temporarily vanquished often remain restive and eager to throw off an aspiring hegemon’s yoke. The dissolution of the European colonial empires during the 20th century further illustrates how the spread of nationalist doctrines </w:t>
      </w:r>
      <w:r w:rsidRPr="003A6208">
        <w:rPr>
          <w:highlight w:val="cyan"/>
          <w:u w:val="single"/>
        </w:rPr>
        <w:t>has strengthened resistance to foreign dominance</w:t>
      </w:r>
      <w:r w:rsidRPr="003A6208">
        <w:rPr>
          <w:highlight w:val="cyan"/>
        </w:rPr>
        <w:t>.</w:t>
      </w:r>
    </w:p>
    <w:p w:rsidR="00D94A4A" w:rsidRPr="00D94A4A" w:rsidRDefault="00D94A4A" w:rsidP="00D94A4A"/>
    <w:p w:rsidR="008E6DA5" w:rsidRPr="00021A13" w:rsidRDefault="008E6DA5" w:rsidP="008E6DA5">
      <w:pPr>
        <w:pStyle w:val="Heading4"/>
      </w:pPr>
      <w:r>
        <w:t xml:space="preserve">The US is here to stay---even if there’s </w:t>
      </w:r>
      <w:r>
        <w:rPr>
          <w:u w:val="single"/>
        </w:rPr>
        <w:t>some</w:t>
      </w:r>
      <w:r>
        <w:t xml:space="preserve"> decline, structural advantages mean it will return to its unipolar status.</w:t>
      </w:r>
    </w:p>
    <w:p w:rsidR="008E6DA5" w:rsidRDefault="008E6DA5" w:rsidP="008E6DA5">
      <w:r>
        <w:t>--at: multipolarity</w:t>
      </w:r>
    </w:p>
    <w:p w:rsidR="008E6DA5" w:rsidRPr="000B769F" w:rsidRDefault="008E6DA5" w:rsidP="008E6DA5">
      <w:r>
        <w:t>--at: stagnation</w:t>
      </w:r>
    </w:p>
    <w:p w:rsidR="008E6DA5" w:rsidRPr="004834AC" w:rsidRDefault="008E6DA5" w:rsidP="008E6DA5">
      <w:r>
        <w:t xml:space="preserve">Richard E. </w:t>
      </w:r>
      <w:r w:rsidRPr="00E90E37">
        <w:rPr>
          <w:rStyle w:val="Style13ptBold"/>
        </w:rPr>
        <w:t>Caroll 21</w:t>
      </w:r>
      <w:r>
        <w:t>, retired economist who has been published in Real Clear Defense, International Policy Digest, and Foreign Policy News, 5/26/21, “</w:t>
      </w:r>
      <w:r w:rsidRPr="009537B3">
        <w:rPr>
          <w:rStyle w:val="Emphasis"/>
        </w:rPr>
        <w:t>Why the United States Is the Once and Future Unipolar Superpower</w:t>
      </w:r>
      <w:r>
        <w:t xml:space="preserve">”, </w:t>
      </w:r>
      <w:hyperlink r:id="rId11" w:history="1">
        <w:r w:rsidRPr="00777433">
          <w:rPr>
            <w:rStyle w:val="Hyperlink"/>
          </w:rPr>
          <w:t>https://nationalinterest.org/blog/buzz/why-united-states-once-and-future-unipolar-superpower-186156</w:t>
        </w:r>
      </w:hyperlink>
      <w:r>
        <w:t>, vw</w:t>
      </w:r>
    </w:p>
    <w:p w:rsidR="008E6DA5" w:rsidRPr="004470D7" w:rsidRDefault="008E6DA5" w:rsidP="008E6DA5">
      <w:pPr>
        <w:rPr>
          <w:sz w:val="16"/>
        </w:rPr>
      </w:pPr>
      <w:r w:rsidRPr="004470D7">
        <w:rPr>
          <w:sz w:val="16"/>
        </w:rPr>
        <w:t>The famous Iron Chancellor of Germany, Otto Von Bismarck, once said of the United States, “God protects fools, drunkards and the United States of America.” While said perhaps in jest or frustration, his remarks have proved prophetic throughout the years.</w:t>
      </w:r>
    </w:p>
    <w:p w:rsidR="008E6DA5" w:rsidRPr="004470D7" w:rsidRDefault="008E6DA5" w:rsidP="008E6DA5">
      <w:pPr>
        <w:rPr>
          <w:sz w:val="16"/>
        </w:rPr>
      </w:pPr>
      <w:r w:rsidRPr="000B769F">
        <w:rPr>
          <w:rStyle w:val="StyleUnderline"/>
        </w:rPr>
        <w:t xml:space="preserve">The United States from the fall of the Berlin Wall in 1989 to the beginning of the Iraq War, enjoyed a </w:t>
      </w:r>
      <w:r w:rsidRPr="000B769F">
        <w:rPr>
          <w:rStyle w:val="Emphasis"/>
        </w:rPr>
        <w:t>moment of unipolarity</w:t>
      </w:r>
      <w:r w:rsidRPr="000B769F">
        <w:rPr>
          <w:rStyle w:val="StyleUnderline"/>
        </w:rPr>
        <w:t xml:space="preserve"> in international affairs</w:t>
      </w:r>
      <w:r w:rsidRPr="004470D7">
        <w:rPr>
          <w:sz w:val="16"/>
        </w:rPr>
        <w:t>. For the first time in recorded human history, one country occupied the high ground of international affairs by itself.</w:t>
      </w:r>
    </w:p>
    <w:p w:rsidR="008E6DA5" w:rsidRPr="004470D7" w:rsidRDefault="008E6DA5" w:rsidP="008E6DA5">
      <w:pPr>
        <w:rPr>
          <w:sz w:val="16"/>
        </w:rPr>
      </w:pPr>
      <w:r w:rsidRPr="000B769F">
        <w:rPr>
          <w:rStyle w:val="StyleUnderline"/>
        </w:rPr>
        <w:t>When the United States became involved in the Iraq War</w:t>
      </w:r>
      <w:r w:rsidRPr="004470D7">
        <w:rPr>
          <w:sz w:val="16"/>
        </w:rPr>
        <w:t xml:space="preserve">, which soon became a quagmire, </w:t>
      </w:r>
      <w:r w:rsidRPr="000B769F">
        <w:rPr>
          <w:rStyle w:val="StyleUnderline"/>
        </w:rPr>
        <w:t xml:space="preserve">its two closest competitors on the world stage, China and Russia, began to extend their influence in world affairs at the expense of the United States. However, when one looks at the entirety of the world situation, unless there is a dramatic change in the internal affairs of the United States, </w:t>
      </w:r>
      <w:r w:rsidRPr="00B77C2C">
        <w:rPr>
          <w:rStyle w:val="Emphasis"/>
          <w:highlight w:val="cyan"/>
        </w:rPr>
        <w:t>the U</w:t>
      </w:r>
      <w:r w:rsidRPr="00B77C2C">
        <w:rPr>
          <w:rStyle w:val="Emphasis"/>
        </w:rPr>
        <w:t xml:space="preserve">nited </w:t>
      </w:r>
      <w:r w:rsidRPr="00B77C2C">
        <w:rPr>
          <w:rStyle w:val="Emphasis"/>
          <w:highlight w:val="cyan"/>
        </w:rPr>
        <w:t>S</w:t>
      </w:r>
      <w:r w:rsidRPr="00B77C2C">
        <w:rPr>
          <w:rStyle w:val="Emphasis"/>
        </w:rPr>
        <w:t xml:space="preserve">tates </w:t>
      </w:r>
      <w:r w:rsidRPr="00B77C2C">
        <w:rPr>
          <w:rStyle w:val="Emphasis"/>
          <w:highlight w:val="cyan"/>
        </w:rPr>
        <w:t>has a good chance of regaining its unipolarity</w:t>
      </w:r>
      <w:r w:rsidRPr="000B769F">
        <w:rPr>
          <w:rStyle w:val="StyleUnderline"/>
        </w:rPr>
        <w:t xml:space="preserve"> in world affairs.</w:t>
      </w:r>
    </w:p>
    <w:p w:rsidR="008E6DA5" w:rsidRPr="004470D7" w:rsidRDefault="008E6DA5" w:rsidP="008E6DA5">
      <w:pPr>
        <w:rPr>
          <w:sz w:val="16"/>
        </w:rPr>
      </w:pPr>
      <w:r w:rsidRPr="004470D7">
        <w:rPr>
          <w:sz w:val="16"/>
        </w:rPr>
        <w:t>The Fundamentals of American Power</w:t>
      </w:r>
    </w:p>
    <w:p w:rsidR="008E6DA5" w:rsidRPr="00D91311" w:rsidRDefault="008E6DA5" w:rsidP="008E6DA5">
      <w:pPr>
        <w:rPr>
          <w:rStyle w:val="StyleUnderline"/>
        </w:rPr>
      </w:pPr>
      <w:r w:rsidRPr="00B77C2C">
        <w:rPr>
          <w:rStyle w:val="StyleUnderline"/>
          <w:highlight w:val="cyan"/>
        </w:rPr>
        <w:t>Part of the reason for the</w:t>
      </w:r>
      <w:r w:rsidRPr="00D91311">
        <w:rPr>
          <w:rStyle w:val="StyleUnderline"/>
        </w:rPr>
        <w:t xml:space="preserve"> apparent </w:t>
      </w:r>
      <w:r w:rsidRPr="00B77C2C">
        <w:rPr>
          <w:rStyle w:val="Emphasis"/>
          <w:highlight w:val="cyan"/>
        </w:rPr>
        <w:t>durability</w:t>
      </w:r>
      <w:r w:rsidRPr="00D91311">
        <w:rPr>
          <w:rStyle w:val="StyleUnderline"/>
        </w:rPr>
        <w:t xml:space="preserve"> of the</w:t>
      </w:r>
      <w:r w:rsidRPr="004470D7">
        <w:rPr>
          <w:sz w:val="16"/>
        </w:rPr>
        <w:t xml:space="preserve"> ability of the </w:t>
      </w:r>
      <w:r w:rsidRPr="00D91311">
        <w:rPr>
          <w:rStyle w:val="StyleUnderline"/>
        </w:rPr>
        <w:t>United States</w:t>
      </w:r>
      <w:r w:rsidRPr="004470D7">
        <w:rPr>
          <w:sz w:val="16"/>
        </w:rPr>
        <w:t xml:space="preserve"> to maintain its great power status </w:t>
      </w:r>
      <w:r w:rsidRPr="00B77C2C">
        <w:rPr>
          <w:rStyle w:val="StyleUnderline"/>
          <w:highlight w:val="cyan"/>
        </w:rPr>
        <w:t xml:space="preserve">is its </w:t>
      </w:r>
      <w:r w:rsidRPr="00B77C2C">
        <w:rPr>
          <w:rStyle w:val="Emphasis"/>
          <w:highlight w:val="cyan"/>
        </w:rPr>
        <w:t>geographical location</w:t>
      </w:r>
      <w:r w:rsidRPr="004470D7">
        <w:rPr>
          <w:sz w:val="16"/>
        </w:rPr>
        <w:t xml:space="preserve">. With an ocean on both coasts, friendly nations to its north and south, and a climate that provides some of the best farmland in the world, coupled with navigable rivers which provides ease of transportation of goods and services from its heartland, </w:t>
      </w:r>
      <w:r w:rsidRPr="00D91311">
        <w:rPr>
          <w:rStyle w:val="Emphasis"/>
        </w:rPr>
        <w:t>the United States is blessed with natural advantages</w:t>
      </w:r>
      <w:r w:rsidRPr="004470D7">
        <w:rPr>
          <w:sz w:val="16"/>
        </w:rPr>
        <w:t xml:space="preserve">. In addition, </w:t>
      </w:r>
      <w:r w:rsidRPr="00B77C2C">
        <w:rPr>
          <w:rStyle w:val="StyleUnderline"/>
          <w:highlight w:val="cyan"/>
        </w:rPr>
        <w:t>the U</w:t>
      </w:r>
      <w:r w:rsidRPr="00D91311">
        <w:rPr>
          <w:rStyle w:val="StyleUnderline"/>
        </w:rPr>
        <w:t xml:space="preserve">nited </w:t>
      </w:r>
      <w:r w:rsidRPr="00B77C2C">
        <w:rPr>
          <w:rStyle w:val="StyleUnderline"/>
          <w:highlight w:val="cyan"/>
        </w:rPr>
        <w:t>S</w:t>
      </w:r>
      <w:r w:rsidRPr="00D91311">
        <w:rPr>
          <w:rStyle w:val="StyleUnderline"/>
        </w:rPr>
        <w:t xml:space="preserve">tates </w:t>
      </w:r>
      <w:r w:rsidRPr="00B77C2C">
        <w:rPr>
          <w:rStyle w:val="StyleUnderline"/>
          <w:highlight w:val="cyan"/>
        </w:rPr>
        <w:t xml:space="preserve">is </w:t>
      </w:r>
      <w:r w:rsidRPr="00B77C2C">
        <w:rPr>
          <w:rStyle w:val="Emphasis"/>
          <w:highlight w:val="cyan"/>
        </w:rPr>
        <w:t>energy independent</w:t>
      </w:r>
      <w:r w:rsidRPr="00D91311">
        <w:rPr>
          <w:rStyle w:val="StyleUnderline"/>
        </w:rPr>
        <w:t xml:space="preserve"> thanks to the development of oil fracking.</w:t>
      </w:r>
    </w:p>
    <w:p w:rsidR="008E6DA5" w:rsidRPr="00D91311" w:rsidRDefault="008E6DA5" w:rsidP="008E6DA5">
      <w:pPr>
        <w:rPr>
          <w:rStyle w:val="StyleUnderline"/>
        </w:rPr>
      </w:pPr>
      <w:r w:rsidRPr="00D91311">
        <w:rPr>
          <w:rStyle w:val="StyleUnderline"/>
        </w:rPr>
        <w:t xml:space="preserve">An additional reason for U.S. staying power is </w:t>
      </w:r>
      <w:r w:rsidRPr="00B77C2C">
        <w:rPr>
          <w:rStyle w:val="StyleUnderline"/>
          <w:highlight w:val="cyan"/>
        </w:rPr>
        <w:t>the</w:t>
      </w:r>
      <w:r w:rsidRPr="00D91311">
        <w:rPr>
          <w:rStyle w:val="StyleUnderline"/>
        </w:rPr>
        <w:t xml:space="preserve"> </w:t>
      </w:r>
      <w:r w:rsidRPr="00D91311">
        <w:rPr>
          <w:rStyle w:val="Emphasis"/>
        </w:rPr>
        <w:t xml:space="preserve">enduring legacy of the U.S. </w:t>
      </w:r>
      <w:r w:rsidRPr="00B77C2C">
        <w:rPr>
          <w:rStyle w:val="Emphasis"/>
          <w:highlight w:val="cyan"/>
        </w:rPr>
        <w:t>Constitution</w:t>
      </w:r>
      <w:r w:rsidRPr="00D91311">
        <w:rPr>
          <w:rStyle w:val="StyleUnderline"/>
        </w:rPr>
        <w:t xml:space="preserve">, which so far </w:t>
      </w:r>
      <w:r w:rsidRPr="00B77C2C">
        <w:rPr>
          <w:rStyle w:val="StyleUnderline"/>
          <w:highlight w:val="cyan"/>
        </w:rPr>
        <w:t xml:space="preserve">has provided for a </w:t>
      </w:r>
      <w:r w:rsidRPr="00B77C2C">
        <w:rPr>
          <w:rStyle w:val="Emphasis"/>
          <w:highlight w:val="cyan"/>
        </w:rPr>
        <w:t>stable transfer</w:t>
      </w:r>
      <w:r w:rsidRPr="00B77C2C">
        <w:rPr>
          <w:rStyle w:val="StyleUnderline"/>
          <w:highlight w:val="cyan"/>
        </w:rPr>
        <w:t xml:space="preserve"> of political power</w:t>
      </w:r>
      <w:r w:rsidRPr="00D91311">
        <w:rPr>
          <w:rStyle w:val="StyleUnderline"/>
        </w:rPr>
        <w:t xml:space="preserve"> between </w:t>
      </w:r>
      <w:r w:rsidRPr="00D91311">
        <w:rPr>
          <w:rStyle w:val="Emphasis"/>
        </w:rPr>
        <w:t>various political antagonists</w:t>
      </w:r>
      <w:r w:rsidRPr="004470D7">
        <w:rPr>
          <w:sz w:val="16"/>
        </w:rPr>
        <w:t xml:space="preserve">, notwithstanding the riot and possible attempt at insurrection on January 6, 2021. With its history of stable courts and a friendly business environment, </w:t>
      </w:r>
      <w:r w:rsidRPr="00D91311">
        <w:rPr>
          <w:rStyle w:val="StyleUnderline"/>
        </w:rPr>
        <w:t>the United States has been an oasis of stability in the world so far.</w:t>
      </w:r>
    </w:p>
    <w:p w:rsidR="008E6DA5" w:rsidRPr="004470D7" w:rsidRDefault="008E6DA5" w:rsidP="008E6DA5">
      <w:pPr>
        <w:rPr>
          <w:sz w:val="16"/>
        </w:rPr>
      </w:pPr>
      <w:r w:rsidRPr="004470D7">
        <w:rPr>
          <w:sz w:val="16"/>
        </w:rPr>
        <w:t xml:space="preserve">Combined with the physical and non-physical advantages discussed above, </w:t>
      </w:r>
      <w:r w:rsidRPr="00B77C2C">
        <w:rPr>
          <w:rStyle w:val="StyleUnderline"/>
          <w:highlight w:val="cyan"/>
        </w:rPr>
        <w:t>U.S. demographics provide an</w:t>
      </w:r>
      <w:r w:rsidRPr="00021A13">
        <w:rPr>
          <w:rStyle w:val="StyleUnderline"/>
        </w:rPr>
        <w:t xml:space="preserve"> internal manufacturing and consumer market </w:t>
      </w:r>
      <w:r w:rsidRPr="00B77C2C">
        <w:rPr>
          <w:rStyle w:val="StyleUnderline"/>
          <w:highlight w:val="cyan"/>
        </w:rPr>
        <w:t xml:space="preserve">advantage that </w:t>
      </w:r>
      <w:r w:rsidRPr="00B77C2C">
        <w:rPr>
          <w:rStyle w:val="Emphasis"/>
          <w:highlight w:val="cyan"/>
        </w:rPr>
        <w:t>no other nation has</w:t>
      </w:r>
      <w:r w:rsidRPr="00B77C2C">
        <w:rPr>
          <w:rStyle w:val="StyleUnderline"/>
        </w:rPr>
        <w:t>. While it is true that the annual growth rate of the American population is approaching stagnation</w:t>
      </w:r>
      <w:r w:rsidRPr="004470D7">
        <w:rPr>
          <w:sz w:val="16"/>
        </w:rPr>
        <w:t xml:space="preserve"> levels, it can be argued that the previous Trump administration depressed demographic growth by severely limiting immigration. Coupled with the Covid-19 pandemic, the growth rate for the American population is anemic. </w:t>
      </w:r>
      <w:r w:rsidRPr="00B77C2C">
        <w:rPr>
          <w:rStyle w:val="StyleUnderline"/>
          <w:highlight w:val="cyan"/>
        </w:rPr>
        <w:t>Current estimates of demographic growth</w:t>
      </w:r>
      <w:r w:rsidRPr="004470D7">
        <w:rPr>
          <w:sz w:val="16"/>
        </w:rPr>
        <w:t xml:space="preserve"> range from between 376 million to 404 million people by 2060. This </w:t>
      </w:r>
      <w:r w:rsidRPr="00B77C2C">
        <w:rPr>
          <w:rStyle w:val="StyleUnderline"/>
          <w:highlight w:val="cyan"/>
        </w:rPr>
        <w:t>would still make the U</w:t>
      </w:r>
      <w:r w:rsidRPr="00B77C2C">
        <w:rPr>
          <w:rStyle w:val="StyleUnderline"/>
        </w:rPr>
        <w:t xml:space="preserve">nited </w:t>
      </w:r>
      <w:r w:rsidRPr="00B77C2C">
        <w:rPr>
          <w:rStyle w:val="StyleUnderline"/>
          <w:highlight w:val="cyan"/>
        </w:rPr>
        <w:t>S</w:t>
      </w:r>
      <w:r w:rsidRPr="00B77C2C">
        <w:rPr>
          <w:rStyle w:val="StyleUnderline"/>
        </w:rPr>
        <w:t xml:space="preserve">tates </w:t>
      </w:r>
      <w:r w:rsidRPr="00B77C2C">
        <w:rPr>
          <w:rStyle w:val="StyleUnderline"/>
          <w:highlight w:val="cyan"/>
        </w:rPr>
        <w:t xml:space="preserve">a </w:t>
      </w:r>
      <w:r w:rsidRPr="00B77C2C">
        <w:rPr>
          <w:rStyle w:val="Emphasis"/>
          <w:highlight w:val="cyan"/>
        </w:rPr>
        <w:t>manufacturing</w:t>
      </w:r>
      <w:r w:rsidRPr="00B77C2C">
        <w:rPr>
          <w:rStyle w:val="StyleUnderline"/>
          <w:highlight w:val="cyan"/>
        </w:rPr>
        <w:t xml:space="preserve"> and </w:t>
      </w:r>
      <w:r w:rsidRPr="00B77C2C">
        <w:rPr>
          <w:rStyle w:val="Emphasis"/>
          <w:highlight w:val="cyan"/>
        </w:rPr>
        <w:t>consumer market</w:t>
      </w:r>
      <w:r w:rsidRPr="004470D7">
        <w:rPr>
          <w:sz w:val="16"/>
        </w:rPr>
        <w:t>.</w:t>
      </w:r>
    </w:p>
    <w:p w:rsidR="008E6DA5" w:rsidRPr="00C53ACE" w:rsidRDefault="008E6DA5" w:rsidP="008E6DA5">
      <w:pPr>
        <w:rPr>
          <w:rStyle w:val="StyleUnderline"/>
        </w:rPr>
      </w:pPr>
      <w:r w:rsidRPr="004470D7">
        <w:rPr>
          <w:sz w:val="16"/>
        </w:rPr>
        <w:t xml:space="preserve">And while the United States did achieve a moment of unipolarity from the end of the Cold War to the invasion of Iraq in 2003, </w:t>
      </w:r>
      <w:r w:rsidRPr="00C53ACE">
        <w:rPr>
          <w:rStyle w:val="StyleUnderline"/>
          <w:highlight w:val="cyan"/>
        </w:rPr>
        <w:t>it</w:t>
      </w:r>
      <w:r w:rsidRPr="00C53ACE">
        <w:rPr>
          <w:rStyle w:val="StyleUnderline"/>
        </w:rPr>
        <w:t xml:space="preserve"> still </w:t>
      </w:r>
      <w:r w:rsidRPr="00C53ACE">
        <w:rPr>
          <w:rStyle w:val="StyleUnderline"/>
          <w:highlight w:val="cyan"/>
        </w:rPr>
        <w:t>has the potential to return to unipolarity based</w:t>
      </w:r>
      <w:r w:rsidRPr="00C53ACE">
        <w:rPr>
          <w:rStyle w:val="StyleUnderline"/>
        </w:rPr>
        <w:t xml:space="preserve"> not only </w:t>
      </w:r>
      <w:r w:rsidRPr="00C53ACE">
        <w:rPr>
          <w:rStyle w:val="StyleUnderline"/>
          <w:highlight w:val="cyan"/>
        </w:rPr>
        <w:t>on</w:t>
      </w:r>
      <w:r w:rsidRPr="00C53ACE">
        <w:rPr>
          <w:rStyle w:val="StyleUnderline"/>
        </w:rPr>
        <w:t xml:space="preserve"> its advantages, but also with </w:t>
      </w:r>
      <w:r w:rsidRPr="00C53ACE">
        <w:rPr>
          <w:rStyle w:val="StyleUnderline"/>
          <w:highlight w:val="cyan"/>
        </w:rPr>
        <w:t xml:space="preserve">the </w:t>
      </w:r>
      <w:r w:rsidRPr="00C53ACE">
        <w:rPr>
          <w:rStyle w:val="Emphasis"/>
          <w:highlight w:val="cyan"/>
        </w:rPr>
        <w:t>poor governance</w:t>
      </w:r>
      <w:r w:rsidRPr="00C53ACE">
        <w:rPr>
          <w:rStyle w:val="StyleUnderline"/>
          <w:highlight w:val="cyan"/>
        </w:rPr>
        <w:t xml:space="preserve"> and </w:t>
      </w:r>
      <w:r w:rsidRPr="00C53ACE">
        <w:rPr>
          <w:rStyle w:val="Emphasis"/>
          <w:highlight w:val="cyan"/>
        </w:rPr>
        <w:t>negative demographic growth</w:t>
      </w:r>
      <w:r w:rsidRPr="00C53ACE">
        <w:rPr>
          <w:rStyle w:val="StyleUnderline"/>
          <w:highlight w:val="cyan"/>
        </w:rPr>
        <w:t xml:space="preserve"> of</w:t>
      </w:r>
      <w:r w:rsidRPr="00C53ACE">
        <w:rPr>
          <w:rStyle w:val="StyleUnderline"/>
        </w:rPr>
        <w:t xml:space="preserve"> its nearest competitors—</w:t>
      </w:r>
      <w:r w:rsidRPr="00C53ACE">
        <w:rPr>
          <w:rStyle w:val="Emphasis"/>
          <w:highlight w:val="cyan"/>
        </w:rPr>
        <w:t>Russia and China</w:t>
      </w:r>
      <w:r w:rsidRPr="00C53ACE">
        <w:rPr>
          <w:rStyle w:val="StyleUnderline"/>
        </w:rPr>
        <w:t>.</w:t>
      </w:r>
    </w:p>
    <w:p w:rsidR="008E6DA5" w:rsidRPr="004470D7" w:rsidRDefault="008E6DA5" w:rsidP="008E6DA5">
      <w:pPr>
        <w:rPr>
          <w:sz w:val="16"/>
        </w:rPr>
      </w:pPr>
      <w:r w:rsidRPr="004470D7">
        <w:rPr>
          <w:sz w:val="16"/>
        </w:rPr>
        <w:t xml:space="preserve">The People’s Republic of </w:t>
      </w:r>
      <w:r w:rsidRPr="00D26843">
        <w:rPr>
          <w:rStyle w:val="Emphasis"/>
        </w:rPr>
        <w:t>China</w:t>
      </w:r>
    </w:p>
    <w:p w:rsidR="008E6DA5" w:rsidRPr="00D26843" w:rsidRDefault="008E6DA5" w:rsidP="008E6DA5">
      <w:pPr>
        <w:rPr>
          <w:rStyle w:val="StyleUnderline"/>
        </w:rPr>
      </w:pPr>
      <w:r w:rsidRPr="004470D7">
        <w:rPr>
          <w:sz w:val="16"/>
        </w:rPr>
        <w:t xml:space="preserve">It is a popular bit of wisdom that China is the up-and-coming superpower and that the United States is a nation in decline. While it is a popular saying, a cold and sober examination of the facts about China, </w:t>
      </w:r>
      <w:r w:rsidRPr="00D26843">
        <w:rPr>
          <w:rStyle w:val="StyleUnderline"/>
        </w:rPr>
        <w:t xml:space="preserve">the </w:t>
      </w:r>
      <w:r w:rsidRPr="00D26843">
        <w:rPr>
          <w:rStyle w:val="Emphasis"/>
          <w:highlight w:val="cyan"/>
        </w:rPr>
        <w:t>economic challenges</w:t>
      </w:r>
      <w:r w:rsidRPr="00D26843">
        <w:rPr>
          <w:rStyle w:val="StyleUnderline"/>
        </w:rPr>
        <w:t xml:space="preserve"> that China faces, China’s </w:t>
      </w:r>
      <w:r w:rsidRPr="00D26843">
        <w:rPr>
          <w:rStyle w:val="Emphasis"/>
          <w:highlight w:val="cyan"/>
        </w:rPr>
        <w:t>lack of natural resources</w:t>
      </w:r>
      <w:r w:rsidRPr="00D26843">
        <w:rPr>
          <w:rStyle w:val="StyleUnderline"/>
        </w:rPr>
        <w:t xml:space="preserve">, as well as the </w:t>
      </w:r>
      <w:r w:rsidRPr="00D26843">
        <w:rPr>
          <w:rStyle w:val="Emphasis"/>
          <w:highlight w:val="cyan"/>
        </w:rPr>
        <w:t>aging demographics</w:t>
      </w:r>
      <w:r w:rsidRPr="00D26843">
        <w:rPr>
          <w:rStyle w:val="StyleUnderline"/>
        </w:rPr>
        <w:t xml:space="preserve"> of China, </w:t>
      </w:r>
      <w:r w:rsidRPr="00D26843">
        <w:rPr>
          <w:rStyle w:val="StyleUnderline"/>
          <w:highlight w:val="cyan"/>
        </w:rPr>
        <w:t xml:space="preserve">casts a </w:t>
      </w:r>
      <w:r w:rsidRPr="00D26843">
        <w:rPr>
          <w:rStyle w:val="Emphasis"/>
          <w:highlight w:val="cyan"/>
        </w:rPr>
        <w:t>sobering picture</w:t>
      </w:r>
      <w:r w:rsidRPr="00D26843">
        <w:rPr>
          <w:rStyle w:val="StyleUnderline"/>
          <w:highlight w:val="cyan"/>
        </w:rPr>
        <w:t xml:space="preserve"> for</w:t>
      </w:r>
      <w:r w:rsidRPr="00D26843">
        <w:rPr>
          <w:rStyle w:val="StyleUnderline"/>
        </w:rPr>
        <w:t xml:space="preserve"> the future of the People’s Republic of </w:t>
      </w:r>
      <w:r w:rsidRPr="00D26843">
        <w:rPr>
          <w:rStyle w:val="StyleUnderline"/>
          <w:highlight w:val="cyan"/>
        </w:rPr>
        <w:t>China</w:t>
      </w:r>
      <w:r w:rsidRPr="00D26843">
        <w:rPr>
          <w:rStyle w:val="StyleUnderline"/>
        </w:rPr>
        <w:t>.</w:t>
      </w:r>
    </w:p>
    <w:p w:rsidR="008E6DA5" w:rsidRPr="00D65F92" w:rsidRDefault="008E6DA5" w:rsidP="008E6DA5">
      <w:pPr>
        <w:rPr>
          <w:rStyle w:val="StyleUnderline"/>
        </w:rPr>
      </w:pPr>
      <w:r w:rsidRPr="00D65F92">
        <w:rPr>
          <w:rStyle w:val="StyleUnderline"/>
          <w:highlight w:val="cyan"/>
        </w:rPr>
        <w:t>While many people rave about China’s economic growth</w:t>
      </w:r>
      <w:r w:rsidRPr="004470D7">
        <w:rPr>
          <w:sz w:val="16"/>
        </w:rPr>
        <w:t xml:space="preserve">, and businesses’ prostitute themselves to try and tap China’s internal market, </w:t>
      </w:r>
      <w:r w:rsidRPr="00D65F92">
        <w:rPr>
          <w:rStyle w:val="Emphasis"/>
          <w:highlight w:val="cyan"/>
        </w:rPr>
        <w:t>very few pay attention</w:t>
      </w:r>
      <w:r w:rsidRPr="00D65F92">
        <w:rPr>
          <w:rStyle w:val="StyleUnderline"/>
          <w:highlight w:val="cyan"/>
        </w:rPr>
        <w:t xml:space="preserve"> to the massive</w:t>
      </w:r>
      <w:r w:rsidRPr="00D65F92">
        <w:rPr>
          <w:rStyle w:val="StyleUnderline"/>
        </w:rPr>
        <w:t xml:space="preserve"> amount of </w:t>
      </w:r>
      <w:r w:rsidRPr="00D65F92">
        <w:rPr>
          <w:rStyle w:val="Emphasis"/>
          <w:highlight w:val="cyan"/>
        </w:rPr>
        <w:t>debt</w:t>
      </w:r>
      <w:r w:rsidRPr="00D65F92">
        <w:rPr>
          <w:rStyle w:val="StyleUnderline"/>
        </w:rPr>
        <w:t xml:space="preserve"> that is an </w:t>
      </w:r>
      <w:r w:rsidRPr="008D73C4">
        <w:rPr>
          <w:rStyle w:val="Emphasis"/>
          <w:highlight w:val="cyan"/>
        </w:rPr>
        <w:t>impending disaster</w:t>
      </w:r>
      <w:r w:rsidRPr="00D65F92">
        <w:rPr>
          <w:rStyle w:val="StyleUnderline"/>
        </w:rPr>
        <w:t xml:space="preserve"> for the Chinese economy, and the danger that such a collapse could cause.</w:t>
      </w:r>
    </w:p>
    <w:p w:rsidR="008E6DA5" w:rsidRPr="004470D7" w:rsidRDefault="008E6DA5" w:rsidP="008E6DA5">
      <w:pPr>
        <w:rPr>
          <w:sz w:val="16"/>
        </w:rPr>
      </w:pPr>
      <w:r w:rsidRPr="00D65F92">
        <w:rPr>
          <w:rStyle w:val="StyleUnderline"/>
        </w:rPr>
        <w:t xml:space="preserve">Estimates of Chinese debt are to the order of </w:t>
      </w:r>
      <w:r w:rsidRPr="00D65F92">
        <w:rPr>
          <w:rStyle w:val="Emphasis"/>
        </w:rPr>
        <w:t>$28 trillion</w:t>
      </w:r>
      <w:r w:rsidRPr="00D65F92">
        <w:rPr>
          <w:rStyle w:val="StyleUnderline"/>
        </w:rPr>
        <w:t xml:space="preserve">. </w:t>
      </w:r>
      <w:r w:rsidRPr="00D65F92">
        <w:rPr>
          <w:rStyle w:val="StyleUnderline"/>
          <w:highlight w:val="cyan"/>
        </w:rPr>
        <w:t>China’s debt</w:t>
      </w:r>
      <w:r w:rsidRPr="00D65F92">
        <w:rPr>
          <w:rStyle w:val="StyleUnderline"/>
        </w:rPr>
        <w:t xml:space="preserve"> to GDP ratio </w:t>
      </w:r>
      <w:r w:rsidRPr="00D65F92">
        <w:rPr>
          <w:rStyle w:val="StyleUnderline"/>
          <w:highlight w:val="cyan"/>
        </w:rPr>
        <w:t xml:space="preserve">is </w:t>
      </w:r>
      <w:r w:rsidRPr="00D65F92">
        <w:rPr>
          <w:rStyle w:val="Emphasis"/>
          <w:highlight w:val="cyan"/>
        </w:rPr>
        <w:t>282 percent</w:t>
      </w:r>
      <w:r w:rsidRPr="00D65F92">
        <w:rPr>
          <w:rStyle w:val="StyleUnderline"/>
          <w:highlight w:val="cyan"/>
        </w:rPr>
        <w:t xml:space="preserve"> of GDP</w:t>
      </w:r>
      <w:r w:rsidRPr="004470D7">
        <w:rPr>
          <w:sz w:val="16"/>
        </w:rPr>
        <w:t xml:space="preserve">. It is thought that due to shadow lending, </w:t>
      </w:r>
      <w:r w:rsidRPr="00D65F92">
        <w:rPr>
          <w:rStyle w:val="Emphasis"/>
        </w:rPr>
        <w:t>the percentage of debt may be even higher</w:t>
      </w:r>
      <w:r w:rsidRPr="004470D7">
        <w:rPr>
          <w:sz w:val="16"/>
        </w:rPr>
        <w:t>.</w:t>
      </w:r>
    </w:p>
    <w:p w:rsidR="008E6DA5" w:rsidRPr="00303D09" w:rsidRDefault="008E6DA5" w:rsidP="008E6DA5">
      <w:pPr>
        <w:rPr>
          <w:rStyle w:val="StyleUnderline"/>
        </w:rPr>
      </w:pPr>
      <w:r w:rsidRPr="004470D7">
        <w:rPr>
          <w:sz w:val="16"/>
        </w:rPr>
        <w:t xml:space="preserve">Geopolitician Peter Zeihan compares and contrasts the idea of money between the United States and China. In the United States, money is regarded as an economic good. In China, money is regarded as a political good. In the United States, money has value in and of itself. In China, money is a political good, and only has value if it can be used to achieve a political goal. The concepts of rate of return or profit margins do not exist in China, and therein lies the danger; </w:t>
      </w:r>
      <w:r w:rsidRPr="00303D09">
        <w:rPr>
          <w:rStyle w:val="StyleUnderline"/>
          <w:highlight w:val="cyan"/>
        </w:rPr>
        <w:t>eventually</w:t>
      </w:r>
      <w:r w:rsidRPr="00303D09">
        <w:rPr>
          <w:rStyle w:val="StyleUnderline"/>
        </w:rPr>
        <w:t xml:space="preserve"> the law of </w:t>
      </w:r>
      <w:r w:rsidRPr="00303D09">
        <w:rPr>
          <w:rStyle w:val="Emphasis"/>
          <w:highlight w:val="cyan"/>
        </w:rPr>
        <w:t>supply and demand will win out</w:t>
      </w:r>
      <w:r w:rsidRPr="00303D09">
        <w:rPr>
          <w:rStyle w:val="StyleUnderline"/>
        </w:rPr>
        <w:t xml:space="preserve">, and the Chinese economy will have to face a correction, and </w:t>
      </w:r>
      <w:r w:rsidRPr="00303D09">
        <w:rPr>
          <w:rStyle w:val="Emphasis"/>
          <w:highlight w:val="cyan"/>
        </w:rPr>
        <w:t>the longer it takes</w:t>
      </w:r>
      <w:r w:rsidRPr="00303D09">
        <w:rPr>
          <w:rStyle w:val="StyleUnderline"/>
        </w:rPr>
        <w:t xml:space="preserve"> to face this economic correction, </w:t>
      </w:r>
      <w:r w:rsidRPr="00303D09">
        <w:rPr>
          <w:rStyle w:val="Emphasis"/>
          <w:highlight w:val="cyan"/>
        </w:rPr>
        <w:t>the greater damage</w:t>
      </w:r>
      <w:r w:rsidRPr="00303D09">
        <w:rPr>
          <w:rStyle w:val="StyleUnderline"/>
        </w:rPr>
        <w:t xml:space="preserve"> that the inevitable correction will cause to the Chinese economy.</w:t>
      </w:r>
    </w:p>
    <w:p w:rsidR="008E6DA5" w:rsidRPr="004470D7" w:rsidRDefault="008E6DA5" w:rsidP="008E6DA5">
      <w:pPr>
        <w:rPr>
          <w:sz w:val="16"/>
        </w:rPr>
      </w:pPr>
      <w:r w:rsidRPr="00E527B5">
        <w:rPr>
          <w:rStyle w:val="StyleUnderline"/>
          <w:highlight w:val="cyan"/>
        </w:rPr>
        <w:t>China’s inability</w:t>
      </w:r>
      <w:r w:rsidRPr="004470D7">
        <w:rPr>
          <w:sz w:val="16"/>
        </w:rPr>
        <w:t xml:space="preserve"> of China </w:t>
      </w:r>
      <w:r w:rsidRPr="00E527B5">
        <w:rPr>
          <w:rStyle w:val="StyleUnderline"/>
          <w:highlight w:val="cyan"/>
        </w:rPr>
        <w:t xml:space="preserve">to feed itself is an </w:t>
      </w:r>
      <w:r w:rsidRPr="00E527B5">
        <w:rPr>
          <w:rStyle w:val="Emphasis"/>
          <w:highlight w:val="cyan"/>
        </w:rPr>
        <w:t>even starker problem</w:t>
      </w:r>
      <w:r w:rsidRPr="004470D7">
        <w:rPr>
          <w:sz w:val="16"/>
        </w:rPr>
        <w:t xml:space="preserve">. Partly to address this issue, Chinese Premier Xi Jinping has launched a Clean Plate Campaign in China. In 2019, the National Bureau of Statistics reported that </w:t>
      </w:r>
      <w:r w:rsidRPr="00474B7D">
        <w:rPr>
          <w:rStyle w:val="Emphasis"/>
        </w:rPr>
        <w:t>food prices increased by 11.2 percent</w:t>
      </w:r>
      <w:r w:rsidRPr="00474B7D">
        <w:rPr>
          <w:rStyle w:val="StyleUnderline"/>
        </w:rPr>
        <w:t>. Pork prices</w:t>
      </w:r>
      <w:r w:rsidRPr="004470D7">
        <w:rPr>
          <w:sz w:val="16"/>
        </w:rPr>
        <w:t xml:space="preserve">, a staple in the Chinese diet, </w:t>
      </w:r>
      <w:r w:rsidRPr="00474B7D">
        <w:rPr>
          <w:rStyle w:val="Emphasis"/>
        </w:rPr>
        <w:t>rose</w:t>
      </w:r>
      <w:r w:rsidRPr="004470D7">
        <w:rPr>
          <w:sz w:val="16"/>
        </w:rPr>
        <w:t xml:space="preserve"> some </w:t>
      </w:r>
      <w:r w:rsidRPr="00474B7D">
        <w:rPr>
          <w:rStyle w:val="Emphasis"/>
        </w:rPr>
        <w:t>85 percent</w:t>
      </w:r>
      <w:r w:rsidRPr="004470D7">
        <w:rPr>
          <w:sz w:val="16"/>
        </w:rPr>
        <w:t xml:space="preserve">. The Chinese Academy of Social Sciences estimates that domestic supplies of </w:t>
      </w:r>
      <w:r w:rsidRPr="00474B7D">
        <w:rPr>
          <w:rStyle w:val="StyleUnderline"/>
        </w:rPr>
        <w:t xml:space="preserve">rice, wheat, and corn will fall short of demand by </w:t>
      </w:r>
      <w:r w:rsidRPr="00474B7D">
        <w:rPr>
          <w:rStyle w:val="Emphasis"/>
        </w:rPr>
        <w:t>25 million tons</w:t>
      </w:r>
      <w:r w:rsidRPr="00474B7D">
        <w:rPr>
          <w:rStyle w:val="StyleUnderline"/>
        </w:rPr>
        <w:t xml:space="preserve"> in 2025</w:t>
      </w:r>
      <w:r w:rsidRPr="004470D7">
        <w:rPr>
          <w:sz w:val="16"/>
        </w:rPr>
        <w:t>. Partly in response to its food crisis, China has dispatched fishing fleets all over the world. China has become a fishing superpower. From Ecuador and Ghana to the waters off of North Korea, Chinese fishing vessels prowl the world’s oceans harvesting fish in numbers so huge as to threaten the sustainability of certain fish species.</w:t>
      </w:r>
    </w:p>
    <w:p w:rsidR="008E6DA5" w:rsidRPr="004470D7" w:rsidRDefault="008E6DA5" w:rsidP="008E6DA5">
      <w:pPr>
        <w:rPr>
          <w:sz w:val="16"/>
        </w:rPr>
      </w:pPr>
      <w:r w:rsidRPr="004470D7">
        <w:rPr>
          <w:sz w:val="16"/>
        </w:rPr>
        <w:t xml:space="preserve">Another serious issue facing China is the decline of its population. Currently, there are 1.4 billion people in China. The population in China declined for the first time in 2020. According to The Lancet, the </w:t>
      </w:r>
      <w:r w:rsidRPr="00474B7D">
        <w:rPr>
          <w:rStyle w:val="Emphasis"/>
          <w:highlight w:val="cyan"/>
        </w:rPr>
        <w:t>Chinese population will drop</w:t>
      </w:r>
      <w:r w:rsidRPr="004470D7">
        <w:rPr>
          <w:sz w:val="16"/>
        </w:rPr>
        <w:t xml:space="preserve"> to 732 million people by 2100. This is coupled with the fact that </w:t>
      </w:r>
      <w:r w:rsidRPr="000529A0">
        <w:rPr>
          <w:rStyle w:val="StyleUnderline"/>
        </w:rPr>
        <w:t>the majority of the Chinese population will be middle-aged or elderly</w:t>
      </w:r>
      <w:r w:rsidRPr="004470D7">
        <w:rPr>
          <w:sz w:val="16"/>
        </w:rPr>
        <w:t>.</w:t>
      </w:r>
    </w:p>
    <w:p w:rsidR="008E6DA5" w:rsidRPr="004470D7" w:rsidRDefault="008E6DA5" w:rsidP="008E6DA5">
      <w:pPr>
        <w:rPr>
          <w:sz w:val="16"/>
        </w:rPr>
      </w:pPr>
      <w:r w:rsidRPr="000529A0">
        <w:rPr>
          <w:rStyle w:val="StyleUnderline"/>
          <w:highlight w:val="cyan"/>
        </w:rPr>
        <w:t>China is</w:t>
      </w:r>
      <w:r w:rsidRPr="000529A0">
        <w:rPr>
          <w:rStyle w:val="StyleUnderline"/>
        </w:rPr>
        <w:t xml:space="preserve"> also </w:t>
      </w:r>
      <w:r w:rsidRPr="000529A0">
        <w:rPr>
          <w:rStyle w:val="StyleUnderline"/>
          <w:highlight w:val="cyan"/>
        </w:rPr>
        <w:t xml:space="preserve">the </w:t>
      </w:r>
      <w:r w:rsidRPr="000529A0">
        <w:rPr>
          <w:rStyle w:val="Emphasis"/>
          <w:highlight w:val="cyan"/>
        </w:rPr>
        <w:t>largest net importer of oil</w:t>
      </w:r>
      <w:r w:rsidRPr="000529A0">
        <w:rPr>
          <w:rStyle w:val="StyleUnderline"/>
        </w:rPr>
        <w:t xml:space="preserve"> in the world</w:t>
      </w:r>
      <w:r w:rsidRPr="004470D7">
        <w:rPr>
          <w:sz w:val="16"/>
        </w:rPr>
        <w:t xml:space="preserve">. In 2020, China imported 542.37 million tons of oil. The vast majority of this oil is transported over the ocean, and the ships carrying the oil must run a gauntlet of not only the Indian Ocean but the first island chain as well in order to reach China. </w:t>
      </w:r>
      <w:r w:rsidRPr="000529A0">
        <w:rPr>
          <w:rStyle w:val="StyleUnderline"/>
          <w:highlight w:val="cyan"/>
        </w:rPr>
        <w:t>In</w:t>
      </w:r>
      <w:r w:rsidRPr="000529A0">
        <w:rPr>
          <w:rStyle w:val="StyleUnderline"/>
        </w:rPr>
        <w:t xml:space="preserve"> the event of a </w:t>
      </w:r>
      <w:r w:rsidRPr="00D3199F">
        <w:rPr>
          <w:rStyle w:val="StyleUnderline"/>
          <w:highlight w:val="cyan"/>
        </w:rPr>
        <w:t xml:space="preserve">conflict, China could be </w:t>
      </w:r>
      <w:r w:rsidRPr="00D3199F">
        <w:rPr>
          <w:rStyle w:val="Emphasis"/>
          <w:highlight w:val="cyan"/>
        </w:rPr>
        <w:t xml:space="preserve">strangled </w:t>
      </w:r>
      <w:r w:rsidRPr="000529A0">
        <w:rPr>
          <w:rStyle w:val="Emphasis"/>
          <w:highlight w:val="cyan"/>
        </w:rPr>
        <w:t>economically</w:t>
      </w:r>
      <w:r w:rsidRPr="004470D7">
        <w:rPr>
          <w:sz w:val="16"/>
        </w:rPr>
        <w:t xml:space="preserve"> by denying the use of the sea route to China by any foreign power.</w:t>
      </w:r>
    </w:p>
    <w:p w:rsidR="008E6DA5" w:rsidRPr="004470D7" w:rsidRDefault="008E6DA5" w:rsidP="008E6DA5">
      <w:pPr>
        <w:rPr>
          <w:sz w:val="16"/>
        </w:rPr>
      </w:pPr>
      <w:r w:rsidRPr="004470D7">
        <w:rPr>
          <w:sz w:val="16"/>
        </w:rPr>
        <w:t xml:space="preserve">When these factors are considered, </w:t>
      </w:r>
      <w:r w:rsidRPr="00D3199F">
        <w:rPr>
          <w:rStyle w:val="StyleUnderline"/>
          <w:highlight w:val="cyan"/>
        </w:rPr>
        <w:t xml:space="preserve">China’s claim to great power status has to be </w:t>
      </w:r>
      <w:r w:rsidRPr="00D3199F">
        <w:rPr>
          <w:rStyle w:val="Emphasis"/>
          <w:highlight w:val="cyan"/>
        </w:rPr>
        <w:t>questioned</w:t>
      </w:r>
      <w:r w:rsidRPr="00D3199F">
        <w:rPr>
          <w:rStyle w:val="StyleUnderline"/>
        </w:rPr>
        <w:t xml:space="preserve">, if not </w:t>
      </w:r>
      <w:r w:rsidRPr="00D3199F">
        <w:rPr>
          <w:rStyle w:val="Emphasis"/>
        </w:rPr>
        <w:t>denied</w:t>
      </w:r>
      <w:r w:rsidRPr="00D3199F">
        <w:rPr>
          <w:rStyle w:val="StyleUnderline"/>
        </w:rPr>
        <w:t>.</w:t>
      </w:r>
      <w:r w:rsidRPr="004470D7">
        <w:rPr>
          <w:sz w:val="16"/>
        </w:rPr>
        <w:t xml:space="preserve">   </w:t>
      </w:r>
    </w:p>
    <w:p w:rsidR="008E6DA5" w:rsidRPr="004470D7" w:rsidRDefault="008E6DA5" w:rsidP="008E6DA5">
      <w:pPr>
        <w:rPr>
          <w:sz w:val="16"/>
        </w:rPr>
      </w:pPr>
      <w:r w:rsidRPr="004470D7">
        <w:rPr>
          <w:sz w:val="16"/>
        </w:rPr>
        <w:t>Russia</w:t>
      </w:r>
    </w:p>
    <w:p w:rsidR="008E6DA5" w:rsidRPr="004470D7" w:rsidRDefault="008E6DA5" w:rsidP="008E6DA5">
      <w:pPr>
        <w:rPr>
          <w:sz w:val="16"/>
        </w:rPr>
      </w:pPr>
      <w:r w:rsidRPr="004470D7">
        <w:rPr>
          <w:sz w:val="16"/>
        </w:rPr>
        <w:t xml:space="preserve">If China is a paper dragon, Russia is a paper bear. If China’s claim to great power status is tenuous at best, </w:t>
      </w:r>
      <w:r w:rsidRPr="00303D09">
        <w:rPr>
          <w:rStyle w:val="StyleUnderline"/>
        </w:rPr>
        <w:t xml:space="preserve">Russia’s claim rests solely on its vast, but </w:t>
      </w:r>
      <w:r w:rsidRPr="00D3199F">
        <w:rPr>
          <w:rStyle w:val="Emphasis"/>
        </w:rPr>
        <w:t>aging</w:t>
      </w:r>
      <w:r w:rsidRPr="00303D09">
        <w:rPr>
          <w:rStyle w:val="StyleUnderline"/>
        </w:rPr>
        <w:t xml:space="preserve">, </w:t>
      </w:r>
      <w:r w:rsidRPr="00D3199F">
        <w:rPr>
          <w:rStyle w:val="Emphasis"/>
        </w:rPr>
        <w:t>nuclear arsenal</w:t>
      </w:r>
      <w:r w:rsidRPr="004470D7">
        <w:rPr>
          <w:sz w:val="16"/>
        </w:rPr>
        <w:t xml:space="preserve">. Since the fall of the Berlin Wall, </w:t>
      </w:r>
      <w:r w:rsidRPr="00D3199F">
        <w:rPr>
          <w:rStyle w:val="StyleUnderline"/>
          <w:highlight w:val="cyan"/>
        </w:rPr>
        <w:t xml:space="preserve">Russia has declined in </w:t>
      </w:r>
      <w:r w:rsidRPr="00D3199F">
        <w:rPr>
          <w:rStyle w:val="Emphasis"/>
          <w:highlight w:val="cyan"/>
        </w:rPr>
        <w:t>almost every respect</w:t>
      </w:r>
      <w:r w:rsidRPr="00D3199F">
        <w:rPr>
          <w:rStyle w:val="StyleUnderline"/>
        </w:rPr>
        <w:t xml:space="preserve"> of great power status</w:t>
      </w:r>
      <w:r w:rsidRPr="004470D7">
        <w:rPr>
          <w:sz w:val="16"/>
        </w:rPr>
        <w:t>, though it maintains a hold on being a regional power.</w:t>
      </w:r>
    </w:p>
    <w:p w:rsidR="008E6DA5" w:rsidRPr="004470D7" w:rsidRDefault="008E6DA5" w:rsidP="008E6DA5">
      <w:pPr>
        <w:rPr>
          <w:sz w:val="16"/>
        </w:rPr>
      </w:pPr>
      <w:r w:rsidRPr="004470D7">
        <w:rPr>
          <w:sz w:val="16"/>
        </w:rPr>
        <w:t xml:space="preserve">Russia’s GDP for 2020 was $1.47 trillion. </w:t>
      </w:r>
      <w:r w:rsidRPr="00FD5ADA">
        <w:rPr>
          <w:rStyle w:val="StyleUnderline"/>
          <w:highlight w:val="cyan"/>
        </w:rPr>
        <w:t>Russia’s economy</w:t>
      </w:r>
      <w:r w:rsidRPr="00D3199F">
        <w:rPr>
          <w:rStyle w:val="StyleUnderline"/>
        </w:rPr>
        <w:t xml:space="preserve"> is currently ranked at the </w:t>
      </w:r>
      <w:r w:rsidRPr="00FD5ADA">
        <w:rPr>
          <w:rStyle w:val="Emphasis"/>
        </w:rPr>
        <w:t>eleventh spot</w:t>
      </w:r>
      <w:r w:rsidRPr="00D3199F">
        <w:rPr>
          <w:rStyle w:val="StyleUnderline"/>
        </w:rPr>
        <w:t xml:space="preserve"> in the top world economies</w:t>
      </w:r>
      <w:r w:rsidRPr="004470D7">
        <w:rPr>
          <w:sz w:val="16"/>
        </w:rPr>
        <w:t xml:space="preserve">. While an impressive figure for a nation with slightly under 146 million people, contrasted to the U.S. GDP for 2020 of $20.93 trillion, it </w:t>
      </w:r>
      <w:r w:rsidRPr="00FD5ADA">
        <w:rPr>
          <w:rStyle w:val="Emphasis"/>
          <w:highlight w:val="cyan"/>
        </w:rPr>
        <w:t>is lacking in great power status</w:t>
      </w:r>
      <w:r w:rsidRPr="004470D7">
        <w:rPr>
          <w:sz w:val="16"/>
        </w:rPr>
        <w:t>.</w:t>
      </w:r>
    </w:p>
    <w:p w:rsidR="008E6DA5" w:rsidRPr="004470D7" w:rsidRDefault="008E6DA5" w:rsidP="008E6DA5">
      <w:pPr>
        <w:rPr>
          <w:sz w:val="16"/>
        </w:rPr>
      </w:pPr>
      <w:r w:rsidRPr="004470D7">
        <w:rPr>
          <w:sz w:val="16"/>
        </w:rPr>
        <w:t xml:space="preserve">Russian demographics trends, like those for China, are on a downward trend. A Total Fertility Rate (TFR) of 2.1 represents the Replacement Level Fertility, or the average number of children per woman needed for each generation to replace itself. The TFR for Russia is 1.8. According to a United Nations report, the </w:t>
      </w:r>
      <w:r w:rsidRPr="00FD5ADA">
        <w:rPr>
          <w:rStyle w:val="Emphasis"/>
          <w:highlight w:val="cyan"/>
        </w:rPr>
        <w:t>Russian population is projected to fall</w:t>
      </w:r>
      <w:r w:rsidRPr="004470D7">
        <w:rPr>
          <w:sz w:val="16"/>
        </w:rPr>
        <w:t xml:space="preserve"> to 83.7 million by 2100.</w:t>
      </w:r>
    </w:p>
    <w:p w:rsidR="008E6DA5" w:rsidRPr="004470D7" w:rsidRDefault="008E6DA5" w:rsidP="008E6DA5">
      <w:pPr>
        <w:rPr>
          <w:sz w:val="16"/>
        </w:rPr>
      </w:pPr>
      <w:r w:rsidRPr="004470D7">
        <w:rPr>
          <w:sz w:val="16"/>
        </w:rPr>
        <w:t>Alcoholism and drug abuse are rampant in Russia, with the latter becoming much more common recently. It is estimated that there are over 2.2 million practicing alcoholics and 4 to 6 million regular drug addicts in Russia. This is a deep-rooted problem among the Russian people, suggesting despair and lack of hope among Russians.</w:t>
      </w:r>
    </w:p>
    <w:p w:rsidR="008E6DA5" w:rsidRPr="004470D7" w:rsidRDefault="008E6DA5" w:rsidP="008E6DA5">
      <w:pPr>
        <w:rPr>
          <w:sz w:val="16"/>
        </w:rPr>
      </w:pPr>
      <w:r w:rsidRPr="004470D7">
        <w:rPr>
          <w:sz w:val="16"/>
        </w:rPr>
        <w:t>While Russia is blessed with vast amounts of mineral and natural resources—including iron ore, manganese, chromium, nickel, platinum, copper, tin, lead, tungsten, diamonds, phosphates, and gold—only the fossil fuels, oil, natural gas, and coal are the ones that bring in hard currency. Russia’s inability to prosper despite having vast amounts of wealth is a problem that has bedeviled Russia since the Mongol invasion in 1240 AD.</w:t>
      </w:r>
    </w:p>
    <w:p w:rsidR="008E6DA5" w:rsidRPr="004470D7" w:rsidRDefault="008E6DA5" w:rsidP="008E6DA5">
      <w:pPr>
        <w:rPr>
          <w:sz w:val="16"/>
        </w:rPr>
      </w:pPr>
      <w:r w:rsidRPr="004470D7">
        <w:rPr>
          <w:sz w:val="16"/>
        </w:rPr>
        <w:t xml:space="preserve">With these issues facing the two nearest U.S. competitors, and the absence of any other world power to assume unipolarity, it is probable that </w:t>
      </w:r>
      <w:r w:rsidRPr="004470D7">
        <w:rPr>
          <w:rStyle w:val="StyleUnderline"/>
          <w:highlight w:val="cyan"/>
        </w:rPr>
        <w:t>the U</w:t>
      </w:r>
      <w:r w:rsidRPr="008C62C2">
        <w:rPr>
          <w:rStyle w:val="StyleUnderline"/>
        </w:rPr>
        <w:t xml:space="preserve">nited </w:t>
      </w:r>
      <w:r w:rsidRPr="004470D7">
        <w:rPr>
          <w:rStyle w:val="StyleUnderline"/>
          <w:highlight w:val="cyan"/>
        </w:rPr>
        <w:t>S</w:t>
      </w:r>
      <w:r w:rsidRPr="008C62C2">
        <w:rPr>
          <w:rStyle w:val="StyleUnderline"/>
        </w:rPr>
        <w:t xml:space="preserve">tates </w:t>
      </w:r>
      <w:r w:rsidRPr="004470D7">
        <w:rPr>
          <w:rStyle w:val="StyleUnderline"/>
          <w:highlight w:val="cyan"/>
        </w:rPr>
        <w:t>will</w:t>
      </w:r>
      <w:r w:rsidRPr="008C62C2">
        <w:rPr>
          <w:rStyle w:val="StyleUnderline"/>
        </w:rPr>
        <w:t xml:space="preserve"> eventually </w:t>
      </w:r>
      <w:r w:rsidRPr="004470D7">
        <w:rPr>
          <w:rStyle w:val="StyleUnderline"/>
          <w:highlight w:val="cyan"/>
        </w:rPr>
        <w:t xml:space="preserve">resume its status as a </w:t>
      </w:r>
      <w:r w:rsidRPr="004470D7">
        <w:rPr>
          <w:rStyle w:val="Emphasis"/>
          <w:highlight w:val="cyan"/>
        </w:rPr>
        <w:t>unipolar power</w:t>
      </w:r>
      <w:r w:rsidRPr="004470D7">
        <w:rPr>
          <w:sz w:val="16"/>
        </w:rPr>
        <w:t>, barring some sort of internal collapse of the United States.</w:t>
      </w:r>
    </w:p>
    <w:p w:rsidR="008E6DA5" w:rsidRDefault="008E6DA5" w:rsidP="008E6DA5"/>
    <w:p w:rsidR="008E6DA5" w:rsidRDefault="008E6DA5" w:rsidP="008E6DA5">
      <w:pPr>
        <w:pStyle w:val="Heading4"/>
      </w:pPr>
      <w:r>
        <w:t xml:space="preserve">Heg isn’t going anywhere---their ev doesn’t assume </w:t>
      </w:r>
      <w:r w:rsidRPr="00655967">
        <w:rPr>
          <w:u w:val="single"/>
        </w:rPr>
        <w:t>international demand</w:t>
      </w:r>
      <w:r>
        <w:t xml:space="preserve"> for American influence.</w:t>
      </w:r>
    </w:p>
    <w:p w:rsidR="008E6DA5" w:rsidRDefault="008E6DA5" w:rsidP="008E6DA5">
      <w:r>
        <w:t xml:space="preserve">G. John </w:t>
      </w:r>
      <w:r w:rsidRPr="00174D8B">
        <w:rPr>
          <w:rStyle w:val="Style13ptBold"/>
        </w:rPr>
        <w:t>Ikenberry 22</w:t>
      </w:r>
      <w:r>
        <w:t xml:space="preserve">, Albert G. Milbank Professor of Politics and International Affairs at Princeton University and Global Eminence Scholar at Kyung Hee University, 11/1/22, “Why American Power Endures”, </w:t>
      </w:r>
      <w:hyperlink r:id="rId12" w:anchor="author-info" w:history="1">
        <w:r w:rsidRPr="00777433">
          <w:rPr>
            <w:rStyle w:val="Hyperlink"/>
          </w:rPr>
          <w:t>https://www.foreignaffairs.com/united-states/why-american-power-endures-us-led-order-isnt-in-decline-g-john-ikenberry#author-info</w:t>
        </w:r>
      </w:hyperlink>
      <w:r>
        <w:t>, vw</w:t>
      </w:r>
    </w:p>
    <w:p w:rsidR="008E6DA5" w:rsidRPr="00E0438A" w:rsidRDefault="008E6DA5" w:rsidP="008E6DA5">
      <w:pPr>
        <w:rPr>
          <w:sz w:val="16"/>
        </w:rPr>
      </w:pPr>
      <w:r w:rsidRPr="00550D36">
        <w:rPr>
          <w:rStyle w:val="StyleUnderline"/>
        </w:rPr>
        <w:t>For over a century, people around the world have lived through an American era</w:t>
      </w:r>
      <w:r w:rsidRPr="00E0438A">
        <w:rPr>
          <w:sz w:val="16"/>
        </w:rPr>
        <w:t xml:space="preserve">: a period dominated by U.S. power, wealth, institutions, ideas, alliances, and partnerships. But </w:t>
      </w:r>
      <w:r w:rsidRPr="00550D36">
        <w:rPr>
          <w:rStyle w:val="StyleUnderline"/>
        </w:rPr>
        <w:t xml:space="preserve">many now believe this long epoch is </w:t>
      </w:r>
      <w:r w:rsidRPr="00550D36">
        <w:rPr>
          <w:rStyle w:val="Emphasis"/>
        </w:rPr>
        <w:t>drawing to a close</w:t>
      </w:r>
      <w:r w:rsidRPr="00E0438A">
        <w:rPr>
          <w:sz w:val="16"/>
        </w:rPr>
        <w:t>. The U.S.-led world, they insist, is giving way to something new—a post-American, post-Western, postliberal order marked by great-power competition and the economic and geopolitical ascendance of China.</w:t>
      </w:r>
    </w:p>
    <w:p w:rsidR="008E6DA5" w:rsidRPr="00E0438A" w:rsidRDefault="008E6DA5" w:rsidP="008E6DA5">
      <w:pPr>
        <w:rPr>
          <w:sz w:val="16"/>
        </w:rPr>
      </w:pPr>
      <w:r w:rsidRPr="00E0438A">
        <w:rPr>
          <w:sz w:val="16"/>
        </w:rPr>
        <w:t xml:space="preserve">Some greet this prospect with joy, others with sorrow. But the story­line is the same. The United States is slowly losing its commanding position in the global distribution of power. The East now rivals the West in economic might and geopolitical heft, and countries in the global South are growing quickly and taking a larger role on the international stage. As others shine, the United States has lost its luster. Divided and beleaguered, </w:t>
      </w:r>
      <w:r w:rsidRPr="0094736F">
        <w:rPr>
          <w:rStyle w:val="StyleUnderline"/>
        </w:rPr>
        <w:t>melancholy Americans suspect that the country’s best days are behind it</w:t>
      </w:r>
      <w:r w:rsidRPr="00E0438A">
        <w:rPr>
          <w:sz w:val="16"/>
        </w:rPr>
        <w:t>. Liberal societies everywhere are struggling. Nationalism and populism undercut the internationalism that once backed the United States’ global leadership. Sensing blood in the water, China and Russia have rushed forward to aggressively challenge U.S. hegemony, liberalism, and democracy. In February 2022, Chinese President Xi Jinping and Russian President Vladimir Putin issued a joint declaration of principles for a “new era” when the United States does not lead the world: a shot across the bow of a sinking American ship.</w:t>
      </w:r>
    </w:p>
    <w:p w:rsidR="008E6DA5" w:rsidRPr="00E0438A" w:rsidRDefault="008E6DA5" w:rsidP="008E6DA5">
      <w:pPr>
        <w:rPr>
          <w:sz w:val="16"/>
        </w:rPr>
      </w:pPr>
      <w:r w:rsidRPr="0094736F">
        <w:rPr>
          <w:rStyle w:val="StyleUnderline"/>
        </w:rPr>
        <w:t xml:space="preserve">But in truth, </w:t>
      </w:r>
      <w:r w:rsidRPr="0094736F">
        <w:rPr>
          <w:rStyle w:val="Emphasis"/>
          <w:highlight w:val="cyan"/>
        </w:rPr>
        <w:t>the U</w:t>
      </w:r>
      <w:r w:rsidRPr="0094736F">
        <w:rPr>
          <w:rStyle w:val="Emphasis"/>
        </w:rPr>
        <w:t xml:space="preserve">nited </w:t>
      </w:r>
      <w:r w:rsidRPr="0094736F">
        <w:rPr>
          <w:rStyle w:val="Emphasis"/>
          <w:highlight w:val="cyan"/>
        </w:rPr>
        <w:t>S</w:t>
      </w:r>
      <w:r w:rsidRPr="0094736F">
        <w:rPr>
          <w:rStyle w:val="Emphasis"/>
        </w:rPr>
        <w:t xml:space="preserve">tates </w:t>
      </w:r>
      <w:r w:rsidRPr="0094736F">
        <w:rPr>
          <w:rStyle w:val="Emphasis"/>
          <w:highlight w:val="cyan"/>
        </w:rPr>
        <w:t xml:space="preserve">is not </w:t>
      </w:r>
      <w:r w:rsidRPr="008E3F40">
        <w:rPr>
          <w:rStyle w:val="Emphasis"/>
          <w:highlight w:val="cyan"/>
        </w:rPr>
        <w:t>foundering</w:t>
      </w:r>
      <w:r w:rsidRPr="008E3F40">
        <w:rPr>
          <w:rStyle w:val="StyleUnderline"/>
          <w:highlight w:val="cyan"/>
        </w:rPr>
        <w:t>. The</w:t>
      </w:r>
      <w:r w:rsidRPr="008E3F40">
        <w:rPr>
          <w:rStyle w:val="StyleUnderline"/>
        </w:rPr>
        <w:t xml:space="preserve"> stark </w:t>
      </w:r>
      <w:r w:rsidRPr="008E3F40">
        <w:rPr>
          <w:rStyle w:val="StyleUnderline"/>
          <w:highlight w:val="cyan"/>
        </w:rPr>
        <w:t xml:space="preserve">narrative of decline ignores </w:t>
      </w:r>
      <w:r w:rsidRPr="008E3F40">
        <w:rPr>
          <w:rStyle w:val="Emphasis"/>
          <w:highlight w:val="cyan"/>
        </w:rPr>
        <w:t>deeper</w:t>
      </w:r>
      <w:r w:rsidRPr="008E3F40">
        <w:rPr>
          <w:rStyle w:val="Emphasis"/>
        </w:rPr>
        <w:t xml:space="preserve"> world-historical </w:t>
      </w:r>
      <w:r w:rsidRPr="008E3F40">
        <w:rPr>
          <w:rStyle w:val="Emphasis"/>
          <w:highlight w:val="cyan"/>
        </w:rPr>
        <w:t>influences</w:t>
      </w:r>
      <w:r w:rsidRPr="008E3F40">
        <w:rPr>
          <w:rStyle w:val="StyleUnderline"/>
        </w:rPr>
        <w:t xml:space="preserve"> and circumstances </w:t>
      </w:r>
      <w:r w:rsidRPr="008E3F40">
        <w:rPr>
          <w:rStyle w:val="StyleUnderline"/>
          <w:highlight w:val="cyan"/>
        </w:rPr>
        <w:t>that will continue to make the U</w:t>
      </w:r>
      <w:r w:rsidRPr="008E3F40">
        <w:rPr>
          <w:rStyle w:val="StyleUnderline"/>
        </w:rPr>
        <w:t xml:space="preserve">nited </w:t>
      </w:r>
      <w:r w:rsidRPr="008E3F40">
        <w:rPr>
          <w:rStyle w:val="StyleUnderline"/>
          <w:highlight w:val="cyan"/>
        </w:rPr>
        <w:t>S</w:t>
      </w:r>
      <w:r w:rsidRPr="008E3F40">
        <w:rPr>
          <w:rStyle w:val="StyleUnderline"/>
        </w:rPr>
        <w:t xml:space="preserve">tates </w:t>
      </w:r>
      <w:r w:rsidRPr="001F7D2A">
        <w:rPr>
          <w:rStyle w:val="StyleUnderline"/>
          <w:highlight w:val="cyan"/>
        </w:rPr>
        <w:t xml:space="preserve">the </w:t>
      </w:r>
      <w:r w:rsidRPr="001F7D2A">
        <w:rPr>
          <w:rStyle w:val="Emphasis"/>
          <w:highlight w:val="cyan"/>
        </w:rPr>
        <w:t>dominant presence</w:t>
      </w:r>
      <w:r w:rsidRPr="008E3F40">
        <w:rPr>
          <w:rStyle w:val="StyleUnderline"/>
        </w:rPr>
        <w:t xml:space="preserve"> and organizer of world politics in the twenty-first century</w:t>
      </w:r>
      <w:r w:rsidRPr="00E0438A">
        <w:rPr>
          <w:sz w:val="16"/>
        </w:rPr>
        <w:t xml:space="preserve">. To be sure, no one knows the future, and no one owns it. The coming world order will be shaped by complex, shifting, and difficult-to-grasp political forces and by choices made by people living in all parts of the world. Nonetheless, </w:t>
      </w:r>
      <w:r w:rsidRPr="003B571B">
        <w:rPr>
          <w:rStyle w:val="StyleUnderline"/>
          <w:highlight w:val="cyan"/>
        </w:rPr>
        <w:t>the</w:t>
      </w:r>
      <w:r w:rsidRPr="003B571B">
        <w:rPr>
          <w:rStyle w:val="StyleUnderline"/>
        </w:rPr>
        <w:t xml:space="preserve"> deep </w:t>
      </w:r>
      <w:r w:rsidRPr="003B571B">
        <w:rPr>
          <w:rStyle w:val="StyleUnderline"/>
          <w:highlight w:val="cyan"/>
        </w:rPr>
        <w:t xml:space="preserve">sources of </w:t>
      </w:r>
      <w:r w:rsidRPr="003B571B">
        <w:rPr>
          <w:rStyle w:val="Emphasis"/>
          <w:highlight w:val="cyan"/>
        </w:rPr>
        <w:t>American power and influence</w:t>
      </w:r>
      <w:r w:rsidRPr="003B571B">
        <w:rPr>
          <w:rStyle w:val="StyleUnderline"/>
        </w:rPr>
        <w:t xml:space="preserve"> in the world </w:t>
      </w:r>
      <w:r w:rsidRPr="003B571B">
        <w:rPr>
          <w:rStyle w:val="Emphasis"/>
          <w:highlight w:val="cyan"/>
        </w:rPr>
        <w:t>persist</w:t>
      </w:r>
      <w:r w:rsidRPr="00E0438A">
        <w:rPr>
          <w:sz w:val="16"/>
        </w:rPr>
        <w:t xml:space="preserve">. Indeed, with the rise of the brazen illiberalism of China and Russia, these distinctive traits and capacities have come more clearly into view. </w:t>
      </w:r>
    </w:p>
    <w:p w:rsidR="008E6DA5" w:rsidRPr="00E0438A" w:rsidRDefault="008E6DA5" w:rsidP="008E6DA5">
      <w:pPr>
        <w:rPr>
          <w:sz w:val="16"/>
        </w:rPr>
      </w:pPr>
      <w:r w:rsidRPr="003B571B">
        <w:rPr>
          <w:rStyle w:val="StyleUnderline"/>
        </w:rPr>
        <w:t xml:space="preserve">The mistake made by prophets of American decline is to see the United States and its liberal order as </w:t>
      </w:r>
      <w:r w:rsidRPr="003B571B">
        <w:rPr>
          <w:rStyle w:val="Emphasis"/>
        </w:rPr>
        <w:t>just another empire</w:t>
      </w:r>
      <w:r w:rsidRPr="003B571B">
        <w:rPr>
          <w:rStyle w:val="StyleUnderline"/>
        </w:rPr>
        <w:t xml:space="preserve"> on the wane</w:t>
      </w:r>
      <w:r w:rsidRPr="00E0438A">
        <w:rPr>
          <w:sz w:val="16"/>
        </w:rPr>
        <w:t xml:space="preserve">. The wheel of history turns, empires come and go—and now, they suggest, it is time for the United States to fade into senescence. Yes, the United States has at times resembled an old-style empire. But </w:t>
      </w:r>
      <w:r w:rsidRPr="003B571B">
        <w:rPr>
          <w:rStyle w:val="StyleUnderline"/>
        </w:rPr>
        <w:t xml:space="preserve">its role in the world rests on much more than its past imperial behavior; </w:t>
      </w:r>
      <w:r w:rsidRPr="00E3790F">
        <w:rPr>
          <w:rStyle w:val="StyleUnderline"/>
          <w:highlight w:val="cyan"/>
        </w:rPr>
        <w:t>U.S. power draws</w:t>
      </w:r>
      <w:r w:rsidRPr="003B571B">
        <w:rPr>
          <w:rStyle w:val="StyleUnderline"/>
        </w:rPr>
        <w:t xml:space="preserve"> not only </w:t>
      </w:r>
      <w:r w:rsidRPr="00E3790F">
        <w:rPr>
          <w:rStyle w:val="StyleUnderline"/>
          <w:highlight w:val="cyan"/>
        </w:rPr>
        <w:t>on</w:t>
      </w:r>
      <w:r w:rsidRPr="003B571B">
        <w:rPr>
          <w:rStyle w:val="StyleUnderline"/>
        </w:rPr>
        <w:t xml:space="preserve"> brute strength but also on </w:t>
      </w:r>
      <w:r w:rsidRPr="00E3790F">
        <w:rPr>
          <w:rStyle w:val="Emphasis"/>
          <w:highlight w:val="cyan"/>
        </w:rPr>
        <w:t>ideas</w:t>
      </w:r>
      <w:r w:rsidRPr="003B571B">
        <w:rPr>
          <w:rStyle w:val="StyleUnderline"/>
        </w:rPr>
        <w:t xml:space="preserve">, </w:t>
      </w:r>
      <w:r w:rsidRPr="00E3790F">
        <w:rPr>
          <w:rStyle w:val="Emphasis"/>
        </w:rPr>
        <w:t>institutions</w:t>
      </w:r>
      <w:r w:rsidRPr="003B571B">
        <w:rPr>
          <w:rStyle w:val="StyleUnderline"/>
        </w:rPr>
        <w:t xml:space="preserve">, and </w:t>
      </w:r>
      <w:r w:rsidRPr="00E3790F">
        <w:rPr>
          <w:rStyle w:val="Emphasis"/>
        </w:rPr>
        <w:t>values</w:t>
      </w:r>
      <w:r w:rsidRPr="003B571B">
        <w:rPr>
          <w:rStyle w:val="StyleUnderline"/>
        </w:rPr>
        <w:t xml:space="preserve"> </w:t>
      </w:r>
      <w:r w:rsidRPr="00F56376">
        <w:rPr>
          <w:rStyle w:val="StyleUnderline"/>
          <w:highlight w:val="cyan"/>
        </w:rPr>
        <w:t>that are</w:t>
      </w:r>
      <w:r w:rsidRPr="003B571B">
        <w:rPr>
          <w:rStyle w:val="StyleUnderline"/>
        </w:rPr>
        <w:t xml:space="preserve"> complexly </w:t>
      </w:r>
      <w:r w:rsidRPr="00F56376">
        <w:rPr>
          <w:rStyle w:val="Emphasis"/>
          <w:highlight w:val="cyan"/>
        </w:rPr>
        <w:t>woven into the fabric of modernity</w:t>
      </w:r>
      <w:r w:rsidRPr="00E0438A">
        <w:rPr>
          <w:sz w:val="16"/>
        </w:rPr>
        <w:t xml:space="preserve">. The global order </w:t>
      </w:r>
      <w:r w:rsidRPr="003B571B">
        <w:rPr>
          <w:rStyle w:val="StyleUnderline"/>
        </w:rPr>
        <w:t>the United States</w:t>
      </w:r>
      <w:r w:rsidRPr="00E0438A">
        <w:rPr>
          <w:sz w:val="16"/>
        </w:rPr>
        <w:t xml:space="preserve"> has built since the end of World War II </w:t>
      </w:r>
      <w:r w:rsidRPr="00E3790F">
        <w:rPr>
          <w:rStyle w:val="StyleUnderline"/>
        </w:rPr>
        <w:t>is</w:t>
      </w:r>
      <w:r w:rsidRPr="00E0438A">
        <w:rPr>
          <w:sz w:val="16"/>
        </w:rPr>
        <w:t xml:space="preserve"> best seen not as an empire but as </w:t>
      </w:r>
      <w:r w:rsidRPr="00E3790F">
        <w:rPr>
          <w:rStyle w:val="Emphasis"/>
          <w:highlight w:val="cyan"/>
        </w:rPr>
        <w:t>a world system</w:t>
      </w:r>
      <w:r w:rsidRPr="00E0438A">
        <w:rPr>
          <w:sz w:val="16"/>
        </w:rPr>
        <w:t xml:space="preserve">, a sprawling multifaceted political formation, rich in vicissitudes, </w:t>
      </w:r>
      <w:r w:rsidRPr="00E3790F">
        <w:rPr>
          <w:rStyle w:val="Emphasis"/>
          <w:highlight w:val="cyan"/>
        </w:rPr>
        <w:t>that creates opportunity</w:t>
      </w:r>
      <w:r w:rsidRPr="00E3790F">
        <w:rPr>
          <w:rStyle w:val="StyleUnderline"/>
        </w:rPr>
        <w:t xml:space="preserve"> for people across the planet.</w:t>
      </w:r>
    </w:p>
    <w:p w:rsidR="008E6DA5" w:rsidRPr="00E0438A" w:rsidRDefault="008E6DA5" w:rsidP="008E6DA5">
      <w:pPr>
        <w:rPr>
          <w:sz w:val="16"/>
        </w:rPr>
      </w:pPr>
      <w:r w:rsidRPr="00E0438A">
        <w:rPr>
          <w:sz w:val="16"/>
        </w:rPr>
        <w:t xml:space="preserve">This world system whirred into action most recently in the global reaction to Russia’s invasion of Ukraine. The struggle between the United States and its rivals China and Russia is a contest between two alternative logics of world order. The United States defends an international order it has led for three-quarters of a century—one that is open, multilateral, and anchored in security pacts and partnerships with other liberal democracies. China and Russia seek an international order that dethrones Western liberal values—one that is more hospitable to regional blocs, spheres of influence, and autocracy. The United States upholds an international order that protects and advances the interests of liberal democracy. China and Russia, each in its own way, hope to build an international order that protects authoritarian rule from the threatening forces of liberal modernity. </w:t>
      </w:r>
      <w:r w:rsidRPr="00897527">
        <w:rPr>
          <w:rStyle w:val="Emphasis"/>
          <w:highlight w:val="cyan"/>
        </w:rPr>
        <w:t>The U</w:t>
      </w:r>
      <w:r w:rsidRPr="00897527">
        <w:rPr>
          <w:rStyle w:val="Emphasis"/>
        </w:rPr>
        <w:t xml:space="preserve">nited </w:t>
      </w:r>
      <w:r w:rsidRPr="00897527">
        <w:rPr>
          <w:rStyle w:val="Emphasis"/>
          <w:highlight w:val="cyan"/>
        </w:rPr>
        <w:t>S</w:t>
      </w:r>
      <w:r w:rsidRPr="00897527">
        <w:rPr>
          <w:rStyle w:val="Emphasis"/>
        </w:rPr>
        <w:t xml:space="preserve">tates </w:t>
      </w:r>
      <w:r w:rsidRPr="00897527">
        <w:rPr>
          <w:rStyle w:val="Emphasis"/>
          <w:highlight w:val="cyan"/>
        </w:rPr>
        <w:t>offers</w:t>
      </w:r>
      <w:r w:rsidRPr="000969E7">
        <w:rPr>
          <w:rStyle w:val="Emphasis"/>
        </w:rPr>
        <w:t xml:space="preserve"> the world a vision of </w:t>
      </w:r>
      <w:r w:rsidRPr="00897527">
        <w:rPr>
          <w:rStyle w:val="Emphasis"/>
          <w:highlight w:val="cyan"/>
        </w:rPr>
        <w:t>a postimperial global system</w:t>
      </w:r>
      <w:r w:rsidRPr="00E0438A">
        <w:rPr>
          <w:sz w:val="16"/>
        </w:rPr>
        <w:t xml:space="preserve">. The current leaders of Russia and China increasingly craft foreign policies rooted in imperial nostalgia. </w:t>
      </w:r>
    </w:p>
    <w:p w:rsidR="008E6DA5" w:rsidRPr="00E0438A" w:rsidRDefault="008E6DA5" w:rsidP="008E6DA5">
      <w:pPr>
        <w:rPr>
          <w:sz w:val="16"/>
        </w:rPr>
      </w:pPr>
      <w:r w:rsidRPr="00E0438A">
        <w:rPr>
          <w:sz w:val="16"/>
        </w:rPr>
        <w:t>This struggle between liberal and illiberal world orders is an echo of the great contests of the twentieth century. In key earlier moments—after the conclusions of World War I, World War II, and the Cold War—the United States advanced a progressive agenda for world order. Its success rested somewhat on the blunt fact of American power, the country’s unrivaled economic, technological, and military capacities. The United States will remain at the center of the world system in part because of these material capabilities and its role as a pivot in the global balance of power. But the United States continues to matter for another reason: the appeal of its ideas, institutions, and capacities for building partnerships and alliances makes it an indispensable force in the years ahead. This has always been, and can remain, the secret of its power and influence.</w:t>
      </w:r>
    </w:p>
    <w:p w:rsidR="008E6DA5" w:rsidRPr="00E0438A" w:rsidRDefault="008E6DA5" w:rsidP="008E6DA5">
      <w:pPr>
        <w:rPr>
          <w:sz w:val="16"/>
        </w:rPr>
      </w:pPr>
      <w:r w:rsidRPr="000969E7">
        <w:rPr>
          <w:rStyle w:val="StyleUnderline"/>
          <w:highlight w:val="cyan"/>
        </w:rPr>
        <w:t>The U</w:t>
      </w:r>
      <w:r w:rsidRPr="000969E7">
        <w:rPr>
          <w:rStyle w:val="StyleUnderline"/>
        </w:rPr>
        <w:t xml:space="preserve">nited </w:t>
      </w:r>
      <w:r w:rsidRPr="000969E7">
        <w:rPr>
          <w:rStyle w:val="StyleUnderline"/>
          <w:highlight w:val="cyan"/>
        </w:rPr>
        <w:t>S</w:t>
      </w:r>
      <w:r w:rsidRPr="000969E7">
        <w:rPr>
          <w:rStyle w:val="StyleUnderline"/>
        </w:rPr>
        <w:t xml:space="preserve">tates, despite repeated announcements of its demise as a world leader, </w:t>
      </w:r>
      <w:r w:rsidRPr="000969E7">
        <w:rPr>
          <w:rStyle w:val="Emphasis"/>
          <w:highlight w:val="cyan"/>
        </w:rPr>
        <w:t>has not truly declined</w:t>
      </w:r>
      <w:r w:rsidRPr="000969E7">
        <w:rPr>
          <w:rStyle w:val="StyleUnderline"/>
        </w:rPr>
        <w:t xml:space="preserve">. It has built a distinctive type of order in which it plays an integral role. And </w:t>
      </w:r>
      <w:r w:rsidRPr="000969E7">
        <w:rPr>
          <w:rStyle w:val="StyleUnderline"/>
          <w:highlight w:val="cyan"/>
        </w:rPr>
        <w:t>in the face of</w:t>
      </w:r>
      <w:r w:rsidRPr="000969E7">
        <w:rPr>
          <w:rStyle w:val="StyleUnderline"/>
        </w:rPr>
        <w:t xml:space="preserve"> </w:t>
      </w:r>
      <w:r w:rsidRPr="000969E7">
        <w:rPr>
          <w:rStyle w:val="Emphasis"/>
        </w:rPr>
        <w:t xml:space="preserve">threatening illiberal </w:t>
      </w:r>
      <w:r w:rsidRPr="000969E7">
        <w:rPr>
          <w:rStyle w:val="Emphasis"/>
          <w:highlight w:val="cyan"/>
        </w:rPr>
        <w:t>rivals</w:t>
      </w:r>
      <w:r w:rsidRPr="000969E7">
        <w:rPr>
          <w:rStyle w:val="StyleUnderline"/>
          <w:highlight w:val="cyan"/>
        </w:rPr>
        <w:t xml:space="preserve">, that order remains </w:t>
      </w:r>
      <w:r w:rsidRPr="000969E7">
        <w:rPr>
          <w:rStyle w:val="Emphasis"/>
          <w:highlight w:val="cyan"/>
        </w:rPr>
        <w:t>widely in demand</w:t>
      </w:r>
      <w:r w:rsidRPr="00E0438A">
        <w:rPr>
          <w:sz w:val="16"/>
        </w:rPr>
        <w:t xml:space="preserve">. The reason the United States does not decline is because </w:t>
      </w:r>
      <w:r w:rsidRPr="008939F9">
        <w:rPr>
          <w:rStyle w:val="Emphasis"/>
          <w:highlight w:val="cyan"/>
        </w:rPr>
        <w:t>large constituencies</w:t>
      </w:r>
      <w:r w:rsidRPr="003219A4">
        <w:rPr>
          <w:rStyle w:val="StyleUnderline"/>
        </w:rPr>
        <w:t xml:space="preserve"> within the existing order </w:t>
      </w:r>
      <w:r w:rsidRPr="008939F9">
        <w:rPr>
          <w:rStyle w:val="StyleUnderline"/>
          <w:highlight w:val="cyan"/>
        </w:rPr>
        <w:t>have a stake in the U</w:t>
      </w:r>
      <w:r w:rsidRPr="003219A4">
        <w:rPr>
          <w:rStyle w:val="StyleUnderline"/>
        </w:rPr>
        <w:t xml:space="preserve">nited </w:t>
      </w:r>
      <w:r w:rsidRPr="008939F9">
        <w:rPr>
          <w:rStyle w:val="StyleUnderline"/>
          <w:highlight w:val="cyan"/>
        </w:rPr>
        <w:t>S</w:t>
      </w:r>
      <w:r w:rsidRPr="003219A4">
        <w:rPr>
          <w:rStyle w:val="StyleUnderline"/>
        </w:rPr>
        <w:t xml:space="preserve">tates </w:t>
      </w:r>
      <w:r w:rsidRPr="008939F9">
        <w:rPr>
          <w:rStyle w:val="Emphasis"/>
          <w:highlight w:val="cyan"/>
        </w:rPr>
        <w:t>remaining active</w:t>
      </w:r>
      <w:r w:rsidRPr="00E0438A">
        <w:rPr>
          <w:sz w:val="16"/>
        </w:rPr>
        <w:t xml:space="preserve"> and involved in maintaining that order. </w:t>
      </w:r>
      <w:r w:rsidRPr="008939F9">
        <w:rPr>
          <w:rStyle w:val="StyleUnderline"/>
          <w:highlight w:val="cyan"/>
        </w:rPr>
        <w:t>Even if U.S. material power diminishes relative to</w:t>
      </w:r>
      <w:r w:rsidRPr="00E0438A">
        <w:rPr>
          <w:sz w:val="16"/>
        </w:rPr>
        <w:t xml:space="preserve">, say, </w:t>
      </w:r>
      <w:r w:rsidRPr="008939F9">
        <w:rPr>
          <w:rStyle w:val="StyleUnderline"/>
          <w:highlight w:val="cyan"/>
        </w:rPr>
        <w:t>China</w:t>
      </w:r>
      <w:r w:rsidRPr="00E0438A">
        <w:rPr>
          <w:sz w:val="16"/>
        </w:rPr>
        <w:t xml:space="preserve">’s growing capabilities, </w:t>
      </w:r>
      <w:r w:rsidRPr="008939F9">
        <w:rPr>
          <w:rStyle w:val="StyleUnderline"/>
          <w:highlight w:val="cyan"/>
        </w:rPr>
        <w:t>the order</w:t>
      </w:r>
      <w:r w:rsidRPr="008939F9">
        <w:rPr>
          <w:rStyle w:val="StyleUnderline"/>
        </w:rPr>
        <w:t xml:space="preserve"> the United States has built </w:t>
      </w:r>
      <w:r w:rsidRPr="008939F9">
        <w:rPr>
          <w:rStyle w:val="StyleUnderline"/>
          <w:highlight w:val="cyan"/>
        </w:rPr>
        <w:t>continues</w:t>
      </w:r>
      <w:r w:rsidRPr="008939F9">
        <w:rPr>
          <w:rStyle w:val="StyleUnderline"/>
        </w:rPr>
        <w:t xml:space="preserve"> to reinforce its </w:t>
      </w:r>
      <w:r w:rsidRPr="008939F9">
        <w:rPr>
          <w:rStyle w:val="Emphasis"/>
        </w:rPr>
        <w:t>power</w:t>
      </w:r>
      <w:r w:rsidRPr="008939F9">
        <w:rPr>
          <w:rStyle w:val="StyleUnderline"/>
        </w:rPr>
        <w:t xml:space="preserve"> and </w:t>
      </w:r>
      <w:r w:rsidRPr="008939F9">
        <w:rPr>
          <w:rStyle w:val="Emphasis"/>
        </w:rPr>
        <w:t>leadership</w:t>
      </w:r>
      <w:r w:rsidRPr="00E0438A">
        <w:rPr>
          <w:sz w:val="16"/>
        </w:rPr>
        <w:t>. Power can create order, but the order over which Washington presides can also buttress American power.</w:t>
      </w:r>
    </w:p>
    <w:p w:rsidR="008E6DA5" w:rsidRPr="00E0438A" w:rsidRDefault="008E6DA5" w:rsidP="008E6DA5">
      <w:pPr>
        <w:rPr>
          <w:sz w:val="16"/>
        </w:rPr>
      </w:pPr>
      <w:r w:rsidRPr="00E0438A">
        <w:rPr>
          <w:sz w:val="16"/>
        </w:rPr>
        <w:t xml:space="preserve">Like an onion, the United States’ liberal internationalist order has several layers. At the outer layer are its liberal internationalist ideas and projects, through which </w:t>
      </w:r>
      <w:r w:rsidRPr="008939F9">
        <w:rPr>
          <w:rStyle w:val="StyleUnderline"/>
          <w:highlight w:val="cyan"/>
        </w:rPr>
        <w:t>the U</w:t>
      </w:r>
      <w:r w:rsidRPr="008939F9">
        <w:rPr>
          <w:rStyle w:val="StyleUnderline"/>
        </w:rPr>
        <w:t xml:space="preserve">nited </w:t>
      </w:r>
      <w:r w:rsidRPr="008939F9">
        <w:rPr>
          <w:rStyle w:val="StyleUnderline"/>
          <w:highlight w:val="cyan"/>
        </w:rPr>
        <w:t>S</w:t>
      </w:r>
      <w:r w:rsidRPr="008939F9">
        <w:rPr>
          <w:rStyle w:val="StyleUnderline"/>
        </w:rPr>
        <w:t xml:space="preserve">tates </w:t>
      </w:r>
      <w:r w:rsidRPr="008939F9">
        <w:rPr>
          <w:rStyle w:val="StyleUnderline"/>
          <w:highlight w:val="cyan"/>
        </w:rPr>
        <w:t>has provided</w:t>
      </w:r>
      <w:r w:rsidRPr="008939F9">
        <w:rPr>
          <w:rStyle w:val="StyleUnderline"/>
        </w:rPr>
        <w:t xml:space="preserve"> the world </w:t>
      </w:r>
      <w:r w:rsidRPr="002E2052">
        <w:rPr>
          <w:rStyle w:val="StyleUnderline"/>
          <w:highlight w:val="cyan"/>
        </w:rPr>
        <w:t xml:space="preserve">a </w:t>
      </w:r>
      <w:r w:rsidRPr="002E2052">
        <w:rPr>
          <w:rStyle w:val="Emphasis"/>
          <w:highlight w:val="cyan"/>
        </w:rPr>
        <w:t>“third way”</w:t>
      </w:r>
      <w:r w:rsidRPr="002E2052">
        <w:rPr>
          <w:rStyle w:val="StyleUnderline"/>
          <w:highlight w:val="cyan"/>
        </w:rPr>
        <w:t xml:space="preserve"> between the </w:t>
      </w:r>
      <w:r w:rsidRPr="002E2052">
        <w:rPr>
          <w:rStyle w:val="Emphasis"/>
          <w:highlight w:val="cyan"/>
        </w:rPr>
        <w:t xml:space="preserve">anarchy </w:t>
      </w:r>
      <w:r w:rsidRPr="008939F9">
        <w:rPr>
          <w:rStyle w:val="Emphasis"/>
          <w:highlight w:val="cyan"/>
        </w:rPr>
        <w:t>of states</w:t>
      </w:r>
      <w:r w:rsidRPr="008939F9">
        <w:rPr>
          <w:rStyle w:val="StyleUnderline"/>
        </w:rPr>
        <w:t xml:space="preserve"> furiously </w:t>
      </w:r>
      <w:r w:rsidRPr="008939F9">
        <w:rPr>
          <w:rStyle w:val="Emphasis"/>
          <w:highlight w:val="cyan"/>
        </w:rPr>
        <w:t>competing</w:t>
      </w:r>
      <w:r w:rsidRPr="008939F9">
        <w:rPr>
          <w:rStyle w:val="StyleUnderline"/>
        </w:rPr>
        <w:t xml:space="preserve"> with each other </w:t>
      </w:r>
      <w:r w:rsidRPr="008939F9">
        <w:rPr>
          <w:rStyle w:val="StyleUnderline"/>
          <w:highlight w:val="cyan"/>
        </w:rPr>
        <w:t>and the</w:t>
      </w:r>
      <w:r w:rsidRPr="008939F9">
        <w:rPr>
          <w:rStyle w:val="StyleUnderline"/>
        </w:rPr>
        <w:t xml:space="preserve"> </w:t>
      </w:r>
      <w:r w:rsidRPr="008939F9">
        <w:rPr>
          <w:rStyle w:val="Emphasis"/>
        </w:rPr>
        <w:t xml:space="preserve">overweening </w:t>
      </w:r>
      <w:r w:rsidRPr="008939F9">
        <w:rPr>
          <w:rStyle w:val="Emphasis"/>
          <w:highlight w:val="cyan"/>
        </w:rPr>
        <w:t>hierarchy</w:t>
      </w:r>
      <w:r w:rsidRPr="008939F9">
        <w:rPr>
          <w:rStyle w:val="StyleUnderline"/>
          <w:highlight w:val="cyan"/>
        </w:rPr>
        <w:t xml:space="preserve"> of </w:t>
      </w:r>
      <w:r w:rsidRPr="008939F9">
        <w:rPr>
          <w:rStyle w:val="Emphasis"/>
          <w:highlight w:val="cyan"/>
        </w:rPr>
        <w:t>imperial systems</w:t>
      </w:r>
      <w:r w:rsidRPr="00E0438A">
        <w:rPr>
          <w:sz w:val="16"/>
        </w:rPr>
        <w:t xml:space="preserve">—an arrangement that has delivered more gains for more people than any prior alternative. Beneath the surface, </w:t>
      </w:r>
      <w:r w:rsidRPr="00E75B7A">
        <w:rPr>
          <w:rStyle w:val="StyleUnderline"/>
        </w:rPr>
        <w:t xml:space="preserve">the United States has benefited from its geography and its unique trajectory of political development. It stands </w:t>
      </w:r>
      <w:r w:rsidRPr="00E75B7A">
        <w:rPr>
          <w:rStyle w:val="Emphasis"/>
        </w:rPr>
        <w:t>oceans apart</w:t>
      </w:r>
      <w:r w:rsidRPr="00E75B7A">
        <w:rPr>
          <w:rStyle w:val="StyleUnderline"/>
        </w:rPr>
        <w:t xml:space="preserve"> from the other great powers</w:t>
      </w:r>
      <w:r w:rsidRPr="00E0438A">
        <w:rPr>
          <w:sz w:val="16"/>
        </w:rPr>
        <w:t xml:space="preserve">, its landmass faces both Asia and Europe, and it accrues influence by playing a unique role as a global power balancer. Adding to this, </w:t>
      </w:r>
      <w:r w:rsidRPr="00E0438A">
        <w:rPr>
          <w:rStyle w:val="StyleUnderline"/>
          <w:highlight w:val="cyan"/>
        </w:rPr>
        <w:t>the U</w:t>
      </w:r>
      <w:r w:rsidRPr="00E75B7A">
        <w:rPr>
          <w:rStyle w:val="StyleUnderline"/>
        </w:rPr>
        <w:t xml:space="preserve">nited </w:t>
      </w:r>
      <w:r w:rsidRPr="00E0438A">
        <w:rPr>
          <w:rStyle w:val="StyleUnderline"/>
          <w:highlight w:val="cyan"/>
        </w:rPr>
        <w:t>S</w:t>
      </w:r>
      <w:r w:rsidRPr="00E75B7A">
        <w:rPr>
          <w:rStyle w:val="StyleUnderline"/>
        </w:rPr>
        <w:t xml:space="preserve">tates </w:t>
      </w:r>
      <w:r w:rsidRPr="00E0438A">
        <w:rPr>
          <w:rStyle w:val="StyleUnderline"/>
          <w:highlight w:val="cyan"/>
        </w:rPr>
        <w:t xml:space="preserve">has had </w:t>
      </w:r>
      <w:r w:rsidRPr="00E0438A">
        <w:rPr>
          <w:rStyle w:val="Emphasis"/>
          <w:highlight w:val="cyan"/>
        </w:rPr>
        <w:t>critical opportunities</w:t>
      </w:r>
      <w:r w:rsidRPr="00E75B7A">
        <w:rPr>
          <w:rStyle w:val="StyleUnderline"/>
        </w:rPr>
        <w:t xml:space="preserve"> following major conflicts in the twentieth century </w:t>
      </w:r>
      <w:r w:rsidRPr="00E0438A">
        <w:rPr>
          <w:rStyle w:val="StyleUnderline"/>
          <w:highlight w:val="cyan"/>
        </w:rPr>
        <w:t>to</w:t>
      </w:r>
      <w:r w:rsidRPr="00E75B7A">
        <w:rPr>
          <w:rStyle w:val="StyleUnderline"/>
        </w:rPr>
        <w:t xml:space="preserve"> build coalitions of like-minded states that shape and </w:t>
      </w:r>
      <w:r w:rsidRPr="00E0438A">
        <w:rPr>
          <w:rStyle w:val="StyleUnderline"/>
          <w:highlight w:val="cyan"/>
        </w:rPr>
        <w:t xml:space="preserve">entrench </w:t>
      </w:r>
      <w:r w:rsidRPr="00E0438A">
        <w:rPr>
          <w:rStyle w:val="Emphasis"/>
          <w:highlight w:val="cyan"/>
        </w:rPr>
        <w:t>global rules</w:t>
      </w:r>
      <w:r w:rsidRPr="00E0438A">
        <w:rPr>
          <w:rStyle w:val="StyleUnderline"/>
          <w:highlight w:val="cyan"/>
        </w:rPr>
        <w:t xml:space="preserve"> and </w:t>
      </w:r>
      <w:r w:rsidRPr="00E0438A">
        <w:rPr>
          <w:rStyle w:val="Emphasis"/>
          <w:highlight w:val="cyan"/>
        </w:rPr>
        <w:t>institutions</w:t>
      </w:r>
      <w:r w:rsidRPr="00E0438A">
        <w:rPr>
          <w:sz w:val="16"/>
        </w:rPr>
        <w:t>. As the current crisis in Ukraine shows, this ability to mobilize coalitions of democracies remains one of the United States’ essential assets. Beneath the realm of government and diplomacy, the United States’ domestic civil society—enriched by its multiracial and multicultural immigrant base—connects the country to the world in networks of influence unavailable to China, Russia, and other powers. Finally, at the core, one of the United States’ greatest strengths is its capacity to fail; as a liberal society, it can acknowledge its vulnerabilities and errors and seek to improve, a distinct advantage over its illiberal rivals in confronting crises and setbacks.</w:t>
      </w:r>
    </w:p>
    <w:p w:rsidR="008E6DA5" w:rsidRPr="00E0438A" w:rsidRDefault="008E6DA5" w:rsidP="008E6DA5">
      <w:pPr>
        <w:rPr>
          <w:sz w:val="16"/>
        </w:rPr>
      </w:pPr>
      <w:r w:rsidRPr="00E0438A">
        <w:rPr>
          <w:sz w:val="16"/>
        </w:rPr>
        <w:t xml:space="preserve">No other state has enjoyed such a comprehensive set of advantages in dealing with other countries. This is the reason that the United States has had such staying power for so long, </w:t>
      </w:r>
      <w:r w:rsidRPr="002E2052">
        <w:rPr>
          <w:rStyle w:val="Emphasis"/>
          <w:highlight w:val="cyan"/>
        </w:rPr>
        <w:t>despite periodic failures and disappointments</w:t>
      </w:r>
      <w:r w:rsidRPr="00E0438A">
        <w:rPr>
          <w:sz w:val="16"/>
        </w:rPr>
        <w:t>. In today’s contest over world order, the United States should draw upon these advantages and its long history of building liberal order to again offer the world a global vision of an open and rules-based system in which people can work freely together to advance the human condition.</w:t>
      </w:r>
    </w:p>
    <w:p w:rsidR="00561534" w:rsidRPr="004A1CA9" w:rsidRDefault="00561534" w:rsidP="00561534">
      <w:pPr>
        <w:pStyle w:val="Heading3"/>
      </w:pPr>
      <w:r>
        <w:t>2AC – UQ – Swinland</w:t>
      </w:r>
    </w:p>
    <w:p w:rsidR="00561534" w:rsidRDefault="00561534" w:rsidP="00561534">
      <w:pPr>
        <w:pStyle w:val="Heading4"/>
      </w:pPr>
      <w:r>
        <w:t>The ascension of Sweden and Finland into NATO shows resilience of US leadership</w:t>
      </w:r>
    </w:p>
    <w:p w:rsidR="00561534" w:rsidRPr="00AA46D7" w:rsidRDefault="00561534" w:rsidP="00561534">
      <w:r>
        <w:t xml:space="preserve">Daniel </w:t>
      </w:r>
      <w:r w:rsidRPr="00AA46D7">
        <w:rPr>
          <w:rStyle w:val="Style13ptBold"/>
        </w:rPr>
        <w:t>Fried 22</w:t>
      </w:r>
      <w:r>
        <w:t xml:space="preserve">, Former US ambassador to Poland and Weiser Family Distinguished Fellow, 8/5/2022, “Why US global leadership keeps surviving partisanship”, The Atlantic Council, </w:t>
      </w:r>
      <w:r w:rsidRPr="00AA46D7">
        <w:t>https://www.atlanticcouncil.org/blogs/new-atlanticist/why-us-global-leadership-keeps-surviving-partisanship/</w:t>
      </w:r>
      <w:r>
        <w:t xml:space="preserve"> //KC</w:t>
      </w:r>
    </w:p>
    <w:p w:rsidR="00561534" w:rsidRPr="00A8539A" w:rsidRDefault="00561534" w:rsidP="00561534">
      <w:pPr>
        <w:rPr>
          <w:u w:val="single"/>
        </w:rPr>
      </w:pPr>
      <w:r w:rsidRPr="00A8539A">
        <w:rPr>
          <w:u w:val="single"/>
        </w:rPr>
        <w:t>The US Senate’s overwhelming ratification on Wednesday of Finland and Sweden’s accession to NATO was a vote of confidence in those countries, in the Alliance itself, and in the US role as leader of the free world—just as two authoritarian powers, Russia and China, are challenging the international system the United States has led since 1945.</w:t>
      </w:r>
    </w:p>
    <w:p w:rsidR="00561534" w:rsidRPr="00A8539A" w:rsidRDefault="00561534" w:rsidP="00561534">
      <w:pPr>
        <w:rPr>
          <w:u w:val="single"/>
        </w:rPr>
      </w:pPr>
      <w:r w:rsidRPr="00A8539A">
        <w:rPr>
          <w:u w:val="single"/>
        </w:rPr>
        <w:t>Bringing the two Nordic nations into NATO will not only strengthen transatlantic security amid threats from Russian strongman Vladimir Putin, but also signal the continuing political viability</w:t>
      </w:r>
      <w:r w:rsidRPr="000F1BDC">
        <w:rPr>
          <w:sz w:val="16"/>
        </w:rPr>
        <w:t>—regardless of the bipartisan doldrums on the home front—</w:t>
      </w:r>
      <w:r w:rsidRPr="00A8539A">
        <w:rPr>
          <w:u w:val="single"/>
        </w:rPr>
        <w:t>of American leadership in the free world.</w:t>
      </w:r>
    </w:p>
    <w:p w:rsidR="00561534" w:rsidRPr="00A8539A" w:rsidRDefault="00561534" w:rsidP="00561534">
      <w:pPr>
        <w:rPr>
          <w:u w:val="single"/>
        </w:rPr>
      </w:pPr>
      <w:r w:rsidRPr="00A8539A">
        <w:rPr>
          <w:u w:val="single"/>
        </w:rPr>
        <w:t>Time and again, that leadership has faced serious trials.</w:t>
      </w:r>
    </w:p>
    <w:p w:rsidR="00561534" w:rsidRPr="000F1BDC" w:rsidRDefault="00561534" w:rsidP="00561534">
      <w:pPr>
        <w:rPr>
          <w:sz w:val="16"/>
        </w:rPr>
      </w:pPr>
      <w:r w:rsidRPr="000F1BDC">
        <w:rPr>
          <w:sz w:val="16"/>
        </w:rPr>
        <w:t>The first US bid for this global role—</w:t>
      </w:r>
      <w:r w:rsidRPr="000F1BDC">
        <w:rPr>
          <w:u w:val="single"/>
        </w:rPr>
        <w:t>President Woodrow Wilson’s Fourteen Points speech of 1918, which offered a grand strategy rooted in universalist values to supplant European imperial thinking</w:t>
      </w:r>
      <w:r w:rsidRPr="000F1BDC">
        <w:rPr>
          <w:sz w:val="16"/>
        </w:rPr>
        <w:t>—failed in spectacular fashion when the Senate rejected the League of Nations. Right- and left-wing variants of isolationism kept the United States passive as Adolf Hitler and Josef Stalin rose to power. When the United States was finally thrust into World War II, its late start effectively forced the country to seek an alliance with Stalin to defeat Hitler.</w:t>
      </w:r>
    </w:p>
    <w:p w:rsidR="00561534" w:rsidRPr="000F1BDC" w:rsidRDefault="00561534" w:rsidP="00561534">
      <w:pPr>
        <w:rPr>
          <w:sz w:val="16"/>
        </w:rPr>
      </w:pPr>
      <w:r w:rsidRPr="000F1BDC">
        <w:rPr>
          <w:u w:val="single"/>
        </w:rPr>
        <w:t>President Franklin D. Roosevelt tried to reboot Wilson’s universalist vision, but it was his successor, Harry Truman, who put together the political underpinnings for modern US global leadership: a coalition of liberal internationalists and conservative anti-communists who swept away the discredited isolationists on both sides of the aisle. That coalition produced the Marshall Plan, supported what later became the European Union,</w:t>
      </w:r>
      <w:r w:rsidRPr="000F1BDC">
        <w:rPr>
          <w:sz w:val="16"/>
        </w:rPr>
        <w:t xml:space="preserve"> created a web of international economic institutions to mitigate the cycles of capitalist speculation and collapse, and built a security architecture aimed at containing would-be continental dictators.</w:t>
      </w:r>
    </w:p>
    <w:p w:rsidR="00561534" w:rsidRPr="000F1BDC" w:rsidRDefault="00561534" w:rsidP="00561534">
      <w:pPr>
        <w:rPr>
          <w:u w:val="single"/>
        </w:rPr>
      </w:pPr>
      <w:r w:rsidRPr="000F1BDC">
        <w:rPr>
          <w:u w:val="single"/>
        </w:rPr>
        <w:t>The first years of that new international order were not exactly smooth. Early disasters</w:t>
      </w:r>
      <w:r w:rsidRPr="000F1BDC">
        <w:rPr>
          <w:sz w:val="16"/>
        </w:rPr>
        <w:t>—the Soviet atomic bomb, Stalin’s consolidation of control over Eastern Europe, communist victory in China, and the Korean War—</w:t>
      </w:r>
      <w:r w:rsidRPr="000F1BDC">
        <w:rPr>
          <w:u w:val="single"/>
        </w:rPr>
        <w:t>led to a backlash from the right that came to be known as McCarthyism.</w:t>
      </w:r>
      <w:r w:rsidRPr="000F1BDC">
        <w:rPr>
          <w:sz w:val="16"/>
        </w:rPr>
        <w:t xml:space="preserve"> Losing the Vietnam War led to a backlash from the left. Then, the economic stresses of the 1970s</w:t>
      </w:r>
      <w:proofErr w:type="gramStart"/>
      <w:r w:rsidRPr="000F1BDC">
        <w:rPr>
          <w:sz w:val="16"/>
        </w:rPr>
        <w:t>—“</w:t>
      </w:r>
      <w:proofErr w:type="gramEnd"/>
      <w:r w:rsidRPr="000F1BDC">
        <w:rPr>
          <w:sz w:val="16"/>
        </w:rPr>
        <w:t>stagflation” and an Arab oil embargo—</w:t>
      </w:r>
      <w:r w:rsidRPr="000F1BDC">
        <w:rPr>
          <w:u w:val="single"/>
        </w:rPr>
        <w:t>left many Americans, regardless of their political leaning, demoralized about the United States’ ability to influence the world for the better.</w:t>
      </w:r>
    </w:p>
    <w:p w:rsidR="00561534" w:rsidRPr="000F1BDC" w:rsidRDefault="00561534" w:rsidP="00561534">
      <w:pPr>
        <w:rPr>
          <w:sz w:val="16"/>
        </w:rPr>
      </w:pPr>
      <w:r w:rsidRPr="000F1BDC">
        <w:rPr>
          <w:sz w:val="16"/>
        </w:rPr>
        <w:t>From the right, President Ronald Reagan advanced Truman’s Cold War strategy—and more successfully, since the Soviet Union’s internal weaknesses had by then hollowed out its power. From the center-right and -left, respectively, Presidents George H. W. Bush and Bill Clinton advanced Roosevelt’s strategy from the 1941 Atlantic Charter to push for NATO enlargement—something even the highly partisan Clinton impeachment of 1998 did not derail. And later, President George W. Bush enjoyed Democratic support for continuing the NATO-enlargement strategy despite intense acrimony over the Iraq War.</w:t>
      </w:r>
    </w:p>
    <w:p w:rsidR="00561534" w:rsidRPr="000F1BDC" w:rsidRDefault="00561534" w:rsidP="00561534">
      <w:pPr>
        <w:rPr>
          <w:sz w:val="16"/>
        </w:rPr>
      </w:pPr>
      <w:r w:rsidRPr="000F1BDC">
        <w:rPr>
          <w:u w:val="single"/>
        </w:rPr>
        <w:t>President Donald Trump revived the tradition and some of the rhetoric of rightist isolationism</w:t>
      </w:r>
      <w:r w:rsidRPr="000F1BDC">
        <w:rPr>
          <w:sz w:val="16"/>
        </w:rPr>
        <w:t xml:space="preserve"> (such as “America First”), including its old hostility to an alliance with Europe and to a universalist strategy more generally. Missouri Republican Sen. Josh Hawley, the sole vote against NATO accession for Finland and Sweden, made that point explicit Wednesday when he said on the Senate floor that the United States did not face major security threats from Europe and, moreover, that while some “think American foreign policy is about creating a liberal world order… they’re wrong.”</w:t>
      </w:r>
    </w:p>
    <w:p w:rsidR="00561534" w:rsidRPr="000F1BDC" w:rsidRDefault="00561534" w:rsidP="00561534">
      <w:pPr>
        <w:rPr>
          <w:rStyle w:val="Emphasis"/>
        </w:rPr>
      </w:pPr>
      <w:r w:rsidRPr="000F1BDC">
        <w:rPr>
          <w:sz w:val="16"/>
        </w:rPr>
        <w:t xml:space="preserve">But that was just one Senator’s vote. Once again, </w:t>
      </w:r>
      <w:r w:rsidRPr="000F1BDC">
        <w:rPr>
          <w:rStyle w:val="Emphasis"/>
        </w:rPr>
        <w:t>US international leadership has persisted and prevailed. It has done so because it has mostly worked for the American people</w:t>
      </w:r>
      <w:r w:rsidRPr="000F1BDC">
        <w:rPr>
          <w:sz w:val="16"/>
        </w:rPr>
        <w:t xml:space="preserve">, who have witnessed decades of growing prosperity and general peace—and because when it didn’t, it still looked better than the alternatives: Soviet Communism in its time, or re-booted nationalism and spheres of influence enforced through expansionist aggression and war. </w:t>
      </w:r>
      <w:r w:rsidRPr="000F1BDC">
        <w:rPr>
          <w:rStyle w:val="Emphasis"/>
        </w:rPr>
        <w:t>Facing these challenges, working with allies looks far better than working alone.</w:t>
      </w:r>
    </w:p>
    <w:p w:rsidR="00561534" w:rsidRPr="00A8539A" w:rsidRDefault="00561534" w:rsidP="00561534">
      <w:pPr>
        <w:rPr>
          <w:u w:val="single"/>
        </w:rPr>
      </w:pPr>
      <w:r w:rsidRPr="00A8539A">
        <w:rPr>
          <w:u w:val="single"/>
        </w:rPr>
        <w:t>The current bitterness of US domestic politics, including the rise of authoritarian politics, leaves little to be proud of. But on Wednesday, the bipartisan tradition of support for internationalism, alliances, and sober US leadership—all embodied by NATO—scored a win.</w:t>
      </w:r>
    </w:p>
    <w:p w:rsidR="008E6DA5" w:rsidRPr="008E6DA5" w:rsidRDefault="008E6DA5" w:rsidP="008E6DA5"/>
    <w:p w:rsidR="00A94073" w:rsidRPr="00A94073" w:rsidRDefault="00A94073" w:rsidP="00A94073">
      <w:pPr>
        <w:pStyle w:val="Heading1"/>
      </w:pPr>
      <w:r>
        <w:t xml:space="preserve">Uniqueness </w:t>
      </w:r>
    </w:p>
    <w:p w:rsidR="00A94073" w:rsidRDefault="00A94073" w:rsidP="00A94073">
      <w:pPr>
        <w:pStyle w:val="Heading2"/>
      </w:pPr>
      <w:r>
        <w:t>Yes – High Now</w:t>
      </w:r>
    </w:p>
    <w:p w:rsidR="00561534" w:rsidRPr="00EA52AA" w:rsidRDefault="00561534" w:rsidP="00561534">
      <w:pPr>
        <w:pStyle w:val="Heading3"/>
      </w:pPr>
      <w:r>
        <w:t>US Heg Strong</w:t>
      </w:r>
    </w:p>
    <w:p w:rsidR="00561534" w:rsidRDefault="00561534" w:rsidP="00561534">
      <w:pPr>
        <w:pStyle w:val="Heading4"/>
      </w:pPr>
      <w:r>
        <w:t>American heg is inevitable – global influence and ideals.</w:t>
      </w:r>
    </w:p>
    <w:p w:rsidR="00561534" w:rsidRDefault="00561534" w:rsidP="00561534">
      <w:r>
        <w:t xml:space="preserve">G. John </w:t>
      </w:r>
      <w:r w:rsidRPr="00200B61">
        <w:rPr>
          <w:rStyle w:val="Style13ptBold"/>
        </w:rPr>
        <w:t>Ikenberry</w:t>
      </w:r>
      <w:r>
        <w:rPr>
          <w:rStyle w:val="Style13ptBold"/>
        </w:rPr>
        <w:t xml:space="preserve"> 22, </w:t>
      </w:r>
      <w:r>
        <w:t>Albert G. Milbank Professor of Politics and International Affairs at Princeton University and Global Eminence Scholar at Kyung Hee University, 11-1-2022, Foreign Affairs, "Why American Power Endures," https://www.foreignaffairs.com/united-states/why-american-power-endures-us-led-order-isnt-in-decline-g-john-ikenberry //AS</w:t>
      </w:r>
    </w:p>
    <w:p w:rsidR="00561534" w:rsidRPr="00200B61" w:rsidRDefault="00561534" w:rsidP="00561534">
      <w:pPr>
        <w:rPr>
          <w:u w:val="single"/>
        </w:rPr>
      </w:pPr>
      <w:r w:rsidRPr="00200B61">
        <w:rPr>
          <w:u w:val="single"/>
        </w:rPr>
        <w:t xml:space="preserve">Given the country’s recent domestic convulsions, these exhortations for </w:t>
      </w:r>
      <w:r w:rsidRPr="00544DEC">
        <w:rPr>
          <w:highlight w:val="cyan"/>
          <w:u w:val="single"/>
        </w:rPr>
        <w:t>the centrality of the U</w:t>
      </w:r>
      <w:r w:rsidRPr="00200B61">
        <w:rPr>
          <w:u w:val="single"/>
        </w:rPr>
        <w:t xml:space="preserve">nited </w:t>
      </w:r>
      <w:r w:rsidRPr="00544DEC">
        <w:rPr>
          <w:highlight w:val="cyan"/>
          <w:u w:val="single"/>
        </w:rPr>
        <w:t>S</w:t>
      </w:r>
      <w:r w:rsidRPr="00200B61">
        <w:rPr>
          <w:u w:val="single"/>
        </w:rPr>
        <w:t xml:space="preserve">tates in the coming century </w:t>
      </w:r>
      <w:r w:rsidRPr="00544DEC">
        <w:rPr>
          <w:highlight w:val="cyan"/>
          <w:u w:val="single"/>
        </w:rPr>
        <w:t>might seem odd</w:t>
      </w:r>
      <w:r w:rsidRPr="00200B61">
        <w:rPr>
          <w:u w:val="single"/>
        </w:rPr>
        <w:t xml:space="preserve">. </w:t>
      </w:r>
      <w:r w:rsidRPr="00200B61">
        <w:rPr>
          <w:sz w:val="16"/>
        </w:rPr>
        <w:t>Today, the United States looks more beset with problems than at any time since the 1930s. Amid the polarization and dysfunction that plague American</w:t>
      </w:r>
      <w:r w:rsidRPr="00877987">
        <w:rPr>
          <w:sz w:val="16"/>
        </w:rPr>
        <w:t xml:space="preserve"> </w:t>
      </w:r>
      <w:hyperlink r:id="rId13" w:history="1">
        <w:r w:rsidRPr="00200B61">
          <w:rPr>
            <w:rStyle w:val="Hyperlink"/>
            <w:color w:val="000000" w:themeColor="text1"/>
            <w:sz w:val="16"/>
            <w:u w:val="none"/>
          </w:rPr>
          <w:t>society</w:t>
        </w:r>
      </w:hyperlink>
      <w:r w:rsidRPr="00200B61">
        <w:rPr>
          <w:sz w:val="16"/>
        </w:rPr>
        <w:t xml:space="preserve">, </w:t>
      </w:r>
      <w:r w:rsidRPr="00544DEC">
        <w:rPr>
          <w:highlight w:val="cyan"/>
          <w:u w:val="single"/>
        </w:rPr>
        <w:t>it is easy to offer a narrative of U.S. decline</w:t>
      </w:r>
      <w:r w:rsidRPr="00200B61">
        <w:rPr>
          <w:u w:val="single"/>
        </w:rPr>
        <w:t xml:space="preserve">. But what keeps the </w:t>
      </w:r>
      <w:r w:rsidRPr="00544DEC">
        <w:rPr>
          <w:highlight w:val="cyan"/>
          <w:u w:val="single"/>
        </w:rPr>
        <w:t>U</w:t>
      </w:r>
      <w:r w:rsidRPr="00200B61">
        <w:rPr>
          <w:u w:val="single"/>
        </w:rPr>
        <w:t xml:space="preserve">nited </w:t>
      </w:r>
      <w:r w:rsidRPr="00544DEC">
        <w:rPr>
          <w:highlight w:val="cyan"/>
          <w:u w:val="single"/>
        </w:rPr>
        <w:t>S</w:t>
      </w:r>
      <w:r w:rsidRPr="00200B61">
        <w:rPr>
          <w:u w:val="single"/>
        </w:rPr>
        <w:t xml:space="preserve">tates </w:t>
      </w:r>
      <w:r w:rsidRPr="00544DEC">
        <w:rPr>
          <w:highlight w:val="cyan"/>
          <w:u w:val="single"/>
        </w:rPr>
        <w:t>afloat</w:t>
      </w:r>
      <w:r w:rsidRPr="00200B61">
        <w:rPr>
          <w:sz w:val="16"/>
        </w:rPr>
        <w:t>, despite its travails,</w:t>
      </w:r>
      <w:r w:rsidRPr="00200B61">
        <w:rPr>
          <w:u w:val="single"/>
        </w:rPr>
        <w:t xml:space="preserve"> </w:t>
      </w:r>
      <w:r w:rsidRPr="00544DEC">
        <w:rPr>
          <w:highlight w:val="cyan"/>
          <w:u w:val="single"/>
        </w:rPr>
        <w:t>is</w:t>
      </w:r>
      <w:r w:rsidRPr="00200B61">
        <w:rPr>
          <w:u w:val="single"/>
        </w:rPr>
        <w:t xml:space="preserve"> its </w:t>
      </w:r>
      <w:r w:rsidRPr="00544DEC">
        <w:rPr>
          <w:rStyle w:val="Emphasis"/>
          <w:highlight w:val="cyan"/>
        </w:rPr>
        <w:t>progressive</w:t>
      </w:r>
      <w:r w:rsidRPr="00544DEC">
        <w:rPr>
          <w:b/>
          <w:bCs/>
          <w:highlight w:val="cyan"/>
          <w:u w:val="single"/>
        </w:rPr>
        <w:t xml:space="preserve"> impulses</w:t>
      </w:r>
      <w:r w:rsidRPr="00200B61">
        <w:rPr>
          <w:u w:val="single"/>
        </w:rPr>
        <w:t xml:space="preserve">. </w:t>
      </w:r>
      <w:r w:rsidRPr="00200B61">
        <w:rPr>
          <w:sz w:val="16"/>
        </w:rPr>
        <w:t xml:space="preserve">It is </w:t>
      </w:r>
      <w:r w:rsidRPr="00200B61">
        <w:rPr>
          <w:u w:val="single"/>
        </w:rPr>
        <w:t xml:space="preserve">the idea of the United States </w:t>
      </w:r>
      <w:r w:rsidRPr="00200B61">
        <w:rPr>
          <w:sz w:val="16"/>
        </w:rPr>
        <w:t>more than the country itself that</w:t>
      </w:r>
      <w:r w:rsidRPr="00200B61">
        <w:rPr>
          <w:u w:val="single"/>
        </w:rPr>
        <w:t xml:space="preserve"> has stirred the world </w:t>
      </w:r>
      <w:r w:rsidRPr="00200B61">
        <w:rPr>
          <w:sz w:val="16"/>
        </w:rPr>
        <w:t>over the last century.</w:t>
      </w:r>
      <w:r w:rsidRPr="00200B61">
        <w:rPr>
          <w:u w:val="single"/>
        </w:rPr>
        <w:t xml:space="preserve"> The country’s </w:t>
      </w:r>
      <w:r w:rsidRPr="00544DEC">
        <w:rPr>
          <w:highlight w:val="cyan"/>
          <w:u w:val="single"/>
        </w:rPr>
        <w:t>liberal ideals have inspired leaders of liberation movements</w:t>
      </w:r>
      <w:r w:rsidRPr="00200B61">
        <w:rPr>
          <w:u w:val="single"/>
        </w:rPr>
        <w:t xml:space="preserve"> elsewhere, from </w:t>
      </w:r>
      <w:r w:rsidRPr="00544DEC">
        <w:rPr>
          <w:u w:val="single"/>
        </w:rPr>
        <w:t xml:space="preserve">Mahatma </w:t>
      </w:r>
      <w:r w:rsidRPr="00544DEC">
        <w:rPr>
          <w:highlight w:val="cyan"/>
          <w:u w:val="single"/>
        </w:rPr>
        <w:t>Gandhi</w:t>
      </w:r>
      <w:r w:rsidRPr="00200B61">
        <w:rPr>
          <w:u w:val="single"/>
        </w:rPr>
        <w:t xml:space="preserve"> in India to </w:t>
      </w:r>
      <w:r w:rsidRPr="00544DEC">
        <w:rPr>
          <w:u w:val="single"/>
        </w:rPr>
        <w:t xml:space="preserve">Vaclav </w:t>
      </w:r>
      <w:r w:rsidRPr="00544DEC">
        <w:rPr>
          <w:highlight w:val="cyan"/>
          <w:u w:val="single"/>
        </w:rPr>
        <w:t>Havel</w:t>
      </w:r>
      <w:r w:rsidRPr="00200B61">
        <w:rPr>
          <w:u w:val="single"/>
        </w:rPr>
        <w:t xml:space="preserve"> in Czechoslovakia and </w:t>
      </w:r>
      <w:r w:rsidRPr="00544DEC">
        <w:rPr>
          <w:u w:val="single"/>
        </w:rPr>
        <w:t xml:space="preserve">Nelson </w:t>
      </w:r>
      <w:r w:rsidRPr="00544DEC">
        <w:rPr>
          <w:highlight w:val="cyan"/>
          <w:u w:val="single"/>
        </w:rPr>
        <w:t>Mandela</w:t>
      </w:r>
      <w:r w:rsidRPr="00200B61">
        <w:rPr>
          <w:u w:val="single"/>
        </w:rPr>
        <w:t xml:space="preserve"> in South Africa. Young </w:t>
      </w:r>
      <w:r w:rsidRPr="00544DEC">
        <w:rPr>
          <w:highlight w:val="cyan"/>
          <w:u w:val="single"/>
        </w:rPr>
        <w:t>people in Hong Kong protesting</w:t>
      </w:r>
      <w:r w:rsidRPr="00200B61">
        <w:rPr>
          <w:u w:val="single"/>
        </w:rPr>
        <w:t xml:space="preserve"> </w:t>
      </w:r>
      <w:r w:rsidRPr="00200B61">
        <w:rPr>
          <w:sz w:val="16"/>
        </w:rPr>
        <w:t>against the Chinese government have</w:t>
      </w:r>
      <w:r w:rsidRPr="00200B61">
        <w:rPr>
          <w:u w:val="single"/>
        </w:rPr>
        <w:t xml:space="preserve"> routinely </w:t>
      </w:r>
      <w:r w:rsidRPr="00544DEC">
        <w:rPr>
          <w:highlight w:val="cyan"/>
          <w:u w:val="single"/>
        </w:rPr>
        <w:t xml:space="preserve">waved U.S. flags. </w:t>
      </w:r>
      <w:r w:rsidRPr="00544DEC">
        <w:rPr>
          <w:b/>
          <w:bCs/>
          <w:highlight w:val="cyan"/>
          <w:u w:val="single"/>
        </w:rPr>
        <w:t>No other state</w:t>
      </w:r>
      <w:r w:rsidRPr="00200B61">
        <w:rPr>
          <w:b/>
          <w:bCs/>
          <w:u w:val="single"/>
        </w:rPr>
        <w:t xml:space="preserve"> aspiring to world power</w:t>
      </w:r>
      <w:r w:rsidRPr="00200B61">
        <w:rPr>
          <w:u w:val="single"/>
        </w:rPr>
        <w:t xml:space="preserve">, including China, </w:t>
      </w:r>
      <w:r w:rsidRPr="00544DEC">
        <w:rPr>
          <w:rStyle w:val="Emphasis"/>
          <w:highlight w:val="cyan"/>
        </w:rPr>
        <w:t>has advanced a more appealing vision of a society</w:t>
      </w:r>
      <w:r w:rsidRPr="00200B61">
        <w:rPr>
          <w:u w:val="single"/>
        </w:rPr>
        <w:t xml:space="preserve"> in which </w:t>
      </w:r>
      <w:r w:rsidRPr="00544DEC">
        <w:rPr>
          <w:highlight w:val="cyan"/>
          <w:u w:val="single"/>
        </w:rPr>
        <w:t>free individuals consent</w:t>
      </w:r>
      <w:r w:rsidRPr="00200B61">
        <w:rPr>
          <w:u w:val="single"/>
        </w:rPr>
        <w:t xml:space="preserve"> to their political institutions than has the United States. </w:t>
      </w:r>
    </w:p>
    <w:p w:rsidR="00561534" w:rsidRPr="00200B61" w:rsidRDefault="00561534" w:rsidP="00561534">
      <w:pPr>
        <w:rPr>
          <w:sz w:val="16"/>
        </w:rPr>
      </w:pPr>
      <w:r w:rsidRPr="00200B61">
        <w:rPr>
          <w:sz w:val="16"/>
        </w:rPr>
        <w:t xml:space="preserve">The </w:t>
      </w:r>
      <w:r w:rsidRPr="00544DEC">
        <w:rPr>
          <w:highlight w:val="cyan"/>
          <w:u w:val="single"/>
        </w:rPr>
        <w:t>story that the U</w:t>
      </w:r>
      <w:r w:rsidRPr="00200B61">
        <w:rPr>
          <w:u w:val="single"/>
        </w:rPr>
        <w:t xml:space="preserve">nited </w:t>
      </w:r>
      <w:r w:rsidRPr="00544DEC">
        <w:rPr>
          <w:highlight w:val="cyan"/>
          <w:u w:val="single"/>
        </w:rPr>
        <w:t>S</w:t>
      </w:r>
      <w:r w:rsidRPr="00200B61">
        <w:rPr>
          <w:u w:val="single"/>
        </w:rPr>
        <w:t xml:space="preserve">tates </w:t>
      </w:r>
      <w:r w:rsidRPr="00544DEC">
        <w:rPr>
          <w:highlight w:val="cyan"/>
          <w:u w:val="single"/>
        </w:rPr>
        <w:t>presents</w:t>
      </w:r>
      <w:r w:rsidRPr="00200B61">
        <w:rPr>
          <w:sz w:val="16"/>
        </w:rPr>
        <w:t xml:space="preserve"> to the world </w:t>
      </w:r>
      <w:r w:rsidRPr="00544DEC">
        <w:rPr>
          <w:highlight w:val="cyan"/>
          <w:u w:val="single"/>
        </w:rPr>
        <w:t>is</w:t>
      </w:r>
      <w:r w:rsidRPr="00200B61">
        <w:rPr>
          <w:u w:val="single"/>
        </w:rPr>
        <w:t xml:space="preserve"> one of an </w:t>
      </w:r>
      <w:r w:rsidRPr="00544DEC">
        <w:rPr>
          <w:highlight w:val="cyan"/>
          <w:u w:val="single"/>
        </w:rPr>
        <w:t>ongoing enterprise</w:t>
      </w:r>
      <w:r w:rsidRPr="00200B61">
        <w:rPr>
          <w:u w:val="single"/>
        </w:rPr>
        <w:t xml:space="preserve"> to confront and </w:t>
      </w:r>
      <w:r w:rsidRPr="00544DEC">
        <w:rPr>
          <w:highlight w:val="cyan"/>
          <w:u w:val="single"/>
        </w:rPr>
        <w:t>overcome painful impediments</w:t>
      </w:r>
      <w:r w:rsidRPr="00200B61">
        <w:rPr>
          <w:sz w:val="16"/>
        </w:rPr>
        <w:t xml:space="preserve"> to a “more perfect union,” starting with its original sin of slavery. The United States is a constant work in progress. </w:t>
      </w:r>
      <w:r w:rsidRPr="00200B61">
        <w:rPr>
          <w:u w:val="single"/>
        </w:rPr>
        <w:t>People around the world held their breath when Americans voted in the 2020 presidential election</w:t>
      </w:r>
      <w:r w:rsidRPr="00200B61">
        <w:rPr>
          <w:sz w:val="16"/>
        </w:rPr>
        <w:t xml:space="preserve"> and again during the January 6 attack on the U.S. Capitol by supporters of President Donald Trump. The </w:t>
      </w:r>
      <w:r w:rsidRPr="00200B61">
        <w:rPr>
          <w:u w:val="single"/>
        </w:rPr>
        <w:t>global stakes of these moments were profound.</w:t>
      </w:r>
    </w:p>
    <w:p w:rsidR="00561534" w:rsidRPr="00200B61" w:rsidRDefault="00561534" w:rsidP="00561534">
      <w:pPr>
        <w:rPr>
          <w:u w:val="single"/>
        </w:rPr>
      </w:pPr>
      <w:r w:rsidRPr="00544DEC">
        <w:rPr>
          <w:highlight w:val="cyan"/>
          <w:u w:val="single"/>
        </w:rPr>
        <w:t>The U</w:t>
      </w:r>
      <w:r w:rsidRPr="00200B61">
        <w:rPr>
          <w:u w:val="single"/>
        </w:rPr>
        <w:t xml:space="preserve">nited </w:t>
      </w:r>
      <w:r w:rsidRPr="00544DEC">
        <w:rPr>
          <w:highlight w:val="cyan"/>
          <w:u w:val="single"/>
        </w:rPr>
        <w:t>S</w:t>
      </w:r>
      <w:r w:rsidRPr="00200B61">
        <w:rPr>
          <w:u w:val="single"/>
        </w:rPr>
        <w:t xml:space="preserve">tates </w:t>
      </w:r>
      <w:r w:rsidRPr="00544DEC">
        <w:rPr>
          <w:highlight w:val="cyan"/>
          <w:u w:val="single"/>
        </w:rPr>
        <w:t>is uniquely a global republic</w:t>
      </w:r>
      <w:r w:rsidRPr="00200B61">
        <w:rPr>
          <w:u w:val="single"/>
        </w:rPr>
        <w:t>.</w:t>
      </w:r>
    </w:p>
    <w:p w:rsidR="00561534" w:rsidRPr="00200B61" w:rsidRDefault="00561534" w:rsidP="00561534">
      <w:pPr>
        <w:rPr>
          <w:u w:val="single"/>
        </w:rPr>
      </w:pPr>
      <w:r w:rsidRPr="00200B61">
        <w:rPr>
          <w:sz w:val="16"/>
        </w:rPr>
        <w:t xml:space="preserve">By contrast, </w:t>
      </w:r>
      <w:r w:rsidRPr="00200B61">
        <w:rPr>
          <w:u w:val="single"/>
        </w:rPr>
        <w:t>in 2018, when</w:t>
      </w:r>
      <w:r w:rsidRPr="00877987">
        <w:rPr>
          <w:u w:val="single"/>
        </w:rPr>
        <w:t xml:space="preserve"> </w:t>
      </w:r>
      <w:hyperlink r:id="rId14" w:history="1">
        <w:r w:rsidRPr="00200B61">
          <w:rPr>
            <w:rStyle w:val="Hyperlink"/>
            <w:color w:val="000000" w:themeColor="text1"/>
          </w:rPr>
          <w:t>Xi</w:t>
        </w:r>
      </w:hyperlink>
      <w:r w:rsidRPr="00877987">
        <w:rPr>
          <w:color w:val="000000" w:themeColor="text1"/>
          <w:u w:val="single"/>
        </w:rPr>
        <w:t xml:space="preserve"> </w:t>
      </w:r>
      <w:r w:rsidRPr="00200B61">
        <w:rPr>
          <w:u w:val="single"/>
        </w:rPr>
        <w:t>overturned the Chinese Communist Party’s long-standing rules</w:t>
      </w:r>
      <w:r w:rsidRPr="00200B61">
        <w:rPr>
          <w:sz w:val="16"/>
        </w:rPr>
        <w:t xml:space="preserve"> and laid the groundwork to make him, in effect, dictator for life, the </w:t>
      </w:r>
      <w:r w:rsidRPr="00200B61">
        <w:rPr>
          <w:u w:val="single"/>
        </w:rPr>
        <w:t xml:space="preserve">world simply </w:t>
      </w:r>
      <w:r w:rsidRPr="00200B61">
        <w:rPr>
          <w:sz w:val="16"/>
        </w:rPr>
        <w:t xml:space="preserve">shrugged. People across many parts of the world seem to expect more of the United States than they do of China, invariably </w:t>
      </w:r>
      <w:r w:rsidRPr="00544DEC">
        <w:rPr>
          <w:highlight w:val="cyan"/>
          <w:u w:val="single"/>
        </w:rPr>
        <w:t>measuring U.S. actions against the standard of</w:t>
      </w:r>
      <w:r w:rsidRPr="00200B61">
        <w:rPr>
          <w:u w:val="single"/>
        </w:rPr>
        <w:t xml:space="preserve"> avowed </w:t>
      </w:r>
      <w:r w:rsidRPr="00544DEC">
        <w:rPr>
          <w:highlight w:val="cyan"/>
          <w:u w:val="single"/>
        </w:rPr>
        <w:t>American principles</w:t>
      </w:r>
      <w:r w:rsidRPr="00200B61">
        <w:rPr>
          <w:sz w:val="16"/>
        </w:rPr>
        <w:t xml:space="preserve"> and ideals. As the political scientist Samuel Huntington once observed: </w:t>
      </w:r>
      <w:r w:rsidRPr="00544DEC">
        <w:rPr>
          <w:highlight w:val="cyan"/>
          <w:u w:val="single"/>
        </w:rPr>
        <w:t>“America is not a lie, it is a disappointment. But</w:t>
      </w:r>
      <w:r w:rsidRPr="00200B61">
        <w:rPr>
          <w:u w:val="single"/>
        </w:rPr>
        <w:t xml:space="preserve"> it can be a disappointment only because </w:t>
      </w:r>
      <w:r w:rsidRPr="00544DEC">
        <w:rPr>
          <w:highlight w:val="cyan"/>
          <w:u w:val="single"/>
        </w:rPr>
        <w:t>it is also a hope.”</w:t>
      </w:r>
      <w:r w:rsidRPr="00877987">
        <w:rPr>
          <w:u w:val="single"/>
        </w:rPr>
        <w:t xml:space="preserve"> </w:t>
      </w:r>
    </w:p>
    <w:p w:rsidR="00561534" w:rsidRPr="00200B61" w:rsidRDefault="00561534" w:rsidP="00561534">
      <w:pPr>
        <w:rPr>
          <w:sz w:val="16"/>
        </w:rPr>
      </w:pPr>
      <w:r w:rsidRPr="00544DEC">
        <w:rPr>
          <w:b/>
          <w:bCs/>
          <w:highlight w:val="cyan"/>
          <w:u w:val="single"/>
        </w:rPr>
        <w:t>What will keep the U</w:t>
      </w:r>
      <w:r w:rsidRPr="00200B61">
        <w:rPr>
          <w:b/>
          <w:bCs/>
          <w:u w:val="single"/>
        </w:rPr>
        <w:t xml:space="preserve">nited </w:t>
      </w:r>
      <w:r w:rsidRPr="00544DEC">
        <w:rPr>
          <w:b/>
          <w:bCs/>
          <w:highlight w:val="cyan"/>
          <w:u w:val="single"/>
        </w:rPr>
        <w:t>S</w:t>
      </w:r>
      <w:r w:rsidRPr="00200B61">
        <w:rPr>
          <w:b/>
          <w:bCs/>
          <w:u w:val="single"/>
        </w:rPr>
        <w:t xml:space="preserve">tates </w:t>
      </w:r>
      <w:r w:rsidRPr="00544DEC">
        <w:rPr>
          <w:b/>
          <w:bCs/>
          <w:highlight w:val="cyan"/>
          <w:u w:val="single"/>
        </w:rPr>
        <w:t>at the center of</w:t>
      </w:r>
      <w:r w:rsidRPr="00200B61">
        <w:rPr>
          <w:b/>
          <w:bCs/>
          <w:u w:val="single"/>
        </w:rPr>
        <w:t xml:space="preserve"> world </w:t>
      </w:r>
      <w:r w:rsidRPr="00544DEC">
        <w:rPr>
          <w:b/>
          <w:bCs/>
          <w:highlight w:val="cyan"/>
          <w:u w:val="single"/>
        </w:rPr>
        <w:t>politics is its capacity to do better</w:t>
      </w:r>
      <w:r w:rsidRPr="00200B61">
        <w:rPr>
          <w:b/>
          <w:bCs/>
          <w:u w:val="single"/>
        </w:rPr>
        <w:t>.</w:t>
      </w:r>
      <w:r w:rsidRPr="00200B61">
        <w:rPr>
          <w:u w:val="single"/>
        </w:rPr>
        <w:t xml:space="preserve"> The country has never fully lived up to its liberal ideals, and when it commends these ideals to others, it looks painfully hypocritical. But </w:t>
      </w:r>
      <w:r w:rsidRPr="00544DEC">
        <w:rPr>
          <w:highlight w:val="cyan"/>
          <w:u w:val="single"/>
        </w:rPr>
        <w:t>hypocrisy is a feature, not a bug, of liberal order</w:t>
      </w:r>
      <w:r w:rsidRPr="00200B61">
        <w:rPr>
          <w:u w:val="single"/>
        </w:rPr>
        <w:t>, and need not be an impediment to making the liberal order better.</w:t>
      </w:r>
      <w:r w:rsidRPr="00200B61">
        <w:rPr>
          <w:sz w:val="16"/>
        </w:rPr>
        <w:t xml:space="preserve"> The </w:t>
      </w:r>
      <w:r w:rsidRPr="00200B61">
        <w:rPr>
          <w:u w:val="single"/>
        </w:rPr>
        <w:t>order over which the United States has presided since World War II has moved the world forward</w:t>
      </w:r>
      <w:r w:rsidRPr="00200B61">
        <w:rPr>
          <w:sz w:val="16"/>
        </w:rPr>
        <w:t xml:space="preserve">, and if </w:t>
      </w:r>
      <w:r w:rsidRPr="00544DEC">
        <w:rPr>
          <w:highlight w:val="cyan"/>
          <w:u w:val="single"/>
        </w:rPr>
        <w:t xml:space="preserve">people </w:t>
      </w:r>
      <w:r w:rsidRPr="00544DEC">
        <w:rPr>
          <w:u w:val="single"/>
        </w:rPr>
        <w:t xml:space="preserve">around the globe </w:t>
      </w:r>
      <w:r w:rsidRPr="00544DEC">
        <w:rPr>
          <w:highlight w:val="cyan"/>
          <w:u w:val="single"/>
        </w:rPr>
        <w:t>want</w:t>
      </w:r>
      <w:r w:rsidRPr="00200B61">
        <w:rPr>
          <w:u w:val="single"/>
        </w:rPr>
        <w:t xml:space="preserve"> a </w:t>
      </w:r>
      <w:r w:rsidRPr="00544DEC">
        <w:rPr>
          <w:highlight w:val="cyan"/>
          <w:u w:val="single"/>
        </w:rPr>
        <w:t>better</w:t>
      </w:r>
      <w:r w:rsidRPr="00200B61">
        <w:rPr>
          <w:u w:val="single"/>
        </w:rPr>
        <w:t xml:space="preserve"> world </w:t>
      </w:r>
      <w:r w:rsidRPr="00544DEC">
        <w:rPr>
          <w:highlight w:val="cyan"/>
          <w:u w:val="single"/>
        </w:rPr>
        <w:t>order</w:t>
      </w:r>
      <w:r w:rsidRPr="00200B61">
        <w:rPr>
          <w:sz w:val="16"/>
        </w:rPr>
        <w:t xml:space="preserve"> that supports greater cooperation and social and economic advancement, they will </w:t>
      </w:r>
      <w:r w:rsidRPr="00200B61">
        <w:rPr>
          <w:u w:val="single"/>
        </w:rPr>
        <w:t>w</w:t>
      </w:r>
      <w:r w:rsidRPr="00544DEC">
        <w:rPr>
          <w:highlight w:val="cyan"/>
          <w:u w:val="single"/>
        </w:rPr>
        <w:t>ant to improve on this U.S</w:t>
      </w:r>
      <w:r w:rsidRPr="00200B61">
        <w:rPr>
          <w:u w:val="single"/>
        </w:rPr>
        <w:t xml:space="preserve">.-led </w:t>
      </w:r>
      <w:r w:rsidRPr="00544DEC">
        <w:rPr>
          <w:highlight w:val="cyan"/>
          <w:u w:val="single"/>
        </w:rPr>
        <w:t>system</w:t>
      </w:r>
      <w:r w:rsidRPr="00200B61">
        <w:rPr>
          <w:u w:val="single"/>
        </w:rPr>
        <w:t>, not dispense with it</w:t>
      </w:r>
      <w:r w:rsidRPr="00200B61">
        <w:rPr>
          <w:sz w:val="16"/>
        </w:rPr>
        <w:t>.</w:t>
      </w:r>
      <w:r w:rsidRPr="00877987">
        <w:rPr>
          <w:sz w:val="16"/>
        </w:rPr>
        <w:t xml:space="preserve"> </w:t>
      </w:r>
    </w:p>
    <w:p w:rsidR="00561534" w:rsidRDefault="00561534" w:rsidP="00561534">
      <w:pPr>
        <w:rPr>
          <w:b/>
          <w:bCs/>
          <w:u w:val="single"/>
        </w:rPr>
      </w:pPr>
      <w:r w:rsidRPr="00200B61">
        <w:rPr>
          <w:sz w:val="16"/>
        </w:rPr>
        <w:t xml:space="preserve">The </w:t>
      </w:r>
      <w:r w:rsidRPr="00544DEC">
        <w:rPr>
          <w:highlight w:val="cyan"/>
          <w:u w:val="single"/>
        </w:rPr>
        <w:t>crises over Taiwan and Ukraine underline this fact</w:t>
      </w:r>
      <w:r w:rsidRPr="00200B61">
        <w:rPr>
          <w:sz w:val="16"/>
        </w:rPr>
        <w:t xml:space="preserve">. In both cases, China and Russia are seeking to draw unwilling open societies into their orbit. The </w:t>
      </w:r>
      <w:r w:rsidRPr="00200B61">
        <w:rPr>
          <w:u w:val="single"/>
        </w:rPr>
        <w:t xml:space="preserve">people of </w:t>
      </w:r>
      <w:r w:rsidRPr="00544DEC">
        <w:rPr>
          <w:highlight w:val="cyan"/>
          <w:u w:val="single"/>
        </w:rPr>
        <w:t>Taiwan</w:t>
      </w:r>
      <w:r w:rsidRPr="00200B61">
        <w:rPr>
          <w:sz w:val="16"/>
        </w:rPr>
        <w:t xml:space="preserve"> look at the plight of Hong Kong and, not surprisingly, are </w:t>
      </w:r>
      <w:r w:rsidRPr="00544DEC">
        <w:rPr>
          <w:highlight w:val="cyan"/>
          <w:u w:val="single"/>
        </w:rPr>
        <w:t>horrified at</w:t>
      </w:r>
      <w:r w:rsidRPr="00200B61">
        <w:rPr>
          <w:u w:val="single"/>
        </w:rPr>
        <w:t xml:space="preserve"> the prospect of </w:t>
      </w:r>
      <w:r w:rsidRPr="00544DEC">
        <w:rPr>
          <w:highlight w:val="cyan"/>
          <w:u w:val="single"/>
        </w:rPr>
        <w:t>being incorporated into</w:t>
      </w:r>
      <w:r w:rsidRPr="00200B61">
        <w:rPr>
          <w:sz w:val="16"/>
        </w:rPr>
        <w:t xml:space="preserve"> a country ruled by a </w:t>
      </w:r>
      <w:r w:rsidRPr="00544DEC">
        <w:rPr>
          <w:highlight w:val="cyan"/>
          <w:u w:val="single"/>
        </w:rPr>
        <w:t>Chinese dictatorship</w:t>
      </w:r>
      <w:r w:rsidRPr="00200B61">
        <w:rPr>
          <w:sz w:val="16"/>
        </w:rPr>
        <w:t xml:space="preserve">. The people of an embattled democratic </w:t>
      </w:r>
      <w:r w:rsidRPr="00544DEC">
        <w:rPr>
          <w:highlight w:val="cyan"/>
          <w:u w:val="single"/>
        </w:rPr>
        <w:t>Ukraine see a brighter future in</w:t>
      </w:r>
      <w:r w:rsidRPr="00200B61">
        <w:rPr>
          <w:sz w:val="16"/>
        </w:rPr>
        <w:t xml:space="preserve"> greater </w:t>
      </w:r>
      <w:r w:rsidRPr="00200B61">
        <w:rPr>
          <w:u w:val="single"/>
        </w:rPr>
        <w:t>integration into</w:t>
      </w:r>
      <w:r w:rsidRPr="00200B61">
        <w:rPr>
          <w:sz w:val="16"/>
        </w:rPr>
        <w:t xml:space="preserve"> the European Union and </w:t>
      </w:r>
      <w:r w:rsidRPr="00544DEC">
        <w:rPr>
          <w:highlight w:val="cyan"/>
          <w:u w:val="single"/>
        </w:rPr>
        <w:t>the West</w:t>
      </w:r>
      <w:r w:rsidRPr="00200B61">
        <w:rPr>
          <w:sz w:val="16"/>
        </w:rPr>
        <w:t>. That China is ramping up pressure on</w:t>
      </w:r>
      <w:r w:rsidRPr="00877987">
        <w:rPr>
          <w:sz w:val="16"/>
        </w:rPr>
        <w:t xml:space="preserve"> </w:t>
      </w:r>
      <w:hyperlink r:id="rId15" w:history="1">
        <w:r w:rsidRPr="00200B61">
          <w:rPr>
            <w:rStyle w:val="Hyperlink"/>
            <w:color w:val="000000" w:themeColor="text1"/>
          </w:rPr>
          <w:t>Taiwan</w:t>
        </w:r>
      </w:hyperlink>
      <w:r w:rsidRPr="00877987">
        <w:rPr>
          <w:color w:val="000000" w:themeColor="text1"/>
          <w:sz w:val="16"/>
        </w:rPr>
        <w:t xml:space="preserve"> </w:t>
      </w:r>
      <w:r w:rsidRPr="00200B61">
        <w:rPr>
          <w:sz w:val="16"/>
        </w:rPr>
        <w:t xml:space="preserve">and </w:t>
      </w:r>
      <w:r w:rsidRPr="00200B61">
        <w:rPr>
          <w:u w:val="single"/>
        </w:rPr>
        <w:t xml:space="preserve">that Russia sought to yoke Ukraine to its sphere of influence </w:t>
      </w:r>
      <w:r w:rsidRPr="00544DEC">
        <w:rPr>
          <w:highlight w:val="cyan"/>
          <w:u w:val="single"/>
        </w:rPr>
        <w:t>does not suggest American decline</w:t>
      </w:r>
      <w:r w:rsidRPr="00200B61">
        <w:rPr>
          <w:sz w:val="16"/>
        </w:rPr>
        <w:t xml:space="preserve"> or the collapse of liberal order. </w:t>
      </w:r>
      <w:r w:rsidRPr="00200B61">
        <w:rPr>
          <w:u w:val="single"/>
        </w:rPr>
        <w:t>On the contrary</w:t>
      </w:r>
      <w:r w:rsidRPr="00200B61">
        <w:rPr>
          <w:sz w:val="16"/>
        </w:rPr>
        <w:t xml:space="preserve">, the crises exist because Taiwanese and Ukrainian societies want to be part of a global liberal system. Putin famously groused that the liberal idea is becoming obsolete. In reality, </w:t>
      </w:r>
      <w:r w:rsidRPr="00544DEC">
        <w:rPr>
          <w:b/>
          <w:bCs/>
          <w:highlight w:val="cyan"/>
          <w:u w:val="single"/>
        </w:rPr>
        <w:t>the liberal idea</w:t>
      </w:r>
      <w:r w:rsidRPr="00200B61">
        <w:rPr>
          <w:b/>
          <w:bCs/>
          <w:u w:val="single"/>
        </w:rPr>
        <w:t xml:space="preserve"> still </w:t>
      </w:r>
      <w:r w:rsidRPr="00544DEC">
        <w:rPr>
          <w:b/>
          <w:bCs/>
          <w:highlight w:val="cyan"/>
          <w:u w:val="single"/>
        </w:rPr>
        <w:t>has a long life ahead</w:t>
      </w:r>
      <w:r w:rsidRPr="00200B61">
        <w:rPr>
          <w:b/>
          <w:bCs/>
          <w:u w:val="single"/>
        </w:rPr>
        <w:t xml:space="preserve"> of it.</w:t>
      </w:r>
    </w:p>
    <w:p w:rsidR="00561534" w:rsidRDefault="00561534" w:rsidP="00A94073">
      <w:pPr>
        <w:pStyle w:val="Heading2"/>
      </w:pPr>
      <w:r>
        <w:t>AT: Dollar Declining</w:t>
      </w:r>
    </w:p>
    <w:p w:rsidR="00561534" w:rsidRPr="007E34FF" w:rsidRDefault="00561534" w:rsidP="00561534">
      <w:pPr>
        <w:pStyle w:val="Heading4"/>
      </w:pPr>
      <w:r>
        <w:t>Dollar still dominates – poor incentives to diversify away.</w:t>
      </w:r>
    </w:p>
    <w:p w:rsidR="00561534" w:rsidRPr="007E34FF" w:rsidRDefault="00561534" w:rsidP="00561534">
      <w:r>
        <w:t xml:space="preserve">Carla </w:t>
      </w:r>
      <w:r w:rsidRPr="007E34FF">
        <w:rPr>
          <w:rStyle w:val="Style13ptBold"/>
        </w:rPr>
        <w:t>Norrlöf</w:t>
      </w:r>
      <w:r>
        <w:t xml:space="preserve"> </w:t>
      </w:r>
      <w:r w:rsidRPr="007E34FF">
        <w:rPr>
          <w:rStyle w:val="Style13ptBold"/>
        </w:rPr>
        <w:t>23</w:t>
      </w:r>
      <w:r>
        <w:t>, Senior Fellow at the Atlantic Council and Professor of Political Science at the University of Toronto, 2-21-2023, Foreign Affairs, "The Dollar Still Dominates," https://www.foreignaffairs.com/united-states/dollar-still-dominates //AS</w:t>
      </w:r>
    </w:p>
    <w:p w:rsidR="00561534" w:rsidRPr="007E34FF" w:rsidRDefault="00561534" w:rsidP="00561534">
      <w:pPr>
        <w:rPr>
          <w:u w:val="single"/>
        </w:rPr>
      </w:pPr>
      <w:r w:rsidRPr="007E34FF">
        <w:rPr>
          <w:sz w:val="16"/>
        </w:rPr>
        <w:t xml:space="preserve">The </w:t>
      </w:r>
      <w:r w:rsidRPr="003E62BC">
        <w:rPr>
          <w:highlight w:val="cyan"/>
          <w:u w:val="single"/>
        </w:rPr>
        <w:t>centrality of the U.S. dollar</w:t>
      </w:r>
      <w:r w:rsidRPr="007E34FF">
        <w:rPr>
          <w:u w:val="single"/>
        </w:rPr>
        <w:t xml:space="preserve"> in world affairs </w:t>
      </w:r>
      <w:r w:rsidRPr="003E62BC">
        <w:rPr>
          <w:highlight w:val="cyan"/>
          <w:u w:val="single"/>
        </w:rPr>
        <w:t>is</w:t>
      </w:r>
      <w:r w:rsidRPr="007E34FF">
        <w:rPr>
          <w:u w:val="single"/>
        </w:rPr>
        <w:t xml:space="preserve"> mainly </w:t>
      </w:r>
      <w:r w:rsidRPr="003E62BC">
        <w:rPr>
          <w:highlight w:val="cyan"/>
          <w:u w:val="single"/>
        </w:rPr>
        <w:t>determined by econ</w:t>
      </w:r>
      <w:r w:rsidRPr="003E62BC">
        <w:rPr>
          <w:u w:val="single"/>
        </w:rPr>
        <w:t xml:space="preserve">omic </w:t>
      </w:r>
      <w:r w:rsidRPr="003E62BC">
        <w:rPr>
          <w:highlight w:val="cyan"/>
          <w:u w:val="single"/>
        </w:rPr>
        <w:t>factors</w:t>
      </w:r>
      <w:r w:rsidRPr="007E34FF">
        <w:rPr>
          <w:sz w:val="16"/>
        </w:rPr>
        <w:t xml:space="preserve">, but geopolitical forces are threatening to weaken its top spot in the currency hierarchy. U.S. sanctions in response to Russia’s invasion of Ukraine have pushed some countries to further reduce their reliance on the dollar. </w:t>
      </w:r>
      <w:r w:rsidRPr="003E62BC">
        <w:rPr>
          <w:highlight w:val="cyan"/>
          <w:u w:val="single"/>
        </w:rPr>
        <w:t>The</w:t>
      </w:r>
      <w:r w:rsidRPr="007E34FF">
        <w:rPr>
          <w:u w:val="single"/>
        </w:rPr>
        <w:t xml:space="preserve"> geopolitical </w:t>
      </w:r>
      <w:r w:rsidRPr="003E62BC">
        <w:rPr>
          <w:highlight w:val="cyan"/>
          <w:u w:val="single"/>
        </w:rPr>
        <w:t>tug of war between allies</w:t>
      </w:r>
      <w:r w:rsidRPr="007E34FF">
        <w:rPr>
          <w:u w:val="single"/>
        </w:rPr>
        <w:t xml:space="preserve"> and foes, liberal and illiberal states </w:t>
      </w:r>
      <w:proofErr w:type="gramStart"/>
      <w:r w:rsidRPr="003E62BC">
        <w:rPr>
          <w:highlight w:val="cyan"/>
          <w:u w:val="single"/>
        </w:rPr>
        <w:t>carries</w:t>
      </w:r>
      <w:proofErr w:type="gramEnd"/>
      <w:r w:rsidRPr="003E62BC">
        <w:rPr>
          <w:highlight w:val="cyan"/>
          <w:u w:val="single"/>
        </w:rPr>
        <w:t xml:space="preserve"> high stakes</w:t>
      </w:r>
      <w:r w:rsidRPr="007E34FF">
        <w:rPr>
          <w:u w:val="single"/>
        </w:rPr>
        <w:t xml:space="preserve">. “Great powers have great currencies,” </w:t>
      </w:r>
      <w:r w:rsidRPr="007E34FF">
        <w:rPr>
          <w:sz w:val="16"/>
        </w:rPr>
        <w:t xml:space="preserve">quipped the Nobel laureate Robert Mundell. If the currency system were to become multipolar, U.S. monetary perks would recede, as would the </w:t>
      </w:r>
      <w:r w:rsidRPr="003E62BC">
        <w:rPr>
          <w:highlight w:val="cyan"/>
          <w:u w:val="single"/>
        </w:rPr>
        <w:t>U</w:t>
      </w:r>
      <w:r w:rsidRPr="007E34FF">
        <w:rPr>
          <w:u w:val="single"/>
        </w:rPr>
        <w:t xml:space="preserve">nited </w:t>
      </w:r>
      <w:r w:rsidRPr="003E62BC">
        <w:rPr>
          <w:highlight w:val="cyan"/>
          <w:u w:val="single"/>
        </w:rPr>
        <w:t>S</w:t>
      </w:r>
      <w:r w:rsidRPr="007E34FF">
        <w:rPr>
          <w:u w:val="single"/>
        </w:rPr>
        <w:t xml:space="preserve">tates’ global </w:t>
      </w:r>
      <w:r w:rsidRPr="003E62BC">
        <w:rPr>
          <w:highlight w:val="cyan"/>
          <w:u w:val="single"/>
        </w:rPr>
        <w:t>econ</w:t>
      </w:r>
      <w:r w:rsidRPr="003E62BC">
        <w:rPr>
          <w:u w:val="single"/>
        </w:rPr>
        <w:t xml:space="preserve">omic </w:t>
      </w:r>
      <w:r w:rsidRPr="003E62BC">
        <w:rPr>
          <w:highlight w:val="cyan"/>
          <w:u w:val="single"/>
        </w:rPr>
        <w:t>influence and</w:t>
      </w:r>
      <w:r w:rsidRPr="007E34FF">
        <w:rPr>
          <w:u w:val="single"/>
        </w:rPr>
        <w:t xml:space="preserve"> its </w:t>
      </w:r>
      <w:r w:rsidRPr="003E62BC">
        <w:rPr>
          <w:highlight w:val="cyan"/>
          <w:u w:val="single"/>
        </w:rPr>
        <w:t>ability to use dollars as an alt</w:t>
      </w:r>
      <w:r w:rsidRPr="007E34FF">
        <w:rPr>
          <w:u w:val="single"/>
        </w:rPr>
        <w:t xml:space="preserve">ernative </w:t>
      </w:r>
      <w:r w:rsidRPr="003E62BC">
        <w:rPr>
          <w:highlight w:val="cyan"/>
          <w:u w:val="single"/>
        </w:rPr>
        <w:t>to</w:t>
      </w:r>
      <w:r w:rsidRPr="007E34FF">
        <w:rPr>
          <w:u w:val="single"/>
        </w:rPr>
        <w:t xml:space="preserve"> military </w:t>
      </w:r>
      <w:r w:rsidRPr="003E62BC">
        <w:rPr>
          <w:highlight w:val="cyan"/>
          <w:u w:val="single"/>
        </w:rPr>
        <w:t>force</w:t>
      </w:r>
      <w:r w:rsidRPr="007E34FF">
        <w:rPr>
          <w:u w:val="single"/>
        </w:rPr>
        <w:t xml:space="preserve"> when policing international order.</w:t>
      </w:r>
    </w:p>
    <w:p w:rsidR="00561534" w:rsidRPr="008C267B" w:rsidRDefault="00561534" w:rsidP="00561534">
      <w:pPr>
        <w:rPr>
          <w:u w:val="single"/>
        </w:rPr>
      </w:pPr>
      <w:r w:rsidRPr="007E34FF">
        <w:rPr>
          <w:sz w:val="16"/>
        </w:rPr>
        <w:t xml:space="preserve">A more fragmented global economy in which security partnerships determine economic relations is coming into view. </w:t>
      </w:r>
      <w:r w:rsidRPr="007E34FF">
        <w:rPr>
          <w:u w:val="single"/>
        </w:rPr>
        <w:t xml:space="preserve">But an </w:t>
      </w:r>
      <w:r w:rsidRPr="003E62BC">
        <w:rPr>
          <w:highlight w:val="cyan"/>
          <w:u w:val="single"/>
        </w:rPr>
        <w:t>end to the dollar’s dominance is</w:t>
      </w:r>
      <w:r w:rsidRPr="007E34FF">
        <w:rPr>
          <w:u w:val="single"/>
        </w:rPr>
        <w:t xml:space="preserve"> still </w:t>
      </w:r>
      <w:r w:rsidRPr="003E62BC">
        <w:rPr>
          <w:highlight w:val="cyan"/>
          <w:u w:val="single"/>
        </w:rPr>
        <w:t>unlikely</w:t>
      </w:r>
      <w:r w:rsidRPr="007E34FF">
        <w:rPr>
          <w:u w:val="single"/>
        </w:rPr>
        <w:t xml:space="preserve">. Countries participating in the sanctions against Russia or benefiting from U.S. currency coercion aimed at upholding the liberal international order’s core principle of nonaggression have no incentives to diversify away from the dollar. </w:t>
      </w:r>
      <w:r w:rsidRPr="003E62BC">
        <w:rPr>
          <w:highlight w:val="cyan"/>
          <w:u w:val="single"/>
        </w:rPr>
        <w:t>Even countries opposing</w:t>
      </w:r>
      <w:r w:rsidRPr="007E34FF">
        <w:rPr>
          <w:u w:val="single"/>
        </w:rPr>
        <w:t xml:space="preserve"> Western </w:t>
      </w:r>
      <w:r w:rsidRPr="003E62BC">
        <w:rPr>
          <w:highlight w:val="cyan"/>
          <w:u w:val="single"/>
        </w:rPr>
        <w:t>sanctions are likely to stick with the dollar to preserve</w:t>
      </w:r>
      <w:r w:rsidRPr="007E34FF">
        <w:rPr>
          <w:u w:val="single"/>
        </w:rPr>
        <w:t xml:space="preserve"> their own </w:t>
      </w:r>
      <w:r w:rsidRPr="003E62BC">
        <w:rPr>
          <w:highlight w:val="cyan"/>
          <w:u w:val="single"/>
        </w:rPr>
        <w:t>security and U.S</w:t>
      </w:r>
      <w:r w:rsidRPr="007E34FF">
        <w:rPr>
          <w:u w:val="single"/>
        </w:rPr>
        <w:t xml:space="preserve">. security </w:t>
      </w:r>
      <w:r w:rsidRPr="003E62BC">
        <w:rPr>
          <w:highlight w:val="cyan"/>
          <w:u w:val="single"/>
        </w:rPr>
        <w:t>guarantees</w:t>
      </w:r>
      <w:r w:rsidRPr="007E34FF">
        <w:rPr>
          <w:u w:val="single"/>
        </w:rPr>
        <w:t xml:space="preserve"> in a hardening geopolitical climate.</w:t>
      </w:r>
    </w:p>
    <w:p w:rsidR="00561534" w:rsidRDefault="00561534" w:rsidP="00561534">
      <w:pPr>
        <w:pStyle w:val="Heading4"/>
      </w:pPr>
      <w:r>
        <w:t>Other currencies aren’t a risk – stats.</w:t>
      </w:r>
    </w:p>
    <w:p w:rsidR="00561534" w:rsidRDefault="00561534" w:rsidP="00561534">
      <w:r>
        <w:t xml:space="preserve">Marcus </w:t>
      </w:r>
      <w:r w:rsidRPr="00E4201E">
        <w:rPr>
          <w:rStyle w:val="Style13ptBold"/>
        </w:rPr>
        <w:t>Ashworth 23</w:t>
      </w:r>
      <w:r>
        <w:t>, 1-29-2023, Bloomberg Opinion columnist covering European markets, Washington Post, "The Dollar Will Vanquish Pretenders to Its Throne," https://www.washingtonpost.com/business/energy/the-dollar-will-vanquish-pretenders-to-its-throne/2023/01/26/3a58355e-9d39-11ed-93e0-38551e88239c_story.html //AS</w:t>
      </w:r>
    </w:p>
    <w:p w:rsidR="00561534" w:rsidRPr="00E4201E" w:rsidRDefault="00561534" w:rsidP="00561534">
      <w:pPr>
        <w:rPr>
          <w:u w:val="single"/>
        </w:rPr>
      </w:pPr>
      <w:r w:rsidRPr="00C15DEE">
        <w:rPr>
          <w:sz w:val="16"/>
        </w:rPr>
        <w:t xml:space="preserve">The </w:t>
      </w:r>
      <w:r w:rsidRPr="00E4201E">
        <w:rPr>
          <w:u w:val="single"/>
        </w:rPr>
        <w:t xml:space="preserve">obvious </w:t>
      </w:r>
      <w:r w:rsidRPr="003E62BC">
        <w:rPr>
          <w:highlight w:val="cyan"/>
          <w:u w:val="single"/>
        </w:rPr>
        <w:t xml:space="preserve">advantages for the buck are </w:t>
      </w:r>
      <w:r w:rsidRPr="003E62BC">
        <w:rPr>
          <w:b/>
          <w:bCs/>
          <w:highlight w:val="cyan"/>
          <w:u w:val="single"/>
        </w:rPr>
        <w:t>familiarity and scale</w:t>
      </w:r>
      <w:r w:rsidRPr="00E4201E">
        <w:rPr>
          <w:u w:val="single"/>
        </w:rPr>
        <w:t xml:space="preserve">. Size matters: </w:t>
      </w:r>
      <w:r w:rsidRPr="00E4201E">
        <w:rPr>
          <w:b/>
          <w:bCs/>
          <w:u w:val="single"/>
        </w:rPr>
        <w:t xml:space="preserve">Around </w:t>
      </w:r>
      <w:r w:rsidRPr="003E62BC">
        <w:rPr>
          <w:b/>
          <w:bCs/>
          <w:highlight w:val="cyan"/>
          <w:u w:val="single"/>
        </w:rPr>
        <w:t>40% of global trade</w:t>
      </w:r>
      <w:r w:rsidRPr="00E4201E">
        <w:rPr>
          <w:b/>
          <w:bCs/>
          <w:u w:val="single"/>
        </w:rPr>
        <w:t xml:space="preserve"> </w:t>
      </w:r>
      <w:r w:rsidRPr="003E62BC">
        <w:rPr>
          <w:b/>
          <w:bCs/>
          <w:highlight w:val="cyan"/>
          <w:u w:val="single"/>
        </w:rPr>
        <w:t>is</w:t>
      </w:r>
      <w:r w:rsidRPr="00E4201E">
        <w:rPr>
          <w:b/>
          <w:bCs/>
          <w:u w:val="single"/>
        </w:rPr>
        <w:t xml:space="preserve"> invoiced in </w:t>
      </w:r>
      <w:r w:rsidRPr="003E62BC">
        <w:rPr>
          <w:b/>
          <w:bCs/>
          <w:highlight w:val="cyan"/>
          <w:u w:val="single"/>
        </w:rPr>
        <w:t>dollars</w:t>
      </w:r>
      <w:r w:rsidRPr="00E4201E">
        <w:rPr>
          <w:u w:val="single"/>
        </w:rPr>
        <w:t>, four times larger than the US share of global trade</w:t>
      </w:r>
      <w:r w:rsidRPr="00C15DEE">
        <w:rPr>
          <w:sz w:val="16"/>
        </w:rPr>
        <w:t xml:space="preserve">. The </w:t>
      </w:r>
      <w:r w:rsidRPr="00E4201E">
        <w:rPr>
          <w:u w:val="single"/>
        </w:rPr>
        <w:t xml:space="preserve">greenback accounts for 42% of volume across the SWIFT network for interbank transactions. </w:t>
      </w:r>
      <w:r w:rsidRPr="00503E0D">
        <w:rPr>
          <w:highlight w:val="cyan"/>
          <w:u w:val="single"/>
        </w:rPr>
        <w:t xml:space="preserve">The </w:t>
      </w:r>
      <w:r w:rsidRPr="00503E0D">
        <w:rPr>
          <w:b/>
          <w:bCs/>
          <w:highlight w:val="cyan"/>
          <w:u w:val="single"/>
        </w:rPr>
        <w:t>yuan’s share is 2%.</w:t>
      </w:r>
      <w:r w:rsidRPr="00C15DEE">
        <w:rPr>
          <w:sz w:val="16"/>
        </w:rPr>
        <w:t xml:space="preserve"> The euro conducts an impressive 36%, but this is mostly intra-euro zone business between the common currency’s 20 members. The </w:t>
      </w:r>
      <w:r w:rsidRPr="00503E0D">
        <w:rPr>
          <w:b/>
          <w:bCs/>
          <w:highlight w:val="cyan"/>
          <w:u w:val="single"/>
        </w:rPr>
        <w:t>euro’s share</w:t>
      </w:r>
      <w:r w:rsidRPr="00E4201E">
        <w:rPr>
          <w:b/>
          <w:bCs/>
          <w:u w:val="single"/>
        </w:rPr>
        <w:t xml:space="preserve"> of global trade </w:t>
      </w:r>
      <w:r w:rsidRPr="00503E0D">
        <w:rPr>
          <w:b/>
          <w:bCs/>
          <w:highlight w:val="cyan"/>
          <w:u w:val="single"/>
        </w:rPr>
        <w:t>is</w:t>
      </w:r>
      <w:r w:rsidRPr="00E4201E">
        <w:rPr>
          <w:b/>
          <w:bCs/>
          <w:u w:val="single"/>
        </w:rPr>
        <w:t xml:space="preserve"> a more modest </w:t>
      </w:r>
      <w:r w:rsidRPr="00503E0D">
        <w:rPr>
          <w:b/>
          <w:bCs/>
          <w:highlight w:val="cyan"/>
          <w:u w:val="single"/>
        </w:rPr>
        <w:t>16%</w:t>
      </w:r>
      <w:r w:rsidRPr="00503E0D">
        <w:rPr>
          <w:highlight w:val="cyan"/>
          <w:u w:val="single"/>
        </w:rPr>
        <w:t xml:space="preserve">. There simply </w:t>
      </w:r>
      <w:r w:rsidRPr="00503E0D">
        <w:rPr>
          <w:b/>
          <w:bCs/>
          <w:highlight w:val="cyan"/>
          <w:u w:val="single"/>
        </w:rPr>
        <w:t>isn’t traction for alt</w:t>
      </w:r>
      <w:r w:rsidRPr="00E4201E">
        <w:rPr>
          <w:b/>
          <w:bCs/>
          <w:u w:val="single"/>
        </w:rPr>
        <w:t>ernative</w:t>
      </w:r>
      <w:r w:rsidRPr="00503E0D">
        <w:rPr>
          <w:b/>
          <w:bCs/>
          <w:highlight w:val="cyan"/>
          <w:u w:val="single"/>
        </w:rPr>
        <w:t>s to the dollar</w:t>
      </w:r>
      <w:r w:rsidRPr="00E4201E">
        <w:rPr>
          <w:u w:val="single"/>
        </w:rPr>
        <w:t xml:space="preserve"> outside respective domestic zones of influence.</w:t>
      </w:r>
    </w:p>
    <w:p w:rsidR="00561534" w:rsidRPr="00F560F4" w:rsidRDefault="00561534" w:rsidP="00561534">
      <w:pPr>
        <w:rPr>
          <w:u w:val="single"/>
        </w:rPr>
      </w:pPr>
      <w:r w:rsidRPr="00C15DEE">
        <w:rPr>
          <w:sz w:val="16"/>
        </w:rPr>
        <w:t xml:space="preserve">The domestic necessity of controlling one’s own currency hugely outweighs the elusive charms of being part of a supranational network; </w:t>
      </w:r>
      <w:r w:rsidRPr="00E4201E">
        <w:rPr>
          <w:u w:val="single"/>
        </w:rPr>
        <w:t xml:space="preserve">witness the </w:t>
      </w:r>
      <w:r w:rsidRPr="00503E0D">
        <w:rPr>
          <w:highlight w:val="cyan"/>
          <w:u w:val="single"/>
        </w:rPr>
        <w:t>doubts</w:t>
      </w:r>
      <w:r w:rsidRPr="00E4201E">
        <w:rPr>
          <w:u w:val="single"/>
        </w:rPr>
        <w:t xml:space="preserve"> that </w:t>
      </w:r>
      <w:r w:rsidRPr="00503E0D">
        <w:rPr>
          <w:highlight w:val="cyan"/>
          <w:u w:val="single"/>
        </w:rPr>
        <w:t>still cling to the euro’s fitness for purpose</w:t>
      </w:r>
      <w:r w:rsidRPr="00E4201E">
        <w:rPr>
          <w:u w:val="single"/>
        </w:rPr>
        <w:t xml:space="preserve"> given the economic gaps</w:t>
      </w:r>
      <w:r w:rsidRPr="00C15DEE">
        <w:rPr>
          <w:sz w:val="16"/>
        </w:rPr>
        <w:t xml:space="preserve"> between its member nations. </w:t>
      </w:r>
      <w:r w:rsidRPr="00E4201E">
        <w:rPr>
          <w:u w:val="single"/>
        </w:rPr>
        <w:t xml:space="preserve">Until and </w:t>
      </w:r>
      <w:r w:rsidRPr="00503E0D">
        <w:rPr>
          <w:highlight w:val="cyan"/>
          <w:u w:val="single"/>
        </w:rPr>
        <w:t>unless</w:t>
      </w:r>
      <w:r w:rsidRPr="00E4201E">
        <w:rPr>
          <w:u w:val="single"/>
        </w:rPr>
        <w:t xml:space="preserve"> the major Asian powers of </w:t>
      </w:r>
      <w:r w:rsidRPr="00503E0D">
        <w:rPr>
          <w:highlight w:val="cyan"/>
          <w:u w:val="single"/>
        </w:rPr>
        <w:t xml:space="preserve">India, China, Japan </w:t>
      </w:r>
      <w:r w:rsidRPr="00503E0D">
        <w:rPr>
          <w:u w:val="single"/>
        </w:rPr>
        <w:t xml:space="preserve">and </w:t>
      </w:r>
      <w:r w:rsidRPr="00503E0D">
        <w:rPr>
          <w:highlight w:val="cyan"/>
          <w:u w:val="single"/>
        </w:rPr>
        <w:t xml:space="preserve">Korea </w:t>
      </w:r>
      <w:r w:rsidRPr="00503E0D">
        <w:rPr>
          <w:u w:val="single"/>
        </w:rPr>
        <w:t xml:space="preserve">decide to </w:t>
      </w:r>
      <w:r w:rsidRPr="00503E0D">
        <w:rPr>
          <w:highlight w:val="cyan"/>
          <w:u w:val="single"/>
        </w:rPr>
        <w:t>create a new currency, the dollar will remain</w:t>
      </w:r>
      <w:r w:rsidRPr="00E4201E">
        <w:rPr>
          <w:u w:val="single"/>
        </w:rPr>
        <w:t xml:space="preserve"> the </w:t>
      </w:r>
      <w:r w:rsidRPr="00E4201E">
        <w:rPr>
          <w:b/>
          <w:bCs/>
          <w:u w:val="single"/>
        </w:rPr>
        <w:t xml:space="preserve">world’s </w:t>
      </w:r>
      <w:r w:rsidRPr="00503E0D">
        <w:rPr>
          <w:b/>
          <w:bCs/>
          <w:highlight w:val="cyan"/>
          <w:u w:val="single"/>
        </w:rPr>
        <w:t>currency of first resort</w:t>
      </w:r>
      <w:r w:rsidRPr="00E4201E">
        <w:rPr>
          <w:u w:val="single"/>
        </w:rPr>
        <w:t xml:space="preserve">. </w:t>
      </w:r>
    </w:p>
    <w:p w:rsidR="00561534" w:rsidRPr="00A24880" w:rsidRDefault="00561534" w:rsidP="00561534">
      <w:pPr>
        <w:pStyle w:val="Heading4"/>
      </w:pPr>
      <w:r>
        <w:t>US is still consumer of last resort – generates demand for dollars – keeps US power high.</w:t>
      </w:r>
    </w:p>
    <w:p w:rsidR="00561534" w:rsidRDefault="00561534" w:rsidP="00561534">
      <w:r>
        <w:t xml:space="preserve">Miguel Otero </w:t>
      </w:r>
      <w:r w:rsidRPr="00A24880">
        <w:rPr>
          <w:rStyle w:val="Style13ptBold"/>
        </w:rPr>
        <w:t>Iglesias 23</w:t>
      </w:r>
      <w:r>
        <w:t>,</w:t>
      </w:r>
      <w:r w:rsidRPr="00A24880">
        <w:t xml:space="preserve"> </w:t>
      </w:r>
      <w:r>
        <w:t>Senior Analyst at the Elcano Royal Institute and Professor at IE School of Global and Public Affairs, 5-30-23,</w:t>
      </w:r>
      <w:r w:rsidRPr="00A24880">
        <w:t xml:space="preserve"> Elcano Royal Institute</w:t>
      </w:r>
      <w:r>
        <w:t>,</w:t>
      </w:r>
      <w:r w:rsidRPr="00A24880">
        <w:t xml:space="preserve"> "Is US dollar hegemony under </w:t>
      </w:r>
      <w:proofErr w:type="gramStart"/>
      <w:r w:rsidRPr="00A24880">
        <w:t>threat?,</w:t>
      </w:r>
      <w:proofErr w:type="gramEnd"/>
      <w:r w:rsidRPr="00A24880">
        <w:t>" https://www.realinstitutoelcano.org/en/analyses/is-us-dollar-hegemony-under-threat/</w:t>
      </w:r>
      <w:r>
        <w:t xml:space="preserve"> //AS</w:t>
      </w:r>
    </w:p>
    <w:p w:rsidR="00561534" w:rsidRPr="00F560F4" w:rsidRDefault="00561534" w:rsidP="00561534">
      <w:pPr>
        <w:rPr>
          <w:sz w:val="16"/>
        </w:rPr>
      </w:pPr>
      <w:r w:rsidRPr="00F560F4">
        <w:rPr>
          <w:sz w:val="16"/>
        </w:rPr>
        <w:t>Nonetheless, structurally speaking,</w:t>
      </w:r>
      <w:r w:rsidRPr="003B599D">
        <w:rPr>
          <w:u w:val="single"/>
        </w:rPr>
        <w:t xml:space="preserve"> </w:t>
      </w:r>
      <w:r w:rsidRPr="00503E0D">
        <w:rPr>
          <w:highlight w:val="cyan"/>
          <w:u w:val="single"/>
        </w:rPr>
        <w:t>the core of US monetary power</w:t>
      </w:r>
      <w:r w:rsidRPr="003B599D">
        <w:rPr>
          <w:u w:val="single"/>
        </w:rPr>
        <w:t xml:space="preserve">, and by extension the lack of China’s capacity to challenge it, </w:t>
      </w:r>
      <w:r w:rsidRPr="00503E0D">
        <w:rPr>
          <w:highlight w:val="cyan"/>
          <w:u w:val="single"/>
        </w:rPr>
        <w:t>lies in its ability</w:t>
      </w:r>
      <w:r w:rsidRPr="003B599D">
        <w:rPr>
          <w:u w:val="single"/>
        </w:rPr>
        <w:t xml:space="preserve"> (and willingness) </w:t>
      </w:r>
      <w:r w:rsidRPr="00503E0D">
        <w:rPr>
          <w:highlight w:val="cyan"/>
          <w:u w:val="single"/>
        </w:rPr>
        <w:t>to run large balance of payment deficits</w:t>
      </w:r>
      <w:r w:rsidRPr="003B599D">
        <w:rPr>
          <w:u w:val="single"/>
        </w:rPr>
        <w:t xml:space="preserve"> to supply the world with its currency. </w:t>
      </w:r>
      <w:r w:rsidRPr="00503E0D">
        <w:rPr>
          <w:rStyle w:val="Emphasis"/>
          <w:highlight w:val="cyan"/>
        </w:rPr>
        <w:t>The US remains the consumer of last resort</w:t>
      </w:r>
      <w:r w:rsidRPr="00F560F4">
        <w:rPr>
          <w:rStyle w:val="Emphasis"/>
        </w:rPr>
        <w:t xml:space="preserve"> of the world economy</w:t>
      </w:r>
      <w:r w:rsidRPr="003B599D">
        <w:rPr>
          <w:u w:val="single"/>
        </w:rPr>
        <w:t xml:space="preserve">, with a current account deficit of US$943.8 billion (or 3.7% of GDP) in 2022, </w:t>
      </w:r>
      <w:r w:rsidRPr="00F560F4">
        <w:rPr>
          <w:sz w:val="16"/>
        </w:rPr>
        <w:t>and the fact is that the</w:t>
      </w:r>
      <w:r w:rsidRPr="003B599D">
        <w:rPr>
          <w:u w:val="single"/>
        </w:rPr>
        <w:t xml:space="preserve"> </w:t>
      </w:r>
      <w:r w:rsidRPr="00503E0D">
        <w:rPr>
          <w:highlight w:val="cyan"/>
          <w:u w:val="single"/>
        </w:rPr>
        <w:t>world is ready to provide it with the necessary credit</w:t>
      </w:r>
      <w:r w:rsidRPr="003B599D">
        <w:rPr>
          <w:u w:val="single"/>
        </w:rPr>
        <w:t xml:space="preserve"> (and thus generate a large demand for dollars) to continue to perform this role –at least for now–.</w:t>
      </w:r>
      <w:r w:rsidRPr="00F560F4">
        <w:rPr>
          <w:sz w:val="16"/>
        </w:rPr>
        <w:t xml:space="preserve"> This would, of course, change if the political deadlock in the US Congress should prevent lifting the debt ceiling and the US were to enter into default. Conclusions What next?</w:t>
      </w:r>
    </w:p>
    <w:p w:rsidR="00561534" w:rsidRPr="00561534" w:rsidRDefault="00561534" w:rsidP="00561534">
      <w:pPr>
        <w:rPr>
          <w:u w:val="single"/>
        </w:rPr>
      </w:pPr>
      <w:r w:rsidRPr="00F560F4">
        <w:rPr>
          <w:sz w:val="16"/>
        </w:rPr>
        <w:t xml:space="preserve">To sum up, </w:t>
      </w:r>
      <w:r w:rsidRPr="00503E0D">
        <w:rPr>
          <w:rStyle w:val="Emphasis"/>
          <w:highlight w:val="cyan"/>
        </w:rPr>
        <w:t>the dollar remains dominant</w:t>
      </w:r>
      <w:r w:rsidRPr="00F560F4">
        <w:rPr>
          <w:rStyle w:val="StyleUnderline"/>
        </w:rPr>
        <w:t xml:space="preserve">, but there are </w:t>
      </w:r>
      <w:r w:rsidRPr="00503E0D">
        <w:rPr>
          <w:rStyle w:val="StyleUnderline"/>
          <w:highlight w:val="cyan"/>
        </w:rPr>
        <w:t>many powers</w:t>
      </w:r>
      <w:r w:rsidRPr="00F560F4">
        <w:rPr>
          <w:rStyle w:val="StyleUnderline"/>
        </w:rPr>
        <w:t xml:space="preserve"> that </w:t>
      </w:r>
      <w:r w:rsidRPr="00503E0D">
        <w:rPr>
          <w:rStyle w:val="StyleUnderline"/>
          <w:highlight w:val="cyan"/>
        </w:rPr>
        <w:t>want to move away from it</w:t>
      </w:r>
      <w:r w:rsidRPr="00503E0D">
        <w:rPr>
          <w:sz w:val="16"/>
          <w:highlight w:val="cyan"/>
        </w:rPr>
        <w:t>.</w:t>
      </w:r>
      <w:r w:rsidRPr="00F560F4">
        <w:rPr>
          <w:sz w:val="16"/>
        </w:rPr>
        <w:t xml:space="preserve"> Nonetheless, the truth is that </w:t>
      </w:r>
      <w:r w:rsidRPr="00503E0D">
        <w:rPr>
          <w:rStyle w:val="StyleUnderline"/>
          <w:highlight w:val="cyan"/>
        </w:rPr>
        <w:t>all the alt</w:t>
      </w:r>
      <w:r w:rsidRPr="00F560F4">
        <w:rPr>
          <w:rStyle w:val="StyleUnderline"/>
        </w:rPr>
        <w:t xml:space="preserve">ernative </w:t>
      </w:r>
      <w:r w:rsidRPr="00503E0D">
        <w:rPr>
          <w:rStyle w:val="StyleUnderline"/>
          <w:highlight w:val="cyan"/>
        </w:rPr>
        <w:t>arrangements are still much smaller in scale and scope</w:t>
      </w:r>
      <w:r w:rsidRPr="00F560F4">
        <w:rPr>
          <w:rStyle w:val="StyleUnderline"/>
        </w:rPr>
        <w:t xml:space="preserve"> than the dollar network</w:t>
      </w:r>
      <w:r w:rsidRPr="00F560F4">
        <w:rPr>
          <w:sz w:val="16"/>
        </w:rPr>
        <w:t xml:space="preserve">. The BRICS called many times to de-dollarise, but </w:t>
      </w:r>
      <w:r w:rsidRPr="00503E0D">
        <w:rPr>
          <w:rStyle w:val="Emphasis"/>
          <w:highlight w:val="cyan"/>
        </w:rPr>
        <w:t>the dollar remains the currency of choice for governments, firms</w:t>
      </w:r>
      <w:r w:rsidRPr="00F560F4">
        <w:rPr>
          <w:rStyle w:val="Emphasis"/>
        </w:rPr>
        <w:t xml:space="preserve"> and </w:t>
      </w:r>
      <w:r w:rsidRPr="00503E0D">
        <w:rPr>
          <w:rStyle w:val="Emphasis"/>
          <w:highlight w:val="cyan"/>
        </w:rPr>
        <w:t>financial institutions</w:t>
      </w:r>
      <w:r w:rsidRPr="00F560F4">
        <w:rPr>
          <w:rStyle w:val="Emphasis"/>
        </w:rPr>
        <w:t xml:space="preserve"> around the world</w:t>
      </w:r>
      <w:r w:rsidRPr="00F560F4">
        <w:rPr>
          <w:rStyle w:val="StyleUnderline"/>
        </w:rPr>
        <w:t xml:space="preserve"> to conduct trade and investment</w:t>
      </w:r>
      <w:r w:rsidRPr="00F560F4">
        <w:rPr>
          <w:sz w:val="16"/>
        </w:rPr>
        <w:t xml:space="preserve">. </w:t>
      </w:r>
      <w:r w:rsidRPr="00F560F4">
        <w:rPr>
          <w:rStyle w:val="StyleUnderline"/>
        </w:rPr>
        <w:t xml:space="preserve">The </w:t>
      </w:r>
      <w:r w:rsidRPr="00503E0D">
        <w:rPr>
          <w:rStyle w:val="StyleUnderline"/>
          <w:highlight w:val="cyan"/>
        </w:rPr>
        <w:t>RMB</w:t>
      </w:r>
      <w:r w:rsidRPr="00F560F4">
        <w:rPr>
          <w:rStyle w:val="StyleUnderline"/>
        </w:rPr>
        <w:t xml:space="preserve">, the currency with most potential to rival the greenback, </w:t>
      </w:r>
      <w:r w:rsidRPr="00503E0D">
        <w:rPr>
          <w:rStyle w:val="StyleUnderline"/>
          <w:highlight w:val="cyan"/>
        </w:rPr>
        <w:t>is still not very important</w:t>
      </w:r>
      <w:r w:rsidRPr="00F560F4">
        <w:rPr>
          <w:rStyle w:val="StyleUnderline"/>
        </w:rPr>
        <w:t xml:space="preserve"> in its international use </w:t>
      </w:r>
      <w:r w:rsidRPr="00503E0D">
        <w:rPr>
          <w:rStyle w:val="StyleUnderline"/>
          <w:highlight w:val="cyan"/>
        </w:rPr>
        <w:t>and it could take a while before it reaches the</w:t>
      </w:r>
      <w:r w:rsidRPr="00F560F4">
        <w:rPr>
          <w:rStyle w:val="StyleUnderline"/>
        </w:rPr>
        <w:t xml:space="preserve"> dollar, or even the </w:t>
      </w:r>
      <w:r w:rsidRPr="00503E0D">
        <w:rPr>
          <w:rStyle w:val="StyleUnderline"/>
          <w:highlight w:val="cyan"/>
        </w:rPr>
        <w:t>euro</w:t>
      </w:r>
      <w:r w:rsidRPr="00F560F4">
        <w:rPr>
          <w:sz w:val="16"/>
        </w:rPr>
        <w:t xml:space="preserve">, as an international currency, if at all. So, as Susan Strange would put it, we are again </w:t>
      </w:r>
      <w:r w:rsidRPr="00F560F4">
        <w:rPr>
          <w:rStyle w:val="StyleUnderline"/>
        </w:rPr>
        <w:t xml:space="preserve">discussing the </w:t>
      </w:r>
      <w:r w:rsidRPr="00503E0D">
        <w:rPr>
          <w:rStyle w:val="StyleUnderline"/>
          <w:highlight w:val="cyan"/>
        </w:rPr>
        <w:t>persistent myth of lost US dollar heg</w:t>
      </w:r>
      <w:r w:rsidRPr="00503E0D">
        <w:rPr>
          <w:rStyle w:val="StyleUnderline"/>
        </w:rPr>
        <w:t>emony.</w:t>
      </w:r>
    </w:p>
    <w:p w:rsidR="00561534" w:rsidRPr="00561534" w:rsidRDefault="00561534" w:rsidP="00561534"/>
    <w:p w:rsidR="00A94073" w:rsidRDefault="00561534" w:rsidP="00A94073">
      <w:pPr>
        <w:pStyle w:val="Heading2"/>
      </w:pPr>
      <w:r>
        <w:t xml:space="preserve">AT: </w:t>
      </w:r>
      <w:r w:rsidR="00A94073">
        <w:t xml:space="preserve">Multipolarity </w:t>
      </w:r>
      <w:r>
        <w:t>Now</w:t>
      </w:r>
    </w:p>
    <w:p w:rsidR="00561534" w:rsidRDefault="00561534" w:rsidP="00561534">
      <w:pPr>
        <w:pStyle w:val="Heading4"/>
        <w:rPr>
          <w:rStyle w:val="Style13ptBold"/>
          <w:b/>
          <w:bCs w:val="0"/>
        </w:rPr>
      </w:pPr>
      <w:r>
        <w:rPr>
          <w:rStyle w:val="Style13ptBold"/>
          <w:b/>
          <w:bCs w:val="0"/>
        </w:rPr>
        <w:t>Multipolarity is a myth – military power and alliances.</w:t>
      </w:r>
    </w:p>
    <w:p w:rsidR="00561534" w:rsidRDefault="00561534" w:rsidP="00561534">
      <w:r>
        <w:t xml:space="preserve">Stephen G. </w:t>
      </w:r>
      <w:r w:rsidRPr="00877987">
        <w:rPr>
          <w:rStyle w:val="Style13ptBold"/>
        </w:rPr>
        <w:t>Brooks 23</w:t>
      </w:r>
      <w:r>
        <w:t>, Professor of Government at Dartmouth College and a Guest Professor at Stockholm University, and William C. Wohlforth, Daniel Webster Professor at Dartmouth College, 4-18-2023, Foreign Affairs, "The Myth of Multipolarity," https://www.foreignaffairs.com/united-states/china-multipolarity-myth //AS</w:t>
      </w:r>
    </w:p>
    <w:p w:rsidR="00561534" w:rsidRPr="00DA2D00" w:rsidRDefault="00561534" w:rsidP="00561534">
      <w:pPr>
        <w:rPr>
          <w:u w:val="single"/>
        </w:rPr>
      </w:pPr>
      <w:r w:rsidRPr="00F560F4">
        <w:rPr>
          <w:sz w:val="16"/>
        </w:rPr>
        <w:t xml:space="preserve">But this view is wrong. </w:t>
      </w:r>
      <w:r w:rsidRPr="00544DEC">
        <w:rPr>
          <w:highlight w:val="cyan"/>
          <w:u w:val="single"/>
        </w:rPr>
        <w:t>The world is neither bipolar nor multipolar, and it is not about to become either</w:t>
      </w:r>
      <w:r w:rsidRPr="00DA2D00">
        <w:rPr>
          <w:u w:val="single"/>
        </w:rPr>
        <w:t xml:space="preserve">. Yes, </w:t>
      </w:r>
      <w:r w:rsidRPr="00544DEC">
        <w:rPr>
          <w:highlight w:val="cyan"/>
          <w:u w:val="single"/>
        </w:rPr>
        <w:t>the U</w:t>
      </w:r>
      <w:r w:rsidRPr="00544DEC">
        <w:rPr>
          <w:u w:val="single"/>
        </w:rPr>
        <w:t xml:space="preserve">nited </w:t>
      </w:r>
      <w:r w:rsidRPr="00544DEC">
        <w:rPr>
          <w:highlight w:val="cyan"/>
          <w:u w:val="single"/>
        </w:rPr>
        <w:t>S</w:t>
      </w:r>
      <w:r w:rsidRPr="00DA2D00">
        <w:rPr>
          <w:u w:val="single"/>
        </w:rPr>
        <w:t xml:space="preserve">tates </w:t>
      </w:r>
      <w:r w:rsidRPr="00544DEC">
        <w:rPr>
          <w:u w:val="single"/>
        </w:rPr>
        <w:t>has become less dominant over</w:t>
      </w:r>
      <w:r w:rsidRPr="00DA2D00">
        <w:rPr>
          <w:u w:val="single"/>
        </w:rPr>
        <w:t xml:space="preserve"> the past 20 years, </w:t>
      </w:r>
      <w:r w:rsidRPr="00544DEC">
        <w:rPr>
          <w:u w:val="single"/>
        </w:rPr>
        <w:t xml:space="preserve">but it </w:t>
      </w:r>
      <w:r w:rsidRPr="00544DEC">
        <w:rPr>
          <w:highlight w:val="cyan"/>
          <w:u w:val="single"/>
        </w:rPr>
        <w:t>remains at the top of the global power hierarchy</w:t>
      </w:r>
      <w:r w:rsidRPr="00627C85">
        <w:rPr>
          <w:u w:val="single"/>
        </w:rPr>
        <w:t>—</w:t>
      </w:r>
      <w:r w:rsidRPr="00627C85">
        <w:rPr>
          <w:b/>
          <w:bCs/>
          <w:u w:val="single"/>
        </w:rPr>
        <w:t>safely above China</w:t>
      </w:r>
      <w:r w:rsidRPr="00DA2D00">
        <w:rPr>
          <w:u w:val="single"/>
        </w:rPr>
        <w:t xml:space="preserve"> and far, </w:t>
      </w:r>
      <w:r w:rsidRPr="00544DEC">
        <w:rPr>
          <w:b/>
          <w:bCs/>
          <w:highlight w:val="cyan"/>
          <w:u w:val="single"/>
        </w:rPr>
        <w:t>far above every other country</w:t>
      </w:r>
      <w:r w:rsidRPr="00F560F4">
        <w:rPr>
          <w:sz w:val="16"/>
        </w:rPr>
        <w:t>. No longer can one pick any metric to see this reality, but it becomes clear when the right ones are used. And the persiste</w:t>
      </w:r>
      <w:r w:rsidRPr="00DA2D00">
        <w:rPr>
          <w:u w:val="single"/>
        </w:rPr>
        <w:t xml:space="preserve">nce of </w:t>
      </w:r>
      <w:r w:rsidRPr="00544DEC">
        <w:rPr>
          <w:highlight w:val="cyan"/>
          <w:u w:val="single"/>
        </w:rPr>
        <w:t>unipolarity becomes</w:t>
      </w:r>
      <w:r w:rsidRPr="00DA2D00">
        <w:rPr>
          <w:u w:val="single"/>
        </w:rPr>
        <w:t xml:space="preserve"> even </w:t>
      </w:r>
      <w:r w:rsidRPr="00544DEC">
        <w:rPr>
          <w:highlight w:val="cyan"/>
          <w:u w:val="single"/>
        </w:rPr>
        <w:t>more evident when one considers</w:t>
      </w:r>
      <w:r w:rsidRPr="00DA2D00">
        <w:rPr>
          <w:u w:val="single"/>
        </w:rPr>
        <w:t xml:space="preserve"> that </w:t>
      </w:r>
      <w:r w:rsidRPr="00544DEC">
        <w:rPr>
          <w:highlight w:val="cyan"/>
          <w:u w:val="single"/>
        </w:rPr>
        <w:t>the world is</w:t>
      </w:r>
      <w:r w:rsidRPr="00DA2D00">
        <w:rPr>
          <w:u w:val="single"/>
        </w:rPr>
        <w:t xml:space="preserve"> still </w:t>
      </w:r>
      <w:r w:rsidRPr="00544DEC">
        <w:rPr>
          <w:highlight w:val="cyan"/>
          <w:u w:val="single"/>
        </w:rPr>
        <w:t>largely devoid of a force that shaped</w:t>
      </w:r>
      <w:r w:rsidRPr="00DA2D00">
        <w:rPr>
          <w:u w:val="single"/>
        </w:rPr>
        <w:t xml:space="preserve"> great-power </w:t>
      </w:r>
      <w:r w:rsidRPr="00544DEC">
        <w:rPr>
          <w:highlight w:val="cyan"/>
          <w:u w:val="single"/>
        </w:rPr>
        <w:t>politics in</w:t>
      </w:r>
      <w:r w:rsidRPr="00DA2D00">
        <w:rPr>
          <w:u w:val="single"/>
        </w:rPr>
        <w:t xml:space="preserve"> times of </w:t>
      </w:r>
      <w:r w:rsidRPr="00544DEC">
        <w:rPr>
          <w:highlight w:val="cyan"/>
          <w:u w:val="single"/>
        </w:rPr>
        <w:t>multipolarity and bipolarity</w:t>
      </w:r>
      <w:r w:rsidRPr="00F560F4">
        <w:rPr>
          <w:sz w:val="16"/>
        </w:rPr>
        <w:t xml:space="preserve">, from the beginning of the modern state system through the Cold War: balancing. </w:t>
      </w:r>
      <w:r w:rsidRPr="00544DEC">
        <w:rPr>
          <w:highlight w:val="cyan"/>
          <w:u w:val="single"/>
        </w:rPr>
        <w:t>Other countries</w:t>
      </w:r>
      <w:r w:rsidRPr="00DA2D00">
        <w:rPr>
          <w:u w:val="single"/>
        </w:rPr>
        <w:t xml:space="preserve"> </w:t>
      </w:r>
      <w:r w:rsidRPr="00627C85">
        <w:rPr>
          <w:b/>
          <w:bCs/>
          <w:u w:val="single"/>
        </w:rPr>
        <w:t>simply</w:t>
      </w:r>
      <w:r w:rsidRPr="00DA2D00">
        <w:rPr>
          <w:u w:val="single"/>
        </w:rPr>
        <w:t xml:space="preserve"> </w:t>
      </w:r>
      <w:r w:rsidRPr="00544DEC">
        <w:rPr>
          <w:b/>
          <w:bCs/>
          <w:highlight w:val="cyan"/>
          <w:u w:val="single"/>
        </w:rPr>
        <w:t>cannot match</w:t>
      </w:r>
      <w:r w:rsidRPr="00627C85">
        <w:rPr>
          <w:b/>
          <w:bCs/>
          <w:u w:val="single"/>
        </w:rPr>
        <w:t xml:space="preserve"> the power of </w:t>
      </w:r>
      <w:r w:rsidRPr="00544DEC">
        <w:rPr>
          <w:b/>
          <w:bCs/>
          <w:highlight w:val="cyan"/>
          <w:u w:val="single"/>
        </w:rPr>
        <w:t>the U</w:t>
      </w:r>
      <w:r w:rsidRPr="00627C85">
        <w:rPr>
          <w:b/>
          <w:bCs/>
          <w:u w:val="single"/>
        </w:rPr>
        <w:t xml:space="preserve">nited </w:t>
      </w:r>
      <w:r w:rsidRPr="00544DEC">
        <w:rPr>
          <w:b/>
          <w:bCs/>
          <w:highlight w:val="cyan"/>
          <w:u w:val="single"/>
        </w:rPr>
        <w:t>S</w:t>
      </w:r>
      <w:r w:rsidRPr="00627C85">
        <w:rPr>
          <w:b/>
          <w:bCs/>
          <w:u w:val="single"/>
        </w:rPr>
        <w:t>tates</w:t>
      </w:r>
      <w:r w:rsidRPr="00DA2D00">
        <w:rPr>
          <w:u w:val="single"/>
        </w:rPr>
        <w:t xml:space="preserve"> by joining alliances or building up their militaries.</w:t>
      </w:r>
    </w:p>
    <w:p w:rsidR="00561534" w:rsidRPr="00DA2D00" w:rsidRDefault="00561534" w:rsidP="00561534">
      <w:pPr>
        <w:pStyle w:val="Heading4"/>
      </w:pPr>
      <w:r>
        <w:t xml:space="preserve">Multipolarity is a myth </w:t>
      </w:r>
      <w:r>
        <w:rPr>
          <w:rStyle w:val="Style13ptBold"/>
          <w:b/>
          <w:bCs w:val="0"/>
        </w:rPr>
        <w:t xml:space="preserve">– </w:t>
      </w:r>
      <w:r>
        <w:t>Ukraine and Taiwan prove.</w:t>
      </w:r>
    </w:p>
    <w:p w:rsidR="00561534" w:rsidRDefault="00561534" w:rsidP="00561534">
      <w:r>
        <w:t xml:space="preserve">Stephen G. </w:t>
      </w:r>
      <w:r w:rsidRPr="00877987">
        <w:rPr>
          <w:rStyle w:val="Style13ptBold"/>
        </w:rPr>
        <w:t>Brooks 23</w:t>
      </w:r>
      <w:r>
        <w:t>, Professor of Government at Dartmouth College and a Guest Professor at Stockholm University, and William C. Wohlforth, Daniel Webster Professor at Dartmouth College, 4-18-2023, Foreign Affairs, "The Myth of Multipolarity," https://www.foreignaffairs.com/united-states/china-multipolarity-myth //AS</w:t>
      </w:r>
    </w:p>
    <w:p w:rsidR="00561534" w:rsidRPr="004B1610" w:rsidRDefault="00561534" w:rsidP="00561534">
      <w:pPr>
        <w:rPr>
          <w:u w:val="single"/>
        </w:rPr>
      </w:pPr>
      <w:r w:rsidRPr="00B533B5">
        <w:rPr>
          <w:b/>
          <w:bCs/>
          <w:highlight w:val="cyan"/>
          <w:u w:val="single"/>
        </w:rPr>
        <w:t>Ukraine is a case in point</w:t>
      </w:r>
      <w:r w:rsidRPr="004B1610">
        <w:rPr>
          <w:u w:val="single"/>
        </w:rPr>
        <w:t xml:space="preserve">. In going to war, </w:t>
      </w:r>
      <w:r w:rsidRPr="00B533B5">
        <w:rPr>
          <w:highlight w:val="cyan"/>
          <w:u w:val="single"/>
        </w:rPr>
        <w:t>Russia showed a willingness to test its</w:t>
      </w:r>
      <w:r w:rsidRPr="004B1610">
        <w:rPr>
          <w:u w:val="single"/>
        </w:rPr>
        <w:t xml:space="preserve"> revisionist </w:t>
      </w:r>
      <w:r w:rsidRPr="00B533B5">
        <w:rPr>
          <w:highlight w:val="cyan"/>
          <w:u w:val="single"/>
        </w:rPr>
        <w:t>potential</w:t>
      </w:r>
      <w:r w:rsidRPr="004B1610">
        <w:rPr>
          <w:u w:val="single"/>
        </w:rPr>
        <w:t xml:space="preserve">. But </w:t>
      </w:r>
      <w:r w:rsidRPr="00B533B5">
        <w:rPr>
          <w:highlight w:val="cyan"/>
          <w:u w:val="single"/>
        </w:rPr>
        <w:t>the</w:t>
      </w:r>
      <w:r w:rsidRPr="004B1610">
        <w:rPr>
          <w:u w:val="single"/>
        </w:rPr>
        <w:t xml:space="preserve"> very </w:t>
      </w:r>
      <w:r w:rsidRPr="00B533B5">
        <w:rPr>
          <w:highlight w:val="cyan"/>
          <w:u w:val="single"/>
        </w:rPr>
        <w:t>fact</w:t>
      </w:r>
      <w:r w:rsidRPr="004B1610">
        <w:rPr>
          <w:u w:val="single"/>
        </w:rPr>
        <w:t xml:space="preserve"> that Russian President Vladimir </w:t>
      </w:r>
      <w:r w:rsidRPr="00B533B5">
        <w:rPr>
          <w:highlight w:val="cyan"/>
          <w:u w:val="single"/>
        </w:rPr>
        <w:t>Putin felt the need to invade is</w:t>
      </w:r>
      <w:r w:rsidRPr="004B1610">
        <w:rPr>
          <w:u w:val="single"/>
        </w:rPr>
        <w:t xml:space="preserve"> itself </w:t>
      </w:r>
      <w:r w:rsidRPr="00B533B5">
        <w:rPr>
          <w:highlight w:val="cyan"/>
          <w:u w:val="single"/>
        </w:rPr>
        <w:t xml:space="preserve">a </w:t>
      </w:r>
      <w:r w:rsidRPr="00B533B5">
        <w:rPr>
          <w:b/>
          <w:bCs/>
          <w:highlight w:val="cyan"/>
          <w:u w:val="single"/>
        </w:rPr>
        <w:t>sign of weakness</w:t>
      </w:r>
      <w:r w:rsidRPr="004B1610">
        <w:rPr>
          <w:sz w:val="16"/>
        </w:rPr>
        <w:t xml:space="preserve">. In the 1990s, if you had told his predecessor, Boris Yeltsin, that in 2023, Russia would be fighting a war to sustain its sphere of influence over Ukraine, which Russian officials back then assumed would end up as a reliable ally, he would scarcely have believed that Moscow could sink so low. </w:t>
      </w:r>
      <w:r w:rsidRPr="00B533B5">
        <w:rPr>
          <w:highlight w:val="cyan"/>
          <w:u w:val="single"/>
        </w:rPr>
        <w:t>It is ironic that</w:t>
      </w:r>
      <w:r w:rsidRPr="004B1610">
        <w:rPr>
          <w:u w:val="single"/>
        </w:rPr>
        <w:t xml:space="preserve"> now, </w:t>
      </w:r>
      <w:r w:rsidRPr="00B533B5">
        <w:rPr>
          <w:highlight w:val="cyan"/>
          <w:u w:val="single"/>
        </w:rPr>
        <w:t>when unipolarity’s end is</w:t>
      </w:r>
      <w:r w:rsidRPr="004B1610">
        <w:rPr>
          <w:u w:val="single"/>
        </w:rPr>
        <w:t xml:space="preserve"> so frequently </w:t>
      </w:r>
      <w:r w:rsidRPr="00B533B5">
        <w:rPr>
          <w:highlight w:val="cyan"/>
          <w:u w:val="single"/>
        </w:rPr>
        <w:t>declared, Russia is struggling to try to get something it thought it already had</w:t>
      </w:r>
      <w:r w:rsidRPr="004B1610">
        <w:rPr>
          <w:u w:val="single"/>
        </w:rPr>
        <w:t xml:space="preserve"> when U.S. primacy was at its peak.</w:t>
      </w:r>
      <w:r w:rsidRPr="004B1610">
        <w:rPr>
          <w:sz w:val="16"/>
        </w:rPr>
        <w:t xml:space="preserve"> And </w:t>
      </w:r>
      <w:r w:rsidRPr="004B1610">
        <w:rPr>
          <w:u w:val="single"/>
        </w:rPr>
        <w:t xml:space="preserve">if you had told Yeltsin that Russia would not be winning that war against a country with an economy one-tenth the size of Russia’s, he would have been all the more incredulous. </w:t>
      </w:r>
      <w:r w:rsidRPr="00B533B5">
        <w:rPr>
          <w:highlight w:val="cyan"/>
          <w:u w:val="single"/>
        </w:rPr>
        <w:t>The misadventure in Ukraine</w:t>
      </w:r>
      <w:r w:rsidRPr="004B1610">
        <w:rPr>
          <w:u w:val="single"/>
        </w:rPr>
        <w:t xml:space="preserve">, moreover, </w:t>
      </w:r>
      <w:r w:rsidRPr="00B533B5">
        <w:rPr>
          <w:highlight w:val="cyan"/>
          <w:u w:val="single"/>
        </w:rPr>
        <w:t>has greatly undermined Russia’s long-term</w:t>
      </w:r>
      <w:r w:rsidRPr="004B1610">
        <w:rPr>
          <w:u w:val="single"/>
        </w:rPr>
        <w:t xml:space="preserve"> economic </w:t>
      </w:r>
      <w:r w:rsidRPr="00B533B5">
        <w:rPr>
          <w:highlight w:val="cyan"/>
          <w:u w:val="single"/>
        </w:rPr>
        <w:t>prospects</w:t>
      </w:r>
      <w:r w:rsidRPr="004B1610">
        <w:rPr>
          <w:u w:val="single"/>
        </w:rPr>
        <w:t>, thanks to the massive wave of sanctions the West has unleashed.</w:t>
      </w:r>
    </w:p>
    <w:p w:rsidR="00561534" w:rsidRPr="004B1610" w:rsidRDefault="00561534" w:rsidP="00561534">
      <w:pPr>
        <w:rPr>
          <w:u w:val="single"/>
        </w:rPr>
      </w:pPr>
      <w:r w:rsidRPr="004B1610">
        <w:rPr>
          <w:sz w:val="16"/>
        </w:rPr>
        <w:t xml:space="preserve">But </w:t>
      </w:r>
      <w:r w:rsidRPr="00B533B5">
        <w:rPr>
          <w:b/>
          <w:bCs/>
          <w:highlight w:val="cyan"/>
          <w:u w:val="single"/>
        </w:rPr>
        <w:t>even if Russia had</w:t>
      </w:r>
      <w:r w:rsidRPr="004B1610">
        <w:rPr>
          <w:b/>
          <w:bCs/>
          <w:u w:val="single"/>
        </w:rPr>
        <w:t xml:space="preserve"> swiftly </w:t>
      </w:r>
      <w:r w:rsidRPr="00B533B5">
        <w:rPr>
          <w:b/>
          <w:bCs/>
          <w:highlight w:val="cyan"/>
          <w:u w:val="single"/>
        </w:rPr>
        <w:t>captured Kyiv</w:t>
      </w:r>
      <w:r w:rsidRPr="004B1610">
        <w:rPr>
          <w:sz w:val="16"/>
        </w:rPr>
        <w:t xml:space="preserve"> and installed a pro-Russian government, as Putin expected, </w:t>
      </w:r>
      <w:r w:rsidRPr="00B533B5">
        <w:rPr>
          <w:highlight w:val="cyan"/>
          <w:u w:val="single"/>
        </w:rPr>
        <w:t xml:space="preserve">that </w:t>
      </w:r>
      <w:r w:rsidRPr="00B533B5">
        <w:rPr>
          <w:b/>
          <w:bCs/>
          <w:highlight w:val="cyan"/>
          <w:u w:val="single"/>
        </w:rPr>
        <w:t>would have had little bearing on</w:t>
      </w:r>
      <w:r w:rsidRPr="004B1610">
        <w:rPr>
          <w:b/>
          <w:bCs/>
          <w:u w:val="single"/>
        </w:rPr>
        <w:t xml:space="preserve"> the global </w:t>
      </w:r>
      <w:r w:rsidRPr="00B533B5">
        <w:rPr>
          <w:b/>
          <w:bCs/>
          <w:highlight w:val="cyan"/>
          <w:u w:val="single"/>
        </w:rPr>
        <w:t>distribution of power</w:t>
      </w:r>
      <w:r w:rsidRPr="004B1610">
        <w:rPr>
          <w:sz w:val="16"/>
        </w:rPr>
        <w:t xml:space="preserve">. There is no denying that the outcome of the war in Ukraine matters greatly for the future of that country’s sovereignty and the strength of the global norm against forceful land grabs. But in the narrow, cold-hearted calculus of global material power, Ukraine’s small economy—about the same size as that of Kansas—means that it ultimately matters little whether Ukraine is aligned with NATO, Russia, or neither side. </w:t>
      </w:r>
      <w:r w:rsidRPr="004B1610">
        <w:rPr>
          <w:u w:val="single"/>
        </w:rPr>
        <w:t xml:space="preserve">Further, </w:t>
      </w:r>
      <w:r w:rsidRPr="00B533B5">
        <w:rPr>
          <w:highlight w:val="cyan"/>
          <w:u w:val="single"/>
        </w:rPr>
        <w:t>Ukraine is not</w:t>
      </w:r>
      <w:r w:rsidRPr="004B1610">
        <w:rPr>
          <w:u w:val="single"/>
        </w:rPr>
        <w:t xml:space="preserve"> in fact </w:t>
      </w:r>
      <w:r w:rsidRPr="00B533B5">
        <w:rPr>
          <w:highlight w:val="cyan"/>
          <w:u w:val="single"/>
        </w:rPr>
        <w:t>a U.S. ally. Russia would</w:t>
      </w:r>
      <w:r w:rsidRPr="004B1610">
        <w:rPr>
          <w:u w:val="single"/>
        </w:rPr>
        <w:t xml:space="preserve"> be </w:t>
      </w:r>
      <w:r w:rsidRPr="00B533B5">
        <w:rPr>
          <w:highlight w:val="cyan"/>
          <w:u w:val="single"/>
        </w:rPr>
        <w:t>very unlikely</w:t>
      </w:r>
      <w:r w:rsidRPr="004B1610">
        <w:rPr>
          <w:u w:val="single"/>
        </w:rPr>
        <w:t xml:space="preserve"> to dare </w:t>
      </w:r>
      <w:r w:rsidRPr="00B533B5">
        <w:rPr>
          <w:highlight w:val="cyan"/>
          <w:u w:val="single"/>
        </w:rPr>
        <w:t>attack one of those. Given how the U</w:t>
      </w:r>
      <w:r w:rsidRPr="004B1610">
        <w:rPr>
          <w:u w:val="single"/>
        </w:rPr>
        <w:t xml:space="preserve">nited </w:t>
      </w:r>
      <w:r w:rsidRPr="00B533B5">
        <w:rPr>
          <w:highlight w:val="cyan"/>
          <w:u w:val="single"/>
        </w:rPr>
        <w:t>S</w:t>
      </w:r>
      <w:r w:rsidRPr="004B1610">
        <w:rPr>
          <w:u w:val="single"/>
        </w:rPr>
        <w:t xml:space="preserve">tates has </w:t>
      </w:r>
      <w:r w:rsidRPr="00B533B5">
        <w:rPr>
          <w:highlight w:val="cyan"/>
          <w:u w:val="single"/>
        </w:rPr>
        <w:t>reacted when Russia attacked</w:t>
      </w:r>
      <w:r w:rsidRPr="004B1610">
        <w:rPr>
          <w:u w:val="single"/>
        </w:rPr>
        <w:t xml:space="preserve"> a country that is </w:t>
      </w:r>
      <w:r w:rsidRPr="00B533B5">
        <w:rPr>
          <w:highlight w:val="cyan"/>
          <w:u w:val="single"/>
        </w:rPr>
        <w:t>not a U.S. ally</w:t>
      </w:r>
      <w:r w:rsidRPr="004B1610">
        <w:rPr>
          <w:u w:val="single"/>
        </w:rPr>
        <w:t xml:space="preserve">—funneling </w:t>
      </w:r>
      <w:r w:rsidRPr="00B533B5">
        <w:rPr>
          <w:highlight w:val="cyan"/>
          <w:u w:val="single"/>
        </w:rPr>
        <w:t>arms, aid,</w:t>
      </w:r>
      <w:r w:rsidRPr="004B1610">
        <w:rPr>
          <w:u w:val="single"/>
        </w:rPr>
        <w:t xml:space="preserve"> and </w:t>
      </w:r>
      <w:r w:rsidRPr="00B533B5">
        <w:rPr>
          <w:highlight w:val="cyan"/>
          <w:u w:val="single"/>
        </w:rPr>
        <w:t>intelligence</w:t>
      </w:r>
      <w:r w:rsidRPr="004B1610">
        <w:rPr>
          <w:u w:val="single"/>
        </w:rPr>
        <w:t xml:space="preserve"> to the Ukrainians and imposing stiff </w:t>
      </w:r>
      <w:r w:rsidRPr="00B533B5">
        <w:rPr>
          <w:highlight w:val="cyan"/>
          <w:u w:val="single"/>
        </w:rPr>
        <w:t>sanctions</w:t>
      </w:r>
      <w:r w:rsidRPr="004B1610">
        <w:rPr>
          <w:u w:val="single"/>
        </w:rPr>
        <w:t xml:space="preserve">—the Kremlin surely knows that the </w:t>
      </w:r>
      <w:r w:rsidRPr="00B533B5">
        <w:rPr>
          <w:highlight w:val="cyan"/>
          <w:u w:val="single"/>
        </w:rPr>
        <w:t>Americans would do much more to protect an actual ally.</w:t>
      </w:r>
    </w:p>
    <w:p w:rsidR="00561534" w:rsidRPr="004B1610" w:rsidRDefault="00561534" w:rsidP="00561534">
      <w:pPr>
        <w:rPr>
          <w:sz w:val="16"/>
        </w:rPr>
      </w:pPr>
      <w:r w:rsidRPr="004B1610">
        <w:rPr>
          <w:sz w:val="16"/>
        </w:rPr>
        <w:t>{image deleted}</w:t>
      </w:r>
    </w:p>
    <w:p w:rsidR="00561534" w:rsidRPr="004B1610" w:rsidRDefault="00561534" w:rsidP="00561534">
      <w:pPr>
        <w:rPr>
          <w:sz w:val="16"/>
        </w:rPr>
      </w:pPr>
      <w:r w:rsidRPr="007B51DE">
        <w:rPr>
          <w:highlight w:val="cyan"/>
          <w:u w:val="single"/>
        </w:rPr>
        <w:t>China’s</w:t>
      </w:r>
      <w:r w:rsidRPr="004B1610">
        <w:rPr>
          <w:sz w:val="16"/>
        </w:rPr>
        <w:t xml:space="preserve"> revisionism is backed up by much more overall capability, but as with Russia, its </w:t>
      </w:r>
      <w:r w:rsidRPr="007B51DE">
        <w:rPr>
          <w:b/>
          <w:bCs/>
          <w:highlight w:val="cyan"/>
          <w:u w:val="single"/>
        </w:rPr>
        <w:t>successes are</w:t>
      </w:r>
      <w:r w:rsidRPr="004B1610">
        <w:rPr>
          <w:b/>
          <w:bCs/>
          <w:u w:val="single"/>
        </w:rPr>
        <w:t xml:space="preserve"> astonishingly </w:t>
      </w:r>
      <w:r w:rsidRPr="007B51DE">
        <w:rPr>
          <w:b/>
          <w:bCs/>
          <w:highlight w:val="cyan"/>
          <w:u w:val="single"/>
        </w:rPr>
        <w:t>modest</w:t>
      </w:r>
      <w:r w:rsidRPr="004B1610">
        <w:rPr>
          <w:u w:val="single"/>
        </w:rPr>
        <w:t xml:space="preserve"> in the broad sweep of history. So far, </w:t>
      </w:r>
      <w:r w:rsidRPr="007B51DE">
        <w:rPr>
          <w:highlight w:val="cyan"/>
          <w:u w:val="single"/>
        </w:rPr>
        <w:t>China has altered</w:t>
      </w:r>
      <w:r w:rsidRPr="004B1610">
        <w:rPr>
          <w:u w:val="single"/>
        </w:rPr>
        <w:t xml:space="preserve"> the territorial status quo </w:t>
      </w:r>
      <w:r w:rsidRPr="007B51DE">
        <w:rPr>
          <w:highlight w:val="cyan"/>
          <w:u w:val="single"/>
        </w:rPr>
        <w:t>only in the S</w:t>
      </w:r>
      <w:r w:rsidRPr="004B1610">
        <w:rPr>
          <w:u w:val="single"/>
        </w:rPr>
        <w:t xml:space="preserve">outh </w:t>
      </w:r>
      <w:r w:rsidRPr="007B51DE">
        <w:rPr>
          <w:highlight w:val="cyan"/>
          <w:u w:val="single"/>
        </w:rPr>
        <w:t>C</w:t>
      </w:r>
      <w:r w:rsidRPr="004B1610">
        <w:rPr>
          <w:u w:val="single"/>
        </w:rPr>
        <w:t xml:space="preserve">hina </w:t>
      </w:r>
      <w:r w:rsidRPr="007B51DE">
        <w:rPr>
          <w:highlight w:val="cyan"/>
          <w:u w:val="single"/>
        </w:rPr>
        <w:t>S</w:t>
      </w:r>
      <w:r w:rsidRPr="004B1610">
        <w:rPr>
          <w:u w:val="single"/>
        </w:rPr>
        <w:t xml:space="preserve">ea, where it </w:t>
      </w:r>
      <w:r w:rsidRPr="007B51DE">
        <w:rPr>
          <w:highlight w:val="cyan"/>
          <w:u w:val="single"/>
        </w:rPr>
        <w:t>has built some artificial islands</w:t>
      </w:r>
      <w:r w:rsidRPr="004B1610">
        <w:rPr>
          <w:u w:val="single"/>
        </w:rPr>
        <w:t xml:space="preserve">. But these small and exposed possessions could </w:t>
      </w:r>
      <w:r w:rsidRPr="007B51DE">
        <w:rPr>
          <w:highlight w:val="cyan"/>
          <w:u w:val="single"/>
        </w:rPr>
        <w:t>easily be rendered inoperative in wartime by the U.S. military</w:t>
      </w:r>
      <w:r w:rsidRPr="004B1610">
        <w:rPr>
          <w:u w:val="single"/>
        </w:rPr>
        <w:t xml:space="preserve">. And even if China could secure all the contested portions of the South China Sea for itself, </w:t>
      </w:r>
      <w:r w:rsidRPr="007B51DE">
        <w:rPr>
          <w:highlight w:val="cyan"/>
          <w:u w:val="single"/>
        </w:rPr>
        <w:t>the</w:t>
      </w:r>
      <w:r w:rsidRPr="004B1610">
        <w:rPr>
          <w:u w:val="single"/>
        </w:rPr>
        <w:t xml:space="preserve"> overall </w:t>
      </w:r>
      <w:r w:rsidRPr="007B51DE">
        <w:rPr>
          <w:highlight w:val="cyan"/>
          <w:u w:val="single"/>
        </w:rPr>
        <w:t>economic significance of</w:t>
      </w:r>
      <w:r w:rsidRPr="004B1610">
        <w:rPr>
          <w:u w:val="single"/>
        </w:rPr>
        <w:t xml:space="preserve"> the </w:t>
      </w:r>
      <w:r w:rsidRPr="007B51DE">
        <w:rPr>
          <w:highlight w:val="cyan"/>
          <w:u w:val="single"/>
        </w:rPr>
        <w:t>resources there</w:t>
      </w:r>
      <w:r w:rsidRPr="004B1610">
        <w:rPr>
          <w:u w:val="single"/>
        </w:rPr>
        <w:t>—mainly fish—</w:t>
      </w:r>
      <w:r w:rsidRPr="007B51DE">
        <w:rPr>
          <w:highlight w:val="cyan"/>
          <w:u w:val="single"/>
        </w:rPr>
        <w:t>is tiny</w:t>
      </w:r>
      <w:r w:rsidRPr="007B51DE">
        <w:rPr>
          <w:sz w:val="16"/>
          <w:highlight w:val="cyan"/>
        </w:rPr>
        <w:t>.</w:t>
      </w:r>
      <w:r w:rsidRPr="004B1610">
        <w:rPr>
          <w:sz w:val="16"/>
        </w:rPr>
        <w:t xml:space="preserve"> Most of the oil and gas resources in the South China Sea lie in uncontested areas close to various countries’ shorelines.</w:t>
      </w:r>
    </w:p>
    <w:p w:rsidR="00561534" w:rsidRPr="004B1610" w:rsidRDefault="00561534" w:rsidP="00561534">
      <w:pPr>
        <w:rPr>
          <w:sz w:val="16"/>
        </w:rPr>
      </w:pPr>
      <w:r w:rsidRPr="007B51DE">
        <w:rPr>
          <w:b/>
          <w:bCs/>
          <w:highlight w:val="cyan"/>
          <w:u w:val="single"/>
        </w:rPr>
        <w:t>Unless the U.S. Navy withdraws</w:t>
      </w:r>
      <w:r w:rsidRPr="004B1610">
        <w:rPr>
          <w:u w:val="single"/>
        </w:rPr>
        <w:t xml:space="preserve"> from Asia, </w:t>
      </w:r>
      <w:r w:rsidRPr="007B51DE">
        <w:rPr>
          <w:b/>
          <w:bCs/>
          <w:highlight w:val="cyan"/>
          <w:u w:val="single"/>
        </w:rPr>
        <w:t>China’s</w:t>
      </w:r>
      <w:r w:rsidRPr="004B1610">
        <w:rPr>
          <w:b/>
          <w:bCs/>
          <w:u w:val="single"/>
        </w:rPr>
        <w:t xml:space="preserve"> revisionist </w:t>
      </w:r>
      <w:r w:rsidRPr="007B51DE">
        <w:rPr>
          <w:b/>
          <w:bCs/>
          <w:highlight w:val="cyan"/>
          <w:u w:val="single"/>
        </w:rPr>
        <w:t>ambitions can</w:t>
      </w:r>
      <w:r w:rsidRPr="004B1610">
        <w:rPr>
          <w:b/>
          <w:bCs/>
          <w:u w:val="single"/>
        </w:rPr>
        <w:t xml:space="preserve"> currently </w:t>
      </w:r>
      <w:r w:rsidRPr="007B51DE">
        <w:rPr>
          <w:b/>
          <w:bCs/>
          <w:highlight w:val="cyan"/>
          <w:u w:val="single"/>
        </w:rPr>
        <w:t>extend no farther than the first island chain</w:t>
      </w:r>
      <w:r w:rsidRPr="004B1610">
        <w:rPr>
          <w:u w:val="single"/>
        </w:rPr>
        <w:t xml:space="preserve">—the string of Pacific archipelagoes that includes </w:t>
      </w:r>
      <w:r w:rsidRPr="007B51DE">
        <w:rPr>
          <w:highlight w:val="cyan"/>
          <w:u w:val="single"/>
        </w:rPr>
        <w:t>Japan, the Philippines, and Taiwan</w:t>
      </w:r>
      <w:r w:rsidRPr="004B1610">
        <w:rPr>
          <w:u w:val="single"/>
        </w:rPr>
        <w:t xml:space="preserve">. That cannot change anytime soon: </w:t>
      </w:r>
      <w:r w:rsidRPr="007B51DE">
        <w:rPr>
          <w:highlight w:val="cyan"/>
          <w:u w:val="single"/>
        </w:rPr>
        <w:t>it would take decades</w:t>
      </w:r>
      <w:r w:rsidRPr="004B1610">
        <w:rPr>
          <w:u w:val="single"/>
        </w:rPr>
        <w:t>, not years, f</w:t>
      </w:r>
      <w:r w:rsidRPr="007B51DE">
        <w:rPr>
          <w:highlight w:val="cyan"/>
          <w:u w:val="single"/>
        </w:rPr>
        <w:t>or China to develop the</w:t>
      </w:r>
      <w:r w:rsidRPr="004B1610">
        <w:rPr>
          <w:u w:val="single"/>
        </w:rPr>
        <w:t xml:space="preserve"> full range of </w:t>
      </w:r>
      <w:r w:rsidRPr="007B51DE">
        <w:rPr>
          <w:highlight w:val="cyan"/>
          <w:u w:val="single"/>
        </w:rPr>
        <w:t>cap</w:t>
      </w:r>
      <w:r w:rsidRPr="004B1610">
        <w:rPr>
          <w:u w:val="single"/>
        </w:rPr>
        <w:t>abilitie</w:t>
      </w:r>
      <w:r w:rsidRPr="007B51DE">
        <w:rPr>
          <w:highlight w:val="cyan"/>
          <w:u w:val="single"/>
        </w:rPr>
        <w:t>s needed</w:t>
      </w:r>
      <w:r w:rsidRPr="004B1610">
        <w:rPr>
          <w:u w:val="single"/>
        </w:rPr>
        <w:t xml:space="preserve"> to contest the U.S. military’s command of the commons. </w:t>
      </w:r>
      <w:r w:rsidRPr="004B1610">
        <w:rPr>
          <w:sz w:val="16"/>
        </w:rPr>
        <w:t>Also,</w:t>
      </w:r>
      <w:r w:rsidRPr="004B1610">
        <w:rPr>
          <w:u w:val="single"/>
        </w:rPr>
        <w:t xml:space="preserve"> </w:t>
      </w:r>
      <w:r w:rsidRPr="007B51DE">
        <w:rPr>
          <w:highlight w:val="cyan"/>
          <w:u w:val="single"/>
        </w:rPr>
        <w:t xml:space="preserve">China </w:t>
      </w:r>
      <w:r w:rsidRPr="007B51DE">
        <w:rPr>
          <w:b/>
          <w:bCs/>
          <w:highlight w:val="cyan"/>
          <w:u w:val="single"/>
        </w:rPr>
        <w:t>may not even bother</w:t>
      </w:r>
      <w:r w:rsidRPr="004B1610">
        <w:rPr>
          <w:b/>
          <w:bCs/>
          <w:u w:val="single"/>
        </w:rPr>
        <w:t xml:space="preserve"> to</w:t>
      </w:r>
      <w:r w:rsidRPr="004B1610">
        <w:rPr>
          <w:u w:val="single"/>
        </w:rPr>
        <w:t xml:space="preserve"> </w:t>
      </w:r>
      <w:r w:rsidRPr="004B1610">
        <w:rPr>
          <w:b/>
          <w:bCs/>
          <w:u w:val="single"/>
        </w:rPr>
        <w:t>seek such a capacity</w:t>
      </w:r>
      <w:r w:rsidRPr="004B1610">
        <w:rPr>
          <w:u w:val="single"/>
        </w:rPr>
        <w:t xml:space="preserve">. </w:t>
      </w:r>
      <w:proofErr w:type="gramStart"/>
      <w:r w:rsidRPr="004B1610">
        <w:rPr>
          <w:sz w:val="16"/>
        </w:rPr>
        <w:t>However</w:t>
      </w:r>
      <w:proofErr w:type="gramEnd"/>
      <w:r w:rsidRPr="004B1610">
        <w:rPr>
          <w:sz w:val="16"/>
        </w:rPr>
        <w:t xml:space="preserve"> aggravating Chinese policymakers find their rival’s behavior, U.S. foreign policy is unlikely to engender the level of fear that motivated the costly development of Washington’s global power-projection capability during the Cold War.</w:t>
      </w:r>
    </w:p>
    <w:p w:rsidR="00561534" w:rsidRPr="004B1610" w:rsidRDefault="00561534" w:rsidP="00561534">
      <w:pPr>
        <w:rPr>
          <w:sz w:val="16"/>
        </w:rPr>
      </w:pPr>
      <w:r w:rsidRPr="004B1610">
        <w:rPr>
          <w:sz w:val="16"/>
        </w:rPr>
        <w:t>For now, there is effectively only one place where China could scratch its revisionist itch: in Taiwan. China’s interest in the island is clearly growing, with Xi having declared in 2022 that “the complete reunification of the motherland must be achieved.” The prospect of a Chinese attack on Taiwan is indeed a real change from the heyday of total unipolarity, when China was too weak for anyone to worry about this scenario. But it is important to keep in mind that Beijing’s yearnings for Taiwan are a far cry from revisionist challenges of the past, such as those mounted by Japan and Germany in the first half of the twentieth century or the Soviet Union in the second; each of those countries conquered and occupied vast territory across great distances. And if China did manage to put Taiwan in its column, even the strongest proponents of the island’s strategic significance do not see it as so valuable that changing its alignment would generate a dramatic swing in the distribution of power of the kind that made multipolarity so dangerous.</w:t>
      </w:r>
    </w:p>
    <w:p w:rsidR="00561534" w:rsidRPr="008C267B" w:rsidRDefault="00561534" w:rsidP="00561534">
      <w:pPr>
        <w:rPr>
          <w:b/>
          <w:bCs/>
          <w:u w:val="single"/>
        </w:rPr>
      </w:pPr>
      <w:r w:rsidRPr="007B51DE">
        <w:rPr>
          <w:highlight w:val="cyan"/>
          <w:u w:val="single"/>
        </w:rPr>
        <w:t>What about the</w:t>
      </w:r>
      <w:r w:rsidRPr="004B1610">
        <w:rPr>
          <w:u w:val="single"/>
        </w:rPr>
        <w:t xml:space="preserve"> flourishing </w:t>
      </w:r>
      <w:r w:rsidRPr="007B51DE">
        <w:rPr>
          <w:highlight w:val="cyan"/>
          <w:u w:val="single"/>
        </w:rPr>
        <w:t>partnership between China and Russia</w:t>
      </w:r>
      <w:r w:rsidRPr="004B1610">
        <w:rPr>
          <w:u w:val="single"/>
        </w:rPr>
        <w:t xml:space="preserve">? It definitely matters; it creates problems for Washington and its allies. But </w:t>
      </w:r>
      <w:r w:rsidRPr="007B51DE">
        <w:rPr>
          <w:highlight w:val="cyan"/>
          <w:u w:val="single"/>
        </w:rPr>
        <w:t>it holds no promise of a</w:t>
      </w:r>
      <w:r w:rsidRPr="004B1610">
        <w:rPr>
          <w:u w:val="single"/>
        </w:rPr>
        <w:t xml:space="preserve"> systemic </w:t>
      </w:r>
      <w:r w:rsidRPr="007B51DE">
        <w:rPr>
          <w:highlight w:val="cyan"/>
          <w:u w:val="single"/>
        </w:rPr>
        <w:t>power shift.</w:t>
      </w:r>
      <w:r w:rsidRPr="004B1610">
        <w:rPr>
          <w:u w:val="single"/>
        </w:rPr>
        <w:t xml:space="preserve"> When the aim is to balance </w:t>
      </w:r>
      <w:r w:rsidRPr="007B51DE">
        <w:rPr>
          <w:highlight w:val="cyan"/>
          <w:u w:val="single"/>
        </w:rPr>
        <w:t>against a superpower</w:t>
      </w:r>
      <w:r w:rsidRPr="004B1610">
        <w:rPr>
          <w:u w:val="single"/>
        </w:rPr>
        <w:t xml:space="preserve"> whose leadership and extensive alliances are deeply embedded in the status quo, </w:t>
      </w:r>
      <w:r w:rsidRPr="007B51DE">
        <w:rPr>
          <w:highlight w:val="cyan"/>
          <w:u w:val="single"/>
        </w:rPr>
        <w:t>the counteralliance needs to be</w:t>
      </w:r>
      <w:r w:rsidRPr="004B1610">
        <w:rPr>
          <w:u w:val="single"/>
        </w:rPr>
        <w:t xml:space="preserve"> similarly </w:t>
      </w:r>
      <w:r w:rsidRPr="007B51DE">
        <w:rPr>
          <w:highlight w:val="cyan"/>
          <w:u w:val="single"/>
        </w:rPr>
        <w:t>significant</w:t>
      </w:r>
      <w:r w:rsidRPr="004B1610">
        <w:rPr>
          <w:u w:val="single"/>
        </w:rPr>
        <w:t xml:space="preserve">. On that score, </w:t>
      </w:r>
      <w:r w:rsidRPr="007B51DE">
        <w:rPr>
          <w:b/>
          <w:bCs/>
          <w:highlight w:val="cyan"/>
          <w:u w:val="single"/>
        </w:rPr>
        <w:t>Chinese-Russian relations fail the test</w:t>
      </w:r>
      <w:r w:rsidRPr="004B1610">
        <w:rPr>
          <w:b/>
          <w:bCs/>
          <w:u w:val="single"/>
        </w:rPr>
        <w:t>.</w:t>
      </w:r>
      <w:r w:rsidRPr="004B1610">
        <w:rPr>
          <w:u w:val="single"/>
        </w:rPr>
        <w:t xml:space="preserve"> There is a reason </w:t>
      </w:r>
      <w:r w:rsidRPr="007B51DE">
        <w:rPr>
          <w:highlight w:val="cyan"/>
          <w:u w:val="single"/>
        </w:rPr>
        <w:t>the two</w:t>
      </w:r>
      <w:r w:rsidRPr="004B1610">
        <w:rPr>
          <w:u w:val="single"/>
        </w:rPr>
        <w:t xml:space="preserve"> parties </w:t>
      </w:r>
      <w:r w:rsidRPr="007B51DE">
        <w:rPr>
          <w:highlight w:val="cyan"/>
          <w:u w:val="single"/>
        </w:rPr>
        <w:t>do not call it a formal alliance</w:t>
      </w:r>
      <w:r w:rsidRPr="004B1610">
        <w:rPr>
          <w:u w:val="single"/>
        </w:rPr>
        <w:t xml:space="preserve">. </w:t>
      </w:r>
      <w:r w:rsidRPr="004B1610">
        <w:rPr>
          <w:sz w:val="16"/>
        </w:rPr>
        <w:t xml:space="preserve">Apart from purchasing oil, China did little to help Russia in Ukraine during the first year of the conflict. A truly consequential partnership would involve sustained cooperation across a wide variety of areas, not shallow cooperation largely born of convenience. </w:t>
      </w:r>
      <w:r w:rsidRPr="004B1610">
        <w:rPr>
          <w:u w:val="single"/>
        </w:rPr>
        <w:t xml:space="preserve">And </w:t>
      </w:r>
      <w:r w:rsidRPr="007B51DE">
        <w:rPr>
          <w:highlight w:val="cyan"/>
          <w:u w:val="single"/>
        </w:rPr>
        <w:t>even if China and Russia upgraded their relations, each is still merely a regional</w:t>
      </w:r>
      <w:r w:rsidRPr="004B1610">
        <w:rPr>
          <w:u w:val="single"/>
        </w:rPr>
        <w:t xml:space="preserve"> military </w:t>
      </w:r>
      <w:r w:rsidRPr="007B51DE">
        <w:rPr>
          <w:highlight w:val="cyan"/>
          <w:u w:val="single"/>
        </w:rPr>
        <w:t>power</w:t>
      </w:r>
      <w:r w:rsidRPr="004B1610">
        <w:rPr>
          <w:u w:val="single"/>
        </w:rPr>
        <w:t xml:space="preserve">. Putting together two powers capable of regional balancing does not equate to global balancing. Achieving that </w:t>
      </w:r>
      <w:r w:rsidRPr="007B51DE">
        <w:rPr>
          <w:highlight w:val="cyan"/>
          <w:u w:val="single"/>
        </w:rPr>
        <w:t>would require military cap</w:t>
      </w:r>
      <w:r w:rsidRPr="004B1610">
        <w:rPr>
          <w:u w:val="single"/>
        </w:rPr>
        <w:t>abilitie</w:t>
      </w:r>
      <w:r w:rsidRPr="007B51DE">
        <w:rPr>
          <w:highlight w:val="cyan"/>
          <w:u w:val="single"/>
        </w:rPr>
        <w:t>s</w:t>
      </w:r>
      <w:r w:rsidRPr="004B1610">
        <w:rPr>
          <w:u w:val="single"/>
        </w:rPr>
        <w:t xml:space="preserve"> that </w:t>
      </w:r>
      <w:r w:rsidRPr="007B51DE">
        <w:rPr>
          <w:b/>
          <w:bCs/>
          <w:highlight w:val="cyan"/>
          <w:u w:val="single"/>
        </w:rPr>
        <w:t>Russia and China</w:t>
      </w:r>
      <w:r w:rsidRPr="004B1610">
        <w:rPr>
          <w:b/>
          <w:bCs/>
          <w:u w:val="single"/>
        </w:rPr>
        <w:t xml:space="preserve"> individually and </w:t>
      </w:r>
      <w:r w:rsidRPr="007B51DE">
        <w:rPr>
          <w:b/>
          <w:bCs/>
          <w:highlight w:val="cyan"/>
          <w:u w:val="single"/>
        </w:rPr>
        <w:t>collectively do not have—and cannot have</w:t>
      </w:r>
      <w:r w:rsidRPr="004B1610">
        <w:rPr>
          <w:b/>
          <w:bCs/>
          <w:u w:val="single"/>
        </w:rPr>
        <w:t xml:space="preserve"> anytime soon.</w:t>
      </w:r>
    </w:p>
    <w:p w:rsidR="00561534" w:rsidRPr="00561534" w:rsidRDefault="00561534" w:rsidP="00561534"/>
    <w:p w:rsidR="00A94073" w:rsidRDefault="00A94073" w:rsidP="00A94073">
      <w:pPr>
        <w:pStyle w:val="Heading1"/>
      </w:pPr>
      <w:r>
        <w:t>Counterbalancing</w:t>
      </w:r>
    </w:p>
    <w:p w:rsidR="00A94073" w:rsidRDefault="00A94073" w:rsidP="00A94073">
      <w:pPr>
        <w:pStyle w:val="Heading2"/>
      </w:pPr>
      <w:r>
        <w:t>AT: China</w:t>
      </w:r>
    </w:p>
    <w:p w:rsidR="00D94A4A" w:rsidRPr="003A6208" w:rsidRDefault="00D94A4A" w:rsidP="00D94A4A">
      <w:pPr>
        <w:pStyle w:val="Heading4"/>
      </w:pPr>
      <w:r>
        <w:t>No Chinese heg</w:t>
      </w:r>
    </w:p>
    <w:p w:rsidR="00D94A4A" w:rsidRPr="003A6208" w:rsidRDefault="00D94A4A" w:rsidP="00D94A4A">
      <w:pPr>
        <w:rPr>
          <w:rFonts w:ascii="Solido" w:hAnsi="Solido"/>
          <w:color w:val="000000"/>
          <w:sz w:val="21"/>
          <w:szCs w:val="21"/>
        </w:rPr>
      </w:pPr>
      <w:r>
        <w:t xml:space="preserve">Stephen M. </w:t>
      </w:r>
      <w:r w:rsidRPr="003A6208">
        <w:rPr>
          <w:rStyle w:val="Style13ptBold"/>
        </w:rPr>
        <w:t>Walt 2023</w:t>
      </w:r>
      <w:r>
        <w:t xml:space="preserve">- </w:t>
      </w:r>
      <w:r w:rsidRPr="003A6208">
        <w:rPr>
          <w:rFonts w:ascii="Solido" w:hAnsi="Solido"/>
          <w:color w:val="000000"/>
          <w:sz w:val="21"/>
          <w:szCs w:val="21"/>
        </w:rPr>
        <w:t>columnist at </w:t>
      </w:r>
      <w:r w:rsidRPr="003A6208">
        <w:rPr>
          <w:rFonts w:ascii="Solido" w:hAnsi="Solido"/>
          <w:i/>
          <w:iCs/>
          <w:color w:val="000000"/>
          <w:sz w:val="21"/>
          <w:szCs w:val="21"/>
        </w:rPr>
        <w:t>Foreign Policy </w:t>
      </w:r>
      <w:r w:rsidRPr="003A6208">
        <w:rPr>
          <w:rFonts w:ascii="Solido" w:hAnsi="Solido"/>
          <w:color w:val="000000"/>
          <w:sz w:val="21"/>
          <w:szCs w:val="21"/>
        </w:rPr>
        <w:t>and the Robert and Renée Belfer professor of international relations at Harvard University</w:t>
      </w:r>
      <w:r>
        <w:rPr>
          <w:rFonts w:ascii="Solido" w:hAnsi="Solido"/>
          <w:color w:val="000000"/>
          <w:sz w:val="21"/>
          <w:szCs w:val="21"/>
        </w:rPr>
        <w:t>, 5//31/2023, Foreign Policy, “</w:t>
      </w:r>
      <w:r w:rsidRPr="003A6208">
        <w:rPr>
          <w:rFonts w:ascii="Solido" w:hAnsi="Solido"/>
          <w:color w:val="000000"/>
          <w:sz w:val="21"/>
          <w:szCs w:val="21"/>
        </w:rPr>
        <w:t>Stop Worrying About Chinese Hegemony in Asia</w:t>
      </w:r>
      <w:r>
        <w:rPr>
          <w:rFonts w:ascii="Solido" w:hAnsi="Solido"/>
          <w:color w:val="000000"/>
          <w:sz w:val="21"/>
          <w:szCs w:val="21"/>
        </w:rPr>
        <w:t xml:space="preserve">”, </w:t>
      </w:r>
      <w:hyperlink r:id="rId16" w:history="1">
        <w:r w:rsidRPr="00A54A99">
          <w:rPr>
            <w:rStyle w:val="Hyperlink"/>
            <w:rFonts w:ascii="Solido" w:hAnsi="Solido"/>
            <w:sz w:val="21"/>
            <w:szCs w:val="21"/>
          </w:rPr>
          <w:t>https://foreignpolicy.com/2023/05/31/stop-worrying-about-chinese-hegemony-in-asia/</w:t>
        </w:r>
      </w:hyperlink>
      <w:r>
        <w:rPr>
          <w:rFonts w:ascii="Solido" w:hAnsi="Solido"/>
          <w:color w:val="000000"/>
          <w:sz w:val="21"/>
          <w:szCs w:val="21"/>
        </w:rPr>
        <w:t xml:space="preserve"> //nvb</w:t>
      </w:r>
    </w:p>
    <w:p w:rsidR="00D94A4A" w:rsidRPr="003A6208" w:rsidRDefault="00D94A4A" w:rsidP="00D94A4A">
      <w:r w:rsidRPr="003A6208">
        <w:rPr>
          <w:highlight w:val="cyan"/>
          <w:u w:val="single"/>
        </w:rPr>
        <w:t>The United States</w:t>
      </w:r>
      <w:r w:rsidRPr="003A6208">
        <w:t xml:space="preserve"> and its Asian partners </w:t>
      </w:r>
      <w:r w:rsidRPr="003A6208">
        <w:rPr>
          <w:highlight w:val="cyan"/>
          <w:u w:val="single"/>
        </w:rPr>
        <w:t>want</w:t>
      </w:r>
      <w:r w:rsidRPr="003A6208">
        <w:rPr>
          <w:u w:val="single"/>
        </w:rPr>
        <w:t xml:space="preserve"> to maintain a balance of power</w:t>
      </w:r>
      <w:r w:rsidRPr="003A6208">
        <w:t xml:space="preserve"> in the Indo-Pacific, ostensibly </w:t>
      </w:r>
      <w:r w:rsidRPr="003A6208">
        <w:rPr>
          <w:highlight w:val="cyan"/>
          <w:u w:val="single"/>
        </w:rPr>
        <w:t>to prevent China from becoming a regional hegemon</w:t>
      </w:r>
      <w:r w:rsidRPr="003A6208">
        <w:t xml:space="preserve"> there. They worry that Beijing will gradually persuade its neighbors to distance themselves from the United States, accept Chinese primacy, and defer to Beijing’s wishes on key foreign-policy issues. In 2018, for example, then-U.S. Defense Secretary James Mattis </w:t>
      </w:r>
      <w:hyperlink r:id="rId17" w:history="1">
        <w:r w:rsidRPr="003A6208">
          <w:rPr>
            <w:rStyle w:val="Hyperlink"/>
          </w:rPr>
          <w:t>warned that</w:t>
        </w:r>
      </w:hyperlink>
      <w:r w:rsidRPr="003A6208">
        <w:t> China is “harboring long-term designs to rewrite the existing global order. … The Ming Dynasty appears to be their model, albeit in a more muscular manner, demanding other nations become tribute states, kowtowing to Beijing.” Former U.S. officials such as </w:t>
      </w:r>
      <w:hyperlink r:id="rId18" w:history="1">
        <w:r w:rsidRPr="003A6208">
          <w:rPr>
            <w:rStyle w:val="Hyperlink"/>
          </w:rPr>
          <w:t>Rush Doshi</w:t>
        </w:r>
      </w:hyperlink>
      <w:r w:rsidRPr="003A6208">
        <w:t> and </w:t>
      </w:r>
      <w:hyperlink r:id="rId19" w:history="1">
        <w:r w:rsidRPr="003A6208">
          <w:rPr>
            <w:rStyle w:val="Hyperlink"/>
          </w:rPr>
          <w:t>Elbridge Colby</w:t>
        </w:r>
      </w:hyperlink>
      <w:r w:rsidRPr="003A6208">
        <w:t> and </w:t>
      </w:r>
      <w:hyperlink r:id="rId20" w:history="1">
        <w:r w:rsidRPr="003A6208">
          <w:rPr>
            <w:rStyle w:val="Hyperlink"/>
          </w:rPr>
          <w:t>prominent realists</w:t>
        </w:r>
      </w:hyperlink>
      <w:r w:rsidRPr="003A6208">
        <w:t> writing on U.S. grand strategy—</w:t>
      </w:r>
      <w:hyperlink r:id="rId21" w:history="1">
        <w:r w:rsidRPr="003A6208">
          <w:rPr>
            <w:rStyle w:val="Hyperlink"/>
          </w:rPr>
          <w:t>myself included</w:t>
        </w:r>
      </w:hyperlink>
      <w:r w:rsidRPr="003A6208">
        <w:t>—have made similar arguments, and China’s stated desire to be a “</w:t>
      </w:r>
      <w:hyperlink r:id="rId22" w:anchor="xj4y7vzkg" w:history="1">
        <w:r w:rsidRPr="003A6208">
          <w:rPr>
            <w:rStyle w:val="Hyperlink"/>
          </w:rPr>
          <w:t>leading global power</w:t>
        </w:r>
      </w:hyperlink>
      <w:r w:rsidRPr="003A6208">
        <w:t>” and its efforts to alter the status quo in the South China Sea and elsewhere appear to justify these concerns.</w:t>
      </w:r>
    </w:p>
    <w:p w:rsidR="00D94A4A" w:rsidRPr="003A6208" w:rsidRDefault="00D94A4A" w:rsidP="00D94A4A">
      <w:pPr>
        <w:rPr>
          <w:u w:val="single"/>
        </w:rPr>
      </w:pPr>
      <w:r w:rsidRPr="003A6208">
        <w:rPr>
          <w:u w:val="single"/>
        </w:rPr>
        <w:t>The implications of this view are troubling</w:t>
      </w:r>
      <w:r w:rsidRPr="003A6208">
        <w:rPr>
          <w:highlight w:val="cyan"/>
          <w:u w:val="single"/>
        </w:rPr>
        <w:t>. If China is actively seeking to become a regional hegemon</w:t>
      </w:r>
      <w:r w:rsidRPr="003A6208">
        <w:rPr>
          <w:u w:val="single"/>
        </w:rPr>
        <w:t xml:space="preserve"> in Asia and the United States is dead set on preventing it, </w:t>
      </w:r>
      <w:r w:rsidRPr="003A6208">
        <w:rPr>
          <w:highlight w:val="cyan"/>
          <w:u w:val="single"/>
        </w:rPr>
        <w:t>a direct clash between the world’s two most powerful countries will be difficult to avoid.</w:t>
      </w:r>
    </w:p>
    <w:p w:rsidR="00D94A4A" w:rsidRPr="003A6208" w:rsidRDefault="00D94A4A" w:rsidP="00D94A4A">
      <w:r w:rsidRPr="003A6208">
        <w:t xml:space="preserve">But are these fears justified? Although </w:t>
      </w:r>
      <w:r w:rsidRPr="003A6208">
        <w:rPr>
          <w:u w:val="single"/>
        </w:rPr>
        <w:t>China</w:t>
      </w:r>
      <w:r w:rsidRPr="003A6208">
        <w:t xml:space="preserve"> might be better off if it could expel the United States from Asia and </w:t>
      </w:r>
      <w:r w:rsidRPr="003A6208">
        <w:rPr>
          <w:u w:val="single"/>
        </w:rPr>
        <w:t xml:space="preserve">become a true regional hegemon, </w:t>
      </w:r>
      <w:r w:rsidRPr="003A6208">
        <w:rPr>
          <w:highlight w:val="cyan"/>
          <w:u w:val="single"/>
        </w:rPr>
        <w:t>that goal is probably beyond its grasp. A Chinese bid for regional hegemony is likely to fail and do enormous harm to China (and others) in the process</w:t>
      </w:r>
      <w:r w:rsidRPr="003A6208">
        <w:rPr>
          <w:highlight w:val="cyan"/>
        </w:rPr>
        <w:t>.</w:t>
      </w:r>
      <w:r w:rsidRPr="003A6208">
        <w:t xml:space="preserve"> The United States can take a relatively sanguine view of this prospect, therefore, even if it cannot dismiss it completely. Even as they strive to preserve a balance of power in the Indo-Pacific, therefore, </w:t>
      </w:r>
      <w:r w:rsidRPr="003A6208">
        <w:rPr>
          <w:u w:val="single"/>
        </w:rPr>
        <w:t>the United States and its allies must ensure that their efforts do not convince China’s leaders that they must try for hegemony despite the obvious risks.</w:t>
      </w:r>
    </w:p>
    <w:p w:rsidR="00D94A4A" w:rsidRPr="003A6208" w:rsidRDefault="00D94A4A" w:rsidP="00D94A4A">
      <w:r w:rsidRPr="003A6208">
        <w:t>Why Regional Hegemony Is Desirable</w:t>
      </w:r>
    </w:p>
    <w:p w:rsidR="00D94A4A" w:rsidRPr="003A6208" w:rsidRDefault="00D94A4A" w:rsidP="00D94A4A">
      <w:r w:rsidRPr="003A6208">
        <w:t>It is easy to understand why a powerful state might like to be a regional hegemon (i.e., the only great power within its geographic area). If there are no other major powers nearby, a regional hegemon has little reason to fear direct attacks on its home territory. A great power that dominates its surroundings in this way will also be less vulnerable to blockades or other forms of pressure, and it can expect deference from the weaker states in its sphere of influence even if it does not rule them directly. The absence of local dangers also makes it easier for a regional hegemon to project power into other areas of the world if doing so seems necessary or desirable.</w:t>
      </w:r>
    </w:p>
    <w:p w:rsidR="00D94A4A" w:rsidRPr="003A6208" w:rsidRDefault="00D94A4A" w:rsidP="00D94A4A">
      <w:r w:rsidRPr="003A6208">
        <w:t xml:space="preserve">The history of the United States illustrates these benefits nicely. The United States is separated from the other great powers by two enormous oceans and insulated from many of their quarrels. </w:t>
      </w:r>
      <w:r w:rsidRPr="003A6208">
        <w:rPr>
          <w:u w:val="single"/>
        </w:rPr>
        <w:t>This “</w:t>
      </w:r>
      <w:hyperlink r:id="rId23" w:history="1">
        <w:r w:rsidRPr="003A6208">
          <w:rPr>
            <w:rStyle w:val="Hyperlink"/>
          </w:rPr>
          <w:t>free security</w:t>
        </w:r>
      </w:hyperlink>
      <w:r w:rsidRPr="003A6208">
        <w:rPr>
          <w:u w:val="single"/>
        </w:rPr>
        <w:t>” gave U.S. leaders enormous latitude: They could remain neutral when conflicts erupted elsewhere or fight “wars of choice” far from home if that seemed advisable.</w:t>
      </w:r>
      <w:r w:rsidRPr="003A6208">
        <w:t xml:space="preserve"> When these distant interventions failed—as they did in Vietnam, Iraq, or Afghanistan—the United States could eventually withdraw without putting its security at serious risk.</w:t>
      </w:r>
    </w:p>
    <w:p w:rsidR="00D94A4A" w:rsidRPr="003A6208" w:rsidRDefault="00D94A4A" w:rsidP="00D94A4A">
      <w:r w:rsidRPr="003A6208">
        <w:rPr>
          <w:highlight w:val="cyan"/>
          <w:u w:val="single"/>
        </w:rPr>
        <w:t>China’s leaders undoubtedly think their country would be more secure if it achieved a hegemonic position in the Indo-Pacific</w:t>
      </w:r>
      <w:r w:rsidRPr="003A6208">
        <w:rPr>
          <w:u w:val="single"/>
        </w:rPr>
        <w:t>.</w:t>
      </w:r>
      <w:r w:rsidRPr="003A6208">
        <w:t xml:space="preserve"> Beijing would have less to fear if the United States were not closely aligned with many of its neighbors and did not have powerful military forces stationed throughout the region. China would be less vulnerable to blockades in the event of war, a significant concern given the constricted maritime geography of East and Southeast Asia and Beijing’s substantial reliance on foreign trade. With fewer local dangers to worry about, it would also be easier for Beijing to project power elsewhere if it so desired.</w:t>
      </w:r>
    </w:p>
    <w:p w:rsidR="00D94A4A" w:rsidRPr="003A6208" w:rsidRDefault="00D94A4A" w:rsidP="00D94A4A">
      <w:r w:rsidRPr="003A6208">
        <w:t xml:space="preserve">These same factors also explain why the </w:t>
      </w:r>
      <w:r w:rsidRPr="003A6208">
        <w:rPr>
          <w:u w:val="single"/>
        </w:rPr>
        <w:t>United States wants to</w:t>
      </w:r>
      <w:r w:rsidRPr="003A6208">
        <w:t xml:space="preserve"> prevent this situation from arising. Since it became a great power at the dawn of the 20th century, the United States has sought to </w:t>
      </w:r>
      <w:hyperlink r:id="rId24" w:history="1">
        <w:r w:rsidRPr="003A6208">
          <w:rPr>
            <w:rStyle w:val="Hyperlink"/>
          </w:rPr>
          <w:t>preserve</w:t>
        </w:r>
      </w:hyperlink>
      <w:r w:rsidRPr="003A6208">
        <w:t xml:space="preserve"> a rough balance of power in Europe and East Asia and </w:t>
      </w:r>
      <w:r w:rsidRPr="003A6208">
        <w:rPr>
          <w:u w:val="single"/>
        </w:rPr>
        <w:t xml:space="preserve">prevent any single power from dominating either region. </w:t>
      </w:r>
      <w:r w:rsidRPr="003A6208">
        <w:t xml:space="preserve">U.S. leaders were concerned that a European or Asian hegemon might eventually amass equal or greater economic and military power than the United States. No longer concerned with local threats, it could choose to intervene in other areas, as the United States has been able to do. A rival of this sort might even ally with states in the Western Hemisphere and force Washington to focus its attention closer to home. </w:t>
      </w:r>
      <w:r w:rsidRPr="003A6208">
        <w:rPr>
          <w:highlight w:val="cyan"/>
          <w:u w:val="single"/>
        </w:rPr>
        <w:t>The enduring desire to prevent a regional hegemon in Europe or Asia is why the United States eventually entered the two world wars and why it kept substantial military forces in both regions during the long Cold War.</w:t>
      </w:r>
    </w:p>
    <w:p w:rsidR="00D94A4A" w:rsidRDefault="00D94A4A" w:rsidP="00D94A4A">
      <w:r w:rsidRPr="003A6208">
        <w:t>If regional hegemony were readily achievable, therefore, it might make good strategic sense for China’s leaders to want it and for U.S. leaders to go all out to prevent it. But what if this seemingly attractive goal is, in fact, a mirage: difficult and maybe impossible to achieve? If so, Beijing would be foolish to pursue this objective, and Washington can take a more measured approach to discouraging it.</w:t>
      </w:r>
    </w:p>
    <w:p w:rsidR="00D94A4A" w:rsidRPr="003A6208" w:rsidRDefault="00D94A4A" w:rsidP="00D94A4A">
      <w:pPr>
        <w:pStyle w:val="Heading4"/>
      </w:pPr>
      <w:r>
        <w:t xml:space="preserve">No Chinese heg- US and allies create barriers </w:t>
      </w:r>
    </w:p>
    <w:p w:rsidR="00D94A4A" w:rsidRPr="003A6208" w:rsidRDefault="00D94A4A" w:rsidP="00D94A4A">
      <w:pPr>
        <w:rPr>
          <w:rFonts w:ascii="Solido" w:hAnsi="Solido"/>
          <w:color w:val="000000"/>
          <w:sz w:val="21"/>
          <w:szCs w:val="21"/>
        </w:rPr>
      </w:pPr>
      <w:r>
        <w:t xml:space="preserve">Stephen M. </w:t>
      </w:r>
      <w:r w:rsidRPr="003A6208">
        <w:rPr>
          <w:rStyle w:val="Style13ptBold"/>
        </w:rPr>
        <w:t>Walt 2023</w:t>
      </w:r>
      <w:r>
        <w:t xml:space="preserve">- </w:t>
      </w:r>
      <w:r w:rsidRPr="003A6208">
        <w:rPr>
          <w:rFonts w:ascii="Solido" w:hAnsi="Solido"/>
          <w:color w:val="000000"/>
          <w:sz w:val="21"/>
          <w:szCs w:val="21"/>
        </w:rPr>
        <w:t>columnist at </w:t>
      </w:r>
      <w:r w:rsidRPr="003A6208">
        <w:rPr>
          <w:rFonts w:ascii="Solido" w:hAnsi="Solido"/>
          <w:i/>
          <w:iCs/>
          <w:color w:val="000000"/>
          <w:sz w:val="21"/>
          <w:szCs w:val="21"/>
        </w:rPr>
        <w:t>Foreign Policy </w:t>
      </w:r>
      <w:r w:rsidRPr="003A6208">
        <w:rPr>
          <w:rFonts w:ascii="Solido" w:hAnsi="Solido"/>
          <w:color w:val="000000"/>
          <w:sz w:val="21"/>
          <w:szCs w:val="21"/>
        </w:rPr>
        <w:t>and the Robert and Renée Belfer professor of international relations at Harvard University</w:t>
      </w:r>
      <w:r>
        <w:rPr>
          <w:rFonts w:ascii="Solido" w:hAnsi="Solido"/>
          <w:color w:val="000000"/>
          <w:sz w:val="21"/>
          <w:szCs w:val="21"/>
        </w:rPr>
        <w:t>, Foreign Policy, “</w:t>
      </w:r>
      <w:r w:rsidRPr="003A6208">
        <w:rPr>
          <w:rFonts w:ascii="Solido" w:hAnsi="Solido"/>
          <w:color w:val="000000"/>
          <w:sz w:val="21"/>
          <w:szCs w:val="21"/>
        </w:rPr>
        <w:t>Stop Worrying About Chinese Hegemony in Asia</w:t>
      </w:r>
      <w:r>
        <w:rPr>
          <w:rFonts w:ascii="Solido" w:hAnsi="Solido"/>
          <w:color w:val="000000"/>
          <w:sz w:val="21"/>
          <w:szCs w:val="21"/>
        </w:rPr>
        <w:t xml:space="preserve">”, </w:t>
      </w:r>
      <w:hyperlink r:id="rId25" w:history="1">
        <w:r w:rsidRPr="00A54A99">
          <w:rPr>
            <w:rStyle w:val="Hyperlink"/>
            <w:rFonts w:ascii="Solido" w:hAnsi="Solido"/>
            <w:sz w:val="21"/>
            <w:szCs w:val="21"/>
          </w:rPr>
          <w:t>https://foreignpolicy.com/2023/05/31/stop-worrying-about-chinese-hegemony-in-asia/</w:t>
        </w:r>
      </w:hyperlink>
      <w:r>
        <w:rPr>
          <w:rFonts w:ascii="Solido" w:hAnsi="Solido"/>
          <w:color w:val="000000"/>
          <w:sz w:val="21"/>
          <w:szCs w:val="21"/>
        </w:rPr>
        <w:t xml:space="preserve"> //nvb</w:t>
      </w:r>
    </w:p>
    <w:p w:rsidR="00D94A4A" w:rsidRPr="003A6208" w:rsidRDefault="00D94A4A" w:rsidP="00D94A4A"/>
    <w:p w:rsidR="00D94A4A" w:rsidRPr="003A6208" w:rsidRDefault="00D94A4A" w:rsidP="00D94A4A">
      <w:r w:rsidRPr="003A6208">
        <w:t>Could China Become a Regional Hegemon Today?</w:t>
      </w:r>
    </w:p>
    <w:p w:rsidR="00D94A4A" w:rsidRPr="003A6208" w:rsidRDefault="00D94A4A" w:rsidP="00D94A4A">
      <w:r w:rsidRPr="003A6208">
        <w:rPr>
          <w:highlight w:val="cyan"/>
          <w:u w:val="single"/>
        </w:rPr>
        <w:t>The conditions that allowed the United States to dominate the Western</w:t>
      </w:r>
      <w:r w:rsidRPr="003A6208">
        <w:rPr>
          <w:u w:val="single"/>
        </w:rPr>
        <w:t xml:space="preserve"> Hemisphere and exclude other major powers </w:t>
      </w:r>
      <w:r w:rsidRPr="003A6208">
        <w:rPr>
          <w:highlight w:val="cyan"/>
          <w:u w:val="single"/>
        </w:rPr>
        <w:t>do not exist</w:t>
      </w:r>
      <w:r w:rsidRPr="003A6208">
        <w:rPr>
          <w:u w:val="single"/>
        </w:rPr>
        <w:t xml:space="preserve"> in Asia </w:t>
      </w:r>
      <w:r w:rsidRPr="003A6208">
        <w:rPr>
          <w:highlight w:val="cyan"/>
          <w:u w:val="single"/>
        </w:rPr>
        <w:t>today</w:t>
      </w:r>
      <w:r w:rsidRPr="003A6208">
        <w:t xml:space="preserve">. </w:t>
      </w:r>
      <w:r w:rsidRPr="003A6208">
        <w:rPr>
          <w:u w:val="single"/>
        </w:rPr>
        <w:t>China may be stronger than any of its neighbors,</w:t>
      </w:r>
      <w:r w:rsidRPr="003A6208">
        <w:t xml:space="preserve"> </w:t>
      </w:r>
      <w:r w:rsidRPr="003A6208">
        <w:rPr>
          <w:u w:val="single"/>
        </w:rPr>
        <w:t>but</w:t>
      </w:r>
      <w:r w:rsidRPr="003A6208">
        <w:t xml:space="preserve"> several of them are major industrial powers with considerable potential to check Chinese power, and </w:t>
      </w:r>
      <w:r w:rsidRPr="003A6208">
        <w:rPr>
          <w:u w:val="single"/>
        </w:rPr>
        <w:t>the world’s other major power—</w:t>
      </w:r>
      <w:r w:rsidRPr="003A6208">
        <w:rPr>
          <w:highlight w:val="cyan"/>
          <w:u w:val="single"/>
        </w:rPr>
        <w:t>the United States—remains committed</w:t>
      </w:r>
      <w:r w:rsidRPr="003A6208">
        <w:rPr>
          <w:u w:val="single"/>
        </w:rPr>
        <w:t xml:space="preserve"> to helping defend them.</w:t>
      </w:r>
      <w:r w:rsidRPr="003A6208">
        <w:t xml:space="preserve"> India’s population is now larger and significantly younger than China’s and its economy is growing more rapidly. </w:t>
      </w:r>
      <w:r w:rsidRPr="003A6208">
        <w:rPr>
          <w:u w:val="single"/>
        </w:rPr>
        <w:t xml:space="preserve">Many of </w:t>
      </w:r>
      <w:r w:rsidRPr="003A6208">
        <w:rPr>
          <w:highlight w:val="cyan"/>
          <w:u w:val="single"/>
        </w:rPr>
        <w:t>China’s neighbors are</w:t>
      </w:r>
      <w:r w:rsidRPr="003A6208">
        <w:rPr>
          <w:u w:val="single"/>
        </w:rPr>
        <w:t xml:space="preserve"> already </w:t>
      </w:r>
      <w:r w:rsidRPr="003A6208">
        <w:rPr>
          <w:highlight w:val="cyan"/>
          <w:u w:val="single"/>
        </w:rPr>
        <w:t>balancing</w:t>
      </w:r>
      <w:r w:rsidRPr="003A6208">
        <w:rPr>
          <w:u w:val="single"/>
        </w:rPr>
        <w:t xml:space="preserve"> more energetically: </w:t>
      </w:r>
      <w:r w:rsidRPr="003A6208">
        <w:rPr>
          <w:highlight w:val="cyan"/>
          <w:u w:val="single"/>
        </w:rPr>
        <w:t>Defense budgets are </w:t>
      </w:r>
      <w:hyperlink r:id="rId26" w:history="1">
        <w:r w:rsidRPr="003A6208">
          <w:rPr>
            <w:rStyle w:val="Hyperlink"/>
            <w:highlight w:val="cyan"/>
          </w:rPr>
          <w:t>rising</w:t>
        </w:r>
      </w:hyperlink>
      <w:r w:rsidRPr="003A6208">
        <w:rPr>
          <w:u w:val="single"/>
        </w:rPr>
        <w:t> sharply, and Australia, India, and Japan are </w:t>
      </w:r>
      <w:hyperlink r:id="rId27" w:history="1">
        <w:r w:rsidRPr="003A6208">
          <w:rPr>
            <w:rStyle w:val="Hyperlink"/>
          </w:rPr>
          <w:t>coordinating</w:t>
        </w:r>
      </w:hyperlink>
      <w:r w:rsidRPr="003A6208">
        <w:rPr>
          <w:u w:val="single"/>
        </w:rPr>
        <w:t> with each other and with the United States.</w:t>
      </w:r>
      <w:r w:rsidRPr="003A6208">
        <w:t xml:space="preserve"> The greater their fear of Chinese hegemony, the more vigorous such responses will be.</w:t>
      </w:r>
    </w:p>
    <w:p w:rsidR="00D94A4A" w:rsidRPr="003A6208" w:rsidRDefault="00D94A4A" w:rsidP="00D94A4A">
      <w:r w:rsidRPr="003A6208">
        <w:t>In addition, India already has a nuclear arsenal and Japan or South Korea could acquire a nuclear deterrent if the need arose. Officials in </w:t>
      </w:r>
      <w:hyperlink r:id="rId28" w:history="1">
        <w:r w:rsidRPr="003A6208">
          <w:rPr>
            <w:rStyle w:val="Hyperlink"/>
          </w:rPr>
          <w:t>Tokyo</w:t>
        </w:r>
      </w:hyperlink>
      <w:r w:rsidRPr="003A6208">
        <w:t> and </w:t>
      </w:r>
      <w:hyperlink r:id="rId29" w:history="1">
        <w:r w:rsidRPr="003A6208">
          <w:rPr>
            <w:rStyle w:val="Hyperlink"/>
          </w:rPr>
          <w:t>Seoul</w:t>
        </w:r>
      </w:hyperlink>
      <w:r w:rsidRPr="003A6208">
        <w:t> have previously made it clear that they see this as a viable option should circumstances require, and possessing their own deterrent would further limit China’s ability to intimidate them. I</w:t>
      </w:r>
      <w:r w:rsidRPr="003A6208">
        <w:rPr>
          <w:u w:val="single"/>
        </w:rPr>
        <w:t xml:space="preserve">f </w:t>
      </w:r>
      <w:r w:rsidRPr="003A6208">
        <w:rPr>
          <w:highlight w:val="cyan"/>
          <w:u w:val="single"/>
        </w:rPr>
        <w:t>China</w:t>
      </w:r>
      <w:r w:rsidRPr="003A6208">
        <w:rPr>
          <w:u w:val="single"/>
        </w:rPr>
        <w:t xml:space="preserve"> </w:t>
      </w:r>
      <w:r w:rsidRPr="003A6208">
        <w:rPr>
          <w:highlight w:val="cyan"/>
          <w:u w:val="single"/>
        </w:rPr>
        <w:t>does not want</w:t>
      </w:r>
      <w:r w:rsidRPr="003A6208">
        <w:rPr>
          <w:u w:val="single"/>
        </w:rPr>
        <w:t xml:space="preserve"> more of its </w:t>
      </w:r>
      <w:r w:rsidRPr="003A6208">
        <w:rPr>
          <w:highlight w:val="cyan"/>
          <w:u w:val="single"/>
        </w:rPr>
        <w:t>neighbors to acquire nuclear weapons,</w:t>
      </w:r>
      <w:r w:rsidRPr="003A6208">
        <w:rPr>
          <w:u w:val="single"/>
        </w:rPr>
        <w:t xml:space="preserve"> therefore, it should limit its ambitions and make such a step unnecessary.</w:t>
      </w:r>
    </w:p>
    <w:p w:rsidR="00D94A4A" w:rsidRPr="003A6208" w:rsidRDefault="00D94A4A" w:rsidP="00D94A4A">
      <w:r w:rsidRPr="003A6208">
        <w:t>Nor are Asian powers likely to be swayed by Chinese President Xi Jinping’s </w:t>
      </w:r>
      <w:hyperlink r:id="rId30" w:history="1">
        <w:r w:rsidRPr="003A6208">
          <w:rPr>
            <w:rStyle w:val="Hyperlink"/>
          </w:rPr>
          <w:t>suggestion</w:t>
        </w:r>
      </w:hyperlink>
      <w:r w:rsidRPr="003A6208">
        <w:t> that “it is for the people of Asia to run the affairs of Asia, solve the problems of Asia, and uphold the security of Asia.” Such statements are obviously intended to make the U.S. role in Asia seem less legitimate, but the belief that a shared “Asian” identity will override each individual state’s self-interest ignores the power of modern nationalism, which did not exist when the pre-modern, Sino-centric tributary system was in place. Nationalism is a powerful force in China, of course, but also in India, South Korea, Japan, Australia, and Vietnam. I</w:t>
      </w:r>
      <w:r w:rsidRPr="003A6208">
        <w:rPr>
          <w:u w:val="single"/>
        </w:rPr>
        <w:t>t is hard to imagine any of these states preferring subordination to Beijing to national autonomy.</w:t>
      </w:r>
    </w:p>
    <w:p w:rsidR="00D94A4A" w:rsidRDefault="00D94A4A" w:rsidP="00D94A4A">
      <w:r w:rsidRPr="003A6208">
        <w:t xml:space="preserve">Lastly, </w:t>
      </w:r>
      <w:r w:rsidRPr="003A6208">
        <w:rPr>
          <w:u w:val="single"/>
        </w:rPr>
        <w:t xml:space="preserve">modern </w:t>
      </w:r>
      <w:r w:rsidRPr="003A6208">
        <w:rPr>
          <w:highlight w:val="cyan"/>
          <w:u w:val="single"/>
        </w:rPr>
        <w:t>surveillance</w:t>
      </w:r>
      <w:r w:rsidRPr="003A6208">
        <w:rPr>
          <w:u w:val="single"/>
        </w:rPr>
        <w:t xml:space="preserve"> </w:t>
      </w:r>
      <w:r w:rsidRPr="003A6208">
        <w:rPr>
          <w:highlight w:val="cyan"/>
          <w:u w:val="single"/>
        </w:rPr>
        <w:t>and communications technology</w:t>
      </w:r>
      <w:r w:rsidRPr="003A6208">
        <w:rPr>
          <w:u w:val="single"/>
        </w:rPr>
        <w:t xml:space="preserve"> </w:t>
      </w:r>
      <w:r w:rsidRPr="003A6208">
        <w:rPr>
          <w:highlight w:val="cyan"/>
          <w:u w:val="single"/>
        </w:rPr>
        <w:t>makes</w:t>
      </w:r>
      <w:r w:rsidRPr="003A6208">
        <w:rPr>
          <w:u w:val="single"/>
        </w:rPr>
        <w:t xml:space="preserve"> it much </w:t>
      </w:r>
      <w:r w:rsidRPr="003A6208">
        <w:rPr>
          <w:highlight w:val="cyan"/>
          <w:u w:val="single"/>
        </w:rPr>
        <w:t>easier for states to identify threatening powers and coordinate defensive responses. A Chinese bid for hegemony in Asia would be impossible to disguise,</w:t>
      </w:r>
      <w:r w:rsidRPr="003A6208">
        <w:t xml:space="preserve"> and states threatened by this attempt could share concerns, pool resources, and formulate a collective response quickly. As the rapid and vigorous Western response to Russia’s invasion of Ukraine illustrates, countries facing a common danger can act with surprising swiftness when necessary.</w:t>
      </w:r>
    </w:p>
    <w:p w:rsidR="00D94A4A" w:rsidRPr="003A6208" w:rsidRDefault="00D94A4A" w:rsidP="00D94A4A"/>
    <w:p w:rsidR="00D94A4A" w:rsidRPr="003A6208" w:rsidRDefault="00D94A4A" w:rsidP="00D94A4A">
      <w:r w:rsidRPr="003A6208">
        <w:t>If Regional Hegemony Is Not an Option, What Then?</w:t>
      </w:r>
    </w:p>
    <w:p w:rsidR="00D94A4A" w:rsidRPr="003A6208" w:rsidRDefault="00D94A4A" w:rsidP="00D94A4A">
      <w:pPr>
        <w:rPr>
          <w:u w:val="single"/>
        </w:rPr>
      </w:pPr>
      <w:r w:rsidRPr="003A6208">
        <w:t xml:space="preserve">If China’s prospects for regional hegemony are limited, then what do the United States and China have to fight about? Each is a vast country populated by hundreds of millions of patriotic citizens. They have large and sophisticated economies that no outside power could successfully strangle, powerful conventional military forces, and second-strike nuclear capabilities. An enormous ocean separates them, and neither side could possibly mount a successful invasion of the other. </w:t>
      </w:r>
      <w:r w:rsidRPr="003A6208">
        <w:rPr>
          <w:u w:val="single"/>
        </w:rPr>
        <w:t>Coexistence is not merely desirable; it is unavoidable.</w:t>
      </w:r>
    </w:p>
    <w:p w:rsidR="00D94A4A" w:rsidRPr="003A6208" w:rsidRDefault="00D94A4A" w:rsidP="00D94A4A">
      <w:r w:rsidRPr="003A6208">
        <w:t xml:space="preserve">Yet China’s leaders could still decide to choose the same risky path that other would-be hegemons have followed. </w:t>
      </w:r>
      <w:r w:rsidRPr="003A6208">
        <w:rPr>
          <w:u w:val="single"/>
        </w:rPr>
        <w:t xml:space="preserve">If they believed the regional balance of power heavily tilted in their favor, that nearby states could be bullied into neutrality, that one or two triumphs would render subsequent resistance impossible, and that other states in Asia would eventually regard Chinese primacy as legitimate, then the risks of a hegemonic bid (however ill-advised) would rise. </w:t>
      </w:r>
      <w:r w:rsidRPr="003A6208">
        <w:t xml:space="preserve">In the worst case, Chinese leaders could convince themselves that conditions temporarily favored a bid for regional hegemony while at the same time fearing that the balance of power could turn against them decisively if the opportunity was not seized. </w:t>
      </w:r>
      <w:r w:rsidRPr="003A6208">
        <w:rPr>
          <w:u w:val="single"/>
        </w:rPr>
        <w:t>This combination of wishful thinking and paranoia is that textbook condition for preventive war; precisely the logic that </w:t>
      </w:r>
      <w:hyperlink r:id="rId31" w:history="1">
        <w:r w:rsidRPr="003A6208">
          <w:rPr>
            <w:rStyle w:val="Hyperlink"/>
          </w:rPr>
          <w:t>convinced</w:t>
        </w:r>
      </w:hyperlink>
      <w:r w:rsidRPr="003A6208">
        <w:rPr>
          <w:u w:val="single"/>
        </w:rPr>
        <w:t> German and Japanese leaders to launch unsuccessful bids for hegemony during the first half of the 20th century.</w:t>
      </w:r>
    </w:p>
    <w:p w:rsidR="00D94A4A" w:rsidRPr="003A6208" w:rsidRDefault="00D94A4A" w:rsidP="00D94A4A">
      <w:r w:rsidRPr="003A6208">
        <w:t>The implications for the United States and its Asian partners are clear. On the one hand, they should work to </w:t>
      </w:r>
      <w:hyperlink r:id="rId32" w:history="1">
        <w:r w:rsidRPr="003A6208">
          <w:rPr>
            <w:rStyle w:val="Hyperlink"/>
          </w:rPr>
          <w:t>mitigate</w:t>
        </w:r>
      </w:hyperlink>
      <w:r w:rsidRPr="003A6208">
        <w:t> the various factors that can impede effective balancing and could lead Beijing to erroneously conclude that a bid for hegemony might succeed. At the same time, however, the United States and its allies need to make it crystal clear that they not trying to threaten China’s independence or territorial integrity, undermine the authority of the Chinese Communist Party, or crash the Chinese economy. Reassurance is needed so that China’s leaders do not conclude that they have no choice but to pursue hegemony even if the odds of success are small.</w:t>
      </w:r>
    </w:p>
    <w:p w:rsidR="00D94A4A" w:rsidRPr="003A6208" w:rsidRDefault="00D94A4A" w:rsidP="00D94A4A">
      <w:r w:rsidRPr="003A6208">
        <w:t>Consistent messaging will be essential. Although recent speeches by </w:t>
      </w:r>
      <w:hyperlink r:id="rId33" w:history="1">
        <w:r w:rsidRPr="003A6208">
          <w:rPr>
            <w:rStyle w:val="Hyperlink"/>
          </w:rPr>
          <w:t>National Security Advisor Jake Sullivan</w:t>
        </w:r>
      </w:hyperlink>
      <w:r w:rsidRPr="003A6208">
        <w:t> and </w:t>
      </w:r>
      <w:hyperlink r:id="rId34" w:history="1">
        <w:r w:rsidRPr="003A6208">
          <w:rPr>
            <w:rStyle w:val="Hyperlink"/>
          </w:rPr>
          <w:t>Treasury Secretary Janet Yellen</w:t>
        </w:r>
      </w:hyperlink>
      <w:r w:rsidRPr="003A6208">
        <w:t> were clearly intended to reassure Beijing about the scope and purpose of U.S. export controls and other economic measures, efforts to give NATO a strategic role in Asia and the more confrontational </w:t>
      </w:r>
      <w:hyperlink r:id="rId35" w:history="1">
        <w:r w:rsidRPr="003A6208">
          <w:rPr>
            <w:rStyle w:val="Hyperlink"/>
          </w:rPr>
          <w:t>closing statement</w:t>
        </w:r>
      </w:hyperlink>
      <w:r w:rsidRPr="003A6208">
        <w:t> issued after the G-7 summit meeting earlier this month send a different signal, one that cannot help but heighten tensions</w:t>
      </w:r>
    </w:p>
    <w:p w:rsidR="00D94A4A" w:rsidRPr="003A6208" w:rsidRDefault="00D94A4A" w:rsidP="00D94A4A">
      <w:r w:rsidRPr="003A6208">
        <w:t xml:space="preserve">On several occasions over the past three centuries, a great power concluded that its security required it to establish a dominant position over its neighbors. All but one of these attempts failed catastrophically. </w:t>
      </w:r>
      <w:r w:rsidRPr="003A6208">
        <w:rPr>
          <w:u w:val="single"/>
        </w:rPr>
        <w:t>China would be unwise to make the attempt, but the United States and its allies would be equally unwise if their own actions unwittingly convinced Beijing that a risky bid for hegemony was still its best option.</w:t>
      </w:r>
    </w:p>
    <w:p w:rsidR="00D94A4A" w:rsidRPr="00D94A4A" w:rsidRDefault="00D94A4A" w:rsidP="00D94A4A"/>
    <w:p w:rsidR="00A94073" w:rsidRDefault="00A94073" w:rsidP="00A94073">
      <w:pPr>
        <w:pStyle w:val="Heading2"/>
      </w:pPr>
      <w:r>
        <w:t>AT: China Rise/</w:t>
      </w:r>
      <w:r w:rsidR="00561534">
        <w:t>Military Power</w:t>
      </w:r>
    </w:p>
    <w:p w:rsidR="00561534" w:rsidRDefault="00561534" w:rsidP="00561534">
      <w:pPr>
        <w:pStyle w:val="Heading3"/>
      </w:pPr>
      <w:r>
        <w:t>AT: China Military Power</w:t>
      </w:r>
    </w:p>
    <w:p w:rsidR="00561534" w:rsidRDefault="00561534" w:rsidP="00561534">
      <w:pPr>
        <w:pStyle w:val="Heading4"/>
        <w:rPr>
          <w:rStyle w:val="Style13ptBold"/>
          <w:b/>
          <w:bCs w:val="0"/>
        </w:rPr>
      </w:pPr>
      <w:r>
        <w:rPr>
          <w:rStyle w:val="Style13ptBold"/>
          <w:b/>
          <w:bCs w:val="0"/>
        </w:rPr>
        <w:t>China’s military is still far behind the US – nuclear subs, aircraft carries, and transport planes prove.</w:t>
      </w:r>
    </w:p>
    <w:p w:rsidR="00561534" w:rsidRDefault="00561534" w:rsidP="00561534">
      <w:r>
        <w:t xml:space="preserve">Stephen G. </w:t>
      </w:r>
      <w:r w:rsidRPr="00877987">
        <w:rPr>
          <w:rStyle w:val="Style13ptBold"/>
        </w:rPr>
        <w:t>Brooks 23</w:t>
      </w:r>
      <w:r>
        <w:t>, Professor of Government at Dartmouth College and a Guest Professor at Stockholm University, and William C. Wohlforth, Daniel Webster Professor at Dartmouth College, 4-18-2023, Foreign Affairs, "The Myth of Multipolarity," https://www.foreignaffairs.com/united-states/china-multipolarity-myth //AS</w:t>
      </w:r>
    </w:p>
    <w:p w:rsidR="00561534" w:rsidRPr="00C05EAD" w:rsidRDefault="00561534" w:rsidP="00561534">
      <w:pPr>
        <w:rPr>
          <w:sz w:val="16"/>
        </w:rPr>
      </w:pPr>
      <w:r w:rsidRPr="00C05EAD">
        <w:rPr>
          <w:sz w:val="16"/>
        </w:rPr>
        <w:t xml:space="preserve">Militarily, meanwhile, </w:t>
      </w:r>
      <w:r w:rsidRPr="00627C85">
        <w:rPr>
          <w:u w:val="single"/>
        </w:rPr>
        <w:t xml:space="preserve">most </w:t>
      </w:r>
      <w:r w:rsidRPr="00CC20CF">
        <w:rPr>
          <w:highlight w:val="cyan"/>
          <w:u w:val="single"/>
        </w:rPr>
        <w:t>analysts</w:t>
      </w:r>
      <w:r w:rsidRPr="00627C85">
        <w:rPr>
          <w:u w:val="single"/>
        </w:rPr>
        <w:t xml:space="preserve"> still </w:t>
      </w:r>
      <w:r w:rsidRPr="00CC20CF">
        <w:rPr>
          <w:highlight w:val="cyan"/>
          <w:u w:val="single"/>
        </w:rPr>
        <w:t xml:space="preserve">see </w:t>
      </w:r>
      <w:r w:rsidRPr="00CC20CF">
        <w:rPr>
          <w:b/>
          <w:bCs/>
          <w:highlight w:val="cyan"/>
          <w:u w:val="single"/>
        </w:rPr>
        <w:t>China as far from</w:t>
      </w:r>
      <w:r w:rsidRPr="00C05EAD">
        <w:rPr>
          <w:b/>
          <w:bCs/>
          <w:u w:val="single"/>
        </w:rPr>
        <w:t xml:space="preserve"> being a global peer of </w:t>
      </w:r>
      <w:r w:rsidRPr="00CC20CF">
        <w:rPr>
          <w:b/>
          <w:bCs/>
          <w:highlight w:val="cyan"/>
          <w:u w:val="single"/>
        </w:rPr>
        <w:t>the U</w:t>
      </w:r>
      <w:r w:rsidRPr="00C05EAD">
        <w:rPr>
          <w:b/>
          <w:bCs/>
          <w:u w:val="single"/>
        </w:rPr>
        <w:t xml:space="preserve">nited </w:t>
      </w:r>
      <w:r w:rsidRPr="00CC20CF">
        <w:rPr>
          <w:b/>
          <w:bCs/>
          <w:highlight w:val="cyan"/>
          <w:u w:val="single"/>
        </w:rPr>
        <w:t>S</w:t>
      </w:r>
      <w:r w:rsidRPr="00C05EAD">
        <w:rPr>
          <w:b/>
          <w:bCs/>
          <w:u w:val="single"/>
        </w:rPr>
        <w:t>tates</w:t>
      </w:r>
      <w:r w:rsidRPr="00627C85">
        <w:rPr>
          <w:u w:val="single"/>
        </w:rPr>
        <w:t xml:space="preserve">, </w:t>
      </w:r>
      <w:r w:rsidRPr="0079429F">
        <w:rPr>
          <w:highlight w:val="cyan"/>
          <w:u w:val="single"/>
        </w:rPr>
        <w:t>despite</w:t>
      </w:r>
      <w:r w:rsidRPr="00627C85">
        <w:rPr>
          <w:u w:val="single"/>
        </w:rPr>
        <w:t xml:space="preserve"> the rapid </w:t>
      </w:r>
      <w:r w:rsidRPr="0079429F">
        <w:rPr>
          <w:highlight w:val="cyan"/>
          <w:u w:val="single"/>
        </w:rPr>
        <w:t>modernization of Chinese forces</w:t>
      </w:r>
      <w:r w:rsidRPr="00C05EAD">
        <w:rPr>
          <w:sz w:val="16"/>
        </w:rPr>
        <w:t xml:space="preserve">. How significant and lasting is the U.S. advantage? Consider the </w:t>
      </w:r>
      <w:r w:rsidRPr="00627C85">
        <w:rPr>
          <w:u w:val="single"/>
        </w:rPr>
        <w:t xml:space="preserve">capabilities that give the United </w:t>
      </w:r>
      <w:r w:rsidRPr="00C05EAD">
        <w:rPr>
          <w:sz w:val="16"/>
        </w:rPr>
        <w:t xml:space="preserve">States what the political scientist Barry Posen has called “command of the commons”—that is, </w:t>
      </w:r>
      <w:r w:rsidRPr="0079429F">
        <w:rPr>
          <w:highlight w:val="cyan"/>
          <w:u w:val="single"/>
        </w:rPr>
        <w:t>control</w:t>
      </w:r>
      <w:r w:rsidRPr="00627C85">
        <w:rPr>
          <w:u w:val="single"/>
        </w:rPr>
        <w:t xml:space="preserve"> over </w:t>
      </w:r>
      <w:r w:rsidRPr="0079429F">
        <w:rPr>
          <w:highlight w:val="cyan"/>
          <w:u w:val="single"/>
        </w:rPr>
        <w:t>the air</w:t>
      </w:r>
      <w:r w:rsidRPr="00627C85">
        <w:rPr>
          <w:u w:val="single"/>
        </w:rPr>
        <w:t xml:space="preserve">, the open </w:t>
      </w:r>
      <w:r w:rsidRPr="0079429F">
        <w:rPr>
          <w:highlight w:val="cyan"/>
          <w:u w:val="single"/>
        </w:rPr>
        <w:t>sea, and space</w:t>
      </w:r>
      <w:r w:rsidRPr="00627C85">
        <w:rPr>
          <w:u w:val="single"/>
        </w:rPr>
        <w:t xml:space="preserve">. Command of the commons is what </w:t>
      </w:r>
      <w:r w:rsidRPr="0079429F">
        <w:rPr>
          <w:highlight w:val="cyan"/>
          <w:u w:val="single"/>
        </w:rPr>
        <w:t>makes the U</w:t>
      </w:r>
      <w:r w:rsidRPr="00627C85">
        <w:rPr>
          <w:u w:val="single"/>
        </w:rPr>
        <w:t xml:space="preserve">nited </w:t>
      </w:r>
      <w:r w:rsidRPr="0079429F">
        <w:rPr>
          <w:highlight w:val="cyan"/>
          <w:u w:val="single"/>
        </w:rPr>
        <w:t>S</w:t>
      </w:r>
      <w:r w:rsidRPr="00627C85">
        <w:rPr>
          <w:u w:val="single"/>
        </w:rPr>
        <w:t xml:space="preserve">tates </w:t>
      </w:r>
      <w:r w:rsidRPr="0079429F">
        <w:rPr>
          <w:highlight w:val="cyan"/>
          <w:u w:val="single"/>
        </w:rPr>
        <w:t>a true</w:t>
      </w:r>
      <w:r w:rsidRPr="00627C85">
        <w:rPr>
          <w:u w:val="single"/>
        </w:rPr>
        <w:t xml:space="preserve"> global military </w:t>
      </w:r>
      <w:r w:rsidRPr="0079429F">
        <w:rPr>
          <w:highlight w:val="cyan"/>
          <w:u w:val="single"/>
        </w:rPr>
        <w:t>power</w:t>
      </w:r>
      <w:r w:rsidRPr="00627C85">
        <w:rPr>
          <w:u w:val="single"/>
        </w:rPr>
        <w:t xml:space="preserve">. Until </w:t>
      </w:r>
      <w:r w:rsidRPr="0079429F">
        <w:rPr>
          <w:highlight w:val="cyan"/>
          <w:u w:val="single"/>
        </w:rPr>
        <w:t>China can contest</w:t>
      </w:r>
      <w:r w:rsidRPr="00627C85">
        <w:rPr>
          <w:u w:val="single"/>
        </w:rPr>
        <w:t xml:space="preserve"> the United States’ </w:t>
      </w:r>
      <w:r w:rsidRPr="0079429F">
        <w:rPr>
          <w:highlight w:val="cyan"/>
          <w:u w:val="single"/>
        </w:rPr>
        <w:t>dominance</w:t>
      </w:r>
      <w:r w:rsidRPr="00627C85">
        <w:rPr>
          <w:u w:val="single"/>
        </w:rPr>
        <w:t xml:space="preserve"> in this domain, it </w:t>
      </w:r>
      <w:r w:rsidRPr="0079429F">
        <w:rPr>
          <w:highlight w:val="cyan"/>
          <w:u w:val="single"/>
        </w:rPr>
        <w:t xml:space="preserve">will </w:t>
      </w:r>
      <w:r w:rsidRPr="0079429F">
        <w:rPr>
          <w:b/>
          <w:bCs/>
          <w:highlight w:val="cyan"/>
          <w:u w:val="single"/>
        </w:rPr>
        <w:t>remain merely a regional</w:t>
      </w:r>
      <w:r w:rsidRPr="00C05EAD">
        <w:rPr>
          <w:b/>
          <w:bCs/>
          <w:u w:val="single"/>
        </w:rPr>
        <w:t xml:space="preserve"> military </w:t>
      </w:r>
      <w:r w:rsidRPr="0079429F">
        <w:rPr>
          <w:b/>
          <w:bCs/>
          <w:highlight w:val="cyan"/>
          <w:u w:val="single"/>
        </w:rPr>
        <w:t>power</w:t>
      </w:r>
      <w:r w:rsidRPr="00C05EAD">
        <w:rPr>
          <w:sz w:val="16"/>
        </w:rPr>
        <w:t xml:space="preserve">. We </w:t>
      </w:r>
      <w:r w:rsidRPr="00627C85">
        <w:rPr>
          <w:rStyle w:val="StyleUnderline"/>
        </w:rPr>
        <w:t xml:space="preserve">have counted 13 categories of systems as underlying this ability—everything </w:t>
      </w:r>
      <w:r w:rsidRPr="0079429F">
        <w:rPr>
          <w:rStyle w:val="StyleUnderline"/>
          <w:highlight w:val="cyan"/>
        </w:rPr>
        <w:t>from nuc</w:t>
      </w:r>
      <w:r w:rsidRPr="00627C85">
        <w:rPr>
          <w:rStyle w:val="StyleUnderline"/>
        </w:rPr>
        <w:t xml:space="preserve">lear </w:t>
      </w:r>
      <w:r w:rsidRPr="0079429F">
        <w:rPr>
          <w:rStyle w:val="StyleUnderline"/>
          <w:highlight w:val="cyan"/>
        </w:rPr>
        <w:t>sub</w:t>
      </w:r>
      <w:r w:rsidRPr="00627C85">
        <w:rPr>
          <w:rStyle w:val="StyleUnderline"/>
        </w:rPr>
        <w:t>marine</w:t>
      </w:r>
      <w:r w:rsidRPr="0079429F">
        <w:rPr>
          <w:rStyle w:val="StyleUnderline"/>
          <w:highlight w:val="cyan"/>
        </w:rPr>
        <w:t>s to sat</w:t>
      </w:r>
      <w:r w:rsidRPr="00627C85">
        <w:rPr>
          <w:rStyle w:val="StyleUnderline"/>
        </w:rPr>
        <w:t>ellite</w:t>
      </w:r>
      <w:r w:rsidRPr="0079429F">
        <w:rPr>
          <w:rStyle w:val="StyleUnderline"/>
          <w:highlight w:val="cyan"/>
        </w:rPr>
        <w:t>s</w:t>
      </w:r>
      <w:r w:rsidRPr="00627C85">
        <w:rPr>
          <w:rStyle w:val="StyleUnderline"/>
        </w:rPr>
        <w:t xml:space="preserve"> to aircraft carriers to heavy transport planes—and </w:t>
      </w:r>
      <w:r w:rsidRPr="0079429F">
        <w:rPr>
          <w:rStyle w:val="StyleUnderline"/>
          <w:b/>
          <w:bCs/>
          <w:highlight w:val="cyan"/>
        </w:rPr>
        <w:t>China is below 20 percent of the U.S. level</w:t>
      </w:r>
      <w:r w:rsidRPr="00627C85">
        <w:rPr>
          <w:rStyle w:val="StyleUnderline"/>
        </w:rPr>
        <w:t xml:space="preserve"> in all but five of these capabilitie</w:t>
      </w:r>
      <w:r w:rsidRPr="00627C85">
        <w:rPr>
          <w:u w:val="single"/>
        </w:rPr>
        <w:t>s</w:t>
      </w:r>
      <w:r w:rsidRPr="00C05EAD">
        <w:rPr>
          <w:sz w:val="16"/>
        </w:rPr>
        <w:t xml:space="preserve">, and in only two areas (cruisers and destroyers; military satellites) does China have more than a third of the U.S. capability. The </w:t>
      </w:r>
      <w:r w:rsidRPr="0079429F">
        <w:rPr>
          <w:highlight w:val="cyan"/>
          <w:u w:val="single"/>
        </w:rPr>
        <w:t>U</w:t>
      </w:r>
      <w:r w:rsidRPr="00627C85">
        <w:rPr>
          <w:u w:val="single"/>
        </w:rPr>
        <w:t xml:space="preserve">nited </w:t>
      </w:r>
      <w:r w:rsidRPr="0079429F">
        <w:rPr>
          <w:highlight w:val="cyan"/>
          <w:u w:val="single"/>
        </w:rPr>
        <w:t>S</w:t>
      </w:r>
      <w:r w:rsidRPr="00627C85">
        <w:rPr>
          <w:u w:val="single"/>
        </w:rPr>
        <w:t xml:space="preserve">tates </w:t>
      </w:r>
      <w:r w:rsidRPr="0079429F">
        <w:rPr>
          <w:highlight w:val="cyan"/>
          <w:u w:val="single"/>
        </w:rPr>
        <w:t>remains</w:t>
      </w:r>
      <w:r w:rsidRPr="00627C85">
        <w:rPr>
          <w:u w:val="single"/>
        </w:rPr>
        <w:t xml:space="preserve"> so </w:t>
      </w:r>
      <w:r w:rsidRPr="0079429F">
        <w:rPr>
          <w:highlight w:val="cyan"/>
          <w:u w:val="single"/>
        </w:rPr>
        <w:t>far ahead</w:t>
      </w:r>
      <w:r w:rsidRPr="00627C85">
        <w:rPr>
          <w:u w:val="single"/>
        </w:rPr>
        <w:t xml:space="preserve"> because it has </w:t>
      </w:r>
      <w:r w:rsidRPr="0079429F">
        <w:rPr>
          <w:highlight w:val="cyan"/>
          <w:u w:val="single"/>
        </w:rPr>
        <w:t>devoted immense resources</w:t>
      </w:r>
      <w:r w:rsidRPr="00627C85">
        <w:rPr>
          <w:u w:val="single"/>
        </w:rPr>
        <w:t xml:space="preserve"> to developing these systems over many decades; </w:t>
      </w:r>
      <w:r w:rsidRPr="0079429F">
        <w:rPr>
          <w:highlight w:val="cyan"/>
          <w:u w:val="single"/>
        </w:rPr>
        <w:t>closing these gaps would</w:t>
      </w:r>
      <w:r w:rsidRPr="00627C85">
        <w:rPr>
          <w:u w:val="single"/>
        </w:rPr>
        <w:t xml:space="preserve"> also </w:t>
      </w:r>
      <w:r w:rsidRPr="0079429F">
        <w:rPr>
          <w:highlight w:val="cyan"/>
          <w:u w:val="single"/>
        </w:rPr>
        <w:t>require decades of effort</w:t>
      </w:r>
      <w:r w:rsidRPr="00627C85">
        <w:rPr>
          <w:u w:val="single"/>
        </w:rPr>
        <w:t>.</w:t>
      </w:r>
      <w:r w:rsidRPr="00C05EAD">
        <w:rPr>
          <w:sz w:val="16"/>
        </w:rPr>
        <w:t xml:space="preserve"> The </w:t>
      </w:r>
      <w:r w:rsidRPr="0079429F">
        <w:rPr>
          <w:highlight w:val="cyan"/>
          <w:u w:val="single"/>
        </w:rPr>
        <w:t>disparity becomes</w:t>
      </w:r>
      <w:r w:rsidRPr="00627C85">
        <w:rPr>
          <w:u w:val="single"/>
        </w:rPr>
        <w:t xml:space="preserve"> even </w:t>
      </w:r>
      <w:r w:rsidRPr="0079429F">
        <w:rPr>
          <w:highlight w:val="cyan"/>
          <w:u w:val="single"/>
        </w:rPr>
        <w:t>greater when one moves beyond a</w:t>
      </w:r>
      <w:r w:rsidRPr="00627C85">
        <w:rPr>
          <w:u w:val="single"/>
        </w:rPr>
        <w:t xml:space="preserve"> raw </w:t>
      </w:r>
      <w:r w:rsidRPr="0079429F">
        <w:rPr>
          <w:highlight w:val="cyan"/>
          <w:u w:val="single"/>
        </w:rPr>
        <w:t>count and factors in quality</w:t>
      </w:r>
      <w:r w:rsidRPr="00C05EAD">
        <w:rPr>
          <w:sz w:val="16"/>
        </w:rPr>
        <w:t xml:space="preserve">. The </w:t>
      </w:r>
      <w:r w:rsidRPr="00627C85">
        <w:rPr>
          <w:u w:val="single"/>
        </w:rPr>
        <w:t>United States’ 68 nuclear submarines</w:t>
      </w:r>
      <w:r w:rsidRPr="00C05EAD">
        <w:rPr>
          <w:sz w:val="16"/>
        </w:rPr>
        <w:t xml:space="preserve">, for example, </w:t>
      </w:r>
      <w:r w:rsidRPr="00627C85">
        <w:rPr>
          <w:u w:val="single"/>
        </w:rPr>
        <w:t>are too quiet for China to track, whereas China’s 12 nuclear submarines remain noisy enough for the U.S. Navy’s</w:t>
      </w:r>
      <w:r w:rsidRPr="00C05EAD">
        <w:rPr>
          <w:sz w:val="16"/>
        </w:rPr>
        <w:t xml:space="preserve"> advanced antisubmarine warfare sensors </w:t>
      </w:r>
      <w:r w:rsidRPr="00627C85">
        <w:rPr>
          <w:u w:val="single"/>
        </w:rPr>
        <w:t>to track</w:t>
      </w:r>
      <w:r w:rsidRPr="00C05EAD">
        <w:rPr>
          <w:sz w:val="16"/>
        </w:rPr>
        <w:t xml:space="preserve"> them in deep water.</w:t>
      </w:r>
    </w:p>
    <w:p w:rsidR="00561534" w:rsidRPr="008C267B" w:rsidRDefault="00561534" w:rsidP="00561534">
      <w:pPr>
        <w:rPr>
          <w:u w:val="single"/>
        </w:rPr>
      </w:pPr>
      <w:r w:rsidRPr="00C05EAD">
        <w:rPr>
          <w:sz w:val="16"/>
        </w:rPr>
        <w:t xml:space="preserve">A </w:t>
      </w:r>
      <w:r w:rsidRPr="00627C85">
        <w:rPr>
          <w:u w:val="single"/>
        </w:rPr>
        <w:t>comparison with the Soviet Union is instructive.</w:t>
      </w:r>
      <w:r w:rsidRPr="00C05EAD">
        <w:rPr>
          <w:sz w:val="16"/>
        </w:rPr>
        <w:t xml:space="preserve"> The </w:t>
      </w:r>
      <w:r w:rsidRPr="00627C85">
        <w:rPr>
          <w:u w:val="single"/>
        </w:rPr>
        <w:t>Red Army was a real peer of the U.S. military</w:t>
      </w:r>
      <w:r w:rsidRPr="00C05EAD">
        <w:rPr>
          <w:sz w:val="16"/>
        </w:rPr>
        <w:t xml:space="preserve"> during the Cold War </w:t>
      </w:r>
      <w:r w:rsidRPr="00627C85">
        <w:rPr>
          <w:u w:val="single"/>
        </w:rPr>
        <w:t>in a way that the Chinese military is not</w:t>
      </w:r>
      <w:r w:rsidRPr="00C05EAD">
        <w:rPr>
          <w:sz w:val="16"/>
        </w:rPr>
        <w:t xml:space="preserve">. The </w:t>
      </w:r>
      <w:r w:rsidRPr="0079429F">
        <w:rPr>
          <w:highlight w:val="cyan"/>
          <w:u w:val="single"/>
        </w:rPr>
        <w:t xml:space="preserve">Soviets enjoyed </w:t>
      </w:r>
      <w:r w:rsidRPr="0079429F">
        <w:rPr>
          <w:b/>
          <w:bCs/>
          <w:highlight w:val="cyan"/>
          <w:u w:val="single"/>
        </w:rPr>
        <w:t>three advantages that China lacks</w:t>
      </w:r>
      <w:r w:rsidRPr="00627C85">
        <w:rPr>
          <w:u w:val="single"/>
        </w:rPr>
        <w:t xml:space="preserve">. First was favorable </w:t>
      </w:r>
      <w:r w:rsidRPr="0079429F">
        <w:rPr>
          <w:highlight w:val="cyan"/>
          <w:u w:val="single"/>
        </w:rPr>
        <w:t>geography</w:t>
      </w:r>
      <w:r w:rsidRPr="00C05EAD">
        <w:rPr>
          <w:sz w:val="16"/>
        </w:rPr>
        <w:t>:</w:t>
      </w:r>
      <w:r w:rsidRPr="00627C85">
        <w:rPr>
          <w:u w:val="single"/>
        </w:rPr>
        <w:t xml:space="preserve"> </w:t>
      </w:r>
      <w:r w:rsidRPr="00C05EAD">
        <w:rPr>
          <w:sz w:val="16"/>
        </w:rPr>
        <w:t xml:space="preserve">with the conquest of Eastern Europe in World War II, the Soviets could base massive military force in the heart of Europe, a region that comprised a huge chunk of the world’s economic output. </w:t>
      </w:r>
      <w:r w:rsidRPr="00C05EAD">
        <w:rPr>
          <w:u w:val="single"/>
        </w:rPr>
        <w:t xml:space="preserve">Second was a large commitment to </w:t>
      </w:r>
      <w:r w:rsidRPr="0079429F">
        <w:rPr>
          <w:highlight w:val="cyan"/>
          <w:u w:val="single"/>
        </w:rPr>
        <w:t>guns over butter</w:t>
      </w:r>
      <w:r w:rsidRPr="00C05EAD">
        <w:rPr>
          <w:sz w:val="16"/>
        </w:rPr>
        <w:t xml:space="preserve"> in a command economy geared toward the production of military power: the percentage of GDP that Moscow devoted to defense remained in the double digits throughout the Cold War, an unprecedented share for a modern great power in peacetime. </w:t>
      </w:r>
      <w:r w:rsidRPr="00C05EAD">
        <w:rPr>
          <w:u w:val="single"/>
        </w:rPr>
        <w:t>Third was</w:t>
      </w:r>
      <w:r w:rsidRPr="00C05EAD">
        <w:rPr>
          <w:sz w:val="16"/>
        </w:rPr>
        <w:t xml:space="preserve"> the </w:t>
      </w:r>
      <w:r w:rsidRPr="00C05EAD">
        <w:rPr>
          <w:u w:val="single"/>
        </w:rPr>
        <w:t xml:space="preserve">relatively uncomplicated nature of </w:t>
      </w:r>
      <w:r w:rsidRPr="0079429F">
        <w:rPr>
          <w:highlight w:val="cyan"/>
          <w:u w:val="single"/>
        </w:rPr>
        <w:t>military tech</w:t>
      </w:r>
      <w:r w:rsidRPr="0079429F">
        <w:rPr>
          <w:u w:val="single"/>
        </w:rPr>
        <w:t>nology</w:t>
      </w:r>
      <w:r w:rsidRPr="00C05EAD">
        <w:rPr>
          <w:sz w:val="16"/>
        </w:rPr>
        <w:t xml:space="preserve">: for most of the Cold War, the Soviets could command their comparatively weak economy to swiftly match the United States’ nuclear and missile capability and arguably outmatch its conventional forces. Only in the last decade of the Cold War did the Soviets run into the same </w:t>
      </w:r>
      <w:r w:rsidRPr="0079429F">
        <w:rPr>
          <w:b/>
          <w:bCs/>
          <w:highlight w:val="cyan"/>
          <w:u w:val="single"/>
        </w:rPr>
        <w:t>problem</w:t>
      </w:r>
      <w:r w:rsidRPr="00C05EAD">
        <w:rPr>
          <w:b/>
          <w:bCs/>
          <w:u w:val="single"/>
        </w:rPr>
        <w:t xml:space="preserve"> that </w:t>
      </w:r>
      <w:r w:rsidRPr="0079429F">
        <w:rPr>
          <w:b/>
          <w:bCs/>
          <w:highlight w:val="cyan"/>
          <w:u w:val="single"/>
        </w:rPr>
        <w:t>China faces</w:t>
      </w:r>
      <w:r w:rsidRPr="00C05EAD">
        <w:rPr>
          <w:b/>
          <w:bCs/>
          <w:u w:val="single"/>
        </w:rPr>
        <w:t xml:space="preserve"> today</w:t>
      </w:r>
      <w:r w:rsidRPr="00C05EAD">
        <w:rPr>
          <w:u w:val="single"/>
        </w:rPr>
        <w:t xml:space="preserve">: </w:t>
      </w:r>
      <w:r w:rsidRPr="0079429F">
        <w:rPr>
          <w:highlight w:val="cyan"/>
          <w:u w:val="single"/>
        </w:rPr>
        <w:t>how to produce complex weapons that are competitive</w:t>
      </w:r>
      <w:r w:rsidRPr="00C05EAD">
        <w:rPr>
          <w:u w:val="single"/>
        </w:rPr>
        <w:t xml:space="preserve"> with those emerging from a </w:t>
      </w:r>
      <w:r w:rsidRPr="00C05EAD">
        <w:rPr>
          <w:b/>
          <w:bCs/>
          <w:u w:val="single"/>
        </w:rPr>
        <w:t>technologically dynamic America with a huge military R &amp; D budget</w:t>
      </w:r>
      <w:r w:rsidRPr="00C05EAD">
        <w:rPr>
          <w:u w:val="single"/>
        </w:rPr>
        <w:t xml:space="preserve"> (now $140 billion a year).</w:t>
      </w:r>
    </w:p>
    <w:p w:rsidR="00561534" w:rsidRPr="00FB3CEA" w:rsidRDefault="00561534" w:rsidP="00561534">
      <w:pPr>
        <w:pStyle w:val="Heading4"/>
      </w:pPr>
      <w:r w:rsidRPr="00FB3CEA">
        <w:t>No Chinese Heg – opposition, nationalism and surveillance tech check</w:t>
      </w:r>
      <w:r>
        <w:t>.</w:t>
      </w:r>
    </w:p>
    <w:p w:rsidR="00561534" w:rsidRDefault="00561534" w:rsidP="00561534">
      <w:r>
        <w:t xml:space="preserve">Stephen M. </w:t>
      </w:r>
      <w:r w:rsidRPr="00C15DEE">
        <w:rPr>
          <w:rStyle w:val="Style13ptBold"/>
        </w:rPr>
        <w:t xml:space="preserve">Walt </w:t>
      </w:r>
      <w:r>
        <w:rPr>
          <w:rStyle w:val="Style13ptBold"/>
        </w:rPr>
        <w:t>23</w:t>
      </w:r>
      <w:r>
        <w:t>, Columnist at Foreign Policy and the Robert and Renée Belfer professor of international relations at Harvard University, 5-31-23, Foreign Policy, "Stop Worrying About Chinese Hegemony in Asia," https://foreignpolicy.com/2023/05/31/stop-worrying-about-chinese-hegemony-in-asia/ //AS</w:t>
      </w:r>
    </w:p>
    <w:p w:rsidR="00561534" w:rsidRPr="00C15DEE" w:rsidRDefault="00561534" w:rsidP="00561534">
      <w:pPr>
        <w:rPr>
          <w:rFonts w:asciiTheme="minorHAnsi" w:hAnsiTheme="minorHAnsi" w:cstheme="minorBidi"/>
          <w:u w:val="single"/>
        </w:rPr>
      </w:pPr>
      <w:r w:rsidRPr="00C15DEE">
        <w:rPr>
          <w:rFonts w:asciiTheme="minorHAnsi" w:hAnsiTheme="minorHAnsi" w:cstheme="minorBidi"/>
          <w:sz w:val="16"/>
        </w:rPr>
        <w:t xml:space="preserve">The </w:t>
      </w:r>
      <w:r w:rsidRPr="0079429F">
        <w:rPr>
          <w:rFonts w:asciiTheme="minorHAnsi" w:hAnsiTheme="minorHAnsi" w:cstheme="minorBidi"/>
          <w:highlight w:val="cyan"/>
          <w:u w:val="single"/>
        </w:rPr>
        <w:t>conditions that allowed the U</w:t>
      </w:r>
      <w:r w:rsidRPr="00C15DEE">
        <w:rPr>
          <w:rFonts w:asciiTheme="minorHAnsi" w:hAnsiTheme="minorHAnsi" w:cstheme="minorBidi"/>
          <w:u w:val="single"/>
        </w:rPr>
        <w:t xml:space="preserve">nited </w:t>
      </w:r>
      <w:r w:rsidRPr="0079429F">
        <w:rPr>
          <w:rFonts w:asciiTheme="minorHAnsi" w:hAnsiTheme="minorHAnsi" w:cstheme="minorBidi"/>
          <w:highlight w:val="cyan"/>
          <w:u w:val="single"/>
        </w:rPr>
        <w:t>S</w:t>
      </w:r>
      <w:r w:rsidRPr="00C15DEE">
        <w:rPr>
          <w:rFonts w:asciiTheme="minorHAnsi" w:hAnsiTheme="minorHAnsi" w:cstheme="minorBidi"/>
          <w:u w:val="single"/>
        </w:rPr>
        <w:t xml:space="preserve">tates </w:t>
      </w:r>
      <w:r w:rsidRPr="0079429F">
        <w:rPr>
          <w:rFonts w:asciiTheme="minorHAnsi" w:hAnsiTheme="minorHAnsi" w:cstheme="minorBidi"/>
          <w:highlight w:val="cyan"/>
          <w:u w:val="single"/>
        </w:rPr>
        <w:t>to dominate</w:t>
      </w:r>
      <w:r w:rsidRPr="00C15DEE">
        <w:rPr>
          <w:rFonts w:asciiTheme="minorHAnsi" w:hAnsiTheme="minorHAnsi" w:cstheme="minorBidi"/>
          <w:u w:val="single"/>
        </w:rPr>
        <w:t xml:space="preserve"> the Western Hemisphere </w:t>
      </w:r>
      <w:r w:rsidRPr="0079429F">
        <w:rPr>
          <w:rFonts w:asciiTheme="minorHAnsi" w:hAnsiTheme="minorHAnsi" w:cstheme="minorBidi"/>
          <w:highlight w:val="cyan"/>
          <w:u w:val="single"/>
        </w:rPr>
        <w:t>and exclude other</w:t>
      </w:r>
      <w:r w:rsidRPr="00C15DEE">
        <w:rPr>
          <w:rFonts w:asciiTheme="minorHAnsi" w:hAnsiTheme="minorHAnsi" w:cstheme="minorBidi"/>
          <w:u w:val="single"/>
        </w:rPr>
        <w:t xml:space="preserve"> major </w:t>
      </w:r>
      <w:r w:rsidRPr="0079429F">
        <w:rPr>
          <w:rFonts w:asciiTheme="minorHAnsi" w:hAnsiTheme="minorHAnsi" w:cstheme="minorBidi"/>
          <w:highlight w:val="cyan"/>
          <w:u w:val="single"/>
        </w:rPr>
        <w:t>powers do not exist in Asia today. China</w:t>
      </w:r>
      <w:r w:rsidRPr="00C15DEE">
        <w:rPr>
          <w:rFonts w:asciiTheme="minorHAnsi" w:hAnsiTheme="minorHAnsi" w:cstheme="minorBidi"/>
          <w:u w:val="single"/>
        </w:rPr>
        <w:t xml:space="preserve"> may be stronger than any of its </w:t>
      </w:r>
      <w:r w:rsidRPr="0079429F">
        <w:rPr>
          <w:rFonts w:asciiTheme="minorHAnsi" w:hAnsiTheme="minorHAnsi" w:cstheme="minorBidi"/>
          <w:highlight w:val="cyan"/>
          <w:u w:val="single"/>
        </w:rPr>
        <w:t>neighbors</w:t>
      </w:r>
      <w:r w:rsidRPr="00C15DEE">
        <w:rPr>
          <w:rFonts w:asciiTheme="minorHAnsi" w:hAnsiTheme="minorHAnsi" w:cstheme="minorBidi"/>
          <w:u w:val="single"/>
        </w:rPr>
        <w:t xml:space="preserve">, but several of them </w:t>
      </w:r>
      <w:r w:rsidRPr="0079429F">
        <w:rPr>
          <w:rFonts w:asciiTheme="minorHAnsi" w:hAnsiTheme="minorHAnsi" w:cstheme="minorBidi"/>
          <w:highlight w:val="cyan"/>
          <w:u w:val="single"/>
        </w:rPr>
        <w:t xml:space="preserve">are </w:t>
      </w:r>
      <w:r w:rsidRPr="0079429F">
        <w:rPr>
          <w:rFonts w:asciiTheme="minorHAnsi" w:hAnsiTheme="minorHAnsi" w:cstheme="minorBidi"/>
          <w:b/>
          <w:bCs/>
          <w:highlight w:val="cyan"/>
          <w:u w:val="single"/>
        </w:rPr>
        <w:t xml:space="preserve">major </w:t>
      </w:r>
      <w:r w:rsidRPr="0079429F">
        <w:rPr>
          <w:rFonts w:asciiTheme="minorHAnsi" w:hAnsiTheme="minorHAnsi" w:cstheme="minorBidi"/>
          <w:b/>
          <w:bCs/>
          <w:u w:val="single"/>
        </w:rPr>
        <w:t xml:space="preserve">industrial </w:t>
      </w:r>
      <w:r w:rsidRPr="0079429F">
        <w:rPr>
          <w:rFonts w:asciiTheme="minorHAnsi" w:hAnsiTheme="minorHAnsi" w:cstheme="minorBidi"/>
          <w:b/>
          <w:bCs/>
          <w:highlight w:val="cyan"/>
          <w:u w:val="single"/>
        </w:rPr>
        <w:t>powers with</w:t>
      </w:r>
      <w:r w:rsidRPr="00C15DEE">
        <w:rPr>
          <w:rFonts w:asciiTheme="minorHAnsi" w:hAnsiTheme="minorHAnsi" w:cstheme="minorBidi"/>
          <w:b/>
          <w:bCs/>
          <w:u w:val="single"/>
        </w:rPr>
        <w:t xml:space="preserve"> considerable </w:t>
      </w:r>
      <w:r w:rsidRPr="0079429F">
        <w:rPr>
          <w:rFonts w:asciiTheme="minorHAnsi" w:hAnsiTheme="minorHAnsi" w:cstheme="minorBidi"/>
          <w:b/>
          <w:bCs/>
          <w:highlight w:val="cyan"/>
          <w:u w:val="single"/>
        </w:rPr>
        <w:t>potential to check Chinese power</w:t>
      </w:r>
      <w:r w:rsidRPr="00C15DEE">
        <w:rPr>
          <w:rFonts w:asciiTheme="minorHAnsi" w:hAnsiTheme="minorHAnsi" w:cstheme="minorBidi"/>
          <w:u w:val="single"/>
        </w:rPr>
        <w:t xml:space="preserve">, and the world’s other major power—the United States—remains </w:t>
      </w:r>
      <w:r w:rsidRPr="0079429F">
        <w:rPr>
          <w:rFonts w:asciiTheme="minorHAnsi" w:hAnsiTheme="minorHAnsi" w:cstheme="minorBidi"/>
          <w:highlight w:val="cyan"/>
          <w:u w:val="single"/>
        </w:rPr>
        <w:t>committed to helping</w:t>
      </w:r>
      <w:r w:rsidRPr="00C15DEE">
        <w:rPr>
          <w:rFonts w:asciiTheme="minorHAnsi" w:hAnsiTheme="minorHAnsi" w:cstheme="minorBidi"/>
          <w:u w:val="single"/>
        </w:rPr>
        <w:t xml:space="preserve"> defend </w:t>
      </w:r>
      <w:r w:rsidRPr="0079429F">
        <w:rPr>
          <w:rFonts w:asciiTheme="minorHAnsi" w:hAnsiTheme="minorHAnsi" w:cstheme="minorBidi"/>
          <w:highlight w:val="cyan"/>
          <w:u w:val="single"/>
        </w:rPr>
        <w:t>them</w:t>
      </w:r>
      <w:r w:rsidRPr="00C15DEE">
        <w:rPr>
          <w:rFonts w:asciiTheme="minorHAnsi" w:hAnsiTheme="minorHAnsi" w:cstheme="minorBidi"/>
          <w:sz w:val="16"/>
        </w:rPr>
        <w:t xml:space="preserve">. India’s population is now larger and significantly younger than China’s and its economy is growing more rapidly. Many of China’s neighbors are already balancing more energetically: </w:t>
      </w:r>
      <w:r w:rsidRPr="0079429F">
        <w:rPr>
          <w:rFonts w:asciiTheme="minorHAnsi" w:hAnsiTheme="minorHAnsi" w:cstheme="minorBidi"/>
          <w:highlight w:val="cyan"/>
          <w:u w:val="single"/>
        </w:rPr>
        <w:t>Defense budgets are rising sharply</w:t>
      </w:r>
      <w:r w:rsidRPr="00C15DEE">
        <w:rPr>
          <w:rFonts w:asciiTheme="minorHAnsi" w:hAnsiTheme="minorHAnsi" w:cstheme="minorBidi"/>
          <w:u w:val="single"/>
        </w:rPr>
        <w:t xml:space="preserve">, and </w:t>
      </w:r>
      <w:r w:rsidRPr="0079429F">
        <w:rPr>
          <w:rFonts w:asciiTheme="minorHAnsi" w:hAnsiTheme="minorHAnsi" w:cstheme="minorBidi"/>
          <w:b/>
          <w:bCs/>
          <w:highlight w:val="cyan"/>
          <w:u w:val="single"/>
        </w:rPr>
        <w:t>Australia, India, and Japan are coordinating with each other</w:t>
      </w:r>
      <w:r w:rsidRPr="00C15DEE">
        <w:rPr>
          <w:rFonts w:asciiTheme="minorHAnsi" w:hAnsiTheme="minorHAnsi" w:cstheme="minorBidi"/>
          <w:u w:val="single"/>
        </w:rPr>
        <w:t xml:space="preserve"> and with the United States. The greater their fear of Chinese hegemony, the more vigorous such responses will be.</w:t>
      </w:r>
    </w:p>
    <w:p w:rsidR="00561534" w:rsidRPr="00C15DEE" w:rsidRDefault="00561534" w:rsidP="00561534">
      <w:pPr>
        <w:rPr>
          <w:rFonts w:asciiTheme="minorHAnsi" w:hAnsiTheme="minorHAnsi" w:cstheme="minorBidi"/>
          <w:sz w:val="16"/>
        </w:rPr>
      </w:pPr>
      <w:r w:rsidRPr="00C15DEE">
        <w:rPr>
          <w:rFonts w:asciiTheme="minorHAnsi" w:hAnsiTheme="minorHAnsi" w:cstheme="minorBidi"/>
          <w:sz w:val="16"/>
        </w:rPr>
        <w:t xml:space="preserve">In addition, India already has a nuclear arsenal and Japan or South Korea could acquire a nuclear deterrent if the need arose. </w:t>
      </w:r>
      <w:r w:rsidRPr="00C15DEE">
        <w:rPr>
          <w:rFonts w:asciiTheme="minorHAnsi" w:hAnsiTheme="minorHAnsi" w:cstheme="minorBidi"/>
          <w:u w:val="single"/>
        </w:rPr>
        <w:t xml:space="preserve">Officials in </w:t>
      </w:r>
      <w:r w:rsidRPr="0079429F">
        <w:rPr>
          <w:rFonts w:asciiTheme="minorHAnsi" w:hAnsiTheme="minorHAnsi" w:cstheme="minorBidi"/>
          <w:highlight w:val="cyan"/>
          <w:u w:val="single"/>
        </w:rPr>
        <w:t>Tokyo and Seoul have</w:t>
      </w:r>
      <w:r w:rsidRPr="00C15DEE">
        <w:rPr>
          <w:rFonts w:asciiTheme="minorHAnsi" w:hAnsiTheme="minorHAnsi" w:cstheme="minorBidi"/>
          <w:u w:val="single"/>
        </w:rPr>
        <w:t xml:space="preserve"> previously </w:t>
      </w:r>
      <w:r w:rsidRPr="0079429F">
        <w:rPr>
          <w:rFonts w:asciiTheme="minorHAnsi" w:hAnsiTheme="minorHAnsi" w:cstheme="minorBidi"/>
          <w:highlight w:val="cyan"/>
          <w:u w:val="single"/>
        </w:rPr>
        <w:t>made it clear</w:t>
      </w:r>
      <w:r w:rsidRPr="00C15DEE">
        <w:rPr>
          <w:rFonts w:asciiTheme="minorHAnsi" w:hAnsiTheme="minorHAnsi" w:cstheme="minorBidi"/>
          <w:u w:val="single"/>
        </w:rPr>
        <w:t xml:space="preserve"> that </w:t>
      </w:r>
      <w:r w:rsidRPr="0079429F">
        <w:rPr>
          <w:rFonts w:asciiTheme="minorHAnsi" w:hAnsiTheme="minorHAnsi" w:cstheme="minorBidi"/>
          <w:highlight w:val="cyan"/>
          <w:u w:val="single"/>
        </w:rPr>
        <w:t>they see this as a viable option</w:t>
      </w:r>
      <w:r w:rsidRPr="00C15DEE">
        <w:rPr>
          <w:rFonts w:asciiTheme="minorHAnsi" w:hAnsiTheme="minorHAnsi" w:cstheme="minorBidi"/>
          <w:u w:val="single"/>
        </w:rPr>
        <w:t xml:space="preserve"> should circumstances require, and </w:t>
      </w:r>
      <w:r w:rsidRPr="0079429F">
        <w:rPr>
          <w:rFonts w:asciiTheme="minorHAnsi" w:hAnsiTheme="minorHAnsi" w:cstheme="minorBidi"/>
          <w:highlight w:val="cyan"/>
          <w:u w:val="single"/>
        </w:rPr>
        <w:t>possessing their own deterrent would</w:t>
      </w:r>
      <w:r w:rsidRPr="00C15DEE">
        <w:rPr>
          <w:rFonts w:asciiTheme="minorHAnsi" w:hAnsiTheme="minorHAnsi" w:cstheme="minorBidi"/>
          <w:u w:val="single"/>
        </w:rPr>
        <w:t xml:space="preserve"> further </w:t>
      </w:r>
      <w:r w:rsidRPr="0079429F">
        <w:rPr>
          <w:rFonts w:asciiTheme="minorHAnsi" w:hAnsiTheme="minorHAnsi" w:cstheme="minorBidi"/>
          <w:highlight w:val="cyan"/>
          <w:u w:val="single"/>
        </w:rPr>
        <w:t>limit China’s ability to intimidate them</w:t>
      </w:r>
      <w:r w:rsidRPr="00C15DEE">
        <w:rPr>
          <w:rFonts w:asciiTheme="minorHAnsi" w:hAnsiTheme="minorHAnsi" w:cstheme="minorBidi"/>
          <w:u w:val="single"/>
        </w:rPr>
        <w:t>.</w:t>
      </w:r>
      <w:r w:rsidRPr="00C15DEE">
        <w:rPr>
          <w:rFonts w:asciiTheme="minorHAnsi" w:hAnsiTheme="minorHAnsi" w:cstheme="minorBidi"/>
          <w:sz w:val="16"/>
        </w:rPr>
        <w:t xml:space="preserve"> If China does not want more of its neighbors to acquire nuclear weapons, therefore, it should limit its ambitions and make such a step unnecessary.</w:t>
      </w:r>
    </w:p>
    <w:p w:rsidR="00561534" w:rsidRPr="00C15DEE" w:rsidRDefault="00561534" w:rsidP="00561534">
      <w:pPr>
        <w:rPr>
          <w:rFonts w:asciiTheme="minorHAnsi" w:hAnsiTheme="minorHAnsi" w:cstheme="minorBidi"/>
          <w:b/>
          <w:bCs/>
          <w:u w:val="single"/>
        </w:rPr>
      </w:pPr>
      <w:r w:rsidRPr="0079429F">
        <w:rPr>
          <w:rFonts w:asciiTheme="minorHAnsi" w:hAnsiTheme="minorHAnsi" w:cstheme="minorBidi"/>
          <w:highlight w:val="cyan"/>
          <w:u w:val="single"/>
        </w:rPr>
        <w:t>Nor are Asian powers likely to be swayed</w:t>
      </w:r>
      <w:r w:rsidRPr="00C15DEE">
        <w:rPr>
          <w:rFonts w:asciiTheme="minorHAnsi" w:hAnsiTheme="minorHAnsi" w:cstheme="minorBidi"/>
          <w:u w:val="single"/>
        </w:rPr>
        <w:t xml:space="preserve"> by Chinese President Xi Jinping’s suggestion that “it is for the people of Asia to run the affairs of Asia</w:t>
      </w:r>
      <w:r w:rsidRPr="00C15DEE">
        <w:rPr>
          <w:rFonts w:asciiTheme="minorHAnsi" w:hAnsiTheme="minorHAnsi" w:cstheme="minorBidi"/>
          <w:sz w:val="16"/>
        </w:rPr>
        <w:t xml:space="preserve">, solve the problems of Asia, and uphold the security of Asia.” Such statements are </w:t>
      </w:r>
      <w:r w:rsidRPr="00C15DEE">
        <w:rPr>
          <w:rFonts w:asciiTheme="minorHAnsi" w:hAnsiTheme="minorHAnsi" w:cstheme="minorBidi"/>
          <w:u w:val="single"/>
        </w:rPr>
        <w:t xml:space="preserve">obviously </w:t>
      </w:r>
      <w:r w:rsidRPr="0079429F">
        <w:rPr>
          <w:rFonts w:asciiTheme="minorHAnsi" w:hAnsiTheme="minorHAnsi" w:cstheme="minorBidi"/>
          <w:highlight w:val="cyan"/>
          <w:u w:val="single"/>
        </w:rPr>
        <w:t>intended to make the U.S. role in Asia seem less legitimate, but the belief</w:t>
      </w:r>
      <w:r w:rsidRPr="00C15DEE">
        <w:rPr>
          <w:rFonts w:asciiTheme="minorHAnsi" w:hAnsiTheme="minorHAnsi" w:cstheme="minorBidi"/>
          <w:sz w:val="16"/>
        </w:rPr>
        <w:t xml:space="preserve"> that a shared “Asian” identity will override each individual state’s self-interest ignores the power of modern nationalism, which </w:t>
      </w:r>
      <w:r w:rsidRPr="0079429F">
        <w:rPr>
          <w:rFonts w:asciiTheme="minorHAnsi" w:hAnsiTheme="minorHAnsi" w:cstheme="minorBidi"/>
          <w:highlight w:val="cyan"/>
          <w:u w:val="single"/>
        </w:rPr>
        <w:t>did not exist</w:t>
      </w:r>
      <w:r w:rsidRPr="00C15DEE">
        <w:rPr>
          <w:rFonts w:asciiTheme="minorHAnsi" w:hAnsiTheme="minorHAnsi" w:cstheme="minorBidi"/>
          <w:u w:val="single"/>
        </w:rPr>
        <w:t xml:space="preserve"> when the pre-modern, Sino-centric tributary system was in place. </w:t>
      </w:r>
      <w:r w:rsidRPr="0079429F">
        <w:rPr>
          <w:rFonts w:asciiTheme="minorHAnsi" w:hAnsiTheme="minorHAnsi" w:cstheme="minorBidi"/>
          <w:highlight w:val="cyan"/>
          <w:u w:val="single"/>
        </w:rPr>
        <w:t>Nationalism is a powerful force in China</w:t>
      </w:r>
      <w:r w:rsidRPr="00C15DEE">
        <w:rPr>
          <w:rFonts w:asciiTheme="minorHAnsi" w:hAnsiTheme="minorHAnsi" w:cstheme="minorBidi"/>
          <w:u w:val="single"/>
        </w:rPr>
        <w:t xml:space="preserve">, of course, but </w:t>
      </w:r>
      <w:r w:rsidRPr="0079429F">
        <w:rPr>
          <w:rFonts w:asciiTheme="minorHAnsi" w:hAnsiTheme="minorHAnsi" w:cstheme="minorBidi"/>
          <w:highlight w:val="cyan"/>
          <w:u w:val="single"/>
        </w:rPr>
        <w:t>also in India, South Korea, Japan, Australia, and Vietnam</w:t>
      </w:r>
      <w:r w:rsidRPr="00C15DEE">
        <w:rPr>
          <w:rFonts w:asciiTheme="minorHAnsi" w:hAnsiTheme="minorHAnsi" w:cstheme="minorBidi"/>
          <w:u w:val="single"/>
        </w:rPr>
        <w:t xml:space="preserve">. It is </w:t>
      </w:r>
      <w:r w:rsidRPr="0079429F">
        <w:rPr>
          <w:rFonts w:asciiTheme="minorHAnsi" w:hAnsiTheme="minorHAnsi" w:cstheme="minorBidi"/>
          <w:highlight w:val="cyan"/>
          <w:u w:val="single"/>
        </w:rPr>
        <w:t>hard to imagine</w:t>
      </w:r>
      <w:r w:rsidRPr="00C15DEE">
        <w:rPr>
          <w:rFonts w:asciiTheme="minorHAnsi" w:hAnsiTheme="minorHAnsi" w:cstheme="minorBidi"/>
          <w:u w:val="single"/>
        </w:rPr>
        <w:t xml:space="preserve"> any of these </w:t>
      </w:r>
      <w:r w:rsidRPr="0079429F">
        <w:rPr>
          <w:rFonts w:asciiTheme="minorHAnsi" w:hAnsiTheme="minorHAnsi" w:cstheme="minorBidi"/>
          <w:highlight w:val="cyan"/>
          <w:u w:val="single"/>
        </w:rPr>
        <w:t xml:space="preserve">states </w:t>
      </w:r>
      <w:r w:rsidRPr="0079429F">
        <w:rPr>
          <w:rFonts w:asciiTheme="minorHAnsi" w:hAnsiTheme="minorHAnsi" w:cstheme="minorBidi"/>
          <w:b/>
          <w:bCs/>
          <w:highlight w:val="cyan"/>
          <w:u w:val="single"/>
        </w:rPr>
        <w:t>preferring subordination to Beijing</w:t>
      </w:r>
      <w:r w:rsidRPr="00C15DEE">
        <w:rPr>
          <w:rFonts w:asciiTheme="minorHAnsi" w:hAnsiTheme="minorHAnsi" w:cstheme="minorBidi"/>
          <w:b/>
          <w:bCs/>
          <w:u w:val="single"/>
        </w:rPr>
        <w:t xml:space="preserve"> to national autonomy.</w:t>
      </w:r>
    </w:p>
    <w:p w:rsidR="00561534" w:rsidRPr="00561534" w:rsidRDefault="00561534" w:rsidP="00561534">
      <w:pPr>
        <w:rPr>
          <w:rFonts w:asciiTheme="minorHAnsi" w:hAnsiTheme="minorHAnsi" w:cstheme="minorBidi"/>
          <w:u w:val="single"/>
        </w:rPr>
      </w:pPr>
      <w:r w:rsidRPr="00C15DEE">
        <w:rPr>
          <w:rFonts w:asciiTheme="minorHAnsi" w:hAnsiTheme="minorHAnsi" w:cstheme="minorBidi"/>
          <w:sz w:val="16"/>
        </w:rPr>
        <w:t xml:space="preserve">Lastly, </w:t>
      </w:r>
      <w:r w:rsidRPr="0079429F">
        <w:rPr>
          <w:rFonts w:asciiTheme="minorHAnsi" w:hAnsiTheme="minorHAnsi" w:cstheme="minorBidi"/>
          <w:highlight w:val="cyan"/>
          <w:u w:val="single"/>
        </w:rPr>
        <w:t>modern surveillance and communications tech</w:t>
      </w:r>
      <w:r w:rsidRPr="00C15DEE">
        <w:rPr>
          <w:rFonts w:asciiTheme="minorHAnsi" w:hAnsiTheme="minorHAnsi" w:cstheme="minorBidi"/>
          <w:u w:val="single"/>
        </w:rPr>
        <w:t xml:space="preserve">nology </w:t>
      </w:r>
      <w:r w:rsidRPr="0079429F">
        <w:rPr>
          <w:rFonts w:asciiTheme="minorHAnsi" w:hAnsiTheme="minorHAnsi" w:cstheme="minorBidi"/>
          <w:highlight w:val="cyan"/>
          <w:u w:val="single"/>
        </w:rPr>
        <w:t>makes it</w:t>
      </w:r>
      <w:r w:rsidRPr="00C15DEE">
        <w:rPr>
          <w:rFonts w:asciiTheme="minorHAnsi" w:hAnsiTheme="minorHAnsi" w:cstheme="minorBidi"/>
          <w:u w:val="single"/>
        </w:rPr>
        <w:t xml:space="preserve"> much </w:t>
      </w:r>
      <w:r w:rsidRPr="0079429F">
        <w:rPr>
          <w:rFonts w:asciiTheme="minorHAnsi" w:hAnsiTheme="minorHAnsi" w:cstheme="minorBidi"/>
          <w:highlight w:val="cyan"/>
          <w:u w:val="single"/>
        </w:rPr>
        <w:t>easier</w:t>
      </w:r>
      <w:r w:rsidRPr="00C15DEE">
        <w:rPr>
          <w:rFonts w:asciiTheme="minorHAnsi" w:hAnsiTheme="minorHAnsi" w:cstheme="minorBidi"/>
          <w:u w:val="single"/>
        </w:rPr>
        <w:t xml:space="preserve"> for states to identify threatening powers and coordinate defensive responses. </w:t>
      </w:r>
      <w:r w:rsidRPr="0079429F">
        <w:rPr>
          <w:rFonts w:asciiTheme="minorHAnsi" w:hAnsiTheme="minorHAnsi" w:cstheme="minorBidi"/>
          <w:highlight w:val="cyan"/>
          <w:u w:val="single"/>
        </w:rPr>
        <w:t xml:space="preserve">A </w:t>
      </w:r>
      <w:r w:rsidRPr="0079429F">
        <w:rPr>
          <w:rFonts w:asciiTheme="minorHAnsi" w:hAnsiTheme="minorHAnsi" w:cstheme="minorBidi"/>
          <w:b/>
          <w:bCs/>
          <w:highlight w:val="cyan"/>
          <w:u w:val="single"/>
        </w:rPr>
        <w:t>Chinese bid for heg</w:t>
      </w:r>
      <w:r w:rsidRPr="00C15DEE">
        <w:rPr>
          <w:rFonts w:asciiTheme="minorHAnsi" w:hAnsiTheme="minorHAnsi" w:cstheme="minorBidi"/>
          <w:b/>
          <w:bCs/>
          <w:u w:val="single"/>
        </w:rPr>
        <w:t xml:space="preserve">emony </w:t>
      </w:r>
      <w:r w:rsidRPr="0079429F">
        <w:rPr>
          <w:rFonts w:asciiTheme="minorHAnsi" w:hAnsiTheme="minorHAnsi" w:cstheme="minorBidi"/>
          <w:b/>
          <w:bCs/>
          <w:highlight w:val="cyan"/>
          <w:u w:val="single"/>
        </w:rPr>
        <w:t>in Asia would be impossible</w:t>
      </w:r>
      <w:r w:rsidRPr="00C15DEE">
        <w:rPr>
          <w:rFonts w:asciiTheme="minorHAnsi" w:hAnsiTheme="minorHAnsi" w:cstheme="minorBidi"/>
          <w:b/>
          <w:bCs/>
          <w:u w:val="single"/>
        </w:rPr>
        <w:t xml:space="preserve"> to disguise</w:t>
      </w:r>
      <w:r w:rsidRPr="00C15DEE">
        <w:rPr>
          <w:rFonts w:asciiTheme="minorHAnsi" w:hAnsiTheme="minorHAnsi" w:cstheme="minorBidi"/>
          <w:sz w:val="16"/>
        </w:rPr>
        <w:t xml:space="preserve">, and </w:t>
      </w:r>
      <w:r w:rsidRPr="00C15DEE">
        <w:rPr>
          <w:rFonts w:asciiTheme="minorHAnsi" w:hAnsiTheme="minorHAnsi" w:cstheme="minorBidi"/>
          <w:u w:val="single"/>
        </w:rPr>
        <w:t>states threatened by this attempt could share concerns, pool resources, and formulate a collective response quickly.</w:t>
      </w:r>
      <w:r w:rsidRPr="00C15DEE">
        <w:rPr>
          <w:rFonts w:asciiTheme="minorHAnsi" w:hAnsiTheme="minorHAnsi" w:cstheme="minorBidi"/>
          <w:sz w:val="16"/>
        </w:rPr>
        <w:t xml:space="preserve"> As the rapid and vigorous Western response to Russia’s invasion of Ukraine illustrates, </w:t>
      </w:r>
      <w:r w:rsidRPr="0079429F">
        <w:rPr>
          <w:rFonts w:asciiTheme="minorHAnsi" w:hAnsiTheme="minorHAnsi" w:cstheme="minorBidi"/>
          <w:highlight w:val="cyan"/>
          <w:u w:val="single"/>
        </w:rPr>
        <w:t>countries facing a common danger can act with surprising swiftness when necessary</w:t>
      </w:r>
      <w:r w:rsidRPr="00C15DEE">
        <w:rPr>
          <w:rFonts w:asciiTheme="minorHAnsi" w:hAnsiTheme="minorHAnsi" w:cstheme="minorBidi"/>
          <w:u w:val="single"/>
        </w:rPr>
        <w:t>.</w:t>
      </w:r>
    </w:p>
    <w:p w:rsidR="00A94073" w:rsidRDefault="00A94073" w:rsidP="00A94073">
      <w:pPr>
        <w:pStyle w:val="Heading2"/>
      </w:pPr>
      <w:r>
        <w:t>AT: EU</w:t>
      </w:r>
    </w:p>
    <w:p w:rsidR="008E6DA5" w:rsidRDefault="008E6DA5" w:rsidP="008E6DA5">
      <w:pPr>
        <w:pStyle w:val="Heading3"/>
      </w:pPr>
      <w:r>
        <w:t>2AC---Europe</w:t>
      </w:r>
    </w:p>
    <w:p w:rsidR="008E6DA5" w:rsidRPr="00E25A15" w:rsidRDefault="008E6DA5" w:rsidP="008E6DA5">
      <w:pPr>
        <w:pStyle w:val="Heading4"/>
      </w:pPr>
      <w:r>
        <w:t>Europe can’t defend itself---they rely on US heg and military support for deterrence.</w:t>
      </w:r>
    </w:p>
    <w:p w:rsidR="008E6DA5" w:rsidRPr="00204F58" w:rsidRDefault="008E6DA5" w:rsidP="008E6DA5">
      <w:pPr>
        <w:rPr>
          <w:rStyle w:val="Style13ptBold"/>
          <w:b w:val="0"/>
          <w:bCs w:val="0"/>
        </w:rPr>
      </w:pPr>
      <w:r>
        <w:t xml:space="preserve">Max </w:t>
      </w:r>
      <w:r>
        <w:rPr>
          <w:rStyle w:val="Style13ptBold"/>
        </w:rPr>
        <w:t>Bergmann 23</w:t>
      </w:r>
      <w:r>
        <w:t xml:space="preserve">, Director of the Stuart Center and the Europe, Russia, and Eurasia Program at the Center for Strategic and International Studies, former Department of State official; and Sophia Besch, Europe Fellow at the Carnegie Endowment for International Peace, 3/7/2023, “Why </w:t>
      </w:r>
      <w:r w:rsidRPr="006C2AAD">
        <w:rPr>
          <w:rStyle w:val="Emphasis"/>
          <w:highlight w:val="cyan"/>
        </w:rPr>
        <w:t>European Defense Still Depends on America</w:t>
      </w:r>
      <w:r>
        <w:t xml:space="preserve">: Don’t Believe the Hype—the War in Ukraine Has Led to Little Change”, </w:t>
      </w:r>
      <w:hyperlink r:id="rId36" w:history="1">
        <w:r w:rsidRPr="002F0F65">
          <w:rPr>
            <w:rStyle w:val="Hyperlink"/>
          </w:rPr>
          <w:t>https://www.foreignaffairs.com/ukraine/why-european-defense-still-depends-america</w:t>
        </w:r>
      </w:hyperlink>
      <w:r>
        <w:t>, vw</w:t>
      </w:r>
    </w:p>
    <w:p w:rsidR="008E6DA5" w:rsidRPr="00E25A15" w:rsidRDefault="008E6DA5" w:rsidP="008E6DA5">
      <w:pPr>
        <w:rPr>
          <w:sz w:val="16"/>
        </w:rPr>
      </w:pPr>
      <w:r w:rsidRPr="00762F87">
        <w:rPr>
          <w:rStyle w:val="StyleUnderline"/>
          <w:highlight w:val="cyan"/>
        </w:rPr>
        <w:t>When Russia invaded Ukraine</w:t>
      </w:r>
      <w:r w:rsidRPr="00762F87">
        <w:rPr>
          <w:rStyle w:val="StyleUnderline"/>
        </w:rPr>
        <w:t xml:space="preserve"> in February 2022, </w:t>
      </w:r>
      <w:r w:rsidRPr="00762F87">
        <w:rPr>
          <w:rStyle w:val="StyleUnderline"/>
          <w:highlight w:val="cyan"/>
        </w:rPr>
        <w:t>it seemed like a transformation</w:t>
      </w:r>
      <w:r w:rsidRPr="00762F87">
        <w:rPr>
          <w:rStyle w:val="StyleUnderline"/>
        </w:rPr>
        <w:t xml:space="preserve">al moment for European security. Surely now </w:t>
      </w:r>
      <w:r w:rsidRPr="00762F87">
        <w:rPr>
          <w:rStyle w:val="Emphasis"/>
          <w:highlight w:val="cyan"/>
        </w:rPr>
        <w:t>Europe would finally get its act together on defense</w:t>
      </w:r>
      <w:r w:rsidRPr="00E25A15">
        <w:rPr>
          <w:sz w:val="16"/>
        </w:rPr>
        <w:t xml:space="preserve">. But as the war enters its second year, </w:t>
      </w:r>
      <w:r w:rsidRPr="00762F87">
        <w:rPr>
          <w:rStyle w:val="Emphasis"/>
          <w:highlight w:val="cyan"/>
        </w:rPr>
        <w:t>such a transformation has not materialized</w:t>
      </w:r>
      <w:r w:rsidRPr="00E25A15">
        <w:rPr>
          <w:sz w:val="16"/>
        </w:rPr>
        <w:t>. The fault for the ongoing stasis lies with many parties—European states, NATO, the European Union and even the United States—all of whom have defaulted to the comfortable practices of the past in the hope of preserving an untenable status quo.</w:t>
      </w:r>
    </w:p>
    <w:p w:rsidR="008E6DA5" w:rsidRPr="00F60991" w:rsidRDefault="008E6DA5" w:rsidP="008E6DA5">
      <w:pPr>
        <w:rPr>
          <w:rStyle w:val="StyleUnderline"/>
        </w:rPr>
      </w:pPr>
      <w:r w:rsidRPr="00E25A15">
        <w:rPr>
          <w:sz w:val="16"/>
        </w:rPr>
        <w:t xml:space="preserve">This is not to say that Europe has not been altered by the war. </w:t>
      </w:r>
      <w:r w:rsidRPr="00FF1F03">
        <w:rPr>
          <w:rStyle w:val="StyleUnderline"/>
          <w:highlight w:val="cyan"/>
        </w:rPr>
        <w:t>Europe</w:t>
      </w:r>
      <w:r w:rsidRPr="00F60991">
        <w:rPr>
          <w:rStyle w:val="StyleUnderline"/>
        </w:rPr>
        <w:t xml:space="preserve">an publics and their leaders have </w:t>
      </w:r>
      <w:r w:rsidRPr="00FF1F03">
        <w:rPr>
          <w:rStyle w:val="Emphasis"/>
          <w:highlight w:val="cyan"/>
        </w:rPr>
        <w:t>rallied in support of Ukraine</w:t>
      </w:r>
      <w:r w:rsidRPr="00F60991">
        <w:rPr>
          <w:rStyle w:val="StyleUnderline"/>
        </w:rPr>
        <w:t xml:space="preserve"> and maintained their support</w:t>
      </w:r>
      <w:r w:rsidRPr="00E25A15">
        <w:rPr>
          <w:sz w:val="16"/>
        </w:rPr>
        <w:t xml:space="preserve"> despite skyrocketing energy prices and high inflation. </w:t>
      </w:r>
      <w:r w:rsidRPr="00F60991">
        <w:rPr>
          <w:rStyle w:val="StyleUnderline"/>
        </w:rPr>
        <w:t xml:space="preserve">European countries have </w:t>
      </w:r>
      <w:r w:rsidRPr="00FF1F03">
        <w:rPr>
          <w:rStyle w:val="StyleUnderline"/>
          <w:highlight w:val="cyan"/>
        </w:rPr>
        <w:t xml:space="preserve">provided </w:t>
      </w:r>
      <w:r w:rsidRPr="00FF1F03">
        <w:rPr>
          <w:rStyle w:val="Emphasis"/>
          <w:highlight w:val="cyan"/>
        </w:rPr>
        <w:t>massive quantities of arms</w:t>
      </w:r>
      <w:r w:rsidRPr="00F60991">
        <w:rPr>
          <w:rStyle w:val="Emphasis"/>
        </w:rPr>
        <w:t xml:space="preserve"> to Ukraine</w:t>
      </w:r>
      <w:r w:rsidRPr="00E25A15">
        <w:rPr>
          <w:sz w:val="16"/>
        </w:rPr>
        <w:t xml:space="preserve"> although not as much as the United States. Finland and Sweden have applied to join NATO. The EU has provided billions in lethal equipment to Ukraine and is training Ukrainian forces. And </w:t>
      </w:r>
      <w:r w:rsidRPr="00F60991">
        <w:rPr>
          <w:rStyle w:val="StyleUnderline"/>
        </w:rPr>
        <w:t xml:space="preserve">the sense of shock and urgency felt by European leaders in response to the Russian invasion of Ukraine is reflected clearly in </w:t>
      </w:r>
      <w:r w:rsidRPr="00F60991">
        <w:rPr>
          <w:rStyle w:val="Emphasis"/>
        </w:rPr>
        <w:t>defense spending hikes</w:t>
      </w:r>
      <w:r w:rsidRPr="00F60991">
        <w:rPr>
          <w:rStyle w:val="StyleUnderline"/>
        </w:rPr>
        <w:t>. Now most European countries in NATO come close to the organization’s goal that all members spend at least two percent of GDP on defense, with some countries such as Poland and the Baltic states spending far more.</w:t>
      </w:r>
    </w:p>
    <w:p w:rsidR="008E6DA5" w:rsidRPr="00E25A15" w:rsidRDefault="008E6DA5" w:rsidP="008E6DA5">
      <w:pPr>
        <w:rPr>
          <w:sz w:val="16"/>
        </w:rPr>
      </w:pPr>
      <w:r w:rsidRPr="00E25A15">
        <w:rPr>
          <w:sz w:val="16"/>
        </w:rPr>
        <w:t xml:space="preserve">But </w:t>
      </w:r>
      <w:r w:rsidRPr="00F60991">
        <w:rPr>
          <w:rStyle w:val="StyleUnderline"/>
        </w:rPr>
        <w:t xml:space="preserve">look more closely, and </w:t>
      </w:r>
      <w:r w:rsidRPr="005F710D">
        <w:rPr>
          <w:rStyle w:val="Emphasis"/>
          <w:highlight w:val="cyan"/>
        </w:rPr>
        <w:t>these changes</w:t>
      </w:r>
      <w:r w:rsidRPr="005F710D">
        <w:rPr>
          <w:rStyle w:val="Emphasis"/>
        </w:rPr>
        <w:t xml:space="preserve"> seem less than transformative</w:t>
      </w:r>
      <w:r w:rsidRPr="00F60991">
        <w:rPr>
          <w:rStyle w:val="StyleUnderline"/>
        </w:rPr>
        <w:t xml:space="preserve">. Although the current spending bonanza might suggest a transformation, it </w:t>
      </w:r>
      <w:r w:rsidRPr="00F60991">
        <w:rPr>
          <w:rStyle w:val="Emphasis"/>
        </w:rPr>
        <w:t xml:space="preserve">may </w:t>
      </w:r>
      <w:r w:rsidRPr="005F710D">
        <w:rPr>
          <w:rStyle w:val="Emphasis"/>
          <w:highlight w:val="cyan"/>
        </w:rPr>
        <w:t>amount to little</w:t>
      </w:r>
      <w:r w:rsidRPr="00E25A15">
        <w:rPr>
          <w:sz w:val="16"/>
        </w:rPr>
        <w:t xml:space="preserve"> if underlying issues plaguing European defense remain unaddressed.</w:t>
      </w:r>
    </w:p>
    <w:p w:rsidR="008E6DA5" w:rsidRPr="003D3022" w:rsidRDefault="008E6DA5" w:rsidP="008E6DA5">
      <w:pPr>
        <w:rPr>
          <w:rStyle w:val="StyleUnderline"/>
        </w:rPr>
      </w:pPr>
      <w:r w:rsidRPr="00F60991">
        <w:rPr>
          <w:rStyle w:val="StyleUnderline"/>
        </w:rPr>
        <w:t xml:space="preserve">Instead of galvanizing efforts to address </w:t>
      </w:r>
      <w:r w:rsidRPr="00F60991">
        <w:rPr>
          <w:rStyle w:val="Emphasis"/>
        </w:rPr>
        <w:t>deep structural problems</w:t>
      </w:r>
      <w:r w:rsidRPr="00F60991">
        <w:rPr>
          <w:rStyle w:val="StyleUnderline"/>
        </w:rPr>
        <w:t xml:space="preserve"> in European defense, </w:t>
      </w:r>
      <w:r w:rsidRPr="00F60991">
        <w:rPr>
          <w:rStyle w:val="Emphasis"/>
        </w:rPr>
        <w:t>the war has only reinforced them</w:t>
      </w:r>
      <w:r w:rsidRPr="00E25A15">
        <w:rPr>
          <w:sz w:val="16"/>
        </w:rPr>
        <w:t xml:space="preserve">. European forces are in worse shape than previously thought, and </w:t>
      </w:r>
      <w:r w:rsidRPr="00CD3BB7">
        <w:rPr>
          <w:rStyle w:val="StyleUnderline"/>
          <w:highlight w:val="cyan"/>
        </w:rPr>
        <w:t>weapons stockpiles have</w:t>
      </w:r>
      <w:r w:rsidRPr="00E25A15">
        <w:rPr>
          <w:sz w:val="16"/>
        </w:rPr>
        <w:t xml:space="preserve"> necessarily </w:t>
      </w:r>
      <w:r w:rsidRPr="00CD3BB7">
        <w:rPr>
          <w:rStyle w:val="Emphasis"/>
          <w:highlight w:val="cyan"/>
        </w:rPr>
        <w:t>been depleted</w:t>
      </w:r>
      <w:r w:rsidRPr="0049441A">
        <w:rPr>
          <w:rStyle w:val="StyleUnderline"/>
        </w:rPr>
        <w:t xml:space="preserve"> to support Ukraine</w:t>
      </w:r>
      <w:r w:rsidRPr="00E25A15">
        <w:rPr>
          <w:sz w:val="16"/>
        </w:rPr>
        <w:t xml:space="preserve">. As Europe seeks to rearm, it is finding that </w:t>
      </w:r>
      <w:r w:rsidRPr="00CD3BB7">
        <w:rPr>
          <w:rStyle w:val="Emphasis"/>
          <w:highlight w:val="cyan"/>
        </w:rPr>
        <w:t>its defense industries aren’t fit for purpose</w:t>
      </w:r>
      <w:r w:rsidRPr="00E25A15">
        <w:rPr>
          <w:sz w:val="16"/>
        </w:rPr>
        <w:t xml:space="preserve">. Efforts to coordinate </w:t>
      </w:r>
      <w:r w:rsidRPr="003D3022">
        <w:rPr>
          <w:rStyle w:val="StyleUnderline"/>
        </w:rPr>
        <w:t xml:space="preserve">European procurements are not working, with countries all going their own separate ways, adding to the general dysfunction. </w:t>
      </w:r>
      <w:r w:rsidRPr="00CD3BB7">
        <w:rPr>
          <w:rStyle w:val="StyleUnderline"/>
          <w:highlight w:val="cyan"/>
        </w:rPr>
        <w:t>The U</w:t>
      </w:r>
      <w:r w:rsidRPr="003D3022">
        <w:rPr>
          <w:rStyle w:val="StyleUnderline"/>
        </w:rPr>
        <w:t xml:space="preserve">nited </w:t>
      </w:r>
      <w:r w:rsidRPr="00CD3BB7">
        <w:rPr>
          <w:rStyle w:val="StyleUnderline"/>
          <w:highlight w:val="cyan"/>
        </w:rPr>
        <w:t>S</w:t>
      </w:r>
      <w:r w:rsidRPr="003D3022">
        <w:rPr>
          <w:rStyle w:val="StyleUnderline"/>
        </w:rPr>
        <w:t xml:space="preserve">tates </w:t>
      </w:r>
      <w:r w:rsidRPr="00CD3BB7">
        <w:rPr>
          <w:rStyle w:val="StyleUnderline"/>
          <w:highlight w:val="cyan"/>
        </w:rPr>
        <w:t xml:space="preserve">has demonstrated its </w:t>
      </w:r>
      <w:r w:rsidRPr="00CD3BB7">
        <w:rPr>
          <w:rStyle w:val="Emphasis"/>
          <w:highlight w:val="cyan"/>
        </w:rPr>
        <w:t>indispensability</w:t>
      </w:r>
      <w:r w:rsidRPr="003D3022">
        <w:rPr>
          <w:rStyle w:val="StyleUnderline"/>
        </w:rPr>
        <w:t xml:space="preserve"> to European security </w:t>
      </w:r>
      <w:r w:rsidRPr="00CD3BB7">
        <w:rPr>
          <w:rStyle w:val="StyleUnderline"/>
          <w:highlight w:val="cyan"/>
        </w:rPr>
        <w:t xml:space="preserve">and </w:t>
      </w:r>
      <w:r w:rsidRPr="00CD3BB7">
        <w:rPr>
          <w:rStyle w:val="Emphasis"/>
          <w:highlight w:val="cyan"/>
        </w:rPr>
        <w:t xml:space="preserve">confirmed Europe’s dependence on </w:t>
      </w:r>
      <w:r w:rsidRPr="00991B6E">
        <w:rPr>
          <w:rStyle w:val="Emphasis"/>
          <w:highlight w:val="cyan"/>
        </w:rPr>
        <w:t>Washington</w:t>
      </w:r>
      <w:r w:rsidRPr="00991B6E">
        <w:rPr>
          <w:rStyle w:val="StyleUnderline"/>
          <w:highlight w:val="cyan"/>
        </w:rPr>
        <w:t>. European leaders have</w:t>
      </w:r>
      <w:r w:rsidRPr="003D3022">
        <w:rPr>
          <w:rStyle w:val="StyleUnderline"/>
        </w:rPr>
        <w:t xml:space="preserve"> seemingly </w:t>
      </w:r>
      <w:r w:rsidRPr="00991B6E">
        <w:rPr>
          <w:rStyle w:val="Emphasis"/>
          <w:highlight w:val="cyan"/>
        </w:rPr>
        <w:t>accepted this as the natural state of affairs</w:t>
      </w:r>
      <w:r w:rsidRPr="003D3022">
        <w:rPr>
          <w:rStyle w:val="StyleUnderline"/>
        </w:rPr>
        <w:t xml:space="preserve">, with many </w:t>
      </w:r>
      <w:r w:rsidRPr="00991B6E">
        <w:rPr>
          <w:rStyle w:val="StyleUnderline"/>
          <w:highlight w:val="cyan"/>
        </w:rPr>
        <w:t>declaring</w:t>
      </w:r>
      <w:r w:rsidRPr="003D3022">
        <w:rPr>
          <w:rStyle w:val="StyleUnderline"/>
        </w:rPr>
        <w:t xml:space="preserve"> the </w:t>
      </w:r>
      <w:r w:rsidRPr="003D3022">
        <w:rPr>
          <w:rStyle w:val="Emphasis"/>
        </w:rPr>
        <w:t xml:space="preserve">pursuit of European </w:t>
      </w:r>
      <w:r w:rsidRPr="00991B6E">
        <w:rPr>
          <w:rStyle w:val="Emphasis"/>
          <w:highlight w:val="cyan"/>
        </w:rPr>
        <w:t>“strategic autonomy” dead</w:t>
      </w:r>
      <w:r w:rsidRPr="003D3022">
        <w:rPr>
          <w:rStyle w:val="StyleUnderline"/>
        </w:rPr>
        <w:t xml:space="preserve"> and turning their backs on cooperation with other EU countries. The </w:t>
      </w:r>
      <w:r w:rsidRPr="00991B6E">
        <w:rPr>
          <w:rStyle w:val="Emphasis"/>
          <w:highlight w:val="cyan"/>
        </w:rPr>
        <w:t>momentum in favor of reform</w:t>
      </w:r>
      <w:r w:rsidRPr="003D3022">
        <w:rPr>
          <w:rStyle w:val="Emphasis"/>
        </w:rPr>
        <w:t xml:space="preserve"> and change</w:t>
      </w:r>
      <w:r w:rsidRPr="003D3022">
        <w:rPr>
          <w:rStyle w:val="StyleUnderline"/>
        </w:rPr>
        <w:t xml:space="preserve"> that had built up over the last decade appears to have </w:t>
      </w:r>
      <w:r w:rsidRPr="00991B6E">
        <w:rPr>
          <w:rStyle w:val="Emphasis"/>
          <w:highlight w:val="cyan"/>
        </w:rPr>
        <w:t>vanished</w:t>
      </w:r>
      <w:r w:rsidRPr="00E25A15">
        <w:rPr>
          <w:sz w:val="16"/>
        </w:rPr>
        <w:t>.</w:t>
      </w:r>
    </w:p>
    <w:p w:rsidR="008E6DA5" w:rsidRPr="00E25A15" w:rsidRDefault="008E6DA5" w:rsidP="008E6DA5">
      <w:pPr>
        <w:rPr>
          <w:sz w:val="16"/>
        </w:rPr>
      </w:pPr>
      <w:r w:rsidRPr="00E25A15">
        <w:rPr>
          <w:sz w:val="16"/>
        </w:rPr>
        <w:t>Although proposals exist for addressing these problems, none offer the kind of sweeping initiative that would be necessary to fix them. In short, a broken status quo prevails.</w:t>
      </w:r>
    </w:p>
    <w:p w:rsidR="008E6DA5" w:rsidRPr="00E25A15" w:rsidRDefault="008E6DA5" w:rsidP="008E6DA5">
      <w:pPr>
        <w:rPr>
          <w:sz w:val="16"/>
        </w:rPr>
      </w:pPr>
      <w:r w:rsidRPr="00E25A15">
        <w:rPr>
          <w:sz w:val="16"/>
        </w:rPr>
        <w:t>But the present situation is unsustainable. Joe Biden may be the last truly transatlanticist U.S. president, as a generational change will eventually come to American politics. While American national security leaders brought up in the twentieth century were consumed with European security—from the Cold War to NATO expansion and the Balkan wars—a younger generation focused instead on the Middle East, counterterrorism, and now, China. If Europeans do not reform their fragmented defense forces and procurement systems now, they will soon be back where they started before the Russian invasion of Ukraine. The opportunity to transform European defense is slipping away.</w:t>
      </w:r>
    </w:p>
    <w:p w:rsidR="008E6DA5" w:rsidRPr="00762F87" w:rsidRDefault="008E6DA5" w:rsidP="008E6DA5">
      <w:pPr>
        <w:rPr>
          <w:rStyle w:val="Emphasis"/>
        </w:rPr>
      </w:pPr>
      <w:r w:rsidRPr="00762F87">
        <w:rPr>
          <w:rStyle w:val="Emphasis"/>
        </w:rPr>
        <w:t>WORSE THAN FEARED</w:t>
      </w:r>
    </w:p>
    <w:p w:rsidR="008E6DA5" w:rsidRPr="00E25A15" w:rsidRDefault="008E6DA5" w:rsidP="008E6DA5">
      <w:pPr>
        <w:rPr>
          <w:sz w:val="16"/>
        </w:rPr>
      </w:pPr>
      <w:r w:rsidRPr="00E25A15">
        <w:rPr>
          <w:sz w:val="16"/>
        </w:rPr>
        <w:t xml:space="preserve">The war has revealed the appalling state of European defense. </w:t>
      </w:r>
      <w:r w:rsidRPr="0054227B">
        <w:rPr>
          <w:rStyle w:val="StyleUnderline"/>
          <w:highlight w:val="cyan"/>
        </w:rPr>
        <w:t xml:space="preserve">Europe has </w:t>
      </w:r>
      <w:r w:rsidRPr="0054227B">
        <w:rPr>
          <w:rStyle w:val="Emphasis"/>
          <w:highlight w:val="cyan"/>
        </w:rPr>
        <w:t>underinvested in its armed forces</w:t>
      </w:r>
      <w:r w:rsidRPr="006210F6">
        <w:rPr>
          <w:rStyle w:val="StyleUnderline"/>
        </w:rPr>
        <w:t xml:space="preserve"> for the past </w:t>
      </w:r>
      <w:r w:rsidRPr="006210F6">
        <w:rPr>
          <w:rStyle w:val="Emphasis"/>
        </w:rPr>
        <w:t>20 years</w:t>
      </w:r>
      <w:r w:rsidRPr="00E25A15">
        <w:rPr>
          <w:sz w:val="16"/>
        </w:rPr>
        <w:t xml:space="preserve">, and what little funding it did commit was focused on building forces for humanitarian, counterinsurgency, and counterterrorism missions far from the continent, such as in Afghanistan. </w:t>
      </w:r>
      <w:r w:rsidRPr="00254A2C">
        <w:rPr>
          <w:rStyle w:val="StyleUnderline"/>
        </w:rPr>
        <w:t xml:space="preserve">European </w:t>
      </w:r>
      <w:r w:rsidRPr="0054227B">
        <w:rPr>
          <w:rStyle w:val="StyleUnderline"/>
          <w:highlight w:val="cyan"/>
        </w:rPr>
        <w:t>militaries</w:t>
      </w:r>
      <w:r w:rsidRPr="00254A2C">
        <w:rPr>
          <w:rStyle w:val="StyleUnderline"/>
        </w:rPr>
        <w:t xml:space="preserve"> thus </w:t>
      </w:r>
      <w:r w:rsidRPr="0054227B">
        <w:rPr>
          <w:rStyle w:val="Emphasis"/>
          <w:highlight w:val="cyan"/>
        </w:rPr>
        <w:t>lack the basics</w:t>
      </w:r>
      <w:r w:rsidRPr="0054227B">
        <w:rPr>
          <w:rStyle w:val="StyleUnderline"/>
          <w:highlight w:val="cyan"/>
        </w:rPr>
        <w:t xml:space="preserve"> needed for</w:t>
      </w:r>
      <w:r w:rsidRPr="00254A2C">
        <w:rPr>
          <w:rStyle w:val="StyleUnderline"/>
        </w:rPr>
        <w:t xml:space="preserve"> conventional </w:t>
      </w:r>
      <w:r w:rsidRPr="0054227B">
        <w:rPr>
          <w:rStyle w:val="StyleUnderline"/>
          <w:highlight w:val="cyan"/>
        </w:rPr>
        <w:t>war</w:t>
      </w:r>
      <w:r w:rsidRPr="00254A2C">
        <w:rPr>
          <w:rStyle w:val="StyleUnderline"/>
        </w:rPr>
        <w:t xml:space="preserve">fare </w:t>
      </w:r>
      <w:r w:rsidRPr="0054227B">
        <w:rPr>
          <w:rStyle w:val="Emphasis"/>
        </w:rPr>
        <w:t>in their own backyards</w:t>
      </w:r>
      <w:r w:rsidRPr="00254A2C">
        <w:rPr>
          <w:rStyle w:val="StyleUnderline"/>
        </w:rPr>
        <w:t xml:space="preserve">. Most countries lack basic ammunition stockpiles. The </w:t>
      </w:r>
      <w:r w:rsidRPr="0054227B">
        <w:rPr>
          <w:rStyle w:val="StyleUnderline"/>
          <w:highlight w:val="cyan"/>
        </w:rPr>
        <w:t>German armed forces</w:t>
      </w:r>
      <w:r w:rsidRPr="00E25A15">
        <w:rPr>
          <w:sz w:val="16"/>
        </w:rPr>
        <w:t xml:space="preserve">, for instance, </w:t>
      </w:r>
      <w:r w:rsidRPr="0054227B">
        <w:rPr>
          <w:rStyle w:val="StyleUnderline"/>
          <w:highlight w:val="cyan"/>
        </w:rPr>
        <w:t>only have</w:t>
      </w:r>
      <w:r w:rsidRPr="00254A2C">
        <w:rPr>
          <w:rStyle w:val="StyleUnderline"/>
        </w:rPr>
        <w:t xml:space="preserve"> stocks of </w:t>
      </w:r>
      <w:r w:rsidRPr="0054227B">
        <w:rPr>
          <w:rStyle w:val="StyleUnderline"/>
          <w:highlight w:val="cyan"/>
        </w:rPr>
        <w:t xml:space="preserve">ammunition for a </w:t>
      </w:r>
      <w:r w:rsidRPr="0054227B">
        <w:rPr>
          <w:rStyle w:val="Emphasis"/>
          <w:highlight w:val="cyan"/>
        </w:rPr>
        <w:t>few hours</w:t>
      </w:r>
      <w:r w:rsidRPr="00254A2C">
        <w:rPr>
          <w:rStyle w:val="Emphasis"/>
        </w:rPr>
        <w:t xml:space="preserve"> or days </w:t>
      </w:r>
      <w:r w:rsidRPr="0054227B">
        <w:rPr>
          <w:rStyle w:val="Emphasis"/>
          <w:highlight w:val="cyan"/>
        </w:rPr>
        <w:t>of combat</w:t>
      </w:r>
      <w:r w:rsidRPr="0054227B">
        <w:rPr>
          <w:rStyle w:val="StyleUnderline"/>
          <w:highlight w:val="cyan"/>
        </w:rPr>
        <w:t>. Tank fleets</w:t>
      </w:r>
      <w:r w:rsidRPr="00254A2C">
        <w:rPr>
          <w:rStyle w:val="StyleUnderline"/>
        </w:rPr>
        <w:t xml:space="preserve"> across Europe </w:t>
      </w:r>
      <w:r w:rsidRPr="0054227B">
        <w:rPr>
          <w:rStyle w:val="StyleUnderline"/>
          <w:highlight w:val="cyan"/>
        </w:rPr>
        <w:t>have atrophied</w:t>
      </w:r>
      <w:r w:rsidRPr="00254A2C">
        <w:rPr>
          <w:rStyle w:val="StyleUnderline"/>
        </w:rPr>
        <w:t xml:space="preserve"> both in numbers and readiness</w:t>
      </w:r>
      <w:r w:rsidRPr="00E25A15">
        <w:rPr>
          <w:sz w:val="16"/>
        </w:rPr>
        <w:t xml:space="preserve">. Germany has 300 Leopard 2 tanks on paper, but only 130 are operational. And it is not just Germany: Spain also has more than 300 Leopard tanks, but one-third of them are no longer active and are largely in disrepair. </w:t>
      </w:r>
      <w:r w:rsidRPr="00254A2C">
        <w:rPr>
          <w:rStyle w:val="StyleUnderline"/>
          <w:highlight w:val="cyan"/>
        </w:rPr>
        <w:t>Europeans</w:t>
      </w:r>
      <w:r w:rsidRPr="00254A2C">
        <w:rPr>
          <w:rStyle w:val="StyleUnderline"/>
        </w:rPr>
        <w:t xml:space="preserve"> </w:t>
      </w:r>
      <w:r w:rsidRPr="00254A2C">
        <w:rPr>
          <w:rStyle w:val="Emphasis"/>
        </w:rPr>
        <w:t>lack sufficient quantities of artillery</w:t>
      </w:r>
      <w:r w:rsidRPr="00254A2C">
        <w:rPr>
          <w:rStyle w:val="StyleUnderline"/>
        </w:rPr>
        <w:t xml:space="preserve"> and </w:t>
      </w:r>
      <w:r w:rsidRPr="00254A2C">
        <w:rPr>
          <w:rStyle w:val="StyleUnderline"/>
          <w:highlight w:val="cyan"/>
        </w:rPr>
        <w:t>are</w:t>
      </w:r>
      <w:r w:rsidRPr="00254A2C">
        <w:rPr>
          <w:rStyle w:val="StyleUnderline"/>
        </w:rPr>
        <w:t xml:space="preserve"> therefore heavily </w:t>
      </w:r>
      <w:r w:rsidRPr="00254A2C">
        <w:rPr>
          <w:rStyle w:val="Emphasis"/>
          <w:highlight w:val="cyan"/>
        </w:rPr>
        <w:t>depleting their forces to support Ukraine</w:t>
      </w:r>
      <w:r w:rsidRPr="00E25A15">
        <w:rPr>
          <w:sz w:val="16"/>
        </w:rPr>
        <w:t>. France, for instance, has sent more than one-third of its howitzers to Ukraine, while Denmark has sent practically all of its artillery. Although European states, to great acclaim, committed themselves earlier this year to sending Leopard tanks to Ukraine, it is unclear how long it will take to make them combat-ready.</w:t>
      </w:r>
    </w:p>
    <w:p w:rsidR="008E6DA5" w:rsidRPr="0054227B" w:rsidRDefault="008E6DA5" w:rsidP="008E6DA5">
      <w:pPr>
        <w:rPr>
          <w:rStyle w:val="StyleUnderline"/>
        </w:rPr>
      </w:pPr>
      <w:r w:rsidRPr="00E25A15">
        <w:rPr>
          <w:sz w:val="16"/>
        </w:rPr>
        <w:t xml:space="preserve">At the NATO summit in Madrid last summer, the alliance refocused on the Russia threat and the demands of conventional warfare. NATO agreed on the goal of creating a ready force of 300,000, up from 40,000 today. But as a multilateral organization, NATO sets targets that it hopes its member states will meet on their own—and no one explained how the organization would collectively meet such an ambitious goal. And </w:t>
      </w:r>
      <w:r w:rsidRPr="0054227B">
        <w:rPr>
          <w:rStyle w:val="StyleUnderline"/>
          <w:highlight w:val="cyan"/>
        </w:rPr>
        <w:t>even those</w:t>
      </w:r>
      <w:r w:rsidRPr="0054227B">
        <w:rPr>
          <w:rStyle w:val="StyleUnderline"/>
        </w:rPr>
        <w:t xml:space="preserve"> European </w:t>
      </w:r>
      <w:r w:rsidRPr="0054227B">
        <w:rPr>
          <w:rStyle w:val="StyleUnderline"/>
          <w:highlight w:val="cyan"/>
        </w:rPr>
        <w:t>leaders who are determined to support Ukraine</w:t>
      </w:r>
      <w:r w:rsidRPr="0054227B">
        <w:rPr>
          <w:rStyle w:val="StyleUnderline"/>
        </w:rPr>
        <w:t xml:space="preserve"> and ramp up their own capabilities to deter Russia </w:t>
      </w:r>
      <w:r w:rsidRPr="0054227B">
        <w:rPr>
          <w:rStyle w:val="Emphasis"/>
          <w:highlight w:val="cyan"/>
        </w:rPr>
        <w:t>do not have</w:t>
      </w:r>
      <w:r w:rsidRPr="0054227B">
        <w:rPr>
          <w:rStyle w:val="Emphasis"/>
        </w:rPr>
        <w:t xml:space="preserve"> the kind of </w:t>
      </w:r>
      <w:r w:rsidRPr="0054227B">
        <w:rPr>
          <w:rStyle w:val="Emphasis"/>
          <w:highlight w:val="cyan"/>
        </w:rPr>
        <w:t>arsenals</w:t>
      </w:r>
      <w:r w:rsidRPr="0054227B">
        <w:rPr>
          <w:rStyle w:val="StyleUnderline"/>
          <w:highlight w:val="cyan"/>
        </w:rPr>
        <w:t xml:space="preserve">, </w:t>
      </w:r>
      <w:r w:rsidRPr="0054227B">
        <w:rPr>
          <w:rStyle w:val="Emphasis"/>
          <w:highlight w:val="cyan"/>
        </w:rPr>
        <w:t>supply chains</w:t>
      </w:r>
      <w:r w:rsidRPr="0054227B">
        <w:rPr>
          <w:rStyle w:val="StyleUnderline"/>
          <w:highlight w:val="cyan"/>
        </w:rPr>
        <w:t xml:space="preserve">, </w:t>
      </w:r>
      <w:r w:rsidRPr="0054227B">
        <w:rPr>
          <w:rStyle w:val="Emphasis"/>
          <w:highlight w:val="cyan"/>
        </w:rPr>
        <w:t>production capacities</w:t>
      </w:r>
      <w:r w:rsidRPr="0054227B">
        <w:rPr>
          <w:rStyle w:val="StyleUnderline"/>
          <w:highlight w:val="cyan"/>
        </w:rPr>
        <w:t xml:space="preserve">, and </w:t>
      </w:r>
      <w:r w:rsidRPr="0054227B">
        <w:rPr>
          <w:rStyle w:val="Emphasis"/>
          <w:highlight w:val="cyan"/>
        </w:rPr>
        <w:t>procurement procedures</w:t>
      </w:r>
      <w:r w:rsidRPr="0054227B">
        <w:rPr>
          <w:rStyle w:val="StyleUnderline"/>
        </w:rPr>
        <w:t xml:space="preserve"> that the task at hand requires.</w:t>
      </w:r>
    </w:p>
    <w:p w:rsidR="008E6DA5" w:rsidRPr="008E6DA5" w:rsidRDefault="008E6DA5" w:rsidP="008E6DA5">
      <w:pPr>
        <w:rPr>
          <w:u w:val="single"/>
        </w:rPr>
      </w:pPr>
      <w:r w:rsidRPr="00254A2C">
        <w:rPr>
          <w:rStyle w:val="StyleUnderline"/>
        </w:rPr>
        <w:t xml:space="preserve">The European defense industrial base, meanwhile, has been </w:t>
      </w:r>
      <w:r w:rsidRPr="0054227B">
        <w:rPr>
          <w:rStyle w:val="Emphasis"/>
        </w:rPr>
        <w:t>hollowed out</w:t>
      </w:r>
      <w:r w:rsidRPr="00254A2C">
        <w:rPr>
          <w:rStyle w:val="StyleUnderline"/>
        </w:rPr>
        <w:t xml:space="preserve">. The root cause is </w:t>
      </w:r>
      <w:r w:rsidRPr="0054227B">
        <w:rPr>
          <w:rStyle w:val="Emphasis"/>
          <w:highlight w:val="cyan"/>
        </w:rPr>
        <w:t>low European defense spending</w:t>
      </w:r>
      <w:r w:rsidRPr="00E25A15">
        <w:rPr>
          <w:sz w:val="16"/>
        </w:rPr>
        <w:t xml:space="preserve">. But a broader issue is that Europe does not have a common defense market to meet the needs of European security. What it has is more than 25 different Pentagons, each with its own national procurement. This scattered landscape makes meaningful cooperation on procurement a huge political and bureaucratic undertaking. </w:t>
      </w:r>
      <w:r w:rsidRPr="00254A2C">
        <w:rPr>
          <w:rStyle w:val="StyleUnderline"/>
        </w:rPr>
        <w:t xml:space="preserve">European defense spending </w:t>
      </w:r>
      <w:r w:rsidRPr="0054227B">
        <w:rPr>
          <w:rStyle w:val="StyleUnderline"/>
          <w:highlight w:val="cyan"/>
        </w:rPr>
        <w:t>is</w:t>
      </w:r>
      <w:r w:rsidRPr="00254A2C">
        <w:rPr>
          <w:rStyle w:val="StyleUnderline"/>
        </w:rPr>
        <w:t xml:space="preserve"> thus </w:t>
      </w:r>
      <w:r w:rsidRPr="0054227B">
        <w:rPr>
          <w:rStyle w:val="Emphasis"/>
          <w:highlight w:val="cyan"/>
        </w:rPr>
        <w:t>heavily fragmented</w:t>
      </w:r>
      <w:r w:rsidRPr="00254A2C">
        <w:rPr>
          <w:rStyle w:val="StyleUnderline"/>
        </w:rPr>
        <w:t xml:space="preserve"> and often directed at supporting national military industrial complexes.</w:t>
      </w:r>
    </w:p>
    <w:p w:rsidR="00A94073" w:rsidRDefault="00A94073" w:rsidP="00A94073">
      <w:pPr>
        <w:pStyle w:val="Heading2"/>
      </w:pPr>
      <w:r>
        <w:t>AT: Russia</w:t>
      </w:r>
    </w:p>
    <w:p w:rsidR="008E6DA5" w:rsidRDefault="008E6DA5" w:rsidP="008E6DA5">
      <w:pPr>
        <w:pStyle w:val="Heading3"/>
      </w:pPr>
      <w:r>
        <w:t>2AC---Russia</w:t>
      </w:r>
    </w:p>
    <w:p w:rsidR="008E6DA5" w:rsidRDefault="008E6DA5" w:rsidP="008E6DA5">
      <w:pPr>
        <w:pStyle w:val="Heading4"/>
      </w:pPr>
      <w:r>
        <w:t>Retrenchment abets Ukraine and further Russian adventurism---and, global support for heg is massive.</w:t>
      </w:r>
    </w:p>
    <w:p w:rsidR="008E6DA5" w:rsidRPr="00760D41" w:rsidRDefault="008E6DA5" w:rsidP="008E6DA5">
      <w:r>
        <w:t>--at: heg provokes russia</w:t>
      </w:r>
    </w:p>
    <w:p w:rsidR="008E6DA5" w:rsidRDefault="008E6DA5" w:rsidP="008E6DA5">
      <w:r>
        <w:t xml:space="preserve">Robert </w:t>
      </w:r>
      <w:r w:rsidRPr="00AF733D">
        <w:rPr>
          <w:b/>
          <w:bCs/>
          <w:sz w:val="26"/>
          <w:szCs w:val="26"/>
        </w:rPr>
        <w:t>Kagan</w:t>
      </w:r>
      <w:r>
        <w:rPr>
          <w:b/>
          <w:bCs/>
          <w:sz w:val="28"/>
          <w:szCs w:val="28"/>
        </w:rPr>
        <w:t xml:space="preserve"> </w:t>
      </w:r>
      <w:r w:rsidRPr="00AF733D">
        <w:rPr>
          <w:b/>
          <w:bCs/>
          <w:sz w:val="26"/>
          <w:szCs w:val="26"/>
        </w:rPr>
        <w:t>22</w:t>
      </w:r>
      <w:r>
        <w:t xml:space="preserve">, Stephen and Barbara Friedman Senior Fellow at the Brookings Institution, 4/6/22, “The Price of Hegemony: Can America Learn to Use Its Power?”, </w:t>
      </w:r>
      <w:hyperlink r:id="rId37" w:anchor="author-info" w:history="1">
        <w:r w:rsidRPr="00386ACA">
          <w:rPr>
            <w:rStyle w:val="Hyperlink"/>
          </w:rPr>
          <w:t>https://www.foreignaffairs.com/articles/ukraine/2022-04-06/russia-ukraine-war-price-hegemony#author-info</w:t>
        </w:r>
      </w:hyperlink>
      <w:r>
        <w:t>, vw</w:t>
      </w:r>
    </w:p>
    <w:p w:rsidR="008E6DA5" w:rsidRPr="003F1BF6" w:rsidRDefault="008E6DA5" w:rsidP="008E6DA5">
      <w:pPr>
        <w:rPr>
          <w:sz w:val="16"/>
        </w:rPr>
      </w:pPr>
      <w:r w:rsidRPr="00456A07">
        <w:rPr>
          <w:rStyle w:val="StyleUnderline"/>
        </w:rPr>
        <w:t>Some Western analysts nonetheless argued when the Cold War ended</w:t>
      </w:r>
      <w:r w:rsidRPr="003F1BF6">
        <w:rPr>
          <w:sz w:val="16"/>
        </w:rPr>
        <w:t xml:space="preserve">, and continue to argue now, </w:t>
      </w:r>
      <w:r w:rsidRPr="00456A07">
        <w:rPr>
          <w:rStyle w:val="StyleUnderline"/>
        </w:rPr>
        <w:t xml:space="preserve">that Washington and western Europe should have given in to Russia’s demand. But if </w:t>
      </w:r>
      <w:r w:rsidRPr="003F1BF6">
        <w:rPr>
          <w:rStyle w:val="Emphasis"/>
          <w:highlight w:val="cyan"/>
        </w:rPr>
        <w:t>Moscow could not enforce a sphere</w:t>
      </w:r>
      <w:r w:rsidRPr="00456A07">
        <w:rPr>
          <w:rStyle w:val="StyleUnderline"/>
        </w:rPr>
        <w:t>, then on what grounds should the West have acceded?</w:t>
      </w:r>
      <w:r w:rsidRPr="003F1BF6">
        <w:rPr>
          <w:sz w:val="16"/>
        </w:rPr>
        <w:t xml:space="preserve"> Fairness? Justice? Spheres of interest are not about justice, and even if they were, consigning </w:t>
      </w:r>
      <w:r w:rsidRPr="00B23FAF">
        <w:rPr>
          <w:rStyle w:val="StyleUnderline"/>
        </w:rPr>
        <w:t xml:space="preserve">the Poles and other </w:t>
      </w:r>
      <w:r w:rsidRPr="003F1BF6">
        <w:rPr>
          <w:rStyle w:val="StyleUnderline"/>
          <w:highlight w:val="cyan"/>
        </w:rPr>
        <w:t>eastern Europe</w:t>
      </w:r>
      <w:r w:rsidRPr="00B23FAF">
        <w:rPr>
          <w:rStyle w:val="StyleUnderline"/>
        </w:rPr>
        <w:t>ans</w:t>
      </w:r>
      <w:r w:rsidRPr="003F1BF6">
        <w:rPr>
          <w:sz w:val="16"/>
        </w:rPr>
        <w:t xml:space="preserve"> to subservience to Moscow would have been a dubious justice. They </w:t>
      </w:r>
      <w:r w:rsidRPr="003F1BF6">
        <w:rPr>
          <w:rStyle w:val="StyleUnderline"/>
          <w:highlight w:val="cyan"/>
        </w:rPr>
        <w:t>knew what it was like to be under Moscow’s sway</w:t>
      </w:r>
      <w:r w:rsidRPr="00B23FAF">
        <w:rPr>
          <w:rStyle w:val="StyleUnderline"/>
        </w:rPr>
        <w:t xml:space="preserve">—the </w:t>
      </w:r>
      <w:r w:rsidRPr="003F1BF6">
        <w:rPr>
          <w:rStyle w:val="Emphasis"/>
          <w:highlight w:val="cyan"/>
        </w:rPr>
        <w:t>loss of independence</w:t>
      </w:r>
      <w:r w:rsidRPr="00B23FAF">
        <w:rPr>
          <w:rStyle w:val="StyleUnderline"/>
        </w:rPr>
        <w:t xml:space="preserve">, the </w:t>
      </w:r>
      <w:r w:rsidRPr="003F1BF6">
        <w:rPr>
          <w:rStyle w:val="Emphasis"/>
          <w:highlight w:val="cyan"/>
        </w:rPr>
        <w:t>imposition of</w:t>
      </w:r>
      <w:r w:rsidRPr="00635850">
        <w:rPr>
          <w:rStyle w:val="Emphasis"/>
        </w:rPr>
        <w:t xml:space="preserve"> rulers</w:t>
      </w:r>
      <w:r w:rsidRPr="00B23FAF">
        <w:rPr>
          <w:rStyle w:val="StyleUnderline"/>
        </w:rPr>
        <w:t xml:space="preserve"> willing to take direction from </w:t>
      </w:r>
      <w:r w:rsidRPr="003F1BF6">
        <w:rPr>
          <w:rStyle w:val="Emphasis"/>
          <w:highlight w:val="cyan"/>
        </w:rPr>
        <w:t>the Kremlin</w:t>
      </w:r>
      <w:r w:rsidRPr="00B23FAF">
        <w:rPr>
          <w:rStyle w:val="StyleUnderline"/>
        </w:rPr>
        <w:t xml:space="preserve">, the </w:t>
      </w:r>
      <w:r w:rsidRPr="003F1BF6">
        <w:rPr>
          <w:rStyle w:val="Emphasis"/>
          <w:highlight w:val="cyan"/>
        </w:rPr>
        <w:t>squelching of individual liberties</w:t>
      </w:r>
      <w:r w:rsidRPr="003F1BF6">
        <w:rPr>
          <w:sz w:val="16"/>
        </w:rPr>
        <w:t xml:space="preserve">. The only way </w:t>
      </w:r>
      <w:r w:rsidRPr="003F1BF6">
        <w:rPr>
          <w:rStyle w:val="StyleUnderline"/>
          <w:highlight w:val="cyan"/>
        </w:rPr>
        <w:t>they</w:t>
      </w:r>
      <w:r w:rsidRPr="003F1BF6">
        <w:rPr>
          <w:sz w:val="16"/>
        </w:rPr>
        <w:t xml:space="preserve"> would have accepted a return to Russia’s sphere was if they were compelled to by a combination of Russian pressure and the studied indifference of the West.</w:t>
      </w:r>
    </w:p>
    <w:p w:rsidR="008E6DA5" w:rsidRPr="003F1BF6" w:rsidRDefault="008E6DA5" w:rsidP="008E6DA5">
      <w:pPr>
        <w:rPr>
          <w:sz w:val="16"/>
        </w:rPr>
      </w:pPr>
      <w:r w:rsidRPr="003F1BF6">
        <w:rPr>
          <w:sz w:val="16"/>
        </w:rPr>
        <w:t>In fact, even if the United States had vetoed the accession of Poland and others to NATO, as some suggested at the time that it should have</w:t>
      </w:r>
      <w:r w:rsidRPr="00760D41">
        <w:rPr>
          <w:rStyle w:val="StyleUnderline"/>
        </w:rPr>
        <w:t xml:space="preserve">, the Balts, the Czechs, the Hungarians, and the Poles </w:t>
      </w:r>
      <w:r w:rsidRPr="003F1BF6">
        <w:rPr>
          <w:rStyle w:val="Emphasis"/>
          <w:highlight w:val="cyan"/>
        </w:rPr>
        <w:t>would have done everything they could to integrate themselves</w:t>
      </w:r>
      <w:r w:rsidRPr="00760D41">
        <w:rPr>
          <w:rStyle w:val="StyleUnderline"/>
        </w:rPr>
        <w:t xml:space="preserve"> into the transatlantic community in every other possible way</w:t>
      </w:r>
      <w:r w:rsidRPr="003F1BF6">
        <w:rPr>
          <w:sz w:val="16"/>
        </w:rPr>
        <w:t>. They would have worked to join the global economy, to enter other Western-dominated international institutions, and to gain whatever commitment they could to their security—</w:t>
      </w:r>
      <w:r w:rsidRPr="00EF5C96">
        <w:rPr>
          <w:rStyle w:val="Emphasis"/>
          <w:highlight w:val="cyan"/>
        </w:rPr>
        <w:t>acts that</w:t>
      </w:r>
      <w:r w:rsidRPr="00635850">
        <w:rPr>
          <w:rStyle w:val="Emphasis"/>
        </w:rPr>
        <w:t xml:space="preserve"> almost certainly </w:t>
      </w:r>
      <w:r w:rsidRPr="00EF5C96">
        <w:rPr>
          <w:rStyle w:val="Emphasis"/>
          <w:highlight w:val="cyan"/>
        </w:rPr>
        <w:t>would have still antagonized Moscow</w:t>
      </w:r>
      <w:r w:rsidRPr="003F1BF6">
        <w:rPr>
          <w:sz w:val="16"/>
        </w:rPr>
        <w:t>. Once Putin began taking slices out of Ukraine (there would be no way for him to restore Russia to its previous great-power status without controlling Ukraine), the Poles and others would have come banging on NATO’s door. It seems unlikely that the United States and its allies would have continued to say no.</w:t>
      </w:r>
    </w:p>
    <w:p w:rsidR="008E6DA5" w:rsidRPr="003F1BF6" w:rsidRDefault="008E6DA5" w:rsidP="008E6DA5">
      <w:pPr>
        <w:rPr>
          <w:sz w:val="16"/>
        </w:rPr>
      </w:pPr>
      <w:r w:rsidRPr="00EF5C96">
        <w:rPr>
          <w:rStyle w:val="StyleUnderline"/>
          <w:highlight w:val="cyan"/>
        </w:rPr>
        <w:t>Russia’s problem</w:t>
      </w:r>
      <w:r w:rsidRPr="004B35FB">
        <w:rPr>
          <w:rStyle w:val="StyleUnderline"/>
        </w:rPr>
        <w:t xml:space="preserve"> was ultimately not just about its military weakness. Its problem </w:t>
      </w:r>
      <w:r w:rsidRPr="00EF5C96">
        <w:rPr>
          <w:rStyle w:val="StyleUnderline"/>
          <w:highlight w:val="cyan"/>
        </w:rPr>
        <w:t>was</w:t>
      </w:r>
      <w:r w:rsidRPr="004B35FB">
        <w:rPr>
          <w:rStyle w:val="StyleUnderline"/>
        </w:rPr>
        <w:t xml:space="preserve">, and remains, </w:t>
      </w:r>
      <w:r w:rsidRPr="00EF5C96">
        <w:rPr>
          <w:rStyle w:val="StyleUnderline"/>
          <w:highlight w:val="cyan"/>
        </w:rPr>
        <w:t>its weakness in</w:t>
      </w:r>
      <w:r w:rsidRPr="004B35FB">
        <w:rPr>
          <w:rStyle w:val="StyleUnderline"/>
        </w:rPr>
        <w:t xml:space="preserve"> all relevant forms of power, including </w:t>
      </w:r>
      <w:r w:rsidRPr="00EF5C96">
        <w:rPr>
          <w:rStyle w:val="Emphasis"/>
          <w:highlight w:val="cyan"/>
        </w:rPr>
        <w:t>the power of attraction</w:t>
      </w:r>
      <w:r w:rsidRPr="003F1BF6">
        <w:rPr>
          <w:sz w:val="16"/>
        </w:rPr>
        <w:t xml:space="preserve">. At least during the Cold War, a communist Soviet Union could claim to offer the path to paradise on earth. Yet afterward, </w:t>
      </w:r>
      <w:r w:rsidRPr="004B35FB">
        <w:rPr>
          <w:rStyle w:val="StyleUnderline"/>
        </w:rPr>
        <w:t xml:space="preserve">Moscow could provide neither </w:t>
      </w:r>
      <w:r w:rsidRPr="004B35FB">
        <w:rPr>
          <w:rStyle w:val="Emphasis"/>
        </w:rPr>
        <w:t>ideology</w:t>
      </w:r>
      <w:r w:rsidRPr="004B35FB">
        <w:rPr>
          <w:rStyle w:val="StyleUnderline"/>
        </w:rPr>
        <w:t xml:space="preserve">, nor </w:t>
      </w:r>
      <w:r w:rsidRPr="004B35FB">
        <w:rPr>
          <w:rStyle w:val="Emphasis"/>
        </w:rPr>
        <w:t>security</w:t>
      </w:r>
      <w:r w:rsidRPr="004B35FB">
        <w:rPr>
          <w:rStyle w:val="StyleUnderline"/>
        </w:rPr>
        <w:t xml:space="preserve">, nor </w:t>
      </w:r>
      <w:r w:rsidRPr="004B35FB">
        <w:rPr>
          <w:rStyle w:val="Emphasis"/>
        </w:rPr>
        <w:t>prosperity</w:t>
      </w:r>
      <w:r w:rsidRPr="004B35FB">
        <w:rPr>
          <w:rStyle w:val="StyleUnderline"/>
        </w:rPr>
        <w:t xml:space="preserve">, nor </w:t>
      </w:r>
      <w:r w:rsidRPr="004B35FB">
        <w:rPr>
          <w:rStyle w:val="Emphasis"/>
        </w:rPr>
        <w:t>independence</w:t>
      </w:r>
      <w:r w:rsidRPr="004B35FB">
        <w:rPr>
          <w:rStyle w:val="StyleUnderline"/>
        </w:rPr>
        <w:t xml:space="preserve"> to its neighbors</w:t>
      </w:r>
      <w:r w:rsidRPr="003F1BF6">
        <w:rPr>
          <w:sz w:val="16"/>
        </w:rPr>
        <w:t xml:space="preserve">. It could offer only Russian nationalism and ambition, and eastern Europeans understandably had no interest in sacrificing themselves on that altar. If there was any other choice, Russia’s neighbors were bound to take it. And there was: </w:t>
      </w:r>
      <w:r w:rsidRPr="00EF5C96">
        <w:rPr>
          <w:rStyle w:val="StyleUnderline"/>
          <w:highlight w:val="cyan"/>
        </w:rPr>
        <w:t>the U</w:t>
      </w:r>
      <w:r w:rsidRPr="004B35FB">
        <w:rPr>
          <w:rStyle w:val="StyleUnderline"/>
        </w:rPr>
        <w:t xml:space="preserve">nited </w:t>
      </w:r>
      <w:r w:rsidRPr="00EF5C96">
        <w:rPr>
          <w:rStyle w:val="StyleUnderline"/>
          <w:highlight w:val="cyan"/>
        </w:rPr>
        <w:t>S</w:t>
      </w:r>
      <w:r w:rsidRPr="004B35FB">
        <w:rPr>
          <w:rStyle w:val="StyleUnderline"/>
        </w:rPr>
        <w:t>tates and its strong alliance</w:t>
      </w:r>
      <w:r w:rsidRPr="003F1BF6">
        <w:rPr>
          <w:sz w:val="16"/>
        </w:rPr>
        <w:t xml:space="preserve">, merely by existing, merely by being rich and powerful and democratic, </w:t>
      </w:r>
      <w:r w:rsidRPr="00EF5C96">
        <w:rPr>
          <w:rStyle w:val="StyleUnderline"/>
          <w:highlight w:val="cyan"/>
        </w:rPr>
        <w:t>offered a</w:t>
      </w:r>
      <w:r w:rsidRPr="004B35FB">
        <w:rPr>
          <w:rStyle w:val="StyleUnderline"/>
        </w:rPr>
        <w:t xml:space="preserve"> very </w:t>
      </w:r>
      <w:r w:rsidRPr="00EF5C96">
        <w:rPr>
          <w:rStyle w:val="StyleUnderline"/>
          <w:highlight w:val="cyan"/>
        </w:rPr>
        <w:t>good choice</w:t>
      </w:r>
      <w:r w:rsidRPr="004B35FB">
        <w:rPr>
          <w:rStyle w:val="StyleUnderline"/>
        </w:rPr>
        <w:t xml:space="preserve"> indeed</w:t>
      </w:r>
      <w:r w:rsidRPr="003F1BF6">
        <w:rPr>
          <w:sz w:val="16"/>
        </w:rPr>
        <w:t>.</w:t>
      </w:r>
    </w:p>
    <w:p w:rsidR="008E6DA5" w:rsidRPr="003F1BF6" w:rsidRDefault="008E6DA5" w:rsidP="008E6DA5">
      <w:pPr>
        <w:rPr>
          <w:sz w:val="16"/>
        </w:rPr>
      </w:pPr>
      <w:r w:rsidRPr="00EF5C96">
        <w:rPr>
          <w:rStyle w:val="StyleUnderline"/>
          <w:highlight w:val="cyan"/>
        </w:rPr>
        <w:t>Putin may want to see the U</w:t>
      </w:r>
      <w:r w:rsidRPr="00907C57">
        <w:rPr>
          <w:rStyle w:val="StyleUnderline"/>
        </w:rPr>
        <w:t xml:space="preserve">nited </w:t>
      </w:r>
      <w:r w:rsidRPr="00EF5C96">
        <w:rPr>
          <w:rStyle w:val="StyleUnderline"/>
          <w:highlight w:val="cyan"/>
        </w:rPr>
        <w:t>St</w:t>
      </w:r>
      <w:r w:rsidRPr="00907C57">
        <w:rPr>
          <w:rStyle w:val="StyleUnderline"/>
        </w:rPr>
        <w:t xml:space="preserve">ates </w:t>
      </w:r>
      <w:r w:rsidRPr="00EF5C96">
        <w:rPr>
          <w:rStyle w:val="StyleUnderline"/>
          <w:highlight w:val="cyan"/>
        </w:rPr>
        <w:t>as</w:t>
      </w:r>
      <w:r w:rsidRPr="00907C57">
        <w:rPr>
          <w:rStyle w:val="StyleUnderline"/>
        </w:rPr>
        <w:t xml:space="preserve"> being </w:t>
      </w:r>
      <w:r w:rsidRPr="00EF5C96">
        <w:rPr>
          <w:rStyle w:val="StyleUnderline"/>
          <w:highlight w:val="cyan"/>
        </w:rPr>
        <w:t>behind all his troubles</w:t>
      </w:r>
      <w:r w:rsidRPr="003F1BF6">
        <w:rPr>
          <w:sz w:val="16"/>
        </w:rPr>
        <w:t xml:space="preserve">, and he is right that the country’s attractive power closed the door to some of his ambitions. </w:t>
      </w:r>
      <w:r w:rsidRPr="00907C57">
        <w:rPr>
          <w:rStyle w:val="StyleUnderline"/>
        </w:rPr>
        <w:t xml:space="preserve">But </w:t>
      </w:r>
      <w:r w:rsidRPr="00EF5C96">
        <w:rPr>
          <w:rStyle w:val="StyleUnderline"/>
          <w:highlight w:val="cyan"/>
        </w:rPr>
        <w:t>the</w:t>
      </w:r>
      <w:r w:rsidRPr="00907C57">
        <w:rPr>
          <w:rStyle w:val="StyleUnderline"/>
        </w:rPr>
        <w:t xml:space="preserve"> real </w:t>
      </w:r>
      <w:r w:rsidRPr="00F2566C">
        <w:rPr>
          <w:rStyle w:val="StyleUnderline"/>
          <w:highlight w:val="cyan"/>
        </w:rPr>
        <w:t>sources of his problems are</w:t>
      </w:r>
      <w:r w:rsidRPr="00907C57">
        <w:rPr>
          <w:rStyle w:val="StyleUnderline"/>
        </w:rPr>
        <w:t xml:space="preserve"> the </w:t>
      </w:r>
      <w:r w:rsidRPr="00907C57">
        <w:rPr>
          <w:rStyle w:val="Emphasis"/>
        </w:rPr>
        <w:t>limitations of Russia itself</w:t>
      </w:r>
      <w:r w:rsidRPr="00907C57">
        <w:rPr>
          <w:rStyle w:val="StyleUnderline"/>
        </w:rPr>
        <w:t xml:space="preserve"> and </w:t>
      </w:r>
      <w:r w:rsidRPr="00F2566C">
        <w:rPr>
          <w:rStyle w:val="Emphasis"/>
          <w:highlight w:val="cyan"/>
        </w:rPr>
        <w:t>the choices that he has made</w:t>
      </w:r>
      <w:r w:rsidRPr="00907C57">
        <w:rPr>
          <w:rStyle w:val="StyleUnderline"/>
        </w:rPr>
        <w:t xml:space="preserve"> not to accept the consequences of a power struggle that </w:t>
      </w:r>
      <w:r w:rsidRPr="00F2566C">
        <w:rPr>
          <w:rStyle w:val="Emphasis"/>
          <w:highlight w:val="cyan"/>
        </w:rPr>
        <w:t>Moscow</w:t>
      </w:r>
      <w:r w:rsidRPr="00907C57">
        <w:rPr>
          <w:rStyle w:val="Emphasis"/>
        </w:rPr>
        <w:t xml:space="preserve"> legitimately </w:t>
      </w:r>
      <w:r w:rsidRPr="00F2566C">
        <w:rPr>
          <w:rStyle w:val="Emphasis"/>
          <w:highlight w:val="cyan"/>
        </w:rPr>
        <w:t>lost</w:t>
      </w:r>
      <w:r w:rsidRPr="003F1BF6">
        <w:rPr>
          <w:sz w:val="16"/>
        </w:rPr>
        <w:t xml:space="preserve">. Post–Cold War Russia, like Weimar Germany, never suffered an actual military defeat and occupation, an experience that might have produced a transformation of the sort that occurred in post–World War II Germany and Japan. Like the Weimar Republic, Russia was therefore susceptible to its own “stab-in-the-back myth” about how Russian leaders supposedly betrayed the country to the West. But although Russians can cast blame in any number of directions—at Gorbachev, at Yeltsin, and at Washington—the fact is that </w:t>
      </w:r>
      <w:r w:rsidRPr="00907C57">
        <w:rPr>
          <w:rStyle w:val="StyleUnderline"/>
        </w:rPr>
        <w:t xml:space="preserve">Russia enjoyed neither the </w:t>
      </w:r>
      <w:r w:rsidRPr="00907C57">
        <w:rPr>
          <w:rStyle w:val="Emphasis"/>
        </w:rPr>
        <w:t>wealth</w:t>
      </w:r>
      <w:r w:rsidRPr="00907C57">
        <w:rPr>
          <w:rStyle w:val="StyleUnderline"/>
        </w:rPr>
        <w:t xml:space="preserve"> and </w:t>
      </w:r>
      <w:r w:rsidRPr="00907C57">
        <w:rPr>
          <w:rStyle w:val="Emphasis"/>
        </w:rPr>
        <w:t>power</w:t>
      </w:r>
      <w:r w:rsidRPr="00907C57">
        <w:rPr>
          <w:rStyle w:val="StyleUnderline"/>
        </w:rPr>
        <w:t xml:space="preserve"> nor the </w:t>
      </w:r>
      <w:r w:rsidRPr="00907C57">
        <w:rPr>
          <w:rStyle w:val="Emphasis"/>
        </w:rPr>
        <w:t>geographic advantages of the United States</w:t>
      </w:r>
      <w:r w:rsidRPr="00907C57">
        <w:rPr>
          <w:rStyle w:val="StyleUnderline"/>
        </w:rPr>
        <w:t xml:space="preserve">, </w:t>
      </w:r>
      <w:r w:rsidRPr="00F2566C">
        <w:rPr>
          <w:rStyle w:val="StyleUnderline"/>
          <w:highlight w:val="cyan"/>
        </w:rPr>
        <w:t>and</w:t>
      </w:r>
      <w:r w:rsidRPr="00907C57">
        <w:rPr>
          <w:rStyle w:val="StyleUnderline"/>
        </w:rPr>
        <w:t xml:space="preserve"> it </w:t>
      </w:r>
      <w:r w:rsidRPr="00F2566C">
        <w:rPr>
          <w:rStyle w:val="StyleUnderline"/>
          <w:highlight w:val="cyan"/>
        </w:rPr>
        <w:t>was</w:t>
      </w:r>
      <w:r w:rsidRPr="00907C57">
        <w:rPr>
          <w:rStyle w:val="StyleUnderline"/>
        </w:rPr>
        <w:t xml:space="preserve"> therefore </w:t>
      </w:r>
      <w:r w:rsidRPr="00F2566C">
        <w:rPr>
          <w:rStyle w:val="Emphasis"/>
          <w:highlight w:val="cyan"/>
        </w:rPr>
        <w:t>never suited</w:t>
      </w:r>
      <w:r w:rsidRPr="00F2566C">
        <w:rPr>
          <w:rStyle w:val="StyleUnderline"/>
          <w:highlight w:val="cyan"/>
        </w:rPr>
        <w:t xml:space="preserve"> to be a </w:t>
      </w:r>
      <w:r w:rsidRPr="00F2566C">
        <w:rPr>
          <w:rStyle w:val="Emphasis"/>
          <w:highlight w:val="cyan"/>
        </w:rPr>
        <w:t>global superpower</w:t>
      </w:r>
      <w:r w:rsidRPr="003F1BF6">
        <w:rPr>
          <w:sz w:val="16"/>
        </w:rPr>
        <w:t>. Moscow’s efforts to sustain that position ultimately bankrupted its system financially and ideologically—as may well be happening again.</w:t>
      </w:r>
    </w:p>
    <w:p w:rsidR="008E6DA5" w:rsidRPr="003F1BF6" w:rsidRDefault="008E6DA5" w:rsidP="008E6DA5">
      <w:pPr>
        <w:rPr>
          <w:sz w:val="16"/>
        </w:rPr>
      </w:pPr>
      <w:r w:rsidRPr="003F1BF6">
        <w:rPr>
          <w:sz w:val="16"/>
        </w:rPr>
        <w:t>SOONER OR LATER</w:t>
      </w:r>
    </w:p>
    <w:p w:rsidR="008E6DA5" w:rsidRPr="003F1BF6" w:rsidRDefault="008E6DA5" w:rsidP="008E6DA5">
      <w:pPr>
        <w:rPr>
          <w:sz w:val="16"/>
        </w:rPr>
      </w:pPr>
      <w:r w:rsidRPr="003F1BF6">
        <w:rPr>
          <w:sz w:val="16"/>
        </w:rPr>
        <w:t>Observers used to say that Putin played a bad hand skillfully. It is true that he read the United States and its allies correctly for many years, pushing forward just enough to achieve limited goals without sparking a dangerous reaction from the West, up until this latest invasion. But even so, he had help from the United States and its allies, which played a strong hand poorly. Washington and Europe stood by as Putin increased Russian military capabilities, and they did little as he probed and tested Western resolve, first in Georgia in 2008 and then in Ukraine in 2014. They didn’t act when Putin consolidated Russia’s position in Belarus or when he established a robust Russian presence in Syria, from which his weapons could reach the southeastern flank of NATO. And if his “special military operation” in Ukraine had gone as planned, with the country subdued in a matter of days, it would have been a triumphant coup, the end of the first stage of Russia’s comeback and the beginning of the second. Rather than excoriating him for his inhumane folly, the world would again be talking about Putin’s “savvy” and his “genius.”</w:t>
      </w:r>
    </w:p>
    <w:p w:rsidR="008E6DA5" w:rsidRPr="00BD1344" w:rsidRDefault="008E6DA5" w:rsidP="008E6DA5">
      <w:pPr>
        <w:rPr>
          <w:rStyle w:val="Emphasis"/>
        </w:rPr>
      </w:pPr>
      <w:r w:rsidRPr="003F1BF6">
        <w:rPr>
          <w:sz w:val="16"/>
        </w:rPr>
        <w:t xml:space="preserve">Thankfully, that was not to be. But </w:t>
      </w:r>
      <w:r w:rsidRPr="00BD1344">
        <w:rPr>
          <w:rStyle w:val="StyleUnderline"/>
        </w:rPr>
        <w:t xml:space="preserve">now that Putin has made his mistakes, </w:t>
      </w:r>
      <w:r w:rsidRPr="00CE7F01">
        <w:rPr>
          <w:rStyle w:val="StyleUnderline"/>
          <w:highlight w:val="cyan"/>
        </w:rPr>
        <w:t>the question is whether the U</w:t>
      </w:r>
      <w:r w:rsidRPr="00BD1344">
        <w:rPr>
          <w:rStyle w:val="StyleUnderline"/>
        </w:rPr>
        <w:t xml:space="preserve">nited </w:t>
      </w:r>
      <w:r w:rsidRPr="00CE7F01">
        <w:rPr>
          <w:rStyle w:val="StyleUnderline"/>
          <w:highlight w:val="cyan"/>
        </w:rPr>
        <w:t>S</w:t>
      </w:r>
      <w:r w:rsidRPr="00BD1344">
        <w:rPr>
          <w:rStyle w:val="StyleUnderline"/>
        </w:rPr>
        <w:t xml:space="preserve">tates will continue to make its own mistakes or whether Americans </w:t>
      </w:r>
      <w:r w:rsidRPr="00CE7F01">
        <w:rPr>
          <w:rStyle w:val="StyleUnderline"/>
          <w:highlight w:val="cyan"/>
        </w:rPr>
        <w:t>will learn</w:t>
      </w:r>
      <w:r w:rsidRPr="00BD1344">
        <w:rPr>
          <w:rStyle w:val="StyleUnderline"/>
        </w:rPr>
        <w:t xml:space="preserve">, once again, </w:t>
      </w:r>
      <w:r w:rsidRPr="00CE7F01">
        <w:rPr>
          <w:rStyle w:val="StyleUnderline"/>
          <w:highlight w:val="cyan"/>
        </w:rPr>
        <w:t>that it is better to contain aggressive autocracies early</w:t>
      </w:r>
      <w:r w:rsidRPr="003F1BF6">
        <w:rPr>
          <w:sz w:val="16"/>
        </w:rPr>
        <w:t xml:space="preserve">, before they have built up a head of steam and the price of stopping them rises. The challenge posed by Russia is neither unusual nor irrational. The rise and fall of nations </w:t>
      </w:r>
      <w:proofErr w:type="gramStart"/>
      <w:r w:rsidRPr="003F1BF6">
        <w:rPr>
          <w:sz w:val="16"/>
        </w:rPr>
        <w:t>is</w:t>
      </w:r>
      <w:proofErr w:type="gramEnd"/>
      <w:r w:rsidRPr="003F1BF6">
        <w:rPr>
          <w:sz w:val="16"/>
        </w:rPr>
        <w:t xml:space="preserve"> the warp and woof of international relations. National trajectories are changed by wars and the resulting establishment of new power structures, by shifts in the global economy that enrich some and impoverish others, and by beliefs and ideologies that lead people to prefer one power over another. </w:t>
      </w:r>
      <w:r w:rsidRPr="00B226E9">
        <w:rPr>
          <w:rStyle w:val="StyleUnderline"/>
          <w:highlight w:val="cyan"/>
        </w:rPr>
        <w:t>If there is any blame to be cast</w:t>
      </w:r>
      <w:r w:rsidRPr="00BD1344">
        <w:rPr>
          <w:rStyle w:val="StyleUnderline"/>
        </w:rPr>
        <w:t xml:space="preserve"> on the United States for what is happening in Ukraine, </w:t>
      </w:r>
      <w:r w:rsidRPr="00BD1344">
        <w:rPr>
          <w:rStyle w:val="Emphasis"/>
        </w:rPr>
        <w:t>it is not that Washington deliberately extended its influence</w:t>
      </w:r>
      <w:r w:rsidRPr="00BD1344">
        <w:rPr>
          <w:rStyle w:val="StyleUnderline"/>
        </w:rPr>
        <w:t xml:space="preserve"> in eastern Europe. </w:t>
      </w:r>
      <w:r w:rsidRPr="00B226E9">
        <w:rPr>
          <w:rStyle w:val="StyleUnderline"/>
          <w:highlight w:val="cyan"/>
        </w:rPr>
        <w:t xml:space="preserve">It is that </w:t>
      </w:r>
      <w:r w:rsidRPr="00B226E9">
        <w:rPr>
          <w:rStyle w:val="Emphasis"/>
          <w:highlight w:val="cyan"/>
        </w:rPr>
        <w:t>Washington failed to see</w:t>
      </w:r>
      <w:r w:rsidRPr="00BD1344">
        <w:rPr>
          <w:rStyle w:val="Emphasis"/>
        </w:rPr>
        <w:t xml:space="preserve"> that </w:t>
      </w:r>
      <w:r w:rsidRPr="00B226E9">
        <w:rPr>
          <w:rStyle w:val="Emphasis"/>
          <w:highlight w:val="cyan"/>
        </w:rPr>
        <w:t>its influence</w:t>
      </w:r>
      <w:r w:rsidRPr="00BD1344">
        <w:rPr>
          <w:rStyle w:val="Emphasis"/>
        </w:rPr>
        <w:t xml:space="preserve"> had already increased </w:t>
      </w:r>
      <w:r w:rsidRPr="00B226E9">
        <w:rPr>
          <w:rStyle w:val="Emphasis"/>
          <w:highlight w:val="cyan"/>
        </w:rPr>
        <w:t>and</w:t>
      </w:r>
      <w:r w:rsidRPr="00BD1344">
        <w:rPr>
          <w:rStyle w:val="Emphasis"/>
        </w:rPr>
        <w:t xml:space="preserve"> to anticipate that </w:t>
      </w:r>
      <w:r w:rsidRPr="00B226E9">
        <w:rPr>
          <w:rStyle w:val="Emphasis"/>
          <w:highlight w:val="cyan"/>
        </w:rPr>
        <w:t>actors</w:t>
      </w:r>
      <w:r w:rsidRPr="00BD1344">
        <w:rPr>
          <w:rStyle w:val="Emphasis"/>
        </w:rPr>
        <w:t xml:space="preserve"> dissatisfied with the liberal order </w:t>
      </w:r>
      <w:r w:rsidRPr="00B226E9">
        <w:rPr>
          <w:rStyle w:val="Emphasis"/>
          <w:highlight w:val="cyan"/>
        </w:rPr>
        <w:t>would look to overturn it.</w:t>
      </w:r>
    </w:p>
    <w:p w:rsidR="008E6DA5" w:rsidRPr="003F1BF6" w:rsidRDefault="008E6DA5" w:rsidP="008E6DA5">
      <w:pPr>
        <w:rPr>
          <w:sz w:val="16"/>
        </w:rPr>
      </w:pPr>
      <w:r w:rsidRPr="003F1BF6">
        <w:rPr>
          <w:sz w:val="16"/>
        </w:rPr>
        <w:t xml:space="preserve">For the 70-plus years </w:t>
      </w:r>
      <w:r w:rsidRPr="00BD1344">
        <w:rPr>
          <w:rStyle w:val="StyleUnderline"/>
        </w:rPr>
        <w:t>since World War II, the United States has actively worked to keep revisionists at bay</w:t>
      </w:r>
      <w:r w:rsidRPr="003F1BF6">
        <w:rPr>
          <w:sz w:val="16"/>
        </w:rPr>
        <w:t xml:space="preserve">. But </w:t>
      </w:r>
      <w:r w:rsidRPr="00BD1344">
        <w:rPr>
          <w:rStyle w:val="StyleUnderline"/>
        </w:rPr>
        <w:t>many Americans hoped that with the end of the Cold War, this task would be finished</w:t>
      </w:r>
      <w:r w:rsidRPr="003F1BF6">
        <w:rPr>
          <w:sz w:val="16"/>
        </w:rPr>
        <w:t xml:space="preserve"> and that their country could become a “normal” nation with normal—which was to say, limited—global interests. But </w:t>
      </w:r>
      <w:r w:rsidRPr="00BD1344">
        <w:rPr>
          <w:rStyle w:val="Emphasis"/>
          <w:highlight w:val="cyan"/>
        </w:rPr>
        <w:t>the global hegemon cannot tiptoe off the stage</w:t>
      </w:r>
      <w:r w:rsidRPr="003F1BF6">
        <w:rPr>
          <w:sz w:val="16"/>
        </w:rPr>
        <w:t xml:space="preserve">, as much as it might wish to. </w:t>
      </w:r>
      <w:r w:rsidRPr="00BD1344">
        <w:rPr>
          <w:rStyle w:val="StyleUnderline"/>
        </w:rPr>
        <w:t xml:space="preserve">It especially cannot retreat when </w:t>
      </w:r>
      <w:r w:rsidRPr="00BD1344">
        <w:rPr>
          <w:rStyle w:val="StyleUnderline"/>
          <w:highlight w:val="cyan"/>
        </w:rPr>
        <w:t xml:space="preserve">there are still </w:t>
      </w:r>
      <w:r w:rsidRPr="00BD1344">
        <w:rPr>
          <w:rStyle w:val="Emphasis"/>
          <w:highlight w:val="cyan"/>
        </w:rPr>
        <w:t>major powers</w:t>
      </w:r>
      <w:r w:rsidRPr="00BD1344">
        <w:rPr>
          <w:rStyle w:val="StyleUnderline"/>
          <w:highlight w:val="cyan"/>
        </w:rPr>
        <w:t xml:space="preserve"> that</w:t>
      </w:r>
      <w:r w:rsidRPr="003F1BF6">
        <w:rPr>
          <w:sz w:val="16"/>
        </w:rPr>
        <w:t xml:space="preserve">, because of their history and sense of self, </w:t>
      </w:r>
      <w:r w:rsidRPr="00BD1344">
        <w:rPr>
          <w:rStyle w:val="Emphasis"/>
          <w:highlight w:val="cyan"/>
        </w:rPr>
        <w:t>cannot give up</w:t>
      </w:r>
      <w:r w:rsidRPr="00BD1344">
        <w:rPr>
          <w:rStyle w:val="Emphasis"/>
        </w:rPr>
        <w:t xml:space="preserve"> old </w:t>
      </w:r>
      <w:r w:rsidRPr="00BD1344">
        <w:rPr>
          <w:rStyle w:val="Emphasis"/>
          <w:highlight w:val="cyan"/>
        </w:rPr>
        <w:t>geopolitical ambitions</w:t>
      </w:r>
      <w:r w:rsidRPr="003F1BF6">
        <w:rPr>
          <w:sz w:val="16"/>
        </w:rPr>
        <w:t>—unless Americans are prepared to live in a world shaped and defined by those ambitions, as it was in the 1930s.</w:t>
      </w:r>
    </w:p>
    <w:p w:rsidR="008E6DA5" w:rsidRPr="003063F1" w:rsidRDefault="008E6DA5" w:rsidP="008E6DA5">
      <w:pPr>
        <w:rPr>
          <w:rStyle w:val="StyleUnderline"/>
        </w:rPr>
      </w:pPr>
      <w:r w:rsidRPr="00B70C62">
        <w:rPr>
          <w:rStyle w:val="StyleUnderline"/>
        </w:rPr>
        <w:t>The United States would be better served if it recognized both its position in the world and its true interest in preserving the liberal world order</w:t>
      </w:r>
      <w:r w:rsidRPr="003F1BF6">
        <w:rPr>
          <w:sz w:val="16"/>
        </w:rPr>
        <w:t xml:space="preserve">. In the case of Russia, this would have meant doing everything possible to integrate it into the liberal order politically and economically while deterring it from attempting to re-create its regional dominance by military means. </w:t>
      </w:r>
      <w:r w:rsidRPr="004F6795">
        <w:rPr>
          <w:rStyle w:val="StyleUnderline"/>
        </w:rPr>
        <w:t>The commitment to defend NATO allies was never meant to preclude helping others under attack in Europe</w:t>
      </w:r>
      <w:r w:rsidRPr="003F1BF6">
        <w:rPr>
          <w:sz w:val="16"/>
        </w:rPr>
        <w:t xml:space="preserve">, as the United States and its allies did in the case of the Balkans in the 1990s, and </w:t>
      </w:r>
      <w:r w:rsidRPr="004F6795">
        <w:rPr>
          <w:rStyle w:val="StyleUnderline"/>
        </w:rPr>
        <w:t>the United States and its allies could have resisted military efforts to control or seize land from Georgia and Ukraine</w:t>
      </w:r>
      <w:r w:rsidRPr="003F1BF6">
        <w:rPr>
          <w:sz w:val="16"/>
        </w:rPr>
        <w:t xml:space="preserve">. Imagine if the United States and the democratic world had responded in 2008 or 2014 as they have responded to Russia’s latest use of force, when Putin’s military was even weaker than it has proved to be now, even as they kept extending an outstretched hand in case Moscow wanted to grasp it. </w:t>
      </w:r>
      <w:r w:rsidRPr="00B226E9">
        <w:rPr>
          <w:rStyle w:val="StyleUnderline"/>
          <w:highlight w:val="cyan"/>
        </w:rPr>
        <w:t>The U</w:t>
      </w:r>
      <w:r w:rsidRPr="003063F1">
        <w:rPr>
          <w:rStyle w:val="StyleUnderline"/>
        </w:rPr>
        <w:t xml:space="preserve">nited </w:t>
      </w:r>
      <w:r w:rsidRPr="00B226E9">
        <w:rPr>
          <w:rStyle w:val="StyleUnderline"/>
          <w:highlight w:val="cyan"/>
        </w:rPr>
        <w:t>S</w:t>
      </w:r>
      <w:r w:rsidRPr="003063F1">
        <w:rPr>
          <w:rStyle w:val="StyleUnderline"/>
        </w:rPr>
        <w:t xml:space="preserve">tates </w:t>
      </w:r>
      <w:r w:rsidRPr="00B226E9">
        <w:rPr>
          <w:rStyle w:val="StyleUnderline"/>
          <w:highlight w:val="cyan"/>
        </w:rPr>
        <w:t>ought to</w:t>
      </w:r>
      <w:r w:rsidRPr="003063F1">
        <w:rPr>
          <w:rStyle w:val="StyleUnderline"/>
        </w:rPr>
        <w:t xml:space="preserve"> be following the same policy toward China</w:t>
      </w:r>
      <w:r w:rsidRPr="003F1BF6">
        <w:rPr>
          <w:sz w:val="16"/>
        </w:rPr>
        <w:t xml:space="preserve">: make clear that it is prepared to live with a China that seeks to fulfill its ambitions economically, politically, and culturally but </w:t>
      </w:r>
      <w:r w:rsidRPr="003063F1">
        <w:rPr>
          <w:rStyle w:val="StyleUnderline"/>
        </w:rPr>
        <w:t xml:space="preserve">that it will </w:t>
      </w:r>
      <w:r w:rsidRPr="00B226E9">
        <w:rPr>
          <w:rStyle w:val="Emphasis"/>
          <w:highlight w:val="cyan"/>
        </w:rPr>
        <w:t>respond effectively</w:t>
      </w:r>
      <w:r w:rsidRPr="00B226E9">
        <w:rPr>
          <w:rStyle w:val="StyleUnderline"/>
          <w:highlight w:val="cyan"/>
        </w:rPr>
        <w:t xml:space="preserve"> to any </w:t>
      </w:r>
      <w:r w:rsidRPr="00B226E9">
        <w:rPr>
          <w:rStyle w:val="Emphasis"/>
          <w:highlight w:val="cyan"/>
        </w:rPr>
        <w:t>Chinese military action</w:t>
      </w:r>
      <w:r w:rsidRPr="003063F1">
        <w:rPr>
          <w:rStyle w:val="StyleUnderline"/>
        </w:rPr>
        <w:t xml:space="preserve"> against its neighbors.</w:t>
      </w:r>
    </w:p>
    <w:p w:rsidR="008E6DA5" w:rsidRPr="003F1BF6" w:rsidRDefault="008E6DA5" w:rsidP="008E6DA5">
      <w:pPr>
        <w:rPr>
          <w:sz w:val="16"/>
        </w:rPr>
      </w:pPr>
      <w:r w:rsidRPr="003F1BF6">
        <w:rPr>
          <w:sz w:val="16"/>
        </w:rPr>
        <w:t xml:space="preserve">It is true that acting firmly in 2008 or 2014 would have meant risking conflict. But Washington is risking conflict now; </w:t>
      </w:r>
      <w:r w:rsidRPr="003063F1">
        <w:rPr>
          <w:rStyle w:val="StyleUnderline"/>
        </w:rPr>
        <w:t xml:space="preserve">Russia’s ambitions have created an inherently dangerous situation. </w:t>
      </w:r>
      <w:r w:rsidRPr="00B226E9">
        <w:rPr>
          <w:rStyle w:val="StyleUnderline"/>
          <w:highlight w:val="cyan"/>
        </w:rPr>
        <w:t>It is better</w:t>
      </w:r>
      <w:r w:rsidRPr="003063F1">
        <w:rPr>
          <w:rStyle w:val="StyleUnderline"/>
        </w:rPr>
        <w:t xml:space="preserve"> for the United States </w:t>
      </w:r>
      <w:r w:rsidRPr="00B226E9">
        <w:rPr>
          <w:rStyle w:val="StyleUnderline"/>
          <w:highlight w:val="cyan"/>
        </w:rPr>
        <w:t>to risk confrontation</w:t>
      </w:r>
      <w:r w:rsidRPr="003063F1">
        <w:rPr>
          <w:rStyle w:val="StyleUnderline"/>
        </w:rPr>
        <w:t xml:space="preserve"> with belligerent powers when they are </w:t>
      </w:r>
      <w:r w:rsidRPr="00B226E9">
        <w:rPr>
          <w:rStyle w:val="StyleUnderline"/>
          <w:highlight w:val="cyan"/>
        </w:rPr>
        <w:t>in the early stages</w:t>
      </w:r>
      <w:r w:rsidRPr="003063F1">
        <w:rPr>
          <w:rStyle w:val="StyleUnderline"/>
        </w:rPr>
        <w:t xml:space="preserve"> of ambition and expansion</w:t>
      </w:r>
      <w:r w:rsidRPr="003F1BF6">
        <w:rPr>
          <w:sz w:val="16"/>
        </w:rPr>
        <w:t>, not after they have already consolidated substantial gains. Russia may possess a fearful nuclear arsenal, but the risk of Moscow using it is not higher now than it would have been in 2008 or 2014, if the West had intervened then. And it has always been extraordinarily small: Putin was never going to obtain his objectives by destroying himself and his country, along with much of the rest of the world. If the United States and its allies—with their combined economic, political, and military power—had collectively resisted Russian expansionism from the beginning, Putin would have found himself constantly unable to invade neighboring countries.</w:t>
      </w:r>
    </w:p>
    <w:p w:rsidR="008E6DA5" w:rsidRPr="003F1BF6" w:rsidRDefault="008E6DA5" w:rsidP="008E6DA5">
      <w:pPr>
        <w:rPr>
          <w:sz w:val="16"/>
        </w:rPr>
      </w:pPr>
      <w:r w:rsidRPr="003F1BF6">
        <w:rPr>
          <w:sz w:val="16"/>
        </w:rPr>
        <w:t>Unfortunately, it is very difficult for democracies to take action to prevent a future crisis. The risks of acting now are always clear and often exaggerated, whereas distant threats are just that: distant and so hard to calculate. It always seems better to hope for the best rather than try to forestall the worst. This common conundrum becomes even more debilitating when Americans and their leaders remain blissfully unconscious of the fact that they are part of a never-ending power struggle, whether they wish to be or not.</w:t>
      </w:r>
    </w:p>
    <w:p w:rsidR="008E6DA5" w:rsidRPr="00DC1F8B" w:rsidRDefault="008E6DA5" w:rsidP="008E6DA5">
      <w:pPr>
        <w:rPr>
          <w:rStyle w:val="Emphasis"/>
        </w:rPr>
      </w:pPr>
      <w:r w:rsidRPr="003F1BF6">
        <w:rPr>
          <w:sz w:val="16"/>
        </w:rPr>
        <w:t xml:space="preserve">But </w:t>
      </w:r>
      <w:r w:rsidRPr="00DC1F8B">
        <w:rPr>
          <w:rStyle w:val="StyleUnderline"/>
        </w:rPr>
        <w:t xml:space="preserve">Americans should </w:t>
      </w:r>
      <w:r w:rsidRPr="00DC1F8B">
        <w:rPr>
          <w:rStyle w:val="Emphasis"/>
        </w:rPr>
        <w:t>not lament</w:t>
      </w:r>
      <w:r w:rsidRPr="00DC1F8B">
        <w:rPr>
          <w:rStyle w:val="StyleUnderline"/>
        </w:rPr>
        <w:t xml:space="preserve"> the role they play in the world. The reason </w:t>
      </w:r>
      <w:r w:rsidRPr="0072799A">
        <w:rPr>
          <w:rStyle w:val="StyleUnderline"/>
          <w:highlight w:val="cyan"/>
        </w:rPr>
        <w:t>the U</w:t>
      </w:r>
      <w:r w:rsidRPr="00DC1F8B">
        <w:rPr>
          <w:rStyle w:val="StyleUnderline"/>
        </w:rPr>
        <w:t xml:space="preserve">nited </w:t>
      </w:r>
      <w:r w:rsidRPr="0072799A">
        <w:rPr>
          <w:rStyle w:val="StyleUnderline"/>
          <w:highlight w:val="cyan"/>
        </w:rPr>
        <w:t>S</w:t>
      </w:r>
      <w:r w:rsidRPr="00DC1F8B">
        <w:rPr>
          <w:rStyle w:val="StyleUnderline"/>
        </w:rPr>
        <w:t xml:space="preserve">tates has often found itself entangled in Europe, after all, </w:t>
      </w:r>
      <w:r w:rsidRPr="0072799A">
        <w:rPr>
          <w:rStyle w:val="StyleUnderline"/>
          <w:highlight w:val="cyan"/>
        </w:rPr>
        <w:t>is</w:t>
      </w:r>
      <w:r w:rsidRPr="00DC1F8B">
        <w:rPr>
          <w:rStyle w:val="StyleUnderline"/>
        </w:rPr>
        <w:t xml:space="preserve"> because what it offers is </w:t>
      </w:r>
      <w:r w:rsidRPr="00C40700">
        <w:rPr>
          <w:rStyle w:val="Emphasis"/>
          <w:highlight w:val="cyan"/>
        </w:rPr>
        <w:t>genuinely attractive</w:t>
      </w:r>
      <w:r w:rsidRPr="00C40700">
        <w:rPr>
          <w:rStyle w:val="StyleUnderline"/>
        </w:rPr>
        <w:t xml:space="preserve"> to</w:t>
      </w:r>
      <w:r w:rsidRPr="00DC1F8B">
        <w:rPr>
          <w:rStyle w:val="StyleUnderline"/>
        </w:rPr>
        <w:t xml:space="preserve"> much </w:t>
      </w:r>
      <w:r w:rsidRPr="00C40700">
        <w:rPr>
          <w:rStyle w:val="StyleUnderline"/>
        </w:rPr>
        <w:t>of the world—</w:t>
      </w:r>
      <w:r w:rsidRPr="00C40700">
        <w:rPr>
          <w:rStyle w:val="StyleUnderline"/>
          <w:highlight w:val="cyan"/>
        </w:rPr>
        <w:t xml:space="preserve">and </w:t>
      </w:r>
      <w:r w:rsidRPr="00C40700">
        <w:rPr>
          <w:rStyle w:val="Emphasis"/>
          <w:highlight w:val="cyan"/>
        </w:rPr>
        <w:t xml:space="preserve">certainly </w:t>
      </w:r>
      <w:r w:rsidRPr="00DC1F8B">
        <w:rPr>
          <w:rStyle w:val="Emphasis"/>
          <w:highlight w:val="cyan"/>
        </w:rPr>
        <w:t>better when compared with any realistic alternative</w:t>
      </w:r>
      <w:r w:rsidRPr="003F1BF6">
        <w:rPr>
          <w:sz w:val="16"/>
        </w:rPr>
        <w:t xml:space="preserve">. If Americans learn anything from Russia’s brutalization of Ukraine, it should be that </w:t>
      </w:r>
      <w:r w:rsidRPr="00DC1F8B">
        <w:rPr>
          <w:rStyle w:val="Emphasis"/>
          <w:highlight w:val="cyan"/>
        </w:rPr>
        <w:t>there really are worse things than U.S. hegemony.</w:t>
      </w:r>
    </w:p>
    <w:p w:rsidR="008E6DA5" w:rsidRPr="008E6DA5" w:rsidRDefault="008E6DA5" w:rsidP="008E6DA5"/>
    <w:p w:rsidR="00D075E1" w:rsidRDefault="00D075E1" w:rsidP="00D075E1">
      <w:pPr>
        <w:pStyle w:val="Heading1"/>
      </w:pPr>
      <w:r>
        <w:t>Impact</w:t>
      </w:r>
      <w:r w:rsidR="003C1968">
        <w:t xml:space="preserve"> Scenarios</w:t>
      </w:r>
    </w:p>
    <w:p w:rsidR="00D075E1" w:rsidRDefault="00D075E1" w:rsidP="00D075E1">
      <w:pPr>
        <w:pStyle w:val="Heading2"/>
      </w:pPr>
      <w:r>
        <w:t>Asian War</w:t>
      </w:r>
    </w:p>
    <w:p w:rsidR="000D0CED" w:rsidRPr="001B1782" w:rsidRDefault="000D0CED" w:rsidP="000D0CED">
      <w:pPr>
        <w:pStyle w:val="Heading3"/>
      </w:pPr>
      <w:r w:rsidRPr="001B1782">
        <w:t>2AC – Frontline – Laundry List</w:t>
      </w:r>
    </w:p>
    <w:p w:rsidR="000D0CED" w:rsidRDefault="000D0CED" w:rsidP="000D0CED">
      <w:pPr>
        <w:pStyle w:val="Heading4"/>
      </w:pPr>
      <w:r>
        <w:t>US leadership in Asia is key to protecting peace, uphold the LIO and human rights, deal with transnational threats, and prevent proliferation</w:t>
      </w:r>
    </w:p>
    <w:p w:rsidR="000D0CED" w:rsidRDefault="000D0CED" w:rsidP="000D0CED">
      <w:r>
        <w:t xml:space="preserve">Ryan </w:t>
      </w:r>
      <w:r w:rsidRPr="00D67358">
        <w:rPr>
          <w:rStyle w:val="Style13ptBold"/>
        </w:rPr>
        <w:t>Hass 17</w:t>
      </w:r>
      <w:r>
        <w:t xml:space="preserve">, senior fellow and advisor focusing on providing strategic advice to clients, 12/29/2017, “The Case for Continue American leadership in Asia”, Brookings, </w:t>
      </w:r>
      <w:r w:rsidRPr="00D67358">
        <w:t>https://www.brookings.edu/articles/the-case-for-continued-american-leadership-in-asia/</w:t>
      </w:r>
      <w:r>
        <w:t xml:space="preserve"> //KC</w:t>
      </w:r>
    </w:p>
    <w:p w:rsidR="000D0CED" w:rsidRPr="0078319A" w:rsidRDefault="000D0CED" w:rsidP="000D0CED">
      <w:pPr>
        <w:jc w:val="both"/>
        <w:rPr>
          <w:sz w:val="12"/>
        </w:rPr>
      </w:pPr>
      <w:r w:rsidRPr="0078319A">
        <w:rPr>
          <w:sz w:val="12"/>
        </w:rPr>
        <w:t xml:space="preserve">Editor's note: </w:t>
      </w:r>
      <w:r w:rsidRPr="00C44BDA">
        <w:rPr>
          <w:rStyle w:val="Emphasis"/>
          <w:highlight w:val="cyan"/>
        </w:rPr>
        <w:t xml:space="preserve">American leadership in Asia holds the most promise of </w:t>
      </w:r>
      <w:r w:rsidRPr="001B1782">
        <w:rPr>
          <w:rStyle w:val="Emphasis"/>
        </w:rPr>
        <w:t xml:space="preserve">protecting </w:t>
      </w:r>
      <w:r w:rsidRPr="00C44BDA">
        <w:rPr>
          <w:rStyle w:val="Emphasis"/>
          <w:highlight w:val="cyan"/>
        </w:rPr>
        <w:t>the peace,</w:t>
      </w:r>
      <w:r w:rsidRPr="001B1782">
        <w:rPr>
          <w:rStyle w:val="Emphasis"/>
        </w:rPr>
        <w:t xml:space="preserve"> preserving respect for </w:t>
      </w:r>
      <w:r w:rsidRPr="00C44BDA">
        <w:rPr>
          <w:rStyle w:val="Emphasis"/>
          <w:highlight w:val="cyan"/>
        </w:rPr>
        <w:t xml:space="preserve">rule of law </w:t>
      </w:r>
      <w:r w:rsidRPr="001B1782">
        <w:rPr>
          <w:rStyle w:val="Emphasis"/>
        </w:rPr>
        <w:t xml:space="preserve">and </w:t>
      </w:r>
      <w:r w:rsidRPr="00C44BDA">
        <w:rPr>
          <w:rStyle w:val="Emphasis"/>
          <w:highlight w:val="cyan"/>
        </w:rPr>
        <w:t>human rights</w:t>
      </w:r>
      <w:r w:rsidRPr="001B1782">
        <w:rPr>
          <w:rStyle w:val="Emphasis"/>
        </w:rPr>
        <w:t xml:space="preserve">, unlocking opportunities for U.S. businesses, </w:t>
      </w:r>
      <w:r w:rsidRPr="00C44BDA">
        <w:rPr>
          <w:rStyle w:val="Emphasis"/>
          <w:highlight w:val="cyan"/>
        </w:rPr>
        <w:t>and increasing burden-sharing for dealing with transnational challenges,</w:t>
      </w:r>
      <w:r w:rsidRPr="0078319A">
        <w:rPr>
          <w:sz w:val="12"/>
        </w:rPr>
        <w:t xml:space="preserve"> writes Ryan Hass. This piece originally appeared in The Seattle Times.</w:t>
      </w:r>
    </w:p>
    <w:p w:rsidR="000D0CED" w:rsidRPr="0078319A" w:rsidRDefault="000D0CED" w:rsidP="000D0CED">
      <w:pPr>
        <w:rPr>
          <w:sz w:val="12"/>
        </w:rPr>
      </w:pPr>
      <w:r w:rsidRPr="0078319A">
        <w:rPr>
          <w:sz w:val="12"/>
        </w:rPr>
        <w:t>In recent weeks, and particularly following President Donald Trump’s November trip to East Asia, I have heard one recurring question in my travels around the United States: Why is it that big a deal if the United States cedes leadership in Asia to China?</w:t>
      </w:r>
    </w:p>
    <w:p w:rsidR="000D0CED" w:rsidRPr="0078319A" w:rsidRDefault="000D0CED" w:rsidP="000D0CED">
      <w:pPr>
        <w:rPr>
          <w:sz w:val="12"/>
        </w:rPr>
      </w:pPr>
      <w:r w:rsidRPr="0078319A">
        <w:rPr>
          <w:sz w:val="12"/>
        </w:rPr>
        <w:t>There is a sense that the U.S. has pressing needs at home, that the North Korea challenge feels dangerous and intractable, and that China’s national power is on the rise — so China or others should do more to manage problems in their own backyard.</w:t>
      </w:r>
    </w:p>
    <w:p w:rsidR="000D0CED" w:rsidRPr="004A0253" w:rsidRDefault="000D0CED" w:rsidP="000D0CED">
      <w:pPr>
        <w:rPr>
          <w:u w:val="single"/>
        </w:rPr>
      </w:pPr>
      <w:r w:rsidRPr="004A0253">
        <w:rPr>
          <w:u w:val="single"/>
        </w:rPr>
        <w:t xml:space="preserve">While I support focusing on getting our house in order at home, I fear that it would be dangerously </w:t>
      </w:r>
      <w:r w:rsidRPr="00C44BDA">
        <w:rPr>
          <w:highlight w:val="cyan"/>
          <w:u w:val="single"/>
        </w:rPr>
        <w:t xml:space="preserve">shortsighted for the U.S. to retreat </w:t>
      </w:r>
      <w:r w:rsidRPr="005708C0">
        <w:rPr>
          <w:u w:val="single"/>
        </w:rPr>
        <w:t>from</w:t>
      </w:r>
      <w:r w:rsidRPr="004A0253">
        <w:rPr>
          <w:u w:val="single"/>
        </w:rPr>
        <w:t xml:space="preserve"> its 70-plus-year status </w:t>
      </w:r>
      <w:r w:rsidRPr="00C44BDA">
        <w:rPr>
          <w:highlight w:val="cyan"/>
          <w:u w:val="single"/>
        </w:rPr>
        <w:t>as the leading power and agenda-setter in the Asia-Pacific region.</w:t>
      </w:r>
    </w:p>
    <w:p w:rsidR="000D0CED" w:rsidRPr="004A0253" w:rsidRDefault="000D0CED" w:rsidP="000D0CED">
      <w:pPr>
        <w:rPr>
          <w:u w:val="single"/>
        </w:rPr>
      </w:pPr>
      <w:r w:rsidRPr="004A0253">
        <w:rPr>
          <w:u w:val="single"/>
        </w:rPr>
        <w:t>We have to be able to walk and chew gum at the same time</w:t>
      </w:r>
      <w:r w:rsidRPr="00C44BDA">
        <w:rPr>
          <w:highlight w:val="cyan"/>
          <w:u w:val="single"/>
        </w:rPr>
        <w:t>. Here’s why:</w:t>
      </w:r>
    </w:p>
    <w:p w:rsidR="000D0CED" w:rsidRPr="004A0253" w:rsidRDefault="000D0CED" w:rsidP="000D0CED">
      <w:pPr>
        <w:rPr>
          <w:u w:val="single"/>
        </w:rPr>
      </w:pPr>
      <w:r w:rsidRPr="00C44BDA">
        <w:rPr>
          <w:rStyle w:val="Emphasis"/>
          <w:highlight w:val="cyan"/>
        </w:rPr>
        <w:t>First</w:t>
      </w:r>
      <w:r w:rsidRPr="001B1782">
        <w:rPr>
          <w:rStyle w:val="Emphasis"/>
        </w:rPr>
        <w:t xml:space="preserve">, the Asia-Pacific region is rapidly becoming the most important area in the world for the U.S. </w:t>
      </w:r>
      <w:r w:rsidRPr="00C44BDA">
        <w:rPr>
          <w:rStyle w:val="Emphasis"/>
          <w:highlight w:val="cyan"/>
        </w:rPr>
        <w:t>It accounts for</w:t>
      </w:r>
      <w:r w:rsidRPr="001B1782">
        <w:rPr>
          <w:rStyle w:val="Emphasis"/>
        </w:rPr>
        <w:t xml:space="preserve"> nearly </w:t>
      </w:r>
      <w:r w:rsidRPr="00C44BDA">
        <w:rPr>
          <w:rStyle w:val="Emphasis"/>
          <w:highlight w:val="cyan"/>
        </w:rPr>
        <w:t>60 percent of global economic</w:t>
      </w:r>
      <w:r w:rsidRPr="001B1782">
        <w:rPr>
          <w:rStyle w:val="Emphasis"/>
        </w:rPr>
        <w:t xml:space="preserve"> </w:t>
      </w:r>
      <w:r w:rsidRPr="00C44BDA">
        <w:rPr>
          <w:rStyle w:val="Emphasis"/>
          <w:highlight w:val="cyan"/>
        </w:rPr>
        <w:t>growth</w:t>
      </w:r>
      <w:r w:rsidRPr="004A0253">
        <w:rPr>
          <w:u w:val="single"/>
        </w:rPr>
        <w:t>, and U.S. exports to the region create more jobs (3.4 million) than any other part of the world. It is home to five U.S. treaty allies, many of the world’s most capable militaries and the most proximate threat to America’s national security: North Korea’s nuclear and missile programs.</w:t>
      </w:r>
    </w:p>
    <w:p w:rsidR="000D0CED" w:rsidRPr="004A0253" w:rsidRDefault="000D0CED" w:rsidP="000D0CED">
      <w:pPr>
        <w:rPr>
          <w:u w:val="single"/>
        </w:rPr>
      </w:pPr>
      <w:r w:rsidRPr="0078319A">
        <w:rPr>
          <w:sz w:val="12"/>
        </w:rPr>
        <w:t>When America has been active in the region</w:t>
      </w:r>
      <w:r w:rsidRPr="0078319A">
        <w:rPr>
          <w:sz w:val="12"/>
          <w:highlight w:val="cyan"/>
        </w:rPr>
        <w:t xml:space="preserve">, </w:t>
      </w:r>
      <w:r w:rsidRPr="00C44BDA">
        <w:rPr>
          <w:highlight w:val="cyan"/>
          <w:u w:val="single"/>
        </w:rPr>
        <w:t xml:space="preserve">it has spurred </w:t>
      </w:r>
      <w:r w:rsidRPr="005708C0">
        <w:rPr>
          <w:u w:val="single"/>
        </w:rPr>
        <w:t xml:space="preserve">Asian </w:t>
      </w:r>
      <w:r w:rsidRPr="00C44BDA">
        <w:rPr>
          <w:highlight w:val="cyan"/>
          <w:u w:val="single"/>
        </w:rPr>
        <w:t>countries to</w:t>
      </w:r>
      <w:r w:rsidRPr="004A0253">
        <w:rPr>
          <w:u w:val="single"/>
        </w:rPr>
        <w:t xml:space="preserve"> share the burden </w:t>
      </w:r>
      <w:r w:rsidRPr="005708C0">
        <w:rPr>
          <w:u w:val="single"/>
        </w:rPr>
        <w:t xml:space="preserve">in </w:t>
      </w:r>
      <w:r w:rsidRPr="00C44BDA">
        <w:rPr>
          <w:highlight w:val="cyan"/>
          <w:u w:val="single"/>
        </w:rPr>
        <w:t>respond</w:t>
      </w:r>
      <w:r w:rsidRPr="005708C0">
        <w:rPr>
          <w:u w:val="single"/>
        </w:rPr>
        <w:t xml:space="preserve">ing </w:t>
      </w:r>
      <w:r w:rsidRPr="00C44BDA">
        <w:rPr>
          <w:highlight w:val="cyan"/>
          <w:u w:val="single"/>
        </w:rPr>
        <w:t>to humanitarian disasters</w:t>
      </w:r>
      <w:r w:rsidRPr="004A0253">
        <w:rPr>
          <w:u w:val="single"/>
        </w:rPr>
        <w:t xml:space="preserve">, dealing with </w:t>
      </w:r>
      <w:r w:rsidRPr="00C44BDA">
        <w:rPr>
          <w:highlight w:val="cyan"/>
          <w:u w:val="single"/>
        </w:rPr>
        <w:t>climate</w:t>
      </w:r>
      <w:r w:rsidRPr="004A0253">
        <w:rPr>
          <w:u w:val="single"/>
        </w:rPr>
        <w:t xml:space="preserve"> </w:t>
      </w:r>
      <w:r w:rsidRPr="00C44BDA">
        <w:rPr>
          <w:highlight w:val="cyan"/>
          <w:u w:val="single"/>
        </w:rPr>
        <w:t>change</w:t>
      </w:r>
      <w:r w:rsidRPr="004A0253">
        <w:rPr>
          <w:u w:val="single"/>
        </w:rPr>
        <w:t xml:space="preserve">, increasing pressure on </w:t>
      </w:r>
      <w:r w:rsidRPr="00C44BDA">
        <w:rPr>
          <w:highlight w:val="cyan"/>
          <w:u w:val="single"/>
        </w:rPr>
        <w:t>North Korea</w:t>
      </w:r>
      <w:r w:rsidRPr="004A0253">
        <w:rPr>
          <w:u w:val="single"/>
        </w:rPr>
        <w:t xml:space="preserve"> </w:t>
      </w:r>
      <w:r w:rsidRPr="00C44BDA">
        <w:rPr>
          <w:highlight w:val="cyan"/>
          <w:u w:val="single"/>
        </w:rPr>
        <w:t>and</w:t>
      </w:r>
      <w:r w:rsidRPr="004A0253">
        <w:rPr>
          <w:u w:val="single"/>
        </w:rPr>
        <w:t xml:space="preserve"> agreeing on </w:t>
      </w:r>
      <w:r w:rsidRPr="00C44BDA">
        <w:rPr>
          <w:highlight w:val="cyan"/>
          <w:u w:val="single"/>
        </w:rPr>
        <w:t>trade rules</w:t>
      </w:r>
      <w:r w:rsidRPr="004A0253">
        <w:rPr>
          <w:u w:val="single"/>
        </w:rPr>
        <w:t xml:space="preserve"> for nearly 40 percent of the global economy.</w:t>
      </w:r>
      <w:r w:rsidRPr="0078319A">
        <w:rPr>
          <w:sz w:val="12"/>
        </w:rPr>
        <w:t xml:space="preserve"> At the same time, the U.S. has led efforts to push China to emerge as a constructive — and not a coercive — actor. </w:t>
      </w:r>
      <w:r w:rsidRPr="004A0253">
        <w:rPr>
          <w:u w:val="single"/>
        </w:rPr>
        <w:t xml:space="preserve">If the U.S. withdraws from these roles, </w:t>
      </w:r>
      <w:r w:rsidRPr="00C44BDA">
        <w:rPr>
          <w:highlight w:val="cyan"/>
          <w:u w:val="single"/>
        </w:rPr>
        <w:t xml:space="preserve">there is no </w:t>
      </w:r>
      <w:r w:rsidRPr="005708C0">
        <w:rPr>
          <w:u w:val="single"/>
        </w:rPr>
        <w:t xml:space="preserve">other </w:t>
      </w:r>
      <w:r w:rsidRPr="00C44BDA">
        <w:rPr>
          <w:highlight w:val="cyan"/>
          <w:u w:val="single"/>
        </w:rPr>
        <w:t xml:space="preserve">country capable of pulling the region together </w:t>
      </w:r>
      <w:r w:rsidRPr="005708C0">
        <w:rPr>
          <w:u w:val="single"/>
        </w:rPr>
        <w:t>in common purpose</w:t>
      </w:r>
      <w:r w:rsidRPr="00C44BDA">
        <w:rPr>
          <w:highlight w:val="cyan"/>
          <w:u w:val="single"/>
        </w:rPr>
        <w:t xml:space="preserve"> to address shared challenges.</w:t>
      </w:r>
    </w:p>
    <w:p w:rsidR="000D0CED" w:rsidRPr="004A0253" w:rsidRDefault="000D0CED" w:rsidP="000D0CED">
      <w:pPr>
        <w:rPr>
          <w:u w:val="single"/>
        </w:rPr>
      </w:pPr>
      <w:r w:rsidRPr="00C44BDA">
        <w:rPr>
          <w:rStyle w:val="Emphasis"/>
          <w:highlight w:val="cyan"/>
        </w:rPr>
        <w:t>Second</w:t>
      </w:r>
      <w:r w:rsidRPr="001B1782">
        <w:rPr>
          <w:rStyle w:val="Emphasis"/>
        </w:rPr>
        <w:t xml:space="preserve">, </w:t>
      </w:r>
      <w:r w:rsidRPr="00C44BDA">
        <w:rPr>
          <w:rStyle w:val="Emphasis"/>
          <w:highlight w:val="cyan"/>
        </w:rPr>
        <w:t>America’s</w:t>
      </w:r>
      <w:r w:rsidRPr="001B1782">
        <w:rPr>
          <w:rStyle w:val="Emphasis"/>
        </w:rPr>
        <w:t xml:space="preserve"> long and steady presence in the region </w:t>
      </w:r>
      <w:r w:rsidRPr="00C44BDA">
        <w:rPr>
          <w:rStyle w:val="Emphasis"/>
          <w:highlight w:val="cyan"/>
        </w:rPr>
        <w:t>has helped deter aggression</w:t>
      </w:r>
      <w:r w:rsidRPr="001B1782">
        <w:rPr>
          <w:rStyle w:val="Emphasis"/>
        </w:rPr>
        <w:t xml:space="preserve">, cool historical rivalries, </w:t>
      </w:r>
      <w:r w:rsidRPr="00C44BDA">
        <w:rPr>
          <w:rStyle w:val="Emphasis"/>
          <w:highlight w:val="cyan"/>
        </w:rPr>
        <w:t>and</w:t>
      </w:r>
      <w:r w:rsidRPr="001B1782">
        <w:rPr>
          <w:rStyle w:val="Emphasis"/>
        </w:rPr>
        <w:t xml:space="preserve"> support the </w:t>
      </w:r>
      <w:r w:rsidRPr="00C44BDA">
        <w:rPr>
          <w:rStyle w:val="Emphasis"/>
          <w:highlight w:val="cyan"/>
        </w:rPr>
        <w:t>spread</w:t>
      </w:r>
      <w:r w:rsidRPr="001B1782">
        <w:rPr>
          <w:rStyle w:val="Emphasis"/>
        </w:rPr>
        <w:t xml:space="preserve"> of market-based </w:t>
      </w:r>
      <w:r w:rsidRPr="00C44BDA">
        <w:rPr>
          <w:rStyle w:val="Emphasis"/>
          <w:highlight w:val="cyan"/>
        </w:rPr>
        <w:t>democracies</w:t>
      </w:r>
      <w:r w:rsidRPr="001B1782">
        <w:rPr>
          <w:rStyle w:val="Emphasis"/>
        </w:rPr>
        <w:t>.</w:t>
      </w:r>
      <w:r w:rsidRPr="004A0253">
        <w:rPr>
          <w:u w:val="single"/>
        </w:rPr>
        <w:t xml:space="preserve"> While the people of the region deserve credit, </w:t>
      </w:r>
      <w:r w:rsidRPr="00C44BDA">
        <w:rPr>
          <w:highlight w:val="cyan"/>
          <w:u w:val="single"/>
        </w:rPr>
        <w:t>the U.S.-provided security umbrella</w:t>
      </w:r>
      <w:r w:rsidRPr="004A0253">
        <w:rPr>
          <w:u w:val="single"/>
        </w:rPr>
        <w:t xml:space="preserve"> also enabled progress.</w:t>
      </w:r>
    </w:p>
    <w:p w:rsidR="000D0CED" w:rsidRPr="004A0253" w:rsidRDefault="000D0CED" w:rsidP="000D0CED">
      <w:pPr>
        <w:rPr>
          <w:u w:val="single"/>
        </w:rPr>
      </w:pPr>
      <w:r w:rsidRPr="0078319A">
        <w:rPr>
          <w:sz w:val="12"/>
        </w:rPr>
        <w:t xml:space="preserve">Up to now, </w:t>
      </w:r>
      <w:r w:rsidRPr="004A0253">
        <w:rPr>
          <w:u w:val="single"/>
        </w:rPr>
        <w:t>the U.S. has served as a buffer in regional disputes, and a check against China or others seeking to use their military to move borders or seize resources. If confidence in U.S. resolve to protect the peace recedes, the risk of interstate conflict will rise</w:t>
      </w:r>
      <w:r w:rsidRPr="0078319A">
        <w:rPr>
          <w:sz w:val="12"/>
        </w:rPr>
        <w:t xml:space="preserve">. Countries will confront a choice between becoming more deferential to Beijing’s interests in exchange for hoped-for security and economic benefits, or developing military capabilities — including nuclear weapons — to guard against coercion by China or North Korea. </w:t>
      </w:r>
      <w:r w:rsidRPr="004A0253">
        <w:rPr>
          <w:u w:val="single"/>
        </w:rPr>
        <w:t>If Japan goes nuclear, for example, South Korea and Taiwan could follow.</w:t>
      </w:r>
      <w:r w:rsidRPr="0078319A">
        <w:rPr>
          <w:sz w:val="12"/>
        </w:rPr>
        <w:t xml:space="preserve"> </w:t>
      </w:r>
      <w:r w:rsidRPr="004A0253">
        <w:rPr>
          <w:u w:val="single"/>
        </w:rPr>
        <w:t>A pattern of nuclear dominoes would elevate risk of a catastrophic conflict that could crater the global economy and create unimaginable destruction.</w:t>
      </w:r>
    </w:p>
    <w:p w:rsidR="000D0CED" w:rsidRPr="0078319A" w:rsidRDefault="000D0CED" w:rsidP="000D0CED">
      <w:pPr>
        <w:rPr>
          <w:sz w:val="12"/>
        </w:rPr>
      </w:pPr>
      <w:r w:rsidRPr="00C44BDA">
        <w:rPr>
          <w:rStyle w:val="Emphasis"/>
          <w:highlight w:val="cyan"/>
        </w:rPr>
        <w:t>Third</w:t>
      </w:r>
      <w:r w:rsidRPr="001B1782">
        <w:rPr>
          <w:rStyle w:val="Emphasis"/>
        </w:rPr>
        <w:t xml:space="preserve">, sustained </w:t>
      </w:r>
      <w:r w:rsidRPr="00C44BDA">
        <w:rPr>
          <w:rStyle w:val="Emphasis"/>
          <w:highlight w:val="cyan"/>
        </w:rPr>
        <w:t>U.S. support for rule of law and human rights</w:t>
      </w:r>
      <w:r w:rsidRPr="001B1782">
        <w:rPr>
          <w:rStyle w:val="Emphasis"/>
        </w:rPr>
        <w:t xml:space="preserve"> has helped generate a more just and predictable environment for American businesses and travelers</w:t>
      </w:r>
      <w:r w:rsidRPr="004A0253">
        <w:rPr>
          <w:u w:val="single"/>
        </w:rPr>
        <w:t>. For decades, the U.S. has promoted freedoms of speech, worship and peaceful assembly; the ability to choose leaders democratically; and the right to due process and equal administration of justice.</w:t>
      </w:r>
      <w:r w:rsidRPr="0078319A">
        <w:rPr>
          <w:sz w:val="12"/>
        </w:rPr>
        <w:t xml:space="preserve"> These efforts have garnered goodwill for the U.S. by aligning U.S. power with aspirations of ordinary people.</w:t>
      </w:r>
    </w:p>
    <w:p w:rsidR="000D0CED" w:rsidRPr="0078319A" w:rsidRDefault="000D0CED" w:rsidP="000D0CED">
      <w:pPr>
        <w:rPr>
          <w:sz w:val="12"/>
        </w:rPr>
      </w:pPr>
      <w:r w:rsidRPr="00C44BDA">
        <w:rPr>
          <w:highlight w:val="cyan"/>
          <w:u w:val="single"/>
        </w:rPr>
        <w:t xml:space="preserve">If the U.S. pulls back </w:t>
      </w:r>
      <w:r w:rsidRPr="005708C0">
        <w:rPr>
          <w:u w:val="single"/>
        </w:rPr>
        <w:t>from promoting human rights</w:t>
      </w:r>
      <w:r w:rsidRPr="00C44BDA">
        <w:rPr>
          <w:rStyle w:val="Emphasis"/>
          <w:highlight w:val="cyan"/>
        </w:rPr>
        <w:t xml:space="preserve">, China will step up </w:t>
      </w:r>
      <w:r w:rsidRPr="001B1782">
        <w:rPr>
          <w:rStyle w:val="Emphasis"/>
        </w:rPr>
        <w:t xml:space="preserve">its efforts </w:t>
      </w:r>
      <w:r w:rsidRPr="00C44BDA">
        <w:rPr>
          <w:rStyle w:val="Emphasis"/>
          <w:highlight w:val="cyan"/>
        </w:rPr>
        <w:t xml:space="preserve">to influence </w:t>
      </w:r>
      <w:r w:rsidRPr="001B1782">
        <w:rPr>
          <w:rStyle w:val="Emphasis"/>
        </w:rPr>
        <w:t xml:space="preserve">domestic </w:t>
      </w:r>
      <w:r w:rsidRPr="00C44BDA">
        <w:rPr>
          <w:rStyle w:val="Emphasis"/>
          <w:highlight w:val="cyan"/>
        </w:rPr>
        <w:t>politics</w:t>
      </w:r>
      <w:r w:rsidRPr="00C44BDA">
        <w:rPr>
          <w:highlight w:val="cyan"/>
          <w:u w:val="single"/>
        </w:rPr>
        <w:t xml:space="preserve"> </w:t>
      </w:r>
      <w:r w:rsidRPr="005708C0">
        <w:rPr>
          <w:u w:val="single"/>
        </w:rPr>
        <w:t>throughout the region — pressuring politicians, entrapping special interests, and filtering what information reaches the public.</w:t>
      </w:r>
      <w:r w:rsidRPr="0078319A">
        <w:rPr>
          <w:sz w:val="12"/>
        </w:rPr>
        <w:t xml:space="preserve"> Beijing would like to normalize its model of privileging internal security over individual liberties. There also could be heightened risk of democratic backsliding, as leaders feel less inhibited from resorting to strongman governance.</w:t>
      </w:r>
    </w:p>
    <w:p w:rsidR="000D0CED" w:rsidRPr="0078319A" w:rsidRDefault="000D0CED" w:rsidP="000D0CED">
      <w:pPr>
        <w:rPr>
          <w:sz w:val="12"/>
        </w:rPr>
      </w:pPr>
      <w:r w:rsidRPr="00C44BDA">
        <w:rPr>
          <w:rStyle w:val="Emphasis"/>
          <w:highlight w:val="cyan"/>
        </w:rPr>
        <w:t xml:space="preserve">Fourth, a diminished U.S. role would embolden China to seek </w:t>
      </w:r>
      <w:r w:rsidRPr="001B1782">
        <w:rPr>
          <w:rStyle w:val="Emphasis"/>
        </w:rPr>
        <w:t>to hasten the return of</w:t>
      </w:r>
      <w:r w:rsidRPr="00C44BDA">
        <w:rPr>
          <w:rStyle w:val="Emphasis"/>
          <w:highlight w:val="cyan"/>
        </w:rPr>
        <w:t xml:space="preserve"> a Sino-centric </w:t>
      </w:r>
      <w:r w:rsidRPr="001B1782">
        <w:rPr>
          <w:rStyle w:val="Emphasis"/>
        </w:rPr>
        <w:t xml:space="preserve">regional </w:t>
      </w:r>
      <w:r w:rsidRPr="00C44BDA">
        <w:rPr>
          <w:rStyle w:val="Emphasis"/>
          <w:highlight w:val="cyan"/>
        </w:rPr>
        <w:t>orde</w:t>
      </w:r>
      <w:r w:rsidRPr="001B1782">
        <w:rPr>
          <w:rStyle w:val="Emphasis"/>
        </w:rPr>
        <w:t>r.</w:t>
      </w:r>
      <w:r w:rsidRPr="005708C0">
        <w:rPr>
          <w:u w:val="single"/>
        </w:rPr>
        <w:t xml:space="preserve"> </w:t>
      </w:r>
      <w:r w:rsidRPr="0078319A">
        <w:rPr>
          <w:sz w:val="12"/>
        </w:rPr>
        <w:t xml:space="preserve">Broadly speaking, Beijing would like to maximize its influence and minimize Washington’s throughout the region. In instances where interests clash, such as over trade and maritime disputes and America’s alliance relationships, Beijing would like regional governments to side with it. Beijing also would like to lock in trade agreements and investment patterns that place China at the center and the U.S. on the outside. </w:t>
      </w:r>
      <w:r w:rsidRPr="00C44BDA">
        <w:rPr>
          <w:highlight w:val="cyan"/>
          <w:u w:val="single"/>
        </w:rPr>
        <w:t>This</w:t>
      </w:r>
      <w:r w:rsidRPr="005708C0">
        <w:rPr>
          <w:u w:val="single"/>
        </w:rPr>
        <w:t xml:space="preserve"> would </w:t>
      </w:r>
      <w:r w:rsidRPr="00C44BDA">
        <w:rPr>
          <w:highlight w:val="cyan"/>
          <w:u w:val="single"/>
        </w:rPr>
        <w:t>put U.S. firms at a disadvantage</w:t>
      </w:r>
      <w:r w:rsidRPr="005708C0">
        <w:rPr>
          <w:u w:val="single"/>
        </w:rPr>
        <w:t>. Beijing does not seek to conquer new territories, but rather hopes to gain regional acceptance of the notion that China sits atop a hierarchical regional structure. Beijing views such a distribution of power as a restoration of a natural order</w:t>
      </w:r>
      <w:r w:rsidRPr="0078319A">
        <w:rPr>
          <w:sz w:val="12"/>
        </w:rPr>
        <w:t>.</w:t>
      </w:r>
    </w:p>
    <w:p w:rsidR="000D0CED" w:rsidRPr="000D0CED" w:rsidRDefault="000D0CED" w:rsidP="000D0CED">
      <w:pPr>
        <w:rPr>
          <w:u w:val="single"/>
        </w:rPr>
      </w:pPr>
      <w:r w:rsidRPr="0078319A">
        <w:rPr>
          <w:sz w:val="12"/>
        </w:rPr>
        <w:t xml:space="preserve">So, why does it matter if the U.S. remains the agenda-setter in the Asia-Pacific? Because </w:t>
      </w:r>
      <w:r w:rsidRPr="00C44BDA">
        <w:rPr>
          <w:rStyle w:val="Emphasis"/>
          <w:highlight w:val="cyan"/>
        </w:rPr>
        <w:t>American leadership still holds the most promise of protecting the peace</w:t>
      </w:r>
      <w:r w:rsidRPr="001B1782">
        <w:rPr>
          <w:rStyle w:val="Emphasis"/>
        </w:rPr>
        <w:t>, preserving respect for rule of law and human rights, unlocking opportunities for American businesses, and increasing burden-sharing for dealing with transnational challenges</w:t>
      </w:r>
      <w:r w:rsidRPr="005708C0">
        <w:rPr>
          <w:u w:val="single"/>
        </w:rPr>
        <w:t xml:space="preserve">. </w:t>
      </w:r>
      <w:r w:rsidRPr="00C44BDA">
        <w:rPr>
          <w:highlight w:val="cyan"/>
          <w:u w:val="single"/>
        </w:rPr>
        <w:t>And if the U.S. withdraws, Beijing will seek to fill the vacuum.</w:t>
      </w:r>
      <w:r w:rsidRPr="005708C0">
        <w:rPr>
          <w:u w:val="single"/>
        </w:rPr>
        <w:t xml:space="preserve"> </w:t>
      </w:r>
      <w:r w:rsidRPr="00C44BDA">
        <w:rPr>
          <w:highlight w:val="cyan"/>
          <w:u w:val="single"/>
        </w:rPr>
        <w:t>That</w:t>
      </w:r>
      <w:r w:rsidRPr="005708C0">
        <w:rPr>
          <w:u w:val="single"/>
        </w:rPr>
        <w:t xml:space="preserve"> outcome </w:t>
      </w:r>
      <w:r w:rsidRPr="00C44BDA">
        <w:rPr>
          <w:highlight w:val="cyan"/>
          <w:u w:val="single"/>
        </w:rPr>
        <w:t>would</w:t>
      </w:r>
      <w:r w:rsidRPr="005708C0">
        <w:rPr>
          <w:u w:val="single"/>
        </w:rPr>
        <w:t xml:space="preserve"> raise the </w:t>
      </w:r>
      <w:r w:rsidRPr="00C44BDA">
        <w:rPr>
          <w:highlight w:val="cyan"/>
          <w:u w:val="single"/>
        </w:rPr>
        <w:t>risk</w:t>
      </w:r>
      <w:r w:rsidRPr="005708C0">
        <w:rPr>
          <w:u w:val="single"/>
        </w:rPr>
        <w:t xml:space="preserve"> of </w:t>
      </w:r>
      <w:r w:rsidRPr="00C44BDA">
        <w:rPr>
          <w:highlight w:val="cyan"/>
          <w:u w:val="single"/>
        </w:rPr>
        <w:t>democratic backsliding</w:t>
      </w:r>
      <w:r w:rsidRPr="005708C0">
        <w:rPr>
          <w:u w:val="single"/>
        </w:rPr>
        <w:t xml:space="preserve">, nuclear </w:t>
      </w:r>
      <w:r w:rsidRPr="00C44BDA">
        <w:rPr>
          <w:highlight w:val="cyan"/>
          <w:u w:val="single"/>
        </w:rPr>
        <w:t>proliferation, disadvantaging U.S. companies and</w:t>
      </w:r>
      <w:r w:rsidRPr="005708C0">
        <w:rPr>
          <w:u w:val="single"/>
        </w:rPr>
        <w:t xml:space="preserve"> intensifying great power </w:t>
      </w:r>
      <w:r w:rsidRPr="00C44BDA">
        <w:rPr>
          <w:highlight w:val="cyan"/>
          <w:u w:val="single"/>
        </w:rPr>
        <w:t>competition</w:t>
      </w:r>
      <w:r w:rsidRPr="005708C0">
        <w:rPr>
          <w:u w:val="single"/>
        </w:rPr>
        <w:t>. Given the growing importance of Asia to America’s national security and economic well-being</w:t>
      </w:r>
      <w:r w:rsidRPr="00C44BDA">
        <w:rPr>
          <w:highlight w:val="cyan"/>
          <w:u w:val="single"/>
        </w:rPr>
        <w:t>, this is an outcome the U.S. can ill-afford.</w:t>
      </w:r>
    </w:p>
    <w:p w:rsidR="0070175D" w:rsidRDefault="0070175D" w:rsidP="0070175D">
      <w:pPr>
        <w:pStyle w:val="Heading2"/>
      </w:pPr>
      <w:r>
        <w:t>China-Taiwan War</w:t>
      </w:r>
    </w:p>
    <w:p w:rsidR="000D0CED" w:rsidRPr="007A591F" w:rsidRDefault="000D0CED" w:rsidP="000D0CED">
      <w:pPr>
        <w:pStyle w:val="Heading3"/>
      </w:pPr>
      <w:r>
        <w:t>2AC – Frontline – Taiwan</w:t>
      </w:r>
    </w:p>
    <w:p w:rsidR="000D0CED" w:rsidRDefault="000D0CED" w:rsidP="000D0CED">
      <w:pPr>
        <w:pStyle w:val="Heading4"/>
      </w:pPr>
      <w:r>
        <w:t>US key to prevent Taiwan invasion</w:t>
      </w:r>
    </w:p>
    <w:p w:rsidR="000D0CED" w:rsidRDefault="000D0CED" w:rsidP="000D0CED">
      <w:r>
        <w:t xml:space="preserve">Edward </w:t>
      </w:r>
      <w:r w:rsidRPr="00613DE3">
        <w:rPr>
          <w:rStyle w:val="Style13ptBold"/>
        </w:rPr>
        <w:t>Wong 2/2</w:t>
      </w:r>
      <w:r>
        <w:t xml:space="preserve">, diplomatic correspondent for the New York Times; and Eric Schimitt, a senior correspondent covering nationals security for The New York Times, 2/2/2023, New York Times, “Biden Aims to Deter China </w:t>
      </w:r>
      <w:proofErr w:type="gramStart"/>
      <w:r>
        <w:t>With</w:t>
      </w:r>
      <w:proofErr w:type="gramEnd"/>
      <w:r>
        <w:t xml:space="preserve"> Greater U.S Military Presence in Philippines”, </w:t>
      </w:r>
      <w:r w:rsidRPr="00613DE3">
        <w:t>https://www.nytimes.com/2023/02/02/us/politics/us-china-philippines.html</w:t>
      </w:r>
      <w:r>
        <w:t xml:space="preserve"> //KC</w:t>
      </w:r>
    </w:p>
    <w:p w:rsidR="000D0CED" w:rsidRPr="0078319A" w:rsidRDefault="000D0CED" w:rsidP="000D0CED">
      <w:pPr>
        <w:rPr>
          <w:sz w:val="12"/>
        </w:rPr>
      </w:pPr>
      <w:r w:rsidRPr="0078319A">
        <w:rPr>
          <w:sz w:val="12"/>
        </w:rPr>
        <w:t xml:space="preserve">WASHINGTON — </w:t>
      </w:r>
      <w:r w:rsidRPr="00103372">
        <w:rPr>
          <w:u w:val="single"/>
        </w:rPr>
        <w:t xml:space="preserve">President </w:t>
      </w:r>
      <w:r w:rsidRPr="00F9041A">
        <w:rPr>
          <w:u w:val="single"/>
        </w:rPr>
        <w:t>Biden</w:t>
      </w:r>
      <w:r w:rsidRPr="00103372">
        <w:rPr>
          <w:u w:val="single"/>
        </w:rPr>
        <w:t xml:space="preserve"> and his aides have tried to reassure Chinese leaders that they do not seek to contain China in the same way the Americans did with the Soviet Union during the Cold War.</w:t>
      </w:r>
    </w:p>
    <w:p w:rsidR="000D0CED" w:rsidRPr="00F9041A" w:rsidRDefault="000D0CED" w:rsidP="000D0CED">
      <w:pPr>
        <w:rPr>
          <w:u w:val="single"/>
        </w:rPr>
      </w:pPr>
      <w:r w:rsidRPr="0078319A">
        <w:rPr>
          <w:sz w:val="12"/>
        </w:rPr>
        <w:t xml:space="preserve">But the announcement on Thursday </w:t>
      </w:r>
      <w:r w:rsidRPr="00C44BDA">
        <w:rPr>
          <w:highlight w:val="cyan"/>
          <w:u w:val="single"/>
        </w:rPr>
        <w:t>that the U.S. military is expanding its presence</w:t>
      </w:r>
      <w:r w:rsidRPr="00F9041A">
        <w:rPr>
          <w:u w:val="single"/>
        </w:rPr>
        <w:t xml:space="preserve"> in the Philippines </w:t>
      </w:r>
      <w:r w:rsidRPr="00C44BDA">
        <w:rPr>
          <w:highlight w:val="cyan"/>
          <w:u w:val="single"/>
        </w:rPr>
        <w:t>leaves little doubt that the U</w:t>
      </w:r>
      <w:r w:rsidRPr="00F9041A">
        <w:rPr>
          <w:u w:val="single"/>
        </w:rPr>
        <w:t xml:space="preserve">nited </w:t>
      </w:r>
      <w:r w:rsidRPr="00C44BDA">
        <w:rPr>
          <w:highlight w:val="cyan"/>
          <w:u w:val="single"/>
        </w:rPr>
        <w:t>S</w:t>
      </w:r>
      <w:r w:rsidRPr="00F9041A">
        <w:rPr>
          <w:u w:val="single"/>
        </w:rPr>
        <w:t xml:space="preserve">tates </w:t>
      </w:r>
      <w:r w:rsidRPr="00C44BDA">
        <w:rPr>
          <w:highlight w:val="cyan"/>
          <w:u w:val="single"/>
        </w:rPr>
        <w:t xml:space="preserve">is positioning itself to constrain China’s </w:t>
      </w:r>
      <w:r w:rsidRPr="00F9041A">
        <w:rPr>
          <w:u w:val="single"/>
        </w:rPr>
        <w:t xml:space="preserve">armed </w:t>
      </w:r>
      <w:r w:rsidRPr="00C44BDA">
        <w:rPr>
          <w:highlight w:val="cyan"/>
          <w:u w:val="single"/>
        </w:rPr>
        <w:t>forces and</w:t>
      </w:r>
      <w:r w:rsidRPr="00F9041A">
        <w:rPr>
          <w:u w:val="single"/>
        </w:rPr>
        <w:t xml:space="preserve"> bolstering its ability to </w:t>
      </w:r>
      <w:r w:rsidRPr="00C44BDA">
        <w:rPr>
          <w:highlight w:val="cyan"/>
          <w:u w:val="single"/>
        </w:rPr>
        <w:t>defend Taiwan</w:t>
      </w:r>
      <w:r w:rsidRPr="00F9041A">
        <w:rPr>
          <w:u w:val="single"/>
        </w:rPr>
        <w:t>.</w:t>
      </w:r>
    </w:p>
    <w:p w:rsidR="000D0CED" w:rsidRPr="00F9041A" w:rsidRDefault="000D0CED" w:rsidP="000D0CED">
      <w:pPr>
        <w:rPr>
          <w:u w:val="single"/>
        </w:rPr>
      </w:pPr>
      <w:r w:rsidRPr="00F9041A">
        <w:rPr>
          <w:u w:val="single"/>
        </w:rPr>
        <w:t>The announcement</w:t>
      </w:r>
      <w:r w:rsidRPr="0078319A">
        <w:rPr>
          <w:sz w:val="12"/>
        </w:rPr>
        <w:t>, made in Manila by Lloyd J. Austin III, the U.S. defense secretary,</w:t>
      </w:r>
      <w:r w:rsidRPr="00F9041A">
        <w:rPr>
          <w:u w:val="single"/>
        </w:rPr>
        <w:t xml:space="preserve"> was only the latest in a series of moves by the </w:t>
      </w:r>
      <w:r w:rsidRPr="00C44BDA">
        <w:rPr>
          <w:highlight w:val="cyan"/>
          <w:u w:val="single"/>
        </w:rPr>
        <w:t>Biden</w:t>
      </w:r>
      <w:r w:rsidRPr="00F9041A">
        <w:rPr>
          <w:u w:val="single"/>
        </w:rPr>
        <w:t xml:space="preserve"> administration to </w:t>
      </w:r>
      <w:r w:rsidRPr="00C44BDA">
        <w:rPr>
          <w:highlight w:val="cyan"/>
          <w:u w:val="single"/>
        </w:rPr>
        <w:t xml:space="preserve">strengthen </w:t>
      </w:r>
      <w:r w:rsidRPr="004E7E11">
        <w:rPr>
          <w:u w:val="single"/>
        </w:rPr>
        <w:t xml:space="preserve">military </w:t>
      </w:r>
      <w:r w:rsidRPr="00C44BDA">
        <w:rPr>
          <w:highlight w:val="cyan"/>
          <w:u w:val="single"/>
        </w:rPr>
        <w:t>alliances and partnerships</w:t>
      </w:r>
      <w:r w:rsidRPr="00F9041A">
        <w:rPr>
          <w:u w:val="single"/>
        </w:rPr>
        <w:t xml:space="preserve"> across the Asia-Pacific region </w:t>
      </w:r>
      <w:r w:rsidRPr="00C44BDA">
        <w:rPr>
          <w:highlight w:val="cyan"/>
          <w:u w:val="single"/>
        </w:rPr>
        <w:t xml:space="preserve">with an eye toward </w:t>
      </w:r>
      <w:r w:rsidRPr="004E7E11">
        <w:rPr>
          <w:u w:val="single"/>
        </w:rPr>
        <w:t xml:space="preserve">countering </w:t>
      </w:r>
      <w:r w:rsidRPr="00C44BDA">
        <w:rPr>
          <w:highlight w:val="cyan"/>
          <w:u w:val="single"/>
        </w:rPr>
        <w:t>China</w:t>
      </w:r>
      <w:r w:rsidRPr="00F9041A">
        <w:rPr>
          <w:u w:val="single"/>
        </w:rPr>
        <w:t xml:space="preserve">, especially </w:t>
      </w:r>
      <w:r w:rsidRPr="00C44BDA">
        <w:rPr>
          <w:highlight w:val="cyan"/>
          <w:u w:val="single"/>
        </w:rPr>
        <w:t>as tensions over Taiwan rise.</w:t>
      </w:r>
    </w:p>
    <w:p w:rsidR="000D0CED" w:rsidRPr="00F9041A" w:rsidRDefault="000D0CED" w:rsidP="000D0CED">
      <w:pPr>
        <w:rPr>
          <w:u w:val="single"/>
        </w:rPr>
      </w:pPr>
      <w:r w:rsidRPr="00F9041A">
        <w:rPr>
          <w:u w:val="single"/>
        </w:rPr>
        <w:t>“This is a really big outcome</w:t>
      </w:r>
      <w:r w:rsidRPr="0078319A">
        <w:rPr>
          <w:sz w:val="12"/>
        </w:rPr>
        <w:t>,” said Jacob Stokes, a senior fellow in the Indo-Pacific Security Program at the Center for a New American Society and an adviser to Mr. Biden when he was vice president</w:t>
      </w:r>
      <w:r w:rsidRPr="00F9041A">
        <w:rPr>
          <w:u w:val="single"/>
        </w:rPr>
        <w:t>. “</w:t>
      </w:r>
      <w:r w:rsidRPr="00C44BDA">
        <w:rPr>
          <w:highlight w:val="cyan"/>
          <w:u w:val="single"/>
        </w:rPr>
        <w:t>You can better mass forces</w:t>
      </w:r>
      <w:r w:rsidRPr="00F9041A">
        <w:rPr>
          <w:u w:val="single"/>
        </w:rPr>
        <w:t xml:space="preserve"> and project </w:t>
      </w:r>
      <w:r w:rsidRPr="004E7E11">
        <w:rPr>
          <w:u w:val="single"/>
        </w:rPr>
        <w:t xml:space="preserve">power </w:t>
      </w:r>
      <w:r w:rsidRPr="00C44BDA">
        <w:rPr>
          <w:highlight w:val="cyan"/>
          <w:u w:val="single"/>
        </w:rPr>
        <w:t>if you</w:t>
      </w:r>
      <w:r w:rsidRPr="00F9041A">
        <w:rPr>
          <w:u w:val="single"/>
        </w:rPr>
        <w:t xml:space="preserve"> can </w:t>
      </w:r>
      <w:r w:rsidRPr="00C44BDA">
        <w:rPr>
          <w:highlight w:val="cyan"/>
          <w:u w:val="single"/>
        </w:rPr>
        <w:t>rotate into</w:t>
      </w:r>
      <w:r w:rsidRPr="00F9041A">
        <w:rPr>
          <w:u w:val="single"/>
        </w:rPr>
        <w:t xml:space="preserve"> those locations in </w:t>
      </w:r>
      <w:r w:rsidRPr="00C44BDA">
        <w:rPr>
          <w:highlight w:val="cyan"/>
          <w:u w:val="single"/>
        </w:rPr>
        <w:t>the Philippines</w:t>
      </w:r>
      <w:r w:rsidRPr="00F9041A">
        <w:rPr>
          <w:u w:val="single"/>
        </w:rPr>
        <w:t>.”</w:t>
      </w:r>
    </w:p>
    <w:p w:rsidR="000D0CED" w:rsidRPr="0078319A" w:rsidRDefault="000D0CED" w:rsidP="000D0CED">
      <w:pPr>
        <w:rPr>
          <w:sz w:val="12"/>
        </w:rPr>
      </w:pPr>
      <w:r w:rsidRPr="0078319A">
        <w:rPr>
          <w:sz w:val="12"/>
        </w:rPr>
        <w:t>Defense Secretary Lloyd J. Austin III announced a deal to give the U.S. military access to four more bases in the Philippines, bringing the total to nine.</w:t>
      </w:r>
    </w:p>
    <w:p w:rsidR="000D0CED" w:rsidRPr="00F9041A" w:rsidRDefault="000D0CED" w:rsidP="000D0CED">
      <w:pPr>
        <w:rPr>
          <w:u w:val="single"/>
        </w:rPr>
      </w:pPr>
      <w:r w:rsidRPr="0078319A">
        <w:rPr>
          <w:sz w:val="12"/>
        </w:rPr>
        <w:t>He added that</w:t>
      </w:r>
      <w:r w:rsidRPr="00F9041A">
        <w:rPr>
          <w:u w:val="single"/>
        </w:rPr>
        <w:t xml:space="preserve"> the greater </w:t>
      </w:r>
      <w:r w:rsidRPr="00C44BDA">
        <w:rPr>
          <w:highlight w:val="cyan"/>
          <w:u w:val="single"/>
        </w:rPr>
        <w:t>military presence “sends a deterrent message to China.”</w:t>
      </w:r>
    </w:p>
    <w:p w:rsidR="000D0CED" w:rsidRPr="0078319A" w:rsidRDefault="000D0CED" w:rsidP="000D0CED">
      <w:pPr>
        <w:rPr>
          <w:sz w:val="12"/>
        </w:rPr>
      </w:pPr>
      <w:r w:rsidRPr="0078319A">
        <w:rPr>
          <w:sz w:val="12"/>
        </w:rPr>
        <w:t>Under Mr. Biden</w:t>
      </w:r>
      <w:r w:rsidRPr="00F9041A">
        <w:rPr>
          <w:u w:val="single"/>
        </w:rPr>
        <w:t xml:space="preserve">, </w:t>
      </w:r>
      <w:r w:rsidRPr="00C44BDA">
        <w:rPr>
          <w:highlight w:val="cyan"/>
          <w:u w:val="single"/>
        </w:rPr>
        <w:t>the U</w:t>
      </w:r>
      <w:r w:rsidRPr="00F9041A">
        <w:rPr>
          <w:u w:val="single"/>
        </w:rPr>
        <w:t xml:space="preserve">nited </w:t>
      </w:r>
      <w:r w:rsidRPr="00C44BDA">
        <w:rPr>
          <w:highlight w:val="cyan"/>
          <w:u w:val="single"/>
        </w:rPr>
        <w:t>S</w:t>
      </w:r>
      <w:r w:rsidRPr="00F9041A">
        <w:rPr>
          <w:u w:val="single"/>
        </w:rPr>
        <w:t xml:space="preserve">tates </w:t>
      </w:r>
      <w:r w:rsidRPr="00C44BDA">
        <w:rPr>
          <w:highlight w:val="cyan"/>
          <w:u w:val="single"/>
        </w:rPr>
        <w:t>is working to strengthen</w:t>
      </w:r>
      <w:r w:rsidRPr="00F9041A">
        <w:rPr>
          <w:u w:val="single"/>
        </w:rPr>
        <w:t xml:space="preserve"> military </w:t>
      </w:r>
      <w:r w:rsidRPr="00C44BDA">
        <w:rPr>
          <w:highlight w:val="cyan"/>
          <w:u w:val="single"/>
        </w:rPr>
        <w:t>ties</w:t>
      </w:r>
      <w:r w:rsidRPr="00F9041A">
        <w:rPr>
          <w:u w:val="single"/>
        </w:rPr>
        <w:t xml:space="preserve"> with Australia, Japan and India, and it has gotten the North Atlantic Treaty Organization </w:t>
      </w:r>
      <w:r w:rsidRPr="00C44BDA">
        <w:rPr>
          <w:highlight w:val="cyan"/>
          <w:u w:val="single"/>
        </w:rPr>
        <w:t>to speak out on</w:t>
      </w:r>
      <w:r w:rsidRPr="00F9041A">
        <w:rPr>
          <w:u w:val="single"/>
        </w:rPr>
        <w:t xml:space="preserve"> potential </w:t>
      </w:r>
      <w:r w:rsidRPr="00C44BDA">
        <w:rPr>
          <w:highlight w:val="cyan"/>
          <w:u w:val="single"/>
        </w:rPr>
        <w:t>threats from China</w:t>
      </w:r>
      <w:r w:rsidRPr="00F9041A">
        <w:rPr>
          <w:u w:val="single"/>
        </w:rPr>
        <w:t>.</w:t>
      </w:r>
    </w:p>
    <w:p w:rsidR="000D0CED" w:rsidRPr="0078319A" w:rsidRDefault="000D0CED" w:rsidP="000D0CED">
      <w:pPr>
        <w:rPr>
          <w:sz w:val="12"/>
        </w:rPr>
      </w:pPr>
      <w:r w:rsidRPr="0078319A">
        <w:rPr>
          <w:sz w:val="12"/>
        </w:rPr>
        <w:t xml:space="preserve">President Biden, standing with President Xi Jinping of China, has said that the U.S. military would defend Taiwan in the event of conflict with China, but his aides insist that the policy of strategic ambiguity has not changed. </w:t>
      </w:r>
    </w:p>
    <w:p w:rsidR="000D0CED" w:rsidRPr="00F9041A" w:rsidRDefault="000D0CED" w:rsidP="000D0CED">
      <w:pPr>
        <w:rPr>
          <w:u w:val="single"/>
        </w:rPr>
      </w:pPr>
      <w:r w:rsidRPr="00F9041A">
        <w:rPr>
          <w:u w:val="single"/>
        </w:rPr>
        <w:t xml:space="preserve">Mr. Austin’s announcement signals that </w:t>
      </w:r>
      <w:r w:rsidRPr="00C44BDA">
        <w:rPr>
          <w:highlight w:val="cyan"/>
          <w:u w:val="single"/>
        </w:rPr>
        <w:t>the U</w:t>
      </w:r>
      <w:r w:rsidRPr="00F9041A">
        <w:rPr>
          <w:u w:val="single"/>
        </w:rPr>
        <w:t xml:space="preserve">nited </w:t>
      </w:r>
      <w:r w:rsidRPr="00C44BDA">
        <w:rPr>
          <w:highlight w:val="cyan"/>
          <w:u w:val="single"/>
        </w:rPr>
        <w:t>S</w:t>
      </w:r>
      <w:r w:rsidRPr="004E7E11">
        <w:rPr>
          <w:u w:val="single"/>
        </w:rPr>
        <w:t>tates</w:t>
      </w:r>
      <w:r w:rsidRPr="00F9041A">
        <w:rPr>
          <w:u w:val="single"/>
        </w:rPr>
        <w:t xml:space="preserve"> could </w:t>
      </w:r>
      <w:r w:rsidRPr="00C44BDA">
        <w:rPr>
          <w:highlight w:val="cyan"/>
          <w:u w:val="single"/>
        </w:rPr>
        <w:t>use its</w:t>
      </w:r>
      <w:r w:rsidRPr="00F9041A">
        <w:rPr>
          <w:u w:val="single"/>
        </w:rPr>
        <w:t xml:space="preserve"> own armed </w:t>
      </w:r>
      <w:r w:rsidRPr="00C44BDA">
        <w:rPr>
          <w:highlight w:val="cyan"/>
          <w:u w:val="single"/>
        </w:rPr>
        <w:t>forces to push</w:t>
      </w:r>
      <w:r w:rsidRPr="00F9041A">
        <w:rPr>
          <w:u w:val="single"/>
        </w:rPr>
        <w:t xml:space="preserve"> back harder </w:t>
      </w:r>
      <w:r w:rsidRPr="00C44BDA">
        <w:rPr>
          <w:highlight w:val="cyan"/>
          <w:u w:val="single"/>
        </w:rPr>
        <w:t>against the Chinese military’s</w:t>
      </w:r>
      <w:r w:rsidRPr="00F9041A">
        <w:rPr>
          <w:u w:val="single"/>
        </w:rPr>
        <w:t xml:space="preserve"> aggressive actions </w:t>
      </w:r>
      <w:r w:rsidRPr="00C44BDA">
        <w:rPr>
          <w:highlight w:val="cyan"/>
          <w:u w:val="single"/>
        </w:rPr>
        <w:t>in the S</w:t>
      </w:r>
      <w:r w:rsidRPr="004E7E11">
        <w:rPr>
          <w:u w:val="single"/>
        </w:rPr>
        <w:t xml:space="preserve">outh </w:t>
      </w:r>
      <w:r w:rsidRPr="00C44BDA">
        <w:rPr>
          <w:highlight w:val="cyan"/>
          <w:u w:val="single"/>
        </w:rPr>
        <w:t>C</w:t>
      </w:r>
      <w:r w:rsidRPr="004E7E11">
        <w:rPr>
          <w:u w:val="single"/>
        </w:rPr>
        <w:t xml:space="preserve">hina </w:t>
      </w:r>
      <w:r w:rsidRPr="00C44BDA">
        <w:rPr>
          <w:highlight w:val="cyan"/>
          <w:u w:val="single"/>
        </w:rPr>
        <w:t>S</w:t>
      </w:r>
      <w:r w:rsidRPr="004E7E11">
        <w:rPr>
          <w:u w:val="single"/>
        </w:rPr>
        <w:t>ea</w:t>
      </w:r>
      <w:r w:rsidRPr="00F9041A">
        <w:rPr>
          <w:u w:val="single"/>
        </w:rPr>
        <w:t xml:space="preserve">, where China and several Southeast Asian nations, including the Philippines, have territorial disputes. More important, </w:t>
      </w:r>
      <w:r w:rsidRPr="00C44BDA">
        <w:rPr>
          <w:highlight w:val="cyan"/>
          <w:u w:val="single"/>
        </w:rPr>
        <w:t>they could aid Taiwan if the People’s Liberation Army were to attack</w:t>
      </w:r>
      <w:r w:rsidRPr="00F9041A">
        <w:rPr>
          <w:u w:val="single"/>
        </w:rPr>
        <w:t xml:space="preserve"> or invade the democratic, self-governing island, which China considers part of its territory.</w:t>
      </w:r>
    </w:p>
    <w:p w:rsidR="000D0CED" w:rsidRPr="00F9041A" w:rsidRDefault="000D0CED" w:rsidP="000D0CED">
      <w:pPr>
        <w:rPr>
          <w:u w:val="single"/>
        </w:rPr>
      </w:pPr>
      <w:r w:rsidRPr="00F9041A">
        <w:rPr>
          <w:u w:val="single"/>
        </w:rPr>
        <w:t xml:space="preserve">Mr. Biden has said four times that the </w:t>
      </w:r>
      <w:r w:rsidRPr="00C44BDA">
        <w:rPr>
          <w:highlight w:val="cyan"/>
          <w:u w:val="single"/>
        </w:rPr>
        <w:t>U.S. military would defend Taiwan</w:t>
      </w:r>
      <w:r w:rsidRPr="00F9041A">
        <w:rPr>
          <w:u w:val="single"/>
        </w:rPr>
        <w:t xml:space="preserve"> in the event of conflict, but his aides insist that American policy has not changed. Since the United States ended formal diplomatic relations with Taiwan in 1979, it has avoided declaring whether it would deploy military forces to defend Taiwan, a position commonly known as “strategic ambiguity.”</w:t>
      </w:r>
    </w:p>
    <w:p w:rsidR="000D0CED" w:rsidRPr="00F9041A" w:rsidRDefault="000D0CED" w:rsidP="000D0CED">
      <w:pPr>
        <w:rPr>
          <w:u w:val="single"/>
        </w:rPr>
      </w:pPr>
      <w:r w:rsidRPr="007B49C5">
        <w:rPr>
          <w:u w:val="single"/>
        </w:rPr>
        <w:t xml:space="preserve">A congressional mandate requires every presidential administration to give weapons of a defensive nature to Taiwan, and Mr. </w:t>
      </w:r>
      <w:r w:rsidRPr="00C44BDA">
        <w:rPr>
          <w:highlight w:val="cyan"/>
          <w:u w:val="single"/>
        </w:rPr>
        <w:t xml:space="preserve">Biden’s </w:t>
      </w:r>
      <w:r w:rsidRPr="007B49C5">
        <w:rPr>
          <w:u w:val="single"/>
        </w:rPr>
        <w:t xml:space="preserve">team is </w:t>
      </w:r>
      <w:r w:rsidRPr="00C44BDA">
        <w:rPr>
          <w:highlight w:val="cyan"/>
          <w:u w:val="single"/>
        </w:rPr>
        <w:t xml:space="preserve">intent on accelerating </w:t>
      </w:r>
      <w:r w:rsidRPr="007B49C5">
        <w:rPr>
          <w:u w:val="single"/>
        </w:rPr>
        <w:t xml:space="preserve">that and shaping the </w:t>
      </w:r>
      <w:r w:rsidRPr="00C44BDA">
        <w:rPr>
          <w:highlight w:val="cyan"/>
          <w:u w:val="single"/>
        </w:rPr>
        <w:t xml:space="preserve">sales packages so </w:t>
      </w:r>
      <w:r w:rsidRPr="007B49C5">
        <w:rPr>
          <w:u w:val="single"/>
        </w:rPr>
        <w:t xml:space="preserve">that </w:t>
      </w:r>
      <w:r w:rsidRPr="00C44BDA">
        <w:rPr>
          <w:highlight w:val="cyan"/>
          <w:u w:val="single"/>
        </w:rPr>
        <w:t xml:space="preserve">Taiwan becomes a “porcupine” </w:t>
      </w:r>
      <w:r w:rsidRPr="007B49C5">
        <w:rPr>
          <w:u w:val="single"/>
        </w:rPr>
        <w:t xml:space="preserve">that </w:t>
      </w:r>
      <w:r w:rsidRPr="00C44BDA">
        <w:rPr>
          <w:highlight w:val="cyan"/>
          <w:u w:val="single"/>
        </w:rPr>
        <w:t>China would fear attacking.</w:t>
      </w:r>
    </w:p>
    <w:p w:rsidR="000D0CED" w:rsidRPr="0078319A" w:rsidRDefault="000D0CED" w:rsidP="000D0CED">
      <w:pPr>
        <w:rPr>
          <w:sz w:val="12"/>
        </w:rPr>
      </w:pPr>
      <w:r w:rsidRPr="0078319A">
        <w:rPr>
          <w:sz w:val="12"/>
        </w:rPr>
        <w:t>Understand U.S.-Philippine Relations</w:t>
      </w:r>
    </w:p>
    <w:p w:rsidR="000D0CED" w:rsidRPr="0078319A" w:rsidRDefault="000D0CED" w:rsidP="000D0CED">
      <w:pPr>
        <w:rPr>
          <w:sz w:val="12"/>
        </w:rPr>
      </w:pPr>
      <w:r w:rsidRPr="0078319A">
        <w:rPr>
          <w:sz w:val="12"/>
        </w:rPr>
        <w:t>A Complex Alliance: The United States and the Philippines have long had a close — though at times unsteady — relationship. Here’s what to know.</w:t>
      </w:r>
    </w:p>
    <w:p w:rsidR="000D0CED" w:rsidRPr="0078319A" w:rsidRDefault="000D0CED" w:rsidP="000D0CED">
      <w:pPr>
        <w:rPr>
          <w:sz w:val="12"/>
        </w:rPr>
      </w:pPr>
      <w:r w:rsidRPr="0078319A">
        <w:rPr>
          <w:sz w:val="12"/>
        </w:rPr>
        <w:t xml:space="preserve">Biden-Marcos Meeting: President Biden met President Ferdinand Marcos Jr. of the Philippines at the White House on May </w:t>
      </w:r>
      <w:proofErr w:type="gramStart"/>
      <w:r w:rsidRPr="0078319A">
        <w:rPr>
          <w:sz w:val="12"/>
        </w:rPr>
        <w:t>1,</w:t>
      </w:r>
      <w:proofErr w:type="gramEnd"/>
      <w:r w:rsidRPr="0078319A">
        <w:rPr>
          <w:sz w:val="12"/>
        </w:rPr>
        <w:t xml:space="preserve"> a visit meant to send a message to China as tensions rise.</w:t>
      </w:r>
    </w:p>
    <w:p w:rsidR="000D0CED" w:rsidRPr="0078319A" w:rsidRDefault="000D0CED" w:rsidP="000D0CED">
      <w:pPr>
        <w:rPr>
          <w:sz w:val="12"/>
        </w:rPr>
      </w:pPr>
      <w:r w:rsidRPr="0078319A">
        <w:rPr>
          <w:sz w:val="12"/>
        </w:rPr>
        <w:t>Countering Beijing: Driven by worry about Chinese aggression, Marcos has been moving closer to the United States, a shift that has made the Philippines the linchpin of Biden’s strategy in the Asia-Pacific region.</w:t>
      </w:r>
    </w:p>
    <w:p w:rsidR="000D0CED" w:rsidRPr="0078319A" w:rsidRDefault="000D0CED" w:rsidP="000D0CED">
      <w:pPr>
        <w:rPr>
          <w:sz w:val="12"/>
        </w:rPr>
      </w:pPr>
      <w:r w:rsidRPr="0078319A">
        <w:rPr>
          <w:sz w:val="12"/>
        </w:rPr>
        <w:t>Reviving Ties: In February, Washington and Manila announced a deal to give the U.S. military access to four new locations in the Philippines. In April, the two nations held their biggest joint military exercise.</w:t>
      </w:r>
    </w:p>
    <w:p w:rsidR="000D0CED" w:rsidRPr="00F9041A" w:rsidRDefault="000D0CED" w:rsidP="000D0CED">
      <w:pPr>
        <w:rPr>
          <w:u w:val="single"/>
        </w:rPr>
      </w:pPr>
      <w:r w:rsidRPr="00F9041A">
        <w:rPr>
          <w:u w:val="single"/>
        </w:rPr>
        <w:t xml:space="preserve">A </w:t>
      </w:r>
      <w:r w:rsidRPr="00C44BDA">
        <w:rPr>
          <w:highlight w:val="cyan"/>
          <w:u w:val="single"/>
        </w:rPr>
        <w:t xml:space="preserve">greater U.S. military presence in the Philippines would </w:t>
      </w:r>
      <w:r w:rsidRPr="007B49C5">
        <w:rPr>
          <w:u w:val="single"/>
        </w:rPr>
        <w:t>go beyond that</w:t>
      </w:r>
      <w:r w:rsidRPr="00F9041A">
        <w:rPr>
          <w:u w:val="single"/>
        </w:rPr>
        <w:t xml:space="preserve"> — it would </w:t>
      </w:r>
      <w:r w:rsidRPr="00C44BDA">
        <w:rPr>
          <w:highlight w:val="cyan"/>
          <w:u w:val="single"/>
        </w:rPr>
        <w:t>make</w:t>
      </w:r>
      <w:r w:rsidRPr="00F9041A">
        <w:rPr>
          <w:u w:val="single"/>
        </w:rPr>
        <w:t xml:space="preserve"> rapid American </w:t>
      </w:r>
      <w:r w:rsidRPr="00C44BDA">
        <w:rPr>
          <w:highlight w:val="cyan"/>
          <w:u w:val="single"/>
        </w:rPr>
        <w:t>troop movement to the Taiwan Strait much easier</w:t>
      </w:r>
      <w:r w:rsidRPr="00F9041A">
        <w:rPr>
          <w:u w:val="single"/>
        </w:rPr>
        <w:t>. The archipelago of the Philippines lies in an arc south of Taiwan, and the bases there would be critical launch and resupply points in a war with China. The Philippines’ northernmost island of Itbayat is less than 100 miles from Taiwan.</w:t>
      </w:r>
    </w:p>
    <w:p w:rsidR="000D0CED" w:rsidRPr="00BA14F3" w:rsidRDefault="000D0CED" w:rsidP="000D0CED">
      <w:pPr>
        <w:pStyle w:val="Heading4"/>
        <w:rPr>
          <w:rFonts w:cs="Calibri"/>
        </w:rPr>
      </w:pPr>
      <w:r w:rsidRPr="00BA14F3">
        <w:rPr>
          <w:rFonts w:cs="Calibri"/>
        </w:rPr>
        <w:t>War over Taiwan goes nuclear.</w:t>
      </w:r>
    </w:p>
    <w:p w:rsidR="000D0CED" w:rsidRPr="00BA14F3" w:rsidRDefault="000D0CED" w:rsidP="000D0CED">
      <w:r w:rsidRPr="00BA14F3">
        <w:t xml:space="preserve">Michael T. </w:t>
      </w:r>
      <w:r w:rsidRPr="00BA14F3">
        <w:rPr>
          <w:rStyle w:val="Style13ptBold"/>
        </w:rPr>
        <w:t>Klare 22</w:t>
      </w:r>
      <w:r w:rsidRPr="00BA14F3">
        <w:t>, The Nation’s defense correspondent, professor emeritus at Hampshire College, senior visiting fellow at the Arms Control Association, 10/13/22, “Could the Fight Over Taiwan Trigger Nuclear War?” https://www.thenation.com/article/world/china-taiwan-nuclear-war/ \\am</w:t>
      </w:r>
    </w:p>
    <w:p w:rsidR="000D0CED" w:rsidRPr="0078319A" w:rsidRDefault="000D0CED" w:rsidP="000D0CED">
      <w:pPr>
        <w:rPr>
          <w:sz w:val="12"/>
        </w:rPr>
      </w:pPr>
      <w:r w:rsidRPr="0078319A">
        <w:rPr>
          <w:sz w:val="12"/>
        </w:rPr>
        <w:t xml:space="preserve">In the days that followed, </w:t>
      </w:r>
      <w:r w:rsidRPr="00C44BDA">
        <w:rPr>
          <w:highlight w:val="cyan"/>
          <w:u w:val="single"/>
        </w:rPr>
        <w:t>China</w:t>
      </w:r>
      <w:r w:rsidRPr="00744ECB">
        <w:rPr>
          <w:u w:val="single"/>
        </w:rPr>
        <w:t xml:space="preserve"> also</w:t>
      </w:r>
      <w:r w:rsidRPr="00BA14F3">
        <w:rPr>
          <w:u w:val="single"/>
        </w:rPr>
        <w:t xml:space="preserve"> </w:t>
      </w:r>
      <w:r w:rsidRPr="00C44BDA">
        <w:rPr>
          <w:rFonts w:eastAsiaTheme="majorEastAsia"/>
          <w:highlight w:val="cyan"/>
          <w:u w:val="single"/>
        </w:rPr>
        <w:t>sent</w:t>
      </w:r>
      <w:r w:rsidRPr="00C44BDA">
        <w:rPr>
          <w:highlight w:val="cyan"/>
          <w:u w:val="single"/>
        </w:rPr>
        <w:t xml:space="preserve"> nuclear-capable</w:t>
      </w:r>
      <w:r w:rsidRPr="00744ECB">
        <w:rPr>
          <w:u w:val="single"/>
        </w:rPr>
        <w:t xml:space="preserve"> H-6 </w:t>
      </w:r>
      <w:r w:rsidRPr="00C44BDA">
        <w:rPr>
          <w:highlight w:val="cyan"/>
          <w:u w:val="single"/>
        </w:rPr>
        <w:t>heavy bombers across the median</w:t>
      </w:r>
      <w:r w:rsidRPr="00744ECB">
        <w:rPr>
          <w:u w:val="single"/>
        </w:rPr>
        <w:t xml:space="preserve"> line </w:t>
      </w:r>
      <w:r w:rsidRPr="00C44BDA">
        <w:rPr>
          <w:highlight w:val="cyan"/>
          <w:u w:val="single"/>
        </w:rPr>
        <w:t>in</w:t>
      </w:r>
      <w:r w:rsidRPr="00744ECB">
        <w:rPr>
          <w:u w:val="single"/>
        </w:rPr>
        <w:t xml:space="preserve"> the </w:t>
      </w:r>
      <w:r w:rsidRPr="00C44BDA">
        <w:rPr>
          <w:highlight w:val="cyan"/>
          <w:u w:val="single"/>
        </w:rPr>
        <w:t>Taiwan</w:t>
      </w:r>
      <w:r w:rsidRPr="00744ECB">
        <w:rPr>
          <w:u w:val="single"/>
        </w:rPr>
        <w:t xml:space="preserve"> Strait, a previously respected informal boundary between China and that island</w:t>
      </w:r>
      <w:r w:rsidRPr="0078319A">
        <w:rPr>
          <w:sz w:val="12"/>
        </w:rPr>
        <w:t xml:space="preserve">. Worse yet, </w:t>
      </w:r>
      <w:r w:rsidRPr="00C44BDA">
        <w:rPr>
          <w:rStyle w:val="Emphasis"/>
          <w:sz w:val="24"/>
          <w:highlight w:val="cyan"/>
        </w:rPr>
        <w:t>state-owned media</w:t>
      </w:r>
      <w:r w:rsidRPr="00C44BDA">
        <w:rPr>
          <w:highlight w:val="cyan"/>
          <w:u w:val="single"/>
        </w:rPr>
        <w:t xml:space="preserve"> displayed</w:t>
      </w:r>
      <w:r w:rsidRPr="00744ECB">
        <w:rPr>
          <w:u w:val="single"/>
        </w:rPr>
        <w:t xml:space="preserve"> images of</w:t>
      </w:r>
      <w:r w:rsidRPr="00BA14F3">
        <w:rPr>
          <w:u w:val="single"/>
        </w:rPr>
        <w:t xml:space="preserve"> </w:t>
      </w:r>
      <w:r w:rsidRPr="00744ECB">
        <w:rPr>
          <w:rFonts w:eastAsiaTheme="majorEastAsia"/>
          <w:u w:val="single"/>
        </w:rPr>
        <w:t>Dongfeng-17</w:t>
      </w:r>
      <w:r w:rsidRPr="00BA14F3">
        <w:rPr>
          <w:u w:val="single"/>
        </w:rPr>
        <w:t xml:space="preserve"> </w:t>
      </w:r>
      <w:r w:rsidRPr="00744ECB">
        <w:rPr>
          <w:u w:val="single"/>
        </w:rPr>
        <w:t xml:space="preserve">(DF-17) </w:t>
      </w:r>
      <w:r w:rsidRPr="00C44BDA">
        <w:rPr>
          <w:highlight w:val="cyan"/>
          <w:u w:val="single"/>
        </w:rPr>
        <w:t>hypersonic ballistic missiles</w:t>
      </w:r>
      <w:r w:rsidRPr="00744ECB">
        <w:rPr>
          <w:u w:val="single"/>
        </w:rPr>
        <w:t xml:space="preserve">, also believed </w:t>
      </w:r>
      <w:r w:rsidRPr="00C44BDA">
        <w:rPr>
          <w:rStyle w:val="StyleUnderline"/>
          <w:sz w:val="24"/>
          <w:highlight w:val="cyan"/>
        </w:rPr>
        <w:t xml:space="preserve">capable of </w:t>
      </w:r>
      <w:r w:rsidRPr="00C44BDA">
        <w:rPr>
          <w:rStyle w:val="Emphasis"/>
          <w:sz w:val="24"/>
          <w:highlight w:val="cyan"/>
        </w:rPr>
        <w:t>carrying</w:t>
      </w:r>
      <w:r w:rsidRPr="00744ECB">
        <w:rPr>
          <w:rStyle w:val="Emphasis"/>
          <w:sz w:val="24"/>
        </w:rPr>
        <w:t xml:space="preserve"> </w:t>
      </w:r>
      <w:r w:rsidRPr="00C44BDA">
        <w:rPr>
          <w:rStyle w:val="Emphasis"/>
          <w:sz w:val="24"/>
          <w:highlight w:val="cyan"/>
        </w:rPr>
        <w:t>nuc</w:t>
      </w:r>
      <w:r w:rsidRPr="00744ECB">
        <w:rPr>
          <w:rStyle w:val="Emphasis"/>
          <w:sz w:val="24"/>
        </w:rPr>
        <w:t>lear weapon</w:t>
      </w:r>
      <w:r w:rsidRPr="00C44BDA">
        <w:rPr>
          <w:rStyle w:val="Emphasis"/>
          <w:sz w:val="24"/>
          <w:highlight w:val="cyan"/>
        </w:rPr>
        <w:t>s</w:t>
      </w:r>
      <w:r w:rsidRPr="0078319A">
        <w:rPr>
          <w:sz w:val="12"/>
        </w:rPr>
        <w:t xml:space="preserve">, being </w:t>
      </w:r>
      <w:r w:rsidRPr="0078319A">
        <w:rPr>
          <w:rFonts w:eastAsiaTheme="majorEastAsia"/>
          <w:sz w:val="12"/>
        </w:rPr>
        <w:t>moved into positions</w:t>
      </w:r>
      <w:r w:rsidRPr="0078319A">
        <w:rPr>
          <w:sz w:val="12"/>
        </w:rPr>
        <w:t xml:space="preserve"> off Taiwan.</w:t>
      </w:r>
    </w:p>
    <w:p w:rsidR="000D0CED" w:rsidRDefault="000D0CED" w:rsidP="000D0CED">
      <w:pPr>
        <w:rPr>
          <w:u w:val="single"/>
        </w:rPr>
      </w:pPr>
      <w:r w:rsidRPr="00C44BDA">
        <w:rPr>
          <w:highlight w:val="cyan"/>
          <w:u w:val="single"/>
        </w:rPr>
        <w:t>Washington</w:t>
      </w:r>
      <w:r w:rsidRPr="00744ECB">
        <w:rPr>
          <w:u w:val="single"/>
        </w:rPr>
        <w:t xml:space="preserve"> has not overtly deployed nuclear-capable weaponry</w:t>
      </w:r>
      <w:r w:rsidRPr="0078319A">
        <w:rPr>
          <w:sz w:val="12"/>
        </w:rPr>
        <w:t xml:space="preserve"> in such a brazen fashion near Chinese territory, but it </w:t>
      </w:r>
      <w:r w:rsidRPr="00744ECB">
        <w:rPr>
          <w:rStyle w:val="StyleUnderline"/>
          <w:sz w:val="24"/>
        </w:rPr>
        <w:t xml:space="preserve">certainly has </w:t>
      </w:r>
      <w:r w:rsidRPr="00C44BDA">
        <w:rPr>
          <w:rStyle w:val="StyleUnderline"/>
          <w:sz w:val="24"/>
          <w:highlight w:val="cyan"/>
        </w:rPr>
        <w:t>sent aircraft carriers and</w:t>
      </w:r>
      <w:r w:rsidRPr="00744ECB">
        <w:rPr>
          <w:rStyle w:val="StyleUnderline"/>
          <w:sz w:val="24"/>
        </w:rPr>
        <w:t xml:space="preserve"> guided-</w:t>
      </w:r>
      <w:r w:rsidRPr="00C44BDA">
        <w:rPr>
          <w:rStyle w:val="StyleUnderline"/>
          <w:sz w:val="24"/>
          <w:highlight w:val="cyan"/>
        </w:rPr>
        <w:t>missile warships</w:t>
      </w:r>
      <w:r w:rsidRPr="00744ECB">
        <w:rPr>
          <w:rStyle w:val="StyleUnderline"/>
          <w:sz w:val="24"/>
        </w:rPr>
        <w:t xml:space="preserve"> into the area, </w:t>
      </w:r>
      <w:r w:rsidRPr="00C44BDA">
        <w:rPr>
          <w:rStyle w:val="StyleUnderline"/>
          <w:sz w:val="24"/>
          <w:highlight w:val="cyan"/>
        </w:rPr>
        <w:t>signaling</w:t>
      </w:r>
      <w:r w:rsidRPr="00744ECB">
        <w:rPr>
          <w:rStyle w:val="StyleUnderline"/>
          <w:sz w:val="24"/>
        </w:rPr>
        <w:t xml:space="preserve"> its </w:t>
      </w:r>
      <w:r w:rsidRPr="00C44BDA">
        <w:rPr>
          <w:rStyle w:val="StyleUnderline"/>
          <w:sz w:val="24"/>
          <w:highlight w:val="cyan"/>
        </w:rPr>
        <w:t>ability to launch attacks</w:t>
      </w:r>
      <w:r w:rsidRPr="00744ECB">
        <w:rPr>
          <w:rStyle w:val="StyleUnderline"/>
          <w:sz w:val="24"/>
        </w:rPr>
        <w:t xml:space="preserve"> on the mainland should a war break out</w:t>
      </w:r>
      <w:r w:rsidRPr="0078319A">
        <w:rPr>
          <w:sz w:val="12"/>
        </w:rPr>
        <w:t xml:space="preserve">. While Pelosi was in Taiwan, for example, the Navy </w:t>
      </w:r>
      <w:r w:rsidRPr="0078319A">
        <w:rPr>
          <w:rFonts w:eastAsiaTheme="majorEastAsia"/>
          <w:sz w:val="12"/>
        </w:rPr>
        <w:t>deployed</w:t>
      </w:r>
      <w:r w:rsidRPr="0078319A">
        <w:rPr>
          <w:sz w:val="12"/>
        </w:rPr>
        <w:t xml:space="preserve"> the carrier USS </w:t>
      </w:r>
      <w:r w:rsidRPr="0078319A">
        <w:rPr>
          <w:rFonts w:eastAsiaTheme="majorEastAsia"/>
          <w:sz w:val="12"/>
        </w:rPr>
        <w:t>Ronald Reagan</w:t>
      </w:r>
      <w:r w:rsidRPr="0078319A">
        <w:rPr>
          <w:sz w:val="12"/>
        </w:rPr>
        <w:t xml:space="preserve"> with its flotilla of escort vessels in nearby waters. </w:t>
      </w:r>
      <w:r w:rsidRPr="00744ECB">
        <w:rPr>
          <w:u w:val="single"/>
        </w:rPr>
        <w:t xml:space="preserve">Military </w:t>
      </w:r>
      <w:r w:rsidRPr="00C44BDA">
        <w:rPr>
          <w:highlight w:val="cyan"/>
          <w:u w:val="single"/>
        </w:rPr>
        <w:t>officials in both countries are</w:t>
      </w:r>
      <w:r w:rsidRPr="00744ECB">
        <w:rPr>
          <w:u w:val="single"/>
        </w:rPr>
        <w:t xml:space="preserve"> all too </w:t>
      </w:r>
      <w:r w:rsidRPr="00C44BDA">
        <w:rPr>
          <w:highlight w:val="cyan"/>
          <w:u w:val="single"/>
        </w:rPr>
        <w:t>aware</w:t>
      </w:r>
      <w:r w:rsidRPr="00744ECB">
        <w:rPr>
          <w:u w:val="single"/>
        </w:rPr>
        <w:t xml:space="preserve"> that </w:t>
      </w:r>
      <w:r w:rsidRPr="00C44BDA">
        <w:rPr>
          <w:highlight w:val="cyan"/>
          <w:u w:val="single"/>
        </w:rPr>
        <w:t>should</w:t>
      </w:r>
      <w:r w:rsidRPr="00744ECB">
        <w:rPr>
          <w:u w:val="single"/>
        </w:rPr>
        <w:t xml:space="preserve"> such ships </w:t>
      </w:r>
      <w:r w:rsidRPr="00C44BDA">
        <w:rPr>
          <w:highlight w:val="cyan"/>
          <w:u w:val="single"/>
        </w:rPr>
        <w:t>ever attack Chinese territory</w:t>
      </w:r>
      <w:r w:rsidRPr="00744ECB">
        <w:rPr>
          <w:u w:val="single"/>
        </w:rPr>
        <w:t xml:space="preserve">, those DF-15s and DF-17s would be let loose against them—and, if armed with nuclear warheads, </w:t>
      </w:r>
      <w:r w:rsidRPr="00C44BDA">
        <w:rPr>
          <w:highlight w:val="cyan"/>
          <w:u w:val="single"/>
        </w:rPr>
        <w:t>would</w:t>
      </w:r>
      <w:r w:rsidRPr="00744ECB">
        <w:rPr>
          <w:u w:val="single"/>
        </w:rPr>
        <w:t xml:space="preserve"> </w:t>
      </w:r>
      <w:r w:rsidRPr="0078319A">
        <w:rPr>
          <w:sz w:val="12"/>
        </w:rPr>
        <w:t>likely</w:t>
      </w:r>
      <w:r w:rsidRPr="00744ECB">
        <w:rPr>
          <w:u w:val="single"/>
        </w:rPr>
        <w:t xml:space="preserve"> </w:t>
      </w:r>
      <w:r w:rsidRPr="00C44BDA">
        <w:rPr>
          <w:highlight w:val="cyan"/>
          <w:u w:val="single"/>
        </w:rPr>
        <w:t>provoke</w:t>
      </w:r>
      <w:r w:rsidRPr="00744ECB">
        <w:rPr>
          <w:u w:val="single"/>
        </w:rPr>
        <w:t xml:space="preserve"> a US </w:t>
      </w:r>
      <w:r w:rsidRPr="00C44BDA">
        <w:rPr>
          <w:highlight w:val="cyan"/>
          <w:u w:val="single"/>
        </w:rPr>
        <w:t>nuclear response</w:t>
      </w:r>
      <w:r w:rsidRPr="00744ECB">
        <w:rPr>
          <w:u w:val="single"/>
        </w:rPr>
        <w:t>.</w:t>
      </w:r>
    </w:p>
    <w:p w:rsidR="000D0CED" w:rsidRDefault="000D0CED" w:rsidP="000D0CED">
      <w:pPr>
        <w:pStyle w:val="Heading3"/>
      </w:pPr>
      <w:r>
        <w:t>1AR – AT: Cooperation w/China Solves</w:t>
      </w:r>
    </w:p>
    <w:p w:rsidR="000D0CED" w:rsidRDefault="000D0CED" w:rsidP="000D0CED">
      <w:pPr>
        <w:pStyle w:val="Heading4"/>
        <w:rPr>
          <w:b w:val="0"/>
          <w:bCs/>
        </w:rPr>
      </w:pPr>
      <w:r>
        <w:t>Cooperation with China fails</w:t>
      </w:r>
      <w:r>
        <w:rPr>
          <w:b w:val="0"/>
          <w:bCs/>
        </w:rPr>
        <w:t xml:space="preserve">---priorities are </w:t>
      </w:r>
      <w:r>
        <w:rPr>
          <w:b w:val="0"/>
          <w:bCs/>
          <w:u w:val="single"/>
        </w:rPr>
        <w:t>too detached</w:t>
      </w:r>
      <w:r>
        <w:rPr>
          <w:b w:val="0"/>
          <w:bCs/>
        </w:rPr>
        <w:t>.</w:t>
      </w:r>
    </w:p>
    <w:p w:rsidR="000D0CED" w:rsidRDefault="000D0CED" w:rsidP="000D0CED">
      <w:r>
        <w:t xml:space="preserve">Denny </w:t>
      </w:r>
      <w:r w:rsidRPr="009018CF">
        <w:rPr>
          <w:rStyle w:val="Style13ptBold"/>
        </w:rPr>
        <w:t>Roy 6/25</w:t>
      </w:r>
      <w:r>
        <w:t xml:space="preserve">/23, senior fellow and supervisor of the POSCO Fellowship Program, Research Program at the East-West Center, 6/25/23 “For the United States and China, Restarting Talks Was the Easy Part”, </w:t>
      </w:r>
      <w:r w:rsidRPr="0078319A">
        <w:t>https://nationalinterest.org/feature/united-states-and-china-restarting-talks-was-easy-part-206582?page=0%2C1</w:t>
      </w:r>
      <w:r>
        <w:t>, vw</w:t>
      </w:r>
    </w:p>
    <w:p w:rsidR="000D0CED" w:rsidRPr="0078319A" w:rsidRDefault="000D0CED" w:rsidP="000D0CED">
      <w:pPr>
        <w:rPr>
          <w:sz w:val="14"/>
        </w:rPr>
      </w:pPr>
      <w:r w:rsidRPr="0078319A">
        <w:rPr>
          <w:sz w:val="14"/>
        </w:rPr>
        <w:t>American Frustrations</w:t>
      </w:r>
    </w:p>
    <w:p w:rsidR="000D0CED" w:rsidRPr="0078319A" w:rsidRDefault="000D0CED" w:rsidP="000D0CED">
      <w:pPr>
        <w:rPr>
          <w:sz w:val="14"/>
        </w:rPr>
      </w:pPr>
      <w:r w:rsidRPr="009018CF">
        <w:rPr>
          <w:rStyle w:val="StyleUnderline"/>
          <w:highlight w:val="cyan"/>
        </w:rPr>
        <w:t>The U.S.</w:t>
      </w:r>
      <w:r w:rsidRPr="0078319A">
        <w:rPr>
          <w:sz w:val="14"/>
        </w:rPr>
        <w:t xml:space="preserve"> side </w:t>
      </w:r>
      <w:r w:rsidRPr="009018CF">
        <w:rPr>
          <w:rStyle w:val="StyleUnderline"/>
          <w:highlight w:val="cyan"/>
        </w:rPr>
        <w:t>is</w:t>
      </w:r>
      <w:r w:rsidRPr="0078319A">
        <w:rPr>
          <w:sz w:val="14"/>
        </w:rPr>
        <w:t xml:space="preserve"> similarly </w:t>
      </w:r>
      <w:r w:rsidRPr="009018CF">
        <w:rPr>
          <w:rStyle w:val="Emphasis"/>
          <w:highlight w:val="cyan"/>
        </w:rPr>
        <w:t>unlikely to get what it wants</w:t>
      </w:r>
      <w:r w:rsidRPr="0078319A">
        <w:rPr>
          <w:sz w:val="14"/>
        </w:rPr>
        <w:t>.</w:t>
      </w:r>
    </w:p>
    <w:p w:rsidR="000D0CED" w:rsidRPr="0078319A" w:rsidRDefault="000D0CED" w:rsidP="000D0CED">
      <w:pPr>
        <w:rPr>
          <w:sz w:val="14"/>
        </w:rPr>
      </w:pPr>
      <w:r w:rsidRPr="0078319A">
        <w:rPr>
          <w:sz w:val="14"/>
        </w:rPr>
        <w:t xml:space="preserve">The </w:t>
      </w:r>
      <w:r w:rsidRPr="009018CF">
        <w:rPr>
          <w:rStyle w:val="StyleUnderline"/>
          <w:highlight w:val="cyan"/>
        </w:rPr>
        <w:t>most urgent American concern</w:t>
      </w:r>
      <w:r w:rsidRPr="0078319A">
        <w:rPr>
          <w:sz w:val="14"/>
        </w:rPr>
        <w:t xml:space="preserve"> in the bilateral relationship </w:t>
      </w:r>
      <w:r w:rsidRPr="009018CF">
        <w:rPr>
          <w:rStyle w:val="StyleUnderline"/>
          <w:highlight w:val="cyan"/>
        </w:rPr>
        <w:t>is</w:t>
      </w:r>
      <w:r w:rsidRPr="0078319A">
        <w:rPr>
          <w:sz w:val="14"/>
        </w:rPr>
        <w:t xml:space="preserve"> the need for </w:t>
      </w:r>
      <w:r w:rsidRPr="009018CF">
        <w:rPr>
          <w:rStyle w:val="Emphasis"/>
          <w:highlight w:val="cyan"/>
        </w:rPr>
        <w:t>crisis management</w:t>
      </w:r>
      <w:r w:rsidRPr="0078319A">
        <w:rPr>
          <w:sz w:val="14"/>
        </w:rPr>
        <w:t>. This appeared to be at the top of Blinken’s Beijing agenda.</w:t>
      </w:r>
    </w:p>
    <w:p w:rsidR="000D0CED" w:rsidRPr="0078319A" w:rsidRDefault="000D0CED" w:rsidP="000D0CED">
      <w:pPr>
        <w:rPr>
          <w:sz w:val="14"/>
        </w:rPr>
      </w:pPr>
      <w:r w:rsidRPr="0078319A">
        <w:rPr>
          <w:sz w:val="14"/>
        </w:rPr>
        <w:t xml:space="preserve">Related U.S. concerns are perceived aggressive PRC activity toward </w:t>
      </w:r>
      <w:r w:rsidRPr="009018CF">
        <w:rPr>
          <w:rStyle w:val="Emphasis"/>
          <w:highlight w:val="cyan"/>
        </w:rPr>
        <w:t>Taiwan</w:t>
      </w:r>
      <w:r w:rsidRPr="009018CF">
        <w:rPr>
          <w:rStyle w:val="StyleUnderline"/>
          <w:highlight w:val="cyan"/>
        </w:rPr>
        <w:t xml:space="preserve"> and</w:t>
      </w:r>
      <w:r w:rsidRPr="0078319A">
        <w:rPr>
          <w:sz w:val="14"/>
        </w:rPr>
        <w:t xml:space="preserve"> in </w:t>
      </w:r>
      <w:r w:rsidRPr="009018CF">
        <w:rPr>
          <w:rStyle w:val="StyleUnderline"/>
          <w:highlight w:val="cyan"/>
        </w:rPr>
        <w:t xml:space="preserve">the </w:t>
      </w:r>
      <w:r w:rsidRPr="009018CF">
        <w:rPr>
          <w:rStyle w:val="Emphasis"/>
          <w:highlight w:val="cyan"/>
        </w:rPr>
        <w:t>S</w:t>
      </w:r>
      <w:r w:rsidRPr="009018CF">
        <w:rPr>
          <w:rStyle w:val="StyleUnderline"/>
        </w:rPr>
        <w:t xml:space="preserve">outh </w:t>
      </w:r>
      <w:r w:rsidRPr="009018CF">
        <w:rPr>
          <w:rStyle w:val="Emphasis"/>
          <w:highlight w:val="cyan"/>
        </w:rPr>
        <w:t>C</w:t>
      </w:r>
      <w:r w:rsidRPr="009018CF">
        <w:rPr>
          <w:rStyle w:val="StyleUnderline"/>
        </w:rPr>
        <w:t xml:space="preserve">hina </w:t>
      </w:r>
      <w:r w:rsidRPr="009018CF">
        <w:rPr>
          <w:rStyle w:val="Emphasis"/>
          <w:highlight w:val="cyan"/>
        </w:rPr>
        <w:t>S</w:t>
      </w:r>
      <w:r w:rsidRPr="009018CF">
        <w:rPr>
          <w:rStyle w:val="StyleUnderline"/>
        </w:rPr>
        <w:t>ea</w:t>
      </w:r>
      <w:r w:rsidRPr="0078319A">
        <w:rPr>
          <w:sz w:val="14"/>
        </w:rPr>
        <w:t xml:space="preserve">, which from the U.S. point of view </w:t>
      </w:r>
      <w:r w:rsidRPr="009018CF">
        <w:rPr>
          <w:rStyle w:val="StyleUnderline"/>
        </w:rPr>
        <w:t xml:space="preserve">increase the possibility of an </w:t>
      </w:r>
      <w:r w:rsidRPr="009018CF">
        <w:rPr>
          <w:rStyle w:val="Emphasis"/>
        </w:rPr>
        <w:t>accidental</w:t>
      </w:r>
      <w:r w:rsidRPr="009018CF">
        <w:rPr>
          <w:rStyle w:val="StyleUnderline"/>
        </w:rPr>
        <w:t xml:space="preserve"> or </w:t>
      </w:r>
      <w:r w:rsidRPr="009018CF">
        <w:rPr>
          <w:rStyle w:val="Emphasis"/>
        </w:rPr>
        <w:t>unintended war</w:t>
      </w:r>
      <w:r w:rsidRPr="0078319A">
        <w:rPr>
          <w:sz w:val="14"/>
        </w:rPr>
        <w:t>.</w:t>
      </w:r>
    </w:p>
    <w:p w:rsidR="000D0CED" w:rsidRPr="0078319A" w:rsidRDefault="000D0CED" w:rsidP="000D0CED">
      <w:pPr>
        <w:rPr>
          <w:sz w:val="14"/>
        </w:rPr>
      </w:pPr>
      <w:r w:rsidRPr="004F0AF9">
        <w:rPr>
          <w:rStyle w:val="StyleUnderline"/>
          <w:highlight w:val="cyan"/>
        </w:rPr>
        <w:t xml:space="preserve">Beijing could demonstrate </w:t>
      </w:r>
      <w:r w:rsidRPr="007E0DFD">
        <w:rPr>
          <w:rStyle w:val="Emphasis"/>
          <w:highlight w:val="cyan"/>
        </w:rPr>
        <w:t>goodwill</w:t>
      </w:r>
      <w:r w:rsidRPr="004F0AF9">
        <w:rPr>
          <w:rStyle w:val="StyleUnderline"/>
        </w:rPr>
        <w:t xml:space="preserve"> to Washington </w:t>
      </w:r>
      <w:r w:rsidRPr="004F0AF9">
        <w:rPr>
          <w:rStyle w:val="StyleUnderline"/>
          <w:highlight w:val="cyan"/>
        </w:rPr>
        <w:t>by ceasing</w:t>
      </w:r>
      <w:r w:rsidRPr="004F0AF9">
        <w:rPr>
          <w:rStyle w:val="StyleUnderline"/>
        </w:rPr>
        <w:t xml:space="preserve"> the </w:t>
      </w:r>
      <w:r w:rsidRPr="004F0AF9">
        <w:rPr>
          <w:rStyle w:val="Emphasis"/>
          <w:highlight w:val="cyan"/>
        </w:rPr>
        <w:t>hostile military signaling</w:t>
      </w:r>
      <w:r w:rsidRPr="004F0AF9">
        <w:rPr>
          <w:rStyle w:val="StyleUnderline"/>
        </w:rPr>
        <w:t xml:space="preserve"> toward Taiwan</w:t>
      </w:r>
      <w:r w:rsidRPr="0078319A">
        <w:rPr>
          <w:sz w:val="14"/>
        </w:rPr>
        <w:t xml:space="preserve"> and by quietly accepting the U.S. Navy’s “freedom of navigation operations” in the South China Sea instead of threatening collisions with U.S. ships and aircraft. </w:t>
      </w:r>
      <w:r w:rsidRPr="004F0AF9">
        <w:rPr>
          <w:rStyle w:val="StyleUnderline"/>
          <w:highlight w:val="cyan"/>
        </w:rPr>
        <w:t>This</w:t>
      </w:r>
      <w:r w:rsidRPr="0078319A">
        <w:rPr>
          <w:sz w:val="14"/>
        </w:rPr>
        <w:t xml:space="preserve">, however, </w:t>
      </w:r>
      <w:r w:rsidRPr="004F0AF9">
        <w:rPr>
          <w:rStyle w:val="StyleUnderline"/>
          <w:highlight w:val="cyan"/>
        </w:rPr>
        <w:t>is</w:t>
      </w:r>
      <w:r w:rsidRPr="0078319A">
        <w:rPr>
          <w:sz w:val="14"/>
        </w:rPr>
        <w:t xml:space="preserve"> almost </w:t>
      </w:r>
      <w:r w:rsidRPr="004F0AF9">
        <w:rPr>
          <w:rStyle w:val="Emphasis"/>
          <w:highlight w:val="cyan"/>
        </w:rPr>
        <w:t>unimaginable</w:t>
      </w:r>
      <w:r w:rsidRPr="0078319A">
        <w:rPr>
          <w:sz w:val="14"/>
        </w:rPr>
        <w:t>.</w:t>
      </w:r>
    </w:p>
    <w:p w:rsidR="000D0CED" w:rsidRPr="0078319A" w:rsidRDefault="000D0CED" w:rsidP="000D0CED">
      <w:pPr>
        <w:rPr>
          <w:sz w:val="14"/>
        </w:rPr>
      </w:pPr>
      <w:r w:rsidRPr="0078319A">
        <w:rPr>
          <w:sz w:val="14"/>
        </w:rPr>
        <w:t xml:space="preserve">The </w:t>
      </w:r>
      <w:r w:rsidRPr="007E0DFD">
        <w:rPr>
          <w:rStyle w:val="StyleUnderline"/>
          <w:highlight w:val="cyan"/>
        </w:rPr>
        <w:t>Chinese gov</w:t>
      </w:r>
      <w:r w:rsidRPr="007E0DFD">
        <w:rPr>
          <w:rStyle w:val="StyleUnderline"/>
        </w:rPr>
        <w:t xml:space="preserve">ernment </w:t>
      </w:r>
      <w:r w:rsidRPr="007E0DFD">
        <w:rPr>
          <w:rStyle w:val="StyleUnderline"/>
          <w:highlight w:val="cyan"/>
        </w:rPr>
        <w:t>has framed both</w:t>
      </w:r>
      <w:r w:rsidRPr="007E0DFD">
        <w:rPr>
          <w:rStyle w:val="StyleUnderline"/>
        </w:rPr>
        <w:t xml:space="preserve"> Taiwan and the South China Sea </w:t>
      </w:r>
      <w:r w:rsidRPr="007E0DFD">
        <w:rPr>
          <w:rStyle w:val="StyleUnderline"/>
          <w:highlight w:val="cyan"/>
        </w:rPr>
        <w:t xml:space="preserve">as </w:t>
      </w:r>
      <w:r w:rsidRPr="007E0DFD">
        <w:rPr>
          <w:rStyle w:val="Emphasis"/>
          <w:highlight w:val="cyan"/>
        </w:rPr>
        <w:t>do-or-die</w:t>
      </w:r>
      <w:r w:rsidRPr="007E0DFD">
        <w:rPr>
          <w:rStyle w:val="StyleUnderline"/>
        </w:rPr>
        <w:t xml:space="preserve"> issues</w:t>
      </w:r>
      <w:r w:rsidRPr="0078319A">
        <w:rPr>
          <w:sz w:val="14"/>
        </w:rPr>
        <w:t xml:space="preserve">: the CCP either proves its legitimacy to rule China by establishing control over “Chinese” territory coveted by foreigners or fails on both accounts. </w:t>
      </w:r>
      <w:r w:rsidRPr="00D00CA8">
        <w:rPr>
          <w:rStyle w:val="Emphasis"/>
          <w:highlight w:val="cyan"/>
        </w:rPr>
        <w:t>Regime legitimacy</w:t>
      </w:r>
      <w:r w:rsidRPr="0078319A">
        <w:rPr>
          <w:sz w:val="14"/>
        </w:rPr>
        <w:t xml:space="preserve">, and thus security, </w:t>
      </w:r>
      <w:r w:rsidRPr="00D00CA8">
        <w:rPr>
          <w:rStyle w:val="Emphasis"/>
          <w:highlight w:val="cyan"/>
        </w:rPr>
        <w:t>is on the line</w:t>
      </w:r>
      <w:r w:rsidRPr="00D00CA8">
        <w:rPr>
          <w:rStyle w:val="StyleUnderline"/>
          <w:highlight w:val="cyan"/>
        </w:rPr>
        <w:t xml:space="preserve">. So is </w:t>
      </w:r>
      <w:r w:rsidRPr="00D00CA8">
        <w:rPr>
          <w:rStyle w:val="Emphasis"/>
          <w:highlight w:val="cyan"/>
        </w:rPr>
        <w:t>national security</w:t>
      </w:r>
      <w:r w:rsidRPr="0078319A">
        <w:rPr>
          <w:sz w:val="14"/>
        </w:rPr>
        <w:t>, as Taiwan outside of PRC control anchors the string of islands that form choke points between China’s east coast and the Pacific Ocean. Only by owning the South China Sea can Beijing keep unwanted foreign warships and warplanes away from China’s east coast. There are economic incentives as well: the South China Sea contains fish and hydrocarbons, and if captured, Taiwan would be the PRC’s richest and best-educated province.</w:t>
      </w:r>
    </w:p>
    <w:p w:rsidR="000D0CED" w:rsidRPr="0078319A" w:rsidRDefault="000D0CED" w:rsidP="000D0CED">
      <w:pPr>
        <w:rPr>
          <w:sz w:val="14"/>
        </w:rPr>
      </w:pPr>
      <w:r w:rsidRPr="0078319A">
        <w:rPr>
          <w:sz w:val="14"/>
        </w:rPr>
        <w:t>Most importantly, the PRC seems to know no alternative way to attempt to de-escalate tensions with the United States over Taiwan and the South China Sea other than demonstrations of military bravado.</w:t>
      </w:r>
    </w:p>
    <w:p w:rsidR="000D0CED" w:rsidRPr="0078319A" w:rsidRDefault="000D0CED" w:rsidP="000D0CED">
      <w:pPr>
        <w:rPr>
          <w:sz w:val="14"/>
        </w:rPr>
      </w:pPr>
      <w:r w:rsidRPr="00D00CA8">
        <w:rPr>
          <w:rStyle w:val="StyleUnderline"/>
          <w:highlight w:val="cyan"/>
        </w:rPr>
        <w:t xml:space="preserve">There is </w:t>
      </w:r>
      <w:r w:rsidRPr="00D00CA8">
        <w:rPr>
          <w:rStyle w:val="Emphasis"/>
          <w:highlight w:val="cyan"/>
        </w:rPr>
        <w:t>no hint</w:t>
      </w:r>
      <w:r w:rsidRPr="00D00CA8">
        <w:rPr>
          <w:rStyle w:val="StyleUnderline"/>
          <w:highlight w:val="cyan"/>
        </w:rPr>
        <w:t xml:space="preserve"> of Chinese willingness to </w:t>
      </w:r>
      <w:r w:rsidRPr="00D00CA8">
        <w:rPr>
          <w:rStyle w:val="Emphasis"/>
          <w:highlight w:val="cyan"/>
        </w:rPr>
        <w:t>accommodate</w:t>
      </w:r>
      <w:r w:rsidRPr="00D00CA8">
        <w:rPr>
          <w:rStyle w:val="StyleUnderline"/>
          <w:highlight w:val="cyan"/>
        </w:rPr>
        <w:t xml:space="preserve"> the U.S.</w:t>
      </w:r>
      <w:r w:rsidRPr="00D00CA8">
        <w:rPr>
          <w:rStyle w:val="StyleUnderline"/>
        </w:rPr>
        <w:t xml:space="preserve"> desire for </w:t>
      </w:r>
      <w:r w:rsidRPr="00D00CA8">
        <w:rPr>
          <w:rStyle w:val="Emphasis"/>
        </w:rPr>
        <w:t>crisis management</w:t>
      </w:r>
      <w:r w:rsidRPr="003B7CB9">
        <w:rPr>
          <w:rStyle w:val="StyleUnderline"/>
        </w:rPr>
        <w:t xml:space="preserve">. China </w:t>
      </w:r>
      <w:r w:rsidRPr="003B7CB9">
        <w:rPr>
          <w:rStyle w:val="Emphasis"/>
        </w:rPr>
        <w:t>suspended contact</w:t>
      </w:r>
      <w:r w:rsidRPr="003B7CB9">
        <w:rPr>
          <w:rStyle w:val="StyleUnderline"/>
        </w:rPr>
        <w:t xml:space="preserve"> between the two countries’ militaries after</w:t>
      </w:r>
      <w:r w:rsidRPr="0078319A">
        <w:rPr>
          <w:sz w:val="14"/>
        </w:rPr>
        <w:t xml:space="preserve"> U.S. congresswoman Nancy </w:t>
      </w:r>
      <w:r w:rsidRPr="003B7CB9">
        <w:rPr>
          <w:rStyle w:val="Emphasis"/>
        </w:rPr>
        <w:t>Pelosi visited Taiwan</w:t>
      </w:r>
      <w:r w:rsidRPr="0078319A">
        <w:rPr>
          <w:sz w:val="14"/>
        </w:rPr>
        <w:t xml:space="preserve"> in August 2022. In May, PRC defense minister Li Shangfu refused to meet with U.S. secretary of defense Lloyd Austin on the sidelines of a conference in Singapore. Repeating </w:t>
      </w:r>
      <w:proofErr w:type="gramStart"/>
      <w:r w:rsidRPr="0078319A">
        <w:rPr>
          <w:sz w:val="14"/>
        </w:rPr>
        <w:t>a phrase PRC officials</w:t>
      </w:r>
      <w:proofErr w:type="gramEnd"/>
      <w:r w:rsidRPr="0078319A">
        <w:rPr>
          <w:sz w:val="14"/>
        </w:rPr>
        <w:t xml:space="preserve"> often use when discussing foreign relations, </w:t>
      </w:r>
      <w:r w:rsidRPr="003B7CB9">
        <w:rPr>
          <w:rStyle w:val="StyleUnderline"/>
        </w:rPr>
        <w:t>a PRC Foreign Ministry spokesperson explained that the United States “</w:t>
      </w:r>
      <w:r w:rsidRPr="003B7CB9">
        <w:rPr>
          <w:rStyle w:val="Emphasis"/>
        </w:rPr>
        <w:t>must correct its mistaken actions</w:t>
      </w:r>
      <w:r w:rsidRPr="003B7CB9">
        <w:rPr>
          <w:rStyle w:val="StyleUnderline"/>
        </w:rPr>
        <w:t>” for military dialogue to resume</w:t>
      </w:r>
      <w:r w:rsidRPr="0078319A">
        <w:rPr>
          <w:sz w:val="14"/>
        </w:rPr>
        <w:t>.</w:t>
      </w:r>
    </w:p>
    <w:p w:rsidR="000D0CED" w:rsidRPr="0078319A" w:rsidRDefault="000D0CED" w:rsidP="000D0CED">
      <w:pPr>
        <w:rPr>
          <w:sz w:val="14"/>
        </w:rPr>
      </w:pPr>
      <w:r w:rsidRPr="0078319A">
        <w:rPr>
          <w:sz w:val="14"/>
        </w:rPr>
        <w:t xml:space="preserve">This position resurfaced during the Biden visit to Beijing, during which </w:t>
      </w:r>
      <w:r w:rsidRPr="00D40498">
        <w:rPr>
          <w:rStyle w:val="StyleUnderline"/>
        </w:rPr>
        <w:t xml:space="preserve">China </w:t>
      </w:r>
      <w:r w:rsidRPr="00D40498">
        <w:rPr>
          <w:rStyle w:val="Emphasis"/>
        </w:rPr>
        <w:t>did not agree</w:t>
      </w:r>
      <w:r w:rsidRPr="00D40498">
        <w:rPr>
          <w:rStyle w:val="StyleUnderline"/>
        </w:rPr>
        <w:t xml:space="preserve"> to the U.S. proposal to restart </w:t>
      </w:r>
      <w:r w:rsidRPr="00D40498">
        <w:rPr>
          <w:rStyle w:val="Emphasis"/>
        </w:rPr>
        <w:t>bilateral military engagement</w:t>
      </w:r>
      <w:r w:rsidRPr="0078319A">
        <w:rPr>
          <w:sz w:val="14"/>
        </w:rPr>
        <w:t xml:space="preserve">. PRC officials and commentators have elaborated that, </w:t>
      </w:r>
      <w:r w:rsidRPr="00E26E19">
        <w:rPr>
          <w:rStyle w:val="StyleUnderline"/>
        </w:rPr>
        <w:t>in their view, the Americans want China to agree to allow the USA to challenge Chinese “</w:t>
      </w:r>
      <w:r w:rsidRPr="00E26E19">
        <w:rPr>
          <w:rStyle w:val="Emphasis"/>
        </w:rPr>
        <w:t>core interests</w:t>
      </w:r>
      <w:r w:rsidRPr="00E26E19">
        <w:rPr>
          <w:rStyle w:val="StyleUnderline"/>
        </w:rPr>
        <w:t>” with impunity</w:t>
      </w:r>
      <w:r w:rsidRPr="0078319A">
        <w:rPr>
          <w:sz w:val="14"/>
        </w:rPr>
        <w:t xml:space="preserve">. The PRC position is that </w:t>
      </w:r>
      <w:r w:rsidRPr="00E26E19">
        <w:rPr>
          <w:rStyle w:val="StyleUnderline"/>
        </w:rPr>
        <w:t xml:space="preserve">if the USA wants to avoid crises, it should </w:t>
      </w:r>
      <w:r w:rsidRPr="00E26E19">
        <w:rPr>
          <w:rStyle w:val="Emphasis"/>
        </w:rPr>
        <w:t>stop arming Taiwan</w:t>
      </w:r>
      <w:r w:rsidRPr="00E26E19">
        <w:rPr>
          <w:rStyle w:val="StyleUnderline"/>
        </w:rPr>
        <w:t xml:space="preserve"> and cease operating military units in </w:t>
      </w:r>
      <w:r w:rsidRPr="00E26E19">
        <w:rPr>
          <w:rStyle w:val="Emphasis"/>
        </w:rPr>
        <w:t>Chinese-claimed waters</w:t>
      </w:r>
      <w:r w:rsidRPr="00E26E19">
        <w:rPr>
          <w:rStyle w:val="StyleUnderline"/>
        </w:rPr>
        <w:t xml:space="preserve"> and </w:t>
      </w:r>
      <w:r w:rsidRPr="00E26E19">
        <w:rPr>
          <w:rStyle w:val="Emphasis"/>
        </w:rPr>
        <w:t>airspace</w:t>
      </w:r>
      <w:r w:rsidRPr="0078319A">
        <w:rPr>
          <w:sz w:val="14"/>
        </w:rPr>
        <w:t>.</w:t>
      </w:r>
    </w:p>
    <w:p w:rsidR="000D0CED" w:rsidRPr="0078319A" w:rsidRDefault="000D0CED" w:rsidP="000D0CED">
      <w:pPr>
        <w:rPr>
          <w:sz w:val="14"/>
        </w:rPr>
      </w:pPr>
      <w:r w:rsidRPr="0078319A">
        <w:rPr>
          <w:sz w:val="14"/>
        </w:rPr>
        <w:t>Qin Gang said in March that the U.S. government’s “so-called `establishing guardrails’ for China-US relations and ‘not seeking conflict’ actually means that China should not respond in words or action when slandered or attacked. That is just impossible!”</w:t>
      </w:r>
    </w:p>
    <w:p w:rsidR="000D0CED" w:rsidRPr="0078319A" w:rsidRDefault="000D0CED" w:rsidP="000D0CED">
      <w:pPr>
        <w:rPr>
          <w:sz w:val="14"/>
        </w:rPr>
      </w:pPr>
      <w:r w:rsidRPr="0078319A">
        <w:rPr>
          <w:sz w:val="14"/>
        </w:rPr>
        <w:t xml:space="preserve">Furthermore, </w:t>
      </w:r>
      <w:r w:rsidRPr="00E26E19">
        <w:rPr>
          <w:rStyle w:val="StyleUnderline"/>
          <w:highlight w:val="cyan"/>
        </w:rPr>
        <w:t>Beijing</w:t>
      </w:r>
      <w:r w:rsidRPr="0078319A">
        <w:rPr>
          <w:sz w:val="14"/>
        </w:rPr>
        <w:t xml:space="preserve"> likely </w:t>
      </w:r>
      <w:r w:rsidRPr="00E26E19">
        <w:rPr>
          <w:rStyle w:val="StyleUnderline"/>
          <w:highlight w:val="cyan"/>
        </w:rPr>
        <w:t>sees the</w:t>
      </w:r>
      <w:r w:rsidRPr="00E26E19">
        <w:rPr>
          <w:rStyle w:val="StyleUnderline"/>
        </w:rPr>
        <w:t xml:space="preserve"> U.S. </w:t>
      </w:r>
      <w:r w:rsidRPr="00E26E19">
        <w:rPr>
          <w:rStyle w:val="StyleUnderline"/>
          <w:highlight w:val="cyan"/>
        </w:rPr>
        <w:t>desire for crisis management as</w:t>
      </w:r>
      <w:r w:rsidRPr="0078319A">
        <w:rPr>
          <w:sz w:val="14"/>
        </w:rPr>
        <w:t xml:space="preserve"> merely </w:t>
      </w:r>
      <w:r w:rsidRPr="00E26E19">
        <w:rPr>
          <w:rStyle w:val="Emphasis"/>
          <w:highlight w:val="cyan"/>
        </w:rPr>
        <w:t>additional leverage</w:t>
      </w:r>
      <w:r w:rsidRPr="0078319A">
        <w:rPr>
          <w:sz w:val="14"/>
        </w:rPr>
        <w:t xml:space="preserve"> for seeking concessions from Washington in bilateral disputes—an approach similar to Beijing canceling cooperation on climate change to express anger over particular unrelated U.S. policies.</w:t>
      </w:r>
    </w:p>
    <w:p w:rsidR="000D0CED" w:rsidRPr="0078319A" w:rsidRDefault="000D0CED" w:rsidP="000D0CED">
      <w:pPr>
        <w:rPr>
          <w:sz w:val="14"/>
        </w:rPr>
      </w:pPr>
    </w:p>
    <w:p w:rsidR="000D0CED" w:rsidRDefault="000D0CED" w:rsidP="000D0CED">
      <w:pPr>
        <w:pStyle w:val="Heading3"/>
      </w:pPr>
      <w:r>
        <w:t>1AR – AT: US Won’t Defend</w:t>
      </w:r>
    </w:p>
    <w:p w:rsidR="000D0CED" w:rsidRDefault="000D0CED" w:rsidP="000D0CED">
      <w:pPr>
        <w:pStyle w:val="Heading4"/>
      </w:pPr>
      <w:r>
        <w:t>They would tho…</w:t>
      </w:r>
    </w:p>
    <w:p w:rsidR="000D0CED" w:rsidRDefault="000D0CED" w:rsidP="000D0CED">
      <w:r>
        <w:t xml:space="preserve">Jennifer </w:t>
      </w:r>
      <w:r w:rsidRPr="002207AB">
        <w:rPr>
          <w:rStyle w:val="Style13ptBold"/>
        </w:rPr>
        <w:t>Jett 22</w:t>
      </w:r>
      <w:r>
        <w:t>, Asia digital editor for NBC News, 9/19/22, “</w:t>
      </w:r>
      <w:r w:rsidRPr="00CC0E44">
        <w:rPr>
          <w:rStyle w:val="Emphasis"/>
        </w:rPr>
        <w:t>U.S. forces would defend Taiwan against Chinese attack, Biden says</w:t>
      </w:r>
      <w:r>
        <w:t xml:space="preserve">”, </w:t>
      </w:r>
      <w:r w:rsidRPr="0078319A">
        <w:t>https://www.nbcnews.com/news/world/joe-biden-china-us-forces-defend-taiwan-rcna48271</w:t>
      </w:r>
      <w:r>
        <w:t>, vw</w:t>
      </w:r>
    </w:p>
    <w:p w:rsidR="000D0CED" w:rsidRPr="00CC0E44" w:rsidRDefault="000D0CED" w:rsidP="000D0CED">
      <w:pPr>
        <w:rPr>
          <w:rStyle w:val="StyleUnderline"/>
        </w:rPr>
      </w:pPr>
      <w:r w:rsidRPr="000A251D">
        <w:rPr>
          <w:rStyle w:val="Emphasis"/>
        </w:rPr>
        <w:t>U.S. forces would defend Taiwan if China invaded</w:t>
      </w:r>
      <w:r w:rsidRPr="000A251D">
        <w:rPr>
          <w:rStyle w:val="StyleUnderline"/>
        </w:rPr>
        <w:t xml:space="preserve">, President Joe </w:t>
      </w:r>
      <w:r w:rsidRPr="000A251D">
        <w:rPr>
          <w:rStyle w:val="Emphasis"/>
        </w:rPr>
        <w:t>Biden said</w:t>
      </w:r>
      <w:r w:rsidRPr="000A251D">
        <w:rPr>
          <w:rStyle w:val="StyleUnderline"/>
        </w:rPr>
        <w:t xml:space="preserve"> Sunday, his clearest statement yet on the issue and one criticized by Beijing as a violation of longstanding U.S. policy</w:t>
      </w:r>
      <w:r w:rsidRPr="00CC0E44">
        <w:rPr>
          <w:rStyle w:val="StyleUnderline"/>
        </w:rPr>
        <w:t>.</w:t>
      </w:r>
    </w:p>
    <w:p w:rsidR="000D0CED" w:rsidRPr="0078319A" w:rsidRDefault="000D0CED" w:rsidP="000D0CED">
      <w:pPr>
        <w:rPr>
          <w:sz w:val="14"/>
        </w:rPr>
      </w:pPr>
      <w:r w:rsidRPr="0078319A">
        <w:rPr>
          <w:sz w:val="14"/>
        </w:rPr>
        <w:t xml:space="preserve">In a “60 Minutes” interview broadcast on CBS, </w:t>
      </w:r>
      <w:r w:rsidRPr="0073727B">
        <w:rPr>
          <w:rStyle w:val="Emphasis"/>
          <w:highlight w:val="cyan"/>
        </w:rPr>
        <w:t>Biden was asked whether the U.S. would defend Taiwan</w:t>
      </w:r>
      <w:r w:rsidRPr="000A251D">
        <w:rPr>
          <w:rStyle w:val="StyleUnderline"/>
        </w:rPr>
        <w:t xml:space="preserve"> against an attack from Beijing</w:t>
      </w:r>
      <w:r w:rsidRPr="0078319A">
        <w:rPr>
          <w:sz w:val="14"/>
        </w:rPr>
        <w:t>, which claims the self-ruling island democracy as its territory.</w:t>
      </w:r>
    </w:p>
    <w:p w:rsidR="000D0CED" w:rsidRPr="0078319A" w:rsidRDefault="000D0CED" w:rsidP="000D0CED">
      <w:pPr>
        <w:rPr>
          <w:sz w:val="14"/>
        </w:rPr>
      </w:pPr>
      <w:r w:rsidRPr="0078319A">
        <w:rPr>
          <w:sz w:val="14"/>
        </w:rPr>
        <w:t>“Yes, if in fact there was an unprecedented attack,” he said.</w:t>
      </w:r>
    </w:p>
    <w:p w:rsidR="000D0CED" w:rsidRPr="000A251D" w:rsidRDefault="000D0CED" w:rsidP="000D0CED">
      <w:pPr>
        <w:rPr>
          <w:rStyle w:val="StyleUnderline"/>
        </w:rPr>
      </w:pPr>
      <w:r w:rsidRPr="0073727B">
        <w:rPr>
          <w:rStyle w:val="Emphasis"/>
          <w:highlight w:val="cyan"/>
        </w:rPr>
        <w:t>The president said “yes”</w:t>
      </w:r>
      <w:r w:rsidRPr="000A251D">
        <w:rPr>
          <w:rStyle w:val="StyleUnderline"/>
        </w:rPr>
        <w:t xml:space="preserve"> when he was asked whether he meant that, unlike in Ukraine, U.S. forces would come to Taiwan’s defense.</w:t>
      </w:r>
    </w:p>
    <w:p w:rsidR="0070175D" w:rsidRPr="0070175D" w:rsidRDefault="0070175D" w:rsidP="0070175D"/>
    <w:p w:rsidR="00D075E1" w:rsidRDefault="00D075E1" w:rsidP="00D075E1">
      <w:pPr>
        <w:pStyle w:val="Heading2"/>
      </w:pPr>
      <w:r>
        <w:t>Democracy</w:t>
      </w:r>
    </w:p>
    <w:p w:rsidR="008E6DA5" w:rsidRPr="00E11D2F" w:rsidRDefault="008E6DA5" w:rsidP="008E6DA5">
      <w:pPr>
        <w:pStyle w:val="Heading3"/>
      </w:pPr>
      <w:r>
        <w:t>2AC---Democracy</w:t>
      </w:r>
    </w:p>
    <w:p w:rsidR="008E6DA5" w:rsidRDefault="008E6DA5" w:rsidP="008E6DA5">
      <w:pPr>
        <w:pStyle w:val="Heading4"/>
      </w:pPr>
      <w:r>
        <w:t>Heg is key to democratic modeling.</w:t>
      </w:r>
    </w:p>
    <w:p w:rsidR="008E6DA5" w:rsidRPr="00826F72" w:rsidRDefault="008E6DA5" w:rsidP="008E6DA5">
      <w:r>
        <w:t xml:space="preserve">Larry </w:t>
      </w:r>
      <w:r w:rsidRPr="005A5921">
        <w:rPr>
          <w:rStyle w:val="Style13ptBold"/>
        </w:rPr>
        <w:t>Diamond 22</w:t>
      </w:r>
      <w:r>
        <w:t xml:space="preserve">, Senior Fellow at the Hoover Institution and Mosbacher Senior Fellow in Global Democracy at the Freeman Spogli Institute for International Studies at Stanford University, 9/6/22, “All Democracy Is Global: Why America Can’t Shrink From the Fight for Freedom”, </w:t>
      </w:r>
      <w:hyperlink r:id="rId38" w:history="1">
        <w:r w:rsidRPr="00777433">
          <w:rPr>
            <w:rStyle w:val="Hyperlink"/>
          </w:rPr>
          <w:t>https://www.foreignaffairs.com/united-states/all-democracy-global-america-cant-shrink-fight-freedom-larry-diamond</w:t>
        </w:r>
      </w:hyperlink>
      <w:r>
        <w:t>, vw</w:t>
      </w:r>
    </w:p>
    <w:p w:rsidR="008E6DA5" w:rsidRPr="00122998" w:rsidRDefault="008E6DA5" w:rsidP="008E6DA5">
      <w:pPr>
        <w:rPr>
          <w:sz w:val="16"/>
        </w:rPr>
      </w:pPr>
      <w:r w:rsidRPr="00122998">
        <w:rPr>
          <w:sz w:val="16"/>
        </w:rPr>
        <w:t>STARTING OVER</w:t>
      </w:r>
    </w:p>
    <w:p w:rsidR="008E6DA5" w:rsidRPr="0049528E" w:rsidRDefault="008E6DA5" w:rsidP="008E6DA5">
      <w:pPr>
        <w:rPr>
          <w:rStyle w:val="StyleUnderline"/>
        </w:rPr>
      </w:pPr>
      <w:r w:rsidRPr="00122998">
        <w:rPr>
          <w:sz w:val="16"/>
        </w:rPr>
        <w:t xml:space="preserve">After a decade and a half of losing ground, </w:t>
      </w:r>
      <w:r w:rsidRPr="005F664D">
        <w:rPr>
          <w:rStyle w:val="Emphasis"/>
          <w:highlight w:val="cyan"/>
        </w:rPr>
        <w:t>democracy promotion needs to be reset</w:t>
      </w:r>
      <w:r w:rsidRPr="00122998">
        <w:rPr>
          <w:sz w:val="16"/>
        </w:rPr>
        <w:t xml:space="preserve">. The guiding principle for the right strategy is simple: </w:t>
      </w:r>
      <w:r w:rsidRPr="005F664D">
        <w:rPr>
          <w:rStyle w:val="Emphasis"/>
          <w:highlight w:val="cyan"/>
        </w:rPr>
        <w:t>power matters</w:t>
      </w:r>
      <w:r w:rsidRPr="00122998">
        <w:rPr>
          <w:sz w:val="16"/>
        </w:rPr>
        <w:t xml:space="preserve">. This is not to endorse using force to impose democracy. That approach almost always fails, and it discredits peaceful efforts. But as the political scientist Samuel Huntington noted, </w:t>
      </w:r>
      <w:r w:rsidRPr="005F664D">
        <w:rPr>
          <w:rStyle w:val="StyleUnderline"/>
        </w:rPr>
        <w:t xml:space="preserve">military and diplomatic power create the </w:t>
      </w:r>
      <w:r w:rsidRPr="0049528E">
        <w:rPr>
          <w:rStyle w:val="Emphasis"/>
        </w:rPr>
        <w:t>geopolitical context</w:t>
      </w:r>
      <w:r w:rsidRPr="005F664D">
        <w:rPr>
          <w:rStyle w:val="StyleUnderline"/>
        </w:rPr>
        <w:t xml:space="preserve"> in which democracy thrives or founders. </w:t>
      </w:r>
      <w:r w:rsidRPr="005F664D">
        <w:rPr>
          <w:rStyle w:val="Emphasis"/>
          <w:highlight w:val="cyan"/>
        </w:rPr>
        <w:t>Preserving U.S. military strength</w:t>
      </w:r>
      <w:r w:rsidRPr="00122998">
        <w:rPr>
          <w:sz w:val="16"/>
        </w:rPr>
        <w:t>—and the vigor and deterrent capabilities of U.S. alliances and partnerships—</w:t>
      </w:r>
      <w:r w:rsidRPr="0049528E">
        <w:rPr>
          <w:rStyle w:val="StyleUnderline"/>
          <w:highlight w:val="cyan"/>
        </w:rPr>
        <w:t xml:space="preserve">is vital to keeping democracies secure against </w:t>
      </w:r>
      <w:r w:rsidRPr="0049528E">
        <w:rPr>
          <w:rStyle w:val="Emphasis"/>
          <w:highlight w:val="cyan"/>
        </w:rPr>
        <w:t>authoritarian encroachment</w:t>
      </w:r>
      <w:r w:rsidRPr="005F664D">
        <w:rPr>
          <w:rStyle w:val="StyleUnderline"/>
        </w:rPr>
        <w:t xml:space="preserve"> and </w:t>
      </w:r>
      <w:r w:rsidRPr="005F664D">
        <w:rPr>
          <w:rStyle w:val="Emphasis"/>
        </w:rPr>
        <w:t>intimidation</w:t>
      </w:r>
      <w:r w:rsidRPr="0049528E">
        <w:rPr>
          <w:rStyle w:val="StyleUnderline"/>
        </w:rPr>
        <w:t xml:space="preserve">. The United States must develop and deploy </w:t>
      </w:r>
      <w:r w:rsidRPr="0049528E">
        <w:rPr>
          <w:rStyle w:val="Emphasis"/>
        </w:rPr>
        <w:t>conventional</w:t>
      </w:r>
      <w:r w:rsidRPr="0049528E">
        <w:rPr>
          <w:rStyle w:val="StyleUnderline"/>
        </w:rPr>
        <w:t xml:space="preserve"> and </w:t>
      </w:r>
      <w:r w:rsidRPr="0049528E">
        <w:rPr>
          <w:rStyle w:val="Emphasis"/>
        </w:rPr>
        <w:t>new-generation military assets</w:t>
      </w:r>
      <w:r w:rsidRPr="0049528E">
        <w:rPr>
          <w:rStyle w:val="StyleUnderline"/>
        </w:rPr>
        <w:t xml:space="preserve">, including a larger navy. This is </w:t>
      </w:r>
      <w:r w:rsidRPr="0049528E">
        <w:rPr>
          <w:rStyle w:val="Emphasis"/>
        </w:rPr>
        <w:t>necessary</w:t>
      </w:r>
      <w:r w:rsidRPr="0049528E">
        <w:rPr>
          <w:rStyle w:val="StyleUnderline"/>
        </w:rPr>
        <w:t xml:space="preserve"> to deter </w:t>
      </w:r>
      <w:r w:rsidRPr="0049528E">
        <w:rPr>
          <w:rStyle w:val="Emphasis"/>
        </w:rPr>
        <w:t>authoritarian rivals</w:t>
      </w:r>
      <w:r w:rsidRPr="0049528E">
        <w:rPr>
          <w:rStyle w:val="StyleUnderline"/>
        </w:rPr>
        <w:t>, most of all, China.</w:t>
      </w:r>
    </w:p>
    <w:p w:rsidR="008E6DA5" w:rsidRPr="00122998" w:rsidRDefault="008E6DA5" w:rsidP="008E6DA5">
      <w:pPr>
        <w:rPr>
          <w:sz w:val="16"/>
        </w:rPr>
      </w:pPr>
      <w:r w:rsidRPr="00122998">
        <w:rPr>
          <w:sz w:val="16"/>
        </w:rPr>
        <w:t xml:space="preserve">In addition, </w:t>
      </w:r>
      <w:r w:rsidRPr="0049528E">
        <w:rPr>
          <w:rStyle w:val="StyleUnderline"/>
          <w:highlight w:val="cyan"/>
        </w:rPr>
        <w:t xml:space="preserve">policymakers must hone U.S. </w:t>
      </w:r>
      <w:r w:rsidRPr="0049528E">
        <w:rPr>
          <w:rStyle w:val="Emphasis"/>
          <w:highlight w:val="cyan"/>
        </w:rPr>
        <w:t>economic strength</w:t>
      </w:r>
      <w:r w:rsidRPr="0049528E">
        <w:rPr>
          <w:rStyle w:val="StyleUnderline"/>
          <w:highlight w:val="cyan"/>
        </w:rPr>
        <w:t xml:space="preserve"> and </w:t>
      </w:r>
      <w:r w:rsidRPr="0049528E">
        <w:rPr>
          <w:rStyle w:val="Emphasis"/>
          <w:highlight w:val="cyan"/>
        </w:rPr>
        <w:t>tech</w:t>
      </w:r>
      <w:r w:rsidRPr="0049528E">
        <w:rPr>
          <w:rStyle w:val="Emphasis"/>
        </w:rPr>
        <w:t xml:space="preserve">nological </w:t>
      </w:r>
      <w:r w:rsidRPr="0049528E">
        <w:rPr>
          <w:rStyle w:val="Emphasis"/>
          <w:highlight w:val="cyan"/>
        </w:rPr>
        <w:t>leadership</w:t>
      </w:r>
      <w:r w:rsidRPr="00122998">
        <w:rPr>
          <w:sz w:val="16"/>
        </w:rPr>
        <w:t xml:space="preserve">. Ensuring that the U.S. economy remains the world’s most powerful—and that the dollar remains the dominant international currency—is vital. Along with its allies, the United States must continue to lead in such technological frontiers as advanced computing, artificial intelligence, bioengineering, robotics, and semiconductors. </w:t>
      </w:r>
      <w:r w:rsidRPr="003A79FC">
        <w:rPr>
          <w:rStyle w:val="StyleUnderline"/>
        </w:rPr>
        <w:t xml:space="preserve">Staying ahead in these sectors is crucial to ensuring </w:t>
      </w:r>
      <w:r w:rsidRPr="003A79FC">
        <w:rPr>
          <w:rStyle w:val="Emphasis"/>
        </w:rPr>
        <w:t>continued U.S. military superiority</w:t>
      </w:r>
      <w:r w:rsidRPr="003A79FC">
        <w:rPr>
          <w:rStyle w:val="StyleUnderline"/>
        </w:rPr>
        <w:t xml:space="preserve"> and </w:t>
      </w:r>
      <w:r w:rsidRPr="003A79FC">
        <w:rPr>
          <w:rStyle w:val="Emphasis"/>
        </w:rPr>
        <w:t>overall global leadership</w:t>
      </w:r>
      <w:r w:rsidRPr="003A79FC">
        <w:rPr>
          <w:rStyle w:val="StyleUnderline"/>
        </w:rPr>
        <w:t xml:space="preserve">. It also </w:t>
      </w:r>
      <w:r w:rsidRPr="003A79FC">
        <w:rPr>
          <w:rStyle w:val="StyleUnderline"/>
          <w:highlight w:val="cyan"/>
        </w:rPr>
        <w:t xml:space="preserve">sends a message about the </w:t>
      </w:r>
      <w:r w:rsidRPr="003A79FC">
        <w:rPr>
          <w:rStyle w:val="Emphasis"/>
          <w:highlight w:val="cyan"/>
        </w:rPr>
        <w:t>comparative advantage</w:t>
      </w:r>
      <w:r w:rsidRPr="003A79FC">
        <w:rPr>
          <w:rStyle w:val="StyleUnderline"/>
          <w:highlight w:val="cyan"/>
        </w:rPr>
        <w:t xml:space="preserve"> of </w:t>
      </w:r>
      <w:r w:rsidRPr="003A79FC">
        <w:rPr>
          <w:rStyle w:val="Emphasis"/>
          <w:highlight w:val="cyan"/>
        </w:rPr>
        <w:t>democratic regimes</w:t>
      </w:r>
      <w:r w:rsidRPr="003A79FC">
        <w:rPr>
          <w:rStyle w:val="StyleUnderline"/>
        </w:rPr>
        <w:t xml:space="preserve">. People and </w:t>
      </w:r>
      <w:r w:rsidRPr="003A79FC">
        <w:rPr>
          <w:rStyle w:val="StyleUnderline"/>
          <w:highlight w:val="cyan"/>
        </w:rPr>
        <w:t xml:space="preserve">states </w:t>
      </w:r>
      <w:r w:rsidRPr="003A79FC">
        <w:rPr>
          <w:rStyle w:val="Emphasis"/>
          <w:highlight w:val="cyan"/>
        </w:rPr>
        <w:t>like to go with a winner</w:t>
      </w:r>
      <w:r w:rsidRPr="00122998">
        <w:rPr>
          <w:sz w:val="16"/>
        </w:rPr>
        <w:t>. The United States must demonstrate anew that the combination of democracy and private enterprise is a winning formula.</w:t>
      </w:r>
    </w:p>
    <w:p w:rsidR="008E6DA5" w:rsidRDefault="008E6DA5" w:rsidP="008E6DA5"/>
    <w:p w:rsidR="008E6DA5" w:rsidRDefault="008E6DA5" w:rsidP="008E6DA5">
      <w:pPr>
        <w:pStyle w:val="Heading4"/>
      </w:pPr>
      <w:r>
        <w:t>Solves Taiwan and Ukraine.</w:t>
      </w:r>
    </w:p>
    <w:p w:rsidR="008E6DA5" w:rsidRPr="005A5921" w:rsidRDefault="008E6DA5" w:rsidP="008E6DA5">
      <w:r>
        <w:t xml:space="preserve">Larry </w:t>
      </w:r>
      <w:r w:rsidRPr="005A5921">
        <w:rPr>
          <w:rStyle w:val="Style13ptBold"/>
        </w:rPr>
        <w:t>Diamond 22</w:t>
      </w:r>
      <w:r>
        <w:t xml:space="preserve">, Senior Fellow at the Hoover Institution and Mosbacher Senior Fellow in Global Democracy at the Freeman Spogli Institute for International Studies at Stanford University, 9/6/22, “All Democracy Is Global: Why America Can’t Shrink From the Fight for Freedom”, </w:t>
      </w:r>
      <w:hyperlink r:id="rId39" w:history="1">
        <w:r w:rsidRPr="00777433">
          <w:rPr>
            <w:rStyle w:val="Hyperlink"/>
          </w:rPr>
          <w:t>https://www.foreignaffairs.com/united-states/all-democracy-global-america-cant-shrink-fight-freedom-larry-diamond</w:t>
        </w:r>
      </w:hyperlink>
      <w:r>
        <w:t>, vw</w:t>
      </w:r>
    </w:p>
    <w:p w:rsidR="008E6DA5" w:rsidRPr="00A37EDF" w:rsidRDefault="008E6DA5" w:rsidP="008E6DA5">
      <w:pPr>
        <w:rPr>
          <w:sz w:val="16"/>
        </w:rPr>
      </w:pPr>
      <w:r w:rsidRPr="00A37EDF">
        <w:rPr>
          <w:sz w:val="16"/>
        </w:rPr>
        <w:t>WIN THE WARS</w:t>
      </w:r>
    </w:p>
    <w:p w:rsidR="008E6DA5" w:rsidRPr="00A37EDF" w:rsidRDefault="008E6DA5" w:rsidP="008E6DA5">
      <w:pPr>
        <w:rPr>
          <w:sz w:val="16"/>
        </w:rPr>
      </w:pPr>
      <w:r w:rsidRPr="00122998">
        <w:rPr>
          <w:rStyle w:val="StyleUnderline"/>
          <w:highlight w:val="cyan"/>
        </w:rPr>
        <w:t xml:space="preserve">There is </w:t>
      </w:r>
      <w:r w:rsidRPr="00122998">
        <w:rPr>
          <w:rStyle w:val="Emphasis"/>
          <w:highlight w:val="cyan"/>
        </w:rPr>
        <w:t>no more important priority</w:t>
      </w:r>
      <w:r w:rsidRPr="00122998">
        <w:rPr>
          <w:rStyle w:val="StyleUnderline"/>
          <w:highlight w:val="cyan"/>
        </w:rPr>
        <w:t xml:space="preserve"> than</w:t>
      </w:r>
      <w:r w:rsidRPr="00A37EDF">
        <w:rPr>
          <w:sz w:val="16"/>
        </w:rPr>
        <w:t xml:space="preserve"> ensuring that Russia’s brutal war against </w:t>
      </w:r>
      <w:r w:rsidRPr="00122998">
        <w:rPr>
          <w:rStyle w:val="Emphasis"/>
          <w:highlight w:val="cyan"/>
        </w:rPr>
        <w:t>Ukraine</w:t>
      </w:r>
      <w:r w:rsidRPr="00A37EDF">
        <w:rPr>
          <w:sz w:val="16"/>
        </w:rPr>
        <w:t xml:space="preserve">’s democracy ends in Moscow’s defeat. In the four months following Russia’s February 24 invasion, the United States committed $5.6 billion in military aid to Ukraine, including heavy artillery, drones, missiles, and aircraft. But </w:t>
      </w:r>
      <w:r w:rsidRPr="00122998">
        <w:rPr>
          <w:rStyle w:val="StyleUnderline"/>
          <w:highlight w:val="cyan"/>
        </w:rPr>
        <w:t>U.S.</w:t>
      </w:r>
      <w:r w:rsidRPr="00122998">
        <w:rPr>
          <w:rStyle w:val="StyleUnderline"/>
        </w:rPr>
        <w:t xml:space="preserve"> delivery of</w:t>
      </w:r>
      <w:r w:rsidRPr="00A37EDF">
        <w:rPr>
          <w:sz w:val="16"/>
        </w:rPr>
        <w:t xml:space="preserve"> that </w:t>
      </w:r>
      <w:r w:rsidRPr="00122998">
        <w:rPr>
          <w:rStyle w:val="StyleUnderline"/>
          <w:highlight w:val="cyan"/>
        </w:rPr>
        <w:t>military aid has</w:t>
      </w:r>
      <w:r w:rsidRPr="00A37EDF">
        <w:rPr>
          <w:sz w:val="16"/>
        </w:rPr>
        <w:t xml:space="preserve"> often </w:t>
      </w:r>
      <w:r w:rsidRPr="00122998">
        <w:rPr>
          <w:rStyle w:val="StyleUnderline"/>
          <w:highlight w:val="cyan"/>
        </w:rPr>
        <w:t xml:space="preserve">been </w:t>
      </w:r>
      <w:r w:rsidRPr="00122998">
        <w:rPr>
          <w:rStyle w:val="Emphasis"/>
          <w:highlight w:val="cyan"/>
        </w:rPr>
        <w:t>slow</w:t>
      </w:r>
      <w:r w:rsidRPr="00A37EDF">
        <w:rPr>
          <w:sz w:val="16"/>
        </w:rPr>
        <w:t>, and some of Ukraine’s requests for advanced weapons have not been met. Meanwhile, Russia has continued its withering assault. Led by the United States, the NATO alliance must provide Ukraine with the arms, ammunition, and intelligence it needs to successfully counter Russian aggression.</w:t>
      </w:r>
    </w:p>
    <w:p w:rsidR="008E6DA5" w:rsidRPr="00A37EDF" w:rsidRDefault="008E6DA5" w:rsidP="008E6DA5">
      <w:pPr>
        <w:rPr>
          <w:sz w:val="16"/>
        </w:rPr>
      </w:pPr>
      <w:r w:rsidRPr="00A37EDF">
        <w:rPr>
          <w:sz w:val="16"/>
        </w:rPr>
        <w:t xml:space="preserve">Victory is not just imperative to protect the Ukrainians’ right to self-governance. </w:t>
      </w:r>
      <w:r w:rsidRPr="00C2225A">
        <w:rPr>
          <w:rStyle w:val="StyleUnderline"/>
          <w:highlight w:val="cyan"/>
        </w:rPr>
        <w:t xml:space="preserve">How the war ends will prompt </w:t>
      </w:r>
      <w:r w:rsidRPr="00C2225A">
        <w:rPr>
          <w:rStyle w:val="Emphasis"/>
          <w:highlight w:val="cyan"/>
        </w:rPr>
        <w:t>other countries</w:t>
      </w:r>
      <w:r w:rsidRPr="00C2225A">
        <w:rPr>
          <w:rStyle w:val="StyleUnderline"/>
          <w:highlight w:val="cyan"/>
        </w:rPr>
        <w:t xml:space="preserve"> to </w:t>
      </w:r>
      <w:r w:rsidRPr="00C2225A">
        <w:rPr>
          <w:rStyle w:val="Emphasis"/>
          <w:highlight w:val="cyan"/>
        </w:rPr>
        <w:t>draw conclusions</w:t>
      </w:r>
      <w:r w:rsidRPr="00C2225A">
        <w:rPr>
          <w:rStyle w:val="StyleUnderline"/>
          <w:highlight w:val="cyan"/>
        </w:rPr>
        <w:t xml:space="preserve"> about which way </w:t>
      </w:r>
      <w:r w:rsidRPr="00C2225A">
        <w:rPr>
          <w:rStyle w:val="Emphasis"/>
          <w:highlight w:val="cyan"/>
        </w:rPr>
        <w:t xml:space="preserve">global </w:t>
      </w:r>
      <w:r w:rsidRPr="00122998">
        <w:rPr>
          <w:rStyle w:val="Emphasis"/>
          <w:highlight w:val="cyan"/>
        </w:rPr>
        <w:t>politics</w:t>
      </w:r>
      <w:r w:rsidRPr="00122998">
        <w:rPr>
          <w:rStyle w:val="StyleUnderline"/>
          <w:highlight w:val="cyan"/>
        </w:rPr>
        <w:t xml:space="preserve"> is heading</w:t>
      </w:r>
      <w:r w:rsidRPr="00A37EDF">
        <w:rPr>
          <w:sz w:val="16"/>
        </w:rPr>
        <w:t xml:space="preserve"> and which type of political system has the greater will and tenacity. </w:t>
      </w:r>
      <w:r w:rsidRPr="00C2225A">
        <w:rPr>
          <w:rStyle w:val="StyleUnderline"/>
          <w:highlight w:val="cyan"/>
        </w:rPr>
        <w:t>If Ukraine emerges</w:t>
      </w:r>
      <w:r w:rsidRPr="00C2225A">
        <w:rPr>
          <w:rStyle w:val="StyleUnderline"/>
        </w:rPr>
        <w:t xml:space="preserve"> from this conflict</w:t>
      </w:r>
      <w:r w:rsidRPr="00A37EDF">
        <w:rPr>
          <w:sz w:val="16"/>
        </w:rPr>
        <w:t xml:space="preserve"> substantially </w:t>
      </w:r>
      <w:r w:rsidRPr="00C2225A">
        <w:rPr>
          <w:rStyle w:val="Emphasis"/>
          <w:highlight w:val="cyan"/>
        </w:rPr>
        <w:t>free</w:t>
      </w:r>
      <w:r w:rsidRPr="00A37EDF">
        <w:rPr>
          <w:sz w:val="16"/>
        </w:rPr>
        <w:t xml:space="preserve"> and secure, with its prewar territory intact and with aid and investment flowing in to rebuild, several powerful lessons will become clear. </w:t>
      </w:r>
      <w:r w:rsidRPr="00C2225A">
        <w:rPr>
          <w:rStyle w:val="StyleUnderline"/>
          <w:highlight w:val="cyan"/>
        </w:rPr>
        <w:t>Bystanders will realize</w:t>
      </w:r>
      <w:r w:rsidRPr="00C2225A">
        <w:rPr>
          <w:rStyle w:val="StyleUnderline"/>
        </w:rPr>
        <w:t xml:space="preserve"> that </w:t>
      </w:r>
      <w:r w:rsidRPr="00C2225A">
        <w:rPr>
          <w:rStyle w:val="StyleUnderline"/>
          <w:highlight w:val="cyan"/>
        </w:rPr>
        <w:t>democracy is</w:t>
      </w:r>
      <w:r w:rsidRPr="00C2225A">
        <w:rPr>
          <w:rStyle w:val="StyleUnderline"/>
        </w:rPr>
        <w:t xml:space="preserve"> not a weak system but provides the </w:t>
      </w:r>
      <w:r w:rsidRPr="00C2225A">
        <w:rPr>
          <w:rStyle w:val="Emphasis"/>
        </w:rPr>
        <w:t>legitimacy</w:t>
      </w:r>
      <w:r w:rsidRPr="00C2225A">
        <w:rPr>
          <w:rStyle w:val="StyleUnderline"/>
        </w:rPr>
        <w:t xml:space="preserve">, </w:t>
      </w:r>
      <w:r w:rsidRPr="00C2225A">
        <w:rPr>
          <w:rStyle w:val="Emphasis"/>
        </w:rPr>
        <w:t>solidarity</w:t>
      </w:r>
      <w:r w:rsidRPr="00C2225A">
        <w:rPr>
          <w:rStyle w:val="StyleUnderline"/>
        </w:rPr>
        <w:t xml:space="preserve">, and </w:t>
      </w:r>
      <w:r w:rsidRPr="00C2225A">
        <w:rPr>
          <w:rStyle w:val="Emphasis"/>
        </w:rPr>
        <w:t>steadfastness</w:t>
      </w:r>
      <w:r w:rsidRPr="00C2225A">
        <w:rPr>
          <w:rStyle w:val="StyleUnderline"/>
        </w:rPr>
        <w:t xml:space="preserve"> </w:t>
      </w:r>
      <w:r w:rsidRPr="00C2225A">
        <w:rPr>
          <w:rStyle w:val="Emphasis"/>
          <w:highlight w:val="cyan"/>
        </w:rPr>
        <w:t>necessary for victory</w:t>
      </w:r>
      <w:r w:rsidRPr="00A37EDF">
        <w:rPr>
          <w:sz w:val="16"/>
        </w:rPr>
        <w:t xml:space="preserve">, just as it did for the United Kingdom in World War II. </w:t>
      </w:r>
      <w:r w:rsidRPr="006E1988">
        <w:rPr>
          <w:rStyle w:val="StyleUnderline"/>
        </w:rPr>
        <w:t xml:space="preserve">The world will also see that the United States, its European allies, and their </w:t>
      </w:r>
      <w:r w:rsidRPr="006E1988">
        <w:rPr>
          <w:rStyle w:val="Emphasis"/>
        </w:rPr>
        <w:t>democratic partners</w:t>
      </w:r>
      <w:r w:rsidRPr="006E1988">
        <w:rPr>
          <w:rStyle w:val="StyleUnderline"/>
        </w:rPr>
        <w:t xml:space="preserve"> will sacrifice to help an </w:t>
      </w:r>
      <w:r w:rsidRPr="006E1988">
        <w:rPr>
          <w:rStyle w:val="Emphasis"/>
        </w:rPr>
        <w:t>embattled democracy</w:t>
      </w:r>
      <w:r w:rsidRPr="006E1988">
        <w:rPr>
          <w:rStyle w:val="StyleUnderline"/>
        </w:rPr>
        <w:t xml:space="preserve"> defend itself</w:t>
      </w:r>
      <w:r w:rsidRPr="00A37EDF">
        <w:rPr>
          <w:sz w:val="16"/>
        </w:rPr>
        <w:t xml:space="preserve"> and to reaffirm the most vital principle of the international order, that territorial aggression will not stand. Finally, it will demonstrate the disastrous incompetence and miscalculation of Putin’s authoritarian state and thus illustrate a larger lesson: when leaders are not constrained by checks and balances and alternative flows of information, they are prone to ruinous blunders.</w:t>
      </w:r>
    </w:p>
    <w:p w:rsidR="008E6DA5" w:rsidRPr="00A37EDF" w:rsidRDefault="008E6DA5" w:rsidP="008E6DA5">
      <w:pPr>
        <w:rPr>
          <w:sz w:val="16"/>
        </w:rPr>
      </w:pPr>
      <w:r w:rsidRPr="00A37EDF">
        <w:rPr>
          <w:sz w:val="16"/>
        </w:rPr>
        <w:t>[[IMAGE OMITTED]]</w:t>
      </w:r>
    </w:p>
    <w:p w:rsidR="008E6DA5" w:rsidRPr="00A37EDF" w:rsidRDefault="008E6DA5" w:rsidP="008E6DA5">
      <w:pPr>
        <w:rPr>
          <w:sz w:val="16"/>
        </w:rPr>
      </w:pPr>
      <w:r w:rsidRPr="006E1988">
        <w:rPr>
          <w:rStyle w:val="StyleUnderline"/>
        </w:rPr>
        <w:t xml:space="preserve">There is </w:t>
      </w:r>
      <w:r w:rsidRPr="006E1988">
        <w:rPr>
          <w:rStyle w:val="StyleUnderline"/>
          <w:highlight w:val="cyan"/>
        </w:rPr>
        <w:t>another reason</w:t>
      </w:r>
      <w:r w:rsidRPr="006E1988">
        <w:rPr>
          <w:rStyle w:val="StyleUnderline"/>
        </w:rPr>
        <w:t xml:space="preserve"> why </w:t>
      </w:r>
      <w:r w:rsidRPr="006E1988">
        <w:rPr>
          <w:rStyle w:val="Emphasis"/>
        </w:rPr>
        <w:t>failure is not an option</w:t>
      </w:r>
      <w:r w:rsidRPr="006E1988">
        <w:rPr>
          <w:rStyle w:val="StyleUnderline"/>
        </w:rPr>
        <w:t xml:space="preserve"> in Ukraine, and it </w:t>
      </w:r>
      <w:r w:rsidRPr="006E1988">
        <w:rPr>
          <w:rStyle w:val="StyleUnderline"/>
          <w:highlight w:val="cyan"/>
        </w:rPr>
        <w:t>is</w:t>
      </w:r>
      <w:r w:rsidRPr="006E1988">
        <w:rPr>
          <w:rStyle w:val="StyleUnderline"/>
        </w:rPr>
        <w:t xml:space="preserve"> the next and possibly </w:t>
      </w:r>
      <w:r w:rsidRPr="006E1988">
        <w:rPr>
          <w:rStyle w:val="Emphasis"/>
          <w:highlight w:val="cyan"/>
        </w:rPr>
        <w:t>imminent existential priority</w:t>
      </w:r>
      <w:r w:rsidRPr="006E1988">
        <w:rPr>
          <w:rStyle w:val="StyleUnderline"/>
          <w:highlight w:val="cyan"/>
        </w:rPr>
        <w:t>: Taiwan</w:t>
      </w:r>
      <w:r w:rsidRPr="00A37EDF">
        <w:rPr>
          <w:sz w:val="16"/>
        </w:rPr>
        <w:t>. China appears increasingly determined to “reunify” Taiwan with the mainland for symbolic, political, economic, and strategic reasons. Symbolically, the Chinese Communist Party’s rulers claim that annexing Taiwan would end a long humiliation and restore China’s rightful status as the dominant power in Asia. Politically, the Chinese leadership’s absorption of Taiwan would extinguish the living proof that a Chinese society can govern itself as a liberal democracy. Economically, Taiwan hosts the world’s most advanced semiconductor manufacturing facilities, producing roughly 90 percent of the world’s most powerful chips. And strategically, taking Taiwan would enable China to break past the first island chain—the first chain of archipelagoes out from the East Asian continental mainland—and assert control over not only the South China Sea and its passageways to the Indian Ocean but also the entire western Pacific. China could then push the United States out of Asia and become the hegemon of the Indo-Pacific.</w:t>
      </w:r>
    </w:p>
    <w:p w:rsidR="008E6DA5" w:rsidRPr="00A37EDF" w:rsidRDefault="008E6DA5" w:rsidP="008E6DA5">
      <w:pPr>
        <w:rPr>
          <w:sz w:val="16"/>
        </w:rPr>
      </w:pPr>
      <w:r w:rsidRPr="00A37EDF">
        <w:rPr>
          <w:sz w:val="16"/>
        </w:rPr>
        <w:t xml:space="preserve">This prospect horrifies the countries of the region, beginning with Washington’s vital democratic partner in East Asia, Japan. But if conquest looks inevitable or if Taiwan eventually falls, </w:t>
      </w:r>
      <w:r w:rsidRPr="00B62237">
        <w:rPr>
          <w:rStyle w:val="StyleUnderline"/>
        </w:rPr>
        <w:t xml:space="preserve">most </w:t>
      </w:r>
      <w:r w:rsidRPr="00B62237">
        <w:rPr>
          <w:rStyle w:val="Emphasis"/>
          <w:highlight w:val="cyan"/>
        </w:rPr>
        <w:t>regional states</w:t>
      </w:r>
      <w:r w:rsidRPr="00B62237">
        <w:rPr>
          <w:rStyle w:val="StyleUnderline"/>
          <w:highlight w:val="cyan"/>
        </w:rPr>
        <w:t xml:space="preserve"> will</w:t>
      </w:r>
      <w:r w:rsidRPr="00B62237">
        <w:rPr>
          <w:rStyle w:val="StyleUnderline"/>
        </w:rPr>
        <w:t xml:space="preserve"> opt to </w:t>
      </w:r>
      <w:r w:rsidRPr="00B62237">
        <w:rPr>
          <w:rStyle w:val="Emphasis"/>
          <w:highlight w:val="cyan"/>
        </w:rPr>
        <w:t>ride the wave</w:t>
      </w:r>
      <w:r w:rsidRPr="00B62237">
        <w:rPr>
          <w:rStyle w:val="StyleUnderline"/>
          <w:highlight w:val="cyan"/>
        </w:rPr>
        <w:t xml:space="preserve"> of China’s</w:t>
      </w:r>
      <w:r w:rsidRPr="00B62237">
        <w:rPr>
          <w:rStyle w:val="StyleUnderline"/>
        </w:rPr>
        <w:t xml:space="preserve"> </w:t>
      </w:r>
      <w:r w:rsidRPr="00B62237">
        <w:rPr>
          <w:rStyle w:val="Emphasis"/>
        </w:rPr>
        <w:t xml:space="preserve">hegemonic </w:t>
      </w:r>
      <w:r w:rsidRPr="00B62237">
        <w:rPr>
          <w:rStyle w:val="Emphasis"/>
          <w:highlight w:val="cyan"/>
        </w:rPr>
        <w:t>ascent</w:t>
      </w:r>
      <w:r w:rsidRPr="00B62237">
        <w:rPr>
          <w:rStyle w:val="StyleUnderline"/>
        </w:rPr>
        <w:t xml:space="preserve"> rather than be drowned by it</w:t>
      </w:r>
      <w:r w:rsidRPr="00A37EDF">
        <w:rPr>
          <w:sz w:val="16"/>
        </w:rPr>
        <w:t xml:space="preserve">. For this reason, </w:t>
      </w:r>
      <w:r w:rsidRPr="00B62237">
        <w:rPr>
          <w:rStyle w:val="Emphasis"/>
          <w:highlight w:val="cyan"/>
        </w:rPr>
        <w:t>preserving Taiwan’s autonomy</w:t>
      </w:r>
      <w:r w:rsidRPr="00B62237">
        <w:rPr>
          <w:rStyle w:val="StyleUnderline"/>
        </w:rPr>
        <w:t xml:space="preserve"> as a thriving democracy </w:t>
      </w:r>
      <w:r w:rsidRPr="00B62237">
        <w:rPr>
          <w:rStyle w:val="StyleUnderline"/>
          <w:highlight w:val="cyan"/>
        </w:rPr>
        <w:t>is a</w:t>
      </w:r>
      <w:r w:rsidRPr="00B62237">
        <w:rPr>
          <w:rStyle w:val="StyleUnderline"/>
        </w:rPr>
        <w:t xml:space="preserve">n overriding strategic </w:t>
      </w:r>
      <w:r w:rsidRPr="00B62237">
        <w:rPr>
          <w:rStyle w:val="StyleUnderline"/>
          <w:highlight w:val="cyan"/>
        </w:rPr>
        <w:t>priority</w:t>
      </w:r>
      <w:r w:rsidRPr="00A37EDF">
        <w:rPr>
          <w:sz w:val="16"/>
        </w:rPr>
        <w:t xml:space="preserve"> not just for the region but </w:t>
      </w:r>
      <w:r w:rsidRPr="00B62237">
        <w:rPr>
          <w:rStyle w:val="Emphasis"/>
          <w:highlight w:val="cyan"/>
        </w:rPr>
        <w:t>for the entire world</w:t>
      </w:r>
      <w:r w:rsidRPr="00A37EDF">
        <w:rPr>
          <w:sz w:val="16"/>
        </w:rPr>
        <w:t>. If Taiwan can maintain its current course of moderation, avoiding any hint of movement toward de jure independence, and if China can be deterred from attacking Taiwan, crucial time will be purchased for China to change politically. With a rapidly shrinking and aging population and huge contradictions in its excessively state-dominated economy, China will increasingly face deep domestic challenges that may press it in the direction of pragmatism, reform, and a more enlightened vision of what constitutes national greatness.</w:t>
      </w:r>
    </w:p>
    <w:p w:rsidR="008E6DA5" w:rsidRPr="00A37EDF" w:rsidRDefault="008E6DA5" w:rsidP="008E6DA5">
      <w:pPr>
        <w:rPr>
          <w:sz w:val="16"/>
        </w:rPr>
      </w:pPr>
      <w:r w:rsidRPr="00A37EDF">
        <w:rPr>
          <w:sz w:val="16"/>
        </w:rPr>
        <w:t xml:space="preserve">To secure a democratic Taiwan, </w:t>
      </w:r>
      <w:r w:rsidRPr="00A37EDF">
        <w:rPr>
          <w:rStyle w:val="StyleUnderline"/>
        </w:rPr>
        <w:t>the United States and its</w:t>
      </w:r>
      <w:r w:rsidRPr="00A37EDF">
        <w:rPr>
          <w:sz w:val="16"/>
        </w:rPr>
        <w:t xml:space="preserve"> strategic </w:t>
      </w:r>
      <w:r w:rsidRPr="00A37EDF">
        <w:rPr>
          <w:rStyle w:val="StyleUnderline"/>
        </w:rPr>
        <w:t>partners</w:t>
      </w:r>
      <w:r w:rsidRPr="00A37EDF">
        <w:rPr>
          <w:sz w:val="16"/>
        </w:rPr>
        <w:t>—including Australia, Japan, and allies in Europe—</w:t>
      </w:r>
      <w:r w:rsidRPr="00A37EDF">
        <w:rPr>
          <w:rStyle w:val="Emphasis"/>
        </w:rPr>
        <w:t>must avoid pointless provocation</w:t>
      </w:r>
      <w:r w:rsidRPr="00A37EDF">
        <w:rPr>
          <w:sz w:val="16"/>
        </w:rPr>
        <w:t>. This means adhering to the diplomatic status quo, including the “one China” policy, and avoiding the temptation to take steps such as announcing formal diplomatic recognition of Taiwan, which would be symbolically gratifying but would back China’s leaders into a corner. It will also be important for Taiwanese President Tsai Ing-wen’s successor to continue her stance of pragmatism and restraint in cross-strait relations.</w:t>
      </w:r>
    </w:p>
    <w:p w:rsidR="0004304B" w:rsidRDefault="0004304B" w:rsidP="0004304B">
      <w:pPr>
        <w:pStyle w:val="Heading3"/>
      </w:pPr>
      <w:r>
        <w:t>2AC – Frontline – Democracy</w:t>
      </w:r>
    </w:p>
    <w:p w:rsidR="0004304B" w:rsidRPr="005748B0" w:rsidRDefault="0004304B" w:rsidP="0004304B">
      <w:pPr>
        <w:pStyle w:val="Heading4"/>
      </w:pPr>
      <w:r>
        <w:t>Without US democracy takes the back seat. Even if the US isn’t perfect, alternatives like Russia and China are far worse, they will resort to genocide</w:t>
      </w:r>
    </w:p>
    <w:p w:rsidR="0004304B" w:rsidRPr="00F34404" w:rsidRDefault="0004304B" w:rsidP="0004304B">
      <w:r>
        <w:t xml:space="preserve">Simon </w:t>
      </w:r>
      <w:r w:rsidRPr="00F34404">
        <w:rPr>
          <w:rStyle w:val="Style13ptBold"/>
        </w:rPr>
        <w:t>Tisdall 23</w:t>
      </w:r>
      <w:r>
        <w:t xml:space="preserve">, </w:t>
      </w:r>
      <w:r w:rsidRPr="00F34404">
        <w:t>Editor for Foreign News in the Guardian</w:t>
      </w:r>
      <w:r>
        <w:t xml:space="preserve"> and assistant editor of the Guardian, 2/26/2023, “</w:t>
      </w:r>
      <w:r w:rsidRPr="00F34404">
        <w:t>The world still needs a policeman. Let’s hope the US doesn’t quit the job</w:t>
      </w:r>
      <w:r>
        <w:t xml:space="preserve">,” </w:t>
      </w:r>
      <w:r w:rsidRPr="00F34404">
        <w:t>https://www.theguardian.com/world/commentisfree/2023/mar/26/us-world-policeman-american-isolationism</w:t>
      </w:r>
      <w:r>
        <w:t xml:space="preserve"> </w:t>
      </w:r>
      <w:r w:rsidRPr="00F34404">
        <w:t>\\am</w:t>
      </w:r>
    </w:p>
    <w:p w:rsidR="0004304B" w:rsidRPr="0078319A" w:rsidRDefault="0004304B" w:rsidP="0004304B">
      <w:pPr>
        <w:rPr>
          <w:sz w:val="12"/>
        </w:rPr>
      </w:pPr>
      <w:r w:rsidRPr="00F34404">
        <w:rPr>
          <w:rStyle w:val="StyleUnderline"/>
        </w:rPr>
        <w:t xml:space="preserve">In Moscow, meanwhile, </w:t>
      </w:r>
      <w:r w:rsidRPr="00C44BDA">
        <w:rPr>
          <w:rStyle w:val="StyleUnderline"/>
          <w:highlight w:val="cyan"/>
        </w:rPr>
        <w:t>Xi Jinping</w:t>
      </w:r>
      <w:r w:rsidRPr="0078319A">
        <w:rPr>
          <w:sz w:val="12"/>
        </w:rPr>
        <w:t xml:space="preserve">, stringing along his Russian puppet, </w:t>
      </w:r>
      <w:r w:rsidRPr="00C44BDA">
        <w:rPr>
          <w:rStyle w:val="StyleUnderline"/>
          <w:highlight w:val="cyan"/>
        </w:rPr>
        <w:t>Vladimir Putin, proposed a new global order</w:t>
      </w:r>
      <w:r w:rsidRPr="00491AC6">
        <w:rPr>
          <w:rStyle w:val="StyleUnderline"/>
        </w:rPr>
        <w:t xml:space="preserve"> </w:t>
      </w:r>
      <w:r w:rsidRPr="00F34404">
        <w:rPr>
          <w:rStyle w:val="StyleUnderline"/>
        </w:rPr>
        <w:t>to replace the post-1945 US-led model</w:t>
      </w:r>
      <w:r w:rsidRPr="0078319A">
        <w:rPr>
          <w:sz w:val="12"/>
        </w:rPr>
        <w:t xml:space="preserve">. </w:t>
      </w:r>
      <w:r w:rsidRPr="00F34404">
        <w:rPr>
          <w:rStyle w:val="Emphasis"/>
        </w:rPr>
        <w:t xml:space="preserve">China’s de facto dictator is generously </w:t>
      </w:r>
      <w:r w:rsidRPr="00C44BDA">
        <w:rPr>
          <w:rStyle w:val="Emphasis"/>
          <w:highlight w:val="cyan"/>
        </w:rPr>
        <w:t>offering to “stand guard” over the planet</w:t>
      </w:r>
      <w:r w:rsidRPr="0078319A">
        <w:rPr>
          <w:sz w:val="12"/>
          <w:highlight w:val="cyan"/>
        </w:rPr>
        <w:t>.</w:t>
      </w:r>
      <w:r w:rsidRPr="0078319A">
        <w:rPr>
          <w:sz w:val="12"/>
        </w:rPr>
        <w:t xml:space="preserve"> In Xi’s brave new world, subservience and surveillance replace shock and awe. </w:t>
      </w:r>
      <w:r w:rsidRPr="00C44BDA">
        <w:rPr>
          <w:rStyle w:val="Emphasis"/>
          <w:highlight w:val="cyan"/>
        </w:rPr>
        <w:t>Democracy takes a back seat.</w:t>
      </w:r>
    </w:p>
    <w:p w:rsidR="0004304B" w:rsidRPr="00F34404" w:rsidRDefault="0004304B" w:rsidP="0004304B">
      <w:pPr>
        <w:rPr>
          <w:rStyle w:val="StyleUnderline"/>
        </w:rPr>
      </w:pPr>
      <w:r w:rsidRPr="0078319A">
        <w:rPr>
          <w:sz w:val="12"/>
        </w:rPr>
        <w:t xml:space="preserve">That Iraq was a catastrophic, avoidable own goal is no longer plausibly disputed. Numerous prior warnings went unheeded. </w:t>
      </w:r>
      <w:r w:rsidRPr="00F34404">
        <w:rPr>
          <w:rStyle w:val="StyleUnderline"/>
        </w:rPr>
        <w:t xml:space="preserve">Yet </w:t>
      </w:r>
      <w:r w:rsidRPr="00C44BDA">
        <w:rPr>
          <w:rStyle w:val="StyleUnderline"/>
          <w:highlight w:val="cyan"/>
        </w:rPr>
        <w:t>similarly shortsighted are</w:t>
      </w:r>
      <w:r w:rsidRPr="00F34404">
        <w:rPr>
          <w:rStyle w:val="StyleUnderline"/>
        </w:rPr>
        <w:t xml:space="preserve"> present-day </w:t>
      </w:r>
      <w:r w:rsidRPr="00C44BDA">
        <w:rPr>
          <w:rStyle w:val="StyleUnderline"/>
          <w:highlight w:val="cyan"/>
        </w:rPr>
        <w:t>attempts</w:t>
      </w:r>
      <w:r w:rsidRPr="00F34404">
        <w:rPr>
          <w:rStyle w:val="StyleUnderline"/>
        </w:rPr>
        <w:t xml:space="preserve">, from the far right and left, </w:t>
      </w:r>
      <w:r w:rsidRPr="00C44BDA">
        <w:rPr>
          <w:rStyle w:val="StyleUnderline"/>
          <w:highlight w:val="cyan"/>
        </w:rPr>
        <w:t>to use that debacle to discredit US-led interventionism</w:t>
      </w:r>
      <w:r w:rsidRPr="00F34404">
        <w:rPr>
          <w:rStyle w:val="StyleUnderline"/>
        </w:rPr>
        <w:t xml:space="preserve"> in general and </w:t>
      </w:r>
      <w:r w:rsidRPr="00C44BDA">
        <w:rPr>
          <w:rStyle w:val="StyleUnderline"/>
          <w:highlight w:val="cyan"/>
        </w:rPr>
        <w:t>celebrate the</w:t>
      </w:r>
      <w:r w:rsidRPr="00491AC6">
        <w:rPr>
          <w:rStyle w:val="StyleUnderline"/>
        </w:rPr>
        <w:t xml:space="preserve"> </w:t>
      </w:r>
      <w:r w:rsidRPr="00F34404">
        <w:rPr>
          <w:rStyle w:val="StyleUnderline"/>
        </w:rPr>
        <w:t xml:space="preserve">consequent </w:t>
      </w:r>
      <w:r w:rsidRPr="00C44BDA">
        <w:rPr>
          <w:rStyle w:val="StyleUnderline"/>
          <w:highlight w:val="cyan"/>
        </w:rPr>
        <w:t>decline of American influence</w:t>
      </w:r>
      <w:r w:rsidRPr="00F34404">
        <w:rPr>
          <w:rStyle w:val="StyleUnderline"/>
        </w:rPr>
        <w:t>.</w:t>
      </w:r>
    </w:p>
    <w:p w:rsidR="0004304B" w:rsidRPr="0078319A" w:rsidRDefault="0004304B" w:rsidP="0004304B">
      <w:pPr>
        <w:rPr>
          <w:sz w:val="12"/>
        </w:rPr>
      </w:pPr>
      <w:r w:rsidRPr="00C44BDA">
        <w:rPr>
          <w:rStyle w:val="StyleUnderline"/>
          <w:highlight w:val="cyan"/>
        </w:rPr>
        <w:t>The Middle East shows what happens when the US disengages</w:t>
      </w:r>
      <w:r w:rsidRPr="00F34404">
        <w:rPr>
          <w:rStyle w:val="StyleUnderline"/>
        </w:rPr>
        <w:t xml:space="preserve"> or drops its guard</w:t>
      </w:r>
      <w:r w:rsidRPr="0078319A">
        <w:rPr>
          <w:sz w:val="12"/>
        </w:rPr>
        <w:t xml:space="preserve">. The 2011 Iraq withdrawal foreshadowed </w:t>
      </w:r>
      <w:r w:rsidRPr="00F34404">
        <w:rPr>
          <w:rStyle w:val="StyleUnderline"/>
        </w:rPr>
        <w:t xml:space="preserve">a decade of </w:t>
      </w:r>
      <w:r w:rsidRPr="00C44BDA">
        <w:rPr>
          <w:rStyle w:val="StyleUnderline"/>
          <w:highlight w:val="cyan"/>
        </w:rPr>
        <w:t>terror</w:t>
      </w:r>
      <w:r w:rsidRPr="00F34404">
        <w:rPr>
          <w:rStyle w:val="StyleUnderline"/>
        </w:rPr>
        <w:t xml:space="preserve"> and </w:t>
      </w:r>
      <w:r w:rsidRPr="00C44BDA">
        <w:rPr>
          <w:rStyle w:val="StyleUnderline"/>
          <w:highlight w:val="cyan"/>
        </w:rPr>
        <w:t>civil war</w:t>
      </w:r>
      <w:r w:rsidRPr="00F34404">
        <w:rPr>
          <w:rStyle w:val="StyleUnderline"/>
        </w:rPr>
        <w:t xml:space="preserve"> in Syria, Iranian </w:t>
      </w:r>
      <w:r w:rsidRPr="00C44BDA">
        <w:rPr>
          <w:rStyle w:val="StyleUnderline"/>
          <w:highlight w:val="cyan"/>
        </w:rPr>
        <w:t>hardliners running riot</w:t>
      </w:r>
      <w:r w:rsidRPr="00F34404">
        <w:rPr>
          <w:rStyle w:val="StyleUnderline"/>
        </w:rPr>
        <w:t xml:space="preserve">, erstwhile Saudi allies on a </w:t>
      </w:r>
      <w:r w:rsidRPr="00C44BDA">
        <w:rPr>
          <w:rStyle w:val="StyleUnderline"/>
          <w:highlight w:val="cyan"/>
        </w:rPr>
        <w:t>killing spree</w:t>
      </w:r>
      <w:r w:rsidRPr="00F34404">
        <w:rPr>
          <w:rStyle w:val="StyleUnderline"/>
        </w:rPr>
        <w:t xml:space="preserve"> in Yemen,</w:t>
      </w:r>
      <w:r w:rsidRPr="00491AC6">
        <w:rPr>
          <w:rStyle w:val="StyleUnderline"/>
        </w:rPr>
        <w:t xml:space="preserve"> </w:t>
      </w:r>
      <w:r w:rsidRPr="00F34404">
        <w:rPr>
          <w:rStyle w:val="StyleUnderline"/>
        </w:rPr>
        <w:t>Afghanistan</w:t>
      </w:r>
      <w:r w:rsidRPr="00491AC6">
        <w:rPr>
          <w:rStyle w:val="StyleUnderline"/>
        </w:rPr>
        <w:t xml:space="preserve"> </w:t>
      </w:r>
      <w:r w:rsidRPr="00F34404">
        <w:rPr>
          <w:rStyle w:val="StyleUnderline"/>
        </w:rPr>
        <w:t xml:space="preserve">sunk in </w:t>
      </w:r>
      <w:r w:rsidRPr="00C44BDA">
        <w:rPr>
          <w:rStyle w:val="StyleUnderline"/>
          <w:highlight w:val="cyan"/>
        </w:rPr>
        <w:t>betrayal</w:t>
      </w:r>
      <w:r w:rsidRPr="00F34404">
        <w:rPr>
          <w:rStyle w:val="StyleUnderline"/>
        </w:rPr>
        <w:t xml:space="preserve"> and </w:t>
      </w:r>
      <w:r w:rsidRPr="00C44BDA">
        <w:rPr>
          <w:rStyle w:val="StyleUnderline"/>
          <w:highlight w:val="cyan"/>
        </w:rPr>
        <w:t>misery</w:t>
      </w:r>
      <w:r w:rsidRPr="00F34404">
        <w:rPr>
          <w:rStyle w:val="StyleUnderline"/>
        </w:rPr>
        <w:t xml:space="preserve"> and Israel-Palestine in</w:t>
      </w:r>
      <w:r w:rsidRPr="00491AC6">
        <w:rPr>
          <w:rStyle w:val="StyleUnderline"/>
        </w:rPr>
        <w:t xml:space="preserve"> </w:t>
      </w:r>
      <w:r w:rsidRPr="00F34404">
        <w:rPr>
          <w:rStyle w:val="StyleUnderline"/>
        </w:rPr>
        <w:t xml:space="preserve">rudderless </w:t>
      </w:r>
      <w:r w:rsidRPr="00C44BDA">
        <w:rPr>
          <w:rStyle w:val="StyleUnderline"/>
          <w:highlight w:val="cyan"/>
        </w:rPr>
        <w:t>chaos</w:t>
      </w:r>
      <w:r w:rsidRPr="0078319A">
        <w:rPr>
          <w:sz w:val="12"/>
        </w:rPr>
        <w:t>.</w:t>
      </w:r>
    </w:p>
    <w:p w:rsidR="0004304B" w:rsidRPr="00F34404" w:rsidRDefault="0004304B" w:rsidP="0004304B">
      <w:pPr>
        <w:rPr>
          <w:rStyle w:val="StyleUnderline"/>
        </w:rPr>
      </w:pPr>
      <w:r w:rsidRPr="0078319A">
        <w:rPr>
          <w:sz w:val="12"/>
        </w:rPr>
        <w:t>“</w:t>
      </w:r>
      <w:r w:rsidRPr="00F34404">
        <w:rPr>
          <w:rStyle w:val="StyleUnderline"/>
        </w:rPr>
        <w:t>What would have happened if the US had failed to act after Saddam Hussein invaded Kuwait in 1990?”</w:t>
      </w:r>
      <w:r w:rsidRPr="0078319A">
        <w:rPr>
          <w:sz w:val="12"/>
        </w:rPr>
        <w:t xml:space="preserve"> asked veteran analyst Bill Schneider recently. </w:t>
      </w:r>
      <w:r w:rsidRPr="00F34404">
        <w:rPr>
          <w:rStyle w:val="StyleUnderline"/>
        </w:rPr>
        <w:t>“Most likely, nothing.” After Europe froze in horror, it fell to the US to lead a coalition to end the Bosnian war.</w:t>
      </w:r>
    </w:p>
    <w:p w:rsidR="0004304B" w:rsidRPr="0078319A" w:rsidRDefault="0004304B" w:rsidP="0004304B">
      <w:pPr>
        <w:rPr>
          <w:sz w:val="12"/>
        </w:rPr>
      </w:pPr>
      <w:r w:rsidRPr="0078319A">
        <w:rPr>
          <w:sz w:val="12"/>
        </w:rPr>
        <w:t>“</w:t>
      </w:r>
      <w:r w:rsidRPr="00C44BDA">
        <w:rPr>
          <w:rStyle w:val="Emphasis"/>
          <w:highlight w:val="cyan"/>
        </w:rPr>
        <w:t>When atrocities occurred</w:t>
      </w:r>
      <w:r w:rsidRPr="00F34404">
        <w:rPr>
          <w:rStyle w:val="Emphasis"/>
        </w:rPr>
        <w:t xml:space="preserve"> in Cambodia, Rwanda, Congo and Darfur, </w:t>
      </w:r>
      <w:r w:rsidRPr="00C44BDA">
        <w:rPr>
          <w:rStyle w:val="Emphasis"/>
          <w:highlight w:val="cyan"/>
        </w:rPr>
        <w:t xml:space="preserve">the whole world </w:t>
      </w:r>
      <w:r w:rsidRPr="00F34404">
        <w:rPr>
          <w:rStyle w:val="Emphasis"/>
        </w:rPr>
        <w:t xml:space="preserve">– </w:t>
      </w:r>
      <w:r w:rsidRPr="00C44BDA">
        <w:rPr>
          <w:rStyle w:val="Emphasis"/>
          <w:highlight w:val="cyan"/>
        </w:rPr>
        <w:t>including the US</w:t>
      </w:r>
      <w:r w:rsidRPr="00F34404">
        <w:rPr>
          <w:rStyle w:val="Emphasis"/>
        </w:rPr>
        <w:t xml:space="preserve"> – </w:t>
      </w:r>
      <w:r w:rsidRPr="00C44BDA">
        <w:rPr>
          <w:rStyle w:val="Emphasis"/>
          <w:highlight w:val="cyan"/>
        </w:rPr>
        <w:t>looked away</w:t>
      </w:r>
      <w:r w:rsidRPr="00F34404">
        <w:rPr>
          <w:rStyle w:val="Emphasis"/>
        </w:rPr>
        <w:t xml:space="preserve">. </w:t>
      </w:r>
      <w:proofErr w:type="gramStart"/>
      <w:r w:rsidRPr="00F34404">
        <w:rPr>
          <w:rStyle w:val="Emphasis"/>
        </w:rPr>
        <w:t>So</w:t>
      </w:r>
      <w:proofErr w:type="gramEnd"/>
      <w:r w:rsidRPr="00F34404">
        <w:rPr>
          <w:rStyle w:val="Emphasis"/>
        </w:rPr>
        <w:t xml:space="preserve"> </w:t>
      </w:r>
      <w:r w:rsidRPr="00C44BDA">
        <w:rPr>
          <w:rStyle w:val="Emphasis"/>
          <w:highlight w:val="cyan"/>
        </w:rPr>
        <w:t>nothing was done. The result was genocide</w:t>
      </w:r>
      <w:r w:rsidRPr="0078319A">
        <w:rPr>
          <w:sz w:val="12"/>
        </w:rPr>
        <w:t>,” Schneider argued.</w:t>
      </w:r>
    </w:p>
    <w:p w:rsidR="0004304B" w:rsidRPr="0078319A" w:rsidRDefault="0004304B" w:rsidP="0004304B">
      <w:pPr>
        <w:rPr>
          <w:sz w:val="12"/>
        </w:rPr>
      </w:pPr>
      <w:r w:rsidRPr="0078319A">
        <w:rPr>
          <w:sz w:val="12"/>
        </w:rPr>
        <w:t xml:space="preserve">To this list may be added </w:t>
      </w:r>
      <w:r w:rsidRPr="00F34404">
        <w:rPr>
          <w:rStyle w:val="StyleUnderline"/>
        </w:rPr>
        <w:t>Syria, where Barack Obama, burned by Iraq, failed to intervene in 2013 to stop the</w:t>
      </w:r>
      <w:r w:rsidRPr="00491AC6">
        <w:rPr>
          <w:rStyle w:val="StyleUnderline"/>
        </w:rPr>
        <w:t xml:space="preserve"> </w:t>
      </w:r>
      <w:r w:rsidRPr="00F34404">
        <w:rPr>
          <w:rStyle w:val="StyleUnderline"/>
        </w:rPr>
        <w:t>Assad regime’s</w:t>
      </w:r>
      <w:r w:rsidRPr="00491AC6">
        <w:rPr>
          <w:rStyle w:val="StyleUnderline"/>
        </w:rPr>
        <w:t xml:space="preserve"> </w:t>
      </w:r>
      <w:r w:rsidRPr="00F34404">
        <w:rPr>
          <w:rStyle w:val="StyleUnderline"/>
        </w:rPr>
        <w:t>use of weapons of mass destruction</w:t>
      </w:r>
      <w:r w:rsidRPr="0078319A">
        <w:rPr>
          <w:sz w:val="12"/>
        </w:rPr>
        <w:t>. How ironic is that?</w:t>
      </w:r>
    </w:p>
    <w:p w:rsidR="0004304B" w:rsidRPr="0078319A" w:rsidRDefault="0004304B" w:rsidP="0004304B">
      <w:pPr>
        <w:rPr>
          <w:sz w:val="12"/>
        </w:rPr>
      </w:pPr>
      <w:r w:rsidRPr="00F34404">
        <w:rPr>
          <w:rStyle w:val="StyleUnderline"/>
        </w:rPr>
        <w:t>Evidently, the US often messes up</w:t>
      </w:r>
      <w:r w:rsidRPr="00F34404">
        <w:rPr>
          <w:rStyle w:val="Emphasis"/>
        </w:rPr>
        <w:t xml:space="preserve">. Yet </w:t>
      </w:r>
      <w:r w:rsidRPr="00C44BDA">
        <w:rPr>
          <w:rStyle w:val="Emphasis"/>
          <w:highlight w:val="cyan"/>
        </w:rPr>
        <w:t>do critics of American “hegemony”</w:t>
      </w:r>
      <w:r w:rsidRPr="00F34404">
        <w:rPr>
          <w:rStyle w:val="Emphasis"/>
        </w:rPr>
        <w:t xml:space="preserve">, </w:t>
      </w:r>
      <w:r w:rsidRPr="00F34404">
        <w:rPr>
          <w:rStyle w:val="StyleUnderline"/>
        </w:rPr>
        <w:t>deeply flawed, self-serving and arrogant though it undoubtedly is</w:t>
      </w:r>
      <w:r w:rsidRPr="00F34404">
        <w:rPr>
          <w:rStyle w:val="Emphasis"/>
        </w:rPr>
        <w:t xml:space="preserve">, </w:t>
      </w:r>
      <w:r w:rsidRPr="00C44BDA">
        <w:rPr>
          <w:rStyle w:val="Emphasis"/>
          <w:highlight w:val="cyan"/>
        </w:rPr>
        <w:t>really believe</w:t>
      </w:r>
      <w:r w:rsidRPr="00F34404">
        <w:rPr>
          <w:rStyle w:val="Emphasis"/>
        </w:rPr>
        <w:t xml:space="preserve"> autocratic bullies such as </w:t>
      </w:r>
      <w:r w:rsidRPr="00C44BDA">
        <w:rPr>
          <w:rStyle w:val="Emphasis"/>
          <w:highlight w:val="cyan"/>
        </w:rPr>
        <w:t>Xi or</w:t>
      </w:r>
      <w:r w:rsidRPr="00F34404">
        <w:rPr>
          <w:rStyle w:val="Emphasis"/>
        </w:rPr>
        <w:t xml:space="preserve"> war criminals such as </w:t>
      </w:r>
      <w:r w:rsidRPr="00C44BDA">
        <w:rPr>
          <w:rStyle w:val="Emphasis"/>
          <w:highlight w:val="cyan"/>
        </w:rPr>
        <w:t>Putin would do a better job as global policeman</w:t>
      </w:r>
      <w:r w:rsidRPr="00F34404">
        <w:rPr>
          <w:rStyle w:val="Emphasis"/>
        </w:rPr>
        <w:t>?</w:t>
      </w:r>
      <w:r w:rsidRPr="0078319A">
        <w:rPr>
          <w:sz w:val="12"/>
        </w:rPr>
        <w:t xml:space="preserve"> Pull the other one, it has bells on.</w:t>
      </w:r>
    </w:p>
    <w:p w:rsidR="0004304B" w:rsidRPr="0078319A" w:rsidRDefault="0004304B" w:rsidP="0004304B">
      <w:pPr>
        <w:rPr>
          <w:sz w:val="12"/>
        </w:rPr>
      </w:pPr>
      <w:r w:rsidRPr="00C44BDA">
        <w:rPr>
          <w:rStyle w:val="StyleUnderline"/>
          <w:highlight w:val="cyan"/>
        </w:rPr>
        <w:t>Ideally</w:t>
      </w:r>
      <w:r w:rsidRPr="00F34404">
        <w:rPr>
          <w:rStyle w:val="StyleUnderline"/>
        </w:rPr>
        <w:t xml:space="preserve">, of course, </w:t>
      </w:r>
      <w:r w:rsidRPr="00C44BDA">
        <w:rPr>
          <w:rStyle w:val="StyleUnderline"/>
          <w:highlight w:val="cyan"/>
        </w:rPr>
        <w:t xml:space="preserve">a policeman should not be needed. </w:t>
      </w:r>
      <w:r w:rsidRPr="00C44BDA">
        <w:rPr>
          <w:rStyle w:val="Emphasis"/>
          <w:highlight w:val="cyan"/>
        </w:rPr>
        <w:t>But that</w:t>
      </w:r>
      <w:r w:rsidRPr="00F34404">
        <w:rPr>
          <w:rStyle w:val="Emphasis"/>
        </w:rPr>
        <w:t xml:space="preserve">, sadly, </w:t>
      </w:r>
      <w:r w:rsidRPr="00C44BDA">
        <w:rPr>
          <w:rStyle w:val="Emphasis"/>
          <w:highlight w:val="cyan"/>
        </w:rPr>
        <w:t>is not how the world is</w:t>
      </w:r>
      <w:r w:rsidRPr="0078319A">
        <w:rPr>
          <w:sz w:val="12"/>
        </w:rPr>
        <w:t>. An eternally divided UN security council cannot enforce its own rules and treaties. Regional organisations such as the EU, the African Union and Asean lack hard power when things fall apart.</w:t>
      </w:r>
    </w:p>
    <w:p w:rsidR="008E6DA5" w:rsidRPr="008E6DA5" w:rsidRDefault="008E6DA5" w:rsidP="008E6DA5"/>
    <w:p w:rsidR="0004304B" w:rsidRDefault="0004304B" w:rsidP="0004304B">
      <w:pPr>
        <w:pStyle w:val="Heading2"/>
      </w:pPr>
      <w:r>
        <w:t>Dollar Heg</w:t>
      </w:r>
    </w:p>
    <w:p w:rsidR="0004304B" w:rsidRDefault="0004304B" w:rsidP="0004304B">
      <w:pPr>
        <w:pStyle w:val="Heading3"/>
      </w:pPr>
      <w:r>
        <w:t>2AC---Dollar Heg</w:t>
      </w:r>
    </w:p>
    <w:p w:rsidR="0004304B" w:rsidRDefault="0004304B" w:rsidP="0004304B">
      <w:pPr>
        <w:pStyle w:val="Heading4"/>
      </w:pPr>
      <w:r>
        <w:t>Dollar heg is effective and sustainable.</w:t>
      </w:r>
    </w:p>
    <w:p w:rsidR="0004304B" w:rsidRPr="007F005D" w:rsidRDefault="0004304B" w:rsidP="0004304B">
      <w:r>
        <w:t xml:space="preserve">Carla </w:t>
      </w:r>
      <w:r w:rsidRPr="000147C4">
        <w:rPr>
          <w:rStyle w:val="Style13ptBold"/>
        </w:rPr>
        <w:t>Norrlöf</w:t>
      </w:r>
      <w:r>
        <w:rPr>
          <w:rStyle w:val="Style13ptBold"/>
        </w:rPr>
        <w:t xml:space="preserve"> 21</w:t>
      </w:r>
      <w:r>
        <w:t xml:space="preserve">, associate professor at the University of Toronto, senior fellow at Massey College, and nonresident senior fellow with the Atlantic Council, 4/9/21, “China and Russia announced a joint pledge to push back against dollar hegemony”, </w:t>
      </w:r>
      <w:hyperlink r:id="rId40" w:history="1">
        <w:r w:rsidRPr="00777433">
          <w:rPr>
            <w:rStyle w:val="Hyperlink"/>
          </w:rPr>
          <w:t>https://www.washingtonpost.com/politics/2021/04/09/china-russia-announced-joint-pledge-push-back-against-dollar-hegemony/</w:t>
        </w:r>
      </w:hyperlink>
      <w:r>
        <w:t>, vw</w:t>
      </w:r>
    </w:p>
    <w:p w:rsidR="0004304B" w:rsidRPr="006761CA" w:rsidRDefault="0004304B" w:rsidP="0004304B">
      <w:pPr>
        <w:rPr>
          <w:sz w:val="16"/>
        </w:rPr>
      </w:pPr>
      <w:r w:rsidRPr="006761CA">
        <w:rPr>
          <w:sz w:val="16"/>
        </w:rPr>
        <w:t xml:space="preserve">Will the Sino-Russian strategy succeed? </w:t>
      </w:r>
      <w:r w:rsidRPr="00372E6E">
        <w:rPr>
          <w:rStyle w:val="StyleUnderline"/>
        </w:rPr>
        <w:t xml:space="preserve">My research suggests </w:t>
      </w:r>
      <w:r w:rsidRPr="00372E6E">
        <w:rPr>
          <w:rStyle w:val="Emphasis"/>
          <w:highlight w:val="cyan"/>
        </w:rPr>
        <w:t>“dollar hegemony” is stable</w:t>
      </w:r>
      <w:r w:rsidRPr="00372E6E">
        <w:rPr>
          <w:rStyle w:val="StyleUnderline"/>
        </w:rPr>
        <w:t xml:space="preserve"> for many reasons, primarily </w:t>
      </w:r>
      <w:r w:rsidRPr="00372E6E">
        <w:rPr>
          <w:rStyle w:val="StyleUnderline"/>
          <w:highlight w:val="cyan"/>
        </w:rPr>
        <w:t>due to</w:t>
      </w:r>
      <w:r w:rsidRPr="00372E6E">
        <w:rPr>
          <w:rStyle w:val="StyleUnderline"/>
        </w:rPr>
        <w:t xml:space="preserve"> the United States’ </w:t>
      </w:r>
      <w:r w:rsidRPr="00372E6E">
        <w:rPr>
          <w:rStyle w:val="Emphasis"/>
          <w:highlight w:val="cyan"/>
        </w:rPr>
        <w:t>financial centrality</w:t>
      </w:r>
      <w:r w:rsidRPr="00372E6E">
        <w:rPr>
          <w:rStyle w:val="StyleUnderline"/>
          <w:highlight w:val="cyan"/>
        </w:rPr>
        <w:t xml:space="preserve"> and </w:t>
      </w:r>
      <w:r w:rsidRPr="00372E6E">
        <w:rPr>
          <w:rStyle w:val="Emphasis"/>
          <w:highlight w:val="cyan"/>
        </w:rPr>
        <w:t>ability to secure investments</w:t>
      </w:r>
      <w:r w:rsidRPr="00372E6E">
        <w:rPr>
          <w:rStyle w:val="StyleUnderline"/>
        </w:rPr>
        <w:t xml:space="preserve">. The </w:t>
      </w:r>
      <w:r w:rsidRPr="00372E6E">
        <w:rPr>
          <w:rStyle w:val="StyleUnderline"/>
          <w:highlight w:val="cyan"/>
        </w:rPr>
        <w:t>measures announced</w:t>
      </w:r>
      <w:r w:rsidRPr="00372E6E">
        <w:rPr>
          <w:rStyle w:val="StyleUnderline"/>
        </w:rPr>
        <w:t xml:space="preserve"> so far</w:t>
      </w:r>
      <w:r w:rsidRPr="006761CA">
        <w:rPr>
          <w:sz w:val="16"/>
        </w:rPr>
        <w:t xml:space="preserve">, such as de-dollarization, renminbi digitalization, and alternative financial settlement and messaging systems, </w:t>
      </w:r>
      <w:r w:rsidRPr="00372E6E">
        <w:rPr>
          <w:rStyle w:val="Emphasis"/>
          <w:highlight w:val="cyan"/>
        </w:rPr>
        <w:t>are unlikely to kick the dollar to the curb</w:t>
      </w:r>
      <w:r w:rsidRPr="006761CA">
        <w:rPr>
          <w:sz w:val="16"/>
        </w:rPr>
        <w:t>. But the reaction from America’s rivals underscores the limits of the dollar as a tool of deterrence.</w:t>
      </w:r>
    </w:p>
    <w:p w:rsidR="0004304B" w:rsidRPr="00372E6E" w:rsidRDefault="0004304B" w:rsidP="0004304B">
      <w:pPr>
        <w:rPr>
          <w:rStyle w:val="Emphasis"/>
        </w:rPr>
      </w:pPr>
      <w:r w:rsidRPr="00372E6E">
        <w:rPr>
          <w:rStyle w:val="Emphasis"/>
        </w:rPr>
        <w:t>It’s a high-stakes currency game</w:t>
      </w:r>
    </w:p>
    <w:p w:rsidR="0004304B" w:rsidRPr="006761CA" w:rsidRDefault="0004304B" w:rsidP="0004304B">
      <w:pPr>
        <w:rPr>
          <w:sz w:val="16"/>
        </w:rPr>
      </w:pPr>
      <w:r w:rsidRPr="00372E6E">
        <w:rPr>
          <w:rStyle w:val="StyleUnderline"/>
        </w:rPr>
        <w:t xml:space="preserve">If China and Russia devise </w:t>
      </w:r>
      <w:r w:rsidRPr="00372E6E">
        <w:rPr>
          <w:rStyle w:val="Emphasis"/>
        </w:rPr>
        <w:t>successful alternatives</w:t>
      </w:r>
      <w:r w:rsidRPr="00372E6E">
        <w:rPr>
          <w:rStyle w:val="StyleUnderline"/>
        </w:rPr>
        <w:t xml:space="preserve"> to the dollar-centered financial system</w:t>
      </w:r>
      <w:r w:rsidRPr="006761CA">
        <w:rPr>
          <w:sz w:val="16"/>
        </w:rPr>
        <w:t xml:space="preserve">, and if these alternatives gain significant international traction, </w:t>
      </w:r>
      <w:r w:rsidRPr="00372E6E">
        <w:rPr>
          <w:rStyle w:val="StyleUnderline"/>
        </w:rPr>
        <w:t xml:space="preserve">we would be witnessing a </w:t>
      </w:r>
      <w:r w:rsidRPr="00372E6E">
        <w:rPr>
          <w:rStyle w:val="Emphasis"/>
        </w:rPr>
        <w:t>cataclysmic moment</w:t>
      </w:r>
      <w:r w:rsidRPr="00372E6E">
        <w:rPr>
          <w:rStyle w:val="StyleUnderline"/>
        </w:rPr>
        <w:t xml:space="preserve"> in </w:t>
      </w:r>
      <w:r w:rsidRPr="00372E6E">
        <w:rPr>
          <w:rStyle w:val="Emphasis"/>
        </w:rPr>
        <w:t>great power rivalry</w:t>
      </w:r>
      <w:r w:rsidRPr="00372E6E">
        <w:rPr>
          <w:rStyle w:val="StyleUnderline"/>
        </w:rPr>
        <w:t xml:space="preserve">. Currency unipolarity has been a </w:t>
      </w:r>
      <w:r w:rsidRPr="00372E6E">
        <w:rPr>
          <w:rStyle w:val="Emphasis"/>
        </w:rPr>
        <w:t>defining feature</w:t>
      </w:r>
      <w:r w:rsidRPr="00372E6E">
        <w:rPr>
          <w:rStyle w:val="StyleUnderline"/>
        </w:rPr>
        <w:t xml:space="preserve"> of the entire postwar era</w:t>
      </w:r>
      <w:r w:rsidRPr="006761CA">
        <w:rPr>
          <w:sz w:val="16"/>
        </w:rPr>
        <w:t xml:space="preserve"> — no currency, not even the euro, has ever come close to rivaling the scale of U.S. dollar use around the world.</w:t>
      </w:r>
    </w:p>
    <w:p w:rsidR="0004304B" w:rsidRPr="006761CA" w:rsidRDefault="0004304B" w:rsidP="0004304B">
      <w:pPr>
        <w:rPr>
          <w:sz w:val="16"/>
        </w:rPr>
      </w:pPr>
      <w:r w:rsidRPr="00372E6E">
        <w:rPr>
          <w:rStyle w:val="StyleUnderline"/>
        </w:rPr>
        <w:t xml:space="preserve">An </w:t>
      </w:r>
      <w:r w:rsidRPr="00372E6E">
        <w:rPr>
          <w:rStyle w:val="Emphasis"/>
          <w:highlight w:val="cyan"/>
        </w:rPr>
        <w:t>end to America’s dollar primacy</w:t>
      </w:r>
      <w:r w:rsidRPr="00372E6E">
        <w:rPr>
          <w:rStyle w:val="StyleUnderline"/>
        </w:rPr>
        <w:t xml:space="preserve"> and status as a financial hub </w:t>
      </w:r>
      <w:r w:rsidRPr="00372E6E">
        <w:rPr>
          <w:rStyle w:val="StyleUnderline"/>
          <w:highlight w:val="cyan"/>
        </w:rPr>
        <w:t>could</w:t>
      </w:r>
      <w:r w:rsidRPr="00372E6E">
        <w:rPr>
          <w:rStyle w:val="StyleUnderline"/>
        </w:rPr>
        <w:t xml:space="preserve"> mean an end to U.S. </w:t>
      </w:r>
      <w:r w:rsidRPr="00372E6E">
        <w:rPr>
          <w:rStyle w:val="Emphasis"/>
        </w:rPr>
        <w:t>macroeconomic perks</w:t>
      </w:r>
      <w:r w:rsidRPr="00372E6E">
        <w:rPr>
          <w:rStyle w:val="StyleUnderline"/>
        </w:rPr>
        <w:t xml:space="preserve">. And a declining role for the dollar could also </w:t>
      </w:r>
      <w:r w:rsidRPr="00372E6E">
        <w:rPr>
          <w:rStyle w:val="Emphasis"/>
          <w:highlight w:val="cyan"/>
        </w:rPr>
        <w:t>undermine</w:t>
      </w:r>
      <w:r w:rsidRPr="00372E6E">
        <w:rPr>
          <w:rStyle w:val="StyleUnderline"/>
        </w:rPr>
        <w:t xml:space="preserve"> the practice of </w:t>
      </w:r>
      <w:r w:rsidRPr="00372E6E">
        <w:rPr>
          <w:rStyle w:val="Emphasis"/>
          <w:highlight w:val="cyan"/>
        </w:rPr>
        <w:t>dollar deterrence</w:t>
      </w:r>
      <w:r w:rsidRPr="006761CA">
        <w:rPr>
          <w:sz w:val="16"/>
        </w:rPr>
        <w:t xml:space="preserve"> — the U.S. government’s ability to threaten or deny foreigners access to dollar clearing and, therefore, dollar settlement.</w:t>
      </w:r>
    </w:p>
    <w:p w:rsidR="0004304B" w:rsidRPr="006761CA" w:rsidRDefault="0004304B" w:rsidP="0004304B">
      <w:pPr>
        <w:rPr>
          <w:sz w:val="16"/>
        </w:rPr>
      </w:pPr>
      <w:r w:rsidRPr="006761CA">
        <w:rPr>
          <w:sz w:val="16"/>
        </w:rPr>
        <w:t xml:space="preserve">This is not the </w:t>
      </w:r>
      <w:proofErr w:type="gramStart"/>
      <w:r w:rsidRPr="006761CA">
        <w:rPr>
          <w:sz w:val="16"/>
        </w:rPr>
        <w:t>first time</w:t>
      </w:r>
      <w:proofErr w:type="gramEnd"/>
      <w:r w:rsidRPr="006761CA">
        <w:rPr>
          <w:sz w:val="16"/>
        </w:rPr>
        <w:t xml:space="preserve"> countries have railed against dollar primacy. In the 1960s, French Finance Minister Giscard d’Estaing denounced the United States’ “exorbitant privilege” while economist Jacques Rueff decried the “monetary sin of the West.”</w:t>
      </w:r>
    </w:p>
    <w:p w:rsidR="0004304B" w:rsidRPr="000F56A3" w:rsidRDefault="0004304B" w:rsidP="0004304B">
      <w:pPr>
        <w:rPr>
          <w:rStyle w:val="StyleUnderline"/>
        </w:rPr>
      </w:pPr>
      <w:r w:rsidRPr="006761CA">
        <w:rPr>
          <w:sz w:val="16"/>
        </w:rPr>
        <w:t xml:space="preserve">However, frustration with the system’s inequity pales in comparison with their ire over the discretion it gives the U.S. to exercise dollar deterrence. </w:t>
      </w:r>
      <w:r w:rsidRPr="000F56A3">
        <w:rPr>
          <w:rStyle w:val="StyleUnderline"/>
        </w:rPr>
        <w:t xml:space="preserve">Should the U.S. lose this unique form of </w:t>
      </w:r>
      <w:r w:rsidRPr="000F56A3">
        <w:rPr>
          <w:rStyle w:val="Emphasis"/>
        </w:rPr>
        <w:t>financial leverage</w:t>
      </w:r>
      <w:r w:rsidRPr="000F56A3">
        <w:rPr>
          <w:rStyle w:val="StyleUnderline"/>
        </w:rPr>
        <w:t xml:space="preserve">, its ability to benefit from the current international order, and influence countries within it, will be </w:t>
      </w:r>
      <w:r w:rsidRPr="000F56A3">
        <w:rPr>
          <w:rStyle w:val="Emphasis"/>
        </w:rPr>
        <w:t>sharply curtailed</w:t>
      </w:r>
      <w:r w:rsidRPr="006761CA">
        <w:rPr>
          <w:sz w:val="16"/>
        </w:rPr>
        <w:t>.</w:t>
      </w:r>
    </w:p>
    <w:p w:rsidR="0004304B" w:rsidRPr="006761CA" w:rsidRDefault="0004304B" w:rsidP="0004304B">
      <w:pPr>
        <w:rPr>
          <w:sz w:val="16"/>
        </w:rPr>
      </w:pPr>
      <w:r w:rsidRPr="006761CA">
        <w:rPr>
          <w:sz w:val="16"/>
        </w:rPr>
        <w:t>What is dollar deterrence?</w:t>
      </w:r>
    </w:p>
    <w:p w:rsidR="0004304B" w:rsidRPr="006761CA" w:rsidRDefault="0004304B" w:rsidP="0004304B">
      <w:pPr>
        <w:rPr>
          <w:sz w:val="16"/>
        </w:rPr>
      </w:pPr>
      <w:r w:rsidRPr="006761CA">
        <w:rPr>
          <w:sz w:val="16"/>
        </w:rPr>
        <w:t xml:space="preserve">U.S. dollar transactions are either cleared through the Federal Reserve or through U.S. financial institutions, which means </w:t>
      </w:r>
      <w:r w:rsidRPr="000F56A3">
        <w:rPr>
          <w:rStyle w:val="StyleUnderline"/>
          <w:highlight w:val="cyan"/>
        </w:rPr>
        <w:t>foreigners depend</w:t>
      </w:r>
      <w:r w:rsidRPr="000F56A3">
        <w:rPr>
          <w:rStyle w:val="StyleUnderline"/>
        </w:rPr>
        <w:t xml:space="preserve"> </w:t>
      </w:r>
      <w:r w:rsidRPr="000F56A3">
        <w:rPr>
          <w:rStyle w:val="StyleUnderline"/>
          <w:highlight w:val="cyan"/>
        </w:rPr>
        <w:t>on</w:t>
      </w:r>
      <w:r w:rsidRPr="000F56A3">
        <w:rPr>
          <w:rStyle w:val="StyleUnderline"/>
        </w:rPr>
        <w:t xml:space="preserve"> the </w:t>
      </w:r>
      <w:r w:rsidRPr="000F56A3">
        <w:rPr>
          <w:rStyle w:val="Emphasis"/>
          <w:highlight w:val="cyan"/>
        </w:rPr>
        <w:t>U.S. financial infra</w:t>
      </w:r>
      <w:r w:rsidRPr="000F56A3">
        <w:rPr>
          <w:rStyle w:val="Emphasis"/>
        </w:rPr>
        <w:t>structure</w:t>
      </w:r>
      <w:r w:rsidRPr="000F56A3">
        <w:rPr>
          <w:rStyle w:val="StyleUnderline"/>
        </w:rPr>
        <w:t xml:space="preserve"> when settling dollar transactions. The United States’ ability to turn off the tap on foreign banks’ dollar funding </w:t>
      </w:r>
      <w:r w:rsidRPr="000F56A3">
        <w:rPr>
          <w:rStyle w:val="StyleUnderline"/>
          <w:highlight w:val="cyan"/>
        </w:rPr>
        <w:t xml:space="preserve">can inflict </w:t>
      </w:r>
      <w:r w:rsidRPr="000F56A3">
        <w:rPr>
          <w:rStyle w:val="Emphasis"/>
          <w:highlight w:val="cyan"/>
        </w:rPr>
        <w:t>significant costs</w:t>
      </w:r>
      <w:r w:rsidRPr="000F56A3">
        <w:rPr>
          <w:rStyle w:val="StyleUnderline"/>
          <w:highlight w:val="cyan"/>
        </w:rPr>
        <w:t xml:space="preserve"> on those who </w:t>
      </w:r>
      <w:r w:rsidRPr="000F56A3">
        <w:rPr>
          <w:rStyle w:val="Emphasis"/>
          <w:highlight w:val="cyan"/>
        </w:rPr>
        <w:t>evade compliance</w:t>
      </w:r>
      <w:r w:rsidRPr="000F56A3">
        <w:rPr>
          <w:rStyle w:val="StyleUnderline"/>
          <w:highlight w:val="cyan"/>
        </w:rPr>
        <w:t xml:space="preserve"> with U.S. sanctions</w:t>
      </w:r>
      <w:r w:rsidRPr="006761CA">
        <w:rPr>
          <w:sz w:val="16"/>
        </w:rPr>
        <w:t>, given this extraterritorial reach.</w:t>
      </w:r>
    </w:p>
    <w:p w:rsidR="0004304B" w:rsidRPr="006761CA" w:rsidRDefault="0004304B" w:rsidP="0004304B">
      <w:pPr>
        <w:rPr>
          <w:sz w:val="16"/>
        </w:rPr>
      </w:pPr>
      <w:r w:rsidRPr="000F56A3">
        <w:rPr>
          <w:rStyle w:val="StyleUnderline"/>
        </w:rPr>
        <w:t xml:space="preserve">Global dollar dependence provides the U.S. government with a </w:t>
      </w:r>
      <w:r w:rsidRPr="000F56A3">
        <w:rPr>
          <w:rStyle w:val="Emphasis"/>
        </w:rPr>
        <w:t>powerful lever</w:t>
      </w:r>
      <w:r w:rsidRPr="000F56A3">
        <w:rPr>
          <w:rStyle w:val="StyleUnderline"/>
        </w:rPr>
        <w:t xml:space="preserve"> to police geopolitical behavior </w:t>
      </w:r>
      <w:r w:rsidRPr="000F56A3">
        <w:rPr>
          <w:rStyle w:val="Emphasis"/>
        </w:rPr>
        <w:t>without intervening militarily</w:t>
      </w:r>
      <w:r w:rsidRPr="006761CA">
        <w:rPr>
          <w:sz w:val="16"/>
        </w:rPr>
        <w:t>. The U.S. has, for instance, sought to thwart Iran’s bid for regional hegemony, particularly its development of nuclear weapons and missile programs, not only by sanctioning Iran but by imposing secondary financial sanctions on countries dealing with Iran.</w:t>
      </w:r>
    </w:p>
    <w:p w:rsidR="0004304B" w:rsidRPr="006761CA" w:rsidRDefault="0004304B" w:rsidP="0004304B">
      <w:pPr>
        <w:rPr>
          <w:sz w:val="16"/>
        </w:rPr>
      </w:pPr>
      <w:r w:rsidRPr="006761CA">
        <w:rPr>
          <w:sz w:val="16"/>
        </w:rPr>
        <w:t xml:space="preserve">With significant U.S. dollar holdings, </w:t>
      </w:r>
      <w:r w:rsidRPr="000F56A3">
        <w:rPr>
          <w:rStyle w:val="Emphasis"/>
          <w:highlight w:val="cyan"/>
        </w:rPr>
        <w:t>China is particularly vulnerable to dollar deterrence</w:t>
      </w:r>
      <w:r w:rsidRPr="006761CA">
        <w:rPr>
          <w:sz w:val="16"/>
        </w:rPr>
        <w:t xml:space="preserve">. If China cannot access dollars, </w:t>
      </w:r>
      <w:r w:rsidRPr="000F56A3">
        <w:rPr>
          <w:rStyle w:val="StyleUnderline"/>
          <w:highlight w:val="cyan"/>
        </w:rPr>
        <w:t xml:space="preserve">this could </w:t>
      </w:r>
      <w:r w:rsidRPr="000F56A3">
        <w:rPr>
          <w:rStyle w:val="Emphasis"/>
          <w:highlight w:val="cyan"/>
        </w:rPr>
        <w:t>jeopardize its B</w:t>
      </w:r>
      <w:r w:rsidRPr="000F56A3">
        <w:rPr>
          <w:rStyle w:val="StyleUnderline"/>
        </w:rPr>
        <w:t xml:space="preserve">elt and </w:t>
      </w:r>
      <w:r w:rsidRPr="000F56A3">
        <w:rPr>
          <w:rStyle w:val="Emphasis"/>
          <w:highlight w:val="cyan"/>
        </w:rPr>
        <w:t>R</w:t>
      </w:r>
      <w:r w:rsidRPr="000F56A3">
        <w:rPr>
          <w:rStyle w:val="StyleUnderline"/>
        </w:rPr>
        <w:t xml:space="preserve">oad </w:t>
      </w:r>
      <w:r w:rsidRPr="000F56A3">
        <w:rPr>
          <w:rStyle w:val="Emphasis"/>
          <w:highlight w:val="cyan"/>
        </w:rPr>
        <w:t>I</w:t>
      </w:r>
      <w:r w:rsidRPr="000F56A3">
        <w:rPr>
          <w:rStyle w:val="StyleUnderline"/>
        </w:rPr>
        <w:t xml:space="preserve">nitiative, a </w:t>
      </w:r>
      <w:r w:rsidRPr="000F56A3">
        <w:rPr>
          <w:rStyle w:val="Emphasis"/>
        </w:rPr>
        <w:t>cornerstone</w:t>
      </w:r>
      <w:r w:rsidRPr="000F56A3">
        <w:rPr>
          <w:rStyle w:val="StyleUnderline"/>
        </w:rPr>
        <w:t xml:space="preserve"> of Beijing’s global ambitions</w:t>
      </w:r>
      <w:r w:rsidRPr="006761CA">
        <w:rPr>
          <w:sz w:val="16"/>
        </w:rPr>
        <w:t>. The latest political rift involving dollar deterrence involves China’s alleged human rights abuses. In addition to targeting officials who allegedly suppressed democratization protests in Hong Kong, Washington is now targeting officials it has identified as participating in reported human rights abuses toward Muslim Uyghurs. The latest U.S. sanctions were announced shortly after Secretary of State Antony Blinken’s fraught meeting in Alaska with Chinese Foreign Minister Wang Yi on March 18.</w:t>
      </w:r>
    </w:p>
    <w:p w:rsidR="0004304B" w:rsidRPr="00ED58D4" w:rsidRDefault="0004304B" w:rsidP="0004304B">
      <w:pPr>
        <w:pStyle w:val="Heading4"/>
      </w:pPr>
      <w:r>
        <w:t>Dollar heg key to upholding the LIO</w:t>
      </w:r>
    </w:p>
    <w:p w:rsidR="0004304B" w:rsidRDefault="0004304B" w:rsidP="0004304B">
      <w:r>
        <w:t xml:space="preserve">Dr. Carla </w:t>
      </w:r>
      <w:r w:rsidRPr="00ED58D4">
        <w:rPr>
          <w:rStyle w:val="Style13ptBold"/>
        </w:rPr>
        <w:t>Norrlof 6/8</w:t>
      </w:r>
      <w:r>
        <w:t xml:space="preserve">, she is a nonresident senior fellow with the Atlantic Council’s center and her research is on theories of international cooperation with a special focus on great powers particularly US hegemony, 6/8/2023, “Dolar Dominance: Preserving the US dollar’s status as the global reserve currency”, Atlantic Council, </w:t>
      </w:r>
      <w:r w:rsidRPr="00450D14">
        <w:t>https://www.atlanticcouncil.org/commentary/testimony/dollar-dominance-preserving-the-us-dollars-status-as-the-global-reserve-currency/</w:t>
      </w:r>
      <w:r>
        <w:t>) //KC</w:t>
      </w:r>
    </w:p>
    <w:p w:rsidR="0004304B" w:rsidRPr="00C1615A" w:rsidRDefault="0004304B" w:rsidP="0004304B">
      <w:pPr>
        <w:rPr>
          <w:u w:val="single"/>
        </w:rPr>
      </w:pPr>
      <w:r w:rsidRPr="0078319A">
        <w:rPr>
          <w:sz w:val="10"/>
        </w:rPr>
        <w:t xml:space="preserve">Dear Committee Members, thank you Chairman Luetkemeyer and Ranking Member Beaty for inviting me to testify on the important topic of dollar dominance and the preservation of the dollar’s status as a global reserve currency. I am honored. Despite numerous challenges, </w:t>
      </w:r>
      <w:r w:rsidRPr="00C44BDA">
        <w:rPr>
          <w:highlight w:val="cyan"/>
          <w:u w:val="single"/>
        </w:rPr>
        <w:t>dollar dominance has persisted</w:t>
      </w:r>
      <w:r w:rsidRPr="00C1615A">
        <w:rPr>
          <w:u w:val="single"/>
        </w:rPr>
        <w:t xml:space="preserve"> for nearly eighty years. Why does the dollar continue to play such a prominent role, is the dollar likely to reign supreme over the long term, and what are the most important threats on the horizon?</w:t>
      </w:r>
    </w:p>
    <w:p w:rsidR="0004304B" w:rsidRPr="00C1615A" w:rsidRDefault="0004304B" w:rsidP="0004304B">
      <w:pPr>
        <w:rPr>
          <w:u w:val="single"/>
        </w:rPr>
      </w:pPr>
      <w:r w:rsidRPr="00C1615A">
        <w:rPr>
          <w:u w:val="single"/>
        </w:rPr>
        <w:t xml:space="preserve">The extent of </w:t>
      </w:r>
      <w:r w:rsidRPr="00C44BDA">
        <w:rPr>
          <w:highlight w:val="cyan"/>
          <w:u w:val="single"/>
        </w:rPr>
        <w:t xml:space="preserve">US dollar dominance </w:t>
      </w:r>
      <w:r w:rsidRPr="00C1615A">
        <w:rPr>
          <w:u w:val="single"/>
        </w:rPr>
        <w:t xml:space="preserve">and its preservation </w:t>
      </w:r>
      <w:r w:rsidRPr="00C44BDA">
        <w:rPr>
          <w:highlight w:val="cyan"/>
          <w:u w:val="single"/>
        </w:rPr>
        <w:t xml:space="preserve">has become a </w:t>
      </w:r>
      <w:r w:rsidRPr="00C1615A">
        <w:rPr>
          <w:u w:val="single"/>
        </w:rPr>
        <w:t xml:space="preserve">principal </w:t>
      </w:r>
      <w:r w:rsidRPr="00C44BDA">
        <w:rPr>
          <w:highlight w:val="cyan"/>
          <w:u w:val="single"/>
        </w:rPr>
        <w:t>theater for</w:t>
      </w:r>
      <w:r w:rsidRPr="00C1615A">
        <w:rPr>
          <w:u w:val="single"/>
        </w:rPr>
        <w:t xml:space="preserve"> the great power </w:t>
      </w:r>
      <w:r w:rsidRPr="00C44BDA">
        <w:rPr>
          <w:highlight w:val="cyan"/>
          <w:u w:val="single"/>
        </w:rPr>
        <w:t>struggle between the U</w:t>
      </w:r>
      <w:r w:rsidRPr="00C1615A">
        <w:rPr>
          <w:u w:val="single"/>
        </w:rPr>
        <w:t xml:space="preserve">nited </w:t>
      </w:r>
      <w:r w:rsidRPr="00C44BDA">
        <w:rPr>
          <w:highlight w:val="cyan"/>
          <w:u w:val="single"/>
        </w:rPr>
        <w:t>S</w:t>
      </w:r>
      <w:r w:rsidRPr="00C1615A">
        <w:rPr>
          <w:u w:val="single"/>
        </w:rPr>
        <w:t xml:space="preserve">tates, </w:t>
      </w:r>
      <w:r w:rsidRPr="00C44BDA">
        <w:rPr>
          <w:highlight w:val="cyan"/>
          <w:u w:val="single"/>
        </w:rPr>
        <w:t>China</w:t>
      </w:r>
      <w:r w:rsidRPr="00C1615A">
        <w:rPr>
          <w:u w:val="single"/>
        </w:rPr>
        <w:t xml:space="preserve">, </w:t>
      </w:r>
      <w:r w:rsidRPr="00C44BDA">
        <w:rPr>
          <w:highlight w:val="cyan"/>
          <w:u w:val="single"/>
        </w:rPr>
        <w:t>and Russia</w:t>
      </w:r>
      <w:r w:rsidRPr="00C1615A">
        <w:rPr>
          <w:u w:val="single"/>
        </w:rPr>
        <w:t>—p</w:t>
      </w:r>
      <w:r w:rsidRPr="00C44BDA">
        <w:rPr>
          <w:highlight w:val="cyan"/>
          <w:u w:val="single"/>
        </w:rPr>
        <w:t xml:space="preserve">lacing the future of liberal international order in </w:t>
      </w:r>
      <w:r w:rsidRPr="00C1615A">
        <w:rPr>
          <w:u w:val="single"/>
        </w:rPr>
        <w:t xml:space="preserve">the </w:t>
      </w:r>
      <w:r w:rsidRPr="00C44BDA">
        <w:rPr>
          <w:highlight w:val="cyan"/>
          <w:u w:val="single"/>
        </w:rPr>
        <w:t>balance</w:t>
      </w:r>
      <w:r w:rsidRPr="00C1615A">
        <w:rPr>
          <w:u w:val="single"/>
        </w:rPr>
        <w:t xml:space="preserve">. </w:t>
      </w:r>
      <w:r w:rsidRPr="00C44BDA">
        <w:rPr>
          <w:rStyle w:val="Emphasis"/>
          <w:highlight w:val="cyan"/>
        </w:rPr>
        <w:t>The dollar is the only truly global currency</w:t>
      </w:r>
      <w:r w:rsidRPr="00C1615A">
        <w:rPr>
          <w:u w:val="single"/>
        </w:rPr>
        <w:t xml:space="preserve"> in the world, </w:t>
      </w:r>
      <w:r w:rsidRPr="00C44BDA">
        <w:rPr>
          <w:highlight w:val="cyan"/>
          <w:u w:val="single"/>
        </w:rPr>
        <w:t xml:space="preserve">and is </w:t>
      </w:r>
      <w:r w:rsidRPr="00C1615A">
        <w:rPr>
          <w:u w:val="single"/>
        </w:rPr>
        <w:t xml:space="preserve">widely </w:t>
      </w:r>
      <w:r w:rsidRPr="00C44BDA">
        <w:rPr>
          <w:highlight w:val="cyan"/>
          <w:u w:val="single"/>
        </w:rPr>
        <w:t>used for transactions</w:t>
      </w:r>
      <w:r w:rsidRPr="00C1615A">
        <w:rPr>
          <w:u w:val="single"/>
        </w:rPr>
        <w:t xml:space="preserve">, </w:t>
      </w:r>
      <w:r w:rsidRPr="00C44BDA">
        <w:rPr>
          <w:highlight w:val="cyan"/>
          <w:u w:val="single"/>
        </w:rPr>
        <w:t>pricing</w:t>
      </w:r>
      <w:r w:rsidRPr="00C1615A">
        <w:rPr>
          <w:u w:val="single"/>
        </w:rPr>
        <w:t xml:space="preserve">, </w:t>
      </w:r>
      <w:r w:rsidRPr="00C44BDA">
        <w:rPr>
          <w:highlight w:val="cyan"/>
          <w:u w:val="single"/>
        </w:rPr>
        <w:t>settlement</w:t>
      </w:r>
      <w:r w:rsidRPr="00C1615A">
        <w:rPr>
          <w:u w:val="single"/>
        </w:rPr>
        <w:t xml:space="preserve">, and </w:t>
      </w:r>
      <w:r w:rsidRPr="00C44BDA">
        <w:rPr>
          <w:highlight w:val="cyan"/>
          <w:u w:val="single"/>
        </w:rPr>
        <w:t>investment</w:t>
      </w:r>
      <w:r w:rsidRPr="00C1615A">
        <w:rPr>
          <w:u w:val="single"/>
        </w:rPr>
        <w:t xml:space="preserve"> by governments and private actors outside the United States. These </w:t>
      </w:r>
      <w:r w:rsidRPr="00C44BDA">
        <w:rPr>
          <w:highlight w:val="cyan"/>
          <w:u w:val="single"/>
        </w:rPr>
        <w:t>roles offer the U</w:t>
      </w:r>
      <w:r w:rsidRPr="00C1615A">
        <w:rPr>
          <w:u w:val="single"/>
        </w:rPr>
        <w:t xml:space="preserve">nited </w:t>
      </w:r>
      <w:r w:rsidRPr="00C44BDA">
        <w:rPr>
          <w:highlight w:val="cyan"/>
          <w:u w:val="single"/>
        </w:rPr>
        <w:t>S</w:t>
      </w:r>
      <w:r w:rsidRPr="00C1615A">
        <w:rPr>
          <w:u w:val="single"/>
        </w:rPr>
        <w:t xml:space="preserve">tates economic, political, and social </w:t>
      </w:r>
      <w:r w:rsidRPr="00C44BDA">
        <w:rPr>
          <w:highlight w:val="cyan"/>
          <w:u w:val="single"/>
        </w:rPr>
        <w:t>privileges</w:t>
      </w:r>
      <w:r w:rsidRPr="00C1615A">
        <w:rPr>
          <w:u w:val="single"/>
        </w:rPr>
        <w:t xml:space="preserve">. Economically, Americans benefit from the ease and convenience of transacting in dollars, from seigniorage, monetary flexibility, and safe-haven benefits in times crisis. </w:t>
      </w:r>
      <w:r w:rsidRPr="00C1615A">
        <w:rPr>
          <w:rStyle w:val="Emphasis"/>
        </w:rPr>
        <w:t xml:space="preserve">Politically, </w:t>
      </w:r>
      <w:r w:rsidRPr="00C44BDA">
        <w:rPr>
          <w:rStyle w:val="Emphasis"/>
          <w:highlight w:val="cyan"/>
        </w:rPr>
        <w:t>the dollar offers the U</w:t>
      </w:r>
      <w:r w:rsidRPr="00C1615A">
        <w:rPr>
          <w:rStyle w:val="Emphasis"/>
        </w:rPr>
        <w:t>nited</w:t>
      </w:r>
      <w:r w:rsidRPr="00C44BDA">
        <w:rPr>
          <w:rStyle w:val="Emphasis"/>
          <w:highlight w:val="cyan"/>
        </w:rPr>
        <w:t xml:space="preserve"> S</w:t>
      </w:r>
      <w:r w:rsidRPr="00C1615A">
        <w:rPr>
          <w:rStyle w:val="Emphasis"/>
        </w:rPr>
        <w:t>tates</w:t>
      </w:r>
      <w:r w:rsidRPr="00C44BDA">
        <w:rPr>
          <w:rStyle w:val="Emphasis"/>
          <w:highlight w:val="cyan"/>
        </w:rPr>
        <w:t xml:space="preserve"> a</w:t>
      </w:r>
      <w:r w:rsidRPr="00C1615A">
        <w:rPr>
          <w:rStyle w:val="Emphasis"/>
        </w:rPr>
        <w:t xml:space="preserve"> non-military </w:t>
      </w:r>
      <w:r w:rsidRPr="00C44BDA">
        <w:rPr>
          <w:rStyle w:val="Emphasis"/>
          <w:highlight w:val="cyan"/>
        </w:rPr>
        <w:t>instrument of coercion</w:t>
      </w:r>
      <w:r w:rsidRPr="00C1615A">
        <w:rPr>
          <w:rStyle w:val="Emphasis"/>
        </w:rPr>
        <w:t xml:space="preserve"> with which </w:t>
      </w:r>
      <w:r w:rsidRPr="00C44BDA">
        <w:rPr>
          <w:rStyle w:val="Emphasis"/>
          <w:highlight w:val="cyan"/>
        </w:rPr>
        <w:t>to police international order</w:t>
      </w:r>
      <w:r w:rsidRPr="00C1615A">
        <w:rPr>
          <w:u w:val="single"/>
        </w:rPr>
        <w:t>. Socially, the United States gains status and prestige. Preserving the dollar’s status as the global currency is therefore in the United States’ interest, and potentially in other countries’ interest.</w:t>
      </w:r>
    </w:p>
    <w:p w:rsidR="0004304B" w:rsidRPr="00C1615A" w:rsidRDefault="0004304B" w:rsidP="0004304B">
      <w:pPr>
        <w:rPr>
          <w:u w:val="single"/>
        </w:rPr>
      </w:pPr>
      <w:r w:rsidRPr="00C1615A">
        <w:rPr>
          <w:u w:val="single"/>
        </w:rPr>
        <w:t xml:space="preserve">Dollar dominance refers to the disproportionate use of dollars in the world economy, a condition which has prevailed during the entire postwar era. The absolute dominance of the dollar is unlikely to change in decades to come, though the dollar’s relative dominance has receded from peak levels. Even though the dollar remains dominant, </w:t>
      </w:r>
      <w:r w:rsidRPr="00C44BDA">
        <w:rPr>
          <w:highlight w:val="cyan"/>
          <w:u w:val="single"/>
        </w:rPr>
        <w:t xml:space="preserve">a </w:t>
      </w:r>
      <w:r w:rsidRPr="00C1615A">
        <w:rPr>
          <w:u w:val="single"/>
        </w:rPr>
        <w:t xml:space="preserve">relative </w:t>
      </w:r>
      <w:r w:rsidRPr="00C44BDA">
        <w:rPr>
          <w:highlight w:val="cyan"/>
          <w:u w:val="single"/>
        </w:rPr>
        <w:t>weakening of the dollar</w:t>
      </w:r>
      <w:r w:rsidRPr="00C1615A">
        <w:rPr>
          <w:u w:val="single"/>
        </w:rPr>
        <w:t xml:space="preserve">’s status </w:t>
      </w:r>
      <w:r w:rsidRPr="00C44BDA">
        <w:rPr>
          <w:highlight w:val="cyan"/>
          <w:u w:val="single"/>
        </w:rPr>
        <w:t xml:space="preserve">is considered a harbinger of </w:t>
      </w:r>
      <w:r w:rsidRPr="00C1615A">
        <w:rPr>
          <w:u w:val="single"/>
        </w:rPr>
        <w:t xml:space="preserve">the long-term </w:t>
      </w:r>
      <w:r w:rsidRPr="00C44BDA">
        <w:rPr>
          <w:highlight w:val="cyan"/>
          <w:u w:val="single"/>
        </w:rPr>
        <w:t>power shift to the East, hastening the onset of a</w:t>
      </w:r>
      <w:r w:rsidRPr="00C1615A">
        <w:rPr>
          <w:u w:val="single"/>
        </w:rPr>
        <w:t xml:space="preserve"> multipolar </w:t>
      </w:r>
      <w:r w:rsidRPr="00C44BDA">
        <w:rPr>
          <w:highlight w:val="cyan"/>
          <w:u w:val="single"/>
        </w:rPr>
        <w:t>order in which the U</w:t>
      </w:r>
      <w:r w:rsidRPr="00C1615A">
        <w:rPr>
          <w:u w:val="single"/>
        </w:rPr>
        <w:t xml:space="preserve">nited </w:t>
      </w:r>
      <w:r w:rsidRPr="00C44BDA">
        <w:rPr>
          <w:highlight w:val="cyan"/>
          <w:u w:val="single"/>
        </w:rPr>
        <w:t>S</w:t>
      </w:r>
      <w:r w:rsidRPr="00C1615A">
        <w:rPr>
          <w:u w:val="single"/>
        </w:rPr>
        <w:t xml:space="preserve">tates </w:t>
      </w:r>
      <w:r w:rsidRPr="00C44BDA">
        <w:rPr>
          <w:highlight w:val="cyan"/>
          <w:u w:val="single"/>
        </w:rPr>
        <w:t>is less capable and less influential.</w:t>
      </w:r>
    </w:p>
    <w:p w:rsidR="0004304B" w:rsidRPr="0004304B" w:rsidRDefault="0004304B" w:rsidP="0004304B"/>
    <w:p w:rsidR="0004304B" w:rsidRPr="00203B54" w:rsidRDefault="0004304B" w:rsidP="0004304B">
      <w:pPr>
        <w:pStyle w:val="Heading4"/>
        <w:rPr>
          <w:rFonts w:cs="Calibri"/>
        </w:rPr>
      </w:pPr>
      <w:r w:rsidRPr="00203B54">
        <w:rPr>
          <w:rFonts w:cs="Calibri"/>
        </w:rPr>
        <w:t xml:space="preserve">Loosing dollar heg would </w:t>
      </w:r>
      <w:r>
        <w:rPr>
          <w:rFonts w:cs="Calibri"/>
        </w:rPr>
        <w:t xml:space="preserve">cause global economic collapse </w:t>
      </w:r>
    </w:p>
    <w:p w:rsidR="0004304B" w:rsidRPr="00203B54" w:rsidRDefault="0004304B" w:rsidP="0004304B">
      <w:r w:rsidRPr="00203B54">
        <w:t xml:space="preserve">Joshua </w:t>
      </w:r>
      <w:r w:rsidRPr="00203B54">
        <w:rPr>
          <w:rStyle w:val="Style13ptBold"/>
        </w:rPr>
        <w:t>Zoffer 20</w:t>
      </w:r>
      <w:r w:rsidRPr="00203B54">
        <w:t>, student at Yale Law School. His writing on U.S. economic leadership has appeared in the Financial Times, Foreign Affairs, and The National Interest, 2/3/2020, “To End Forever War, Keep the Dollar Globally Dominant,” https://newrepublic.com/article/156417/end-forever-war-keep-dollar-globally-dominant \\am</w:t>
      </w:r>
    </w:p>
    <w:p w:rsidR="0004304B" w:rsidRPr="0078319A" w:rsidRDefault="0004304B" w:rsidP="0004304B">
      <w:pPr>
        <w:rPr>
          <w:sz w:val="12"/>
        </w:rPr>
      </w:pPr>
      <w:r w:rsidRPr="0078319A">
        <w:rPr>
          <w:sz w:val="12"/>
        </w:rPr>
        <w:t xml:space="preserve">It isn’t even clear that the U.S. could “end” the dollar’s dominance, even if it wanted to. The dollar’s use in trade and payments reflects the decisions of many global actors, including but not limited to foreign governments. </w:t>
      </w:r>
      <w:r w:rsidRPr="00C44BDA">
        <w:rPr>
          <w:rStyle w:val="StyleUnderline"/>
          <w:highlight w:val="cyan"/>
        </w:rPr>
        <w:t>Companies and</w:t>
      </w:r>
      <w:r w:rsidRPr="00203B54">
        <w:rPr>
          <w:rStyle w:val="StyleUnderline"/>
        </w:rPr>
        <w:t xml:space="preserve"> financial </w:t>
      </w:r>
      <w:r w:rsidRPr="00C44BDA">
        <w:rPr>
          <w:rStyle w:val="StyleUnderline"/>
          <w:highlight w:val="cyan"/>
        </w:rPr>
        <w:t>institutions</w:t>
      </w:r>
      <w:r w:rsidRPr="00203B54">
        <w:rPr>
          <w:rStyle w:val="StyleUnderline"/>
        </w:rPr>
        <w:t xml:space="preserve"> overwhelmingly </w:t>
      </w:r>
      <w:r w:rsidRPr="00C44BDA">
        <w:rPr>
          <w:rStyle w:val="StyleUnderline"/>
          <w:highlight w:val="cyan"/>
        </w:rPr>
        <w:t>choose to use dollars because</w:t>
      </w:r>
      <w:r w:rsidRPr="00203B54">
        <w:rPr>
          <w:rStyle w:val="StyleUnderline"/>
        </w:rPr>
        <w:t xml:space="preserve"> of the </w:t>
      </w:r>
      <w:r w:rsidRPr="00C44BDA">
        <w:rPr>
          <w:rStyle w:val="StyleUnderline"/>
          <w:highlight w:val="cyan"/>
        </w:rPr>
        <w:t>unrivaled depth and liquidity of the dollar</w:t>
      </w:r>
      <w:r w:rsidRPr="00203B54">
        <w:rPr>
          <w:rStyle w:val="StyleUnderline"/>
        </w:rPr>
        <w:t xml:space="preserve"> financial market; at present, </w:t>
      </w:r>
      <w:r w:rsidRPr="00C44BDA">
        <w:rPr>
          <w:rStyle w:val="StyleUnderline"/>
          <w:highlight w:val="cyan"/>
        </w:rPr>
        <w:t>no other currency is ready to play this role</w:t>
      </w:r>
      <w:r w:rsidRPr="00203B54">
        <w:rPr>
          <w:rStyle w:val="StyleUnderline"/>
        </w:rPr>
        <w:t xml:space="preserve">. The </w:t>
      </w:r>
      <w:r w:rsidRPr="00C44BDA">
        <w:rPr>
          <w:rStyle w:val="StyleUnderline"/>
          <w:highlight w:val="cyan"/>
        </w:rPr>
        <w:t>only way</w:t>
      </w:r>
      <w:r w:rsidRPr="00203B54">
        <w:rPr>
          <w:rStyle w:val="StyleUnderline"/>
        </w:rPr>
        <w:t xml:space="preserve"> the U.S. </w:t>
      </w:r>
      <w:r w:rsidRPr="00C44BDA">
        <w:rPr>
          <w:rStyle w:val="StyleUnderline"/>
          <w:highlight w:val="cyan"/>
        </w:rPr>
        <w:t>could change</w:t>
      </w:r>
      <w:r w:rsidRPr="00203B54">
        <w:rPr>
          <w:rStyle w:val="StyleUnderline"/>
        </w:rPr>
        <w:t xml:space="preserve"> this </w:t>
      </w:r>
      <w:r w:rsidRPr="00C44BDA">
        <w:rPr>
          <w:rStyle w:val="StyleUnderline"/>
          <w:highlight w:val="cyan"/>
        </w:rPr>
        <w:t>would be</w:t>
      </w:r>
      <w:r w:rsidRPr="00203B54">
        <w:rPr>
          <w:rStyle w:val="StyleUnderline"/>
        </w:rPr>
        <w:t xml:space="preserve"> to dramatically </w:t>
      </w:r>
      <w:r w:rsidRPr="00C44BDA">
        <w:rPr>
          <w:rStyle w:val="StyleUnderline"/>
          <w:highlight w:val="cyan"/>
        </w:rPr>
        <w:t>contract its borrowing</w:t>
      </w:r>
      <w:r w:rsidRPr="00203B54">
        <w:rPr>
          <w:rStyle w:val="StyleUnderline"/>
        </w:rPr>
        <w:t xml:space="preserve">, which </w:t>
      </w:r>
      <w:r w:rsidRPr="00C44BDA">
        <w:rPr>
          <w:rStyle w:val="StyleUnderline"/>
          <w:highlight w:val="cyan"/>
        </w:rPr>
        <w:t>would</w:t>
      </w:r>
      <w:r w:rsidRPr="00203B54">
        <w:rPr>
          <w:rStyle w:val="StyleUnderline"/>
        </w:rPr>
        <w:t xml:space="preserve"> likely </w:t>
      </w:r>
      <w:r w:rsidRPr="00C44BDA">
        <w:rPr>
          <w:rStyle w:val="StyleUnderline"/>
          <w:highlight w:val="cyan"/>
        </w:rPr>
        <w:t>cause a global recession</w:t>
      </w:r>
      <w:r w:rsidRPr="00203B54">
        <w:rPr>
          <w:rStyle w:val="StyleUnderline"/>
        </w:rPr>
        <w:t>.</w:t>
      </w:r>
    </w:p>
    <w:p w:rsidR="0004304B" w:rsidRPr="00203B54" w:rsidRDefault="0004304B" w:rsidP="0004304B">
      <w:pPr>
        <w:rPr>
          <w:rStyle w:val="StyleUnderline"/>
        </w:rPr>
      </w:pPr>
      <w:r w:rsidRPr="0078319A">
        <w:rPr>
          <w:sz w:val="12"/>
        </w:rPr>
        <w:t xml:space="preserve">Adler and Bessner’s argument </w:t>
      </w:r>
      <w:proofErr w:type="gramStart"/>
      <w:r w:rsidRPr="0078319A">
        <w:rPr>
          <w:sz w:val="12"/>
        </w:rPr>
        <w:t>gets</w:t>
      </w:r>
      <w:proofErr w:type="gramEnd"/>
      <w:r w:rsidRPr="0078319A">
        <w:rPr>
          <w:sz w:val="12"/>
        </w:rPr>
        <w:t xml:space="preserve"> at a dilemma at the heart of international monetary politics. Since Bretton Woods, </w:t>
      </w:r>
      <w:r w:rsidRPr="00203B54">
        <w:rPr>
          <w:rStyle w:val="StyleUnderline"/>
        </w:rPr>
        <w:t xml:space="preserve">the dollar has played two roles that sometimes end up at cross-purposes: It is the </w:t>
      </w:r>
      <w:r w:rsidRPr="00C44BDA">
        <w:rPr>
          <w:rStyle w:val="StyleUnderline"/>
          <w:highlight w:val="cyan"/>
        </w:rPr>
        <w:t>domestic money for the U.S. and</w:t>
      </w:r>
      <w:r w:rsidRPr="00203B54">
        <w:rPr>
          <w:rStyle w:val="StyleUnderline"/>
        </w:rPr>
        <w:t xml:space="preserve"> the </w:t>
      </w:r>
      <w:r w:rsidRPr="00C44BDA">
        <w:rPr>
          <w:rStyle w:val="StyleUnderline"/>
          <w:highlight w:val="cyan"/>
        </w:rPr>
        <w:t>international unit</w:t>
      </w:r>
      <w:r w:rsidRPr="00203B54">
        <w:rPr>
          <w:rStyle w:val="StyleUnderline"/>
        </w:rPr>
        <w:t xml:space="preserve"> of account </w:t>
      </w:r>
      <w:r w:rsidRPr="00C44BDA">
        <w:rPr>
          <w:rStyle w:val="StyleUnderline"/>
          <w:highlight w:val="cyan"/>
        </w:rPr>
        <w:t>for the globalized economy</w:t>
      </w:r>
      <w:r w:rsidRPr="0078319A">
        <w:rPr>
          <w:sz w:val="12"/>
        </w:rPr>
        <w:t xml:space="preserve">. No other country has been willing to allow its currency to be used in this way (or issued a currency capable of it). </w:t>
      </w:r>
      <w:r w:rsidRPr="00203B54">
        <w:rPr>
          <w:rStyle w:val="StyleUnderline"/>
        </w:rPr>
        <w:t xml:space="preserve">But </w:t>
      </w:r>
      <w:r w:rsidRPr="00C44BDA">
        <w:rPr>
          <w:rStyle w:val="StyleUnderline"/>
          <w:highlight w:val="cyan"/>
        </w:rPr>
        <w:t xml:space="preserve">without some currency playing this role, </w:t>
      </w:r>
      <w:r w:rsidRPr="00C44BDA">
        <w:rPr>
          <w:rStyle w:val="Emphasis"/>
          <w:highlight w:val="cyan"/>
        </w:rPr>
        <w:t>economic globalization</w:t>
      </w:r>
      <w:r w:rsidRPr="00203B54">
        <w:rPr>
          <w:rStyle w:val="Emphasis"/>
        </w:rPr>
        <w:t xml:space="preserve"> as we know it </w:t>
      </w:r>
      <w:r w:rsidRPr="00C44BDA">
        <w:rPr>
          <w:rStyle w:val="Emphasis"/>
          <w:highlight w:val="cyan"/>
        </w:rPr>
        <w:t>cannot continue</w:t>
      </w:r>
      <w:r w:rsidRPr="00203B54">
        <w:rPr>
          <w:rStyle w:val="StyleUnderline"/>
        </w:rPr>
        <w:t>.</w:t>
      </w:r>
    </w:p>
    <w:p w:rsidR="0004304B" w:rsidRPr="0078319A" w:rsidRDefault="0004304B" w:rsidP="0004304B">
      <w:pPr>
        <w:rPr>
          <w:sz w:val="12"/>
        </w:rPr>
      </w:pPr>
      <w:r w:rsidRPr="0078319A">
        <w:rPr>
          <w:sz w:val="12"/>
        </w:rPr>
        <w:t xml:space="preserve">Leaders in Russia, Venezuela, and other nations have spoken with bravado about ending the petrodollar for years but are no closer to making that change a reality. Iran’s Oil Bourse has accomplished little: OPEC still prices its members’ oil in dollars. The petroyuan lacks the market liquidity to compete with the petrodollar. </w:t>
      </w:r>
      <w:r w:rsidRPr="00203B54">
        <w:rPr>
          <w:rStyle w:val="StyleUnderline"/>
        </w:rPr>
        <w:t>Notorious opacity of Chinese financial markets aside, the capitalization of U.S. equity and debt markets is more than four times that of their Chinese counterparts</w:t>
      </w:r>
      <w:r w:rsidRPr="0078319A">
        <w:rPr>
          <w:sz w:val="12"/>
        </w:rPr>
        <w:t xml:space="preserve">. </w:t>
      </w:r>
      <w:r w:rsidRPr="00C44BDA">
        <w:rPr>
          <w:rStyle w:val="Emphasis"/>
          <w:highlight w:val="cyan"/>
        </w:rPr>
        <w:t>De-dollarization is more rhetoric than reality</w:t>
      </w:r>
      <w:r w:rsidRPr="00203B54">
        <w:rPr>
          <w:rStyle w:val="Emphasis"/>
        </w:rPr>
        <w:t>, as it has been for decades.</w:t>
      </w:r>
      <w:r w:rsidRPr="0078319A">
        <w:rPr>
          <w:sz w:val="12"/>
        </w:rPr>
        <w:t xml:space="preserve"> A more multipolar currency system may offer greater stability decades down the road if the U.S. share of global economic output continues to shrink, but we aren’t there yet.</w:t>
      </w:r>
    </w:p>
    <w:p w:rsidR="0004304B" w:rsidRPr="0078319A" w:rsidRDefault="0004304B" w:rsidP="0004304B">
      <w:pPr>
        <w:rPr>
          <w:sz w:val="12"/>
        </w:rPr>
      </w:pPr>
      <w:r w:rsidRPr="00203B54">
        <w:rPr>
          <w:rStyle w:val="StyleUnderline"/>
        </w:rPr>
        <w:t xml:space="preserve">I recently traveled to </w:t>
      </w:r>
      <w:r w:rsidRPr="00C44BDA">
        <w:rPr>
          <w:rStyle w:val="StyleUnderline"/>
          <w:highlight w:val="cyan"/>
        </w:rPr>
        <w:t>Beijing and Tokyo</w:t>
      </w:r>
      <w:r w:rsidRPr="00203B54">
        <w:rPr>
          <w:rStyle w:val="StyleUnderline"/>
        </w:rPr>
        <w:t xml:space="preserve"> to speak with </w:t>
      </w:r>
      <w:r w:rsidRPr="00C44BDA">
        <w:rPr>
          <w:rStyle w:val="StyleUnderline"/>
          <w:highlight w:val="cyan"/>
        </w:rPr>
        <w:t>finance officials</w:t>
      </w:r>
      <w:r w:rsidRPr="00203B54">
        <w:rPr>
          <w:rStyle w:val="StyleUnderline"/>
        </w:rPr>
        <w:t xml:space="preserve"> on exactly this issue. </w:t>
      </w:r>
      <w:r w:rsidRPr="00203B54">
        <w:rPr>
          <w:rStyle w:val="Emphasis"/>
        </w:rPr>
        <w:t xml:space="preserve">All </w:t>
      </w:r>
      <w:r w:rsidRPr="00C44BDA">
        <w:rPr>
          <w:rStyle w:val="Emphasis"/>
          <w:highlight w:val="cyan"/>
        </w:rPr>
        <w:t>agreed</w:t>
      </w:r>
      <w:r w:rsidRPr="00203B54">
        <w:rPr>
          <w:rStyle w:val="Emphasis"/>
        </w:rPr>
        <w:t xml:space="preserve"> that for the foreseeable future, </w:t>
      </w:r>
      <w:r w:rsidRPr="00C44BDA">
        <w:rPr>
          <w:rStyle w:val="Emphasis"/>
          <w:highlight w:val="cyan"/>
        </w:rPr>
        <w:t>getting off the dollar is essentially impossible</w:t>
      </w:r>
      <w:r w:rsidRPr="00203B54">
        <w:rPr>
          <w:rStyle w:val="Emphasis"/>
        </w:rPr>
        <w:t>.</w:t>
      </w:r>
      <w:r w:rsidRPr="0078319A">
        <w:rPr>
          <w:sz w:val="12"/>
        </w:rPr>
        <w:t xml:space="preserve"> In the words of Sun Tianqi, chief accountant of China’s State Administration of Foreign Exchange, which manages China’s dollar reserves, “</w:t>
      </w:r>
      <w:r w:rsidRPr="00203B54">
        <w:rPr>
          <w:rStyle w:val="StyleUnderline"/>
        </w:rPr>
        <w:t xml:space="preserve">the </w:t>
      </w:r>
      <w:r w:rsidRPr="00C44BDA">
        <w:rPr>
          <w:rStyle w:val="StyleUnderline"/>
          <w:highlight w:val="cyan"/>
        </w:rPr>
        <w:t>role of</w:t>
      </w:r>
      <w:r w:rsidRPr="00203B54">
        <w:rPr>
          <w:rStyle w:val="StyleUnderline"/>
        </w:rPr>
        <w:t xml:space="preserve"> [a] </w:t>
      </w:r>
      <w:r w:rsidRPr="00C44BDA">
        <w:rPr>
          <w:rStyle w:val="StyleUnderline"/>
          <w:highlight w:val="cyan"/>
        </w:rPr>
        <w:t>currency is</w:t>
      </w:r>
      <w:r w:rsidRPr="00203B54">
        <w:rPr>
          <w:rStyle w:val="StyleUnderline"/>
        </w:rPr>
        <w:t xml:space="preserve"> mostly </w:t>
      </w:r>
      <w:r w:rsidRPr="00C44BDA">
        <w:rPr>
          <w:rStyle w:val="StyleUnderline"/>
          <w:highlight w:val="cyan"/>
        </w:rPr>
        <w:t>determined by markets, not governments</w:t>
      </w:r>
      <w:r w:rsidRPr="00203B54">
        <w:rPr>
          <w:rStyle w:val="StyleUnderline"/>
        </w:rPr>
        <w:t>. Governments cannot simply choose to end [the] dollar’s role.”</w:t>
      </w:r>
    </w:p>
    <w:p w:rsidR="0004304B" w:rsidRPr="00203B54" w:rsidRDefault="0004304B" w:rsidP="0004304B">
      <w:pPr>
        <w:rPr>
          <w:b/>
          <w:iCs/>
          <w:u w:val="single"/>
        </w:rPr>
      </w:pPr>
      <w:r w:rsidRPr="00203B54">
        <w:rPr>
          <w:rStyle w:val="Emphasis"/>
        </w:rPr>
        <w:t xml:space="preserve">The </w:t>
      </w:r>
      <w:r w:rsidRPr="00C44BDA">
        <w:rPr>
          <w:rStyle w:val="Emphasis"/>
          <w:highlight w:val="cyan"/>
        </w:rPr>
        <w:t>U.S. cannot end the dollar’s dominance, and it shouldn’t want to. Ending forever wars does not require renouncing an exorbitant privilege that</w:t>
      </w:r>
      <w:r w:rsidRPr="00203B54">
        <w:rPr>
          <w:rStyle w:val="Emphasis"/>
        </w:rPr>
        <w:t xml:space="preserve">, if used properly, </w:t>
      </w:r>
      <w:r w:rsidRPr="00C44BDA">
        <w:rPr>
          <w:rStyle w:val="Emphasis"/>
          <w:highlight w:val="cyan"/>
        </w:rPr>
        <w:t>could be the source of</w:t>
      </w:r>
      <w:r w:rsidRPr="00203B54">
        <w:rPr>
          <w:rStyle w:val="Emphasis"/>
        </w:rPr>
        <w:t xml:space="preserve"> so much </w:t>
      </w:r>
      <w:r w:rsidRPr="00C44BDA">
        <w:rPr>
          <w:rStyle w:val="Emphasis"/>
          <w:highlight w:val="cyan"/>
        </w:rPr>
        <w:t>good</w:t>
      </w:r>
      <w:r w:rsidRPr="00203B54">
        <w:rPr>
          <w:rStyle w:val="Emphasis"/>
        </w:rPr>
        <w:t>.</w:t>
      </w:r>
    </w:p>
    <w:p w:rsidR="0004304B" w:rsidRPr="0078319A" w:rsidRDefault="0004304B" w:rsidP="0004304B">
      <w:pPr>
        <w:rPr>
          <w:sz w:val="12"/>
        </w:rPr>
      </w:pPr>
    </w:p>
    <w:p w:rsidR="0004304B" w:rsidRDefault="0004304B" w:rsidP="0004304B">
      <w:pPr>
        <w:pStyle w:val="Heading3"/>
      </w:pPr>
      <w:r>
        <w:t>1AR – AT: Dollar Hegemony Bad</w:t>
      </w:r>
    </w:p>
    <w:p w:rsidR="0004304B" w:rsidRPr="00203B54" w:rsidRDefault="0004304B" w:rsidP="0004304B">
      <w:pPr>
        <w:pStyle w:val="Heading4"/>
        <w:rPr>
          <w:rFonts w:cs="Calibri"/>
        </w:rPr>
      </w:pPr>
      <w:r w:rsidRPr="00203B54">
        <w:rPr>
          <w:rFonts w:cs="Calibri"/>
        </w:rPr>
        <w:t xml:space="preserve">Dollar heg ends wars </w:t>
      </w:r>
      <w:r>
        <w:rPr>
          <w:rFonts w:cs="Calibri"/>
        </w:rPr>
        <w:t xml:space="preserve">– </w:t>
      </w:r>
      <w:r w:rsidRPr="00203B54">
        <w:rPr>
          <w:rFonts w:cs="Calibri"/>
        </w:rPr>
        <w:t>even if it has been used for bad it should be repurposed not replaced.</w:t>
      </w:r>
    </w:p>
    <w:p w:rsidR="0004304B" w:rsidRPr="00203B54" w:rsidRDefault="0004304B" w:rsidP="0004304B">
      <w:r w:rsidRPr="00203B54">
        <w:t xml:space="preserve">Joshua </w:t>
      </w:r>
      <w:r w:rsidRPr="00203B54">
        <w:rPr>
          <w:rStyle w:val="Style13ptBold"/>
        </w:rPr>
        <w:t>Zoffer 20</w:t>
      </w:r>
      <w:r w:rsidRPr="00203B54">
        <w:t>, student at Yale Law School. His writing on U.S. economic leadership has appeared in the Financial Times, Foreign Affairs, and The National Interest, 2/3/2020, “To End Forever War, Keep the Dollar Globally Dominant,” https://newrepublic.com/article/156417/end-forever-war-keep-dollar-globally-dominant \\am [language change denoted in brackets]</w:t>
      </w:r>
    </w:p>
    <w:p w:rsidR="0004304B" w:rsidRPr="0078319A" w:rsidRDefault="0004304B" w:rsidP="0004304B">
      <w:pPr>
        <w:rPr>
          <w:sz w:val="12"/>
        </w:rPr>
      </w:pPr>
      <w:r w:rsidRPr="00203B54">
        <w:rPr>
          <w:rStyle w:val="StyleUnderline"/>
        </w:rPr>
        <w:t xml:space="preserve">Generations of </w:t>
      </w:r>
      <w:r w:rsidRPr="00C44BDA">
        <w:rPr>
          <w:rStyle w:val="StyleUnderline"/>
          <w:highlight w:val="cyan"/>
        </w:rPr>
        <w:t>American policymakers have been right to protec</w:t>
      </w:r>
      <w:r w:rsidRPr="00203B54">
        <w:rPr>
          <w:rStyle w:val="StyleUnderline"/>
        </w:rPr>
        <w:t xml:space="preserve">t the </w:t>
      </w:r>
      <w:r w:rsidRPr="00C44BDA">
        <w:rPr>
          <w:rStyle w:val="StyleUnderline"/>
          <w:highlight w:val="cyan"/>
        </w:rPr>
        <w:t>dollar’s key currency role</w:t>
      </w:r>
      <w:r w:rsidRPr="00203B54">
        <w:rPr>
          <w:rStyle w:val="StyleUnderline"/>
        </w:rPr>
        <w:t xml:space="preserve"> for economic reasons. Most notably, </w:t>
      </w:r>
      <w:r w:rsidRPr="00C44BDA">
        <w:rPr>
          <w:rStyle w:val="StyleUnderline"/>
          <w:highlight w:val="cyan"/>
        </w:rPr>
        <w:t>dollar heg</w:t>
      </w:r>
      <w:r w:rsidRPr="00203B54">
        <w:rPr>
          <w:rStyle w:val="StyleUnderline"/>
        </w:rPr>
        <w:t xml:space="preserve">emony </w:t>
      </w:r>
      <w:r w:rsidRPr="00C44BDA">
        <w:rPr>
          <w:rStyle w:val="StyleUnderline"/>
          <w:highlight w:val="cyan"/>
        </w:rPr>
        <w:t>affords the U.S. the ability to run large and prolonged budget and</w:t>
      </w:r>
      <w:r w:rsidRPr="00203B54">
        <w:rPr>
          <w:rStyle w:val="StyleUnderline"/>
        </w:rPr>
        <w:t xml:space="preserve"> balance-of-payments </w:t>
      </w:r>
      <w:r w:rsidRPr="00C44BDA">
        <w:rPr>
          <w:rStyle w:val="StyleUnderline"/>
          <w:highlight w:val="cyan"/>
        </w:rPr>
        <w:t>deficits</w:t>
      </w:r>
      <w:r w:rsidRPr="0078319A">
        <w:rPr>
          <w:sz w:val="12"/>
        </w:rPr>
        <w:t xml:space="preserve">. The dollar represents 62 percent of allocated foreign exchange reserves, is used to invoice and settle roughly half of world trade, and accounts for 42 percent of global payments. Because </w:t>
      </w:r>
      <w:r w:rsidRPr="00203B54">
        <w:rPr>
          <w:rStyle w:val="StyleUnderline"/>
        </w:rPr>
        <w:t xml:space="preserve">governments, banks, and businesses worldwide need lots of dollars, </w:t>
      </w:r>
      <w:r w:rsidRPr="00C44BDA">
        <w:rPr>
          <w:rStyle w:val="StyleUnderline"/>
          <w:highlight w:val="cyan"/>
        </w:rPr>
        <w:t>the world market always stands ready to absorb</w:t>
      </w:r>
      <w:r w:rsidRPr="00203B54">
        <w:rPr>
          <w:rStyle w:val="StyleUnderline"/>
        </w:rPr>
        <w:t xml:space="preserve"> new </w:t>
      </w:r>
      <w:r w:rsidRPr="00C44BDA">
        <w:rPr>
          <w:rStyle w:val="StyleUnderline"/>
          <w:highlight w:val="cyan"/>
        </w:rPr>
        <w:t>U.S.-dollar-denominated debt</w:t>
      </w:r>
      <w:r w:rsidRPr="0078319A">
        <w:rPr>
          <w:sz w:val="12"/>
        </w:rPr>
        <w:t xml:space="preserve"> without charging higher interest rates.</w:t>
      </w:r>
    </w:p>
    <w:p w:rsidR="0004304B" w:rsidRPr="0078319A" w:rsidRDefault="0004304B" w:rsidP="0004304B">
      <w:pPr>
        <w:rPr>
          <w:sz w:val="12"/>
        </w:rPr>
      </w:pPr>
      <w:r w:rsidRPr="0078319A">
        <w:rPr>
          <w:sz w:val="12"/>
        </w:rPr>
        <w:t xml:space="preserve">Adler and Bessner correctly point out that </w:t>
      </w:r>
      <w:r w:rsidRPr="00203B54">
        <w:rPr>
          <w:rStyle w:val="Emphasis"/>
        </w:rPr>
        <w:t xml:space="preserve">the rest of the world considers </w:t>
      </w:r>
      <w:r w:rsidRPr="00C44BDA">
        <w:rPr>
          <w:rStyle w:val="Emphasis"/>
          <w:highlight w:val="cyan"/>
        </w:rPr>
        <w:t>the dollar’s role as</w:t>
      </w:r>
      <w:r w:rsidRPr="00203B54">
        <w:rPr>
          <w:rStyle w:val="Emphasis"/>
        </w:rPr>
        <w:t xml:space="preserve"> the world’s reserve currency to be </w:t>
      </w:r>
      <w:r w:rsidRPr="00C44BDA">
        <w:rPr>
          <w:rStyle w:val="Emphasis"/>
          <w:highlight w:val="cyan"/>
        </w:rPr>
        <w:t>an “exorbitant privilege,”</w:t>
      </w:r>
      <w:r w:rsidRPr="0078319A">
        <w:rPr>
          <w:sz w:val="12"/>
        </w:rPr>
        <w:t xml:space="preserve"> a term coined in the 1960s by then French Finance Minister Valéry Giscard D’Estaing. </w:t>
      </w:r>
      <w:r w:rsidRPr="00203B54">
        <w:rPr>
          <w:rStyle w:val="StyleUnderline"/>
        </w:rPr>
        <w:t xml:space="preserve">The ability to spend beyond its means </w:t>
      </w:r>
      <w:r w:rsidRPr="00C44BDA">
        <w:rPr>
          <w:rStyle w:val="StyleUnderline"/>
          <w:highlight w:val="cyan"/>
        </w:rPr>
        <w:t>has enabled the U.S. to fund its</w:t>
      </w:r>
      <w:r w:rsidRPr="00203B54">
        <w:rPr>
          <w:rStyle w:val="StyleUnderline"/>
        </w:rPr>
        <w:t xml:space="preserve"> impressive </w:t>
      </w:r>
      <w:r w:rsidRPr="00C44BDA">
        <w:rPr>
          <w:rStyle w:val="StyleUnderline"/>
          <w:highlight w:val="cyan"/>
        </w:rPr>
        <w:t>military</w:t>
      </w:r>
      <w:r w:rsidRPr="00203B54">
        <w:rPr>
          <w:rStyle w:val="StyleUnderline"/>
        </w:rPr>
        <w:t xml:space="preserve"> might, whether one views that power as the fountainhead of Pax Americana or the source of illegitimate military adventurism.</w:t>
      </w:r>
    </w:p>
    <w:p w:rsidR="0004304B" w:rsidRPr="0078319A" w:rsidRDefault="0004304B" w:rsidP="0004304B">
      <w:pPr>
        <w:rPr>
          <w:sz w:val="12"/>
        </w:rPr>
      </w:pPr>
      <w:r w:rsidRPr="00203B54">
        <w:rPr>
          <w:rStyle w:val="Emphasis"/>
        </w:rPr>
        <w:t xml:space="preserve">But </w:t>
      </w:r>
      <w:r w:rsidRPr="00C44BDA">
        <w:rPr>
          <w:rStyle w:val="Emphasis"/>
          <w:highlight w:val="cyan"/>
        </w:rPr>
        <w:t>these</w:t>
      </w:r>
      <w:r w:rsidRPr="00203B54">
        <w:rPr>
          <w:rStyle w:val="Emphasis"/>
        </w:rPr>
        <w:t xml:space="preserve"> economic </w:t>
      </w:r>
      <w:r w:rsidRPr="00C44BDA">
        <w:rPr>
          <w:rStyle w:val="Emphasis"/>
          <w:highlight w:val="cyan"/>
        </w:rPr>
        <w:t>benefits go beyond</w:t>
      </w:r>
      <w:r w:rsidRPr="00203B54">
        <w:rPr>
          <w:rStyle w:val="Emphasis"/>
        </w:rPr>
        <w:t xml:space="preserve"> just deficits</w:t>
      </w:r>
      <w:r w:rsidRPr="0078319A">
        <w:rPr>
          <w:sz w:val="12"/>
        </w:rPr>
        <w:t>. The demand for dollars also pushes up the dollar’s value against other currencies, enhancing American purchasing power and offering consumers access to imports on the cheap. The dollar’s role also means American firms rarely need to do business in foreign currencies, reducing transaction costs and exchange-rate risks.</w:t>
      </w:r>
    </w:p>
    <w:p w:rsidR="0004304B" w:rsidRPr="0078319A" w:rsidRDefault="0004304B" w:rsidP="0004304B">
      <w:pPr>
        <w:rPr>
          <w:sz w:val="12"/>
        </w:rPr>
      </w:pPr>
      <w:r w:rsidRPr="0078319A">
        <w:rPr>
          <w:sz w:val="12"/>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rsidR="0004304B" w:rsidRPr="0078319A" w:rsidRDefault="0004304B" w:rsidP="0004304B">
      <w:pPr>
        <w:rPr>
          <w:sz w:val="12"/>
        </w:rPr>
      </w:pPr>
      <w:r w:rsidRPr="0078319A">
        <w:rPr>
          <w:sz w:val="12"/>
        </w:rPr>
        <w:t xml:space="preserve">In addition, </w:t>
      </w:r>
      <w:r w:rsidRPr="00203B54">
        <w:rPr>
          <w:rStyle w:val="Emphasis"/>
        </w:rPr>
        <w:t xml:space="preserve">the dollar’s role </w:t>
      </w:r>
      <w:r w:rsidRPr="00C44BDA">
        <w:rPr>
          <w:rStyle w:val="Emphasis"/>
          <w:highlight w:val="cyan"/>
        </w:rPr>
        <w:t>offers a potent alternative to kinetic military action as</w:t>
      </w:r>
      <w:r w:rsidRPr="00203B54">
        <w:rPr>
          <w:rStyle w:val="Emphasis"/>
        </w:rPr>
        <w:t xml:space="preserve"> a </w:t>
      </w:r>
      <w:r w:rsidRPr="00C44BDA">
        <w:rPr>
          <w:rStyle w:val="Emphasis"/>
          <w:highlight w:val="cyan"/>
        </w:rPr>
        <w:t>means of pursuing</w:t>
      </w:r>
      <w:r w:rsidRPr="00203B54">
        <w:rPr>
          <w:rStyle w:val="Emphasis"/>
        </w:rPr>
        <w:t xml:space="preserve"> foreign policy </w:t>
      </w:r>
      <w:r w:rsidRPr="00C44BDA">
        <w:rPr>
          <w:rStyle w:val="Emphasis"/>
          <w:highlight w:val="cyan"/>
        </w:rPr>
        <w:t>objectives</w:t>
      </w:r>
      <w:r w:rsidRPr="0078319A">
        <w:rPr>
          <w:sz w:val="12"/>
        </w:rPr>
        <w:t>. The dollar’s broad use means access to dollar liquidity—which in turn requires access to the U.S. financial system—</w:t>
      </w:r>
      <w:r w:rsidRPr="00203B54">
        <w:rPr>
          <w:rStyle w:val="StyleUnderline"/>
        </w:rPr>
        <w:t xml:space="preserve">is essential for foreign governments and businesses. For foreign banks, especially, </w:t>
      </w:r>
      <w:r w:rsidRPr="00C44BDA">
        <w:rPr>
          <w:rStyle w:val="StyleUnderline"/>
          <w:highlight w:val="cyan"/>
        </w:rPr>
        <w:t>being cut off from dollar access is essentially a death sentence</w:t>
      </w:r>
      <w:r w:rsidRPr="0078319A">
        <w:rPr>
          <w:sz w:val="12"/>
        </w:rPr>
        <w:t>. That makes sanctions that do so a powerful tool in the international arena.</w:t>
      </w:r>
    </w:p>
    <w:p w:rsidR="0004304B" w:rsidRPr="00203B54" w:rsidRDefault="0004304B" w:rsidP="0004304B">
      <w:pPr>
        <w:rPr>
          <w:rStyle w:val="Emphasis"/>
        </w:rPr>
      </w:pPr>
      <w:r w:rsidRPr="0078319A">
        <w:rPr>
          <w:sz w:val="12"/>
        </w:rPr>
        <w:t xml:space="preserve">In 2005, for example, </w:t>
      </w:r>
      <w:r w:rsidRPr="00C44BDA">
        <w:rPr>
          <w:rStyle w:val="StyleUnderline"/>
          <w:highlight w:val="cyan"/>
        </w:rPr>
        <w:t xml:space="preserve">the U.S. used the dollar to strike </w:t>
      </w:r>
      <w:r w:rsidRPr="00203B54">
        <w:rPr>
          <w:rStyle w:val="StyleUnderline"/>
        </w:rPr>
        <w:t xml:space="preserve">a devastating blow against </w:t>
      </w:r>
      <w:r w:rsidRPr="00C44BDA">
        <w:rPr>
          <w:rStyle w:val="StyleUnderline"/>
          <w:highlight w:val="cyan"/>
        </w:rPr>
        <w:t>No</w:t>
      </w:r>
      <w:r w:rsidRPr="00203B54">
        <w:rPr>
          <w:rStyle w:val="StyleUnderline"/>
        </w:rPr>
        <w:t xml:space="preserve">rth </w:t>
      </w:r>
      <w:r w:rsidRPr="00C44BDA">
        <w:rPr>
          <w:rStyle w:val="StyleUnderline"/>
          <w:highlight w:val="cyan"/>
        </w:rPr>
        <w:t>Ko</w:t>
      </w:r>
      <w:r w:rsidRPr="00203B54">
        <w:rPr>
          <w:rStyle w:val="StyleUnderline"/>
        </w:rPr>
        <w:t xml:space="preserve">rea </w:t>
      </w:r>
      <w:r w:rsidRPr="00C44BDA">
        <w:rPr>
          <w:rStyle w:val="StyleUnderline"/>
          <w:highlight w:val="cyan"/>
        </w:rPr>
        <w:t>without</w:t>
      </w:r>
      <w:r w:rsidRPr="00203B54">
        <w:rPr>
          <w:rStyle w:val="StyleUnderline"/>
        </w:rPr>
        <w:t xml:space="preserve"> firing </w:t>
      </w:r>
      <w:r w:rsidRPr="00C44BDA">
        <w:rPr>
          <w:rStyle w:val="StyleUnderline"/>
          <w:highlight w:val="cyan"/>
        </w:rPr>
        <w:t>a single shot</w:t>
      </w:r>
      <w:r w:rsidRPr="00203B54">
        <w:rPr>
          <w:rStyle w:val="StyleUnderline"/>
        </w:rPr>
        <w:t xml:space="preserve"> or even formally enacting sanctions</w:t>
      </w:r>
      <w:r w:rsidRPr="0078319A">
        <w:rPr>
          <w:sz w:val="12"/>
        </w:rPr>
        <w:t xml:space="preserve">. Using authority provided by Section 311 of the Patriot Act, </w:t>
      </w:r>
      <w:r w:rsidRPr="00C44BDA">
        <w:rPr>
          <w:rStyle w:val="StyleUnderline"/>
          <w:highlight w:val="cyan"/>
        </w:rPr>
        <w:t>the D</w:t>
      </w:r>
      <w:r w:rsidRPr="00203B54">
        <w:rPr>
          <w:rStyle w:val="StyleUnderline"/>
        </w:rPr>
        <w:t xml:space="preserve">epartment </w:t>
      </w:r>
      <w:r w:rsidRPr="00C44BDA">
        <w:rPr>
          <w:rStyle w:val="StyleUnderline"/>
          <w:highlight w:val="cyan"/>
        </w:rPr>
        <w:t>o</w:t>
      </w:r>
      <w:r w:rsidRPr="00203B54">
        <w:rPr>
          <w:rStyle w:val="StyleUnderline"/>
        </w:rPr>
        <w:t xml:space="preserve">f the </w:t>
      </w:r>
      <w:r w:rsidRPr="00C44BDA">
        <w:rPr>
          <w:rStyle w:val="StyleUnderline"/>
          <w:highlight w:val="cyan"/>
        </w:rPr>
        <w:t>T</w:t>
      </w:r>
      <w:r w:rsidRPr="00203B54">
        <w:rPr>
          <w:rStyle w:val="StyleUnderline"/>
        </w:rPr>
        <w:t>reasury</w:t>
      </w:r>
      <w:r w:rsidRPr="0078319A">
        <w:rPr>
          <w:sz w:val="12"/>
        </w:rPr>
        <w:t xml:space="preserve"> crippled </w:t>
      </w:r>
      <w:r w:rsidRPr="00203B54">
        <w:rPr>
          <w:rStyle w:val="StyleUnderline"/>
        </w:rPr>
        <w:t>[</w:t>
      </w:r>
      <w:r w:rsidRPr="00C44BDA">
        <w:rPr>
          <w:rStyle w:val="StyleUnderline"/>
          <w:highlight w:val="cyan"/>
        </w:rPr>
        <w:t>destroyed</w:t>
      </w:r>
      <w:r w:rsidRPr="00203B54">
        <w:rPr>
          <w:rStyle w:val="StyleUnderline"/>
        </w:rPr>
        <w:t xml:space="preserve">] </w:t>
      </w:r>
      <w:r w:rsidRPr="00C44BDA">
        <w:rPr>
          <w:rStyle w:val="StyleUnderline"/>
          <w:highlight w:val="cyan"/>
        </w:rPr>
        <w:t>Banco Delta Asia</w:t>
      </w:r>
      <w:r w:rsidRPr="0078319A">
        <w:rPr>
          <w:sz w:val="12"/>
        </w:rPr>
        <w:t xml:space="preserve">, a bank accused of facilitating illegal activity by the North Korean government, </w:t>
      </w:r>
      <w:r w:rsidRPr="00C44BDA">
        <w:rPr>
          <w:rStyle w:val="Emphasis"/>
          <w:highlight w:val="cyan"/>
        </w:rPr>
        <w:t>by</w:t>
      </w:r>
      <w:r w:rsidRPr="00203B54">
        <w:rPr>
          <w:rStyle w:val="Emphasis"/>
        </w:rPr>
        <w:t xml:space="preserve"> merely </w:t>
      </w:r>
      <w:r w:rsidRPr="00C44BDA">
        <w:rPr>
          <w:rStyle w:val="Emphasis"/>
          <w:highlight w:val="cyan"/>
        </w:rPr>
        <w:t>threatening to cut off its access to</w:t>
      </w:r>
      <w:r w:rsidRPr="00203B54">
        <w:rPr>
          <w:rStyle w:val="Emphasis"/>
        </w:rPr>
        <w:t xml:space="preserve"> the </w:t>
      </w:r>
      <w:r w:rsidRPr="00C44BDA">
        <w:rPr>
          <w:rStyle w:val="Emphasis"/>
          <w:highlight w:val="cyan"/>
        </w:rPr>
        <w:t>American financial system</w:t>
      </w:r>
      <w:r w:rsidRPr="00203B54">
        <w:rPr>
          <w:rStyle w:val="Emphasis"/>
        </w:rPr>
        <w:t>.</w:t>
      </w:r>
      <w:r w:rsidRPr="0078319A">
        <w:rPr>
          <w:sz w:val="12"/>
        </w:rPr>
        <w:t xml:space="preserve"> Deposit outflows began within days; within weeks the bank was placed under government administration to avoid a full collapse. </w:t>
      </w:r>
      <w:r w:rsidRPr="00203B54">
        <w:rPr>
          <w:rStyle w:val="Emphasis"/>
        </w:rPr>
        <w:t xml:space="preserve">Pyongyang was hit hard, as </w:t>
      </w:r>
      <w:r w:rsidRPr="00C44BDA">
        <w:rPr>
          <w:rStyle w:val="Emphasis"/>
          <w:highlight w:val="cyan"/>
        </w:rPr>
        <w:t>other banks ceased their business with it</w:t>
      </w:r>
      <w:r w:rsidRPr="00203B54">
        <w:rPr>
          <w:rStyle w:val="Emphasis"/>
        </w:rPr>
        <w:t xml:space="preserve"> to avoid meeting the same fate.</w:t>
      </w:r>
    </w:p>
    <w:p w:rsidR="0004304B" w:rsidRPr="0078319A" w:rsidRDefault="0004304B" w:rsidP="0004304B">
      <w:pPr>
        <w:rPr>
          <w:sz w:val="12"/>
        </w:rPr>
      </w:pPr>
      <w:r w:rsidRPr="0078319A">
        <w:rPr>
          <w:sz w:val="12"/>
        </w:rPr>
        <w:t>Similarly, though the Trump administration has worked hard to undo it</w:t>
      </w:r>
      <w:r w:rsidRPr="00203B54">
        <w:rPr>
          <w:rStyle w:val="StyleUnderline"/>
        </w:rPr>
        <w:t xml:space="preserve">, </w:t>
      </w:r>
      <w:r w:rsidRPr="00C44BDA">
        <w:rPr>
          <w:rStyle w:val="StyleUnderline"/>
          <w:highlight w:val="cyan"/>
        </w:rPr>
        <w:t>the Joint Comprehensive Plan of Action with Iran</w:t>
      </w:r>
      <w:r w:rsidRPr="00203B54">
        <w:rPr>
          <w:rStyle w:val="StyleUnderline"/>
        </w:rPr>
        <w:t xml:space="preserve"> to limit the development of nuclear weapons </w:t>
      </w:r>
      <w:r w:rsidRPr="00C44BDA">
        <w:rPr>
          <w:rStyle w:val="StyleUnderline"/>
          <w:highlight w:val="cyan"/>
        </w:rPr>
        <w:t>was made possible</w:t>
      </w:r>
      <w:r w:rsidRPr="00203B54">
        <w:rPr>
          <w:rStyle w:val="StyleUnderline"/>
        </w:rPr>
        <w:t xml:space="preserve">, in part, </w:t>
      </w:r>
      <w:r w:rsidRPr="00C44BDA">
        <w:rPr>
          <w:rStyle w:val="StyleUnderline"/>
          <w:highlight w:val="cyan"/>
        </w:rPr>
        <w:t>by</w:t>
      </w:r>
      <w:r w:rsidRPr="00203B54">
        <w:rPr>
          <w:rStyle w:val="StyleUnderline"/>
        </w:rPr>
        <w:t xml:space="preserve"> painful </w:t>
      </w:r>
      <w:r w:rsidRPr="00C44BDA">
        <w:rPr>
          <w:rStyle w:val="StyleUnderline"/>
          <w:highlight w:val="cyan"/>
        </w:rPr>
        <w:t>dollar sanctions</w:t>
      </w:r>
      <w:r w:rsidRPr="00203B54">
        <w:rPr>
          <w:rStyle w:val="StyleUnderline"/>
        </w:rPr>
        <w:t xml:space="preserve"> that brought Iran to the table</w:t>
      </w:r>
      <w:r w:rsidRPr="0078319A">
        <w:rPr>
          <w:sz w:val="12"/>
        </w:rPr>
        <w:t xml:space="preserve">. </w:t>
      </w:r>
      <w:r w:rsidRPr="00C44BDA">
        <w:rPr>
          <w:rStyle w:val="Emphasis"/>
          <w:highlight w:val="cyan"/>
        </w:rPr>
        <w:t xml:space="preserve">Far from being </w:t>
      </w:r>
      <w:r w:rsidRPr="00203B54">
        <w:rPr>
          <w:rStyle w:val="Emphasis"/>
        </w:rPr>
        <w:t xml:space="preserve">a proximate </w:t>
      </w:r>
      <w:r w:rsidRPr="00C44BDA">
        <w:rPr>
          <w:rStyle w:val="Emphasis"/>
          <w:highlight w:val="cyan"/>
        </w:rPr>
        <w:t xml:space="preserve">cause of </w:t>
      </w:r>
      <w:r w:rsidRPr="00203B54">
        <w:rPr>
          <w:rStyle w:val="Emphasis"/>
        </w:rPr>
        <w:t xml:space="preserve">military </w:t>
      </w:r>
      <w:r w:rsidRPr="00C44BDA">
        <w:rPr>
          <w:rStyle w:val="Emphasis"/>
          <w:highlight w:val="cyan"/>
        </w:rPr>
        <w:t xml:space="preserve">conflict, the dollar’s </w:t>
      </w:r>
      <w:r w:rsidRPr="00203B54">
        <w:rPr>
          <w:rStyle w:val="Emphasis"/>
        </w:rPr>
        <w:t xml:space="preserve">central </w:t>
      </w:r>
      <w:r w:rsidRPr="00C44BDA">
        <w:rPr>
          <w:rStyle w:val="Emphasis"/>
          <w:highlight w:val="cyan"/>
        </w:rPr>
        <w:t xml:space="preserve">global role has </w:t>
      </w:r>
      <w:r w:rsidRPr="00203B54">
        <w:rPr>
          <w:rStyle w:val="Emphasis"/>
        </w:rPr>
        <w:t xml:space="preserve">often </w:t>
      </w:r>
      <w:r w:rsidRPr="00C44BDA">
        <w:rPr>
          <w:rStyle w:val="Emphasis"/>
          <w:highlight w:val="cyan"/>
        </w:rPr>
        <w:t xml:space="preserve">been used to contain adversaries without military </w:t>
      </w:r>
      <w:r w:rsidRPr="00203B54">
        <w:rPr>
          <w:rStyle w:val="Emphasis"/>
        </w:rPr>
        <w:t>intervention</w:t>
      </w:r>
      <w:r w:rsidRPr="0078319A">
        <w:rPr>
          <w:sz w:val="12"/>
        </w:rPr>
        <w:t>.</w:t>
      </w:r>
    </w:p>
    <w:p w:rsidR="0004304B" w:rsidRDefault="0004304B" w:rsidP="0004304B">
      <w:pPr>
        <w:rPr>
          <w:rStyle w:val="StyleUnderline"/>
        </w:rPr>
      </w:pPr>
      <w:r w:rsidRPr="0078319A">
        <w:rPr>
          <w:sz w:val="12"/>
        </w:rPr>
        <w:t xml:space="preserve">Still, </w:t>
      </w:r>
      <w:r w:rsidRPr="00C44BDA">
        <w:rPr>
          <w:rStyle w:val="StyleUnderline"/>
          <w:highlight w:val="cyan"/>
        </w:rPr>
        <w:t>skeptics are right</w:t>
      </w:r>
      <w:r w:rsidRPr="00203B54">
        <w:rPr>
          <w:rStyle w:val="StyleUnderline"/>
        </w:rPr>
        <w:t xml:space="preserve"> to point out that the dollar’s role </w:t>
      </w:r>
      <w:r w:rsidRPr="00C44BDA">
        <w:rPr>
          <w:rStyle w:val="StyleUnderline"/>
          <w:highlight w:val="cyan"/>
        </w:rPr>
        <w:t>has indirectly funded</w:t>
      </w:r>
      <w:r w:rsidRPr="00203B54">
        <w:rPr>
          <w:rStyle w:val="StyleUnderline"/>
        </w:rPr>
        <w:t xml:space="preserve"> American </w:t>
      </w:r>
      <w:r w:rsidRPr="00C44BDA">
        <w:rPr>
          <w:rStyle w:val="StyleUnderline"/>
          <w:highlight w:val="cyan"/>
        </w:rPr>
        <w:t>interventionism</w:t>
      </w:r>
      <w:r w:rsidRPr="00203B54">
        <w:rPr>
          <w:rStyle w:val="StyleUnderline"/>
        </w:rPr>
        <w:t xml:space="preserve"> and that dollar sanctions have been overused, provoking the ire of American allies</w:t>
      </w:r>
      <w:r w:rsidRPr="0078319A">
        <w:rPr>
          <w:sz w:val="12"/>
        </w:rPr>
        <w:t xml:space="preserve">. </w:t>
      </w:r>
      <w:r w:rsidRPr="00C44BDA">
        <w:rPr>
          <w:rStyle w:val="Emphasis"/>
          <w:highlight w:val="cyan"/>
        </w:rPr>
        <w:t xml:space="preserve">But these </w:t>
      </w:r>
      <w:r w:rsidRPr="00203B54">
        <w:rPr>
          <w:rStyle w:val="Emphasis"/>
        </w:rPr>
        <w:t xml:space="preserve">facts </w:t>
      </w:r>
      <w:r w:rsidRPr="00C44BDA">
        <w:rPr>
          <w:rStyle w:val="Emphasis"/>
          <w:highlight w:val="cyan"/>
        </w:rPr>
        <w:t xml:space="preserve">suggest we should use </w:t>
      </w:r>
      <w:r w:rsidRPr="00203B54">
        <w:rPr>
          <w:rStyle w:val="Emphasis"/>
        </w:rPr>
        <w:t xml:space="preserve">our </w:t>
      </w:r>
      <w:r w:rsidRPr="00C44BDA">
        <w:rPr>
          <w:rStyle w:val="Emphasis"/>
          <w:highlight w:val="cyan"/>
        </w:rPr>
        <w:t xml:space="preserve">dollar power to forge </w:t>
      </w:r>
      <w:r w:rsidRPr="00203B54">
        <w:rPr>
          <w:rStyle w:val="Emphasis"/>
        </w:rPr>
        <w:t xml:space="preserve">a </w:t>
      </w:r>
      <w:r w:rsidRPr="00C44BDA">
        <w:rPr>
          <w:rStyle w:val="Emphasis"/>
          <w:highlight w:val="cyan"/>
        </w:rPr>
        <w:t xml:space="preserve">more progressive </w:t>
      </w:r>
      <w:r w:rsidRPr="00203B54">
        <w:rPr>
          <w:rStyle w:val="Emphasis"/>
        </w:rPr>
        <w:t xml:space="preserve">U.S. </w:t>
      </w:r>
      <w:r w:rsidRPr="00C44BDA">
        <w:rPr>
          <w:rStyle w:val="Emphasis"/>
          <w:highlight w:val="cyan"/>
        </w:rPr>
        <w:t>order</w:t>
      </w:r>
      <w:r w:rsidRPr="00203B54">
        <w:rPr>
          <w:rStyle w:val="Emphasis"/>
        </w:rPr>
        <w:t xml:space="preserve">, </w:t>
      </w:r>
      <w:r w:rsidRPr="00C44BDA">
        <w:rPr>
          <w:rStyle w:val="Emphasis"/>
          <w:highlight w:val="cyan"/>
        </w:rPr>
        <w:t xml:space="preserve">not abandon </w:t>
      </w:r>
      <w:r w:rsidRPr="00203B54">
        <w:rPr>
          <w:rStyle w:val="Emphasis"/>
        </w:rPr>
        <w:t xml:space="preserve">the advantage </w:t>
      </w:r>
      <w:r w:rsidRPr="00C44BDA">
        <w:rPr>
          <w:rStyle w:val="Emphasis"/>
          <w:highlight w:val="cyan"/>
        </w:rPr>
        <w:t>altogether</w:t>
      </w:r>
      <w:r w:rsidRPr="0078319A">
        <w:rPr>
          <w:sz w:val="12"/>
        </w:rPr>
        <w:t xml:space="preserve">. America’s exorbitant privilege need not fund warships and missiles: </w:t>
      </w:r>
      <w:r w:rsidRPr="00203B54">
        <w:rPr>
          <w:rStyle w:val="StyleUnderline"/>
        </w:rPr>
        <w:t xml:space="preserve">The same low-interest borrowing </w:t>
      </w:r>
      <w:r w:rsidRPr="00C44BDA">
        <w:rPr>
          <w:rStyle w:val="StyleUnderline"/>
          <w:highlight w:val="cyan"/>
        </w:rPr>
        <w:t>could be used to fund</w:t>
      </w:r>
      <w:r w:rsidRPr="00203B54">
        <w:rPr>
          <w:rStyle w:val="StyleUnderline"/>
        </w:rPr>
        <w:t xml:space="preserve"> a new </w:t>
      </w:r>
      <w:r w:rsidRPr="00C44BDA">
        <w:rPr>
          <w:rStyle w:val="StyleUnderline"/>
          <w:highlight w:val="cyan"/>
        </w:rPr>
        <w:t>universal health care system</w:t>
      </w:r>
      <w:r w:rsidRPr="00203B54">
        <w:rPr>
          <w:rStyle w:val="StyleUnderline"/>
        </w:rPr>
        <w:t xml:space="preserve">, expand access to </w:t>
      </w:r>
      <w:r w:rsidRPr="00C44BDA">
        <w:rPr>
          <w:rStyle w:val="StyleUnderline"/>
          <w:highlight w:val="cyan"/>
        </w:rPr>
        <w:t>higher education</w:t>
      </w:r>
      <w:r w:rsidRPr="00203B54">
        <w:rPr>
          <w:rStyle w:val="StyleUnderline"/>
        </w:rPr>
        <w:t xml:space="preserve">, or pursue any number of </w:t>
      </w:r>
      <w:r w:rsidRPr="00C44BDA">
        <w:rPr>
          <w:rStyle w:val="StyleUnderline"/>
          <w:highlight w:val="cyan"/>
        </w:rPr>
        <w:t>large-scale social policy objectives</w:t>
      </w:r>
      <w:r w:rsidRPr="00203B54">
        <w:rPr>
          <w:rStyle w:val="StyleUnderline"/>
        </w:rPr>
        <w:t xml:space="preserve">, including </w:t>
      </w:r>
      <w:r w:rsidRPr="00C44BDA">
        <w:rPr>
          <w:rStyle w:val="StyleUnderline"/>
          <w:highlight w:val="cyan"/>
        </w:rPr>
        <w:t>financing global public goods</w:t>
      </w:r>
      <w:r w:rsidRPr="00203B54">
        <w:rPr>
          <w:rStyle w:val="StyleUnderline"/>
        </w:rPr>
        <w:t xml:space="preserve"> that no other country or consortium of countries is prepared to fund, such as </w:t>
      </w:r>
      <w:r w:rsidRPr="00C44BDA">
        <w:rPr>
          <w:rStyle w:val="StyleUnderline"/>
          <w:highlight w:val="cyan"/>
        </w:rPr>
        <w:t>climate change mitigation</w:t>
      </w:r>
      <w:r w:rsidRPr="00203B54">
        <w:rPr>
          <w:rStyle w:val="StyleUnderline"/>
        </w:rPr>
        <w:t>.</w:t>
      </w:r>
    </w:p>
    <w:p w:rsidR="0004304B" w:rsidRDefault="0004304B" w:rsidP="0004304B">
      <w:pPr>
        <w:rPr>
          <w:rStyle w:val="StyleUnderline"/>
        </w:rPr>
      </w:pPr>
    </w:p>
    <w:p w:rsidR="0004304B" w:rsidRDefault="0004304B" w:rsidP="0004304B">
      <w:pPr>
        <w:pStyle w:val="Heading3"/>
      </w:pPr>
      <w:r>
        <w:t>1AR – UQ</w:t>
      </w:r>
    </w:p>
    <w:p w:rsidR="0004304B" w:rsidRPr="0004304B" w:rsidRDefault="0004304B" w:rsidP="0004304B">
      <w:pPr>
        <w:pStyle w:val="Heading4"/>
      </w:pPr>
      <w:r w:rsidRPr="0004304B">
        <w:t>Dollar heg is high now</w:t>
      </w:r>
    </w:p>
    <w:p w:rsidR="0004304B" w:rsidRPr="00030919" w:rsidRDefault="0004304B" w:rsidP="0004304B">
      <w:pPr>
        <w:pStyle w:val="Heading4"/>
        <w:numPr>
          <w:ilvl w:val="0"/>
          <w:numId w:val="46"/>
        </w:numPr>
        <w:ind w:left="360"/>
      </w:pPr>
      <w:r>
        <w:t>PETRODOLLARS, TRADE AND ECONOMY</w:t>
      </w:r>
    </w:p>
    <w:p w:rsidR="0004304B" w:rsidRPr="0078319A" w:rsidRDefault="0004304B" w:rsidP="0004304B">
      <w:pPr>
        <w:rPr>
          <w:sz w:val="16"/>
        </w:rPr>
      </w:pPr>
    </w:p>
    <w:p w:rsidR="0004304B" w:rsidRPr="0004304B" w:rsidRDefault="0004304B" w:rsidP="0004304B">
      <w:r w:rsidRPr="0004304B">
        <w:t xml:space="preserve">Allain L. </w:t>
      </w:r>
      <w:r w:rsidRPr="0004304B">
        <w:rPr>
          <w:rStyle w:val="Style13ptBold"/>
          <w:sz w:val="22"/>
        </w:rPr>
        <w:t>De La Motte</w:t>
      </w:r>
      <w:r w:rsidRPr="0004304B">
        <w:t xml:space="preserve">, founder of the nTrust financial managemnt group "How US States Could Pave the Way for Currency Competition", Mises Institute, </w:t>
      </w:r>
      <w:r w:rsidRPr="0004304B">
        <w:rPr>
          <w:rStyle w:val="Style13ptBold"/>
          <w:sz w:val="22"/>
        </w:rPr>
        <w:t>06-29</w:t>
      </w:r>
      <w:r w:rsidRPr="0004304B">
        <w:t>-</w:t>
      </w:r>
      <w:proofErr w:type="gramStart"/>
      <w:r w:rsidRPr="0004304B">
        <w:t>23  https://mises.org/wire/how-us-states-could-pave-way-currency-competition</w:t>
      </w:r>
      <w:proofErr w:type="gramEnd"/>
      <w:r w:rsidRPr="0004304B">
        <w:t>. Accessed 6-29-2023 by NT-JJ</w:t>
      </w:r>
    </w:p>
    <w:p w:rsidR="0004304B" w:rsidRPr="0078319A" w:rsidRDefault="0004304B" w:rsidP="0004304B">
      <w:pPr>
        <w:rPr>
          <w:sz w:val="16"/>
        </w:rPr>
      </w:pPr>
    </w:p>
    <w:p w:rsidR="0004304B" w:rsidRPr="00ED4240" w:rsidRDefault="0004304B" w:rsidP="0004304B">
      <w:pPr>
        <w:rPr>
          <w:rStyle w:val="StyleUnderline"/>
        </w:rPr>
      </w:pPr>
      <w:r w:rsidRPr="00030919">
        <w:rPr>
          <w:rStyle w:val="StyleUnderline"/>
          <w:highlight w:val="cyan"/>
        </w:rPr>
        <w:t>Why Is the Dollar Still the Reserve Currency of the World?</w:t>
      </w:r>
    </w:p>
    <w:p w:rsidR="0004304B" w:rsidRPr="0078319A" w:rsidRDefault="0004304B" w:rsidP="0004304B">
      <w:pPr>
        <w:rPr>
          <w:sz w:val="16"/>
        </w:rPr>
      </w:pPr>
      <w:r w:rsidRPr="0078319A">
        <w:rPr>
          <w:sz w:val="16"/>
        </w:rPr>
        <w:t xml:space="preserve">Despite being a fiat currency, </w:t>
      </w:r>
      <w:r w:rsidRPr="00ED4240">
        <w:rPr>
          <w:rStyle w:val="StyleUnderline"/>
        </w:rPr>
        <w:t xml:space="preserve">the dollar has </w:t>
      </w:r>
      <w:r w:rsidRPr="00030919">
        <w:rPr>
          <w:rStyle w:val="StyleUnderline"/>
          <w:highlight w:val="cyan"/>
        </w:rPr>
        <w:t xml:space="preserve">managed to retain its privileges due to its </w:t>
      </w:r>
      <w:r w:rsidRPr="00030919">
        <w:rPr>
          <w:rStyle w:val="Emphasis"/>
          <w:highlight w:val="cyan"/>
        </w:rPr>
        <w:t>extensive usage</w:t>
      </w:r>
      <w:r w:rsidRPr="00030919">
        <w:rPr>
          <w:rStyle w:val="StyleUnderline"/>
          <w:highlight w:val="cyan"/>
        </w:rPr>
        <w:t xml:space="preserve"> in</w:t>
      </w:r>
      <w:r w:rsidRPr="00ED4240">
        <w:rPr>
          <w:rStyle w:val="StyleUnderline"/>
        </w:rPr>
        <w:t xml:space="preserve"> international </w:t>
      </w:r>
      <w:r w:rsidRPr="00030919">
        <w:rPr>
          <w:rStyle w:val="StyleUnderline"/>
          <w:highlight w:val="cyan"/>
        </w:rPr>
        <w:t>trade and financial markets</w:t>
      </w:r>
      <w:r w:rsidRPr="00ED4240">
        <w:rPr>
          <w:rStyle w:val="StyleUnderline"/>
        </w:rPr>
        <w:t xml:space="preserve"> and its </w:t>
      </w:r>
      <w:r w:rsidRPr="00030919">
        <w:rPr>
          <w:rStyle w:val="StyleUnderline"/>
          <w:highlight w:val="cyan"/>
        </w:rPr>
        <w:t xml:space="preserve">association with one of the world’s </w:t>
      </w:r>
      <w:r w:rsidRPr="00030919">
        <w:rPr>
          <w:rStyle w:val="Emphasis"/>
          <w:highlight w:val="cyan"/>
        </w:rPr>
        <w:t>largest economies</w:t>
      </w:r>
      <w:r w:rsidRPr="0078319A">
        <w:rPr>
          <w:sz w:val="16"/>
        </w:rPr>
        <w:t xml:space="preserve">. One of the primary drivers to attaining the status of the world’s reserve currency is the </w:t>
      </w:r>
      <w:r w:rsidRPr="00030919">
        <w:rPr>
          <w:rStyle w:val="StyleUnderline"/>
        </w:rPr>
        <w:t>petrodollar</w:t>
      </w:r>
      <w:r w:rsidRPr="0078319A">
        <w:rPr>
          <w:sz w:val="16"/>
        </w:rPr>
        <w:t xml:space="preserve">, which refers </w:t>
      </w:r>
      <w:r w:rsidRPr="00ED4240">
        <w:rPr>
          <w:rStyle w:val="StyleUnderline"/>
        </w:rPr>
        <w:t xml:space="preserve">to the role of the </w:t>
      </w:r>
      <w:r w:rsidRPr="00030919">
        <w:rPr>
          <w:rStyle w:val="StyleUnderline"/>
          <w:highlight w:val="cyan"/>
        </w:rPr>
        <w:t xml:space="preserve">dollar as the </w:t>
      </w:r>
      <w:r w:rsidRPr="00030919">
        <w:rPr>
          <w:rStyle w:val="Emphasis"/>
          <w:highlight w:val="cyan"/>
        </w:rPr>
        <w:t>primary currency used for international oil trade</w:t>
      </w:r>
      <w:r w:rsidRPr="00ED4240">
        <w:rPr>
          <w:rStyle w:val="StyleUnderline"/>
        </w:rPr>
        <w:t>.</w:t>
      </w:r>
    </w:p>
    <w:p w:rsidR="0004304B" w:rsidRPr="00030919" w:rsidRDefault="0004304B" w:rsidP="0004304B">
      <w:pPr>
        <w:rPr>
          <w:rStyle w:val="Emphasis"/>
        </w:rPr>
      </w:pPr>
      <w:r w:rsidRPr="0078319A">
        <w:rPr>
          <w:sz w:val="16"/>
        </w:rPr>
        <w:t xml:space="preserve">In the 1970s, following the oil crisis and the subsequent agreement between the Organization of Petroleum Exporting Countries and major oil-producing nations, </w:t>
      </w:r>
      <w:r w:rsidRPr="00030919">
        <w:rPr>
          <w:rStyle w:val="StyleUnderline"/>
          <w:highlight w:val="cyan"/>
        </w:rPr>
        <w:t xml:space="preserve">oil was priced and traded in dollars, which meant that </w:t>
      </w:r>
      <w:r w:rsidRPr="00030919">
        <w:rPr>
          <w:rStyle w:val="Emphasis"/>
          <w:highlight w:val="cyan"/>
        </w:rPr>
        <w:t>people purchasing oil had to use the dollar, creating a high demand for it.</w:t>
      </w:r>
    </w:p>
    <w:p w:rsidR="0004304B" w:rsidRDefault="0004304B" w:rsidP="0004304B">
      <w:pPr>
        <w:rPr>
          <w:rStyle w:val="StyleUnderline"/>
        </w:rPr>
      </w:pPr>
      <w:r w:rsidRPr="0078319A">
        <w:rPr>
          <w:sz w:val="16"/>
        </w:rPr>
        <w:t xml:space="preserve">The petrodollar system brought significant benefits to the United States. </w:t>
      </w:r>
      <w:r w:rsidRPr="00030919">
        <w:rPr>
          <w:rStyle w:val="StyleUnderline"/>
          <w:highlight w:val="cyan"/>
        </w:rPr>
        <w:t>As global demand for its currency increased, this system</w:t>
      </w:r>
      <w:r w:rsidRPr="0078319A">
        <w:rPr>
          <w:sz w:val="16"/>
        </w:rPr>
        <w:t xml:space="preserve"> allowed the US to maintain its economic influence and control over the international financial system. It also </w:t>
      </w:r>
      <w:r w:rsidRPr="00030919">
        <w:rPr>
          <w:rStyle w:val="StyleUnderline"/>
          <w:highlight w:val="cyan"/>
        </w:rPr>
        <w:t xml:space="preserve">helped </w:t>
      </w:r>
      <w:r w:rsidRPr="00030919">
        <w:rPr>
          <w:rStyle w:val="Emphasis"/>
          <w:highlight w:val="cyan"/>
        </w:rPr>
        <w:t>stabilize the dollar</w:t>
      </w:r>
      <w:r w:rsidRPr="00030919">
        <w:rPr>
          <w:rStyle w:val="StyleUnderline"/>
          <w:highlight w:val="cyan"/>
        </w:rPr>
        <w:t xml:space="preserve"> and supported its status as a global reserve currency.</w:t>
      </w:r>
    </w:p>
    <w:p w:rsidR="0004304B" w:rsidRPr="00F313FA" w:rsidRDefault="0004304B" w:rsidP="0004304B">
      <w:pPr>
        <w:pStyle w:val="Heading4"/>
        <w:numPr>
          <w:ilvl w:val="0"/>
          <w:numId w:val="46"/>
        </w:numPr>
        <w:ind w:left="360"/>
      </w:pPr>
      <w:r>
        <w:t>MOMENTUM – its high now</w:t>
      </w:r>
    </w:p>
    <w:p w:rsidR="0004304B" w:rsidRPr="00030919" w:rsidRDefault="0004304B" w:rsidP="0004304B">
      <w:r w:rsidRPr="00030919">
        <w:t xml:space="preserve">Dr. Abdullah A </w:t>
      </w:r>
      <w:r w:rsidRPr="00030919">
        <w:rPr>
          <w:rStyle w:val="Style13ptBold"/>
        </w:rPr>
        <w:t>Dewan</w:t>
      </w:r>
      <w:r w:rsidRPr="00030919">
        <w:t>, professor of Economics at Eastern Michigan University,</w:t>
      </w:r>
      <w:r>
        <w:t xml:space="preserve"> </w:t>
      </w:r>
      <w:r w:rsidRPr="00030919">
        <w:t xml:space="preserve">"De-dollarisation: Yet another hiccup or for real?", </w:t>
      </w:r>
      <w:r>
        <w:t xml:space="preserve">The Financial Express, </w:t>
      </w:r>
      <w:r w:rsidRPr="00C85F76">
        <w:rPr>
          <w:rStyle w:val="Style13ptBold"/>
        </w:rPr>
        <w:t>5-2-</w:t>
      </w:r>
      <w:r w:rsidRPr="00030919">
        <w:t>20</w:t>
      </w:r>
      <w:r w:rsidRPr="00C85F76">
        <w:t>23</w:t>
      </w:r>
      <w:r w:rsidRPr="00030919">
        <w:t>. https://thefinancialexpress.com.bd/views/reviews/de-dollarisation-yet-another-hiccup-or-for-real. Accessed 6-29-2023 by NT-JJ</w:t>
      </w:r>
    </w:p>
    <w:p w:rsidR="0004304B" w:rsidRDefault="0004304B" w:rsidP="0004304B">
      <w:pPr>
        <w:rPr>
          <w:rStyle w:val="StyleUnderline"/>
        </w:rPr>
      </w:pPr>
    </w:p>
    <w:p w:rsidR="0004304B" w:rsidRPr="0078319A" w:rsidRDefault="0004304B" w:rsidP="0004304B">
      <w:pPr>
        <w:rPr>
          <w:sz w:val="16"/>
        </w:rPr>
      </w:pPr>
      <w:r w:rsidRPr="00030919">
        <w:rPr>
          <w:rStyle w:val="StyleUnderline"/>
        </w:rPr>
        <w:t xml:space="preserve">The </w:t>
      </w:r>
      <w:r w:rsidRPr="00F313FA">
        <w:rPr>
          <w:rStyle w:val="StyleUnderline"/>
          <w:highlight w:val="cyan"/>
        </w:rPr>
        <w:t>US</w:t>
      </w:r>
      <w:r w:rsidRPr="00030919">
        <w:rPr>
          <w:rStyle w:val="StyleUnderline"/>
        </w:rPr>
        <w:t xml:space="preserve"> economy, with GDP of nearly $25 trillion vs. China’s $18.00 trillion, is the largest, most flexible, and open enough to accommodate large trade deficits caused by the dollar’s predominant status. Besides, </w:t>
      </w:r>
      <w:r w:rsidRPr="00F313FA">
        <w:rPr>
          <w:rStyle w:val="StyleUnderline"/>
          <w:highlight w:val="cyan"/>
        </w:rPr>
        <w:t xml:space="preserve">being the most stable democratic system with rule of law, effective checks and balances, and free media, the U.S. stands out as the most reliable economy and the largest and vibrant financial market for domestic and foreign investors. Nearly 50 per </w:t>
      </w:r>
      <w:proofErr w:type="gramStart"/>
      <w:r w:rsidRPr="00F313FA">
        <w:rPr>
          <w:rStyle w:val="StyleUnderline"/>
          <w:highlight w:val="cyan"/>
        </w:rPr>
        <w:t>cent  of</w:t>
      </w:r>
      <w:proofErr w:type="gramEnd"/>
      <w:r w:rsidRPr="00F313FA">
        <w:rPr>
          <w:rStyle w:val="StyleUnderline"/>
          <w:highlight w:val="cyan"/>
        </w:rPr>
        <w:t xml:space="preserve"> international trade is invoiced in dollars, and nearly the same per cent of all international loans and global debt securities are denominated in dollars. Currency trades in the foreign exchange markets involve the dollar nearly in 90 per cent of all transactions</w:t>
      </w:r>
      <w:r w:rsidRPr="00030919">
        <w:rPr>
          <w:rStyle w:val="StyleUnderline"/>
        </w:rPr>
        <w:t xml:space="preserve">. </w:t>
      </w:r>
      <w:r w:rsidRPr="0078319A">
        <w:rPr>
          <w:sz w:val="16"/>
        </w:rPr>
        <w:t>It may be noted that there are approximately $1.74 trillion paper dollars in circulation of which overseas circulations are roughly estimated to be in the rage of 40 to 72 per cent.</w:t>
      </w:r>
    </w:p>
    <w:p w:rsidR="0004304B" w:rsidRPr="0078319A" w:rsidRDefault="0004304B" w:rsidP="0004304B">
      <w:pPr>
        <w:rPr>
          <w:sz w:val="16"/>
        </w:rPr>
      </w:pPr>
    </w:p>
    <w:p w:rsidR="0004304B" w:rsidRPr="0078319A" w:rsidRDefault="0004304B" w:rsidP="0004304B">
      <w:pPr>
        <w:rPr>
          <w:sz w:val="16"/>
        </w:rPr>
      </w:pPr>
      <w:r w:rsidRPr="00030919">
        <w:rPr>
          <w:rStyle w:val="StyleUnderline"/>
        </w:rPr>
        <w:t xml:space="preserve">It is estimated that more than </w:t>
      </w:r>
      <w:r w:rsidRPr="00F313FA">
        <w:rPr>
          <w:rStyle w:val="StyleUnderline"/>
          <w:highlight w:val="cyan"/>
        </w:rPr>
        <w:t>33 per cent of global GDP comes from countries that peg their currencies to the dollar</w:t>
      </w:r>
      <w:r w:rsidRPr="00030919">
        <w:rPr>
          <w:rStyle w:val="StyleUnderline"/>
        </w:rPr>
        <w:t>.</w:t>
      </w:r>
      <w:r w:rsidRPr="0078319A">
        <w:rPr>
          <w:sz w:val="16"/>
        </w:rPr>
        <w:t xml:space="preserve"> Seven among these countries have adopted dollar as their domestic currency and another 89 countries have been maintaining their currency in a narrow trading range relative to the dollar.</w:t>
      </w:r>
    </w:p>
    <w:p w:rsidR="0004304B" w:rsidRPr="0078319A" w:rsidRDefault="0004304B" w:rsidP="0004304B">
      <w:pPr>
        <w:rPr>
          <w:sz w:val="16"/>
        </w:rPr>
      </w:pPr>
    </w:p>
    <w:p w:rsidR="0004304B" w:rsidRPr="0078319A" w:rsidRDefault="0004304B" w:rsidP="0004304B">
      <w:pPr>
        <w:rPr>
          <w:rStyle w:val="StyleUnderline"/>
          <w:sz w:val="16"/>
          <w:u w:val="none"/>
        </w:rPr>
      </w:pPr>
      <w:r w:rsidRPr="0078319A">
        <w:rPr>
          <w:sz w:val="16"/>
        </w:rPr>
        <w:t xml:space="preserve">The dollar is just one of the world’s 185 currencies but most of the remaining 184 are used for domestic transactions. Historically, the dollar has been playing a unique role in U.S. balance of trade as being the top export. It makes the balance of trade tilted in U.S. favour like no other product. </w:t>
      </w:r>
      <w:proofErr w:type="gramStart"/>
      <w:r w:rsidRPr="00030919">
        <w:rPr>
          <w:rStyle w:val="StyleUnderline"/>
        </w:rPr>
        <w:t>Thus</w:t>
      </w:r>
      <w:proofErr w:type="gramEnd"/>
      <w:r w:rsidRPr="00030919">
        <w:rPr>
          <w:rStyle w:val="StyleUnderline"/>
        </w:rPr>
        <w:t xml:space="preserve"> the </w:t>
      </w:r>
      <w:r w:rsidRPr="00F313FA">
        <w:rPr>
          <w:rStyle w:val="StyleUnderline"/>
          <w:highlight w:val="cyan"/>
        </w:rPr>
        <w:t>dollar reigned with little challenge so far</w:t>
      </w:r>
      <w:r w:rsidRPr="00030919">
        <w:rPr>
          <w:rStyle w:val="StyleUnderline"/>
        </w:rPr>
        <w:t xml:space="preserve"> and has greatly uplifted America’s geopolitical standings with privileges and prestige unattainable by other economies.</w:t>
      </w:r>
      <w:r w:rsidRPr="0078319A">
        <w:rPr>
          <w:sz w:val="16"/>
        </w:rPr>
        <w:t xml:space="preserve"> What a power to have your printed paper buy all other countries physical goods and services and in turn they use the same paper currency to buy the same across the globe. Why would the dollar surrender so easily and so soon?</w:t>
      </w:r>
    </w:p>
    <w:p w:rsidR="0004304B" w:rsidRPr="003E3B66" w:rsidRDefault="0004304B" w:rsidP="0004304B">
      <w:pPr>
        <w:pStyle w:val="Heading4"/>
        <w:numPr>
          <w:ilvl w:val="0"/>
          <w:numId w:val="46"/>
        </w:numPr>
        <w:ind w:left="360"/>
        <w:rPr>
          <w:rStyle w:val="StyleUnderline"/>
          <w:sz w:val="26"/>
          <w:u w:val="none"/>
        </w:rPr>
      </w:pPr>
      <w:r>
        <w:t>HISTORY AND LIQUIDITY</w:t>
      </w:r>
    </w:p>
    <w:p w:rsidR="0004304B" w:rsidRPr="003E3B66" w:rsidRDefault="0004304B" w:rsidP="0004304B">
      <w:r w:rsidRPr="003E3B66">
        <w:t xml:space="preserve">Claudio </w:t>
      </w:r>
      <w:r w:rsidRPr="003E3B66">
        <w:rPr>
          <w:rStyle w:val="Style13ptBold"/>
        </w:rPr>
        <w:t>Testoni</w:t>
      </w:r>
      <w:r w:rsidRPr="003E3B66">
        <w:t>,</w:t>
      </w:r>
      <w:r>
        <w:t xml:space="preserve"> Masters in Buisness from </w:t>
      </w:r>
      <w:r w:rsidRPr="003E3B66">
        <w:t>UNISINOS</w:t>
      </w:r>
      <w:r>
        <w:t>,</w:t>
      </w:r>
      <w:r w:rsidRPr="003E3B66">
        <w:t xml:space="preserve"> "Why China's Yuan Is Unlikely to Challenge the Dollar Anytime Soon", </w:t>
      </w:r>
      <w:r>
        <w:t>Foundation for Ecenomic Education: Stories</w:t>
      </w:r>
      <w:r w:rsidRPr="003E3B66">
        <w:t>, 11-17-20</w:t>
      </w:r>
      <w:r w:rsidRPr="003E3B66">
        <w:rPr>
          <w:rStyle w:val="Style13ptBold"/>
        </w:rPr>
        <w:t>18</w:t>
      </w:r>
      <w:r w:rsidRPr="003E3B66">
        <w:t>. https://fee.org/articles/why-chinas-yuan-is-unlikely-to-challenge-the-dollar-anytime-soon/. Accessed 6-29-2023 by NT-JJ</w:t>
      </w:r>
    </w:p>
    <w:p w:rsidR="0004304B" w:rsidRDefault="0004304B" w:rsidP="0004304B">
      <w:pPr>
        <w:rPr>
          <w:rStyle w:val="StyleUnderline"/>
        </w:rPr>
      </w:pPr>
    </w:p>
    <w:p w:rsidR="0004304B" w:rsidRPr="003E3B66" w:rsidRDefault="0004304B" w:rsidP="0004304B">
      <w:pPr>
        <w:rPr>
          <w:rStyle w:val="StyleUnderline"/>
        </w:rPr>
      </w:pPr>
      <w:r w:rsidRPr="0078319A">
        <w:rPr>
          <w:sz w:val="16"/>
        </w:rPr>
        <w:t xml:space="preserve">It is important to note that </w:t>
      </w:r>
      <w:r w:rsidRPr="003E3B66">
        <w:rPr>
          <w:rStyle w:val="StyleUnderline"/>
          <w:highlight w:val="cyan"/>
        </w:rPr>
        <w:t xml:space="preserve">the </w:t>
      </w:r>
      <w:r w:rsidRPr="003E3B66">
        <w:rPr>
          <w:rStyle w:val="Emphasis"/>
          <w:highlight w:val="cyan"/>
        </w:rPr>
        <w:t>dollar has a history</w:t>
      </w:r>
      <w:r w:rsidRPr="0078319A">
        <w:rPr>
          <w:sz w:val="16"/>
        </w:rPr>
        <w:t xml:space="preserve">. </w:t>
      </w:r>
      <w:r w:rsidRPr="003E3B66">
        <w:rPr>
          <w:rStyle w:val="StyleUnderline"/>
        </w:rPr>
        <w:t xml:space="preserve">The dollar is </w:t>
      </w:r>
      <w:r w:rsidRPr="003E3B66">
        <w:rPr>
          <w:rStyle w:val="StyleUnderline"/>
          <w:highlight w:val="cyan"/>
        </w:rPr>
        <w:t>recognized as an international currency</w:t>
      </w:r>
      <w:r w:rsidRPr="0078319A">
        <w:rPr>
          <w:sz w:val="16"/>
        </w:rPr>
        <w:t xml:space="preserve"> not only because of the US market size but also </w:t>
      </w:r>
      <w:r w:rsidRPr="003E3B66">
        <w:rPr>
          <w:rStyle w:val="StyleUnderline"/>
          <w:highlight w:val="cyan"/>
        </w:rPr>
        <w:t>its history in international treaties and negotiation</w:t>
      </w:r>
      <w:r w:rsidRPr="003E3B66">
        <w:rPr>
          <w:rStyle w:val="StyleUnderline"/>
        </w:rPr>
        <w:t xml:space="preserve">s seeking the alignment of mutual interests in international trade. </w:t>
      </w:r>
      <w:r w:rsidRPr="003E3B66">
        <w:rPr>
          <w:rStyle w:val="StyleUnderline"/>
          <w:highlight w:val="cyan"/>
        </w:rPr>
        <w:t xml:space="preserve">The </w:t>
      </w:r>
      <w:r w:rsidRPr="003E3B66">
        <w:rPr>
          <w:rStyle w:val="Emphasis"/>
          <w:highlight w:val="cyan"/>
        </w:rPr>
        <w:t>yuan still has a long way to go</w:t>
      </w:r>
      <w:r w:rsidRPr="003E3B66">
        <w:rPr>
          <w:rStyle w:val="StyleUnderline"/>
        </w:rPr>
        <w:t xml:space="preserve"> in that direction.</w:t>
      </w:r>
    </w:p>
    <w:p w:rsidR="0004304B" w:rsidRPr="0078319A" w:rsidRDefault="0004304B" w:rsidP="0004304B">
      <w:pPr>
        <w:rPr>
          <w:sz w:val="16"/>
        </w:rPr>
      </w:pPr>
    </w:p>
    <w:p w:rsidR="0004304B" w:rsidRPr="0078319A" w:rsidRDefault="0004304B" w:rsidP="0004304B">
      <w:pPr>
        <w:rPr>
          <w:sz w:val="16"/>
        </w:rPr>
      </w:pPr>
      <w:r w:rsidRPr="003E3B66">
        <w:rPr>
          <w:rStyle w:val="StyleUnderline"/>
          <w:highlight w:val="cyan"/>
        </w:rPr>
        <w:t>In order for the yuan be the next international currency</w:t>
      </w:r>
      <w:r w:rsidRPr="0078319A">
        <w:rPr>
          <w:sz w:val="16"/>
        </w:rPr>
        <w:t xml:space="preserve">, perhaps </w:t>
      </w:r>
      <w:r w:rsidRPr="003E3B66">
        <w:rPr>
          <w:rStyle w:val="StyleUnderline"/>
          <w:highlight w:val="cyan"/>
        </w:rPr>
        <w:t>the C</w:t>
      </w:r>
      <w:r w:rsidRPr="003E3B66">
        <w:rPr>
          <w:rStyle w:val="StyleUnderline"/>
        </w:rPr>
        <w:t xml:space="preserve">hinese </w:t>
      </w:r>
      <w:r w:rsidRPr="003E3B66">
        <w:rPr>
          <w:rStyle w:val="StyleUnderline"/>
          <w:highlight w:val="cyan"/>
        </w:rPr>
        <w:t>C</w:t>
      </w:r>
      <w:r w:rsidRPr="003E3B66">
        <w:rPr>
          <w:rStyle w:val="StyleUnderline"/>
        </w:rPr>
        <w:t xml:space="preserve">ommunist </w:t>
      </w:r>
      <w:r w:rsidRPr="003E3B66">
        <w:rPr>
          <w:rStyle w:val="StyleUnderline"/>
          <w:highlight w:val="cyan"/>
        </w:rPr>
        <w:t>P</w:t>
      </w:r>
      <w:r w:rsidRPr="003E3B66">
        <w:rPr>
          <w:rStyle w:val="StyleUnderline"/>
        </w:rPr>
        <w:t xml:space="preserve">arty </w:t>
      </w:r>
      <w:r w:rsidRPr="003E3B66">
        <w:rPr>
          <w:rStyle w:val="StyleUnderline"/>
          <w:highlight w:val="cyan"/>
        </w:rPr>
        <w:t xml:space="preserve">would </w:t>
      </w:r>
      <w:r w:rsidRPr="003E3B66">
        <w:rPr>
          <w:rStyle w:val="Emphasis"/>
          <w:highlight w:val="cyan"/>
        </w:rPr>
        <w:t>have to reduce power</w:t>
      </w:r>
      <w:r w:rsidRPr="003E3B66">
        <w:rPr>
          <w:rStyle w:val="StyleUnderline"/>
        </w:rPr>
        <w:t xml:space="preserve">. The </w:t>
      </w:r>
      <w:r w:rsidRPr="003E3B66">
        <w:rPr>
          <w:rStyle w:val="StyleUnderline"/>
          <w:highlight w:val="cyan"/>
        </w:rPr>
        <w:t>Chinese authorities</w:t>
      </w:r>
      <w:r w:rsidRPr="003E3B66">
        <w:rPr>
          <w:rStyle w:val="StyleUnderline"/>
        </w:rPr>
        <w:t xml:space="preserve"> probably know this but seem to </w:t>
      </w:r>
      <w:r w:rsidRPr="003E3B66">
        <w:rPr>
          <w:rStyle w:val="StyleUnderline"/>
          <w:highlight w:val="cyan"/>
        </w:rPr>
        <w:t>want to postpone it</w:t>
      </w:r>
      <w:r w:rsidRPr="003E3B66">
        <w:rPr>
          <w:rStyle w:val="StyleUnderline"/>
        </w:rPr>
        <w:t xml:space="preserve"> as much as possible. International </w:t>
      </w:r>
      <w:r w:rsidRPr="003E3B66">
        <w:rPr>
          <w:rStyle w:val="StyleUnderline"/>
          <w:highlight w:val="cyan"/>
        </w:rPr>
        <w:t>banks</w:t>
      </w:r>
      <w:r w:rsidRPr="003E3B66">
        <w:rPr>
          <w:rStyle w:val="StyleUnderline"/>
        </w:rPr>
        <w:t xml:space="preserve"> and institutional investors </w:t>
      </w:r>
      <w:r w:rsidRPr="003E3B66">
        <w:rPr>
          <w:rStyle w:val="StyleUnderline"/>
          <w:highlight w:val="cyan"/>
        </w:rPr>
        <w:t xml:space="preserve">will only want to accumulate yuan </w:t>
      </w:r>
      <w:r w:rsidRPr="003E3B66">
        <w:rPr>
          <w:rStyle w:val="Emphasis"/>
          <w:highlight w:val="cyan"/>
        </w:rPr>
        <w:t>if they can move their money into and out of China freely</w:t>
      </w:r>
      <w:r w:rsidRPr="003E3B66">
        <w:rPr>
          <w:rStyle w:val="StyleUnderline"/>
        </w:rPr>
        <w:t xml:space="preserve"> and if banks are strong enough to keep up with the waves of a market-driven economy.</w:t>
      </w:r>
      <w:r w:rsidRPr="0078319A">
        <w:rPr>
          <w:sz w:val="16"/>
        </w:rPr>
        <w:t xml:space="preserve"> This means there are many variables to consider before promoting the yuan to the status of the main international currency.</w:t>
      </w:r>
    </w:p>
    <w:p w:rsidR="0004304B" w:rsidRPr="00C85F76" w:rsidRDefault="0004304B" w:rsidP="0004304B">
      <w:pPr>
        <w:rPr>
          <w:rStyle w:val="StyleUnderline"/>
        </w:rPr>
      </w:pPr>
    </w:p>
    <w:p w:rsidR="0004304B" w:rsidRPr="007D4C6C" w:rsidRDefault="0004304B" w:rsidP="0004304B">
      <w:pPr>
        <w:pStyle w:val="Heading4"/>
      </w:pPr>
      <w:r>
        <w:t>4. Dollar hegemony is broadly sustainable in the status quo</w:t>
      </w:r>
    </w:p>
    <w:p w:rsidR="0004304B" w:rsidRPr="007D4C6C" w:rsidRDefault="0004304B" w:rsidP="0004304B">
      <w:r w:rsidRPr="007D4C6C">
        <w:t xml:space="preserve">Dr. Carla </w:t>
      </w:r>
      <w:r w:rsidRPr="007D4C6C">
        <w:rPr>
          <w:rStyle w:val="Style13ptBold"/>
        </w:rPr>
        <w:t>Norrlöf</w:t>
      </w:r>
      <w:r>
        <w:t xml:space="preserve">, Senior Fellow @ the Atlantic Council, professor of Polisci @ University of Tornonto focusing on the hegemony of the dollar, </w:t>
      </w:r>
      <w:r w:rsidRPr="007D4C6C">
        <w:t xml:space="preserve">"Dollar dominance: Preserving the US dollar’s status as the global reserve currency", </w:t>
      </w:r>
      <w:r>
        <w:t xml:space="preserve">testifying </w:t>
      </w:r>
      <w:r w:rsidRPr="007D4C6C">
        <w:t>to the US House Committee on Financial Services Subcommittee on Financial Institutions and Monetary Policy</w:t>
      </w:r>
      <w:r>
        <w:t>, published by the Atlantic Council</w:t>
      </w:r>
      <w:r w:rsidRPr="007D4C6C">
        <w:t xml:space="preserve">, </w:t>
      </w:r>
      <w:r w:rsidRPr="007D4C6C">
        <w:rPr>
          <w:rStyle w:val="Style13ptBold"/>
        </w:rPr>
        <w:t>6-8</w:t>
      </w:r>
      <w:r w:rsidRPr="007D4C6C">
        <w:t>-2023. https://www.atlanticcouncil.org/commentary/testimony/dollar-dominance-preserving-the-us-dollars-status-as-the-global-reserve-currency/. Accessed 6-29-2023 by NT-JJ</w:t>
      </w:r>
    </w:p>
    <w:p w:rsidR="0004304B" w:rsidRPr="0078319A" w:rsidRDefault="0004304B" w:rsidP="0004304B">
      <w:pPr>
        <w:rPr>
          <w:sz w:val="14"/>
        </w:rPr>
      </w:pPr>
      <w:r w:rsidRPr="0078319A">
        <w:rPr>
          <w:sz w:val="14"/>
        </w:rPr>
        <w:t xml:space="preserve">Over the course of half a century, the dollar’s reserve currency role was strongest in the years following the collapse of the Bretton Woods dollar standard when President Nixon abandoned the promise to convert dollar reserves into gold—the 1971 Nixon shock. Regardless of which measure of dominance is used—polarity or systemic concentration—the dollar is significantly lower today than it was in 1973. </w:t>
      </w:r>
      <w:r w:rsidRPr="007D4C6C">
        <w:rPr>
          <w:rStyle w:val="StyleUnderline"/>
        </w:rPr>
        <w:t xml:space="preserve">However, </w:t>
      </w:r>
      <w:r w:rsidRPr="007D4C6C">
        <w:rPr>
          <w:rStyle w:val="StyleUnderline"/>
          <w:highlight w:val="cyan"/>
        </w:rPr>
        <w:t>the dollar’s reserve currency role is stronger than it was in 1990 when the Cold War ended</w:t>
      </w:r>
      <w:r w:rsidRPr="007D4C6C">
        <w:rPr>
          <w:rStyle w:val="StyleUnderline"/>
        </w:rPr>
        <w:t xml:space="preserve">. In a fifty-year perspective, </w:t>
      </w:r>
      <w:r w:rsidRPr="007D4C6C">
        <w:rPr>
          <w:rStyle w:val="StyleUnderline"/>
          <w:highlight w:val="cyan"/>
        </w:rPr>
        <w:t>the dollar reached a low point at that time, a period otherwise considered to mark the onset of America’s unipolar moment</w:t>
      </w:r>
      <w:r w:rsidRPr="007D4C6C">
        <w:rPr>
          <w:rStyle w:val="StyleUnderline"/>
        </w:rPr>
        <w:t>. Clearly</w:t>
      </w:r>
      <w:r w:rsidRPr="007D4C6C">
        <w:rPr>
          <w:rStyle w:val="StyleUnderline"/>
          <w:highlight w:val="cyan"/>
        </w:rPr>
        <w:t>, the level of reserve currency holdings</w:t>
      </w:r>
      <w:r w:rsidRPr="007D4C6C">
        <w:rPr>
          <w:rStyle w:val="StyleUnderline"/>
        </w:rPr>
        <w:t xml:space="preserve"> in a single year, or </w:t>
      </w:r>
      <w:r w:rsidRPr="007D4C6C">
        <w:rPr>
          <w:rStyle w:val="StyleUnderline"/>
          <w:highlight w:val="cyan"/>
        </w:rPr>
        <w:t xml:space="preserve">within a limited time frame, is </w:t>
      </w:r>
      <w:r w:rsidRPr="007D4C6C">
        <w:rPr>
          <w:rStyle w:val="Emphasis"/>
          <w:highlight w:val="cyan"/>
        </w:rPr>
        <w:t>not a good predictor of US ascendancy or decline in any broader sense</w:t>
      </w:r>
      <w:r w:rsidRPr="007D4C6C">
        <w:rPr>
          <w:rStyle w:val="StyleUnderline"/>
        </w:rPr>
        <w:t xml:space="preserve">. </w:t>
      </w:r>
      <w:r w:rsidRPr="0078319A">
        <w:rPr>
          <w:sz w:val="14"/>
        </w:rPr>
        <w:t>Point estimates of reserve currency holdings are not a good predictor of dollar dominance either. That is because the liquidity creating role, assumed by the issuer of the first international currency, requires adjustment of expansionary policies, resulting in cycles of trade deficits when demand for dollar assets is typically high and deficit adjustment when dollar demand tends to fall. Depending on the measure used to assess dollar dominance, the most recent downward dollar cycle began in 2016 (polarity) or 2017 (concentration). According to both measures, an upward cycle began in 2020 and stabilized despite the 2022 sanctions against Russia.</w:t>
      </w:r>
    </w:p>
    <w:p w:rsidR="0004304B" w:rsidRDefault="0004304B" w:rsidP="0004304B">
      <w:pPr>
        <w:pStyle w:val="Heading3"/>
      </w:pPr>
      <w:r>
        <w:t>1AR – UQ – AT: BRICS</w:t>
      </w:r>
    </w:p>
    <w:p w:rsidR="0004304B" w:rsidRPr="00F313FA" w:rsidRDefault="0004304B" w:rsidP="0004304B">
      <w:pPr>
        <w:pStyle w:val="Heading4"/>
      </w:pPr>
      <w:r>
        <w:t>1---No chance – no cooperation, current dollar strength, lack of trust, inflation and necessity of the dollar for trade AND even success doesn’t deck dollar heg</w:t>
      </w:r>
    </w:p>
    <w:p w:rsidR="0004304B" w:rsidRPr="00030919" w:rsidRDefault="0004304B" w:rsidP="0004304B">
      <w:r w:rsidRPr="00030919">
        <w:t xml:space="preserve">Dr. Abdullah A </w:t>
      </w:r>
      <w:r w:rsidRPr="00030919">
        <w:rPr>
          <w:rStyle w:val="Style13ptBold"/>
        </w:rPr>
        <w:t>Dewan</w:t>
      </w:r>
      <w:r w:rsidRPr="00030919">
        <w:t>, professor of Economics at Eastern Michigan University,</w:t>
      </w:r>
      <w:r>
        <w:t xml:space="preserve"> </w:t>
      </w:r>
      <w:r w:rsidRPr="00030919">
        <w:t xml:space="preserve">"De-dollarisation: Yet another hiccup or for real?", </w:t>
      </w:r>
      <w:r>
        <w:t xml:space="preserve">The Financial Express, </w:t>
      </w:r>
      <w:r w:rsidRPr="00030919">
        <w:t xml:space="preserve">5-2-2023. https://thefinancialexpress.com.bd/views/reviews/de-dollarisation-yet-another-hiccup-or-for-real. Accessed </w:t>
      </w:r>
      <w:r w:rsidRPr="00C85F76">
        <w:rPr>
          <w:rStyle w:val="Style13ptBold"/>
        </w:rPr>
        <w:t>6-29</w:t>
      </w:r>
      <w:r w:rsidRPr="00030919">
        <w:t>-2023 by NT-JJ</w:t>
      </w:r>
    </w:p>
    <w:p w:rsidR="0004304B" w:rsidRPr="0078319A" w:rsidRDefault="0004304B" w:rsidP="0004304B">
      <w:pPr>
        <w:rPr>
          <w:sz w:val="16"/>
        </w:rPr>
      </w:pPr>
      <w:r w:rsidRPr="00F313FA">
        <w:rPr>
          <w:rStyle w:val="StyleUnderline"/>
          <w:highlight w:val="cyan"/>
        </w:rPr>
        <w:t>What about the DDC led by BRICS</w:t>
      </w:r>
      <w:r w:rsidRPr="0078319A">
        <w:rPr>
          <w:sz w:val="16"/>
        </w:rPr>
        <w:t>? The campaign may have triggered the debut of a seemingly much stronger nudge yet in the trend of de-dollarisation. The question is: How likely and how soon would DDC succeed? I argue that the dominance of the dollar to be a history of “bygone days” will not happen so soon and so easily.</w:t>
      </w:r>
    </w:p>
    <w:p w:rsidR="0004304B" w:rsidRPr="0078319A" w:rsidRDefault="0004304B" w:rsidP="0004304B">
      <w:pPr>
        <w:rPr>
          <w:sz w:val="16"/>
        </w:rPr>
      </w:pPr>
    </w:p>
    <w:p w:rsidR="0004304B" w:rsidRPr="00F313FA" w:rsidRDefault="0004304B" w:rsidP="0004304B">
      <w:pPr>
        <w:rPr>
          <w:rStyle w:val="Emphasis"/>
        </w:rPr>
      </w:pPr>
      <w:r w:rsidRPr="0078319A">
        <w:rPr>
          <w:sz w:val="16"/>
        </w:rPr>
        <w:t xml:space="preserve">First of all, </w:t>
      </w:r>
      <w:r w:rsidRPr="00F313FA">
        <w:rPr>
          <w:rStyle w:val="StyleUnderline"/>
          <w:highlight w:val="cyan"/>
        </w:rPr>
        <w:t xml:space="preserve">BRICS is just a collection of countries which </w:t>
      </w:r>
      <w:r w:rsidRPr="00F313FA">
        <w:rPr>
          <w:rStyle w:val="Emphasis"/>
          <w:highlight w:val="cyan"/>
        </w:rPr>
        <w:t>don’t have much in common with each other</w:t>
      </w:r>
      <w:r w:rsidRPr="0078319A">
        <w:rPr>
          <w:sz w:val="16"/>
        </w:rPr>
        <w:t xml:space="preserve"> – essentially a cocktail of countries with free market capitalism (democracies) and mixed economies (autocracies). Mo</w:t>
      </w:r>
      <w:r w:rsidRPr="00030919">
        <w:rPr>
          <w:rStyle w:val="StyleUnderline"/>
        </w:rPr>
        <w:t xml:space="preserve">st of these countries </w:t>
      </w:r>
      <w:r w:rsidRPr="00F313FA">
        <w:rPr>
          <w:rStyle w:val="StyleUnderline"/>
          <w:highlight w:val="cyan"/>
        </w:rPr>
        <w:t xml:space="preserve">trade more with the US and Europe, than they do together. </w:t>
      </w:r>
      <w:r w:rsidRPr="00F313FA">
        <w:rPr>
          <w:rStyle w:val="Emphasis"/>
          <w:highlight w:val="cyan"/>
        </w:rPr>
        <w:t>China and India were</w:t>
      </w:r>
      <w:r w:rsidRPr="00F313FA">
        <w:rPr>
          <w:rStyle w:val="StyleUnderline"/>
          <w:highlight w:val="cyan"/>
        </w:rPr>
        <w:t xml:space="preserve"> </w:t>
      </w:r>
      <w:r w:rsidRPr="00F313FA">
        <w:rPr>
          <w:rStyle w:val="Emphasis"/>
          <w:highlight w:val="cyan"/>
        </w:rPr>
        <w:t>mutually at daggers drawn</w:t>
      </w:r>
      <w:r w:rsidRPr="00F313FA">
        <w:rPr>
          <w:rStyle w:val="StyleUnderline"/>
          <w:highlight w:val="cyan"/>
        </w:rPr>
        <w:t xml:space="preserve"> recently with border disputes. </w:t>
      </w:r>
      <w:r w:rsidRPr="00F313FA">
        <w:rPr>
          <w:rStyle w:val="Emphasis"/>
          <w:highlight w:val="cyan"/>
        </w:rPr>
        <w:t>Russia</w:t>
      </w:r>
      <w:r w:rsidRPr="00F313FA">
        <w:rPr>
          <w:rStyle w:val="StyleUnderline"/>
          <w:highlight w:val="cyan"/>
        </w:rPr>
        <w:t xml:space="preserve"> is in economic and </w:t>
      </w:r>
      <w:r w:rsidRPr="00F313FA">
        <w:rPr>
          <w:rStyle w:val="Emphasis"/>
          <w:highlight w:val="cyan"/>
        </w:rPr>
        <w:t>financial self-destruct mode</w:t>
      </w:r>
      <w:r w:rsidRPr="0078319A">
        <w:rPr>
          <w:sz w:val="16"/>
        </w:rPr>
        <w:t xml:space="preserve"> (forcing Bangladesh to make Nuclear Reactor loan installment payment in Yuan, if </w:t>
      </w:r>
      <w:proofErr w:type="gramStart"/>
      <w:r w:rsidRPr="0078319A">
        <w:rPr>
          <w:sz w:val="16"/>
        </w:rPr>
        <w:t>not  in</w:t>
      </w:r>
      <w:proofErr w:type="gramEnd"/>
      <w:r w:rsidRPr="0078319A">
        <w:rPr>
          <w:sz w:val="16"/>
        </w:rPr>
        <w:t xml:space="preserve"> Ruble); </w:t>
      </w:r>
      <w:r w:rsidRPr="00F313FA">
        <w:rPr>
          <w:rStyle w:val="Emphasis"/>
          <w:highlight w:val="cyan"/>
        </w:rPr>
        <w:t>Brazil has fallen a decade behind</w:t>
      </w:r>
      <w:r w:rsidRPr="00F313FA">
        <w:rPr>
          <w:rStyle w:val="StyleUnderline"/>
          <w:highlight w:val="cyan"/>
        </w:rPr>
        <w:t xml:space="preserve"> in economic growth; while </w:t>
      </w:r>
      <w:r w:rsidRPr="00F313FA">
        <w:rPr>
          <w:rStyle w:val="Emphasis"/>
          <w:highlight w:val="cyan"/>
        </w:rPr>
        <w:t>South Africa got stuck in a recessionary ditch</w:t>
      </w:r>
      <w:r w:rsidRPr="00F313FA">
        <w:rPr>
          <w:rStyle w:val="StyleUnderline"/>
          <w:highlight w:val="cyan"/>
        </w:rPr>
        <w:t xml:space="preserve"> even before the pandemic. Besides, BRICS countries </w:t>
      </w:r>
      <w:r w:rsidRPr="00F313FA">
        <w:rPr>
          <w:rStyle w:val="Emphasis"/>
          <w:highlight w:val="cyan"/>
        </w:rPr>
        <w:t xml:space="preserve">lack the necessary level of trust and institutions to actually create a currency viable </w:t>
      </w:r>
      <w:r w:rsidRPr="00F313FA">
        <w:rPr>
          <w:rStyle w:val="StyleUnderline"/>
          <w:highlight w:val="cyan"/>
        </w:rPr>
        <w:t xml:space="preserve">enough to serve as a GRC. Even </w:t>
      </w:r>
      <w:r w:rsidRPr="00F313FA">
        <w:rPr>
          <w:rStyle w:val="Emphasis"/>
          <w:highlight w:val="cyan"/>
        </w:rPr>
        <w:t xml:space="preserve">China has baggage of some deficiencies </w:t>
      </w:r>
      <w:r w:rsidRPr="00F313FA">
        <w:rPr>
          <w:rStyle w:val="StyleUnderline"/>
          <w:highlight w:val="cyan"/>
        </w:rPr>
        <w:t xml:space="preserve">— highly centralised and </w:t>
      </w:r>
      <w:r w:rsidRPr="00F313FA">
        <w:rPr>
          <w:rStyle w:val="Emphasis"/>
          <w:highlight w:val="cyan"/>
        </w:rPr>
        <w:t>doesn’t have free, liquid, and deregulated capital markets to challenge the US dollar.</w:t>
      </w:r>
    </w:p>
    <w:p w:rsidR="0004304B" w:rsidRPr="00F313FA" w:rsidRDefault="0004304B" w:rsidP="0004304B">
      <w:pPr>
        <w:rPr>
          <w:rStyle w:val="StyleUnderline"/>
          <w:sz w:val="12"/>
          <w:szCs w:val="12"/>
        </w:rPr>
      </w:pPr>
    </w:p>
    <w:p w:rsidR="0004304B" w:rsidRPr="0078319A" w:rsidRDefault="0004304B" w:rsidP="0004304B">
      <w:pPr>
        <w:rPr>
          <w:sz w:val="16"/>
          <w:szCs w:val="12"/>
        </w:rPr>
      </w:pPr>
      <w:r w:rsidRPr="0078319A">
        <w:rPr>
          <w:sz w:val="16"/>
          <w:szCs w:val="12"/>
        </w:rPr>
        <w:t xml:space="preserve">The US economy, with GDP of nearly $25 trillion vs. China’s $18.00 trillion, is the largest, most flexible, and open enough to accommodate large trade deficits caused by the dollar’s predominant status. Besides, being the most stable democratic system with rule of law, effective checks and balances, and free media, the U.S. stands out as the most reliable economy and the largest and vibrant financial market for domestic and foreign investors. Nearly 50 per </w:t>
      </w:r>
      <w:proofErr w:type="gramStart"/>
      <w:r w:rsidRPr="0078319A">
        <w:rPr>
          <w:sz w:val="16"/>
          <w:szCs w:val="12"/>
        </w:rPr>
        <w:t>cent  of</w:t>
      </w:r>
      <w:proofErr w:type="gramEnd"/>
      <w:r w:rsidRPr="0078319A">
        <w:rPr>
          <w:sz w:val="16"/>
          <w:szCs w:val="12"/>
        </w:rPr>
        <w:t xml:space="preserve"> international trade is invoiced in dollars, and nearly the same per cent of all international loans and global debt securities are denominated in dollars. Currency trades in the foreign exchange markets involve the dollar nearly in 90 per cent of all transactions. It may be noted that there are approximately $1.74 trillion paper dollars in circulation of which overseas circulations are roughly estimated to be in the rage of 40 to 72 per cent.</w:t>
      </w:r>
    </w:p>
    <w:p w:rsidR="0004304B" w:rsidRPr="0078319A" w:rsidRDefault="0004304B" w:rsidP="0004304B">
      <w:pPr>
        <w:rPr>
          <w:sz w:val="16"/>
          <w:szCs w:val="12"/>
        </w:rPr>
      </w:pPr>
    </w:p>
    <w:p w:rsidR="0004304B" w:rsidRPr="0078319A" w:rsidRDefault="0004304B" w:rsidP="0004304B">
      <w:pPr>
        <w:rPr>
          <w:sz w:val="16"/>
          <w:szCs w:val="12"/>
        </w:rPr>
      </w:pPr>
      <w:r w:rsidRPr="0078319A">
        <w:rPr>
          <w:sz w:val="16"/>
          <w:szCs w:val="12"/>
        </w:rPr>
        <w:t>It is estimated that more than 33 per cent of global GDP comes from countries that peg their currencies to the dollar. Seven among these countries have adopted dollar as their domestic currency and another 89 countries have been maintaining their currency in a narrow trading range relative to the dollar.</w:t>
      </w:r>
    </w:p>
    <w:p w:rsidR="0004304B" w:rsidRPr="0078319A" w:rsidRDefault="0004304B" w:rsidP="0004304B">
      <w:pPr>
        <w:rPr>
          <w:sz w:val="16"/>
          <w:szCs w:val="12"/>
        </w:rPr>
      </w:pPr>
    </w:p>
    <w:p w:rsidR="0004304B" w:rsidRPr="0078319A" w:rsidRDefault="0004304B" w:rsidP="0004304B">
      <w:pPr>
        <w:rPr>
          <w:sz w:val="16"/>
          <w:szCs w:val="12"/>
        </w:rPr>
      </w:pPr>
      <w:r w:rsidRPr="0078319A">
        <w:rPr>
          <w:sz w:val="16"/>
          <w:szCs w:val="12"/>
        </w:rPr>
        <w:t xml:space="preserve">The dollar is just one of the world’s 185 currencies but most of the remaining 184 are used for domestic transactions. Historically, the dollar has been playing a unique role in U.S. balance of trade as being the top export. It makes the balance of trade tilted in U.S. favour like no other product. </w:t>
      </w:r>
      <w:proofErr w:type="gramStart"/>
      <w:r w:rsidRPr="0078319A">
        <w:rPr>
          <w:sz w:val="16"/>
          <w:szCs w:val="12"/>
        </w:rPr>
        <w:t>Thus</w:t>
      </w:r>
      <w:proofErr w:type="gramEnd"/>
      <w:r w:rsidRPr="0078319A">
        <w:rPr>
          <w:sz w:val="16"/>
          <w:szCs w:val="12"/>
        </w:rPr>
        <w:t xml:space="preserve"> the dollar reigned with little challenge so far and has greatly uplifted America’s geopolitical standings with privileges and prestige unattainable by other economies. What a power to have your printed paper buy all other countries physical goods and services and in turn they use the same paper currency to buy the same across the globe. Why would the dollar surrender so easily and so soon?</w:t>
      </w:r>
    </w:p>
    <w:p w:rsidR="0004304B" w:rsidRPr="0078319A" w:rsidRDefault="0004304B" w:rsidP="0004304B">
      <w:pPr>
        <w:rPr>
          <w:sz w:val="16"/>
        </w:rPr>
      </w:pPr>
    </w:p>
    <w:p w:rsidR="0004304B" w:rsidRPr="00030919" w:rsidRDefault="0004304B" w:rsidP="0004304B">
      <w:pPr>
        <w:rPr>
          <w:rStyle w:val="StyleUnderline"/>
        </w:rPr>
      </w:pPr>
      <w:r w:rsidRPr="00F313FA">
        <w:rPr>
          <w:rStyle w:val="StyleUnderline"/>
          <w:highlight w:val="cyan"/>
        </w:rPr>
        <w:t>For a currency to qualify</w:t>
      </w:r>
      <w:r w:rsidRPr="0078319A">
        <w:rPr>
          <w:sz w:val="16"/>
        </w:rPr>
        <w:t xml:space="preserve"> as GRC, the holding country must meet four most desirable prerequisites</w:t>
      </w:r>
      <w:r w:rsidRPr="0078319A">
        <w:rPr>
          <w:sz w:val="16"/>
          <w:highlight w:val="cyan"/>
        </w:rPr>
        <w:t xml:space="preserve">. </w:t>
      </w:r>
      <w:r w:rsidRPr="00F313FA">
        <w:rPr>
          <w:rStyle w:val="StyleUnderline"/>
          <w:highlight w:val="cyan"/>
        </w:rPr>
        <w:t>The country</w:t>
      </w:r>
      <w:r w:rsidRPr="00030919">
        <w:rPr>
          <w:rStyle w:val="StyleUnderline"/>
        </w:rPr>
        <w:t xml:space="preserve"> (a) must have a large and advanced economy, (b) must be able to withstand internal and external shocks, both short-term and long-term; (c) </w:t>
      </w:r>
      <w:r w:rsidRPr="00F313FA">
        <w:rPr>
          <w:rStyle w:val="StyleUnderline"/>
          <w:highlight w:val="cyan"/>
        </w:rPr>
        <w:t>must exude global confidence in long-term political stability and economic prosperity</w:t>
      </w:r>
      <w:r w:rsidRPr="00030919">
        <w:rPr>
          <w:rStyle w:val="StyleUnderline"/>
        </w:rPr>
        <w:t xml:space="preserve">; (4) </w:t>
      </w:r>
      <w:r w:rsidRPr="00F313FA">
        <w:rPr>
          <w:rStyle w:val="Emphasis"/>
          <w:highlight w:val="cyan"/>
        </w:rPr>
        <w:t>must have</w:t>
      </w:r>
      <w:r w:rsidRPr="00F313FA">
        <w:rPr>
          <w:rStyle w:val="StyleUnderline"/>
          <w:highlight w:val="cyan"/>
        </w:rPr>
        <w:t xml:space="preserve"> liquid and </w:t>
      </w:r>
      <w:r w:rsidRPr="00F313FA">
        <w:rPr>
          <w:rStyle w:val="Emphasis"/>
          <w:highlight w:val="cyan"/>
        </w:rPr>
        <w:t>transparent financial/capital markets</w:t>
      </w:r>
      <w:r w:rsidRPr="00030919">
        <w:rPr>
          <w:rStyle w:val="StyleUnderline"/>
        </w:rPr>
        <w:t>.</w:t>
      </w:r>
    </w:p>
    <w:p w:rsidR="0004304B" w:rsidRPr="0078319A" w:rsidRDefault="0004304B" w:rsidP="0004304B">
      <w:pPr>
        <w:rPr>
          <w:sz w:val="16"/>
        </w:rPr>
      </w:pPr>
    </w:p>
    <w:p w:rsidR="0004304B" w:rsidRPr="00F313FA" w:rsidRDefault="0004304B" w:rsidP="0004304B">
      <w:pPr>
        <w:rPr>
          <w:rStyle w:val="Emphasis"/>
        </w:rPr>
      </w:pPr>
      <w:r w:rsidRPr="00F313FA">
        <w:rPr>
          <w:rStyle w:val="StyleUnderline"/>
        </w:rPr>
        <w:t>Currently, neither the euro nor the yuan satisfy all four fundamentals</w:t>
      </w:r>
      <w:r w:rsidRPr="00030919">
        <w:rPr>
          <w:rStyle w:val="StyleUnderline"/>
        </w:rPr>
        <w:t xml:space="preserve">. </w:t>
      </w:r>
      <w:r w:rsidRPr="00F313FA">
        <w:rPr>
          <w:rStyle w:val="Emphasis"/>
          <w:highlight w:val="cyan"/>
        </w:rPr>
        <w:t>Even if BRICS countries launch a novel GRC, they will still hold a large chunk of their reserves in dollars and dollar denominated assets to trade with dollar transaction economies.</w:t>
      </w:r>
    </w:p>
    <w:p w:rsidR="0004304B" w:rsidRPr="0078319A" w:rsidRDefault="0004304B" w:rsidP="0004304B">
      <w:pPr>
        <w:rPr>
          <w:sz w:val="16"/>
        </w:rPr>
      </w:pPr>
    </w:p>
    <w:p w:rsidR="0004304B" w:rsidRPr="0078319A" w:rsidRDefault="0004304B" w:rsidP="0004304B">
      <w:pPr>
        <w:rPr>
          <w:sz w:val="16"/>
        </w:rPr>
      </w:pPr>
      <w:r w:rsidRPr="0078319A">
        <w:rPr>
          <w:sz w:val="16"/>
        </w:rPr>
        <w:t>The dollar is not only the official currency of the US, it is also the official currency of five US territories and seven sovereign nations. Additionally, it’s the quasi-official currency of many other nations that commonly accept dollar in addition to a local currency. For example, in 2021, nearly 400 million people throughout the world collectively used the dollar as their official currency of exchange which, in turn, translated into more than $20 trillion dollars of economic activity.</w:t>
      </w:r>
    </w:p>
    <w:p w:rsidR="0004304B" w:rsidRPr="0078319A" w:rsidRDefault="0004304B" w:rsidP="0004304B">
      <w:pPr>
        <w:rPr>
          <w:sz w:val="16"/>
        </w:rPr>
      </w:pPr>
    </w:p>
    <w:p w:rsidR="0004304B" w:rsidRDefault="0004304B" w:rsidP="0004304B">
      <w:pPr>
        <w:rPr>
          <w:rStyle w:val="StyleUnderline"/>
        </w:rPr>
      </w:pPr>
      <w:r w:rsidRPr="00FE1AD1">
        <w:rPr>
          <w:rStyle w:val="Emphasis"/>
          <w:highlight w:val="cyan"/>
        </w:rPr>
        <w:t xml:space="preserve">Foreign countries experiencing high inflation tend to dollarise their domestic </w:t>
      </w:r>
      <w:r w:rsidRPr="00FE1AD1">
        <w:rPr>
          <w:rStyle w:val="StyleUnderline"/>
          <w:highlight w:val="cyan"/>
        </w:rPr>
        <w:t>currency to combat domestic inflation</w:t>
      </w:r>
      <w:r w:rsidRPr="00FE1AD1">
        <w:rPr>
          <w:rStyle w:val="Emphasis"/>
        </w:rPr>
        <w:t>.</w:t>
      </w:r>
      <w:r w:rsidRPr="00030919">
        <w:rPr>
          <w:rStyle w:val="StyleUnderline"/>
        </w:rPr>
        <w:t xml:space="preserve"> Because the purchasing power of dollars is much more stable than that of a weak domestic currency, and individuals and businesses prefer using dollars for making transactions or hoarding wealth. Even years after the domestic inflation has been anchored, the love and fancy for dollar persist.</w:t>
      </w:r>
    </w:p>
    <w:p w:rsidR="0004304B" w:rsidRDefault="0004304B" w:rsidP="0004304B">
      <w:pPr>
        <w:pStyle w:val="Heading4"/>
      </w:pPr>
      <w:r>
        <w:t>2---Capital markets</w:t>
      </w:r>
    </w:p>
    <w:p w:rsidR="0004304B" w:rsidRDefault="0004304B" w:rsidP="0004304B">
      <w:r w:rsidRPr="00C85F76">
        <w:t xml:space="preserve">Andy </w:t>
      </w:r>
      <w:r w:rsidRPr="00C85F76">
        <w:rPr>
          <w:rStyle w:val="Style13ptBold"/>
        </w:rPr>
        <w:t>Mukherjee</w:t>
      </w:r>
      <w:r w:rsidRPr="00C85F76">
        <w:t xml:space="preserve">, </w:t>
      </w:r>
      <w:r>
        <w:t xml:space="preserve">financial columnist @ Bloomburg, </w:t>
      </w:r>
      <w:r w:rsidRPr="00C85F76">
        <w:t xml:space="preserve">"The dollar has the strength to fight off the digital challengers", mint, </w:t>
      </w:r>
      <w:r w:rsidRPr="00C85F76">
        <w:rPr>
          <w:rStyle w:val="Style13ptBold"/>
        </w:rPr>
        <w:t>6-30</w:t>
      </w:r>
      <w:r w:rsidRPr="00C85F76">
        <w:t>-2023. https://www.livemint.com/opinion/columns/can-blockchain-technology-help-de-dollarize-the-world-11685555198448.html. Accessed 6-29-2023 by NT-JJ</w:t>
      </w:r>
    </w:p>
    <w:p w:rsidR="0004304B" w:rsidRPr="0078319A" w:rsidRDefault="0004304B" w:rsidP="0004304B">
      <w:pPr>
        <w:rPr>
          <w:sz w:val="16"/>
        </w:rPr>
      </w:pPr>
      <w:r w:rsidRPr="0078319A">
        <w:rPr>
          <w:sz w:val="16"/>
        </w:rPr>
        <w:t>---Specifically indicts the petroyuan</w:t>
      </w:r>
    </w:p>
    <w:p w:rsidR="0004304B" w:rsidRPr="0078319A" w:rsidRDefault="0004304B" w:rsidP="0004304B">
      <w:pPr>
        <w:rPr>
          <w:sz w:val="16"/>
        </w:rPr>
      </w:pPr>
      <w:r w:rsidRPr="0078319A">
        <w:rPr>
          <w:sz w:val="16"/>
        </w:rPr>
        <w:t>---also indicts the yuan too</w:t>
      </w:r>
    </w:p>
    <w:p w:rsidR="0004304B" w:rsidRPr="0078319A" w:rsidRDefault="0004304B" w:rsidP="0004304B">
      <w:pPr>
        <w:rPr>
          <w:sz w:val="16"/>
        </w:rPr>
      </w:pPr>
    </w:p>
    <w:p w:rsidR="0004304B" w:rsidRPr="0078319A" w:rsidRDefault="0004304B" w:rsidP="0004304B">
      <w:pPr>
        <w:rPr>
          <w:sz w:val="16"/>
        </w:rPr>
      </w:pPr>
      <w:r w:rsidRPr="00C85F76">
        <w:rPr>
          <w:rStyle w:val="StyleUnderline"/>
          <w:highlight w:val="cyan"/>
        </w:rPr>
        <w:t>The US dollar's hegemony</w:t>
      </w:r>
      <w:r w:rsidRPr="00C85F76">
        <w:rPr>
          <w:rStyle w:val="StyleUnderline"/>
        </w:rPr>
        <w:t xml:space="preserve">, which is based on the currency's dominant role in fundraising and international commerce, </w:t>
      </w:r>
      <w:r w:rsidRPr="00C85F76">
        <w:rPr>
          <w:rStyle w:val="StyleUnderline"/>
          <w:highlight w:val="cyan"/>
        </w:rPr>
        <w:t>is unlikely to be challenged by</w:t>
      </w:r>
      <w:r w:rsidRPr="0078319A">
        <w:rPr>
          <w:sz w:val="16"/>
        </w:rPr>
        <w:t xml:space="preserve"> the proposed </w:t>
      </w:r>
      <w:r w:rsidRPr="00C85F76">
        <w:rPr>
          <w:rStyle w:val="StyleUnderline"/>
          <w:highlight w:val="cyan"/>
        </w:rPr>
        <w:t>petroyuan or a common currency for the BRICS grouping</w:t>
      </w:r>
      <w:r w:rsidRPr="0078319A">
        <w:rPr>
          <w:sz w:val="16"/>
        </w:rPr>
        <w:t>. However, blockchain technology may be able to eliminate the need for the dollar as a middleman in illiquid currency corridors, reducing transaction costs by up to $120bn a year. While the coordination and trust required to create a multicurrency central bank digital currency network makes the idea unfeasible, the New York Federal Reserve has shown that a wholesale token of the US currency could be used to preserve its exceptionalism.</w:t>
      </w:r>
    </w:p>
    <w:p w:rsidR="0004304B" w:rsidRPr="0078319A" w:rsidRDefault="0004304B" w:rsidP="0004304B">
      <w:pPr>
        <w:rPr>
          <w:sz w:val="16"/>
        </w:rPr>
      </w:pPr>
      <w:r w:rsidRPr="0078319A">
        <w:rPr>
          <w:sz w:val="16"/>
        </w:rPr>
        <w:t>Analysts usually trace the US currency’s hegemony to its outsized use in international commerce.</w:t>
      </w:r>
    </w:p>
    <w:p w:rsidR="0004304B" w:rsidRPr="0078319A" w:rsidRDefault="0004304B" w:rsidP="0004304B">
      <w:pPr>
        <w:rPr>
          <w:sz w:val="16"/>
        </w:rPr>
      </w:pPr>
      <w:r w:rsidRPr="0078319A">
        <w:rPr>
          <w:sz w:val="16"/>
        </w:rPr>
        <w:t>Proponents of de-dollarization might resent America’s exorbitant privilege all they want. But what can they do?</w:t>
      </w:r>
    </w:p>
    <w:p w:rsidR="0004304B" w:rsidRPr="0078319A" w:rsidRDefault="0004304B" w:rsidP="0004304B">
      <w:pPr>
        <w:rPr>
          <w:sz w:val="16"/>
        </w:rPr>
      </w:pPr>
    </w:p>
    <w:p w:rsidR="0004304B" w:rsidRPr="0078319A" w:rsidRDefault="0004304B" w:rsidP="0004304B">
      <w:pPr>
        <w:rPr>
          <w:sz w:val="16"/>
        </w:rPr>
      </w:pPr>
      <w:r w:rsidRPr="0078319A">
        <w:rPr>
          <w:sz w:val="16"/>
        </w:rPr>
        <w:t>Analysts usually trace the US currency’s hegemony to its outsized use in international commerce. Even a decade after China eclipsed the US as the world’s largest goods-trading nation, that dominance doesn’t appear to be fading. The much-awaited petroyuan has so far been a myth.</w:t>
      </w:r>
    </w:p>
    <w:p w:rsidR="0004304B" w:rsidRPr="0078319A" w:rsidRDefault="0004304B" w:rsidP="0004304B">
      <w:pPr>
        <w:rPr>
          <w:sz w:val="16"/>
        </w:rPr>
      </w:pPr>
    </w:p>
    <w:p w:rsidR="0004304B" w:rsidRPr="00C85F76" w:rsidRDefault="0004304B" w:rsidP="0004304B">
      <w:pPr>
        <w:rPr>
          <w:u w:val="single"/>
        </w:rPr>
      </w:pPr>
      <w:r w:rsidRPr="0078319A">
        <w:rPr>
          <w:sz w:val="16"/>
        </w:rPr>
        <w:t xml:space="preserve">An even </w:t>
      </w:r>
      <w:r w:rsidRPr="00C85F76">
        <w:rPr>
          <w:rStyle w:val="StyleUnderline"/>
        </w:rPr>
        <w:t xml:space="preserve">bigger moat may be </w:t>
      </w:r>
      <w:r w:rsidRPr="00C85F76">
        <w:rPr>
          <w:rStyle w:val="StyleUnderline"/>
          <w:highlight w:val="cyan"/>
        </w:rPr>
        <w:t>the greenback’s role in fundraising</w:t>
      </w:r>
      <w:r w:rsidRPr="00C85F76">
        <w:rPr>
          <w:rStyle w:val="StyleUnderline"/>
        </w:rPr>
        <w:t xml:space="preserve">. </w:t>
      </w:r>
      <w:r w:rsidRPr="00C85F76">
        <w:rPr>
          <w:rStyle w:val="StyleUnderline"/>
          <w:highlight w:val="cyan"/>
        </w:rPr>
        <w:t>It will take the People’s Republic a long time to match the depth, liquidity and openness of the dollar-denominated capital market</w:t>
      </w:r>
      <w:r w:rsidRPr="00C85F76">
        <w:rPr>
          <w:rStyle w:val="StyleUnderline"/>
        </w:rPr>
        <w:t xml:space="preserve"> in which firms and banks borrow and hedge their risks. A </w:t>
      </w:r>
      <w:r w:rsidRPr="00C85F76">
        <w:rPr>
          <w:rStyle w:val="StyleUnderline"/>
          <w:highlight w:val="cyan"/>
        </w:rPr>
        <w:t>proposed common currency for the so-called BRICS</w:t>
      </w:r>
      <w:r w:rsidRPr="0078319A">
        <w:rPr>
          <w:sz w:val="16"/>
        </w:rPr>
        <w:t xml:space="preserve"> grouping of Brazil, Russia, India, China and South Africa </w:t>
      </w:r>
      <w:r w:rsidRPr="00C85F76">
        <w:rPr>
          <w:rStyle w:val="StyleUnderline"/>
          <w:highlight w:val="cyan"/>
        </w:rPr>
        <w:t>may flounder for the same reason</w:t>
      </w:r>
      <w:r w:rsidRPr="00C85F76">
        <w:rPr>
          <w:rStyle w:val="StyleUnderline"/>
        </w:rPr>
        <w:t>.</w:t>
      </w:r>
    </w:p>
    <w:p w:rsidR="0004304B" w:rsidRPr="0003521E" w:rsidRDefault="0004304B" w:rsidP="0004304B">
      <w:pPr>
        <w:rPr>
          <w:u w:val="single"/>
        </w:rPr>
      </w:pPr>
    </w:p>
    <w:p w:rsidR="0004304B" w:rsidRDefault="0004304B" w:rsidP="0004304B">
      <w:pPr>
        <w:pStyle w:val="Heading3"/>
      </w:pPr>
      <w:r>
        <w:t>1AR – AT: UQ Overwhelms</w:t>
      </w:r>
    </w:p>
    <w:p w:rsidR="0004304B" w:rsidRPr="009A167A" w:rsidRDefault="0004304B" w:rsidP="0004304B">
      <w:pPr>
        <w:pStyle w:val="Heading4"/>
      </w:pPr>
      <w:r>
        <w:t>The aff’s wild economic policies could definitely shake confidence in the dollar – the impact is based upon perception!</w:t>
      </w:r>
    </w:p>
    <w:p w:rsidR="0004304B" w:rsidRPr="0078319A" w:rsidRDefault="0004304B" w:rsidP="0004304B">
      <w:pPr>
        <w:rPr>
          <w:sz w:val="16"/>
        </w:rPr>
      </w:pPr>
    </w:p>
    <w:p w:rsidR="0004304B" w:rsidRPr="0078319A" w:rsidRDefault="0004304B" w:rsidP="0004304B">
      <w:pPr>
        <w:rPr>
          <w:sz w:val="16"/>
        </w:rPr>
      </w:pPr>
      <w:r w:rsidRPr="0004304B">
        <w:t xml:space="preserve">Dr. Carla </w:t>
      </w:r>
      <w:r w:rsidRPr="0004304B">
        <w:rPr>
          <w:rStyle w:val="Style13ptBold"/>
          <w:sz w:val="22"/>
        </w:rPr>
        <w:t>Norrlöf</w:t>
      </w:r>
      <w:r w:rsidRPr="0004304B">
        <w:t>, Senior Fellow @ the Atlantic Council, professor of Polisci @ University of Tornonto focusing on the hegemony of the dollar, "Dollar dominance: Preserving the US dollar’s status as the global reserve currency",</w:t>
      </w:r>
      <w:r w:rsidRPr="0078319A">
        <w:rPr>
          <w:sz w:val="16"/>
        </w:rPr>
        <w:t xml:space="preserve"> </w:t>
      </w:r>
      <w:r w:rsidRPr="009D1AF0">
        <w:rPr>
          <w:rStyle w:val="StyleUnderline"/>
          <w:highlight w:val="cyan"/>
        </w:rPr>
        <w:t>testifying to the US House Committee on Financial Services Subcommittee on Financial Institutions and Monetary</w:t>
      </w:r>
      <w:r w:rsidRPr="0078319A">
        <w:rPr>
          <w:sz w:val="16"/>
        </w:rPr>
        <w:t xml:space="preserve"> Policy, published by the Atlantic Council, </w:t>
      </w:r>
      <w:r w:rsidRPr="0004304B">
        <w:rPr>
          <w:rStyle w:val="Style13ptBold"/>
          <w:sz w:val="22"/>
        </w:rPr>
        <w:t>6-8</w:t>
      </w:r>
      <w:r w:rsidRPr="0004304B">
        <w:t>-2023</w:t>
      </w:r>
      <w:r w:rsidRPr="0078319A">
        <w:rPr>
          <w:sz w:val="16"/>
        </w:rPr>
        <w:t>. https://www.atlanticcouncil.org/commentary/testimony/dollar-dominance-preserving-the-us-dollars-status-as-the-global-reserve-currency/. Accessed 6-29-2023 by NT-JJ</w:t>
      </w:r>
    </w:p>
    <w:p w:rsidR="0004304B" w:rsidRPr="0078319A" w:rsidRDefault="0004304B" w:rsidP="0004304B">
      <w:pPr>
        <w:rPr>
          <w:sz w:val="16"/>
        </w:rPr>
      </w:pPr>
    </w:p>
    <w:p w:rsidR="0004304B" w:rsidRPr="0078319A" w:rsidRDefault="0004304B" w:rsidP="0004304B">
      <w:pPr>
        <w:rPr>
          <w:sz w:val="16"/>
        </w:rPr>
      </w:pPr>
      <w:r w:rsidRPr="009A167A">
        <w:rPr>
          <w:rStyle w:val="Emphasis"/>
          <w:highlight w:val="cyan"/>
        </w:rPr>
        <w:t xml:space="preserve">While the dollar enjoys an extraordinary lead over other international currencies, it </w:t>
      </w:r>
      <w:r w:rsidRPr="009A167A">
        <w:rPr>
          <w:rStyle w:val="Emphasis"/>
          <w:highlight w:val="cyan"/>
          <w:bdr w:val="single" w:sz="4" w:space="0" w:color="auto"/>
        </w:rPr>
        <w:t>is not invincible.</w:t>
      </w:r>
      <w:r w:rsidRPr="009A167A">
        <w:rPr>
          <w:rStyle w:val="Emphasis"/>
          <w:highlight w:val="cyan"/>
        </w:rPr>
        <w:t xml:space="preserve"> </w:t>
      </w:r>
      <w:r w:rsidRPr="009A167A">
        <w:rPr>
          <w:rStyle w:val="Emphasis"/>
          <w:highlight w:val="cyan"/>
          <w:bdr w:val="single" w:sz="4" w:space="0" w:color="auto"/>
        </w:rPr>
        <w:t>Poor domestic policies could shake confidence in the dollar</w:t>
      </w:r>
      <w:r w:rsidRPr="009A167A">
        <w:rPr>
          <w:rStyle w:val="Emphasis"/>
          <w:highlight w:val="cyan"/>
        </w:rPr>
        <w:t>.</w:t>
      </w:r>
      <w:r w:rsidRPr="009A167A">
        <w:rPr>
          <w:rStyle w:val="Emphasis"/>
        </w:rPr>
        <w:t xml:space="preserve"> </w:t>
      </w:r>
      <w:r w:rsidRPr="0078319A">
        <w:rPr>
          <w:sz w:val="16"/>
        </w:rPr>
        <w:t>Structurally, the United States’ liquidity-creating role—providing dollar assets to the rest of the world—and the ability to invest in the United States can interact unfavorably with low savings in the United States, resulting in large deficits, rising public and/or private debt. Unlike the euro-zone, however, the United States does not face the prospect of involuntary sovereign default because the dollar is a convertible sovereign currency. The recent specter of US default, a possibility which arises periodically, is entirely voluntary and due to a self-imposed debt ceiling. In the United States, the upper bound of the debt limit is rather determined by foreigners’ willingness to hold dollars, at worst resulting in inflation and depreciation. Although the United States cannot be forced to default, such an adjustment process may not be benign.</w:t>
      </w:r>
    </w:p>
    <w:p w:rsidR="0004304B" w:rsidRDefault="0004304B" w:rsidP="0004304B">
      <w:pPr>
        <w:pStyle w:val="Heading3"/>
      </w:pPr>
      <w:r>
        <w:t>1AR – AT: Politics</w:t>
      </w:r>
    </w:p>
    <w:p w:rsidR="0004304B" w:rsidRPr="0096770C" w:rsidRDefault="0004304B" w:rsidP="0004304B">
      <w:pPr>
        <w:pStyle w:val="Heading4"/>
      </w:pPr>
      <w:r>
        <w:t>Economics is king – prefer experts</w:t>
      </w:r>
    </w:p>
    <w:p w:rsidR="0004304B" w:rsidRDefault="0004304B" w:rsidP="0004304B">
      <w:r w:rsidRPr="007D4C6C">
        <w:t xml:space="preserve">Dr. Carla </w:t>
      </w:r>
      <w:r w:rsidRPr="007D4C6C">
        <w:rPr>
          <w:rStyle w:val="Style13ptBold"/>
        </w:rPr>
        <w:t>Norrlöf</w:t>
      </w:r>
      <w:r>
        <w:t xml:space="preserve">, Senior Fellow @ the Atlantic Council, professor of Polisci @ University of Tornonto focusing on the hegemony of the dollar, </w:t>
      </w:r>
      <w:r w:rsidRPr="007D4C6C">
        <w:t xml:space="preserve">"Dollar dominance: Preserving the US dollar’s status as the global reserve currency", </w:t>
      </w:r>
      <w:r w:rsidRPr="009D1AF0">
        <w:rPr>
          <w:rStyle w:val="StyleUnderline"/>
          <w:highlight w:val="cyan"/>
        </w:rPr>
        <w:t>testifying to the US House Committee on Financial Services Subcommittee on Financial Institutions and Monetary</w:t>
      </w:r>
      <w:r w:rsidRPr="007D4C6C">
        <w:t xml:space="preserve"> Policy</w:t>
      </w:r>
      <w:r>
        <w:t>, published by the Atlantic Council</w:t>
      </w:r>
      <w:r w:rsidRPr="007D4C6C">
        <w:t xml:space="preserve">, </w:t>
      </w:r>
      <w:r w:rsidRPr="007D4C6C">
        <w:rPr>
          <w:rStyle w:val="Style13ptBold"/>
        </w:rPr>
        <w:t>6-8</w:t>
      </w:r>
      <w:r w:rsidRPr="007D4C6C">
        <w:t>-2023. https://www.atlanticcouncil.org/commentary/testimony/dollar-dominance-preserving-the-us-dollars-status-as-the-global-reserve-currency/. Accessed 6-29-2023 by NT-JJ</w:t>
      </w:r>
    </w:p>
    <w:p w:rsidR="0004304B" w:rsidRPr="0078319A" w:rsidRDefault="0004304B" w:rsidP="0004304B">
      <w:pPr>
        <w:rPr>
          <w:sz w:val="16"/>
        </w:rPr>
      </w:pPr>
    </w:p>
    <w:p w:rsidR="0004304B" w:rsidRDefault="0004304B" w:rsidP="0004304B">
      <w:pPr>
        <w:rPr>
          <w:rStyle w:val="Emphasis"/>
        </w:rPr>
      </w:pPr>
      <w:r w:rsidRPr="009D1AF0">
        <w:rPr>
          <w:rStyle w:val="StyleUnderline"/>
          <w:highlight w:val="cyan"/>
        </w:rPr>
        <w:t xml:space="preserve">Unless political developments within the United States or US foreign policies </w:t>
      </w:r>
      <w:r w:rsidRPr="009D1AF0">
        <w:rPr>
          <w:rStyle w:val="Emphasis"/>
          <w:highlight w:val="cyan"/>
        </w:rPr>
        <w:t>radically shake confidence in the United States</w:t>
      </w:r>
      <w:r w:rsidRPr="009D1AF0">
        <w:rPr>
          <w:rStyle w:val="StyleUnderline"/>
          <w:highlight w:val="cyan"/>
        </w:rPr>
        <w:t xml:space="preserve"> and access to dollars, </w:t>
      </w:r>
      <w:r w:rsidRPr="009D1AF0">
        <w:rPr>
          <w:rStyle w:val="Emphasis"/>
          <w:highlight w:val="cyan"/>
          <w:bdr w:val="single" w:sz="4" w:space="0" w:color="auto"/>
        </w:rPr>
        <w:t>economic factors are more likely to determine the fate of the dollar system</w:t>
      </w:r>
      <w:r w:rsidRPr="009D1AF0">
        <w:rPr>
          <w:rStyle w:val="Emphasis"/>
          <w:highlight w:val="cyan"/>
        </w:rPr>
        <w:t>.</w:t>
      </w:r>
    </w:p>
    <w:p w:rsidR="0004304B" w:rsidRDefault="0004304B" w:rsidP="0004304B">
      <w:pPr>
        <w:rPr>
          <w:rStyle w:val="Emphasis"/>
        </w:rPr>
      </w:pPr>
    </w:p>
    <w:p w:rsidR="0004304B" w:rsidRDefault="0004304B" w:rsidP="0004304B">
      <w:pPr>
        <w:pStyle w:val="Heading3"/>
      </w:pPr>
      <w:r>
        <w:t>1AR – AT: Sanctions</w:t>
      </w:r>
    </w:p>
    <w:p w:rsidR="0004304B" w:rsidRPr="00F702E2" w:rsidRDefault="0004304B" w:rsidP="0004304B">
      <w:r w:rsidRPr="00F702E2">
        <w:t>//You could also read this as a warrant for yes dollar heg in the wall above</w:t>
      </w:r>
    </w:p>
    <w:p w:rsidR="0004304B" w:rsidRPr="00D05BBC" w:rsidRDefault="0004304B" w:rsidP="0004304B">
      <w:pPr>
        <w:pStyle w:val="Heading4"/>
      </w:pPr>
      <w:r>
        <w:t>They’ve got it the wrong way round – sanctions have empowered dollar heg</w:t>
      </w:r>
    </w:p>
    <w:p w:rsidR="0004304B" w:rsidRPr="0078319A" w:rsidRDefault="0004304B" w:rsidP="0004304B">
      <w:pPr>
        <w:rPr>
          <w:sz w:val="16"/>
        </w:rPr>
      </w:pPr>
    </w:p>
    <w:p w:rsidR="0004304B" w:rsidRPr="0078319A" w:rsidRDefault="0004304B" w:rsidP="0004304B">
      <w:pPr>
        <w:rPr>
          <w:rStyle w:val="Emphasis"/>
          <w:b w:val="0"/>
          <w:iCs w:val="0"/>
          <w:sz w:val="16"/>
          <w:u w:val="none"/>
        </w:rPr>
      </w:pPr>
      <w:r w:rsidRPr="0004304B">
        <w:t xml:space="preserve">Dr. Carla </w:t>
      </w:r>
      <w:r w:rsidRPr="0004304B">
        <w:rPr>
          <w:rStyle w:val="Style13ptBold"/>
          <w:sz w:val="22"/>
        </w:rPr>
        <w:t>Norrlöf</w:t>
      </w:r>
      <w:r w:rsidRPr="0004304B">
        <w:t>, Senior Fellow @ the Atlantic Council, professor of Polisci @ University of Tornonto focusing on the hegemony of the dollar, "Dollar dominance: Preserving the US dollar’s status as the global reserve</w:t>
      </w:r>
      <w:r w:rsidRPr="0078319A">
        <w:rPr>
          <w:sz w:val="16"/>
        </w:rPr>
        <w:t xml:space="preserve"> currency", </w:t>
      </w:r>
      <w:r w:rsidRPr="009D1AF0">
        <w:rPr>
          <w:rStyle w:val="StyleUnderline"/>
          <w:highlight w:val="cyan"/>
        </w:rPr>
        <w:t>testifying to the US House Committee on Financial Services Subcommittee on Financial Institutions and Monetary</w:t>
      </w:r>
      <w:r w:rsidRPr="0078319A">
        <w:rPr>
          <w:sz w:val="16"/>
        </w:rPr>
        <w:t xml:space="preserve"> Policy, published by the Atlantic Council</w:t>
      </w:r>
      <w:r w:rsidRPr="0004304B">
        <w:t xml:space="preserve">, </w:t>
      </w:r>
      <w:r w:rsidRPr="0004304B">
        <w:rPr>
          <w:rStyle w:val="Style13ptBold"/>
          <w:sz w:val="22"/>
        </w:rPr>
        <w:t>6-8</w:t>
      </w:r>
      <w:r w:rsidRPr="0004304B">
        <w:t>-2023</w:t>
      </w:r>
      <w:r w:rsidRPr="0078319A">
        <w:rPr>
          <w:sz w:val="16"/>
        </w:rPr>
        <w:t>. https://www.atlanticcouncil.org/commentary/testimony/dollar-dominance-preserving-the-us-dollars-status-as-the-global-reserve-currency/. Accessed 6-29-2023 by NT-JJ</w:t>
      </w:r>
    </w:p>
    <w:p w:rsidR="0004304B" w:rsidRPr="0078319A" w:rsidRDefault="0004304B" w:rsidP="0004304B">
      <w:pPr>
        <w:rPr>
          <w:rStyle w:val="Emphasis"/>
          <w:b w:val="0"/>
          <w:iCs w:val="0"/>
          <w:sz w:val="16"/>
          <w:u w:val="none"/>
        </w:rPr>
      </w:pPr>
    </w:p>
    <w:p w:rsidR="0004304B" w:rsidRPr="00D05BBC" w:rsidRDefault="0004304B" w:rsidP="0004304B">
      <w:pPr>
        <w:rPr>
          <w:rStyle w:val="StyleUnderline"/>
        </w:rPr>
      </w:pPr>
      <w:r w:rsidRPr="00D05BBC">
        <w:rPr>
          <w:rStyle w:val="StyleUnderline"/>
          <w:highlight w:val="cyan"/>
        </w:rPr>
        <w:t xml:space="preserve">Why </w:t>
      </w:r>
      <w:r w:rsidRPr="00D05BBC">
        <w:rPr>
          <w:rStyle w:val="Emphasis"/>
          <w:highlight w:val="cyan"/>
        </w:rPr>
        <w:t>sanctions are an unlikely tipping point</w:t>
      </w:r>
      <w:r w:rsidRPr="00D05BBC">
        <w:rPr>
          <w:rStyle w:val="StyleUnderline"/>
          <w:highlight w:val="cyan"/>
        </w:rPr>
        <w:t xml:space="preserve"> for dollar dominance</w:t>
      </w:r>
    </w:p>
    <w:p w:rsidR="0004304B" w:rsidRDefault="0004304B" w:rsidP="0004304B">
      <w:pPr>
        <w:rPr>
          <w:rStyle w:val="StyleUnderline"/>
        </w:rPr>
      </w:pPr>
      <w:r w:rsidRPr="0078319A">
        <w:rPr>
          <w:sz w:val="16"/>
        </w:rPr>
        <w:t xml:space="preserve">Following Russia’s invasion of Ukraine, geopolitical blowback is widely seen as threatening dollar dominance. To fully grasp what today’s turbulence means for the dollar system, we must however move beyond the motivations of countries targeted by sanctions. </w:t>
      </w:r>
      <w:r w:rsidRPr="00D05BBC">
        <w:rPr>
          <w:rStyle w:val="StyleUnderline"/>
          <w:highlight w:val="cyan"/>
        </w:rPr>
        <w:t>Many countries benefit from US currency coercion because they share the core principles behind</w:t>
      </w:r>
      <w:r w:rsidRPr="00D05BBC">
        <w:rPr>
          <w:rStyle w:val="StyleUnderline"/>
        </w:rPr>
        <w:t xml:space="preserve"> US </w:t>
      </w:r>
      <w:r w:rsidRPr="00D05BBC">
        <w:rPr>
          <w:rStyle w:val="StyleUnderline"/>
          <w:highlight w:val="cyan"/>
        </w:rPr>
        <w:t>sanctions</w:t>
      </w:r>
      <w:r w:rsidRPr="00D05BBC">
        <w:rPr>
          <w:rStyle w:val="StyleUnderline"/>
        </w:rPr>
        <w:t xml:space="preserve">. </w:t>
      </w:r>
      <w:r w:rsidRPr="00D05BBC">
        <w:rPr>
          <w:rStyle w:val="StyleUnderline"/>
          <w:highlight w:val="cyan"/>
        </w:rPr>
        <w:t xml:space="preserve">Countries supporting sanctions on Russia have </w:t>
      </w:r>
      <w:r w:rsidRPr="00D05BBC">
        <w:rPr>
          <w:rStyle w:val="Emphasis"/>
          <w:highlight w:val="cyan"/>
        </w:rPr>
        <w:t>strong geopolitical incentives</w:t>
      </w:r>
      <w:r w:rsidRPr="00D05BBC">
        <w:rPr>
          <w:rStyle w:val="StyleUnderline"/>
          <w:highlight w:val="cyan"/>
        </w:rPr>
        <w:t xml:space="preserve"> to continue holding and using dollars for international reserve and payment purposes</w:t>
      </w:r>
      <w:r w:rsidRPr="00D05BBC">
        <w:rPr>
          <w:rStyle w:val="StyleUnderline"/>
        </w:rPr>
        <w:t xml:space="preserve">. </w:t>
      </w:r>
      <w:r w:rsidRPr="00D05BBC">
        <w:rPr>
          <w:rStyle w:val="StyleUnderline"/>
          <w:highlight w:val="cyan"/>
        </w:rPr>
        <w:t>Supporting the dollar reinforces the constraining impact of the sanctions and helps ensure their future effectiveness</w:t>
      </w:r>
      <w:r w:rsidRPr="00D05BBC">
        <w:rPr>
          <w:rStyle w:val="StyleUnderline"/>
        </w:rPr>
        <w:t xml:space="preserve">. </w:t>
      </w:r>
      <w:r w:rsidRPr="0078319A">
        <w:rPr>
          <w:sz w:val="16"/>
        </w:rPr>
        <w:t xml:space="preserve">The economic incentives these governments previously had to diversify away from traditional currencies, particularly the US dollar must now be weighed against their geopolitical incentives to hold dollars. Together, </w:t>
      </w:r>
      <w:r w:rsidRPr="00D05BBC">
        <w:rPr>
          <w:rStyle w:val="StyleUnderline"/>
          <w:highlight w:val="cyan"/>
        </w:rPr>
        <w:t xml:space="preserve">the coalition arrayed against Russia accounts for more than </w:t>
      </w:r>
      <w:r w:rsidRPr="00D05BBC">
        <w:rPr>
          <w:rStyle w:val="Emphasis"/>
          <w:highlight w:val="cyan"/>
        </w:rPr>
        <w:t>ninety percent of global currency reserves</w:t>
      </w:r>
      <w:r w:rsidRPr="00D05BBC">
        <w:rPr>
          <w:rStyle w:val="StyleUnderline"/>
          <w:highlight w:val="cyan"/>
        </w:rPr>
        <w:t xml:space="preserve">, approximately eighty percent of global investment, </w:t>
      </w:r>
      <w:r w:rsidRPr="00D05BBC">
        <w:rPr>
          <w:rStyle w:val="Emphasis"/>
          <w:highlight w:val="cyan"/>
        </w:rPr>
        <w:t>and sixty percent of world trade and world economic output.</w:t>
      </w:r>
      <w:r w:rsidRPr="00D05BBC">
        <w:rPr>
          <w:rStyle w:val="StyleUnderline"/>
          <w:highlight w:val="cyan"/>
        </w:rPr>
        <w:t xml:space="preserve"> </w:t>
      </w:r>
      <w:r w:rsidRPr="00D05BBC">
        <w:rPr>
          <w:rStyle w:val="Emphasis"/>
          <w:highlight w:val="cyan"/>
        </w:rPr>
        <w:t>Overcoming that dominance would be difficult even if every country that has declined to sanction Russia fell in line behind an organized anti-dollar coalition.</w:t>
      </w:r>
      <w:r w:rsidRPr="0078319A">
        <w:rPr>
          <w:sz w:val="16"/>
        </w:rPr>
        <w:t xml:space="preserve"> Moreover, countries not participating in sanctions against Russia do not necessarily disagree with the goals behind them: ending the war in Ukraine and deterring future territorial aggression. The coalition behind the sanctions against Russia is broad, wealthy, and militarily powerful, and its objective of ending Russia’s barbarous war is widely shared, even by those not participating in the sanctions.</w:t>
      </w:r>
      <w:r w:rsidRPr="00D05BBC">
        <w:rPr>
          <w:rStyle w:val="StyleUnderline"/>
        </w:rPr>
        <w:t xml:space="preserve"> </w:t>
      </w:r>
      <w:r w:rsidRPr="00D05BBC">
        <w:rPr>
          <w:rStyle w:val="StyleUnderline"/>
          <w:highlight w:val="cyan"/>
        </w:rPr>
        <w:t xml:space="preserve">Geopolitically induced </w:t>
      </w:r>
      <w:r w:rsidRPr="00D05BBC">
        <w:rPr>
          <w:rStyle w:val="Emphasis"/>
          <w:highlight w:val="cyan"/>
        </w:rPr>
        <w:t>dollar support is rather likely to stabilize dollar holdings</w:t>
      </w:r>
      <w:r w:rsidRPr="00D05BBC">
        <w:rPr>
          <w:rStyle w:val="StyleUnderline"/>
          <w:highlight w:val="cyan"/>
        </w:rPr>
        <w:t>.</w:t>
      </w:r>
    </w:p>
    <w:p w:rsidR="00FC20FD" w:rsidRPr="00FC20FD" w:rsidRDefault="00FC20FD" w:rsidP="0004304B">
      <w:pPr>
        <w:rPr>
          <w:u w:val="single"/>
        </w:rPr>
      </w:pPr>
    </w:p>
    <w:p w:rsidR="000D0CED" w:rsidRDefault="000D0CED" w:rsidP="000D0CED">
      <w:pPr>
        <w:pStyle w:val="Heading2"/>
      </w:pPr>
      <w:r>
        <w:t>Europe</w:t>
      </w:r>
    </w:p>
    <w:p w:rsidR="000D0CED" w:rsidRDefault="003874A6" w:rsidP="000D0CED">
      <w:pPr>
        <w:pStyle w:val="Heading2"/>
      </w:pPr>
      <w:r>
        <w:t>**</w:t>
      </w:r>
      <w:r w:rsidR="000D0CED">
        <w:t>Generic</w:t>
      </w:r>
    </w:p>
    <w:p w:rsidR="000D0CED" w:rsidRDefault="000D0CED" w:rsidP="000D0CED">
      <w:pPr>
        <w:pStyle w:val="Heading3"/>
      </w:pPr>
      <w:r>
        <w:t>2AC – Frontline – US Lead Key to West</w:t>
      </w:r>
    </w:p>
    <w:p w:rsidR="000D0CED" w:rsidRDefault="000D0CED" w:rsidP="000D0CED">
      <w:pPr>
        <w:pStyle w:val="Heading4"/>
      </w:pPr>
      <w:r>
        <w:t>US leadership is needed in the West, especially after the Russian invasion of Ukraine, to unite allies and prevent autocratic leaders</w:t>
      </w:r>
    </w:p>
    <w:p w:rsidR="000D0CED" w:rsidRDefault="000D0CED" w:rsidP="000D0CED">
      <w:r>
        <w:t xml:space="preserve">Jamie </w:t>
      </w:r>
      <w:r w:rsidRPr="00B9142B">
        <w:rPr>
          <w:rStyle w:val="Style13ptBold"/>
        </w:rPr>
        <w:t>Dimon 1/3</w:t>
      </w:r>
      <w:r>
        <w:t xml:space="preserve">, CEO of JPMorgan, “The West Needs America’s Leadership”, Wall Street Journal, </w:t>
      </w:r>
      <w:proofErr w:type="gramStart"/>
      <w:r w:rsidRPr="004C17D8">
        <w:t>https://www.wsj.com/articles/the-free-world-needs-americas-leadership-china-energy-food-supply-chain-industrial-planning-dimon-11672745050</w:t>
      </w:r>
      <w:r>
        <w:t xml:space="preserve">  /</w:t>
      </w:r>
      <w:proofErr w:type="gramEnd"/>
      <w:r>
        <w:t>/KC</w:t>
      </w:r>
    </w:p>
    <w:p w:rsidR="000D0CED" w:rsidRPr="0078319A" w:rsidRDefault="000D0CED" w:rsidP="000D0CED">
      <w:pPr>
        <w:rPr>
          <w:sz w:val="12"/>
        </w:rPr>
      </w:pPr>
      <w:r w:rsidRPr="004C17D8">
        <w:rPr>
          <w:u w:val="single"/>
        </w:rPr>
        <w:t xml:space="preserve">Russia’s invasion of Ukraine punctured many assumptions about the future of the world and thus was a pivotal moment in history. America and the West can no longer maintain a false sense of security based on the illusion that dictatorships and oppressive nations won’t use their economic and military powers to advance their aims—particularly against what they perceive as weak, incompetent and disorganized Western democracies. </w:t>
      </w:r>
      <w:r w:rsidRPr="0078319A">
        <w:rPr>
          <w:sz w:val="12"/>
        </w:rPr>
        <w:t>In a troubled world, we are reminded that national security is and always will be paramount, even if it seems to recede in tranquil times.</w:t>
      </w:r>
    </w:p>
    <w:p w:rsidR="000D0CED" w:rsidRPr="004C17D8" w:rsidRDefault="000D0CED" w:rsidP="000D0CED">
      <w:pPr>
        <w:rPr>
          <w:u w:val="single"/>
        </w:rPr>
      </w:pPr>
      <w:r w:rsidRPr="0078319A">
        <w:rPr>
          <w:sz w:val="12"/>
        </w:rPr>
        <w:t>It should also lay to rest the idea that America can stand alone</w:t>
      </w:r>
      <w:r w:rsidRPr="004C17D8">
        <w:rPr>
          <w:u w:val="single"/>
        </w:rPr>
        <w:t xml:space="preserve">. U.S. leaders must always put America first, but global peace and order is a vital American interest. </w:t>
      </w:r>
      <w:r w:rsidRPr="00C44BDA">
        <w:rPr>
          <w:highlight w:val="cyan"/>
          <w:u w:val="single"/>
        </w:rPr>
        <w:t xml:space="preserve">Only America has the </w:t>
      </w:r>
      <w:r w:rsidRPr="004C17D8">
        <w:rPr>
          <w:u w:val="single"/>
        </w:rPr>
        <w:t xml:space="preserve">full </w:t>
      </w:r>
      <w:r w:rsidRPr="00C44BDA">
        <w:rPr>
          <w:highlight w:val="cyan"/>
          <w:u w:val="single"/>
        </w:rPr>
        <w:t xml:space="preserve">capability to lead </w:t>
      </w:r>
      <w:r w:rsidRPr="004C17D8">
        <w:rPr>
          <w:u w:val="single"/>
        </w:rPr>
        <w:t xml:space="preserve">and coalesce </w:t>
      </w:r>
      <w:r w:rsidRPr="00C44BDA">
        <w:rPr>
          <w:highlight w:val="cyan"/>
          <w:u w:val="single"/>
        </w:rPr>
        <w:t>the Western world</w:t>
      </w:r>
      <w:r w:rsidRPr="004C17D8">
        <w:rPr>
          <w:u w:val="single"/>
        </w:rPr>
        <w:t xml:space="preserve">, though we must do so respectfully and in partnership with our allies. </w:t>
      </w:r>
      <w:r w:rsidRPr="00C44BDA">
        <w:rPr>
          <w:highlight w:val="cyan"/>
          <w:u w:val="single"/>
        </w:rPr>
        <w:t xml:space="preserve">Without cohesiveness and unity with our allies, autocratic forces will divide and conquer the </w:t>
      </w:r>
      <w:r w:rsidRPr="004C17D8">
        <w:rPr>
          <w:u w:val="single"/>
        </w:rPr>
        <w:t xml:space="preserve">bickering </w:t>
      </w:r>
      <w:r w:rsidRPr="00C44BDA">
        <w:rPr>
          <w:highlight w:val="cyan"/>
          <w:u w:val="single"/>
        </w:rPr>
        <w:t>West. America needs to lead with its strengths—</w:t>
      </w:r>
      <w:r w:rsidRPr="004C17D8">
        <w:rPr>
          <w:u w:val="single"/>
        </w:rPr>
        <w:t>not only military but also economic, diplomatic and moral. Here’s what we can do:</w:t>
      </w:r>
    </w:p>
    <w:p w:rsidR="000D0CED" w:rsidRPr="004C17D8" w:rsidRDefault="000D0CED" w:rsidP="000D0CED">
      <w:pPr>
        <w:rPr>
          <w:u w:val="single"/>
        </w:rPr>
      </w:pPr>
      <w:r w:rsidRPr="0078319A">
        <w:rPr>
          <w:sz w:val="12"/>
        </w:rPr>
        <w:t xml:space="preserve">• </w:t>
      </w:r>
      <w:r w:rsidRPr="00C44BDA">
        <w:rPr>
          <w:highlight w:val="cyan"/>
          <w:u w:val="single"/>
        </w:rPr>
        <w:t>Rededicate ourselves to the qualities</w:t>
      </w:r>
      <w:r w:rsidRPr="004C17D8">
        <w:rPr>
          <w:u w:val="single"/>
        </w:rPr>
        <w:t xml:space="preserve"> and principles </w:t>
      </w:r>
      <w:r w:rsidRPr="00C44BDA">
        <w:rPr>
          <w:highlight w:val="cyan"/>
          <w:u w:val="single"/>
        </w:rPr>
        <w:t>that made America great.</w:t>
      </w:r>
      <w:r w:rsidRPr="0078319A">
        <w:rPr>
          <w:sz w:val="12"/>
        </w:rPr>
        <w:t xml:space="preserve"> These principles are life, liberty, the pursuit of happiness and the idea that all people are created equal. </w:t>
      </w:r>
      <w:r w:rsidRPr="00C44BDA">
        <w:rPr>
          <w:highlight w:val="cyan"/>
          <w:u w:val="single"/>
        </w:rPr>
        <w:t>Democracy and human freedom are inseparable</w:t>
      </w:r>
      <w:r w:rsidRPr="004C17D8">
        <w:rPr>
          <w:u w:val="single"/>
        </w:rPr>
        <w:t xml:space="preserve"> from freedom of speech, freedom of religion and free enterprise. It would help to educate all Americans about the sacrifice of those who came before us for democracy at home and abroad.</w:t>
      </w:r>
    </w:p>
    <w:p w:rsidR="000D0CED" w:rsidRPr="0078319A" w:rsidRDefault="000D0CED" w:rsidP="000D0CED">
      <w:pPr>
        <w:rPr>
          <w:sz w:val="12"/>
        </w:rPr>
      </w:pPr>
      <w:r w:rsidRPr="0078319A">
        <w:rPr>
          <w:sz w:val="12"/>
        </w:rPr>
        <w:t xml:space="preserve">We need to acknowledge the critical role that government plays—and we need government to be more competent and accountable. </w:t>
      </w:r>
      <w:r w:rsidRPr="004C17D8">
        <w:rPr>
          <w:u w:val="single"/>
        </w:rPr>
        <w:t xml:space="preserve">We must </w:t>
      </w:r>
      <w:r w:rsidRPr="00C44BDA">
        <w:rPr>
          <w:highlight w:val="cyan"/>
          <w:u w:val="single"/>
        </w:rPr>
        <w:t>build stronger safety nets to care</w:t>
      </w:r>
      <w:r w:rsidRPr="004C17D8">
        <w:rPr>
          <w:u w:val="single"/>
        </w:rPr>
        <w:t xml:space="preserve"> for the poor, the old and the disabled, and to cushion adjustment to economic change, </w:t>
      </w:r>
      <w:r w:rsidRPr="00C44BDA">
        <w:rPr>
          <w:highlight w:val="cyan"/>
          <w:u w:val="single"/>
        </w:rPr>
        <w:t>while also maintaining economic dynamism</w:t>
      </w:r>
      <w:r w:rsidRPr="004C17D8">
        <w:rPr>
          <w:u w:val="single"/>
        </w:rPr>
        <w:t>, individual responsibility and the dignity of work</w:t>
      </w:r>
      <w:r w:rsidRPr="0078319A">
        <w:rPr>
          <w:sz w:val="12"/>
        </w:rPr>
        <w:t>. We must confront crises and failures of public policy by developing better policies and by dealing with realities. We can recognize the mistakes America has made without disparaging the nation.</w:t>
      </w:r>
    </w:p>
    <w:p w:rsidR="000D0CED" w:rsidRPr="0078319A" w:rsidRDefault="000D0CED" w:rsidP="000D0CED">
      <w:pPr>
        <w:rPr>
          <w:sz w:val="12"/>
        </w:rPr>
      </w:pPr>
      <w:r w:rsidRPr="004C17D8">
        <w:rPr>
          <w:u w:val="single"/>
        </w:rPr>
        <w:t xml:space="preserve">We </w:t>
      </w:r>
      <w:r w:rsidRPr="00C44BDA">
        <w:rPr>
          <w:highlight w:val="cyan"/>
          <w:u w:val="single"/>
        </w:rPr>
        <w:t>support global human rights</w:t>
      </w:r>
      <w:r w:rsidRPr="004C17D8">
        <w:rPr>
          <w:u w:val="single"/>
        </w:rPr>
        <w:t xml:space="preserve"> and stand on the side of liberty, </w:t>
      </w:r>
      <w:r w:rsidRPr="00C44BDA">
        <w:rPr>
          <w:highlight w:val="cyan"/>
          <w:u w:val="single"/>
        </w:rPr>
        <w:t>but</w:t>
      </w:r>
      <w:r w:rsidRPr="004C17D8">
        <w:rPr>
          <w:u w:val="single"/>
        </w:rPr>
        <w:t xml:space="preserve"> we </w:t>
      </w:r>
      <w:r w:rsidRPr="00C44BDA">
        <w:rPr>
          <w:highlight w:val="cyan"/>
          <w:u w:val="single"/>
        </w:rPr>
        <w:t>also</w:t>
      </w:r>
      <w:r w:rsidRPr="004C17D8">
        <w:rPr>
          <w:u w:val="single"/>
        </w:rPr>
        <w:t xml:space="preserve"> have to </w:t>
      </w:r>
      <w:r w:rsidRPr="00C44BDA">
        <w:rPr>
          <w:highlight w:val="cyan"/>
          <w:u w:val="single"/>
        </w:rPr>
        <w:t xml:space="preserve">be realistic about </w:t>
      </w:r>
      <w:r w:rsidRPr="004C17D8">
        <w:rPr>
          <w:u w:val="single"/>
        </w:rPr>
        <w:t xml:space="preserve">the </w:t>
      </w:r>
      <w:r w:rsidRPr="00C44BDA">
        <w:rPr>
          <w:highlight w:val="cyan"/>
          <w:u w:val="single"/>
        </w:rPr>
        <w:t>compromises necessary</w:t>
      </w:r>
      <w:r w:rsidRPr="004C17D8">
        <w:rPr>
          <w:u w:val="single"/>
        </w:rPr>
        <w:t xml:space="preserve"> to accomplish long-term goals. </w:t>
      </w:r>
      <w:r w:rsidRPr="0078319A">
        <w:rPr>
          <w:sz w:val="12"/>
        </w:rPr>
        <w:t>Remember Franklin D. Roosevelt and Winston Churchill allied with Stalin against Hitler’s imminent threat.</w:t>
      </w:r>
    </w:p>
    <w:p w:rsidR="000D0CED" w:rsidRPr="004C17D8" w:rsidRDefault="000D0CED" w:rsidP="000D0CED">
      <w:pPr>
        <w:rPr>
          <w:u w:val="single"/>
        </w:rPr>
      </w:pPr>
      <w:r w:rsidRPr="0078319A">
        <w:rPr>
          <w:sz w:val="12"/>
        </w:rPr>
        <w:t xml:space="preserve">• </w:t>
      </w:r>
      <w:r w:rsidRPr="00C44BDA">
        <w:rPr>
          <w:highlight w:val="cyan"/>
          <w:u w:val="single"/>
        </w:rPr>
        <w:t xml:space="preserve">Develop a Marshall Plan for global energy and food security. </w:t>
      </w:r>
      <w:r w:rsidRPr="004C17D8">
        <w:rPr>
          <w:u w:val="single"/>
        </w:rPr>
        <w:t xml:space="preserve">This will be </w:t>
      </w:r>
      <w:r w:rsidRPr="00C44BDA">
        <w:rPr>
          <w:highlight w:val="cyan"/>
          <w:u w:val="single"/>
        </w:rPr>
        <w:t xml:space="preserve">critical </w:t>
      </w:r>
      <w:r w:rsidRPr="004C17D8">
        <w:rPr>
          <w:u w:val="single"/>
        </w:rPr>
        <w:t xml:space="preserve">both </w:t>
      </w:r>
      <w:r w:rsidRPr="00C44BDA">
        <w:rPr>
          <w:highlight w:val="cyan"/>
          <w:u w:val="single"/>
        </w:rPr>
        <w:t>in keeping the Western alliances together</w:t>
      </w:r>
      <w:r w:rsidRPr="004C17D8">
        <w:rPr>
          <w:u w:val="single"/>
        </w:rPr>
        <w:t xml:space="preserve"> and minimizing the global suffering caused by starvation. Global energy and food supply chains are precarious by their nature</w:t>
      </w:r>
      <w:r w:rsidRPr="00C44BDA">
        <w:rPr>
          <w:highlight w:val="cyan"/>
          <w:u w:val="single"/>
        </w:rPr>
        <w:t>.</w:t>
      </w:r>
      <w:r w:rsidRPr="0078319A">
        <w:rPr>
          <w:sz w:val="12"/>
        </w:rPr>
        <w:t xml:space="preserve"> And it should be self-evident that energy security and preventing climate change aren’t contradictory: </w:t>
      </w:r>
      <w:r w:rsidRPr="004C17D8">
        <w:rPr>
          <w:u w:val="single"/>
        </w:rPr>
        <w:t>Secure and reliable oil and gas production is compatible with reducing CO2 over the long run, and is far better than burning more coal. It should also be self-evident that global food and energy security relies on realistic trade policy and American military strength.</w:t>
      </w:r>
    </w:p>
    <w:p w:rsidR="000D0CED" w:rsidRPr="0078319A" w:rsidRDefault="000D0CED" w:rsidP="000D0CED">
      <w:pPr>
        <w:rPr>
          <w:sz w:val="12"/>
        </w:rPr>
      </w:pPr>
      <w:r w:rsidRPr="0078319A">
        <w:rPr>
          <w:sz w:val="12"/>
        </w:rPr>
        <w:t xml:space="preserve">• </w:t>
      </w:r>
      <w:r w:rsidRPr="00C44BDA">
        <w:rPr>
          <w:highlight w:val="cyan"/>
          <w:u w:val="single"/>
        </w:rPr>
        <w:t>Increase military spending</w:t>
      </w:r>
      <w:r w:rsidRPr="004C17D8">
        <w:rPr>
          <w:u w:val="single"/>
        </w:rPr>
        <w:t xml:space="preserve">, along </w:t>
      </w:r>
      <w:r w:rsidRPr="00C44BDA">
        <w:rPr>
          <w:highlight w:val="cyan"/>
          <w:u w:val="single"/>
        </w:rPr>
        <w:t>with</w:t>
      </w:r>
      <w:r w:rsidRPr="004C17D8">
        <w:rPr>
          <w:u w:val="single"/>
        </w:rPr>
        <w:t xml:space="preserve"> our </w:t>
      </w:r>
      <w:r w:rsidRPr="00C44BDA">
        <w:rPr>
          <w:highlight w:val="cyan"/>
          <w:u w:val="single"/>
        </w:rPr>
        <w:t>allies</w:t>
      </w:r>
      <w:r w:rsidRPr="004C17D8">
        <w:rPr>
          <w:u w:val="single"/>
        </w:rPr>
        <w:t xml:space="preserve">, as much as necessary </w:t>
      </w:r>
      <w:r w:rsidRPr="00C44BDA">
        <w:rPr>
          <w:highlight w:val="cyan"/>
          <w:u w:val="single"/>
        </w:rPr>
        <w:t>to protect the world.</w:t>
      </w:r>
      <w:r w:rsidRPr="004C17D8">
        <w:rPr>
          <w:u w:val="single"/>
        </w:rPr>
        <w:t xml:space="preserve"> Not only is America a bastion of freedom; it is still the arsenal of democracy, and </w:t>
      </w:r>
      <w:r w:rsidRPr="00C44BDA">
        <w:rPr>
          <w:highlight w:val="cyan"/>
          <w:u w:val="single"/>
        </w:rPr>
        <w:t>economic sanctions are no substitute for an effective militar</w:t>
      </w:r>
      <w:r w:rsidRPr="004C17D8">
        <w:rPr>
          <w:u w:val="single"/>
        </w:rPr>
        <w:t>y.</w:t>
      </w:r>
      <w:r w:rsidRPr="0078319A">
        <w:rPr>
          <w:sz w:val="12"/>
        </w:rPr>
        <w:t xml:space="preserve"> “We know only too well that war comes not when the forces of freedom are strong, but when they are weak,” as Ronald Reagan said in 1980. </w:t>
      </w:r>
      <w:r w:rsidRPr="00C44BDA">
        <w:rPr>
          <w:highlight w:val="cyan"/>
          <w:u w:val="single"/>
        </w:rPr>
        <w:t xml:space="preserve">Military strength needs to be </w:t>
      </w:r>
      <w:r w:rsidRPr="004C17D8">
        <w:rPr>
          <w:u w:val="single"/>
        </w:rPr>
        <w:t xml:space="preserve">combined and </w:t>
      </w:r>
      <w:r w:rsidRPr="00C44BDA">
        <w:rPr>
          <w:highlight w:val="cyan"/>
          <w:u w:val="single"/>
        </w:rPr>
        <w:t xml:space="preserve">coordinated with </w:t>
      </w:r>
      <w:r w:rsidRPr="004C17D8">
        <w:rPr>
          <w:u w:val="single"/>
        </w:rPr>
        <w:t xml:space="preserve">strong </w:t>
      </w:r>
      <w:r w:rsidRPr="00C44BDA">
        <w:rPr>
          <w:highlight w:val="cyan"/>
          <w:u w:val="single"/>
        </w:rPr>
        <w:t>diplomatic and economic aid</w:t>
      </w:r>
      <w:r w:rsidRPr="004C17D8">
        <w:rPr>
          <w:u w:val="single"/>
        </w:rPr>
        <w:t xml:space="preserve"> for the developing world</w:t>
      </w:r>
      <w:r w:rsidRPr="0078319A">
        <w:rPr>
          <w:sz w:val="12"/>
        </w:rPr>
        <w:t>. Thoughtful policies would help many nations lift up their people, develop their human rights and join economic unions that are good for all involved.</w:t>
      </w:r>
    </w:p>
    <w:p w:rsidR="000D0CED" w:rsidRPr="004C17D8" w:rsidRDefault="000D0CED" w:rsidP="000D0CED">
      <w:pPr>
        <w:rPr>
          <w:u w:val="single"/>
        </w:rPr>
      </w:pPr>
      <w:r w:rsidRPr="0078319A">
        <w:rPr>
          <w:sz w:val="12"/>
        </w:rPr>
        <w:t xml:space="preserve">• </w:t>
      </w:r>
      <w:r w:rsidRPr="00C44BDA">
        <w:rPr>
          <w:highlight w:val="cyan"/>
          <w:u w:val="single"/>
        </w:rPr>
        <w:t>Recover our economic dynamism</w:t>
      </w:r>
      <w:r w:rsidRPr="004C17D8">
        <w:rPr>
          <w:u w:val="single"/>
        </w:rPr>
        <w:t xml:space="preserve">. A strong </w:t>
      </w:r>
      <w:r w:rsidRPr="00C44BDA">
        <w:rPr>
          <w:highlight w:val="cyan"/>
          <w:u w:val="single"/>
        </w:rPr>
        <w:t xml:space="preserve">economy is the foundation for </w:t>
      </w:r>
      <w:r w:rsidRPr="004C17D8">
        <w:rPr>
          <w:u w:val="single"/>
        </w:rPr>
        <w:t xml:space="preserve">American </w:t>
      </w:r>
      <w:r w:rsidRPr="00C44BDA">
        <w:rPr>
          <w:highlight w:val="cyan"/>
          <w:u w:val="single"/>
        </w:rPr>
        <w:t>power</w:t>
      </w:r>
      <w:r w:rsidRPr="004C17D8">
        <w:rPr>
          <w:u w:val="single"/>
        </w:rPr>
        <w:t>, and we haven’t focused enough on economic growth</w:t>
      </w:r>
      <w:r w:rsidRPr="0078319A">
        <w:rPr>
          <w:sz w:val="12"/>
        </w:rPr>
        <w:t xml:space="preserve">. Between 2000 and 2020, real U.S. gross domestic product grew at an average rate of only 1.7% a year. Had we grown at 3%, last year’s GDP per person would have been $15,000 higher. </w:t>
      </w:r>
      <w:r w:rsidRPr="004C17D8">
        <w:rPr>
          <w:u w:val="single"/>
        </w:rPr>
        <w:t>That would help pay for much of what we need to do as a nation.</w:t>
      </w:r>
    </w:p>
    <w:p w:rsidR="000D0CED" w:rsidRPr="004C17D8" w:rsidRDefault="000D0CED" w:rsidP="000D0CED">
      <w:pPr>
        <w:rPr>
          <w:u w:val="single"/>
        </w:rPr>
      </w:pPr>
      <w:r w:rsidRPr="0078319A">
        <w:rPr>
          <w:sz w:val="12"/>
        </w:rPr>
        <w:t>Economic growth will repair the fraying of the American dream, particularly if we share the wealth by improving education and wages for lower-paid citizens. There are many effective ways to do this, such as raising minimum wages and expanding the earned-income tax credit</w:t>
      </w:r>
      <w:r w:rsidRPr="004C17D8">
        <w:rPr>
          <w:u w:val="single"/>
        </w:rPr>
        <w:t>. We must also fix the immigration policies that are tearing us apart, dramatically reducing illegal immigration and dramatically increasing legal immigration. Economic growth will reduce inflation, reduce the deficit, and make it easier to afford the strong military we need. We aren’t going to have the economic growth we need with the legal, regulatory and bureaucratic system we have today.</w:t>
      </w:r>
    </w:p>
    <w:p w:rsidR="000D0CED" w:rsidRDefault="000D0CED" w:rsidP="000D0CED">
      <w:pPr>
        <w:rPr>
          <w:u w:val="single"/>
        </w:rPr>
      </w:pPr>
      <w:r w:rsidRPr="0078319A">
        <w:rPr>
          <w:sz w:val="12"/>
        </w:rPr>
        <w:t xml:space="preserve">Global trade will necessarily be restructured so that we don’t rely on potential adversaries for critical goods and services. This will require more “industrial planning” than America is used to—and we must ensure it is properly done and is not used for political purposes. </w:t>
      </w:r>
      <w:r w:rsidRPr="004C17D8">
        <w:rPr>
          <w:u w:val="single"/>
        </w:rPr>
        <w:t xml:space="preserve">Yet </w:t>
      </w:r>
      <w:r w:rsidRPr="00C44BDA">
        <w:rPr>
          <w:highlight w:val="cyan"/>
          <w:u w:val="single"/>
        </w:rPr>
        <w:t>America</w:t>
      </w:r>
      <w:r w:rsidRPr="004C17D8">
        <w:rPr>
          <w:u w:val="single"/>
        </w:rPr>
        <w:t xml:space="preserve"> should also open its arms, through trade and aid, to all other nations. Most developing countries would prefer to align economically with the West if we help them solve their problems. We </w:t>
      </w:r>
      <w:r w:rsidRPr="00C44BDA">
        <w:rPr>
          <w:highlight w:val="cyan"/>
          <w:u w:val="single"/>
        </w:rPr>
        <w:t xml:space="preserve">should develop a new strategic and economic framework to make ourselves </w:t>
      </w:r>
      <w:r w:rsidRPr="004C17D8">
        <w:rPr>
          <w:u w:val="single"/>
        </w:rPr>
        <w:t xml:space="preserve">their </w:t>
      </w:r>
      <w:r w:rsidRPr="00C44BDA">
        <w:rPr>
          <w:highlight w:val="cyan"/>
          <w:u w:val="single"/>
        </w:rPr>
        <w:t>partner of choice.</w:t>
      </w:r>
    </w:p>
    <w:p w:rsidR="000D0CED" w:rsidRDefault="000D0CED" w:rsidP="000D0CED">
      <w:pPr>
        <w:rPr>
          <w:u w:val="single"/>
        </w:rPr>
      </w:pPr>
    </w:p>
    <w:p w:rsidR="000D0CED" w:rsidRDefault="000D0CED" w:rsidP="000D0CED">
      <w:pPr>
        <w:pStyle w:val="Heading3"/>
      </w:pPr>
      <w:r>
        <w:t>2AC – AT: Europe Defends Itself</w:t>
      </w:r>
    </w:p>
    <w:p w:rsidR="000D0CED" w:rsidRPr="00E25A15" w:rsidRDefault="000D0CED" w:rsidP="000D0CED">
      <w:pPr>
        <w:pStyle w:val="Heading4"/>
      </w:pPr>
      <w:r>
        <w:t>Europe can’t defend itself---they rely on US heg and military support for deterrence.</w:t>
      </w:r>
    </w:p>
    <w:p w:rsidR="000D0CED" w:rsidRPr="00204F58" w:rsidRDefault="000D0CED" w:rsidP="000D0CED">
      <w:pPr>
        <w:rPr>
          <w:rStyle w:val="Style13ptBold"/>
          <w:b w:val="0"/>
          <w:bCs w:val="0"/>
        </w:rPr>
      </w:pPr>
      <w:r>
        <w:t xml:space="preserve">Max </w:t>
      </w:r>
      <w:r>
        <w:rPr>
          <w:rStyle w:val="Style13ptBold"/>
        </w:rPr>
        <w:t>Bergmann 23</w:t>
      </w:r>
      <w:r>
        <w:t xml:space="preserve">, Director of the Stuart Center and the Europe, Russia, and Eurasia Program at the Center for Strategic and International Studies, former Department of State official; and Sophia Besch, Europe Fellow at the Carnegie Endowment for International Peace, 3/7/2023, “Why </w:t>
      </w:r>
      <w:r w:rsidRPr="006C2AAD">
        <w:rPr>
          <w:rStyle w:val="Emphasis"/>
          <w:highlight w:val="cyan"/>
        </w:rPr>
        <w:t>European Defense Still Depends on America</w:t>
      </w:r>
      <w:r>
        <w:t xml:space="preserve">: Don’t Believe the Hype—the War in Ukraine Has Led to Little Change”, </w:t>
      </w:r>
      <w:r w:rsidRPr="0078319A">
        <w:t>https://www.foreignaffairs.com/ukraine/why-european-defense-still-depends-america</w:t>
      </w:r>
      <w:r>
        <w:t>, vw</w:t>
      </w:r>
    </w:p>
    <w:p w:rsidR="000D0CED" w:rsidRPr="0078319A" w:rsidRDefault="000D0CED" w:rsidP="000D0CED">
      <w:pPr>
        <w:rPr>
          <w:sz w:val="14"/>
        </w:rPr>
      </w:pPr>
      <w:r w:rsidRPr="00762F87">
        <w:rPr>
          <w:rStyle w:val="StyleUnderline"/>
          <w:highlight w:val="cyan"/>
        </w:rPr>
        <w:t>When Russia invaded Ukraine</w:t>
      </w:r>
      <w:r w:rsidRPr="00762F87">
        <w:rPr>
          <w:rStyle w:val="StyleUnderline"/>
        </w:rPr>
        <w:t xml:space="preserve"> in February 2022, </w:t>
      </w:r>
      <w:r w:rsidRPr="00762F87">
        <w:rPr>
          <w:rStyle w:val="StyleUnderline"/>
          <w:highlight w:val="cyan"/>
        </w:rPr>
        <w:t>it seemed like a transformation</w:t>
      </w:r>
      <w:r w:rsidRPr="00762F87">
        <w:rPr>
          <w:rStyle w:val="StyleUnderline"/>
        </w:rPr>
        <w:t xml:space="preserve">al moment for European security. Surely now </w:t>
      </w:r>
      <w:r w:rsidRPr="00762F87">
        <w:rPr>
          <w:rStyle w:val="Emphasis"/>
          <w:highlight w:val="cyan"/>
        </w:rPr>
        <w:t>Europe would finally get its act together on defense</w:t>
      </w:r>
      <w:r w:rsidRPr="0078319A">
        <w:rPr>
          <w:sz w:val="14"/>
        </w:rPr>
        <w:t xml:space="preserve">. But as the war enters its second year, </w:t>
      </w:r>
      <w:r w:rsidRPr="00762F87">
        <w:rPr>
          <w:rStyle w:val="Emphasis"/>
          <w:highlight w:val="cyan"/>
        </w:rPr>
        <w:t>such a transformation has not materialized</w:t>
      </w:r>
      <w:r w:rsidRPr="0078319A">
        <w:rPr>
          <w:sz w:val="14"/>
        </w:rPr>
        <w:t>. The fault for the ongoing stasis lies with many parties—European states, NATO, the European Union and even the United States—all of whom have defaulted to the comfortable practices of the past in the hope of preserving an untenable status quo.</w:t>
      </w:r>
    </w:p>
    <w:p w:rsidR="000D0CED" w:rsidRPr="00F60991" w:rsidRDefault="000D0CED" w:rsidP="000D0CED">
      <w:pPr>
        <w:rPr>
          <w:rStyle w:val="StyleUnderline"/>
        </w:rPr>
      </w:pPr>
      <w:r w:rsidRPr="0078319A">
        <w:rPr>
          <w:sz w:val="14"/>
        </w:rPr>
        <w:t xml:space="preserve">This is not to say that Europe has not been altered by the war. </w:t>
      </w:r>
      <w:r w:rsidRPr="00FF1F03">
        <w:rPr>
          <w:rStyle w:val="StyleUnderline"/>
          <w:highlight w:val="cyan"/>
        </w:rPr>
        <w:t>Europe</w:t>
      </w:r>
      <w:r w:rsidRPr="00F60991">
        <w:rPr>
          <w:rStyle w:val="StyleUnderline"/>
        </w:rPr>
        <w:t xml:space="preserve">an publics and their leaders have </w:t>
      </w:r>
      <w:r w:rsidRPr="00FF1F03">
        <w:rPr>
          <w:rStyle w:val="Emphasis"/>
          <w:highlight w:val="cyan"/>
        </w:rPr>
        <w:t>rallied in support of Ukraine</w:t>
      </w:r>
      <w:r w:rsidRPr="00F60991">
        <w:rPr>
          <w:rStyle w:val="StyleUnderline"/>
        </w:rPr>
        <w:t xml:space="preserve"> and maintained their support</w:t>
      </w:r>
      <w:r w:rsidRPr="0078319A">
        <w:rPr>
          <w:sz w:val="14"/>
        </w:rPr>
        <w:t xml:space="preserve"> despite skyrocketing energy prices and high inflation. </w:t>
      </w:r>
      <w:r w:rsidRPr="00F60991">
        <w:rPr>
          <w:rStyle w:val="StyleUnderline"/>
        </w:rPr>
        <w:t xml:space="preserve">European countries have </w:t>
      </w:r>
      <w:r w:rsidRPr="00FF1F03">
        <w:rPr>
          <w:rStyle w:val="StyleUnderline"/>
          <w:highlight w:val="cyan"/>
        </w:rPr>
        <w:t xml:space="preserve">provided </w:t>
      </w:r>
      <w:r w:rsidRPr="00FF1F03">
        <w:rPr>
          <w:rStyle w:val="Emphasis"/>
          <w:highlight w:val="cyan"/>
        </w:rPr>
        <w:t>massive quantities of arms</w:t>
      </w:r>
      <w:r w:rsidRPr="00F60991">
        <w:rPr>
          <w:rStyle w:val="Emphasis"/>
        </w:rPr>
        <w:t xml:space="preserve"> to Ukraine</w:t>
      </w:r>
      <w:r w:rsidRPr="0078319A">
        <w:rPr>
          <w:sz w:val="14"/>
        </w:rPr>
        <w:t xml:space="preserve"> although not as much as the United States. Finland and Sweden have applied to join NATO. The EU has provided billions in lethal equipment to Ukraine and is training Ukrainian forces. And </w:t>
      </w:r>
      <w:r w:rsidRPr="00F60991">
        <w:rPr>
          <w:rStyle w:val="StyleUnderline"/>
        </w:rPr>
        <w:t xml:space="preserve">the sense of shock and urgency felt by European leaders in response to the Russian invasion of Ukraine is reflected clearly in </w:t>
      </w:r>
      <w:r w:rsidRPr="00F60991">
        <w:rPr>
          <w:rStyle w:val="Emphasis"/>
        </w:rPr>
        <w:t>defense spending hikes</w:t>
      </w:r>
      <w:r w:rsidRPr="00F60991">
        <w:rPr>
          <w:rStyle w:val="StyleUnderline"/>
        </w:rPr>
        <w:t>. Now most European countries in NATO come close to the organization’s goal that all members spend at least two percent of GDP on defense, with some countries such as Poland and the Baltic states spending far more.</w:t>
      </w:r>
    </w:p>
    <w:p w:rsidR="000D0CED" w:rsidRPr="0078319A" w:rsidRDefault="000D0CED" w:rsidP="000D0CED">
      <w:pPr>
        <w:rPr>
          <w:sz w:val="14"/>
        </w:rPr>
      </w:pPr>
      <w:r w:rsidRPr="0078319A">
        <w:rPr>
          <w:sz w:val="14"/>
        </w:rPr>
        <w:t xml:space="preserve">But </w:t>
      </w:r>
      <w:r w:rsidRPr="00F60991">
        <w:rPr>
          <w:rStyle w:val="StyleUnderline"/>
        </w:rPr>
        <w:t xml:space="preserve">look more closely, and </w:t>
      </w:r>
      <w:r w:rsidRPr="005F710D">
        <w:rPr>
          <w:rStyle w:val="Emphasis"/>
          <w:highlight w:val="cyan"/>
        </w:rPr>
        <w:t>these changes</w:t>
      </w:r>
      <w:r w:rsidRPr="005F710D">
        <w:rPr>
          <w:rStyle w:val="Emphasis"/>
        </w:rPr>
        <w:t xml:space="preserve"> seem less than transformative</w:t>
      </w:r>
      <w:r w:rsidRPr="00F60991">
        <w:rPr>
          <w:rStyle w:val="StyleUnderline"/>
        </w:rPr>
        <w:t xml:space="preserve">. Although the current spending bonanza might suggest a transformation, it </w:t>
      </w:r>
      <w:r w:rsidRPr="00F60991">
        <w:rPr>
          <w:rStyle w:val="Emphasis"/>
        </w:rPr>
        <w:t xml:space="preserve">may </w:t>
      </w:r>
      <w:r w:rsidRPr="005F710D">
        <w:rPr>
          <w:rStyle w:val="Emphasis"/>
          <w:highlight w:val="cyan"/>
        </w:rPr>
        <w:t>amount to little</w:t>
      </w:r>
      <w:r w:rsidRPr="0078319A">
        <w:rPr>
          <w:sz w:val="14"/>
        </w:rPr>
        <w:t xml:space="preserve"> if underlying issues plaguing European defense remain unaddressed.</w:t>
      </w:r>
    </w:p>
    <w:p w:rsidR="000D0CED" w:rsidRPr="003D3022" w:rsidRDefault="000D0CED" w:rsidP="000D0CED">
      <w:pPr>
        <w:rPr>
          <w:rStyle w:val="StyleUnderline"/>
        </w:rPr>
      </w:pPr>
      <w:r w:rsidRPr="00F60991">
        <w:rPr>
          <w:rStyle w:val="StyleUnderline"/>
        </w:rPr>
        <w:t xml:space="preserve">Instead of galvanizing efforts to address </w:t>
      </w:r>
      <w:r w:rsidRPr="00F60991">
        <w:rPr>
          <w:rStyle w:val="Emphasis"/>
        </w:rPr>
        <w:t>deep structural problems</w:t>
      </w:r>
      <w:r w:rsidRPr="00F60991">
        <w:rPr>
          <w:rStyle w:val="StyleUnderline"/>
        </w:rPr>
        <w:t xml:space="preserve"> in European defense, </w:t>
      </w:r>
      <w:r w:rsidRPr="00F60991">
        <w:rPr>
          <w:rStyle w:val="Emphasis"/>
        </w:rPr>
        <w:t>the war has only reinforced them</w:t>
      </w:r>
      <w:r w:rsidRPr="0078319A">
        <w:rPr>
          <w:sz w:val="14"/>
        </w:rPr>
        <w:t xml:space="preserve">. European forces are in worse shape than previously thought, and </w:t>
      </w:r>
      <w:r w:rsidRPr="00CD3BB7">
        <w:rPr>
          <w:rStyle w:val="StyleUnderline"/>
          <w:highlight w:val="cyan"/>
        </w:rPr>
        <w:t>weapons stockpiles have</w:t>
      </w:r>
      <w:r w:rsidRPr="0078319A">
        <w:rPr>
          <w:sz w:val="14"/>
        </w:rPr>
        <w:t xml:space="preserve"> necessarily </w:t>
      </w:r>
      <w:r w:rsidRPr="00CD3BB7">
        <w:rPr>
          <w:rStyle w:val="Emphasis"/>
          <w:highlight w:val="cyan"/>
        </w:rPr>
        <w:t>been depleted</w:t>
      </w:r>
      <w:r w:rsidRPr="0049441A">
        <w:rPr>
          <w:rStyle w:val="StyleUnderline"/>
        </w:rPr>
        <w:t xml:space="preserve"> to support Ukraine</w:t>
      </w:r>
      <w:r w:rsidRPr="0078319A">
        <w:rPr>
          <w:sz w:val="14"/>
        </w:rPr>
        <w:t xml:space="preserve">. As Europe seeks to rearm, it is finding that </w:t>
      </w:r>
      <w:r w:rsidRPr="00CD3BB7">
        <w:rPr>
          <w:rStyle w:val="Emphasis"/>
          <w:highlight w:val="cyan"/>
        </w:rPr>
        <w:t>its defense industries aren’t fit for purpose</w:t>
      </w:r>
      <w:r w:rsidRPr="0078319A">
        <w:rPr>
          <w:sz w:val="14"/>
        </w:rPr>
        <w:t xml:space="preserve">. Efforts to coordinate </w:t>
      </w:r>
      <w:r w:rsidRPr="003D3022">
        <w:rPr>
          <w:rStyle w:val="StyleUnderline"/>
        </w:rPr>
        <w:t xml:space="preserve">European procurements are not working, with countries all going their own separate ways, adding to the general dysfunction. </w:t>
      </w:r>
      <w:r w:rsidRPr="00CD3BB7">
        <w:rPr>
          <w:rStyle w:val="StyleUnderline"/>
          <w:highlight w:val="cyan"/>
        </w:rPr>
        <w:t>The U</w:t>
      </w:r>
      <w:r w:rsidRPr="003D3022">
        <w:rPr>
          <w:rStyle w:val="StyleUnderline"/>
        </w:rPr>
        <w:t xml:space="preserve">nited </w:t>
      </w:r>
      <w:r w:rsidRPr="00CD3BB7">
        <w:rPr>
          <w:rStyle w:val="StyleUnderline"/>
          <w:highlight w:val="cyan"/>
        </w:rPr>
        <w:t>S</w:t>
      </w:r>
      <w:r w:rsidRPr="003D3022">
        <w:rPr>
          <w:rStyle w:val="StyleUnderline"/>
        </w:rPr>
        <w:t xml:space="preserve">tates </w:t>
      </w:r>
      <w:r w:rsidRPr="00CD3BB7">
        <w:rPr>
          <w:rStyle w:val="StyleUnderline"/>
          <w:highlight w:val="cyan"/>
        </w:rPr>
        <w:t xml:space="preserve">has demonstrated its </w:t>
      </w:r>
      <w:r w:rsidRPr="00CD3BB7">
        <w:rPr>
          <w:rStyle w:val="Emphasis"/>
          <w:highlight w:val="cyan"/>
        </w:rPr>
        <w:t>indispensability</w:t>
      </w:r>
      <w:r w:rsidRPr="003D3022">
        <w:rPr>
          <w:rStyle w:val="StyleUnderline"/>
        </w:rPr>
        <w:t xml:space="preserve"> to European security </w:t>
      </w:r>
      <w:r w:rsidRPr="00CD3BB7">
        <w:rPr>
          <w:rStyle w:val="StyleUnderline"/>
          <w:highlight w:val="cyan"/>
        </w:rPr>
        <w:t xml:space="preserve">and </w:t>
      </w:r>
      <w:r w:rsidRPr="00CD3BB7">
        <w:rPr>
          <w:rStyle w:val="Emphasis"/>
          <w:highlight w:val="cyan"/>
        </w:rPr>
        <w:t xml:space="preserve">confirmed Europe’s dependence on </w:t>
      </w:r>
      <w:r w:rsidRPr="00991B6E">
        <w:rPr>
          <w:rStyle w:val="Emphasis"/>
          <w:highlight w:val="cyan"/>
        </w:rPr>
        <w:t>Washington</w:t>
      </w:r>
      <w:r w:rsidRPr="00991B6E">
        <w:rPr>
          <w:rStyle w:val="StyleUnderline"/>
          <w:highlight w:val="cyan"/>
        </w:rPr>
        <w:t>. European leaders have</w:t>
      </w:r>
      <w:r w:rsidRPr="003D3022">
        <w:rPr>
          <w:rStyle w:val="StyleUnderline"/>
        </w:rPr>
        <w:t xml:space="preserve"> seemingly </w:t>
      </w:r>
      <w:r w:rsidRPr="00991B6E">
        <w:rPr>
          <w:rStyle w:val="Emphasis"/>
          <w:highlight w:val="cyan"/>
        </w:rPr>
        <w:t>accepted this as the natural state of affairs</w:t>
      </w:r>
      <w:r w:rsidRPr="003D3022">
        <w:rPr>
          <w:rStyle w:val="StyleUnderline"/>
        </w:rPr>
        <w:t xml:space="preserve">, with many </w:t>
      </w:r>
      <w:r w:rsidRPr="00991B6E">
        <w:rPr>
          <w:rStyle w:val="StyleUnderline"/>
          <w:highlight w:val="cyan"/>
        </w:rPr>
        <w:t>declaring</w:t>
      </w:r>
      <w:r w:rsidRPr="003D3022">
        <w:rPr>
          <w:rStyle w:val="StyleUnderline"/>
        </w:rPr>
        <w:t xml:space="preserve"> the </w:t>
      </w:r>
      <w:r w:rsidRPr="003D3022">
        <w:rPr>
          <w:rStyle w:val="Emphasis"/>
        </w:rPr>
        <w:t xml:space="preserve">pursuit of European </w:t>
      </w:r>
      <w:r w:rsidRPr="00991B6E">
        <w:rPr>
          <w:rStyle w:val="Emphasis"/>
          <w:highlight w:val="cyan"/>
        </w:rPr>
        <w:t>“strategic autonomy” dead</w:t>
      </w:r>
      <w:r w:rsidRPr="003D3022">
        <w:rPr>
          <w:rStyle w:val="StyleUnderline"/>
        </w:rPr>
        <w:t xml:space="preserve"> and turning their backs on cooperation with other EU countries. The </w:t>
      </w:r>
      <w:r w:rsidRPr="00991B6E">
        <w:rPr>
          <w:rStyle w:val="Emphasis"/>
          <w:highlight w:val="cyan"/>
        </w:rPr>
        <w:t>momentum in favor of reform</w:t>
      </w:r>
      <w:r w:rsidRPr="003D3022">
        <w:rPr>
          <w:rStyle w:val="Emphasis"/>
        </w:rPr>
        <w:t xml:space="preserve"> and change</w:t>
      </w:r>
      <w:r w:rsidRPr="003D3022">
        <w:rPr>
          <w:rStyle w:val="StyleUnderline"/>
        </w:rPr>
        <w:t xml:space="preserve"> that had built up over the last decade appears to have </w:t>
      </w:r>
      <w:r w:rsidRPr="00991B6E">
        <w:rPr>
          <w:rStyle w:val="Emphasis"/>
          <w:highlight w:val="cyan"/>
        </w:rPr>
        <w:t>vanished</w:t>
      </w:r>
      <w:r w:rsidRPr="0078319A">
        <w:rPr>
          <w:sz w:val="14"/>
        </w:rPr>
        <w:t>.</w:t>
      </w:r>
    </w:p>
    <w:p w:rsidR="000D0CED" w:rsidRPr="0078319A" w:rsidRDefault="000D0CED" w:rsidP="000D0CED">
      <w:pPr>
        <w:rPr>
          <w:sz w:val="14"/>
        </w:rPr>
      </w:pPr>
      <w:r w:rsidRPr="0078319A">
        <w:rPr>
          <w:sz w:val="14"/>
        </w:rPr>
        <w:t>Although proposals exist for addressing these problems, none offer the kind of sweeping initiative that would be necessary to fix them. In short, a broken status quo prevails.</w:t>
      </w:r>
    </w:p>
    <w:p w:rsidR="000D0CED" w:rsidRPr="0078319A" w:rsidRDefault="000D0CED" w:rsidP="000D0CED">
      <w:pPr>
        <w:rPr>
          <w:sz w:val="14"/>
        </w:rPr>
      </w:pPr>
      <w:r w:rsidRPr="0078319A">
        <w:rPr>
          <w:sz w:val="14"/>
        </w:rPr>
        <w:t>But the present situation is unsustainable. Joe Biden may be the last truly transatlanticist U.S. president, as a generational change will eventually come to American politics. While American national security leaders brought up in the twentieth century were consumed with European security—from the Cold War to NATO expansion and the Balkan wars—a younger generation focused instead on the Middle East, counterterrorism, and now, China. If Europeans do not reform their fragmented defense forces and procurement systems now, they will soon be back where they started before the Russian invasion of Ukraine. The opportunity to transform European defense is slipping away.</w:t>
      </w:r>
    </w:p>
    <w:p w:rsidR="000D0CED" w:rsidRPr="00762F87" w:rsidRDefault="000D0CED" w:rsidP="000D0CED">
      <w:pPr>
        <w:rPr>
          <w:rStyle w:val="Emphasis"/>
        </w:rPr>
      </w:pPr>
      <w:r w:rsidRPr="00762F87">
        <w:rPr>
          <w:rStyle w:val="Emphasis"/>
        </w:rPr>
        <w:t>WORSE THAN FEARED</w:t>
      </w:r>
    </w:p>
    <w:p w:rsidR="000D0CED" w:rsidRPr="0078319A" w:rsidRDefault="000D0CED" w:rsidP="000D0CED">
      <w:pPr>
        <w:rPr>
          <w:sz w:val="14"/>
        </w:rPr>
      </w:pPr>
      <w:r w:rsidRPr="0078319A">
        <w:rPr>
          <w:sz w:val="14"/>
        </w:rPr>
        <w:t xml:space="preserve">The war has revealed the appalling state of European defense. </w:t>
      </w:r>
      <w:r w:rsidRPr="0054227B">
        <w:rPr>
          <w:rStyle w:val="StyleUnderline"/>
          <w:highlight w:val="cyan"/>
        </w:rPr>
        <w:t xml:space="preserve">Europe has </w:t>
      </w:r>
      <w:r w:rsidRPr="0054227B">
        <w:rPr>
          <w:rStyle w:val="Emphasis"/>
          <w:highlight w:val="cyan"/>
        </w:rPr>
        <w:t>underinvested in its armed forces</w:t>
      </w:r>
      <w:r w:rsidRPr="006210F6">
        <w:rPr>
          <w:rStyle w:val="StyleUnderline"/>
        </w:rPr>
        <w:t xml:space="preserve"> for the past </w:t>
      </w:r>
      <w:r w:rsidRPr="006210F6">
        <w:rPr>
          <w:rStyle w:val="Emphasis"/>
        </w:rPr>
        <w:t>20 years</w:t>
      </w:r>
      <w:r w:rsidRPr="0078319A">
        <w:rPr>
          <w:sz w:val="14"/>
        </w:rPr>
        <w:t xml:space="preserve">, and what little funding it did commit was focused on building forces for humanitarian, counterinsurgency, and counterterrorism missions far from the continent, such as in Afghanistan. </w:t>
      </w:r>
      <w:r w:rsidRPr="00254A2C">
        <w:rPr>
          <w:rStyle w:val="StyleUnderline"/>
        </w:rPr>
        <w:t xml:space="preserve">European </w:t>
      </w:r>
      <w:r w:rsidRPr="0054227B">
        <w:rPr>
          <w:rStyle w:val="StyleUnderline"/>
          <w:highlight w:val="cyan"/>
        </w:rPr>
        <w:t>militaries</w:t>
      </w:r>
      <w:r w:rsidRPr="00254A2C">
        <w:rPr>
          <w:rStyle w:val="StyleUnderline"/>
        </w:rPr>
        <w:t xml:space="preserve"> thus </w:t>
      </w:r>
      <w:r w:rsidRPr="0054227B">
        <w:rPr>
          <w:rStyle w:val="Emphasis"/>
          <w:highlight w:val="cyan"/>
        </w:rPr>
        <w:t>lack the basics</w:t>
      </w:r>
      <w:r w:rsidRPr="0054227B">
        <w:rPr>
          <w:rStyle w:val="StyleUnderline"/>
          <w:highlight w:val="cyan"/>
        </w:rPr>
        <w:t xml:space="preserve"> needed for</w:t>
      </w:r>
      <w:r w:rsidRPr="00254A2C">
        <w:rPr>
          <w:rStyle w:val="StyleUnderline"/>
        </w:rPr>
        <w:t xml:space="preserve"> conventional </w:t>
      </w:r>
      <w:r w:rsidRPr="0054227B">
        <w:rPr>
          <w:rStyle w:val="StyleUnderline"/>
          <w:highlight w:val="cyan"/>
        </w:rPr>
        <w:t>war</w:t>
      </w:r>
      <w:r w:rsidRPr="00254A2C">
        <w:rPr>
          <w:rStyle w:val="StyleUnderline"/>
        </w:rPr>
        <w:t xml:space="preserve">fare </w:t>
      </w:r>
      <w:r w:rsidRPr="0054227B">
        <w:rPr>
          <w:rStyle w:val="Emphasis"/>
        </w:rPr>
        <w:t>in their own backyards</w:t>
      </w:r>
      <w:r w:rsidRPr="00254A2C">
        <w:rPr>
          <w:rStyle w:val="StyleUnderline"/>
        </w:rPr>
        <w:t xml:space="preserve">. Most countries lack basic ammunition stockpiles. The </w:t>
      </w:r>
      <w:r w:rsidRPr="0054227B">
        <w:rPr>
          <w:rStyle w:val="StyleUnderline"/>
          <w:highlight w:val="cyan"/>
        </w:rPr>
        <w:t>German armed forces</w:t>
      </w:r>
      <w:r w:rsidRPr="0078319A">
        <w:rPr>
          <w:sz w:val="14"/>
        </w:rPr>
        <w:t xml:space="preserve">, for instance, </w:t>
      </w:r>
      <w:r w:rsidRPr="0054227B">
        <w:rPr>
          <w:rStyle w:val="StyleUnderline"/>
          <w:highlight w:val="cyan"/>
        </w:rPr>
        <w:t>only have</w:t>
      </w:r>
      <w:r w:rsidRPr="00254A2C">
        <w:rPr>
          <w:rStyle w:val="StyleUnderline"/>
        </w:rPr>
        <w:t xml:space="preserve"> stocks of </w:t>
      </w:r>
      <w:r w:rsidRPr="0054227B">
        <w:rPr>
          <w:rStyle w:val="StyleUnderline"/>
          <w:highlight w:val="cyan"/>
        </w:rPr>
        <w:t xml:space="preserve">ammunition for a </w:t>
      </w:r>
      <w:r w:rsidRPr="0054227B">
        <w:rPr>
          <w:rStyle w:val="Emphasis"/>
          <w:highlight w:val="cyan"/>
        </w:rPr>
        <w:t>few hours</w:t>
      </w:r>
      <w:r w:rsidRPr="00254A2C">
        <w:rPr>
          <w:rStyle w:val="Emphasis"/>
        </w:rPr>
        <w:t xml:space="preserve"> or days </w:t>
      </w:r>
      <w:r w:rsidRPr="0054227B">
        <w:rPr>
          <w:rStyle w:val="Emphasis"/>
          <w:highlight w:val="cyan"/>
        </w:rPr>
        <w:t>of combat</w:t>
      </w:r>
      <w:r w:rsidRPr="0054227B">
        <w:rPr>
          <w:rStyle w:val="StyleUnderline"/>
          <w:highlight w:val="cyan"/>
        </w:rPr>
        <w:t>. Tank fleets</w:t>
      </w:r>
      <w:r w:rsidRPr="00254A2C">
        <w:rPr>
          <w:rStyle w:val="StyleUnderline"/>
        </w:rPr>
        <w:t xml:space="preserve"> across Europe </w:t>
      </w:r>
      <w:r w:rsidRPr="0054227B">
        <w:rPr>
          <w:rStyle w:val="StyleUnderline"/>
          <w:highlight w:val="cyan"/>
        </w:rPr>
        <w:t>have atrophied</w:t>
      </w:r>
      <w:r w:rsidRPr="00254A2C">
        <w:rPr>
          <w:rStyle w:val="StyleUnderline"/>
        </w:rPr>
        <w:t xml:space="preserve"> both in numbers and readiness</w:t>
      </w:r>
      <w:r w:rsidRPr="0078319A">
        <w:rPr>
          <w:sz w:val="14"/>
        </w:rPr>
        <w:t xml:space="preserve">. Germany has 300 Leopard 2 tanks on paper, but only 130 are operational. And it is not just Germany: Spain also has more than 300 Leopard tanks, but one-third of them are no longer active and are largely in disrepair. </w:t>
      </w:r>
      <w:r w:rsidRPr="00254A2C">
        <w:rPr>
          <w:rStyle w:val="StyleUnderline"/>
          <w:highlight w:val="cyan"/>
        </w:rPr>
        <w:t>Europeans</w:t>
      </w:r>
      <w:r w:rsidRPr="00254A2C">
        <w:rPr>
          <w:rStyle w:val="StyleUnderline"/>
        </w:rPr>
        <w:t xml:space="preserve"> </w:t>
      </w:r>
      <w:r w:rsidRPr="00254A2C">
        <w:rPr>
          <w:rStyle w:val="Emphasis"/>
        </w:rPr>
        <w:t>lack sufficient quantities of artillery</w:t>
      </w:r>
      <w:r w:rsidRPr="00254A2C">
        <w:rPr>
          <w:rStyle w:val="StyleUnderline"/>
        </w:rPr>
        <w:t xml:space="preserve"> and </w:t>
      </w:r>
      <w:r w:rsidRPr="00254A2C">
        <w:rPr>
          <w:rStyle w:val="StyleUnderline"/>
          <w:highlight w:val="cyan"/>
        </w:rPr>
        <w:t>are</w:t>
      </w:r>
      <w:r w:rsidRPr="00254A2C">
        <w:rPr>
          <w:rStyle w:val="StyleUnderline"/>
        </w:rPr>
        <w:t xml:space="preserve"> therefore heavily </w:t>
      </w:r>
      <w:r w:rsidRPr="00254A2C">
        <w:rPr>
          <w:rStyle w:val="Emphasis"/>
          <w:highlight w:val="cyan"/>
        </w:rPr>
        <w:t>depleting their forces to support Ukraine</w:t>
      </w:r>
      <w:r w:rsidRPr="0078319A">
        <w:rPr>
          <w:sz w:val="14"/>
        </w:rPr>
        <w:t>. France, for instance, has sent more than one-third of its howitzers to Ukraine, while Denmark has sent practically all of its artillery. Although European states, to great acclaim, committed themselves earlier this year to sending Leopard tanks to Ukraine, it is unclear how long it will take to make them combat-ready.</w:t>
      </w:r>
    </w:p>
    <w:p w:rsidR="000D0CED" w:rsidRPr="0054227B" w:rsidRDefault="000D0CED" w:rsidP="000D0CED">
      <w:pPr>
        <w:rPr>
          <w:rStyle w:val="StyleUnderline"/>
        </w:rPr>
      </w:pPr>
      <w:r w:rsidRPr="0078319A">
        <w:rPr>
          <w:sz w:val="14"/>
        </w:rPr>
        <w:t xml:space="preserve">At the NATO summit in Madrid last summer, the alliance refocused on the Russia threat and the demands of conventional warfare. NATO agreed on the goal of creating a ready force of 300,000, up from 40,000 today. But as a multilateral organization, NATO sets targets that it hopes its member states will meet on their own—and no one explained how the organization would collectively meet such an ambitious goal. And </w:t>
      </w:r>
      <w:r w:rsidRPr="0054227B">
        <w:rPr>
          <w:rStyle w:val="StyleUnderline"/>
          <w:highlight w:val="cyan"/>
        </w:rPr>
        <w:t>even those</w:t>
      </w:r>
      <w:r w:rsidRPr="0054227B">
        <w:rPr>
          <w:rStyle w:val="StyleUnderline"/>
        </w:rPr>
        <w:t xml:space="preserve"> European </w:t>
      </w:r>
      <w:r w:rsidRPr="0054227B">
        <w:rPr>
          <w:rStyle w:val="StyleUnderline"/>
          <w:highlight w:val="cyan"/>
        </w:rPr>
        <w:t>leaders who are determined to support Ukraine</w:t>
      </w:r>
      <w:r w:rsidRPr="0054227B">
        <w:rPr>
          <w:rStyle w:val="StyleUnderline"/>
        </w:rPr>
        <w:t xml:space="preserve"> and ramp up their own capabilities to deter Russia </w:t>
      </w:r>
      <w:r w:rsidRPr="0054227B">
        <w:rPr>
          <w:rStyle w:val="Emphasis"/>
          <w:highlight w:val="cyan"/>
        </w:rPr>
        <w:t>do not have</w:t>
      </w:r>
      <w:r w:rsidRPr="0054227B">
        <w:rPr>
          <w:rStyle w:val="Emphasis"/>
        </w:rPr>
        <w:t xml:space="preserve"> the kind of </w:t>
      </w:r>
      <w:r w:rsidRPr="0054227B">
        <w:rPr>
          <w:rStyle w:val="Emphasis"/>
          <w:highlight w:val="cyan"/>
        </w:rPr>
        <w:t>arsenals</w:t>
      </w:r>
      <w:r w:rsidRPr="0054227B">
        <w:rPr>
          <w:rStyle w:val="StyleUnderline"/>
          <w:highlight w:val="cyan"/>
        </w:rPr>
        <w:t xml:space="preserve">, </w:t>
      </w:r>
      <w:r w:rsidRPr="0054227B">
        <w:rPr>
          <w:rStyle w:val="Emphasis"/>
          <w:highlight w:val="cyan"/>
        </w:rPr>
        <w:t>supply chains</w:t>
      </w:r>
      <w:r w:rsidRPr="0054227B">
        <w:rPr>
          <w:rStyle w:val="StyleUnderline"/>
          <w:highlight w:val="cyan"/>
        </w:rPr>
        <w:t xml:space="preserve">, </w:t>
      </w:r>
      <w:r w:rsidRPr="0054227B">
        <w:rPr>
          <w:rStyle w:val="Emphasis"/>
          <w:highlight w:val="cyan"/>
        </w:rPr>
        <w:t>production capacities</w:t>
      </w:r>
      <w:r w:rsidRPr="0054227B">
        <w:rPr>
          <w:rStyle w:val="StyleUnderline"/>
          <w:highlight w:val="cyan"/>
        </w:rPr>
        <w:t xml:space="preserve">, and </w:t>
      </w:r>
      <w:r w:rsidRPr="0054227B">
        <w:rPr>
          <w:rStyle w:val="Emphasis"/>
          <w:highlight w:val="cyan"/>
        </w:rPr>
        <w:t>procurement procedures</w:t>
      </w:r>
      <w:r w:rsidRPr="0054227B">
        <w:rPr>
          <w:rStyle w:val="StyleUnderline"/>
        </w:rPr>
        <w:t xml:space="preserve"> that the task at hand requires.</w:t>
      </w:r>
    </w:p>
    <w:p w:rsidR="000D0CED" w:rsidRDefault="000D0CED" w:rsidP="000D0CED">
      <w:pPr>
        <w:rPr>
          <w:rStyle w:val="StyleUnderline"/>
        </w:rPr>
      </w:pPr>
      <w:r w:rsidRPr="00254A2C">
        <w:rPr>
          <w:rStyle w:val="StyleUnderline"/>
        </w:rPr>
        <w:t xml:space="preserve">The European defense industrial base, meanwhile, has been </w:t>
      </w:r>
      <w:r w:rsidRPr="0054227B">
        <w:rPr>
          <w:rStyle w:val="Emphasis"/>
        </w:rPr>
        <w:t>hollowed out</w:t>
      </w:r>
      <w:r w:rsidRPr="00254A2C">
        <w:rPr>
          <w:rStyle w:val="StyleUnderline"/>
        </w:rPr>
        <w:t xml:space="preserve">. The root cause is </w:t>
      </w:r>
      <w:r w:rsidRPr="0054227B">
        <w:rPr>
          <w:rStyle w:val="Emphasis"/>
          <w:highlight w:val="cyan"/>
        </w:rPr>
        <w:t>low European defense spending</w:t>
      </w:r>
      <w:r w:rsidRPr="0078319A">
        <w:rPr>
          <w:sz w:val="14"/>
        </w:rPr>
        <w:t xml:space="preserve">. But a broader issue is that Europe does not have a common defense market to meet the needs of European security. What it has is more than 25 different Pentagons, each with its own national procurement. This scattered landscape makes meaningful cooperation on procurement a huge political and bureaucratic undertaking. </w:t>
      </w:r>
      <w:r w:rsidRPr="00254A2C">
        <w:rPr>
          <w:rStyle w:val="StyleUnderline"/>
        </w:rPr>
        <w:t xml:space="preserve">European defense spending </w:t>
      </w:r>
      <w:r w:rsidRPr="0054227B">
        <w:rPr>
          <w:rStyle w:val="StyleUnderline"/>
          <w:highlight w:val="cyan"/>
        </w:rPr>
        <w:t>is</w:t>
      </w:r>
      <w:r w:rsidRPr="00254A2C">
        <w:rPr>
          <w:rStyle w:val="StyleUnderline"/>
        </w:rPr>
        <w:t xml:space="preserve"> thus </w:t>
      </w:r>
      <w:r w:rsidRPr="0054227B">
        <w:rPr>
          <w:rStyle w:val="Emphasis"/>
          <w:highlight w:val="cyan"/>
        </w:rPr>
        <w:t>heavily fragmented</w:t>
      </w:r>
      <w:r w:rsidRPr="00254A2C">
        <w:rPr>
          <w:rStyle w:val="StyleUnderline"/>
        </w:rPr>
        <w:t xml:space="preserve"> and often directed at supporting national military industrial complexes.</w:t>
      </w:r>
    </w:p>
    <w:p w:rsidR="000D0CED" w:rsidRPr="0078319A" w:rsidRDefault="000D0CED" w:rsidP="000D0CED">
      <w:pPr>
        <w:rPr>
          <w:sz w:val="14"/>
        </w:rPr>
      </w:pPr>
    </w:p>
    <w:p w:rsidR="000D0CED" w:rsidRDefault="003874A6" w:rsidP="000D0CED">
      <w:pPr>
        <w:pStyle w:val="Heading2"/>
      </w:pPr>
      <w:r>
        <w:t>**</w:t>
      </w:r>
      <w:r w:rsidR="000D0CED">
        <w:t>NATO</w:t>
      </w:r>
    </w:p>
    <w:p w:rsidR="000D0CED" w:rsidRDefault="000D0CED" w:rsidP="000D0CED">
      <w:pPr>
        <w:pStyle w:val="Heading3"/>
      </w:pPr>
      <w:r>
        <w:t>2AC – Frontline – BMD [Iran]</w:t>
      </w:r>
    </w:p>
    <w:p w:rsidR="000D0CED" w:rsidRDefault="000D0CED" w:rsidP="000D0CED">
      <w:pPr>
        <w:pStyle w:val="Heading4"/>
      </w:pPr>
      <w:r>
        <w:t>The United States military technology is key to NATOs missile defense systems, protects the continent from an Iranian ballistic missile attack, and is a key component of deterrence in the region</w:t>
      </w:r>
    </w:p>
    <w:p w:rsidR="000D0CED" w:rsidRDefault="000D0CED" w:rsidP="000D0CED">
      <w:r w:rsidRPr="00785ACA">
        <w:t>Christopher G.</w:t>
      </w:r>
      <w:r>
        <w:rPr>
          <w:rStyle w:val="Style13ptBold"/>
        </w:rPr>
        <w:t xml:space="preserve"> </w:t>
      </w:r>
      <w:r w:rsidRPr="00E559B4">
        <w:rPr>
          <w:rStyle w:val="Style13ptBold"/>
        </w:rPr>
        <w:t>Cavoli 4/26</w:t>
      </w:r>
      <w:r>
        <w:t xml:space="preserve">, served as the commander of the US Army Europe, 4/26/2023, United States House Armed Services Committee, “Statement of General Christopher G. Cavoli, United States European Command”, </w:t>
      </w:r>
      <w:r w:rsidRPr="00613DE3">
        <w:t>https://armedservices.house.gov/sites/republicans.armedservices.house.gov/files/04.26.23%20Cavoli%20Statement%20v2.pdf</w:t>
      </w:r>
      <w:r>
        <w:t xml:space="preserve"> //KC</w:t>
      </w:r>
    </w:p>
    <w:p w:rsidR="000D0CED" w:rsidRPr="00A77F5F" w:rsidRDefault="000D0CED" w:rsidP="000D0CED">
      <w:pPr>
        <w:rPr>
          <w:u w:val="single"/>
        </w:rPr>
      </w:pPr>
      <w:r w:rsidRPr="00C44BDA">
        <w:rPr>
          <w:highlight w:val="cyan"/>
          <w:u w:val="single"/>
        </w:rPr>
        <w:t xml:space="preserve">In the air domain, we </w:t>
      </w:r>
      <w:r w:rsidRPr="00A77F5F">
        <w:rPr>
          <w:u w:val="single"/>
        </w:rPr>
        <w:t xml:space="preserve">continue to </w:t>
      </w:r>
      <w:r w:rsidRPr="00C44BDA">
        <w:rPr>
          <w:highlight w:val="cyan"/>
          <w:u w:val="single"/>
        </w:rPr>
        <w:t>improve our sensors</w:t>
      </w:r>
      <w:r w:rsidRPr="00A77F5F">
        <w:rPr>
          <w:u w:val="single"/>
        </w:rPr>
        <w:t xml:space="preserve">, fighter aircraft, </w:t>
      </w:r>
      <w:r w:rsidRPr="00C44BDA">
        <w:rPr>
          <w:highlight w:val="cyan"/>
          <w:u w:val="single"/>
        </w:rPr>
        <w:t>and</w:t>
      </w:r>
      <w:r w:rsidRPr="00A77F5F">
        <w:rPr>
          <w:u w:val="single"/>
        </w:rPr>
        <w:t xml:space="preserve"> ground-based air </w:t>
      </w:r>
      <w:r w:rsidRPr="00C44BDA">
        <w:rPr>
          <w:highlight w:val="cyan"/>
          <w:u w:val="single"/>
        </w:rPr>
        <w:t>defense systems</w:t>
      </w:r>
      <w:r w:rsidRPr="00A77F5F">
        <w:rPr>
          <w:u w:val="single"/>
        </w:rPr>
        <w:t xml:space="preserve">. </w:t>
      </w:r>
      <w:r w:rsidRPr="00C44BDA">
        <w:rPr>
          <w:highlight w:val="cyan"/>
          <w:u w:val="single"/>
        </w:rPr>
        <w:t>These</w:t>
      </w:r>
      <w:r w:rsidRPr="00A77F5F">
        <w:rPr>
          <w:u w:val="single"/>
        </w:rPr>
        <w:t xml:space="preserve"> advanced systems </w:t>
      </w:r>
      <w:r w:rsidRPr="00C44BDA">
        <w:rPr>
          <w:highlight w:val="cyan"/>
          <w:u w:val="single"/>
        </w:rPr>
        <w:t xml:space="preserve">enhance Integrated Air and Missile Defense, </w:t>
      </w:r>
      <w:r w:rsidRPr="00A77F5F">
        <w:rPr>
          <w:u w:val="single"/>
        </w:rPr>
        <w:t xml:space="preserve">support </w:t>
      </w:r>
      <w:r w:rsidRPr="00C44BDA">
        <w:rPr>
          <w:highlight w:val="cyan"/>
          <w:u w:val="single"/>
        </w:rPr>
        <w:t xml:space="preserve">Allies’ collective </w:t>
      </w:r>
      <w:r w:rsidRPr="00A77F5F">
        <w:rPr>
          <w:u w:val="single"/>
        </w:rPr>
        <w:t xml:space="preserve">air </w:t>
      </w:r>
      <w:r w:rsidRPr="00C44BDA">
        <w:rPr>
          <w:highlight w:val="cyan"/>
          <w:u w:val="single"/>
        </w:rPr>
        <w:t xml:space="preserve">defense, and increase </w:t>
      </w:r>
      <w:r w:rsidRPr="00A77F5F">
        <w:rPr>
          <w:u w:val="single"/>
        </w:rPr>
        <w:t xml:space="preserve">long-range strike </w:t>
      </w:r>
      <w:r w:rsidRPr="00C44BDA">
        <w:rPr>
          <w:highlight w:val="cyan"/>
          <w:u w:val="single"/>
        </w:rPr>
        <w:t>capability</w:t>
      </w:r>
      <w:r w:rsidRPr="00A77F5F">
        <w:rPr>
          <w:u w:val="single"/>
        </w:rPr>
        <w:t xml:space="preserve">. The </w:t>
      </w:r>
      <w:r w:rsidRPr="00C44BDA">
        <w:rPr>
          <w:highlight w:val="cyan"/>
          <w:u w:val="single"/>
        </w:rPr>
        <w:t>Aegis Ashore</w:t>
      </w:r>
      <w:r w:rsidRPr="00A77F5F">
        <w:rPr>
          <w:u w:val="single"/>
        </w:rPr>
        <w:t xml:space="preserve"> program highlights </w:t>
      </w:r>
      <w:r w:rsidRPr="00C44BDA">
        <w:rPr>
          <w:highlight w:val="cyan"/>
          <w:u w:val="single"/>
        </w:rPr>
        <w:t>a key U.S. contribution to NATO’s missile defense</w:t>
      </w:r>
      <w:r w:rsidRPr="00A77F5F">
        <w:rPr>
          <w:u w:val="single"/>
        </w:rPr>
        <w:t>.</w:t>
      </w:r>
      <w:r w:rsidRPr="0078319A">
        <w:rPr>
          <w:sz w:val="12"/>
        </w:rPr>
        <w:t xml:space="preserve"> With a site in Romania and one under development in Poland, </w:t>
      </w:r>
      <w:r w:rsidRPr="00C44BDA">
        <w:rPr>
          <w:highlight w:val="cyan"/>
          <w:u w:val="single"/>
        </w:rPr>
        <w:t>this</w:t>
      </w:r>
      <w:r w:rsidRPr="00A77F5F">
        <w:rPr>
          <w:u w:val="single"/>
        </w:rPr>
        <w:t xml:space="preserve"> capability </w:t>
      </w:r>
      <w:r w:rsidRPr="00C44BDA">
        <w:rPr>
          <w:highlight w:val="cyan"/>
          <w:u w:val="single"/>
        </w:rPr>
        <w:t>protects</w:t>
      </w:r>
      <w:r w:rsidRPr="00A77F5F">
        <w:rPr>
          <w:u w:val="single"/>
        </w:rPr>
        <w:t xml:space="preserve"> the continent </w:t>
      </w:r>
      <w:r w:rsidRPr="00C44BDA">
        <w:rPr>
          <w:highlight w:val="cyan"/>
          <w:u w:val="single"/>
        </w:rPr>
        <w:t>from Iranian ballistic missile attack</w:t>
      </w:r>
      <w:r w:rsidRPr="00A77F5F">
        <w:rPr>
          <w:u w:val="single"/>
        </w:rPr>
        <w:t xml:space="preserve">. U.S. Air Force bombers launched from bases in the U.S. and Europe integrate with Ally and partner forces in Bomber Task Force missions. </w:t>
      </w:r>
      <w:r w:rsidRPr="0078319A">
        <w:rPr>
          <w:sz w:val="12"/>
        </w:rPr>
        <w:t xml:space="preserve">USEUCOM continues to build the first U.S. multi-role 5th Generation F-35 capability in-theater at RAF Lakenheath. Our air component is implementing the U.S. Air Force’s Agile Combat Employment concept which, supported by Combined Joint All Domain Command and Control, demonstrate a credible, networked combat force from potential airfields across the continent. </w:t>
      </w:r>
      <w:r w:rsidRPr="00A77F5F">
        <w:rPr>
          <w:u w:val="single"/>
        </w:rPr>
        <w:t xml:space="preserve">Through this model, </w:t>
      </w:r>
      <w:r w:rsidRPr="00C44BDA">
        <w:rPr>
          <w:highlight w:val="cyan"/>
          <w:u w:val="single"/>
        </w:rPr>
        <w:t>we enhance</w:t>
      </w:r>
      <w:r w:rsidRPr="00A77F5F">
        <w:rPr>
          <w:u w:val="single"/>
        </w:rPr>
        <w:t xml:space="preserve"> </w:t>
      </w:r>
      <w:r w:rsidRPr="00C44BDA">
        <w:rPr>
          <w:highlight w:val="cyan"/>
          <w:u w:val="single"/>
        </w:rPr>
        <w:t>posture, complicate adversary decision-making, and impose costs</w:t>
      </w:r>
      <w:r w:rsidRPr="00A77F5F">
        <w:rPr>
          <w:u w:val="single"/>
        </w:rPr>
        <w:t xml:space="preserve">. This expansion of European air operations and deployable air bases enhances our forces’ survivability. </w:t>
      </w:r>
      <w:r w:rsidRPr="00C44BDA">
        <w:rPr>
          <w:highlight w:val="cyan"/>
          <w:u w:val="single"/>
        </w:rPr>
        <w:t>These capability</w:t>
      </w:r>
      <w:r w:rsidRPr="00A77F5F">
        <w:rPr>
          <w:u w:val="single"/>
        </w:rPr>
        <w:t xml:space="preserve"> </w:t>
      </w:r>
      <w:r w:rsidRPr="00C44BDA">
        <w:rPr>
          <w:highlight w:val="cyan"/>
          <w:u w:val="single"/>
        </w:rPr>
        <w:t>enhancements are critical to our deterrence posture.</w:t>
      </w:r>
      <w:r w:rsidRPr="00A77F5F">
        <w:rPr>
          <w:u w:val="single"/>
        </w:rPr>
        <w:t xml:space="preserve"> </w:t>
      </w:r>
    </w:p>
    <w:p w:rsidR="000D0CED" w:rsidRDefault="000D0CED" w:rsidP="000D0CED">
      <w:pPr>
        <w:pStyle w:val="Heading4"/>
      </w:pPr>
      <w:r>
        <w:t>Iran has the capabilities and intention to attack NATO absent the US – leads to a power war</w:t>
      </w:r>
    </w:p>
    <w:p w:rsidR="000D0CED" w:rsidRDefault="000D0CED" w:rsidP="000D0CED">
      <w:r w:rsidRPr="00B706CB">
        <w:t>Azriel</w:t>
      </w:r>
      <w:r w:rsidRPr="00B706CB">
        <w:rPr>
          <w:rStyle w:val="Style13ptBold"/>
        </w:rPr>
        <w:t xml:space="preserve"> Bermant 22</w:t>
      </w:r>
      <w:r>
        <w:rPr>
          <w:rStyle w:val="Style13ptBold"/>
        </w:rPr>
        <w:t>,</w:t>
      </w:r>
      <w:r>
        <w:t xml:space="preserve"> a senior researcher at the Institute of International Relations Prague,8/12/2022, “Russia and Iran Threats Put Missile Defense Back on the Agenda”, Foreign Policy, </w:t>
      </w:r>
      <w:r w:rsidRPr="00613DE3">
        <w:t>https://foreignpolicy.com/2022/08/12/missile-defense-russia-iran-europe-middle-east-israel-saudi-uae-nuclear-deal/</w:t>
      </w:r>
      <w:r>
        <w:t xml:space="preserve"> //KC </w:t>
      </w:r>
    </w:p>
    <w:p w:rsidR="000D0CED" w:rsidRPr="0078319A" w:rsidRDefault="000D0CED" w:rsidP="000D0CED">
      <w:pPr>
        <w:rPr>
          <w:sz w:val="12"/>
        </w:rPr>
      </w:pPr>
      <w:r w:rsidRPr="003C6167">
        <w:rPr>
          <w:u w:val="single"/>
        </w:rPr>
        <w:t xml:space="preserve">Whether or not it takes the shape of a full-fledged alliance, there are interesting parallels between the air defense pact the United States is proposing for the Middle East and NATO’s missile defense system in Europe. </w:t>
      </w:r>
      <w:r w:rsidRPr="00C44BDA">
        <w:rPr>
          <w:highlight w:val="cyan"/>
          <w:u w:val="single"/>
        </w:rPr>
        <w:t xml:space="preserve">The growing threat posed by Iran’s missiles and </w:t>
      </w:r>
      <w:r w:rsidRPr="003C6167">
        <w:rPr>
          <w:u w:val="single"/>
        </w:rPr>
        <w:t xml:space="preserve">the </w:t>
      </w:r>
      <w:r w:rsidRPr="00C44BDA">
        <w:rPr>
          <w:highlight w:val="cyan"/>
          <w:u w:val="single"/>
        </w:rPr>
        <w:t xml:space="preserve">fear that Tehran </w:t>
      </w:r>
      <w:r w:rsidRPr="003C6167">
        <w:rPr>
          <w:u w:val="single"/>
        </w:rPr>
        <w:t xml:space="preserve">could </w:t>
      </w:r>
      <w:r w:rsidRPr="00C44BDA">
        <w:rPr>
          <w:highlight w:val="cyan"/>
          <w:u w:val="single"/>
        </w:rPr>
        <w:t xml:space="preserve">use them </w:t>
      </w:r>
      <w:r w:rsidRPr="003C6167">
        <w:rPr>
          <w:u w:val="single"/>
        </w:rPr>
        <w:t xml:space="preserve">for nuclear weapons </w:t>
      </w:r>
      <w:r w:rsidRPr="00C44BDA">
        <w:rPr>
          <w:highlight w:val="cyan"/>
          <w:u w:val="single"/>
        </w:rPr>
        <w:t xml:space="preserve">have been key drivers of U.S. efforts </w:t>
      </w:r>
      <w:r w:rsidRPr="003C6167">
        <w:rPr>
          <w:u w:val="single"/>
        </w:rPr>
        <w:t>over the past 20 year</w:t>
      </w:r>
      <w:r w:rsidRPr="00C44BDA">
        <w:rPr>
          <w:highlight w:val="cyan"/>
          <w:u w:val="single"/>
        </w:rPr>
        <w:t>s to deploy a missile defense shield both in Europe and the Middle East.</w:t>
      </w:r>
      <w:r w:rsidRPr="003C6167">
        <w:rPr>
          <w:u w:val="single"/>
        </w:rPr>
        <w:t xml:space="preserve"> </w:t>
      </w:r>
      <w:r w:rsidRPr="0078319A">
        <w:rPr>
          <w:sz w:val="12"/>
        </w:rPr>
        <w:t>Notwithstanding Russia’s public threats against NATO, the alliance has long maintained that the missile defense system under development in Europe exists to counter threats from “outside the Euro-Atlantic area”—the bloc’s shorthand for Iran. Back in 2015, in the wake of the signing of the Iran nuclear deal, Russian Foreign Minister Sergey Lavrov therefore remarked that there was no longer any reason for the United States to maintain its European missile defense plans. Lavrov had gotten his cue from U.S. President Barack Obama, who stated in April 2009 that once the Iranian threat was “eliminated,” there would no longer be a need for missile defense in Europe.</w:t>
      </w:r>
    </w:p>
    <w:p w:rsidR="000D0CED" w:rsidRPr="0078319A" w:rsidRDefault="000D0CED" w:rsidP="000D0CED">
      <w:pPr>
        <w:rPr>
          <w:sz w:val="12"/>
        </w:rPr>
      </w:pPr>
      <w:r w:rsidRPr="003C6167">
        <w:rPr>
          <w:u w:val="single"/>
        </w:rPr>
        <w:t xml:space="preserve">Yet with the Biden administration now admitting that </w:t>
      </w:r>
      <w:r w:rsidRPr="00C44BDA">
        <w:rPr>
          <w:highlight w:val="cyan"/>
          <w:u w:val="single"/>
        </w:rPr>
        <w:t xml:space="preserve">the chances of reviving the nuclear deal are diminishing </w:t>
      </w:r>
      <w:r w:rsidRPr="003C6167">
        <w:rPr>
          <w:u w:val="single"/>
        </w:rPr>
        <w:t xml:space="preserve">by the day, NATO’s anti-missile shield has a renewed purpose. </w:t>
      </w:r>
      <w:r w:rsidRPr="00C44BDA">
        <w:rPr>
          <w:highlight w:val="cyan"/>
          <w:u w:val="single"/>
        </w:rPr>
        <w:t xml:space="preserve">Iran’s </w:t>
      </w:r>
      <w:r w:rsidRPr="003C6167">
        <w:rPr>
          <w:u w:val="single"/>
        </w:rPr>
        <w:t xml:space="preserve">firm </w:t>
      </w:r>
      <w:r w:rsidRPr="00C44BDA">
        <w:rPr>
          <w:highlight w:val="cyan"/>
          <w:u w:val="single"/>
        </w:rPr>
        <w:t>support for Russia’s war in Ukraine</w:t>
      </w:r>
      <w:r w:rsidRPr="003C6167">
        <w:rPr>
          <w:u w:val="single"/>
        </w:rPr>
        <w:t xml:space="preserve">—including reports that it is supplying Russia with combat drones for use in Ukraine—could revive concerns of a potential Iranian threat to Europe. At the same time, </w:t>
      </w:r>
      <w:r w:rsidRPr="00C44BDA">
        <w:rPr>
          <w:highlight w:val="cyan"/>
          <w:u w:val="single"/>
        </w:rPr>
        <w:t>there is also a</w:t>
      </w:r>
      <w:r w:rsidRPr="003C6167">
        <w:rPr>
          <w:u w:val="single"/>
        </w:rPr>
        <w:t xml:space="preserve"> heightened </w:t>
      </w:r>
      <w:r w:rsidRPr="00C44BDA">
        <w:rPr>
          <w:highlight w:val="cyan"/>
          <w:u w:val="single"/>
        </w:rPr>
        <w:t>fear</w:t>
      </w:r>
      <w:r w:rsidRPr="003C6167">
        <w:rPr>
          <w:u w:val="single"/>
        </w:rPr>
        <w:t xml:space="preserve"> in Europe </w:t>
      </w:r>
      <w:r w:rsidRPr="00C44BDA">
        <w:rPr>
          <w:highlight w:val="cyan"/>
          <w:u w:val="single"/>
        </w:rPr>
        <w:t>of the Russian missile threat</w:t>
      </w:r>
      <w:r w:rsidRPr="003C6167">
        <w:rPr>
          <w:u w:val="single"/>
        </w:rPr>
        <w:t xml:space="preserve">. Even Berlin, a long-standing friend of Moscow, has expressed interest in purchasing a missile defense system to protect itself from Russia. Alongside the significant advancement of its nuclear program, </w:t>
      </w:r>
      <w:r w:rsidRPr="00C44BDA">
        <w:rPr>
          <w:highlight w:val="cyan"/>
          <w:u w:val="single"/>
        </w:rPr>
        <w:t xml:space="preserve">Iran possesses the </w:t>
      </w:r>
      <w:r w:rsidRPr="003C6167">
        <w:rPr>
          <w:u w:val="single"/>
        </w:rPr>
        <w:t xml:space="preserve">largest and </w:t>
      </w:r>
      <w:r w:rsidRPr="00C44BDA">
        <w:rPr>
          <w:highlight w:val="cyan"/>
          <w:u w:val="single"/>
        </w:rPr>
        <w:t>most sophisticated missile arsenal in the region</w:t>
      </w:r>
      <w:r w:rsidRPr="003C6167">
        <w:rPr>
          <w:u w:val="single"/>
        </w:rPr>
        <w:t xml:space="preserve">. Iran has missiles </w:t>
      </w:r>
      <w:r w:rsidRPr="00C44BDA">
        <w:rPr>
          <w:highlight w:val="cyan"/>
          <w:u w:val="single"/>
        </w:rPr>
        <w:t xml:space="preserve">that can </w:t>
      </w:r>
      <w:r w:rsidRPr="003C6167">
        <w:rPr>
          <w:u w:val="single"/>
        </w:rPr>
        <w:t xml:space="preserve">reach </w:t>
      </w:r>
      <w:r w:rsidRPr="00C44BDA">
        <w:rPr>
          <w:highlight w:val="cyan"/>
          <w:u w:val="single"/>
        </w:rPr>
        <w:t>targets</w:t>
      </w:r>
      <w:r w:rsidRPr="003C6167">
        <w:rPr>
          <w:u w:val="single"/>
        </w:rPr>
        <w:t xml:space="preserve"> in </w:t>
      </w:r>
      <w:r w:rsidRPr="00C44BDA">
        <w:rPr>
          <w:highlight w:val="cyan"/>
          <w:u w:val="single"/>
        </w:rPr>
        <w:t xml:space="preserve">the Middle East, Turkey, and </w:t>
      </w:r>
      <w:r w:rsidRPr="003C6167">
        <w:rPr>
          <w:u w:val="single"/>
        </w:rPr>
        <w:t xml:space="preserve">southeastern </w:t>
      </w:r>
      <w:r w:rsidRPr="00C44BDA">
        <w:rPr>
          <w:highlight w:val="cyan"/>
          <w:u w:val="single"/>
        </w:rPr>
        <w:t>Europe</w:t>
      </w:r>
      <w:r w:rsidRPr="003C6167">
        <w:rPr>
          <w:u w:val="single"/>
        </w:rPr>
        <w:t>.</w:t>
      </w:r>
      <w:r w:rsidRPr="0078319A">
        <w:rPr>
          <w:sz w:val="12"/>
        </w:rPr>
        <w:t xml:space="preserve"> In late 2018, Iran reportedly tested a medium-range ballistic missile, thought to be the Khorramshahr, which could potentially hit much of southern and eastern Europe—possibly including targets in France.</w:t>
      </w:r>
    </w:p>
    <w:p w:rsidR="000D0CED" w:rsidRPr="003C6167" w:rsidRDefault="000D0CED" w:rsidP="000D0CED">
      <w:pPr>
        <w:rPr>
          <w:u w:val="single"/>
        </w:rPr>
      </w:pPr>
      <w:r w:rsidRPr="0078319A">
        <w:rPr>
          <w:sz w:val="12"/>
        </w:rPr>
        <w:t>Some experts have warned that Iran will likely perceive U.S.-sponsored security cooperation among Israel and the Gulf states as an “offensive alliance</w:t>
      </w:r>
      <w:r w:rsidRPr="003C6167">
        <w:rPr>
          <w:u w:val="single"/>
        </w:rPr>
        <w:t xml:space="preserve">,” encouraging the regime to ramp up its nuclear program and escalating military operations against countries lining up against it. Close </w:t>
      </w:r>
      <w:r w:rsidRPr="00C44BDA">
        <w:rPr>
          <w:highlight w:val="cyan"/>
          <w:u w:val="single"/>
        </w:rPr>
        <w:t>cooperation</w:t>
      </w:r>
      <w:r w:rsidRPr="003C6167">
        <w:rPr>
          <w:u w:val="single"/>
        </w:rPr>
        <w:t xml:space="preserve">, let alone an alliance, </w:t>
      </w:r>
      <w:r w:rsidRPr="00C44BDA">
        <w:rPr>
          <w:highlight w:val="cyan"/>
          <w:u w:val="single"/>
        </w:rPr>
        <w:t xml:space="preserve">could strengthen </w:t>
      </w:r>
      <w:r w:rsidRPr="003C6167">
        <w:rPr>
          <w:u w:val="single"/>
        </w:rPr>
        <w:t xml:space="preserve">existing </w:t>
      </w:r>
      <w:r w:rsidRPr="00C44BDA">
        <w:rPr>
          <w:highlight w:val="cyan"/>
          <w:u w:val="single"/>
        </w:rPr>
        <w:t xml:space="preserve">divisions while extinguishing </w:t>
      </w:r>
      <w:r w:rsidRPr="003C6167">
        <w:rPr>
          <w:u w:val="single"/>
        </w:rPr>
        <w:t xml:space="preserve">hopes of </w:t>
      </w:r>
      <w:r w:rsidRPr="00C44BDA">
        <w:rPr>
          <w:highlight w:val="cyan"/>
          <w:u w:val="single"/>
        </w:rPr>
        <w:t>a diplomatic solution</w:t>
      </w:r>
      <w:r w:rsidRPr="003C6167">
        <w:rPr>
          <w:u w:val="single"/>
        </w:rPr>
        <w:t xml:space="preserve">. Predictably, </w:t>
      </w:r>
      <w:r w:rsidRPr="00C44BDA">
        <w:rPr>
          <w:highlight w:val="cyan"/>
          <w:u w:val="single"/>
        </w:rPr>
        <w:t xml:space="preserve">Iran has </w:t>
      </w:r>
      <w:r w:rsidRPr="003C6167">
        <w:rPr>
          <w:u w:val="single"/>
        </w:rPr>
        <w:t xml:space="preserve">condemned </w:t>
      </w:r>
      <w:r w:rsidRPr="00C44BDA">
        <w:rPr>
          <w:highlight w:val="cyan"/>
          <w:u w:val="single"/>
        </w:rPr>
        <w:t>plans for joint air defense, echoing</w:t>
      </w:r>
      <w:r w:rsidRPr="003C6167">
        <w:rPr>
          <w:u w:val="single"/>
        </w:rPr>
        <w:t xml:space="preserve"> long-standing </w:t>
      </w:r>
      <w:r w:rsidRPr="00C44BDA">
        <w:rPr>
          <w:highlight w:val="cyan"/>
          <w:u w:val="single"/>
        </w:rPr>
        <w:t>warnings</w:t>
      </w:r>
      <w:r w:rsidRPr="003C6167">
        <w:rPr>
          <w:u w:val="single"/>
        </w:rPr>
        <w:t xml:space="preserve"> from U.S. nuclear physicists about what they contend is the destabilizing impact of missile defense in Europe and elsewhere.</w:t>
      </w:r>
    </w:p>
    <w:p w:rsidR="000D0CED" w:rsidRPr="00203B54" w:rsidRDefault="000D0CED" w:rsidP="000D0CED">
      <w:pPr>
        <w:pStyle w:val="Heading4"/>
        <w:rPr>
          <w:rFonts w:cs="Calibri"/>
        </w:rPr>
      </w:pPr>
      <w:r>
        <w:rPr>
          <w:rFonts w:cs="Calibri"/>
        </w:rPr>
        <w:t>Iranian military advancement makes conflict disastrous</w:t>
      </w:r>
    </w:p>
    <w:p w:rsidR="000D0CED" w:rsidRPr="00203B54" w:rsidRDefault="000D0CED" w:rsidP="000D0CED">
      <w:r w:rsidRPr="00203B54">
        <w:t xml:space="preserve">Dennis </w:t>
      </w:r>
      <w:r w:rsidRPr="00203B54">
        <w:rPr>
          <w:rStyle w:val="Style13ptBold"/>
        </w:rPr>
        <w:t>Ross 22</w:t>
      </w:r>
      <w:r w:rsidRPr="00203B54">
        <w:t>, distinguished fellow at the Washington Institute for Near East Policy, 9/9/2022, “A New Iran Deal Won’t Prevent an Iranian Bomb,” https://foreignpolicy.com/2022/09/09/a-new-iran-deal-wont-prevent-an-iranian-bomb/ \\am</w:t>
      </w:r>
    </w:p>
    <w:p w:rsidR="000D0CED" w:rsidRPr="00203B54" w:rsidRDefault="000D0CED" w:rsidP="000D0CED">
      <w:pPr>
        <w:rPr>
          <w:rStyle w:val="StyleUnderline"/>
          <w:sz w:val="24"/>
        </w:rPr>
      </w:pPr>
      <w:r w:rsidRPr="0078319A">
        <w:rPr>
          <w:sz w:val="12"/>
        </w:rPr>
        <w:t xml:space="preserve">Of course, </w:t>
      </w:r>
      <w:r w:rsidRPr="00C44BDA">
        <w:rPr>
          <w:highlight w:val="cyan"/>
          <w:u w:val="single"/>
        </w:rPr>
        <w:t>the U</w:t>
      </w:r>
      <w:r w:rsidRPr="00203B54">
        <w:rPr>
          <w:u w:val="single"/>
        </w:rPr>
        <w:t xml:space="preserve">nited </w:t>
      </w:r>
      <w:r w:rsidRPr="00C44BDA">
        <w:rPr>
          <w:highlight w:val="cyan"/>
          <w:u w:val="single"/>
        </w:rPr>
        <w:t>S</w:t>
      </w:r>
      <w:r w:rsidRPr="00203B54">
        <w:rPr>
          <w:u w:val="single"/>
        </w:rPr>
        <w:t xml:space="preserve">tates </w:t>
      </w:r>
      <w:r w:rsidRPr="00C44BDA">
        <w:rPr>
          <w:highlight w:val="cyan"/>
          <w:u w:val="single"/>
        </w:rPr>
        <w:t>could reject Iran</w:t>
      </w:r>
      <w:r w:rsidRPr="00203B54">
        <w:rPr>
          <w:u w:val="single"/>
        </w:rPr>
        <w:t xml:space="preserve">’s conditions, and there may be no deal. </w:t>
      </w:r>
      <w:r w:rsidRPr="00C44BDA">
        <w:rPr>
          <w:highlight w:val="cyan"/>
          <w:u w:val="single"/>
        </w:rPr>
        <w:t>But</w:t>
      </w:r>
      <w:r w:rsidRPr="00203B54">
        <w:rPr>
          <w:u w:val="single"/>
        </w:rPr>
        <w:t xml:space="preserve"> if so, what </w:t>
      </w:r>
      <w:r w:rsidRPr="00C44BDA">
        <w:rPr>
          <w:highlight w:val="cyan"/>
          <w:u w:val="single"/>
        </w:rPr>
        <w:t>is the Biden administration prepared</w:t>
      </w:r>
      <w:r w:rsidRPr="00203B54">
        <w:rPr>
          <w:u w:val="single"/>
        </w:rPr>
        <w:t xml:space="preserve"> to do </w:t>
      </w:r>
      <w:r w:rsidRPr="00C44BDA">
        <w:rPr>
          <w:highlight w:val="cyan"/>
          <w:u w:val="single"/>
        </w:rPr>
        <w:t>to stop the</w:t>
      </w:r>
      <w:r w:rsidRPr="00203B54">
        <w:rPr>
          <w:u w:val="single"/>
        </w:rPr>
        <w:t xml:space="preserve"> advance of the </w:t>
      </w:r>
      <w:r w:rsidRPr="00C44BDA">
        <w:rPr>
          <w:highlight w:val="cyan"/>
          <w:u w:val="single"/>
        </w:rPr>
        <w:t>Iranian nuclear program</w:t>
      </w:r>
      <w:r w:rsidRPr="00203B54">
        <w:rPr>
          <w:rStyle w:val="StyleUnderline"/>
          <w:sz w:val="24"/>
        </w:rPr>
        <w:t xml:space="preserve">? The </w:t>
      </w:r>
      <w:r w:rsidRPr="00C44BDA">
        <w:rPr>
          <w:rStyle w:val="StyleUnderline"/>
          <w:sz w:val="24"/>
          <w:highlight w:val="cyan"/>
        </w:rPr>
        <w:t>current</w:t>
      </w:r>
      <w:r w:rsidRPr="00203B54">
        <w:rPr>
          <w:rStyle w:val="StyleUnderline"/>
          <w:sz w:val="24"/>
        </w:rPr>
        <w:t xml:space="preserve"> approach </w:t>
      </w:r>
      <w:r w:rsidRPr="00C44BDA">
        <w:rPr>
          <w:rStyle w:val="StyleUnderline"/>
          <w:sz w:val="24"/>
          <w:highlight w:val="cyan"/>
        </w:rPr>
        <w:t>would have Washington increase econ</w:t>
      </w:r>
      <w:r w:rsidRPr="00203B54">
        <w:rPr>
          <w:rStyle w:val="StyleUnderline"/>
          <w:sz w:val="24"/>
        </w:rPr>
        <w:t xml:space="preserve">omic </w:t>
      </w:r>
      <w:r w:rsidRPr="00C44BDA">
        <w:rPr>
          <w:rStyle w:val="StyleUnderline"/>
          <w:sz w:val="24"/>
          <w:highlight w:val="cyan"/>
        </w:rPr>
        <w:t>pressure</w:t>
      </w:r>
      <w:r w:rsidRPr="0078319A">
        <w:rPr>
          <w:sz w:val="12"/>
        </w:rPr>
        <w:t xml:space="preserve"> through stricter enforcement of sanctions—making it harder, for example, for Iran to sell its oil by cracking down on countries violating sanctions and buying Iranian oil. But it’s unclear how responsive the Chinese will be, especially now, and the White House may not be keen to keep oil off the market given the price. </w:t>
      </w:r>
      <w:r w:rsidRPr="00203B54">
        <w:rPr>
          <w:rStyle w:val="StyleUnderline"/>
          <w:bCs/>
          <w:sz w:val="24"/>
        </w:rPr>
        <w:t xml:space="preserve">Moreover, the economic price alone </w:t>
      </w:r>
      <w:r w:rsidRPr="00C44BDA">
        <w:rPr>
          <w:rStyle w:val="StyleUnderline"/>
          <w:bCs/>
          <w:sz w:val="24"/>
          <w:highlight w:val="cyan"/>
        </w:rPr>
        <w:t>may not be enough to persuade Iran</w:t>
      </w:r>
      <w:r w:rsidRPr="00203B54">
        <w:rPr>
          <w:rStyle w:val="StyleUnderline"/>
          <w:bCs/>
          <w:sz w:val="24"/>
        </w:rPr>
        <w:t xml:space="preserve">ian leaders </w:t>
      </w:r>
      <w:r w:rsidRPr="00C44BDA">
        <w:rPr>
          <w:rStyle w:val="StyleUnderline"/>
          <w:bCs/>
          <w:sz w:val="24"/>
          <w:highlight w:val="cyan"/>
        </w:rPr>
        <w:t>to give up</w:t>
      </w:r>
      <w:r w:rsidRPr="00203B54">
        <w:rPr>
          <w:rStyle w:val="StyleUnderline"/>
          <w:bCs/>
          <w:sz w:val="24"/>
        </w:rPr>
        <w:t xml:space="preserve"> what </w:t>
      </w:r>
      <w:r w:rsidRPr="00C44BDA">
        <w:rPr>
          <w:rStyle w:val="StyleUnderline"/>
          <w:bCs/>
          <w:sz w:val="24"/>
          <w:highlight w:val="cyan"/>
        </w:rPr>
        <w:t>they</w:t>
      </w:r>
      <w:r w:rsidRPr="00203B54">
        <w:rPr>
          <w:rStyle w:val="StyleUnderline"/>
          <w:bCs/>
          <w:sz w:val="24"/>
        </w:rPr>
        <w:t xml:space="preserve"> seem to </w:t>
      </w:r>
      <w:r w:rsidRPr="00C44BDA">
        <w:rPr>
          <w:rStyle w:val="StyleUnderline"/>
          <w:bCs/>
          <w:sz w:val="24"/>
          <w:highlight w:val="cyan"/>
        </w:rPr>
        <w:t>want</w:t>
      </w:r>
      <w:r w:rsidRPr="0078319A">
        <w:rPr>
          <w:b/>
          <w:bCs/>
          <w:sz w:val="12"/>
        </w:rPr>
        <w:t xml:space="preserve">: </w:t>
      </w:r>
      <w:r w:rsidRPr="00203B54">
        <w:rPr>
          <w:rStyle w:val="StyleUnderline"/>
          <w:sz w:val="24"/>
        </w:rPr>
        <w:t xml:space="preserve">either a </w:t>
      </w:r>
      <w:r w:rsidRPr="00C44BDA">
        <w:rPr>
          <w:rStyle w:val="StyleUnderline"/>
          <w:sz w:val="24"/>
          <w:highlight w:val="cyan"/>
        </w:rPr>
        <w:t>nuc</w:t>
      </w:r>
      <w:r w:rsidRPr="00203B54">
        <w:rPr>
          <w:rStyle w:val="StyleUnderline"/>
          <w:sz w:val="24"/>
        </w:rPr>
        <w:t xml:space="preserve">lear weapons </w:t>
      </w:r>
      <w:r w:rsidRPr="00C44BDA">
        <w:rPr>
          <w:rStyle w:val="StyleUnderline"/>
          <w:sz w:val="24"/>
          <w:highlight w:val="cyan"/>
        </w:rPr>
        <w:t>capability</w:t>
      </w:r>
      <w:r w:rsidRPr="00203B54">
        <w:rPr>
          <w:rStyle w:val="StyleUnderline"/>
          <w:sz w:val="24"/>
        </w:rPr>
        <w:t xml:space="preserve"> or being a simple step away from having one.</w:t>
      </w:r>
    </w:p>
    <w:p w:rsidR="000D0CED" w:rsidRPr="00203B54" w:rsidRDefault="000D0CED" w:rsidP="000D0CED">
      <w:pPr>
        <w:rPr>
          <w:rStyle w:val="StyleUnderline"/>
          <w:sz w:val="24"/>
        </w:rPr>
      </w:pPr>
      <w:r w:rsidRPr="0078319A">
        <w:rPr>
          <w:sz w:val="12"/>
        </w:rPr>
        <w:t xml:space="preserve">The bottom line is without a deal, </w:t>
      </w:r>
      <w:r w:rsidRPr="00C44BDA">
        <w:rPr>
          <w:rStyle w:val="StyleUnderline"/>
          <w:bCs/>
          <w:sz w:val="24"/>
          <w:highlight w:val="cyan"/>
        </w:rPr>
        <w:t>Iran will draw closer to having a bomb</w:t>
      </w:r>
      <w:r w:rsidRPr="00203B54">
        <w:rPr>
          <w:rStyle w:val="StyleUnderline"/>
          <w:bCs/>
        </w:rPr>
        <w:t xml:space="preserve"> sooner rather than later</w:t>
      </w:r>
      <w:r w:rsidRPr="0078319A">
        <w:rPr>
          <w:sz w:val="12"/>
        </w:rPr>
        <w:t xml:space="preserve">. With a resurrected JCPOA, it becomes later rather than sooner—unless the Biden administration and its successors act to convince Iranian officials of the risks they are running, including by very </w:t>
      </w:r>
      <w:r w:rsidRPr="00C44BDA">
        <w:rPr>
          <w:rStyle w:val="StyleUnderline"/>
          <w:sz w:val="24"/>
          <w:highlight w:val="cyan"/>
        </w:rPr>
        <w:t>explicitly conveying</w:t>
      </w:r>
      <w:r w:rsidRPr="00203B54">
        <w:rPr>
          <w:rStyle w:val="StyleUnderline"/>
          <w:sz w:val="24"/>
        </w:rPr>
        <w:t xml:space="preserve"> that </w:t>
      </w:r>
      <w:r w:rsidRPr="00C44BDA">
        <w:rPr>
          <w:rStyle w:val="StyleUnderline"/>
          <w:sz w:val="24"/>
          <w:highlight w:val="cyan"/>
        </w:rPr>
        <w:t>Washington will use force to prevent</w:t>
      </w:r>
      <w:r w:rsidRPr="00203B54">
        <w:rPr>
          <w:rStyle w:val="StyleUnderline"/>
          <w:sz w:val="24"/>
        </w:rPr>
        <w:t xml:space="preserve"> it.</w:t>
      </w:r>
    </w:p>
    <w:p w:rsidR="000D0CED" w:rsidRPr="0078319A" w:rsidRDefault="000D0CED" w:rsidP="000D0CED">
      <w:pPr>
        <w:rPr>
          <w:sz w:val="12"/>
        </w:rPr>
      </w:pPr>
    </w:p>
    <w:p w:rsidR="000D0CED" w:rsidRDefault="000D0CED" w:rsidP="000D0CED">
      <w:pPr>
        <w:pStyle w:val="Heading3"/>
      </w:pPr>
      <w:r>
        <w:t>2AC – Frontline – BMD [Russia]</w:t>
      </w:r>
    </w:p>
    <w:p w:rsidR="000D0CED" w:rsidRDefault="000D0CED" w:rsidP="000D0CED">
      <w:pPr>
        <w:pStyle w:val="Heading4"/>
      </w:pPr>
      <w:r>
        <w:t>The United States military technology is key to NATOs missile defense systems and is a key component of deterrence in the region</w:t>
      </w:r>
    </w:p>
    <w:p w:rsidR="000D0CED" w:rsidRDefault="000D0CED" w:rsidP="000D0CED">
      <w:r w:rsidRPr="00785ACA">
        <w:t>Christopher G.</w:t>
      </w:r>
      <w:r>
        <w:rPr>
          <w:rStyle w:val="Style13ptBold"/>
        </w:rPr>
        <w:t xml:space="preserve"> </w:t>
      </w:r>
      <w:r w:rsidRPr="00E559B4">
        <w:rPr>
          <w:rStyle w:val="Style13ptBold"/>
        </w:rPr>
        <w:t>Cavoli 4/26</w:t>
      </w:r>
      <w:r>
        <w:t xml:space="preserve">, served as the commander of the US Army Europe, 4/26/2023, United States House Armed Services Committee, “Statement of General Christopher G. Cavoli, United States European Command”, </w:t>
      </w:r>
      <w:r w:rsidRPr="00613DE3">
        <w:t>https://armedservices.house.gov/sites/republicans.armedservices.house.gov/files/04.26.23%20Cavoli%20Statement%20v2.pdf</w:t>
      </w:r>
      <w:r>
        <w:t xml:space="preserve"> //KC</w:t>
      </w:r>
    </w:p>
    <w:p w:rsidR="000D0CED" w:rsidRPr="00A77F5F" w:rsidRDefault="000D0CED" w:rsidP="000D0CED">
      <w:pPr>
        <w:rPr>
          <w:u w:val="single"/>
        </w:rPr>
      </w:pPr>
      <w:r w:rsidRPr="00C44BDA">
        <w:rPr>
          <w:highlight w:val="cyan"/>
          <w:u w:val="single"/>
        </w:rPr>
        <w:t xml:space="preserve">In the air domain, we </w:t>
      </w:r>
      <w:r w:rsidRPr="00A77F5F">
        <w:rPr>
          <w:u w:val="single"/>
        </w:rPr>
        <w:t xml:space="preserve">continue to </w:t>
      </w:r>
      <w:r w:rsidRPr="00C44BDA">
        <w:rPr>
          <w:highlight w:val="cyan"/>
          <w:u w:val="single"/>
        </w:rPr>
        <w:t>improve our sensors</w:t>
      </w:r>
      <w:r w:rsidRPr="00A77F5F">
        <w:rPr>
          <w:u w:val="single"/>
        </w:rPr>
        <w:t xml:space="preserve">, fighter aircraft, </w:t>
      </w:r>
      <w:r w:rsidRPr="00C44BDA">
        <w:rPr>
          <w:highlight w:val="cyan"/>
          <w:u w:val="single"/>
        </w:rPr>
        <w:t>and</w:t>
      </w:r>
      <w:r w:rsidRPr="00A77F5F">
        <w:rPr>
          <w:u w:val="single"/>
        </w:rPr>
        <w:t xml:space="preserve"> ground-based air </w:t>
      </w:r>
      <w:r w:rsidRPr="00C44BDA">
        <w:rPr>
          <w:highlight w:val="cyan"/>
          <w:u w:val="single"/>
        </w:rPr>
        <w:t>defense systems</w:t>
      </w:r>
      <w:r w:rsidRPr="00A77F5F">
        <w:rPr>
          <w:u w:val="single"/>
        </w:rPr>
        <w:t xml:space="preserve">. </w:t>
      </w:r>
      <w:r w:rsidRPr="00C44BDA">
        <w:rPr>
          <w:highlight w:val="cyan"/>
          <w:u w:val="single"/>
        </w:rPr>
        <w:t>These</w:t>
      </w:r>
      <w:r w:rsidRPr="00A77F5F">
        <w:rPr>
          <w:u w:val="single"/>
        </w:rPr>
        <w:t xml:space="preserve"> advanced systems </w:t>
      </w:r>
      <w:r w:rsidRPr="00C44BDA">
        <w:rPr>
          <w:highlight w:val="cyan"/>
          <w:u w:val="single"/>
        </w:rPr>
        <w:t xml:space="preserve">enhance Integrated Air and Missile Defense, </w:t>
      </w:r>
      <w:r w:rsidRPr="00A77F5F">
        <w:rPr>
          <w:u w:val="single"/>
        </w:rPr>
        <w:t xml:space="preserve">support </w:t>
      </w:r>
      <w:r w:rsidRPr="00C44BDA">
        <w:rPr>
          <w:highlight w:val="cyan"/>
          <w:u w:val="single"/>
        </w:rPr>
        <w:t xml:space="preserve">Allies’ collective </w:t>
      </w:r>
      <w:r w:rsidRPr="00A77F5F">
        <w:rPr>
          <w:u w:val="single"/>
        </w:rPr>
        <w:t xml:space="preserve">air </w:t>
      </w:r>
      <w:r w:rsidRPr="00C44BDA">
        <w:rPr>
          <w:highlight w:val="cyan"/>
          <w:u w:val="single"/>
        </w:rPr>
        <w:t xml:space="preserve">defense, and increase </w:t>
      </w:r>
      <w:r w:rsidRPr="00A77F5F">
        <w:rPr>
          <w:u w:val="single"/>
        </w:rPr>
        <w:t xml:space="preserve">long-range strike </w:t>
      </w:r>
      <w:r w:rsidRPr="00C44BDA">
        <w:rPr>
          <w:highlight w:val="cyan"/>
          <w:u w:val="single"/>
        </w:rPr>
        <w:t>capability</w:t>
      </w:r>
      <w:r w:rsidRPr="00A77F5F">
        <w:rPr>
          <w:u w:val="single"/>
        </w:rPr>
        <w:t xml:space="preserve">. The </w:t>
      </w:r>
      <w:r w:rsidRPr="00C44BDA">
        <w:rPr>
          <w:highlight w:val="cyan"/>
          <w:u w:val="single"/>
        </w:rPr>
        <w:t>Aegis Ashore</w:t>
      </w:r>
      <w:r w:rsidRPr="00A77F5F">
        <w:rPr>
          <w:u w:val="single"/>
        </w:rPr>
        <w:t xml:space="preserve"> program highlights </w:t>
      </w:r>
      <w:r w:rsidRPr="00C44BDA">
        <w:rPr>
          <w:highlight w:val="cyan"/>
          <w:u w:val="single"/>
        </w:rPr>
        <w:t>a key U.S. contribution to NATO’s missile defense</w:t>
      </w:r>
      <w:r w:rsidRPr="00A77F5F">
        <w:rPr>
          <w:u w:val="single"/>
        </w:rPr>
        <w:t>.</w:t>
      </w:r>
      <w:r w:rsidRPr="0078319A">
        <w:rPr>
          <w:sz w:val="12"/>
        </w:rPr>
        <w:t xml:space="preserve"> With a site in Romania and one under development in Poland, </w:t>
      </w:r>
      <w:r w:rsidRPr="00C44BDA">
        <w:rPr>
          <w:highlight w:val="cyan"/>
          <w:u w:val="single"/>
        </w:rPr>
        <w:t>this</w:t>
      </w:r>
      <w:r w:rsidRPr="00A77F5F">
        <w:rPr>
          <w:u w:val="single"/>
        </w:rPr>
        <w:t xml:space="preserve"> capability </w:t>
      </w:r>
      <w:r w:rsidRPr="00C44BDA">
        <w:rPr>
          <w:highlight w:val="cyan"/>
          <w:u w:val="single"/>
        </w:rPr>
        <w:t>protects the continent</w:t>
      </w:r>
      <w:r w:rsidRPr="00A77F5F">
        <w:rPr>
          <w:u w:val="single"/>
        </w:rPr>
        <w:t xml:space="preserve"> </w:t>
      </w:r>
      <w:r w:rsidRPr="0078319A">
        <w:rPr>
          <w:sz w:val="12"/>
        </w:rPr>
        <w:t>from Iranian ballistic missile attack.</w:t>
      </w:r>
      <w:r w:rsidRPr="00764F66">
        <w:rPr>
          <w:sz w:val="16"/>
          <w:u w:val="single"/>
        </w:rPr>
        <w:t xml:space="preserve"> </w:t>
      </w:r>
      <w:r w:rsidRPr="00764F66">
        <w:rPr>
          <w:u w:val="single"/>
        </w:rPr>
        <w:t>U.S. Air Force bombers launched from bases in the U.S. and</w:t>
      </w:r>
      <w:r w:rsidRPr="00A77F5F">
        <w:rPr>
          <w:u w:val="single"/>
        </w:rPr>
        <w:t xml:space="preserve"> Europe integrate with Ally and partner forces in Bomber Task Force missions. </w:t>
      </w:r>
      <w:r w:rsidRPr="0078319A">
        <w:rPr>
          <w:sz w:val="12"/>
        </w:rPr>
        <w:t xml:space="preserve">USEUCOM continues to build the first U.S. multi-role 5th Generation F-35 capability in-theater at RAF Lakenheath. Our air component is implementing the U.S. Air Force’s Agile Combat Employment concept which, supported by Combined Joint All Domain Command and Control, demonstrate a credible, networked combat force from potential airfields across the continent. </w:t>
      </w:r>
      <w:r w:rsidRPr="00A77F5F">
        <w:rPr>
          <w:u w:val="single"/>
        </w:rPr>
        <w:t xml:space="preserve">Through this model, </w:t>
      </w:r>
      <w:r w:rsidRPr="00C44BDA">
        <w:rPr>
          <w:highlight w:val="cyan"/>
          <w:u w:val="single"/>
        </w:rPr>
        <w:t>we enhance</w:t>
      </w:r>
      <w:r w:rsidRPr="00A77F5F">
        <w:rPr>
          <w:u w:val="single"/>
        </w:rPr>
        <w:t xml:space="preserve"> </w:t>
      </w:r>
      <w:r w:rsidRPr="00C44BDA">
        <w:rPr>
          <w:highlight w:val="cyan"/>
          <w:u w:val="single"/>
        </w:rPr>
        <w:t>posture, complicate adversary decision-making, and impose costs</w:t>
      </w:r>
      <w:r w:rsidRPr="00A77F5F">
        <w:rPr>
          <w:u w:val="single"/>
        </w:rPr>
        <w:t xml:space="preserve">. This expansion of European air operations and deployable air bases enhances our forces’ survivability. </w:t>
      </w:r>
      <w:r w:rsidRPr="00C44BDA">
        <w:rPr>
          <w:highlight w:val="cyan"/>
          <w:u w:val="single"/>
        </w:rPr>
        <w:t>These capability</w:t>
      </w:r>
      <w:r w:rsidRPr="00A77F5F">
        <w:rPr>
          <w:u w:val="single"/>
        </w:rPr>
        <w:t xml:space="preserve"> </w:t>
      </w:r>
      <w:r w:rsidRPr="00C44BDA">
        <w:rPr>
          <w:highlight w:val="cyan"/>
          <w:u w:val="single"/>
        </w:rPr>
        <w:t>enhancements are critical to our deterrence posture.</w:t>
      </w:r>
      <w:r w:rsidRPr="00A77F5F">
        <w:rPr>
          <w:u w:val="single"/>
        </w:rPr>
        <w:t xml:space="preserve"> </w:t>
      </w:r>
    </w:p>
    <w:p w:rsidR="000D0CED" w:rsidRDefault="000D0CED" w:rsidP="000D0CED">
      <w:pPr>
        <w:pStyle w:val="Heading4"/>
      </w:pPr>
      <w:r>
        <w:t>US military hegemony in Europe is key to have an effective response mechanism to Russian missile deployments</w:t>
      </w:r>
    </w:p>
    <w:p w:rsidR="000D0CED" w:rsidRDefault="000D0CED" w:rsidP="000D0CED">
      <w:r>
        <w:t xml:space="preserve">Jonathan </w:t>
      </w:r>
      <w:r w:rsidRPr="005E3C47">
        <w:rPr>
          <w:rStyle w:val="Style13ptBold"/>
        </w:rPr>
        <w:t>Masters 3/30</w:t>
      </w:r>
      <w:r>
        <w:t xml:space="preserve">, has an MA in social theory and writes on foreign policy and national security; and Will Merrow, has a masters degree in data analytics and visualization who creates data visualizations for CFR, 3/30/2023, “Nuclear Weapons in Europe: Mapping U.S. and Russian Deployments”, Council on Foreign Relations, </w:t>
      </w:r>
      <w:proofErr w:type="gramStart"/>
      <w:r w:rsidRPr="005E3C47">
        <w:t>https://www.cfr.org/in-brief/nuclear-weapons-europe-mapping-us-and-russian-deployments</w:t>
      </w:r>
      <w:r>
        <w:t xml:space="preserve">  /</w:t>
      </w:r>
      <w:proofErr w:type="gramEnd"/>
      <w:r>
        <w:t>/KC</w:t>
      </w:r>
    </w:p>
    <w:p w:rsidR="000D0CED" w:rsidRPr="0078319A" w:rsidRDefault="000D0CED" w:rsidP="000D0CED">
      <w:pPr>
        <w:rPr>
          <w:sz w:val="12"/>
        </w:rPr>
      </w:pPr>
      <w:r w:rsidRPr="0078319A">
        <w:rPr>
          <w:sz w:val="12"/>
        </w:rPr>
        <w:t>What’s behind Russian President Vladimir Putin’s decision to deploy tactical nuclear weapons in Belarus?</w:t>
      </w:r>
    </w:p>
    <w:p w:rsidR="000D0CED" w:rsidRPr="005F1D32" w:rsidRDefault="000D0CED" w:rsidP="000D0CED">
      <w:pPr>
        <w:rPr>
          <w:u w:val="single"/>
        </w:rPr>
      </w:pPr>
      <w:r w:rsidRPr="005F1D32">
        <w:rPr>
          <w:u w:val="single"/>
        </w:rPr>
        <w:t xml:space="preserve">The move that </w:t>
      </w:r>
      <w:r w:rsidRPr="00C44BDA">
        <w:rPr>
          <w:highlight w:val="cyan"/>
          <w:u w:val="single"/>
        </w:rPr>
        <w:t>Putin announced</w:t>
      </w:r>
      <w:r w:rsidRPr="005F1D32">
        <w:rPr>
          <w:u w:val="single"/>
        </w:rPr>
        <w:t xml:space="preserve"> in late March would be the first time since the fall of the Soviet Union </w:t>
      </w:r>
      <w:r w:rsidRPr="00C44BDA">
        <w:rPr>
          <w:highlight w:val="cyan"/>
          <w:u w:val="single"/>
        </w:rPr>
        <w:t>that Russia has stationed nuclear weapons beyond its own borders</w:t>
      </w:r>
      <w:r w:rsidRPr="005F1D32">
        <w:rPr>
          <w:u w:val="single"/>
        </w:rPr>
        <w:t xml:space="preserve">, and </w:t>
      </w:r>
      <w:r w:rsidRPr="00C44BDA">
        <w:rPr>
          <w:highlight w:val="cyan"/>
          <w:u w:val="single"/>
        </w:rPr>
        <w:t>it raises the prospects for a renewed, destabilizing nuclear arms rivalry with the U</w:t>
      </w:r>
      <w:r w:rsidRPr="005F1D32">
        <w:rPr>
          <w:u w:val="single"/>
        </w:rPr>
        <w:t>nited</w:t>
      </w:r>
      <w:r w:rsidRPr="00C44BDA">
        <w:rPr>
          <w:highlight w:val="cyan"/>
          <w:u w:val="single"/>
        </w:rPr>
        <w:t xml:space="preserve"> S</w:t>
      </w:r>
      <w:r w:rsidRPr="005F1D32">
        <w:rPr>
          <w:u w:val="single"/>
        </w:rPr>
        <w:t xml:space="preserve">tates </w:t>
      </w:r>
      <w:r w:rsidRPr="00C44BDA">
        <w:rPr>
          <w:highlight w:val="cyan"/>
          <w:u w:val="single"/>
        </w:rPr>
        <w:t>and</w:t>
      </w:r>
      <w:r w:rsidRPr="005F1D32">
        <w:rPr>
          <w:u w:val="single"/>
        </w:rPr>
        <w:t xml:space="preserve"> its North Atlantic Treaty Organization </w:t>
      </w:r>
      <w:r w:rsidRPr="00C44BDA">
        <w:rPr>
          <w:highlight w:val="cyan"/>
          <w:u w:val="single"/>
        </w:rPr>
        <w:t xml:space="preserve">(NATO) </w:t>
      </w:r>
      <w:r w:rsidRPr="005F1D32">
        <w:rPr>
          <w:u w:val="single"/>
        </w:rPr>
        <w:t>allies.</w:t>
      </w:r>
    </w:p>
    <w:p w:rsidR="000D0CED" w:rsidRPr="0078319A" w:rsidRDefault="000D0CED" w:rsidP="000D0CED">
      <w:pPr>
        <w:rPr>
          <w:sz w:val="12"/>
        </w:rPr>
      </w:pPr>
      <w:r w:rsidRPr="0078319A">
        <w:rPr>
          <w:sz w:val="12"/>
        </w:rPr>
        <w:t xml:space="preserve">Belarus is an authoritarian state that was one of four Soviet republics to host nuclear weapons. Along with Kazakhstan and Ukraine, Belarus relinquished its nuclear weapons to Russia in the 1990s in exchange for security guarantees from Russia, the United States, and the United Kingdom (UK). Today, it is militarily allied with Russia, and it has served as a staging ground for Russian forces that invaded Ukraine from the north in early 2022. </w:t>
      </w:r>
    </w:p>
    <w:p w:rsidR="000D0CED" w:rsidRPr="005F1D32" w:rsidRDefault="000D0CED" w:rsidP="000D0CED">
      <w:pPr>
        <w:rPr>
          <w:u w:val="single"/>
        </w:rPr>
      </w:pPr>
      <w:r w:rsidRPr="0078319A">
        <w:rPr>
          <w:sz w:val="12"/>
        </w:rPr>
        <w:t>Putin said that Belarusian President Aleksandr Lukashenko had long requested the deployment of Russian nuclear weapons and that storing them in Belarus would be akin to what the United States has been doing in Europe for decades</w:t>
      </w:r>
      <w:r w:rsidRPr="005F1D32">
        <w:rPr>
          <w:u w:val="single"/>
        </w:rPr>
        <w:t xml:space="preserve">. Tactical </w:t>
      </w:r>
      <w:r w:rsidRPr="00C44BDA">
        <w:rPr>
          <w:highlight w:val="cyan"/>
          <w:u w:val="single"/>
        </w:rPr>
        <w:t xml:space="preserve">nuclear weapons are </w:t>
      </w:r>
      <w:r w:rsidRPr="005F1D32">
        <w:rPr>
          <w:u w:val="single"/>
        </w:rPr>
        <w:t xml:space="preserve">intended </w:t>
      </w:r>
      <w:r w:rsidRPr="00C44BDA">
        <w:rPr>
          <w:highlight w:val="cyan"/>
          <w:u w:val="single"/>
        </w:rPr>
        <w:t xml:space="preserve">to be used against enemy </w:t>
      </w:r>
      <w:r w:rsidRPr="005F1D32">
        <w:rPr>
          <w:u w:val="single"/>
        </w:rPr>
        <w:t xml:space="preserve">forces </w:t>
      </w:r>
      <w:r w:rsidRPr="00C44BDA">
        <w:rPr>
          <w:highlight w:val="cyan"/>
          <w:u w:val="single"/>
        </w:rPr>
        <w:t xml:space="preserve">in a </w:t>
      </w:r>
      <w:r w:rsidRPr="005F1D32">
        <w:rPr>
          <w:u w:val="single"/>
        </w:rPr>
        <w:t xml:space="preserve">theater of </w:t>
      </w:r>
      <w:r w:rsidRPr="00C44BDA">
        <w:rPr>
          <w:highlight w:val="cyan"/>
          <w:u w:val="single"/>
        </w:rPr>
        <w:t>conflict</w:t>
      </w:r>
      <w:r w:rsidRPr="005F1D32">
        <w:rPr>
          <w:u w:val="single"/>
        </w:rPr>
        <w:t xml:space="preserve"> and generally have shorter ranges and lower yields than so-called strategic weapons, which </w:t>
      </w:r>
      <w:r w:rsidRPr="00C44BDA">
        <w:rPr>
          <w:highlight w:val="cyan"/>
          <w:u w:val="single"/>
        </w:rPr>
        <w:t>can travel thousands of miles to destroy enemy population</w:t>
      </w:r>
      <w:r w:rsidRPr="005F1D32">
        <w:rPr>
          <w:u w:val="single"/>
        </w:rPr>
        <w:t xml:space="preserve"> centers. Those are mainly intended as a catastrophic deterrent and weapon of last resort.</w:t>
      </w:r>
    </w:p>
    <w:p w:rsidR="000D0CED" w:rsidRPr="0078319A" w:rsidRDefault="000D0CED" w:rsidP="000D0CED">
      <w:pPr>
        <w:rPr>
          <w:sz w:val="12"/>
        </w:rPr>
      </w:pPr>
      <w:r w:rsidRPr="0078319A">
        <w:rPr>
          <w:sz w:val="12"/>
        </w:rPr>
        <w:t>Where in Europe does the United States have nuclear weapons?</w:t>
      </w:r>
    </w:p>
    <w:p w:rsidR="000D0CED" w:rsidRPr="005F1D32" w:rsidRDefault="000D0CED" w:rsidP="000D0CED">
      <w:pPr>
        <w:rPr>
          <w:u w:val="single"/>
        </w:rPr>
      </w:pPr>
      <w:r w:rsidRPr="005F1D32">
        <w:rPr>
          <w:u w:val="single"/>
        </w:rPr>
        <w:t>The United States has deployed nuclear weapons at NATO bases in Western Europe since the 1950s, when Cold War tensions were mounting with the Soviet Union. The weapons were first transferred to the United Kingdom in 1954, and later to Germany, Italy, France, Turkey, the Netherlands, Greece, and Belgium.</w:t>
      </w:r>
    </w:p>
    <w:p w:rsidR="000D0CED" w:rsidRPr="0078319A" w:rsidRDefault="000D0CED" w:rsidP="000D0CED">
      <w:pPr>
        <w:rPr>
          <w:sz w:val="12"/>
        </w:rPr>
      </w:pPr>
      <w:r w:rsidRPr="0078319A">
        <w:rPr>
          <w:sz w:val="12"/>
        </w:rPr>
        <w:t>A map of Europe showing the location of six U.S. nuclear weapon storage sites in U.S. allies, and nine Russian nuclear weapon storage sites in western Russia.</w:t>
      </w:r>
    </w:p>
    <w:p w:rsidR="000D0CED" w:rsidRPr="0078319A" w:rsidRDefault="000D0CED" w:rsidP="000D0CED">
      <w:pPr>
        <w:rPr>
          <w:sz w:val="12"/>
        </w:rPr>
      </w:pPr>
      <w:r w:rsidRPr="005F1D32">
        <w:rPr>
          <w:u w:val="single"/>
        </w:rPr>
        <w:t xml:space="preserve">Today, </w:t>
      </w:r>
      <w:r w:rsidRPr="00C44BDA">
        <w:rPr>
          <w:highlight w:val="cyan"/>
          <w:u w:val="single"/>
        </w:rPr>
        <w:t xml:space="preserve">U.S. </w:t>
      </w:r>
      <w:r w:rsidRPr="005F1D32">
        <w:rPr>
          <w:u w:val="single"/>
        </w:rPr>
        <w:t xml:space="preserve">tactical </w:t>
      </w:r>
      <w:r w:rsidRPr="00C44BDA">
        <w:rPr>
          <w:highlight w:val="cyan"/>
          <w:u w:val="single"/>
        </w:rPr>
        <w:t>nuclear weapons remain at six bases in five NATO member countries</w:t>
      </w:r>
      <w:r w:rsidRPr="005F1D32">
        <w:rPr>
          <w:u w:val="single"/>
        </w:rPr>
        <w:t xml:space="preserve">, Belgium, Germany, Italy, the Netherlands, and Turkey. </w:t>
      </w:r>
      <w:r w:rsidRPr="0078319A">
        <w:rPr>
          <w:sz w:val="12"/>
        </w:rPr>
        <w:t>The UK and France have their own nuclear forces and no longer host U.S. weapons.</w:t>
      </w:r>
    </w:p>
    <w:p w:rsidR="000D0CED" w:rsidRPr="0078319A" w:rsidRDefault="000D0CED" w:rsidP="000D0CED">
      <w:pPr>
        <w:rPr>
          <w:sz w:val="12"/>
        </w:rPr>
      </w:pPr>
      <w:r w:rsidRPr="0078319A">
        <w:rPr>
          <w:sz w:val="12"/>
        </w:rPr>
        <w:t>How many U.S. nuclear weapons are in Europe?</w:t>
      </w:r>
    </w:p>
    <w:p w:rsidR="000D0CED" w:rsidRPr="0078319A" w:rsidRDefault="000D0CED" w:rsidP="000D0CED">
      <w:pPr>
        <w:rPr>
          <w:sz w:val="12"/>
        </w:rPr>
      </w:pPr>
      <w:r w:rsidRPr="0078319A">
        <w:rPr>
          <w:sz w:val="12"/>
        </w:rPr>
        <w:t>The number of U.S. weapons deployed in Europe peaked at more than seven thousand in the 1970s and then dropped steeply in the late 1980s and early 1990s as a result of arms control agreements and the end of the superpower rivalry with the Soviet Union.</w:t>
      </w:r>
    </w:p>
    <w:p w:rsidR="000D0CED" w:rsidRPr="0078319A" w:rsidRDefault="000D0CED" w:rsidP="000D0CED">
      <w:pPr>
        <w:rPr>
          <w:sz w:val="12"/>
        </w:rPr>
      </w:pPr>
      <w:r w:rsidRPr="0078319A">
        <w:rPr>
          <w:sz w:val="12"/>
        </w:rPr>
        <w:t>U.S.-Russia Nuclear Arms Control</w:t>
      </w:r>
    </w:p>
    <w:p w:rsidR="000D0CED" w:rsidRPr="005F1D32" w:rsidRDefault="000D0CED" w:rsidP="000D0CED">
      <w:pPr>
        <w:rPr>
          <w:u w:val="single"/>
        </w:rPr>
      </w:pPr>
      <w:r w:rsidRPr="005F1D32">
        <w:rPr>
          <w:u w:val="single"/>
        </w:rPr>
        <w:t>A major arms control success for European security came in 1987 with the now-defunct Intermediate-Range Nuclear Forces (INF) Treaty. In accordance with the INF, the United States and Soviet Union eliminated in a matter of years their entire arsenals of medium-range, nuclear-capable missiles and launchers. Prior to the INF, both countries had been ramping up their missile deployments in Europe.</w:t>
      </w:r>
    </w:p>
    <w:p w:rsidR="000D0CED" w:rsidRPr="0078319A" w:rsidRDefault="000D0CED" w:rsidP="000D0CED">
      <w:pPr>
        <w:rPr>
          <w:sz w:val="12"/>
        </w:rPr>
      </w:pPr>
      <w:r w:rsidRPr="0078319A">
        <w:rPr>
          <w:sz w:val="12"/>
        </w:rPr>
        <w:t xml:space="preserve">Current U.S. nuclear stockpiles are classified, but security analysts estimate that the United States has about one hundred nuclear bombs stored across the six facilities in Europe.  </w:t>
      </w:r>
    </w:p>
    <w:p w:rsidR="000D0CED" w:rsidRPr="00203B54" w:rsidRDefault="000D0CED" w:rsidP="000D0CED">
      <w:pPr>
        <w:pStyle w:val="Heading4"/>
        <w:rPr>
          <w:rFonts w:cs="Calibri"/>
        </w:rPr>
      </w:pPr>
      <w:r w:rsidRPr="00203B54">
        <w:rPr>
          <w:rFonts w:cs="Calibri"/>
        </w:rPr>
        <w:t>US-Russia war causes extinction.</w:t>
      </w:r>
    </w:p>
    <w:p w:rsidR="000D0CED" w:rsidRPr="00203B54" w:rsidRDefault="000D0CED" w:rsidP="000D0CED">
      <w:r w:rsidRPr="00203B54">
        <w:t xml:space="preserve">Mark </w:t>
      </w:r>
      <w:r w:rsidRPr="00203B54">
        <w:rPr>
          <w:rStyle w:val="Style13ptBold"/>
        </w:rPr>
        <w:t>Lynas 22</w:t>
      </w:r>
      <w:r w:rsidRPr="00203B54">
        <w:t>, British author and journalist focused on environmentalism and climate change, 3/10/22, “What the science says: Could humans survive a nuclear war between NATO and Russia?” https://allianceforscience.org/blog/2022/03/what-the-science-says-could-humans-survive-a-nuclear-war-between-nato-and-russia/ \\am</w:t>
      </w:r>
    </w:p>
    <w:p w:rsidR="000D0CED" w:rsidRPr="00203B54" w:rsidRDefault="000D0CED" w:rsidP="000D0CED">
      <w:pPr>
        <w:rPr>
          <w:rStyle w:val="StyleUnderline"/>
        </w:rPr>
      </w:pPr>
      <w:r w:rsidRPr="00203B54">
        <w:rPr>
          <w:rStyle w:val="StyleUnderline"/>
        </w:rPr>
        <w:t xml:space="preserve">One 2008 study looked at a </w:t>
      </w:r>
      <w:r w:rsidRPr="00C44BDA">
        <w:rPr>
          <w:rStyle w:val="StyleUnderline"/>
          <w:highlight w:val="cyan"/>
        </w:rPr>
        <w:t>Russia-US nuclear war scenario</w:t>
      </w:r>
      <w:r w:rsidRPr="0078319A">
        <w:rPr>
          <w:sz w:val="12"/>
        </w:rPr>
        <w:t xml:space="preserve">, where </w:t>
      </w:r>
      <w:r w:rsidRPr="00C44BDA">
        <w:rPr>
          <w:rStyle w:val="StyleUnderline"/>
          <w:highlight w:val="cyan"/>
        </w:rPr>
        <w:t>Russia</w:t>
      </w:r>
      <w:r w:rsidRPr="00203B54">
        <w:rPr>
          <w:rStyle w:val="StyleUnderline"/>
        </w:rPr>
        <w:t xml:space="preserve"> would target</w:t>
      </w:r>
      <w:r w:rsidRPr="0078319A">
        <w:rPr>
          <w:sz w:val="12"/>
        </w:rPr>
        <w:t xml:space="preserve"> 2,200 weapons on Western countries </w:t>
      </w:r>
      <w:r w:rsidRPr="00C44BDA">
        <w:rPr>
          <w:rStyle w:val="StyleUnderline"/>
          <w:highlight w:val="cyan"/>
        </w:rPr>
        <w:t>and</w:t>
      </w:r>
      <w:r w:rsidRPr="0078319A">
        <w:rPr>
          <w:sz w:val="12"/>
        </w:rPr>
        <w:t xml:space="preserve"> the </w:t>
      </w:r>
      <w:r w:rsidRPr="00C44BDA">
        <w:rPr>
          <w:rStyle w:val="StyleUnderline"/>
          <w:highlight w:val="cyan"/>
        </w:rPr>
        <w:t>US would target</w:t>
      </w:r>
      <w:r w:rsidRPr="0078319A">
        <w:rPr>
          <w:sz w:val="12"/>
        </w:rPr>
        <w:t xml:space="preserve"> 1,100 weapons each on China and Russia. In total, therefore, 4,400 warheads detonate, </w:t>
      </w:r>
      <w:r w:rsidRPr="00203B54">
        <w:rPr>
          <w:rStyle w:val="StyleUnderline"/>
        </w:rPr>
        <w:t xml:space="preserve">equivalent to </w:t>
      </w:r>
      <w:r w:rsidRPr="00C44BDA">
        <w:rPr>
          <w:rStyle w:val="StyleUnderline"/>
          <w:highlight w:val="cyan"/>
        </w:rPr>
        <w:t>roughly half the current inventories</w:t>
      </w:r>
      <w:r w:rsidRPr="00203B54">
        <w:rPr>
          <w:rStyle w:val="StyleUnderline"/>
        </w:rPr>
        <w:t xml:space="preserve"> held each by Russia and the US.</w:t>
      </w:r>
    </w:p>
    <w:p w:rsidR="000D0CED" w:rsidRPr="00203B54" w:rsidRDefault="000D0CED" w:rsidP="000D0CED">
      <w:pPr>
        <w:rPr>
          <w:rStyle w:val="Emphasis"/>
        </w:rPr>
      </w:pPr>
      <w:r w:rsidRPr="00203B54">
        <w:rPr>
          <w:rStyle w:val="StyleUnderline"/>
        </w:rPr>
        <w:t>Nuclear weapons held by other states were not used in this scenario</w:t>
      </w:r>
      <w:r w:rsidRPr="0078319A">
        <w:rPr>
          <w:sz w:val="12"/>
        </w:rPr>
        <w:t xml:space="preserve">, which has a 440-Mt explosive yield, equivalent to about 150 times all the bombs detonated in World War II. </w:t>
      </w:r>
      <w:r w:rsidRPr="00203B54">
        <w:rPr>
          <w:rStyle w:val="StyleUnderline"/>
        </w:rPr>
        <w:t>This</w:t>
      </w:r>
      <w:r w:rsidRPr="00203B54">
        <w:rPr>
          <w:rStyle w:val="Emphasis"/>
        </w:rPr>
        <w:t xml:space="preserve"> </w:t>
      </w:r>
      <w:r w:rsidRPr="00C44BDA">
        <w:rPr>
          <w:rStyle w:val="Emphasis"/>
          <w:highlight w:val="cyan"/>
        </w:rPr>
        <w:t>full-scale nuclear war</w:t>
      </w:r>
      <w:r w:rsidRPr="00203B54">
        <w:rPr>
          <w:rStyle w:val="Emphasis"/>
        </w:rPr>
        <w:t xml:space="preserve"> </w:t>
      </w:r>
      <w:r w:rsidRPr="00203B54">
        <w:rPr>
          <w:rStyle w:val="StyleUnderline"/>
        </w:rPr>
        <w:t xml:space="preserve">was </w:t>
      </w:r>
      <w:r w:rsidRPr="00C44BDA">
        <w:rPr>
          <w:rStyle w:val="StyleUnderline"/>
          <w:highlight w:val="cyan"/>
        </w:rPr>
        <w:t xml:space="preserve">estimated to cause </w:t>
      </w:r>
      <w:r w:rsidRPr="00C44BDA">
        <w:rPr>
          <w:rStyle w:val="Emphasis"/>
          <w:highlight w:val="cyan"/>
        </w:rPr>
        <w:t>770 million direct deaths</w:t>
      </w:r>
      <w:r w:rsidRPr="00203B54">
        <w:rPr>
          <w:rStyle w:val="Emphasis"/>
        </w:rPr>
        <w:t xml:space="preserve"> </w:t>
      </w:r>
      <w:r w:rsidRPr="00203B54">
        <w:rPr>
          <w:rStyle w:val="StyleUnderline"/>
        </w:rPr>
        <w:t>and</w:t>
      </w:r>
      <w:r w:rsidRPr="00203B54">
        <w:rPr>
          <w:rStyle w:val="Emphasis"/>
        </w:rPr>
        <w:t xml:space="preserve"> generate 180 Tg of soot </w:t>
      </w:r>
      <w:r w:rsidRPr="00203B54">
        <w:rPr>
          <w:rStyle w:val="StyleUnderline"/>
        </w:rPr>
        <w:t>from burning cities and forests</w:t>
      </w:r>
      <w:r w:rsidRPr="00203B54">
        <w:rPr>
          <w:rStyle w:val="Emphasis"/>
        </w:rPr>
        <w:t xml:space="preserve">. </w:t>
      </w:r>
      <w:r w:rsidRPr="00203B54">
        <w:rPr>
          <w:rStyle w:val="StyleUnderline"/>
        </w:rPr>
        <w:t>In the US, about half the population would be within 5km of a ground zero, and</w:t>
      </w:r>
      <w:r w:rsidRPr="00203B54">
        <w:rPr>
          <w:rStyle w:val="Emphasis"/>
        </w:rPr>
        <w:t xml:space="preserve"> </w:t>
      </w:r>
      <w:r w:rsidRPr="00C44BDA">
        <w:rPr>
          <w:rStyle w:val="Emphasis"/>
          <w:highlight w:val="cyan"/>
        </w:rPr>
        <w:t>a fifth of the country’s citizens would be killed outright.</w:t>
      </w:r>
    </w:p>
    <w:p w:rsidR="000D0CED" w:rsidRPr="0078319A" w:rsidRDefault="000D0CED" w:rsidP="000D0CED">
      <w:pPr>
        <w:rPr>
          <w:sz w:val="12"/>
        </w:rPr>
      </w:pPr>
      <w:r w:rsidRPr="0078319A">
        <w:rPr>
          <w:sz w:val="12"/>
        </w:rPr>
        <w:t xml:space="preserve">A </w:t>
      </w:r>
      <w:r w:rsidRPr="0078319A">
        <w:rPr>
          <w:rFonts w:eastAsiaTheme="majorEastAsia"/>
          <w:sz w:val="12"/>
        </w:rPr>
        <w:t>subsequent study</w:t>
      </w:r>
      <w:r w:rsidRPr="0078319A">
        <w:rPr>
          <w:sz w:val="12"/>
        </w:rPr>
        <w:t xml:space="preserve">, </w:t>
      </w:r>
      <w:r w:rsidRPr="00203B54">
        <w:rPr>
          <w:rStyle w:val="StyleUnderline"/>
        </w:rPr>
        <w:t>published in 2019, looked at a comparable but slightly lower 150 Tg atmospheric soot injection following an equivalent scale nuclear war</w:t>
      </w:r>
      <w:r w:rsidRPr="0078319A">
        <w:rPr>
          <w:sz w:val="12"/>
        </w:rPr>
        <w:t xml:space="preserve">. The </w:t>
      </w:r>
      <w:r w:rsidRPr="00C44BDA">
        <w:rPr>
          <w:rStyle w:val="Emphasis"/>
          <w:highlight w:val="cyan"/>
        </w:rPr>
        <w:t>devastation causes so much smoke</w:t>
      </w:r>
      <w:r w:rsidRPr="00203B54">
        <w:rPr>
          <w:rStyle w:val="Emphasis"/>
        </w:rPr>
        <w:t xml:space="preserve"> that </w:t>
      </w:r>
      <w:r w:rsidRPr="00C44BDA">
        <w:rPr>
          <w:rStyle w:val="Emphasis"/>
          <w:highlight w:val="cyan"/>
        </w:rPr>
        <w:t>only</w:t>
      </w:r>
      <w:r w:rsidRPr="00203B54">
        <w:rPr>
          <w:rStyle w:val="Emphasis"/>
        </w:rPr>
        <w:t xml:space="preserve"> 30-</w:t>
      </w:r>
      <w:r w:rsidRPr="00C44BDA">
        <w:rPr>
          <w:rStyle w:val="Emphasis"/>
          <w:highlight w:val="cyan"/>
        </w:rPr>
        <w:t>40 percent of sunlight reaches the Earth</w:t>
      </w:r>
      <w:r w:rsidRPr="00203B54">
        <w:rPr>
          <w:rStyle w:val="Emphasis"/>
        </w:rPr>
        <w:t>’s surface</w:t>
      </w:r>
      <w:r w:rsidRPr="0078319A">
        <w:rPr>
          <w:sz w:val="12"/>
        </w:rPr>
        <w:t xml:space="preserve"> for the subsequent six months.</w:t>
      </w:r>
    </w:p>
    <w:p w:rsidR="000D0CED" w:rsidRPr="0078319A" w:rsidRDefault="000D0CED" w:rsidP="000D0CED">
      <w:pPr>
        <w:rPr>
          <w:sz w:val="12"/>
        </w:rPr>
      </w:pPr>
      <w:r w:rsidRPr="00203B54">
        <w:rPr>
          <w:rStyle w:val="StyleUnderline"/>
        </w:rPr>
        <w:t xml:space="preserve">A </w:t>
      </w:r>
      <w:r w:rsidRPr="00C44BDA">
        <w:rPr>
          <w:rStyle w:val="StyleUnderline"/>
          <w:highlight w:val="cyan"/>
        </w:rPr>
        <w:t>massive drop in temperature follows</w:t>
      </w:r>
      <w:r w:rsidRPr="00203B54">
        <w:rPr>
          <w:rStyle w:val="StyleUnderline"/>
        </w:rPr>
        <w:t>, with the weather staying below freezing throughout the subsequent Northern Hemisphere summer</w:t>
      </w:r>
      <w:r w:rsidRPr="0078319A">
        <w:rPr>
          <w:sz w:val="12"/>
        </w:rPr>
        <w:t xml:space="preserve">. In Iowa, for example, the model shows temperatures </w:t>
      </w:r>
      <w:r w:rsidRPr="00C44BDA">
        <w:rPr>
          <w:rStyle w:val="Emphasis"/>
          <w:highlight w:val="cyan"/>
        </w:rPr>
        <w:t>staying below 0°C for 730 days</w:t>
      </w:r>
      <w:r w:rsidRPr="00203B54">
        <w:rPr>
          <w:rStyle w:val="Emphasis"/>
        </w:rPr>
        <w:t xml:space="preserve"> straight</w:t>
      </w:r>
      <w:r w:rsidRPr="0078319A">
        <w:rPr>
          <w:sz w:val="12"/>
        </w:rPr>
        <w:t xml:space="preserve">. There is no growing season. </w:t>
      </w:r>
      <w:r w:rsidRPr="00203B54">
        <w:rPr>
          <w:rStyle w:val="Emphasis"/>
        </w:rPr>
        <w:t xml:space="preserve">This is a </w:t>
      </w:r>
      <w:r w:rsidRPr="00C44BDA">
        <w:rPr>
          <w:rStyle w:val="Emphasis"/>
          <w:highlight w:val="cyan"/>
        </w:rPr>
        <w:t>true nuclear winter</w:t>
      </w:r>
      <w:r w:rsidRPr="0078319A">
        <w:rPr>
          <w:sz w:val="12"/>
        </w:rPr>
        <w:t>.</w:t>
      </w:r>
    </w:p>
    <w:p w:rsidR="000D0CED" w:rsidRPr="0078319A" w:rsidRDefault="000D0CED" w:rsidP="000D0CED">
      <w:pPr>
        <w:rPr>
          <w:sz w:val="12"/>
        </w:rPr>
      </w:pPr>
      <w:r w:rsidRPr="0078319A">
        <w:rPr>
          <w:sz w:val="12"/>
        </w:rPr>
        <w:t xml:space="preserve">Nor is it just a short blip. </w:t>
      </w:r>
      <w:r w:rsidRPr="00203B54">
        <w:rPr>
          <w:rStyle w:val="StyleUnderline"/>
        </w:rPr>
        <w:t xml:space="preserve">Temperatures still </w:t>
      </w:r>
      <w:r w:rsidRPr="00C44BDA">
        <w:rPr>
          <w:rStyle w:val="StyleUnderline"/>
          <w:highlight w:val="cyan"/>
        </w:rPr>
        <w:t>drop below freezing in summer for several years thereafter</w:t>
      </w:r>
      <w:r w:rsidRPr="00203B54">
        <w:rPr>
          <w:rStyle w:val="StyleUnderline"/>
        </w:rPr>
        <w:t xml:space="preserve">, and </w:t>
      </w:r>
      <w:r w:rsidRPr="00C44BDA">
        <w:rPr>
          <w:rStyle w:val="StyleUnderline"/>
          <w:highlight w:val="cyan"/>
        </w:rPr>
        <w:t>global precipitation falls</w:t>
      </w:r>
      <w:r w:rsidRPr="00203B54">
        <w:rPr>
          <w:rStyle w:val="StyleUnderline"/>
        </w:rPr>
        <w:t xml:space="preserve"> by half by years three and four.</w:t>
      </w:r>
      <w:r w:rsidRPr="0078319A">
        <w:rPr>
          <w:sz w:val="12"/>
        </w:rPr>
        <w:t xml:space="preserve"> It takes over a decade for anything like climatic normality to return to the planet.</w:t>
      </w:r>
    </w:p>
    <w:p w:rsidR="000D0CED" w:rsidRPr="0078319A" w:rsidRDefault="000D0CED" w:rsidP="000D0CED">
      <w:pPr>
        <w:rPr>
          <w:sz w:val="12"/>
        </w:rPr>
      </w:pPr>
      <w:r w:rsidRPr="00203B54">
        <w:rPr>
          <w:rStyle w:val="Emphasis"/>
        </w:rPr>
        <w:t xml:space="preserve">By this time, </w:t>
      </w:r>
      <w:r w:rsidRPr="00C44BDA">
        <w:rPr>
          <w:rStyle w:val="Emphasis"/>
          <w:highlight w:val="cyan"/>
        </w:rPr>
        <w:t xml:space="preserve">most of Earth’s </w:t>
      </w:r>
      <w:r w:rsidRPr="00203B54">
        <w:rPr>
          <w:rStyle w:val="Emphasis"/>
        </w:rPr>
        <w:t xml:space="preserve">human </w:t>
      </w:r>
      <w:r w:rsidRPr="00C44BDA">
        <w:rPr>
          <w:rStyle w:val="Emphasis"/>
          <w:highlight w:val="cyan"/>
        </w:rPr>
        <w:t xml:space="preserve">population will be </w:t>
      </w:r>
      <w:r w:rsidRPr="00203B54">
        <w:rPr>
          <w:rStyle w:val="Emphasis"/>
        </w:rPr>
        <w:t xml:space="preserve">long </w:t>
      </w:r>
      <w:r w:rsidRPr="00C44BDA">
        <w:rPr>
          <w:rStyle w:val="Emphasis"/>
          <w:highlight w:val="cyan"/>
        </w:rPr>
        <w:t>dead</w:t>
      </w:r>
      <w:r w:rsidRPr="00203B54">
        <w:rPr>
          <w:rStyle w:val="Emphasis"/>
        </w:rPr>
        <w:t>.</w:t>
      </w:r>
      <w:r w:rsidRPr="0078319A">
        <w:rPr>
          <w:sz w:val="12"/>
        </w:rPr>
        <w:t xml:space="preserve"> </w:t>
      </w:r>
      <w:r w:rsidRPr="00203B54">
        <w:rPr>
          <w:rStyle w:val="StyleUnderline"/>
        </w:rPr>
        <w:t xml:space="preserve">The world’s </w:t>
      </w:r>
      <w:r w:rsidRPr="00C44BDA">
        <w:rPr>
          <w:rStyle w:val="StyleUnderline"/>
          <w:highlight w:val="cyan"/>
        </w:rPr>
        <w:t>food production would crash</w:t>
      </w:r>
      <w:r w:rsidRPr="00203B54">
        <w:rPr>
          <w:rStyle w:val="StyleUnderline"/>
        </w:rPr>
        <w:t xml:space="preserve"> by more than 90 percent, </w:t>
      </w:r>
      <w:r w:rsidRPr="00C44BDA">
        <w:rPr>
          <w:rStyle w:val="StyleUnderline"/>
          <w:highlight w:val="cyan"/>
        </w:rPr>
        <w:t>causing global famine that would kill billions</w:t>
      </w:r>
      <w:r w:rsidRPr="00203B54">
        <w:rPr>
          <w:rStyle w:val="StyleUnderline"/>
        </w:rPr>
        <w:t xml:space="preserve"> by starvation</w:t>
      </w:r>
      <w:r w:rsidRPr="0078319A">
        <w:rPr>
          <w:sz w:val="12"/>
        </w:rPr>
        <w:t xml:space="preserve">. In most countries </w:t>
      </w:r>
      <w:r w:rsidRPr="00203B54">
        <w:rPr>
          <w:rStyle w:val="Emphasis"/>
        </w:rPr>
        <w:t>less than a quarter of the population survives by the end of year two in this scenario</w:t>
      </w:r>
      <w:r w:rsidRPr="0078319A">
        <w:rPr>
          <w:sz w:val="12"/>
        </w:rPr>
        <w:t xml:space="preserve">. Global fish stocks </w:t>
      </w:r>
      <w:r w:rsidRPr="0078319A">
        <w:rPr>
          <w:rFonts w:eastAsiaTheme="majorEastAsia"/>
          <w:sz w:val="12"/>
        </w:rPr>
        <w:t>are decimated</w:t>
      </w:r>
      <w:r w:rsidRPr="0078319A">
        <w:rPr>
          <w:sz w:val="12"/>
        </w:rPr>
        <w:t xml:space="preserve"> and the </w:t>
      </w:r>
      <w:r w:rsidRPr="0078319A">
        <w:rPr>
          <w:rFonts w:eastAsiaTheme="majorEastAsia"/>
          <w:sz w:val="12"/>
        </w:rPr>
        <w:t>ozone layer collapses</w:t>
      </w:r>
      <w:r w:rsidRPr="0078319A">
        <w:rPr>
          <w:sz w:val="12"/>
        </w:rPr>
        <w:t>.</w:t>
      </w:r>
    </w:p>
    <w:p w:rsidR="000D0CED" w:rsidRPr="00203B54" w:rsidRDefault="000D0CED" w:rsidP="000D0CED">
      <w:pPr>
        <w:rPr>
          <w:rStyle w:val="Emphasis"/>
        </w:rPr>
      </w:pPr>
      <w:r w:rsidRPr="0078319A">
        <w:rPr>
          <w:sz w:val="12"/>
        </w:rPr>
        <w:t xml:space="preserve">The models are </w:t>
      </w:r>
      <w:r w:rsidRPr="0078319A">
        <w:rPr>
          <w:rFonts w:eastAsiaTheme="majorEastAsia"/>
          <w:sz w:val="12"/>
        </w:rPr>
        <w:t>eerily specific</w:t>
      </w:r>
      <w:r w:rsidRPr="0078319A">
        <w:rPr>
          <w:sz w:val="12"/>
        </w:rPr>
        <w:t xml:space="preserve">. In the 4,400 warhead/150 Tg soot nuclear war scenario, averaged over the subsequent five years, China sees a reduction in food calories of 97.2 percent, France by 97.5 percent, Russia by 99.7 percent, the UK by 99.5 percent and the US by 98.9 percent. </w:t>
      </w:r>
      <w:r w:rsidRPr="00203B54">
        <w:rPr>
          <w:rStyle w:val="StyleUnderline"/>
        </w:rPr>
        <w:t>In all these countries, virtually</w:t>
      </w:r>
      <w:r w:rsidRPr="0078319A">
        <w:rPr>
          <w:sz w:val="12"/>
        </w:rPr>
        <w:t xml:space="preserve"> </w:t>
      </w:r>
      <w:r w:rsidRPr="00C44BDA">
        <w:rPr>
          <w:rStyle w:val="StyleUnderline"/>
          <w:highlight w:val="cyan"/>
        </w:rPr>
        <w:t>everyone who survived the initial blasts</w:t>
      </w:r>
      <w:r w:rsidRPr="00C44BDA">
        <w:rPr>
          <w:rStyle w:val="Emphasis"/>
          <w:highlight w:val="cyan"/>
        </w:rPr>
        <w:t xml:space="preserve"> would subsequently starve.</w:t>
      </w:r>
    </w:p>
    <w:p w:rsidR="000D0CED" w:rsidRDefault="003874A6" w:rsidP="000D0CED">
      <w:pPr>
        <w:pStyle w:val="Heading2"/>
      </w:pPr>
      <w:r>
        <w:t>**</w:t>
      </w:r>
      <w:r w:rsidR="000D0CED">
        <w:t>Ukraine</w:t>
      </w:r>
    </w:p>
    <w:p w:rsidR="000D0CED" w:rsidRDefault="000D0CED" w:rsidP="000D0CED">
      <w:pPr>
        <w:pStyle w:val="Heading3"/>
      </w:pPr>
      <w:r>
        <w:t>2AC---Ukraine</w:t>
      </w:r>
    </w:p>
    <w:p w:rsidR="000D0CED" w:rsidRDefault="000D0CED" w:rsidP="000D0CED">
      <w:pPr>
        <w:pStyle w:val="Heading4"/>
      </w:pPr>
      <w:r>
        <w:t xml:space="preserve">Russia’s might-makes-right rhetoric means it’s </w:t>
      </w:r>
      <w:proofErr w:type="gramStart"/>
      <w:r>
        <w:t>try</w:t>
      </w:r>
      <w:proofErr w:type="gramEnd"/>
      <w:r>
        <w:t xml:space="preserve"> or die for heg to save Ukraine.</w:t>
      </w:r>
    </w:p>
    <w:p w:rsidR="000D0CED" w:rsidRPr="00687EC9" w:rsidRDefault="000D0CED" w:rsidP="000D0CED">
      <w:r>
        <w:t xml:space="preserve">Lincoln </w:t>
      </w:r>
      <w:r w:rsidRPr="00A74C31">
        <w:rPr>
          <w:rStyle w:val="Style13ptBold"/>
        </w:rPr>
        <w:t>Bloomf</w:t>
      </w:r>
      <w:r>
        <w:rPr>
          <w:rStyle w:val="Style13ptBold"/>
        </w:rPr>
        <w:t>i</w:t>
      </w:r>
      <w:r w:rsidRPr="00A74C31">
        <w:rPr>
          <w:rStyle w:val="Style13ptBold"/>
        </w:rPr>
        <w:t>eld</w:t>
      </w:r>
      <w:r>
        <w:t xml:space="preserve"> Jr. </w:t>
      </w:r>
      <w:r w:rsidRPr="00A74C31">
        <w:rPr>
          <w:rStyle w:val="Style13ptBold"/>
        </w:rPr>
        <w:t>22</w:t>
      </w:r>
      <w:r>
        <w:t xml:space="preserve">, President of Palmer Coates, non-attorney Senior Adviser at Akin Gump Strauss Hauer &amp; Feld, Operating Advisor at Pegasus Capital Advisors and Senior Adviser at ZeroBase Energy, 11/30/22, “Only Victory Can Save Ukraine”, </w:t>
      </w:r>
      <w:hyperlink r:id="rId41" w:history="1">
        <w:r w:rsidRPr="00777433">
          <w:rPr>
            <w:rStyle w:val="Hyperlink"/>
          </w:rPr>
          <w:t>https://nationalinterest.org/print/feature/only-victory-can-save-ukraine-205950</w:t>
        </w:r>
      </w:hyperlink>
      <w:r>
        <w:t>, vw</w:t>
      </w:r>
    </w:p>
    <w:p w:rsidR="000D0CED" w:rsidRPr="00E4080A" w:rsidRDefault="000D0CED" w:rsidP="000D0CED">
      <w:pPr>
        <w:rPr>
          <w:sz w:val="16"/>
        </w:rPr>
      </w:pPr>
      <w:r w:rsidRPr="00E4080A">
        <w:rPr>
          <w:sz w:val="16"/>
        </w:rPr>
        <w:t>The past two to three weeks have seen a spate of new signals in Washington about the conflict in Ukraine, now entering its tenth month. With winter approaching, General Mark Milley, chairman of the Joint Chiefs of Staff, posed the possibility that a pause in the fighting might afford a new opportunity for diplomacy to stabilize the situation and halt the unending destruction of the country, with damage estimated by the World Bank at $350 billion. After gaining a majority in the midterm elections, some House Republicans have warned that they will try to curtail U.S. funding for Ukraine once the new Congress is seated in January. Other reporting has noted high-level U.S. efforts to prevent escalation that could lead to direct U.S.-Russia hostilities.</w:t>
      </w:r>
    </w:p>
    <w:p w:rsidR="000D0CED" w:rsidRPr="00E4080A" w:rsidRDefault="000D0CED" w:rsidP="000D0CED">
      <w:pPr>
        <w:rPr>
          <w:sz w:val="16"/>
        </w:rPr>
      </w:pPr>
      <w:r w:rsidRPr="00E4080A">
        <w:rPr>
          <w:sz w:val="16"/>
        </w:rPr>
        <w:t xml:space="preserve">Kyiv’s adverse reaction to suggestions of freezing the conflict now may have persuaded some that President Volodymyr Zelenskyy, while courageous and indomitable, is staking out an unrealistic, untenable position by vowing to expel Russian occupation forces from all of Ukraine, including Crimea. </w:t>
      </w:r>
      <w:r w:rsidRPr="00106B59">
        <w:rPr>
          <w:rStyle w:val="StyleUnderline"/>
          <w:highlight w:val="cyan"/>
        </w:rPr>
        <w:t>Washington</w:t>
      </w:r>
      <w:r w:rsidRPr="00106B59">
        <w:rPr>
          <w:rStyle w:val="StyleUnderline"/>
        </w:rPr>
        <w:t>’s national security community</w:t>
      </w:r>
      <w:r w:rsidRPr="00E4080A">
        <w:rPr>
          <w:sz w:val="16"/>
        </w:rPr>
        <w:t xml:space="preserve">, schooled in the lessons of the Cold War, </w:t>
      </w:r>
      <w:r w:rsidRPr="00106B59">
        <w:rPr>
          <w:rStyle w:val="StyleUnderline"/>
        </w:rPr>
        <w:t xml:space="preserve">reflexively </w:t>
      </w:r>
      <w:r w:rsidRPr="00106B59">
        <w:rPr>
          <w:rStyle w:val="StyleUnderline"/>
          <w:highlight w:val="cyan"/>
        </w:rPr>
        <w:t>seeks</w:t>
      </w:r>
      <w:r w:rsidRPr="00106B59">
        <w:rPr>
          <w:rStyle w:val="StyleUnderline"/>
        </w:rPr>
        <w:t xml:space="preserve"> to </w:t>
      </w:r>
      <w:r w:rsidRPr="00106B59">
        <w:rPr>
          <w:rStyle w:val="Emphasis"/>
        </w:rPr>
        <w:t>contain conflicts</w:t>
      </w:r>
      <w:r w:rsidRPr="00106B59">
        <w:rPr>
          <w:rStyle w:val="StyleUnderline"/>
        </w:rPr>
        <w:t xml:space="preserve"> and </w:t>
      </w:r>
      <w:r w:rsidRPr="00106B59">
        <w:rPr>
          <w:rStyle w:val="Emphasis"/>
        </w:rPr>
        <w:t>resolve differences</w:t>
      </w:r>
      <w:r w:rsidRPr="00106B59">
        <w:rPr>
          <w:rStyle w:val="StyleUnderline"/>
        </w:rPr>
        <w:t xml:space="preserve"> through </w:t>
      </w:r>
      <w:r w:rsidRPr="00106B59">
        <w:rPr>
          <w:rStyle w:val="Emphasis"/>
          <w:highlight w:val="cyan"/>
        </w:rPr>
        <w:t>diplomacy</w:t>
      </w:r>
      <w:r w:rsidRPr="00106B59">
        <w:rPr>
          <w:rStyle w:val="StyleUnderline"/>
        </w:rPr>
        <w:t xml:space="preserve">, all the more urgently </w:t>
      </w:r>
      <w:r w:rsidRPr="00106B59">
        <w:rPr>
          <w:rStyle w:val="StyleUnderline"/>
          <w:highlight w:val="cyan"/>
        </w:rPr>
        <w:t xml:space="preserve">as </w:t>
      </w:r>
      <w:r w:rsidRPr="00106B59">
        <w:rPr>
          <w:rStyle w:val="Emphasis"/>
          <w:highlight w:val="cyan"/>
        </w:rPr>
        <w:t>great power involvement</w:t>
      </w:r>
      <w:r w:rsidRPr="00106B59">
        <w:rPr>
          <w:rStyle w:val="StyleUnderline"/>
          <w:highlight w:val="cyan"/>
        </w:rPr>
        <w:t xml:space="preserve"> risks</w:t>
      </w:r>
      <w:r w:rsidRPr="00106B59">
        <w:rPr>
          <w:rStyle w:val="StyleUnderline"/>
        </w:rPr>
        <w:t xml:space="preserve"> escalation to the threshold of </w:t>
      </w:r>
      <w:r w:rsidRPr="00106B59">
        <w:rPr>
          <w:rStyle w:val="Emphasis"/>
          <w:highlight w:val="cyan"/>
        </w:rPr>
        <w:t>nuclear war</w:t>
      </w:r>
      <w:r w:rsidRPr="00E4080A">
        <w:rPr>
          <w:sz w:val="16"/>
        </w:rPr>
        <w:t>. As Russian president Vladimir Putin and his lieutenants have issued repeated nuclear threats, the caution underpinning Washington’s support for Ukraine’s defense should surprise no one.</w:t>
      </w:r>
    </w:p>
    <w:p w:rsidR="000D0CED" w:rsidRPr="00E4080A" w:rsidRDefault="000D0CED" w:rsidP="000D0CED">
      <w:pPr>
        <w:rPr>
          <w:sz w:val="16"/>
        </w:rPr>
      </w:pPr>
      <w:r w:rsidRPr="00E4080A">
        <w:rPr>
          <w:sz w:val="16"/>
        </w:rPr>
        <w:t xml:space="preserve">However, this crisis is qualitatively different from India-Pakistan, Greece-Turkey, Armenia-Azerbaijan, and other inter-state conflicts. </w:t>
      </w:r>
      <w:r w:rsidRPr="00430B19">
        <w:rPr>
          <w:rStyle w:val="StyleUnderline"/>
          <w:highlight w:val="cyan"/>
        </w:rPr>
        <w:t>Putin’s</w:t>
      </w:r>
      <w:r w:rsidRPr="00430B19">
        <w:rPr>
          <w:rStyle w:val="StyleUnderline"/>
        </w:rPr>
        <w:t xml:space="preserve"> army is </w:t>
      </w:r>
      <w:r w:rsidRPr="00430B19">
        <w:rPr>
          <w:rStyle w:val="Emphasis"/>
          <w:highlight w:val="cyan"/>
        </w:rPr>
        <w:t>not fighting</w:t>
      </w:r>
      <w:r w:rsidRPr="00E4080A">
        <w:rPr>
          <w:sz w:val="16"/>
        </w:rPr>
        <w:t xml:space="preserve">, to reference the classic motives often cited by LTG H.R. McMaster, </w:t>
      </w:r>
      <w:r w:rsidRPr="00430B19">
        <w:rPr>
          <w:rStyle w:val="Emphasis"/>
          <w:highlight w:val="cyan"/>
        </w:rPr>
        <w:t>for “honor” or “interest”</w:t>
      </w:r>
      <w:r w:rsidRPr="00E4080A">
        <w:rPr>
          <w:sz w:val="16"/>
        </w:rPr>
        <w:t>; Russia has no legitimate claim to Ukraine’s territory or sovereignty. Its soldiers’ primary motive is “fear”—</w:t>
      </w:r>
      <w:r w:rsidRPr="00430B19">
        <w:rPr>
          <w:rStyle w:val="StyleUnderline"/>
          <w:highlight w:val="cyan"/>
        </w:rPr>
        <w:t xml:space="preserve">they </w:t>
      </w:r>
      <w:r w:rsidRPr="00430B19">
        <w:rPr>
          <w:rStyle w:val="Emphasis"/>
          <w:highlight w:val="cyan"/>
        </w:rPr>
        <w:t>kill Ukrainians</w:t>
      </w:r>
      <w:r w:rsidRPr="00430B19">
        <w:rPr>
          <w:rStyle w:val="StyleUnderline"/>
        </w:rPr>
        <w:t xml:space="preserve"> wantonly </w:t>
      </w:r>
      <w:r w:rsidRPr="00430B19">
        <w:rPr>
          <w:rStyle w:val="StyleUnderline"/>
          <w:highlight w:val="cyan"/>
        </w:rPr>
        <w:t>because they</w:t>
      </w:r>
      <w:r w:rsidRPr="00430B19">
        <w:rPr>
          <w:rStyle w:val="StyleUnderline"/>
        </w:rPr>
        <w:t xml:space="preserve"> themselves </w:t>
      </w:r>
      <w:r w:rsidRPr="00430B19">
        <w:rPr>
          <w:rStyle w:val="StyleUnderline"/>
          <w:highlight w:val="cyan"/>
        </w:rPr>
        <w:t>are</w:t>
      </w:r>
      <w:r w:rsidRPr="00430B19">
        <w:rPr>
          <w:rStyle w:val="StyleUnderline"/>
        </w:rPr>
        <w:t xml:space="preserve"> </w:t>
      </w:r>
      <w:r w:rsidRPr="00430B19">
        <w:rPr>
          <w:rStyle w:val="Emphasis"/>
        </w:rPr>
        <w:t>exposed</w:t>
      </w:r>
      <w:r w:rsidRPr="00430B19">
        <w:rPr>
          <w:rStyle w:val="StyleUnderline"/>
        </w:rPr>
        <w:t xml:space="preserve"> and </w:t>
      </w:r>
      <w:r w:rsidRPr="00430B19">
        <w:rPr>
          <w:rStyle w:val="Emphasis"/>
        </w:rPr>
        <w:t>ill-supported</w:t>
      </w:r>
      <w:r w:rsidRPr="00E4080A">
        <w:rPr>
          <w:sz w:val="16"/>
        </w:rPr>
        <w:t xml:space="preserve">. The institutional neglect of the Russian military, on vivid display this year, makes clear that </w:t>
      </w:r>
      <w:r w:rsidRPr="00430B19">
        <w:rPr>
          <w:rStyle w:val="StyleUnderline"/>
        </w:rPr>
        <w:t xml:space="preserve">Putin </w:t>
      </w:r>
      <w:r w:rsidRPr="00430B19">
        <w:rPr>
          <w:rStyle w:val="Emphasis"/>
        </w:rPr>
        <w:t>cares little</w:t>
      </w:r>
      <w:r w:rsidRPr="00430B19">
        <w:rPr>
          <w:rStyle w:val="StyleUnderline"/>
        </w:rPr>
        <w:t xml:space="preserve"> about his country’s armed forces</w:t>
      </w:r>
      <w:r w:rsidRPr="00E4080A">
        <w:rPr>
          <w:sz w:val="16"/>
        </w:rPr>
        <w:t>. There is no evidence that he is deterred by manpower and equipment losses. As liberated areas expose ever more Russian war crimes, Ukrainians can see only one path to national survival and a secure future: expel the Russians.</w:t>
      </w:r>
    </w:p>
    <w:p w:rsidR="000D0CED" w:rsidRPr="00E4080A" w:rsidRDefault="000D0CED" w:rsidP="000D0CED">
      <w:pPr>
        <w:rPr>
          <w:sz w:val="16"/>
        </w:rPr>
      </w:pPr>
      <w:r w:rsidRPr="00E4080A">
        <w:rPr>
          <w:sz w:val="16"/>
        </w:rPr>
        <w:t>The more apt comparison is a school shooting. When an active shooter is victimizing schoolchildren and teachers, there is nothing to negotiate: every life is in imminent danger. Russian troops are killing civilians as well as soldiers in Ukraine. Its cities and towns—including apartment buildings, schools, hospitals, train stations, and nuclear power facilities—face the daily prospect of indiscriminate bombardment. With temperatures plunging, Russia is systematically destroying the power infrastructure. Ukraine’s crisis is, in short, a geopolitical “Uvalde,” the one distinction being that the Ukrainians say they can expel the Russians themselves if provided sufficient weapons and funding.</w:t>
      </w:r>
    </w:p>
    <w:p w:rsidR="000D0CED" w:rsidRPr="00E4080A" w:rsidRDefault="000D0CED" w:rsidP="000D0CED">
      <w:pPr>
        <w:rPr>
          <w:sz w:val="16"/>
        </w:rPr>
      </w:pPr>
      <w:r w:rsidRPr="00E4080A">
        <w:rPr>
          <w:sz w:val="16"/>
        </w:rPr>
        <w:t>A bipartisan delegation of six senators and three House members, along with military and civilian officials and a charter planeload of Washington policy experts, were comprehensively exposed to Ukraine’s perspective throughout the recent Halifax International Security Forum, where attendees from democratic countries heard from Zelenskyy and several senior advisors, parliamentarians, and representatives of the Ukrainian civil society and the private sector. Zelenskyy’s 10-point peace plan requires that the UN Charter be implemented, with the complete withdrawal of Russian forces, a cessation of hostilities, and confirmation of the war’s end.</w:t>
      </w:r>
    </w:p>
    <w:p w:rsidR="000D0CED" w:rsidRPr="00DB66F5" w:rsidRDefault="000D0CED" w:rsidP="000D0CED">
      <w:pPr>
        <w:rPr>
          <w:rStyle w:val="StyleUnderline"/>
        </w:rPr>
      </w:pPr>
      <w:r w:rsidRPr="00E4080A">
        <w:rPr>
          <w:sz w:val="16"/>
        </w:rPr>
        <w:t xml:space="preserve">Secretary of Defense Lloyd Austin left no doubt in his expansive keynote address that he shares Ukraine’s view of </w:t>
      </w:r>
      <w:r w:rsidRPr="00C012ED">
        <w:rPr>
          <w:rStyle w:val="Emphasis"/>
        </w:rPr>
        <w:t>what is at stake</w:t>
      </w:r>
      <w:r w:rsidRPr="00E4080A">
        <w:rPr>
          <w:sz w:val="16"/>
        </w:rPr>
        <w:t xml:space="preserve">. Calling Russia’s infrastructure attacks “atrocities,” Austin said </w:t>
      </w:r>
      <w:r w:rsidRPr="001F179F">
        <w:rPr>
          <w:rStyle w:val="StyleUnderline"/>
          <w:highlight w:val="cyan"/>
        </w:rPr>
        <w:t>the war</w:t>
      </w:r>
      <w:r w:rsidRPr="001F179F">
        <w:rPr>
          <w:rStyle w:val="StyleUnderline"/>
        </w:rPr>
        <w:t>’s outcome “</w:t>
      </w:r>
      <w:r w:rsidRPr="001F179F">
        <w:rPr>
          <w:rStyle w:val="StyleUnderline"/>
          <w:highlight w:val="cyan"/>
        </w:rPr>
        <w:t xml:space="preserve">will </w:t>
      </w:r>
      <w:r w:rsidRPr="001F179F">
        <w:rPr>
          <w:rStyle w:val="Emphasis"/>
          <w:highlight w:val="cyan"/>
        </w:rPr>
        <w:t>define security</w:t>
      </w:r>
      <w:r w:rsidRPr="001F179F">
        <w:rPr>
          <w:rStyle w:val="StyleUnderline"/>
          <w:highlight w:val="cyan"/>
        </w:rPr>
        <w:t xml:space="preserve"> in this</w:t>
      </w:r>
      <w:r w:rsidRPr="00C012ED">
        <w:rPr>
          <w:rStyle w:val="StyleUnderline"/>
        </w:rPr>
        <w:t xml:space="preserve"> young </w:t>
      </w:r>
      <w:r w:rsidRPr="001F179F">
        <w:rPr>
          <w:rStyle w:val="StyleUnderline"/>
          <w:highlight w:val="cyan"/>
        </w:rPr>
        <w:t>century</w:t>
      </w:r>
      <w:r w:rsidRPr="00C012ED">
        <w:rPr>
          <w:rStyle w:val="StyleUnderline"/>
        </w:rPr>
        <w:t xml:space="preserve">.” </w:t>
      </w:r>
      <w:r w:rsidRPr="001F179F">
        <w:rPr>
          <w:rStyle w:val="Emphasis"/>
        </w:rPr>
        <w:t>Were Putin to succeed</w:t>
      </w:r>
      <w:r w:rsidRPr="00C012ED">
        <w:rPr>
          <w:rStyle w:val="StyleUnderline"/>
        </w:rPr>
        <w:t xml:space="preserve">, other </w:t>
      </w:r>
      <w:r w:rsidRPr="001F179F">
        <w:rPr>
          <w:rStyle w:val="StyleUnderline"/>
          <w:highlight w:val="cyan"/>
        </w:rPr>
        <w:t>aggressors</w:t>
      </w:r>
      <w:r w:rsidRPr="00C012ED">
        <w:rPr>
          <w:rStyle w:val="StyleUnderline"/>
        </w:rPr>
        <w:t xml:space="preserve"> could </w:t>
      </w:r>
      <w:r w:rsidRPr="001F179F">
        <w:rPr>
          <w:rStyle w:val="StyleUnderline"/>
          <w:highlight w:val="cyan"/>
        </w:rPr>
        <w:t xml:space="preserve">conclude that </w:t>
      </w:r>
      <w:r w:rsidRPr="001F179F">
        <w:rPr>
          <w:rStyle w:val="Emphasis"/>
          <w:highlight w:val="cyan"/>
        </w:rPr>
        <w:t>possessing nuc</w:t>
      </w:r>
      <w:r w:rsidRPr="00C012ED">
        <w:rPr>
          <w:rStyle w:val="Emphasis"/>
        </w:rPr>
        <w:t>lear weapon</w:t>
      </w:r>
      <w:r w:rsidRPr="001F179F">
        <w:rPr>
          <w:rStyle w:val="Emphasis"/>
          <w:highlight w:val="cyan"/>
        </w:rPr>
        <w:t>s</w:t>
      </w:r>
      <w:r w:rsidRPr="001F179F">
        <w:rPr>
          <w:rStyle w:val="StyleUnderline"/>
          <w:highlight w:val="cyan"/>
        </w:rPr>
        <w:t xml:space="preserve"> would give them a “</w:t>
      </w:r>
      <w:r w:rsidRPr="001F179F">
        <w:rPr>
          <w:rStyle w:val="Emphasis"/>
          <w:highlight w:val="cyan"/>
        </w:rPr>
        <w:t>h</w:t>
      </w:r>
      <w:r w:rsidRPr="00D7005E">
        <w:rPr>
          <w:rStyle w:val="Emphasis"/>
          <w:highlight w:val="cyan"/>
        </w:rPr>
        <w:t>unting license</w:t>
      </w:r>
      <w:r w:rsidRPr="00C012ED">
        <w:rPr>
          <w:rStyle w:val="StyleUnderline"/>
        </w:rPr>
        <w:t>” against their neighbors</w:t>
      </w:r>
      <w:r w:rsidRPr="00E4080A">
        <w:rPr>
          <w:sz w:val="16"/>
        </w:rPr>
        <w:t xml:space="preserve">. With the caveat that the United States will not be drawn into a war with Russia, Austin said that Washington must support Ukraine because </w:t>
      </w:r>
      <w:r w:rsidRPr="00DB66F5">
        <w:rPr>
          <w:rStyle w:val="StyleUnderline"/>
        </w:rPr>
        <w:t xml:space="preserve">Beijing, like </w:t>
      </w:r>
      <w:r w:rsidRPr="00DB66F5">
        <w:rPr>
          <w:rStyle w:val="Emphasis"/>
          <w:highlight w:val="cyan"/>
        </w:rPr>
        <w:t>Moscow</w:t>
      </w:r>
      <w:r w:rsidRPr="00DB66F5">
        <w:rPr>
          <w:rStyle w:val="StyleUnderline"/>
          <w:highlight w:val="cyan"/>
        </w:rPr>
        <w:t xml:space="preserve">, seeks “a world where </w:t>
      </w:r>
      <w:r w:rsidRPr="00DB66F5">
        <w:rPr>
          <w:rStyle w:val="Emphasis"/>
          <w:highlight w:val="cyan"/>
        </w:rPr>
        <w:t xml:space="preserve">might </w:t>
      </w:r>
      <w:proofErr w:type="gramStart"/>
      <w:r w:rsidRPr="00DB66F5">
        <w:rPr>
          <w:rStyle w:val="Emphasis"/>
          <w:highlight w:val="cyan"/>
        </w:rPr>
        <w:t>makes</w:t>
      </w:r>
      <w:proofErr w:type="gramEnd"/>
      <w:r w:rsidRPr="00DB66F5">
        <w:rPr>
          <w:rStyle w:val="Emphasis"/>
          <w:highlight w:val="cyan"/>
        </w:rPr>
        <w:t xml:space="preserve"> right.”</w:t>
      </w:r>
    </w:p>
    <w:p w:rsidR="000D0CED" w:rsidRPr="000D0CED" w:rsidRDefault="000D0CED" w:rsidP="000D0CED"/>
    <w:p w:rsidR="00D075E1" w:rsidRDefault="00D075E1" w:rsidP="00D075E1">
      <w:pPr>
        <w:pStyle w:val="Heading2"/>
      </w:pPr>
      <w:r>
        <w:t>Global War/Stability</w:t>
      </w:r>
    </w:p>
    <w:p w:rsidR="00D94A4A" w:rsidRPr="003A6208" w:rsidRDefault="00D94A4A" w:rsidP="00D94A4A">
      <w:pPr>
        <w:pStyle w:val="Heading4"/>
      </w:pPr>
      <w:r>
        <w:t>US heg k2 maintaining world order</w:t>
      </w:r>
    </w:p>
    <w:p w:rsidR="00D94A4A" w:rsidRDefault="00D94A4A" w:rsidP="00D94A4A">
      <w:pPr>
        <w:rPr>
          <w:rFonts w:ascii="Times" w:hAnsi="Times"/>
          <w:color w:val="FFFFFF"/>
          <w:sz w:val="15"/>
          <w:szCs w:val="15"/>
        </w:rPr>
      </w:pPr>
      <w:r w:rsidRPr="003A6208">
        <w:t xml:space="preserve">Tom </w:t>
      </w:r>
      <w:r w:rsidRPr="003A6208">
        <w:rPr>
          <w:rStyle w:val="Style13ptBold"/>
        </w:rPr>
        <w:t>Mctague 22</w:t>
      </w:r>
      <w:r>
        <w:t xml:space="preserve">- </w:t>
      </w:r>
      <w:r w:rsidRPr="003A6208">
        <w:t>former staff writer at The Atlantic based in London. 8-8-2022, "What America’s Great Unwinding Would Mean for the World," Atlantic, https://www.theatlantic.com/international/archive/2022/08/europe-america-military-empire-decline/670960/</w:t>
      </w:r>
      <w:r>
        <w:t xml:space="preserve"> //nvb</w:t>
      </w:r>
    </w:p>
    <w:p w:rsidR="00D94A4A" w:rsidRPr="003A6208" w:rsidRDefault="00D94A4A" w:rsidP="00D94A4A">
      <w:r w:rsidRPr="00544EFF">
        <w:rPr>
          <w:u w:val="single"/>
        </w:rPr>
        <w:t xml:space="preserve">Peculiar cognitive dissonance seems to have taken hold in the world. </w:t>
      </w:r>
      <w:r w:rsidRPr="00B87C7E">
        <w:rPr>
          <w:highlight w:val="cyan"/>
          <w:u w:val="single"/>
        </w:rPr>
        <w:t>The Western response to Russia’s invasion of Ukraine—led and propped up by the United States</w:t>
      </w:r>
      <w:r w:rsidRPr="00544EFF">
        <w:rPr>
          <w:u w:val="single"/>
        </w:rPr>
        <w:t xml:space="preserve">—has reminded the </w:t>
      </w:r>
      <w:r w:rsidRPr="00B87C7E">
        <w:rPr>
          <w:highlight w:val="cyan"/>
          <w:u w:val="single"/>
        </w:rPr>
        <w:t>world</w:t>
      </w:r>
      <w:r w:rsidRPr="00544EFF">
        <w:rPr>
          <w:u w:val="single"/>
        </w:rPr>
        <w:t xml:space="preserve"> that the international order </w:t>
      </w:r>
      <w:r w:rsidRPr="00B87C7E">
        <w:rPr>
          <w:highlight w:val="cyan"/>
          <w:u w:val="single"/>
        </w:rPr>
        <w:t>is</w:t>
      </w:r>
      <w:r w:rsidRPr="00544EFF">
        <w:rPr>
          <w:u w:val="single"/>
        </w:rPr>
        <w:t>, if anything, more </w:t>
      </w:r>
      <w:r w:rsidRPr="00B87C7E">
        <w:rPr>
          <w:highlight w:val="cyan"/>
          <w:u w:val="single"/>
        </w:rPr>
        <w:t>dependent on American military, economic, and financial might now</w:t>
      </w:r>
      <w:r w:rsidRPr="00544EFF">
        <w:rPr>
          <w:u w:val="single"/>
        </w:rPr>
        <w:t xml:space="preserve"> than only a few years ago.</w:t>
      </w:r>
      <w:r w:rsidRPr="003A6208">
        <w:t xml:space="preserve"> Yet everywhere you turn, there is a sense that the U.S. is in some form of terminal decline; too divided, incoherent, violent, and dysfunctional to sustain its Pax Americana. Moscow and Beijing seem to think that the great American unwinding has already begun, while in Europe, officials worry about a sudden American collapse. “Do we talk about it?” Michel Duclos, a former French ambassador to Syria who remains well connected within Europe’s diplomatic network, told me, somewhat indignantly, after I asked whether an American implosion was ever discussed at the highest levels of government. “We never stop talking about it.”</w:t>
      </w:r>
    </w:p>
    <w:p w:rsidR="00D94A4A" w:rsidRPr="003A6208" w:rsidRDefault="00D94A4A" w:rsidP="00D94A4A">
      <w:r w:rsidRPr="003A6208">
        <w:t>Again and again, when I spoke with officials, diplomats, politicians, and aides in Britain and Europe over the past few weeks, the same message came back. “It’s weighing on people’s minds, big time,” one senior European Union official told me, speaking, like most of those I interviewed, on condition of anonymity to freely discuss their concerns. From outside the U.S., many now see in America only relentless mass shootings, political dysfunction, social division, and the looming presence of Donald Trump. All of this seems to add up in the collective imagination to an impression of a country on the brink, meeting all the conditions for a descent into civil unrest.</w:t>
      </w:r>
    </w:p>
    <w:p w:rsidR="00D94A4A" w:rsidRPr="003A6208" w:rsidRDefault="00000000" w:rsidP="00D94A4A">
      <w:hyperlink r:id="rId42" w:history="1">
        <w:r w:rsidR="00D94A4A" w:rsidRPr="003A6208">
          <w:rPr>
            <w:rStyle w:val="Hyperlink"/>
          </w:rPr>
          <w:t>Read: Why Britain changed its China stance</w:t>
        </w:r>
      </w:hyperlink>
    </w:p>
    <w:p w:rsidR="00D94A4A" w:rsidRPr="003A6208" w:rsidRDefault="00D94A4A" w:rsidP="00D94A4A">
      <w:r w:rsidRPr="00B87C7E">
        <w:rPr>
          <w:highlight w:val="cyan"/>
          <w:u w:val="single"/>
        </w:rPr>
        <w:t>Many</w:t>
      </w:r>
      <w:r w:rsidRPr="00544EFF">
        <w:rPr>
          <w:u w:val="single"/>
        </w:rPr>
        <w:t xml:space="preserve"> Europeans have long </w:t>
      </w:r>
      <w:r w:rsidRPr="00B87C7E">
        <w:rPr>
          <w:highlight w:val="cyan"/>
          <w:u w:val="single"/>
        </w:rPr>
        <w:t>considered American decline an inevitability</w:t>
      </w:r>
      <w:r w:rsidRPr="00544EFF">
        <w:rPr>
          <w:u w:val="single"/>
        </w:rPr>
        <w:t xml:space="preserve"> and have looked to prepare themselves for such an eventuality.</w:t>
      </w:r>
      <w:r w:rsidRPr="003A6208">
        <w:t xml:space="preserve"> Pushed by Germany and France, the EU has sought out trade and energy deals with rival global powers, including Russia and China. The idea was that as the U.S. disengaged from Europe, the EU would step up.</w:t>
      </w:r>
    </w:p>
    <w:p w:rsidR="00D94A4A" w:rsidRPr="003A6208" w:rsidRDefault="00D94A4A" w:rsidP="00D94A4A">
      <w:r w:rsidRPr="00B87C7E">
        <w:rPr>
          <w:highlight w:val="cyan"/>
          <w:u w:val="single"/>
        </w:rPr>
        <w:t>But</w:t>
      </w:r>
      <w:r w:rsidRPr="00544EFF">
        <w:rPr>
          <w:u w:val="single"/>
        </w:rPr>
        <w:t xml:space="preserve"> </w:t>
      </w:r>
      <w:r w:rsidRPr="00B87C7E">
        <w:rPr>
          <w:highlight w:val="cyan"/>
          <w:u w:val="single"/>
        </w:rPr>
        <w:t>then</w:t>
      </w:r>
      <w:r w:rsidRPr="00544EFF">
        <w:rPr>
          <w:u w:val="single"/>
        </w:rPr>
        <w:t xml:space="preserve"> Russia invaded </w:t>
      </w:r>
      <w:r w:rsidRPr="00B87C7E">
        <w:rPr>
          <w:highlight w:val="cyan"/>
          <w:u w:val="single"/>
        </w:rPr>
        <w:t>Ukraine</w:t>
      </w:r>
      <w:r w:rsidRPr="00544EFF">
        <w:rPr>
          <w:u w:val="single"/>
        </w:rPr>
        <w:t xml:space="preserve">, </w:t>
      </w:r>
      <w:r w:rsidRPr="00B87C7E">
        <w:rPr>
          <w:highlight w:val="cyan"/>
          <w:u w:val="single"/>
        </w:rPr>
        <w:t>and</w:t>
      </w:r>
      <w:r w:rsidRPr="00544EFF">
        <w:rPr>
          <w:u w:val="single"/>
        </w:rPr>
        <w:t xml:space="preserve"> </w:t>
      </w:r>
      <w:r w:rsidRPr="00B87C7E">
        <w:rPr>
          <w:highlight w:val="cyan"/>
          <w:u w:val="single"/>
        </w:rPr>
        <w:t>everything changed.</w:t>
      </w:r>
      <w:r w:rsidRPr="003A6208">
        <w:t xml:space="preserve"> Suddenly, Europe’s grand strategy was in tatters, and American strength seemed to reassert itself</w:t>
      </w:r>
      <w:r w:rsidRPr="00544EFF">
        <w:rPr>
          <w:u w:val="single"/>
        </w:rPr>
        <w:t>. E</w:t>
      </w:r>
      <w:r w:rsidRPr="00B87C7E">
        <w:rPr>
          <w:highlight w:val="cyan"/>
          <w:u w:val="single"/>
        </w:rPr>
        <w:t>urope discovered it had not become more independent from the U.S. but more dependent on it.</w:t>
      </w:r>
      <w:r w:rsidRPr="003A6208">
        <w:t> In fact, Europe was dependent on everyone: Russia for its energy, China for its trade, America for its security. In pursuing a slow, cautious disengagement from the U.S., Europe found itself in the worst of all worlds. And in a desperate bid to reverse out of the mess, it was forced to rush back into the arms of the very leviathan it fears might be not only slowly losing its power but in danger of suddenly imploding.</w:t>
      </w:r>
    </w:p>
    <w:p w:rsidR="00D94A4A" w:rsidRPr="003A6208" w:rsidRDefault="00D94A4A" w:rsidP="00D94A4A">
      <w:r w:rsidRPr="003A6208">
        <w:t>This, then, is the difficult situation of America’s protectorates today. W</w:t>
      </w:r>
      <w:r w:rsidRPr="00544EFF">
        <w:rPr>
          <w:u w:val="single"/>
        </w:rPr>
        <w:t xml:space="preserve">orried about the decline of the U.S., much of the </w:t>
      </w:r>
      <w:r w:rsidRPr="00B87C7E">
        <w:rPr>
          <w:highlight w:val="cyan"/>
          <w:u w:val="single"/>
        </w:rPr>
        <w:t>American-led world</w:t>
      </w:r>
      <w:r w:rsidRPr="00544EFF">
        <w:rPr>
          <w:u w:val="single"/>
        </w:rPr>
        <w:t xml:space="preserve"> has </w:t>
      </w:r>
      <w:r w:rsidRPr="00B87C7E">
        <w:rPr>
          <w:highlight w:val="cyan"/>
          <w:u w:val="single"/>
        </w:rPr>
        <w:t>clung</w:t>
      </w:r>
      <w:r w:rsidRPr="00544EFF">
        <w:rPr>
          <w:u w:val="single"/>
        </w:rPr>
        <w:t xml:space="preserve"> even </w:t>
      </w:r>
      <w:r w:rsidRPr="00B87C7E">
        <w:rPr>
          <w:highlight w:val="cyan"/>
          <w:u w:val="single"/>
        </w:rPr>
        <w:t>more</w:t>
      </w:r>
      <w:r w:rsidRPr="00544EFF">
        <w:rPr>
          <w:u w:val="single"/>
        </w:rPr>
        <w:t xml:space="preserve"> tightly </w:t>
      </w:r>
      <w:r w:rsidRPr="00B87C7E">
        <w:rPr>
          <w:highlight w:val="cyan"/>
          <w:u w:val="single"/>
        </w:rPr>
        <w:t>to Washington</w:t>
      </w:r>
      <w:r w:rsidRPr="00544EFF">
        <w:rPr>
          <w:u w:val="single"/>
        </w:rPr>
        <w:t xml:space="preserve"> </w:t>
      </w:r>
      <w:r w:rsidRPr="00B87C7E">
        <w:rPr>
          <w:highlight w:val="cyan"/>
          <w:u w:val="single"/>
        </w:rPr>
        <w:t>than before.</w:t>
      </w:r>
      <w:r w:rsidRPr="00544EFF">
        <w:rPr>
          <w:u w:val="single"/>
        </w:rPr>
        <w:t xml:space="preserve"> </w:t>
      </w:r>
      <w:r w:rsidRPr="003A6208">
        <w:t xml:space="preserve">In Asia, </w:t>
      </w:r>
      <w:r w:rsidRPr="00B87C7E">
        <w:rPr>
          <w:highlight w:val="cyan"/>
          <w:u w:val="single"/>
        </w:rPr>
        <w:t>the U.S. remains the only power capable of balancing against China’s bid for regional hegemony</w:t>
      </w:r>
      <w:r w:rsidRPr="003A6208">
        <w:t>. In Europe, something similar is true with regard to Russia. To the continent’s eternal shame, as one senior British official told me, the apparently divided, dysfunctional, and declining power of the U.S. has still managed to send drastically more lethal aid to save a European democracy than any other NATO power.</w:t>
      </w:r>
    </w:p>
    <w:p w:rsidR="00D94A4A" w:rsidRPr="003A6208" w:rsidRDefault="00D94A4A" w:rsidP="00D94A4A">
      <w:r w:rsidRPr="003A6208">
        <w:t>Such is America’s continuing dominance, in fact, that the world’s fixation on the idea of its impending demise seems both a dramatic overreaction and a dramatic underreaction</w:t>
      </w:r>
      <w:r w:rsidRPr="00544EFF">
        <w:rPr>
          <w:u w:val="single"/>
        </w:rPr>
        <w:t xml:space="preserve">. The depth of America’s military-industrial complex and the scale of its imperial bureaucracy mean that they are simply too heavy for a single president or Congress to remove in one go. </w:t>
      </w:r>
      <w:r w:rsidRPr="003A6208">
        <w:t>To an extraordinary degree, American power has been vaccinated against its own political dysfunction, as Trump’s time in office showed.</w:t>
      </w:r>
    </w:p>
    <w:p w:rsidR="00D94A4A" w:rsidRPr="00544EFF" w:rsidRDefault="00D94A4A" w:rsidP="00D94A4A">
      <w:pPr>
        <w:rPr>
          <w:sz w:val="10"/>
          <w:szCs w:val="10"/>
        </w:rPr>
      </w:pPr>
      <w:r w:rsidRPr="003A6208">
        <w:t xml:space="preserve">And yet the very weight of this Pax Americana means that if the vaccine ever stopped working, the consequences would be globally historic. </w:t>
      </w:r>
      <w:r w:rsidRPr="00544EFF">
        <w:rPr>
          <w:u w:val="single"/>
        </w:rPr>
        <w:t xml:space="preserve">In Poland and Japan, Taiwan and Ukraine, the very basis of the </w:t>
      </w:r>
      <w:r w:rsidRPr="00B87C7E">
        <w:rPr>
          <w:highlight w:val="cyan"/>
          <w:u w:val="single"/>
        </w:rPr>
        <w:t>world order today rests on American supremacy</w:t>
      </w:r>
      <w:r w:rsidRPr="00544EFF">
        <w:rPr>
          <w:u w:val="single"/>
        </w:rPr>
        <w:t>.</w:t>
      </w:r>
      <w:r w:rsidRPr="003A6208">
        <w:t xml:space="preserve"> But besides talking about the fragility of these foundations, no one is actually doing anything to secure them.</w:t>
      </w:r>
    </w:p>
    <w:p w:rsidR="00D94A4A" w:rsidRPr="00544EFF" w:rsidRDefault="00D94A4A" w:rsidP="00D94A4A">
      <w:pPr>
        <w:rPr>
          <w:sz w:val="10"/>
          <w:szCs w:val="10"/>
        </w:rPr>
      </w:pPr>
      <w:r w:rsidRPr="00544EFF">
        <w:rPr>
          <w:sz w:val="10"/>
          <w:szCs w:val="10"/>
        </w:rPr>
        <w:t>Russia’s invasion has revealed the extent of Europe’s weakness, but this very weakness means that for most countries on the continent, the only rational thing to do is to avoid anything that might undermine American commitment. This, in turn, further increases Europe’s dependence on the U.S., and further entrenches the continent’s weakness, resulting in a vicious circle. “Ukraine has made it easier to read the writing on the wall,” as one senior EU official put it to me. “But it has also made it harder to do anything about it.”</w:t>
      </w:r>
    </w:p>
    <w:p w:rsidR="00D94A4A" w:rsidRPr="00544EFF" w:rsidRDefault="00D94A4A" w:rsidP="00D94A4A">
      <w:pPr>
        <w:rPr>
          <w:sz w:val="10"/>
          <w:szCs w:val="10"/>
        </w:rPr>
      </w:pPr>
      <w:r w:rsidRPr="00544EFF">
        <w:rPr>
          <w:sz w:val="10"/>
          <w:szCs w:val="10"/>
        </w:rPr>
        <w:t>In the five months since Vladimir Putin’s attempted colonization of Ukraine, two more European countries, Sweden and Finland, have begun the process of joining NATO, the American-led military alliance that guarantees European security. NATO has also moved to make sure that it remains relevant in Washington by </w:t>
      </w:r>
      <w:hyperlink r:id="rId43" w:history="1">
        <w:r w:rsidRPr="00544EFF">
          <w:rPr>
            <w:rStyle w:val="Hyperlink"/>
            <w:sz w:val="10"/>
            <w:szCs w:val="10"/>
          </w:rPr>
          <w:t>listing China for the first time</w:t>
        </w:r>
      </w:hyperlink>
      <w:r w:rsidRPr="00544EFF">
        <w:rPr>
          <w:sz w:val="10"/>
          <w:szCs w:val="10"/>
        </w:rPr>
        <w:t> as a security threat. What’s more, since February, the U.S. has increased its military presence on the continent, and Europe has </w:t>
      </w:r>
      <w:hyperlink r:id="rId44" w:history="1">
        <w:r w:rsidRPr="00544EFF">
          <w:rPr>
            <w:rStyle w:val="Hyperlink"/>
            <w:sz w:val="10"/>
            <w:szCs w:val="10"/>
          </w:rPr>
          <w:t>started importing American gas</w:t>
        </w:r>
      </w:hyperlink>
      <w:r w:rsidRPr="00544EFF">
        <w:rPr>
          <w:sz w:val="10"/>
          <w:szCs w:val="10"/>
        </w:rPr>
        <w:t>. Meanwhile, the EU’s proposed trade pact with China shows no sign of waking from its political coma, Britain has distanced itself from Beijing, and the G7 group of advanced economies has reemerged as the primary international forum for the Western world to coordinate its efforts. The euro has fallen so far in its value that it has </w:t>
      </w:r>
      <w:hyperlink r:id="rId45" w:history="1">
        <w:r w:rsidRPr="00544EFF">
          <w:rPr>
            <w:rStyle w:val="Hyperlink"/>
            <w:sz w:val="10"/>
            <w:szCs w:val="10"/>
          </w:rPr>
          <w:t>reached parity</w:t>
        </w:r>
      </w:hyperlink>
      <w:r w:rsidRPr="00544EFF">
        <w:rPr>
          <w:sz w:val="10"/>
          <w:szCs w:val="10"/>
        </w:rPr>
        <w:t> with the dollar, French President Emmanuel Macron has lost his majority to govern, Mario Draghi’s government in Rome collapsed, Boris Johnson </w:t>
      </w:r>
      <w:hyperlink r:id="rId46" w:history="1">
        <w:r w:rsidRPr="00544EFF">
          <w:rPr>
            <w:rStyle w:val="Hyperlink"/>
            <w:sz w:val="10"/>
            <w:szCs w:val="10"/>
          </w:rPr>
          <w:t>is on his way out</w:t>
        </w:r>
      </w:hyperlink>
      <w:r w:rsidRPr="00544EFF">
        <w:rPr>
          <w:sz w:val="10"/>
          <w:szCs w:val="10"/>
        </w:rPr>
        <w:t>, and Germany faces a winter of discontent with energy shortages.</w:t>
      </w:r>
    </w:p>
    <w:p w:rsidR="00D94A4A" w:rsidRPr="00544EFF" w:rsidRDefault="00000000" w:rsidP="00D94A4A">
      <w:pPr>
        <w:rPr>
          <w:sz w:val="10"/>
          <w:szCs w:val="10"/>
        </w:rPr>
      </w:pPr>
      <w:hyperlink r:id="rId47" w:history="1">
        <w:r w:rsidR="00D94A4A" w:rsidRPr="00544EFF">
          <w:rPr>
            <w:rStyle w:val="Hyperlink"/>
            <w:sz w:val="10"/>
            <w:szCs w:val="10"/>
          </w:rPr>
          <w:t>Thomas Chatterton Williams: ‘If Macron loses, Putin wins’</w:t>
        </w:r>
      </w:hyperlink>
    </w:p>
    <w:p w:rsidR="00D94A4A" w:rsidRPr="00544EFF" w:rsidRDefault="00D94A4A" w:rsidP="00D94A4A">
      <w:pPr>
        <w:rPr>
          <w:sz w:val="10"/>
          <w:szCs w:val="10"/>
        </w:rPr>
      </w:pPr>
      <w:r w:rsidRPr="00544EFF">
        <w:rPr>
          <w:sz w:val="10"/>
          <w:szCs w:val="10"/>
        </w:rPr>
        <w:t>Yet Europe is divided on the question of how it gets itself out of this mess, split between those who think the American order is the best and only hope, and those who see themselves as continental Cassandras, warning of the catastrophe but unable to persuade anyone to do anything about it.</w:t>
      </w:r>
    </w:p>
    <w:p w:rsidR="00D94A4A" w:rsidRPr="00544EFF" w:rsidRDefault="00D94A4A" w:rsidP="00D94A4A">
      <w:pPr>
        <w:rPr>
          <w:sz w:val="10"/>
          <w:szCs w:val="10"/>
        </w:rPr>
      </w:pPr>
      <w:r w:rsidRPr="00544EFF">
        <w:rPr>
          <w:sz w:val="10"/>
          <w:szCs w:val="10"/>
        </w:rPr>
        <w:t>Quietly, the EU is working on building European resilience in case of a sudden—or not so sudden—American unwinding. The bloc’s officials are developing a variety of measures, including creating a “European cloud,” a European semiconductor industry, European energy networks, and European military-industrial capacity. Officials I spoke with even talked about European moves into the Indo-Pacific region to help protect the current order should American efforts begin to falter.</w:t>
      </w:r>
    </w:p>
    <w:p w:rsidR="00D94A4A" w:rsidRPr="00544EFF" w:rsidRDefault="00D94A4A" w:rsidP="00D94A4A">
      <w:pPr>
        <w:rPr>
          <w:sz w:val="10"/>
          <w:szCs w:val="10"/>
        </w:rPr>
      </w:pPr>
      <w:r w:rsidRPr="00544EFF">
        <w:rPr>
          <w:sz w:val="10"/>
          <w:szCs w:val="10"/>
        </w:rPr>
        <w:t>Some of this seems sensible, some fantastical—and some dangerous. Attempts to produce a specifically European military-industrial capacity, for example, often just mean protectionism and making things harder for American defense firms trying to supply European militaries. Trump need not be president for one to foresee a political problem emerging if Europe were to continue to ask for billions of dollars in U.S. military aid to protect its borders while erecting barriers to American companies. Notions about the EU—unable even to protect its neighbors—stepping into even the mildest vacuum created by an American lack of interest in the Indo-Pacific are utterly ludicrous.</w:t>
      </w:r>
    </w:p>
    <w:p w:rsidR="00D94A4A" w:rsidRPr="00544EFF" w:rsidRDefault="00D94A4A" w:rsidP="00D94A4A">
      <w:pPr>
        <w:rPr>
          <w:sz w:val="10"/>
          <w:szCs w:val="10"/>
        </w:rPr>
      </w:pPr>
      <w:r w:rsidRPr="00544EFF">
        <w:rPr>
          <w:sz w:val="10"/>
          <w:szCs w:val="10"/>
        </w:rPr>
        <w:t>Despite this, there is an understanding within the EU about its own weakness. One official I spoke with, for example, said that building European autonomy was made harder not just by countries such as Hungary, with close ties to Moscow, but by “German irrationality,” which many now see as Europe’s real Achilles’ heel. Berlin doesn’t seem to want anything other than a world of open markets to sell its products. If this means dependence on other countries for security, energy, or other things, then so be it. Today, it is hard to see the unity of political will across the continent required to fundamentally change things.</w:t>
      </w:r>
    </w:p>
    <w:p w:rsidR="00D94A4A" w:rsidRPr="00544EFF" w:rsidRDefault="00D94A4A" w:rsidP="00D94A4A">
      <w:pPr>
        <w:rPr>
          <w:sz w:val="10"/>
          <w:szCs w:val="10"/>
        </w:rPr>
      </w:pPr>
      <w:r w:rsidRPr="00544EFF">
        <w:rPr>
          <w:sz w:val="10"/>
          <w:szCs w:val="10"/>
        </w:rPr>
        <w:t>For some in Britain, European panic about a U.S. withdrawal or collapse is little more than an avoidance technique, allowing officials to point to America while masking their own domestic shortcomings. “American decline is Europe’s comforting fantasy,” one senior U.K. official told me. “It’s a convenient way to avoid making any decisions of their own.”</w:t>
      </w:r>
    </w:p>
    <w:p w:rsidR="00D94A4A" w:rsidRPr="00544EFF" w:rsidRDefault="00D94A4A" w:rsidP="00D94A4A">
      <w:pPr>
        <w:rPr>
          <w:sz w:val="10"/>
          <w:szCs w:val="10"/>
        </w:rPr>
      </w:pPr>
      <w:r w:rsidRPr="00544EFF">
        <w:rPr>
          <w:sz w:val="10"/>
          <w:szCs w:val="10"/>
        </w:rPr>
        <w:t>Perhaps this is the source of Europe’s real panic: that it is becoming irrelevant. As Macron has warned, Europe’s real future may well be less that of a great power in a multipolar world than a geopolitical backwater, unable to develop its own autonomy, but also more and more inconsequential to the great battle for supremacy between the U.S. and China, in which it must play only a supporting role, forever America’s junior partner. No matter how civilized Europe remains, no matter how peaceful and liberal, it will be a place of secondary importance.</w:t>
      </w:r>
    </w:p>
    <w:p w:rsidR="00D94A4A" w:rsidRPr="00544EFF" w:rsidRDefault="00D94A4A" w:rsidP="00D94A4A">
      <w:pPr>
        <w:rPr>
          <w:sz w:val="10"/>
          <w:szCs w:val="10"/>
        </w:rPr>
      </w:pPr>
      <w:r w:rsidRPr="00544EFF">
        <w:rPr>
          <w:sz w:val="10"/>
          <w:szCs w:val="10"/>
        </w:rPr>
        <w:t>In 1897, Queen Victoria celebrated 60 years on the throne with a diamond jubilee that represented the high-water mark of Britain’s imperial power. The tribune of empire, Rudyard Kipling, composed two poems for the occasion. Instead of “The White Man’s Burden,” which he ultimately dedicated to America’s colonization of the Philippines two years later, Kipling published “Recessional,” which hit on a different note entirely—about the pride that comes before a fall.</w:t>
      </w:r>
    </w:p>
    <w:p w:rsidR="00D94A4A" w:rsidRPr="00544EFF" w:rsidRDefault="00D94A4A" w:rsidP="00D94A4A">
      <w:pPr>
        <w:rPr>
          <w:sz w:val="10"/>
          <w:szCs w:val="10"/>
        </w:rPr>
      </w:pPr>
      <w:r w:rsidRPr="00544EFF">
        <w:rPr>
          <w:sz w:val="10"/>
          <w:szCs w:val="10"/>
        </w:rPr>
        <w:t>Written in the style of a prayer, “Recessional” pleads with the Almighty—the “God of our fathers, known of old”—not to abandon Britain. “Be with us yet,” Kipling urges the “Lord of our far-flung battle-line, beneath whose awful Hand we hold dominion over palm and pine.” Kipling then adds his famous line: “Lest we forget—lest we forget!” The prayer is a warning to those celebrating Britain’s imperial supremacy that it could be taken away at any moment: Lest we forget! “Far-called; our navies melt away,” Kipling cautions. “On dune and headland sinks the fire: / Lo, all our pomp of yesterday is one with Nineveh and Tyre!”</w:t>
      </w:r>
    </w:p>
    <w:p w:rsidR="00D94A4A" w:rsidRPr="00544EFF" w:rsidRDefault="00000000" w:rsidP="00D94A4A">
      <w:pPr>
        <w:rPr>
          <w:sz w:val="10"/>
          <w:szCs w:val="10"/>
        </w:rPr>
      </w:pPr>
      <w:hyperlink r:id="rId48" w:history="1">
        <w:r w:rsidR="00D94A4A" w:rsidRPr="00544EFF">
          <w:rPr>
            <w:rStyle w:val="Hyperlink"/>
            <w:sz w:val="10"/>
            <w:szCs w:val="10"/>
          </w:rPr>
          <w:t>Read: America’s necessary myth for the world</w:t>
        </w:r>
      </w:hyperlink>
    </w:p>
    <w:p w:rsidR="00D94A4A" w:rsidRPr="00544EFF" w:rsidRDefault="00D94A4A" w:rsidP="00D94A4A">
      <w:pPr>
        <w:rPr>
          <w:sz w:val="10"/>
          <w:szCs w:val="10"/>
        </w:rPr>
      </w:pPr>
      <w:r w:rsidRPr="00544EFF">
        <w:rPr>
          <w:sz w:val="10"/>
          <w:szCs w:val="10"/>
        </w:rPr>
        <w:t>At the height of Britain’s global power, he warned that such things are fleeting and precarious. The poem caused a sensation, cementing Kipling’s place as the poet of empire, but also the prophet of its decline. Some 125 years later, the world is obsessing about the collapse of the new imperium.</w:t>
      </w:r>
    </w:p>
    <w:p w:rsidR="00D94A4A" w:rsidRPr="00544EFF" w:rsidRDefault="00D94A4A" w:rsidP="00D94A4A">
      <w:pPr>
        <w:rPr>
          <w:sz w:val="10"/>
          <w:szCs w:val="10"/>
        </w:rPr>
      </w:pPr>
      <w:r w:rsidRPr="00544EFF">
        <w:rPr>
          <w:sz w:val="10"/>
          <w:szCs w:val="10"/>
        </w:rPr>
        <w:t>The sense of foreboding now seems diffuse, everywhere and nowhere at the same time, not encapsulated in a single poem but out there nonetheless, in hushed diplomatic conversations happening all over Europe (as well as the regular Macron sermons), books, and even in the background of Hollywood movies.</w:t>
      </w:r>
    </w:p>
    <w:p w:rsidR="00D94A4A" w:rsidRPr="00544EFF" w:rsidRDefault="00D94A4A" w:rsidP="00D94A4A">
      <w:pPr>
        <w:rPr>
          <w:sz w:val="10"/>
          <w:szCs w:val="10"/>
        </w:rPr>
      </w:pPr>
      <w:r w:rsidRPr="00544EFF">
        <w:rPr>
          <w:sz w:val="10"/>
          <w:szCs w:val="10"/>
        </w:rPr>
        <w:t>With Russia being held at bay in the Donbas, China being cautioned against invading Taiwan, and the dollar supreme, the American order today looks dominant. And yet, lest we forget.</w:t>
      </w:r>
    </w:p>
    <w:p w:rsidR="00D94A4A" w:rsidRPr="00544EFF" w:rsidRDefault="00D94A4A" w:rsidP="00D94A4A">
      <w:pPr>
        <w:rPr>
          <w:sz w:val="10"/>
          <w:szCs w:val="10"/>
        </w:rPr>
      </w:pPr>
      <w:r w:rsidRPr="00544EFF">
        <w:rPr>
          <w:sz w:val="10"/>
          <w:szCs w:val="10"/>
        </w:rPr>
        <w:t>The danger is surely that everything can be true at the same time. The U.S. remains extraordinarily powerful, but that does not mean its domestic dysfunction and violent social upheavals are irrelevant, incapable of distracting it from ordering the world.</w:t>
      </w:r>
    </w:p>
    <w:p w:rsidR="00D94A4A" w:rsidRPr="00544EFF" w:rsidRDefault="00D94A4A" w:rsidP="00D94A4A">
      <w:pPr>
        <w:rPr>
          <w:sz w:val="10"/>
          <w:szCs w:val="10"/>
        </w:rPr>
      </w:pPr>
      <w:r w:rsidRPr="00544EFF">
        <w:rPr>
          <w:sz w:val="10"/>
          <w:szCs w:val="10"/>
        </w:rPr>
        <w:t>America today is both mightier than it was a decade ago and more vulnerable; the guarantor of the world order and the greatest potential source of its disorder. And as long as that is the case, diplomats, officials, politicians, and the general public outside America are going to both obsess about its collapse—whether out of genuine fear or hallucinatory projection—and be unable to do anything about it.</w:t>
      </w:r>
    </w:p>
    <w:p w:rsidR="00D94A4A" w:rsidRPr="00D94A4A" w:rsidRDefault="00D94A4A" w:rsidP="00D94A4A"/>
    <w:p w:rsidR="0070175D" w:rsidRDefault="0070175D" w:rsidP="0070175D">
      <w:pPr>
        <w:pStyle w:val="Heading2"/>
      </w:pPr>
      <w:r>
        <w:t>Iran</w:t>
      </w:r>
    </w:p>
    <w:p w:rsidR="0070175D" w:rsidRPr="00BA14F3" w:rsidRDefault="0070175D" w:rsidP="0070175D">
      <w:pPr>
        <w:pStyle w:val="Heading3"/>
        <w:rPr>
          <w:rFonts w:cs="Calibri"/>
        </w:rPr>
      </w:pPr>
      <w:r w:rsidRPr="00BA14F3">
        <w:rPr>
          <w:rFonts w:cs="Calibri"/>
        </w:rPr>
        <w:t>2AC --- Impact --- US-Iran War</w:t>
      </w:r>
    </w:p>
    <w:p w:rsidR="0070175D" w:rsidRPr="00BA14F3" w:rsidRDefault="0070175D" w:rsidP="0070175D">
      <w:pPr>
        <w:pStyle w:val="Heading4"/>
        <w:rPr>
          <w:rFonts w:cs="Calibri"/>
        </w:rPr>
      </w:pPr>
      <w:r w:rsidRPr="00BA14F3">
        <w:rPr>
          <w:rFonts w:cs="Calibri"/>
        </w:rPr>
        <w:t>Iran will go to nuclear war with the US if prompted.</w:t>
      </w:r>
    </w:p>
    <w:p w:rsidR="0070175D" w:rsidRPr="00BA14F3" w:rsidRDefault="0070175D" w:rsidP="0070175D">
      <w:r w:rsidRPr="00BA14F3">
        <w:t xml:space="preserve">Michael </w:t>
      </w:r>
      <w:r w:rsidRPr="00BA14F3">
        <w:rPr>
          <w:rStyle w:val="Style13ptBold"/>
        </w:rPr>
        <w:t>Singh 23</w:t>
      </w:r>
      <w:r w:rsidRPr="00BA14F3">
        <w:t>, Managing Director and Lane-Swig Senior Fellow at The Washington Institute, 2/28/2023, “</w:t>
      </w:r>
      <w:r w:rsidRPr="00BA14F3">
        <w:rPr>
          <w:rFonts w:eastAsiaTheme="majorEastAsia"/>
        </w:rPr>
        <w:t>Iran’s Nuclear Endgame Warrants a Change in U.S. Strategy,</w:t>
      </w:r>
      <w:r w:rsidRPr="00BA14F3">
        <w:t>” https://www.washingtoninstitute.org/policy-analysis/irans-nuclear-endgame-warrants-change-us-strategy \\am</w:t>
      </w:r>
    </w:p>
    <w:p w:rsidR="0070175D" w:rsidRPr="00BA14F3" w:rsidRDefault="0070175D" w:rsidP="0070175D">
      <w:pPr>
        <w:rPr>
          <w:sz w:val="16"/>
        </w:rPr>
      </w:pPr>
      <w:r w:rsidRPr="00BA14F3">
        <w:rPr>
          <w:sz w:val="16"/>
        </w:rPr>
        <w:t xml:space="preserve">Recently, </w:t>
      </w:r>
      <w:r w:rsidRPr="00BA14F3">
        <w:rPr>
          <w:highlight w:val="cyan"/>
          <w:u w:val="single"/>
        </w:rPr>
        <w:t>inspectors from the I</w:t>
      </w:r>
      <w:r w:rsidRPr="00BA14F3">
        <w:rPr>
          <w:u w:val="single"/>
        </w:rPr>
        <w:t xml:space="preserve">nternational </w:t>
      </w:r>
      <w:r w:rsidRPr="00BA14F3">
        <w:rPr>
          <w:highlight w:val="cyan"/>
          <w:u w:val="single"/>
        </w:rPr>
        <w:t>A</w:t>
      </w:r>
      <w:r w:rsidRPr="00BA14F3">
        <w:rPr>
          <w:u w:val="single"/>
        </w:rPr>
        <w:t xml:space="preserve">tomic </w:t>
      </w:r>
      <w:r w:rsidRPr="00BA14F3">
        <w:rPr>
          <w:highlight w:val="cyan"/>
          <w:u w:val="single"/>
        </w:rPr>
        <w:t>E</w:t>
      </w:r>
      <w:r w:rsidRPr="00BA14F3">
        <w:rPr>
          <w:u w:val="single"/>
        </w:rPr>
        <w:t xml:space="preserve">nergy </w:t>
      </w:r>
      <w:r w:rsidRPr="00BA14F3">
        <w:rPr>
          <w:highlight w:val="cyan"/>
          <w:u w:val="single"/>
        </w:rPr>
        <w:t>A</w:t>
      </w:r>
      <w:r w:rsidRPr="00BA14F3">
        <w:rPr>
          <w:u w:val="single"/>
        </w:rPr>
        <w:t xml:space="preserve">gency </w:t>
      </w:r>
      <w:r w:rsidRPr="00BA14F3">
        <w:rPr>
          <w:rFonts w:eastAsiaTheme="majorEastAsia"/>
          <w:highlight w:val="cyan"/>
          <w:u w:val="single"/>
        </w:rPr>
        <w:t>discovered</w:t>
      </w:r>
      <w:r w:rsidRPr="00BA14F3">
        <w:rPr>
          <w:u w:val="single"/>
        </w:rPr>
        <w:t xml:space="preserve"> that </w:t>
      </w:r>
      <w:r w:rsidRPr="00BA14F3">
        <w:rPr>
          <w:highlight w:val="cyan"/>
          <w:u w:val="single"/>
        </w:rPr>
        <w:t>Iran</w:t>
      </w:r>
      <w:r w:rsidRPr="00BA14F3">
        <w:rPr>
          <w:u w:val="single"/>
        </w:rPr>
        <w:t xml:space="preserve"> had </w:t>
      </w:r>
      <w:r w:rsidRPr="00BA14F3">
        <w:rPr>
          <w:highlight w:val="cyan"/>
          <w:u w:val="single"/>
        </w:rPr>
        <w:t>enriched uranium</w:t>
      </w:r>
      <w:r w:rsidRPr="00BA14F3">
        <w:rPr>
          <w:u w:val="single"/>
        </w:rPr>
        <w:t xml:space="preserve"> to a level </w:t>
      </w:r>
      <w:r w:rsidRPr="00BA14F3">
        <w:rPr>
          <w:highlight w:val="cyan"/>
          <w:u w:val="single"/>
        </w:rPr>
        <w:t>just shy of</w:t>
      </w:r>
      <w:r w:rsidRPr="00BA14F3">
        <w:rPr>
          <w:u w:val="single"/>
        </w:rPr>
        <w:t xml:space="preserve"> what is generally considered </w:t>
      </w:r>
      <w:r w:rsidRPr="00BA14F3">
        <w:rPr>
          <w:highlight w:val="cyan"/>
          <w:u w:val="single"/>
        </w:rPr>
        <w:t>weapons grade</w:t>
      </w:r>
      <w:r w:rsidRPr="00BA14F3">
        <w:rPr>
          <w:sz w:val="16"/>
        </w:rPr>
        <w:t xml:space="preserve">. Like many findings before it, this revelation </w:t>
      </w:r>
      <w:r w:rsidRPr="00BA14F3">
        <w:rPr>
          <w:rStyle w:val="StyleUnderline"/>
          <w:sz w:val="24"/>
          <w:highlight w:val="cyan"/>
        </w:rPr>
        <w:t>underscores the need for a new</w:t>
      </w:r>
      <w:r w:rsidRPr="00BA14F3">
        <w:rPr>
          <w:rStyle w:val="StyleUnderline"/>
          <w:sz w:val="24"/>
        </w:rPr>
        <w:t xml:space="preserve"> U.S. and European </w:t>
      </w:r>
      <w:r w:rsidRPr="00BA14F3">
        <w:rPr>
          <w:rStyle w:val="StyleUnderline"/>
          <w:sz w:val="24"/>
          <w:highlight w:val="cyan"/>
        </w:rPr>
        <w:t>policy toward Iran</w:t>
      </w:r>
      <w:r w:rsidRPr="00BA14F3">
        <w:rPr>
          <w:sz w:val="16"/>
        </w:rPr>
        <w:t>. The two most important and immediate steps in that process are clear by this point: Washington and its partners need to move on from any remaining plans they might have to resurrect the 2015 Joint Comprehensive Plan of Action (JCPOA), namely by activating that accord’s “snapback” mechanism; and governments must heighten their efforts to deter Iran through credible threats of military force.</w:t>
      </w:r>
    </w:p>
    <w:p w:rsidR="0070175D" w:rsidRPr="00BA14F3" w:rsidRDefault="0070175D" w:rsidP="0070175D">
      <w:pPr>
        <w:rPr>
          <w:b/>
          <w:u w:val="single"/>
        </w:rPr>
      </w:pPr>
      <w:r w:rsidRPr="00BA14F3">
        <w:rPr>
          <w:u w:val="single"/>
        </w:rPr>
        <w:t xml:space="preserve">In addition, </w:t>
      </w:r>
      <w:r w:rsidRPr="00BA14F3">
        <w:rPr>
          <w:highlight w:val="cyan"/>
          <w:u w:val="single"/>
        </w:rPr>
        <w:t>the U</w:t>
      </w:r>
      <w:r w:rsidRPr="00BA14F3">
        <w:rPr>
          <w:u w:val="single"/>
        </w:rPr>
        <w:t xml:space="preserve">nited </w:t>
      </w:r>
      <w:r w:rsidRPr="00BA14F3">
        <w:rPr>
          <w:highlight w:val="cyan"/>
          <w:u w:val="single"/>
        </w:rPr>
        <w:t>S</w:t>
      </w:r>
      <w:r w:rsidRPr="00BA14F3">
        <w:rPr>
          <w:u w:val="single"/>
        </w:rPr>
        <w:t xml:space="preserve">tates </w:t>
      </w:r>
      <w:r w:rsidRPr="00BA14F3">
        <w:rPr>
          <w:highlight w:val="cyan"/>
          <w:u w:val="single"/>
        </w:rPr>
        <w:t>needs to coordinate</w:t>
      </w:r>
      <w:r w:rsidRPr="00BA14F3">
        <w:rPr>
          <w:u w:val="single"/>
        </w:rPr>
        <w:t xml:space="preserve"> closely </w:t>
      </w:r>
      <w:r w:rsidRPr="00BA14F3">
        <w:rPr>
          <w:highlight w:val="cyan"/>
          <w:u w:val="single"/>
        </w:rPr>
        <w:t>with</w:t>
      </w:r>
      <w:r w:rsidRPr="00BA14F3">
        <w:rPr>
          <w:u w:val="single"/>
        </w:rPr>
        <w:t xml:space="preserve"> international </w:t>
      </w:r>
      <w:r w:rsidRPr="00BA14F3">
        <w:rPr>
          <w:highlight w:val="cyan"/>
          <w:u w:val="single"/>
        </w:rPr>
        <w:t>partners on how they would</w:t>
      </w:r>
      <w:r w:rsidRPr="00BA14F3">
        <w:rPr>
          <w:u w:val="single"/>
        </w:rPr>
        <w:t xml:space="preserve"> jointly </w:t>
      </w:r>
      <w:r w:rsidRPr="00BA14F3">
        <w:rPr>
          <w:highlight w:val="cyan"/>
          <w:u w:val="single"/>
        </w:rPr>
        <w:t>respond to</w:t>
      </w:r>
      <w:r w:rsidRPr="00BA14F3">
        <w:rPr>
          <w:u w:val="single"/>
        </w:rPr>
        <w:t xml:space="preserve"> contingencies that are looking increasingly likely, such as an </w:t>
      </w:r>
      <w:r w:rsidRPr="00BA14F3">
        <w:rPr>
          <w:b/>
          <w:bCs/>
          <w:highlight w:val="cyan"/>
          <w:u w:val="single"/>
        </w:rPr>
        <w:t xml:space="preserve">Iranian </w:t>
      </w:r>
      <w:r w:rsidRPr="00BA14F3">
        <w:rPr>
          <w:rFonts w:eastAsiaTheme="majorEastAsia"/>
          <w:b/>
          <w:bCs/>
          <w:highlight w:val="cyan"/>
          <w:u w:val="single"/>
        </w:rPr>
        <w:t>nuclear breakout</w:t>
      </w:r>
      <w:r w:rsidRPr="00BA14F3">
        <w:rPr>
          <w:highlight w:val="cyan"/>
          <w:u w:val="single"/>
        </w:rPr>
        <w:t xml:space="preserve"> or withdrawal from the</w:t>
      </w:r>
      <w:r w:rsidRPr="00BA14F3">
        <w:rPr>
          <w:u w:val="single"/>
        </w:rPr>
        <w:t xml:space="preserve"> Nonproliferation Treaty (</w:t>
      </w:r>
      <w:r w:rsidRPr="00BA14F3">
        <w:rPr>
          <w:highlight w:val="cyan"/>
          <w:u w:val="single"/>
        </w:rPr>
        <w:t>NPT</w:t>
      </w:r>
      <w:r w:rsidRPr="00BA14F3">
        <w:t>).</w:t>
      </w:r>
      <w:r w:rsidRPr="00BA14F3">
        <w:rPr>
          <w:sz w:val="16"/>
        </w:rPr>
        <w:t xml:space="preserve"> With Washington perceived as reluctant to act militarily in the Middle East, Israel perceived as lacking the capability to act, and much of the world distracted by the Ukraine war, </w:t>
      </w:r>
      <w:r w:rsidRPr="00BA14F3">
        <w:rPr>
          <w:rStyle w:val="StyleUnderline"/>
          <w:sz w:val="24"/>
          <w:highlight w:val="cyan"/>
        </w:rPr>
        <w:t>Tehran may feel</w:t>
      </w:r>
      <w:r w:rsidRPr="00BA14F3">
        <w:rPr>
          <w:rStyle w:val="StyleUnderline"/>
          <w:sz w:val="24"/>
        </w:rPr>
        <w:t xml:space="preserve"> that it has a </w:t>
      </w:r>
      <w:r w:rsidRPr="00BA14F3">
        <w:rPr>
          <w:rStyle w:val="StyleUnderline"/>
          <w:sz w:val="24"/>
          <w:highlight w:val="cyan"/>
        </w:rPr>
        <w:t>short window</w:t>
      </w:r>
      <w:r w:rsidRPr="00BA14F3">
        <w:rPr>
          <w:rStyle w:val="StyleUnderline"/>
          <w:sz w:val="24"/>
        </w:rPr>
        <w:t xml:space="preserve"> in which </w:t>
      </w:r>
      <w:r w:rsidRPr="00BA14F3">
        <w:rPr>
          <w:rStyle w:val="StyleUnderline"/>
          <w:sz w:val="24"/>
          <w:highlight w:val="cyan"/>
        </w:rPr>
        <w:t>to develop nuclear weapons</w:t>
      </w:r>
      <w:r w:rsidRPr="00BA14F3">
        <w:rPr>
          <w:rStyle w:val="StyleUnderline"/>
          <w:sz w:val="24"/>
        </w:rPr>
        <w:t>, lending the issue renewed urgency.</w:t>
      </w:r>
    </w:p>
    <w:p w:rsidR="0070175D" w:rsidRPr="00BA14F3" w:rsidRDefault="0070175D" w:rsidP="0070175D">
      <w:pPr>
        <w:pStyle w:val="Heading4"/>
        <w:rPr>
          <w:rFonts w:cs="Calibri"/>
        </w:rPr>
      </w:pPr>
      <w:r w:rsidRPr="00BA14F3">
        <w:rPr>
          <w:rFonts w:cs="Calibri"/>
        </w:rPr>
        <w:t>Iranian leaders are looking to finish nuclear weapons --- Washington will be aggressive.</w:t>
      </w:r>
    </w:p>
    <w:p w:rsidR="0070175D" w:rsidRPr="00BA14F3" w:rsidRDefault="0070175D" w:rsidP="0070175D">
      <w:r w:rsidRPr="00BA14F3">
        <w:t xml:space="preserve">Dennis </w:t>
      </w:r>
      <w:r w:rsidRPr="00BA14F3">
        <w:rPr>
          <w:rStyle w:val="Style13ptBold"/>
        </w:rPr>
        <w:t>Ross 22</w:t>
      </w:r>
      <w:r w:rsidRPr="00BA14F3">
        <w:t>, distinguished fellow at the Washington Institute for Near East Policy, 9/9/2022, “A New Iran Deal Won’t Prevent an Iranian Bomb,” https://foreignpolicy.com/2022/09/09/a-new-iran-deal-wont-prevent-an-iranian-bomb/ \\am</w:t>
      </w:r>
    </w:p>
    <w:p w:rsidR="0070175D" w:rsidRPr="00BA14F3" w:rsidRDefault="0070175D" w:rsidP="0070175D">
      <w:pPr>
        <w:rPr>
          <w:rStyle w:val="StyleUnderline"/>
          <w:sz w:val="24"/>
        </w:rPr>
      </w:pPr>
      <w:r w:rsidRPr="00BA14F3">
        <w:rPr>
          <w:sz w:val="16"/>
        </w:rPr>
        <w:t xml:space="preserve">Of course, </w:t>
      </w:r>
      <w:r w:rsidRPr="00BA14F3">
        <w:rPr>
          <w:highlight w:val="cyan"/>
          <w:u w:val="single"/>
        </w:rPr>
        <w:t>the U</w:t>
      </w:r>
      <w:r w:rsidRPr="00BA14F3">
        <w:rPr>
          <w:u w:val="single"/>
        </w:rPr>
        <w:t xml:space="preserve">nited </w:t>
      </w:r>
      <w:r w:rsidRPr="00BA14F3">
        <w:rPr>
          <w:highlight w:val="cyan"/>
          <w:u w:val="single"/>
        </w:rPr>
        <w:t>S</w:t>
      </w:r>
      <w:r w:rsidRPr="00BA14F3">
        <w:rPr>
          <w:u w:val="single"/>
        </w:rPr>
        <w:t xml:space="preserve">tates </w:t>
      </w:r>
      <w:r w:rsidRPr="00BA14F3">
        <w:rPr>
          <w:highlight w:val="cyan"/>
          <w:u w:val="single"/>
        </w:rPr>
        <w:t>could reject Iran</w:t>
      </w:r>
      <w:r w:rsidRPr="00BA14F3">
        <w:rPr>
          <w:u w:val="single"/>
        </w:rPr>
        <w:t xml:space="preserve">’s conditions, and there may be no deal. </w:t>
      </w:r>
      <w:r w:rsidRPr="00BA14F3">
        <w:rPr>
          <w:highlight w:val="cyan"/>
          <w:u w:val="single"/>
        </w:rPr>
        <w:t>But</w:t>
      </w:r>
      <w:r w:rsidRPr="00BA14F3">
        <w:rPr>
          <w:u w:val="single"/>
        </w:rPr>
        <w:t xml:space="preserve"> if so, what </w:t>
      </w:r>
      <w:r w:rsidRPr="00BA14F3">
        <w:rPr>
          <w:highlight w:val="cyan"/>
          <w:u w:val="single"/>
        </w:rPr>
        <w:t>is the Biden administration prepared</w:t>
      </w:r>
      <w:r w:rsidRPr="00BA14F3">
        <w:rPr>
          <w:u w:val="single"/>
        </w:rPr>
        <w:t xml:space="preserve"> to do </w:t>
      </w:r>
      <w:r w:rsidRPr="00BA14F3">
        <w:rPr>
          <w:highlight w:val="cyan"/>
          <w:u w:val="single"/>
        </w:rPr>
        <w:t>to stop the</w:t>
      </w:r>
      <w:r w:rsidRPr="00BA14F3">
        <w:rPr>
          <w:u w:val="single"/>
        </w:rPr>
        <w:t xml:space="preserve"> advance of the </w:t>
      </w:r>
      <w:r w:rsidRPr="00BA14F3">
        <w:rPr>
          <w:highlight w:val="cyan"/>
          <w:u w:val="single"/>
        </w:rPr>
        <w:t>Iranian nuclear program</w:t>
      </w:r>
      <w:r w:rsidRPr="00BA14F3">
        <w:rPr>
          <w:rStyle w:val="StyleUnderline"/>
          <w:sz w:val="24"/>
        </w:rPr>
        <w:t xml:space="preserve">? The </w:t>
      </w:r>
      <w:r w:rsidRPr="00BA14F3">
        <w:rPr>
          <w:rStyle w:val="StyleUnderline"/>
          <w:sz w:val="24"/>
          <w:highlight w:val="cyan"/>
        </w:rPr>
        <w:t>current</w:t>
      </w:r>
      <w:r w:rsidRPr="00BA14F3">
        <w:rPr>
          <w:rStyle w:val="StyleUnderline"/>
          <w:sz w:val="24"/>
        </w:rPr>
        <w:t xml:space="preserve"> approach </w:t>
      </w:r>
      <w:r w:rsidRPr="00BA14F3">
        <w:rPr>
          <w:rStyle w:val="StyleUnderline"/>
          <w:sz w:val="24"/>
          <w:highlight w:val="cyan"/>
        </w:rPr>
        <w:t>would have Washington increase econ</w:t>
      </w:r>
      <w:r w:rsidRPr="00BA14F3">
        <w:rPr>
          <w:rStyle w:val="StyleUnderline"/>
          <w:sz w:val="24"/>
        </w:rPr>
        <w:t xml:space="preserve">omic </w:t>
      </w:r>
      <w:r w:rsidRPr="00BA14F3">
        <w:rPr>
          <w:rStyle w:val="StyleUnderline"/>
          <w:sz w:val="24"/>
          <w:highlight w:val="cyan"/>
        </w:rPr>
        <w:t>pressure</w:t>
      </w:r>
      <w:r w:rsidRPr="00BA14F3">
        <w:rPr>
          <w:sz w:val="16"/>
        </w:rPr>
        <w:t xml:space="preserve"> through stricter enforcement of sanctions—making it harder, for example, for Iran to sell its oil by cracking down on countries violating sanctions and buying Iranian oil. But it’s unclear how responsive the Chinese will be, especially now, and the White House may not be keen to keep oil off the market given the price. </w:t>
      </w:r>
      <w:r w:rsidRPr="00BA14F3">
        <w:rPr>
          <w:rStyle w:val="StyleUnderline"/>
          <w:bCs/>
          <w:sz w:val="24"/>
        </w:rPr>
        <w:t xml:space="preserve">Moreover, the economic price alone </w:t>
      </w:r>
      <w:r w:rsidRPr="00BA14F3">
        <w:rPr>
          <w:rStyle w:val="StyleUnderline"/>
          <w:bCs/>
          <w:sz w:val="24"/>
          <w:highlight w:val="cyan"/>
        </w:rPr>
        <w:t>may not be enough to persuade Iran</w:t>
      </w:r>
      <w:r w:rsidRPr="00BA14F3">
        <w:rPr>
          <w:rStyle w:val="StyleUnderline"/>
          <w:bCs/>
          <w:sz w:val="24"/>
        </w:rPr>
        <w:t xml:space="preserve">ian leaders </w:t>
      </w:r>
      <w:r w:rsidRPr="00BA14F3">
        <w:rPr>
          <w:rStyle w:val="StyleUnderline"/>
          <w:bCs/>
          <w:sz w:val="24"/>
          <w:highlight w:val="cyan"/>
        </w:rPr>
        <w:t>to give up</w:t>
      </w:r>
      <w:r w:rsidRPr="00BA14F3">
        <w:rPr>
          <w:rStyle w:val="StyleUnderline"/>
          <w:bCs/>
          <w:sz w:val="24"/>
        </w:rPr>
        <w:t xml:space="preserve"> what </w:t>
      </w:r>
      <w:r w:rsidRPr="00BA14F3">
        <w:rPr>
          <w:rStyle w:val="StyleUnderline"/>
          <w:bCs/>
          <w:sz w:val="24"/>
          <w:highlight w:val="cyan"/>
        </w:rPr>
        <w:t>they</w:t>
      </w:r>
      <w:r w:rsidRPr="00BA14F3">
        <w:rPr>
          <w:rStyle w:val="StyleUnderline"/>
          <w:bCs/>
          <w:sz w:val="24"/>
        </w:rPr>
        <w:t xml:space="preserve"> seem to </w:t>
      </w:r>
      <w:r w:rsidRPr="00BA14F3">
        <w:rPr>
          <w:rStyle w:val="StyleUnderline"/>
          <w:bCs/>
          <w:sz w:val="24"/>
          <w:highlight w:val="cyan"/>
        </w:rPr>
        <w:t>want</w:t>
      </w:r>
      <w:r w:rsidRPr="00BA14F3">
        <w:rPr>
          <w:b/>
          <w:bCs/>
        </w:rPr>
        <w:t xml:space="preserve">: </w:t>
      </w:r>
      <w:r w:rsidRPr="00BA14F3">
        <w:rPr>
          <w:rStyle w:val="StyleUnderline"/>
          <w:sz w:val="24"/>
        </w:rPr>
        <w:t xml:space="preserve">either a </w:t>
      </w:r>
      <w:r w:rsidRPr="00BA14F3">
        <w:rPr>
          <w:rStyle w:val="StyleUnderline"/>
          <w:sz w:val="24"/>
          <w:highlight w:val="cyan"/>
        </w:rPr>
        <w:t>nuc</w:t>
      </w:r>
      <w:r w:rsidRPr="00BA14F3">
        <w:rPr>
          <w:rStyle w:val="StyleUnderline"/>
          <w:sz w:val="24"/>
        </w:rPr>
        <w:t xml:space="preserve">lear weapons </w:t>
      </w:r>
      <w:r w:rsidRPr="00BA14F3">
        <w:rPr>
          <w:rStyle w:val="StyleUnderline"/>
          <w:sz w:val="24"/>
          <w:highlight w:val="cyan"/>
        </w:rPr>
        <w:t>capability</w:t>
      </w:r>
      <w:r w:rsidRPr="00BA14F3">
        <w:rPr>
          <w:rStyle w:val="StyleUnderline"/>
          <w:sz w:val="24"/>
        </w:rPr>
        <w:t xml:space="preserve"> or being a simple step away from having one.</w:t>
      </w:r>
    </w:p>
    <w:p w:rsidR="0070175D" w:rsidRPr="00433E16" w:rsidRDefault="0070175D" w:rsidP="0070175D">
      <w:pPr>
        <w:rPr>
          <w:b/>
          <w:sz w:val="24"/>
          <w:u w:val="single"/>
        </w:rPr>
      </w:pPr>
      <w:r w:rsidRPr="00BA14F3">
        <w:rPr>
          <w:sz w:val="16"/>
        </w:rPr>
        <w:t xml:space="preserve">The bottom line is without a deal, </w:t>
      </w:r>
      <w:r w:rsidRPr="00BA14F3">
        <w:rPr>
          <w:rStyle w:val="StyleUnderline"/>
          <w:bCs/>
          <w:sz w:val="24"/>
          <w:highlight w:val="cyan"/>
        </w:rPr>
        <w:t>Iran will draw closer to having a bomb</w:t>
      </w:r>
      <w:r w:rsidRPr="00BA14F3">
        <w:rPr>
          <w:rStyle w:val="StyleUnderline"/>
          <w:bCs/>
        </w:rPr>
        <w:t xml:space="preserve"> sooner rather than later</w:t>
      </w:r>
      <w:r w:rsidRPr="00BA14F3">
        <w:rPr>
          <w:sz w:val="16"/>
        </w:rPr>
        <w:t xml:space="preserve">. With a resurrected JCPOA, it becomes later rather than sooner—unless the Biden administration and its successors act to convince Iranian officials of the risks they are running, including by very </w:t>
      </w:r>
      <w:r w:rsidRPr="00BA14F3">
        <w:rPr>
          <w:rStyle w:val="StyleUnderline"/>
          <w:sz w:val="24"/>
          <w:highlight w:val="cyan"/>
        </w:rPr>
        <w:t>explicitly conveying</w:t>
      </w:r>
      <w:r w:rsidRPr="00BA14F3">
        <w:rPr>
          <w:rStyle w:val="StyleUnderline"/>
          <w:sz w:val="24"/>
        </w:rPr>
        <w:t xml:space="preserve"> that </w:t>
      </w:r>
      <w:r w:rsidRPr="00BA14F3">
        <w:rPr>
          <w:rStyle w:val="StyleUnderline"/>
          <w:sz w:val="24"/>
          <w:highlight w:val="cyan"/>
        </w:rPr>
        <w:t>Washington will use force to prevent</w:t>
      </w:r>
      <w:r w:rsidRPr="00BA14F3">
        <w:rPr>
          <w:rStyle w:val="StyleUnderline"/>
          <w:sz w:val="24"/>
        </w:rPr>
        <w:t xml:space="preserve"> it.</w:t>
      </w:r>
    </w:p>
    <w:p w:rsidR="0070175D" w:rsidRPr="0070175D" w:rsidRDefault="0070175D" w:rsidP="0070175D"/>
    <w:p w:rsidR="00E866C4" w:rsidRDefault="00E866C4" w:rsidP="00E866C4">
      <w:pPr>
        <w:pStyle w:val="Heading2"/>
      </w:pPr>
      <w:r>
        <w:t>Liberalism</w:t>
      </w:r>
    </w:p>
    <w:p w:rsidR="00E866C4" w:rsidRPr="00BA14F3" w:rsidRDefault="00E866C4" w:rsidP="00E866C4">
      <w:pPr>
        <w:pStyle w:val="Heading3"/>
        <w:rPr>
          <w:rFonts w:cs="Calibri"/>
        </w:rPr>
      </w:pPr>
      <w:r w:rsidRPr="00BA14F3">
        <w:rPr>
          <w:rFonts w:cs="Calibri"/>
        </w:rPr>
        <w:t>2AC --- I/L --- Liberalism</w:t>
      </w:r>
    </w:p>
    <w:p w:rsidR="00E866C4" w:rsidRPr="00BA14F3" w:rsidRDefault="00E866C4" w:rsidP="00E866C4">
      <w:pPr>
        <w:pStyle w:val="Heading4"/>
        <w:rPr>
          <w:rFonts w:cs="Calibri"/>
        </w:rPr>
      </w:pPr>
      <w:r w:rsidRPr="00BA14F3">
        <w:rPr>
          <w:rFonts w:cs="Calibri"/>
        </w:rPr>
        <w:t>US heg key to uphold liberalism.</w:t>
      </w:r>
    </w:p>
    <w:p w:rsidR="00E866C4" w:rsidRPr="00BA14F3" w:rsidRDefault="00E866C4" w:rsidP="00E866C4">
      <w:r w:rsidRPr="00BA14F3">
        <w:t xml:space="preserve">G. John </w:t>
      </w:r>
      <w:r w:rsidRPr="00BA14F3">
        <w:rPr>
          <w:rStyle w:val="Style13ptBold"/>
        </w:rPr>
        <w:t>Ikenberry</w:t>
      </w:r>
      <w:r w:rsidRPr="00BA14F3">
        <w:t xml:space="preserve"> </w:t>
      </w:r>
      <w:r w:rsidRPr="00BA14F3">
        <w:rPr>
          <w:rStyle w:val="Style13ptBold"/>
        </w:rPr>
        <w:t>22</w:t>
      </w:r>
      <w:r w:rsidRPr="00BA14F3">
        <w:t>, Professor of Politics and International Affairs at Princeton University and Global Eminence Scholar at Kyung Hee University, 11/1/22, “Why American Power Endures,” https://www.foreignaffairs.com/united-states/why-american-power-endures-us-led-order-isnt-in-decline-g-john-ikenberry \\am</w:t>
      </w:r>
    </w:p>
    <w:p w:rsidR="00E866C4" w:rsidRPr="00BA14F3" w:rsidRDefault="00E866C4" w:rsidP="00E866C4">
      <w:pPr>
        <w:rPr>
          <w:sz w:val="16"/>
        </w:rPr>
      </w:pPr>
      <w:r w:rsidRPr="00BA14F3">
        <w:rPr>
          <w:sz w:val="16"/>
        </w:rPr>
        <w:t xml:space="preserve">This world system whirred into action most recently in the global reaction to </w:t>
      </w:r>
      <w:r w:rsidRPr="00BA14F3">
        <w:rPr>
          <w:rStyle w:val="StyleUnderline"/>
          <w:bCs/>
          <w:sz w:val="24"/>
        </w:rPr>
        <w:t>Russia’s invasion of Ukraine.</w:t>
      </w:r>
      <w:r w:rsidRPr="00BA14F3">
        <w:t> </w:t>
      </w:r>
      <w:r w:rsidRPr="00BA14F3">
        <w:rPr>
          <w:u w:val="single"/>
        </w:rPr>
        <w:t xml:space="preserve">The </w:t>
      </w:r>
      <w:r w:rsidRPr="00BA14F3">
        <w:rPr>
          <w:highlight w:val="cyan"/>
          <w:u w:val="single"/>
        </w:rPr>
        <w:t>struggle between the U</w:t>
      </w:r>
      <w:r w:rsidRPr="00BA14F3">
        <w:rPr>
          <w:u w:val="single"/>
        </w:rPr>
        <w:t>nited </w:t>
      </w:r>
      <w:r w:rsidRPr="00BA14F3">
        <w:rPr>
          <w:highlight w:val="cyan"/>
          <w:u w:val="single"/>
        </w:rPr>
        <w:t>S</w:t>
      </w:r>
      <w:r w:rsidRPr="00BA14F3">
        <w:rPr>
          <w:u w:val="single"/>
        </w:rPr>
        <w:t>tates </w:t>
      </w:r>
      <w:r w:rsidRPr="00BA14F3">
        <w:rPr>
          <w:highlight w:val="cyan"/>
          <w:u w:val="single"/>
        </w:rPr>
        <w:t>and</w:t>
      </w:r>
      <w:r w:rsidRPr="00BA14F3">
        <w:rPr>
          <w:u w:val="single"/>
        </w:rPr>
        <w:t xml:space="preserve"> its </w:t>
      </w:r>
      <w:r w:rsidRPr="00BA14F3">
        <w:rPr>
          <w:highlight w:val="cyan"/>
          <w:u w:val="single"/>
        </w:rPr>
        <w:t>rivals China and Russia is</w:t>
      </w:r>
      <w:r w:rsidRPr="00BA14F3">
        <w:rPr>
          <w:u w:val="single"/>
        </w:rPr>
        <w:t xml:space="preserve"> a contest between </w:t>
      </w:r>
      <w:r w:rsidRPr="00BA14F3">
        <w:rPr>
          <w:b/>
          <w:bCs/>
          <w:u w:val="single"/>
        </w:rPr>
        <w:t xml:space="preserve">two </w:t>
      </w:r>
      <w:r w:rsidRPr="00BA14F3">
        <w:rPr>
          <w:b/>
          <w:bCs/>
          <w:highlight w:val="cyan"/>
          <w:u w:val="single"/>
        </w:rPr>
        <w:t>alt</w:t>
      </w:r>
      <w:r w:rsidRPr="00BA14F3">
        <w:rPr>
          <w:b/>
          <w:bCs/>
          <w:u w:val="single"/>
        </w:rPr>
        <w:t xml:space="preserve">ernative </w:t>
      </w:r>
      <w:r w:rsidRPr="00BA14F3">
        <w:rPr>
          <w:b/>
          <w:bCs/>
          <w:highlight w:val="cyan"/>
          <w:u w:val="single"/>
        </w:rPr>
        <w:t>logics</w:t>
      </w:r>
      <w:r w:rsidRPr="00BA14F3">
        <w:rPr>
          <w:b/>
          <w:bCs/>
          <w:u w:val="single"/>
        </w:rPr>
        <w:t xml:space="preserve"> </w:t>
      </w:r>
      <w:r w:rsidRPr="00BA14F3">
        <w:rPr>
          <w:b/>
          <w:bCs/>
          <w:highlight w:val="cyan"/>
          <w:u w:val="single"/>
        </w:rPr>
        <w:t>of world order</w:t>
      </w:r>
      <w:r w:rsidRPr="00BA14F3">
        <w:rPr>
          <w:sz w:val="16"/>
        </w:rPr>
        <w:t xml:space="preserve">. The United States defends an international order it has led for three-quarters of a century—one that is open, multilateral, and anchored in security pacts and partnerships with other liberal democracies. </w:t>
      </w:r>
      <w:r w:rsidRPr="00BA14F3">
        <w:rPr>
          <w:highlight w:val="cyan"/>
          <w:u w:val="single"/>
        </w:rPr>
        <w:t>China and Russia</w:t>
      </w:r>
      <w:r w:rsidRPr="00BA14F3">
        <w:rPr>
          <w:u w:val="single"/>
        </w:rPr>
        <w:t xml:space="preserve"> seek an international order that </w:t>
      </w:r>
      <w:r w:rsidRPr="00BA14F3">
        <w:rPr>
          <w:rStyle w:val="Emphasis"/>
          <w:sz w:val="24"/>
          <w:highlight w:val="cyan"/>
        </w:rPr>
        <w:t>dethrones Western liberal values</w:t>
      </w:r>
      <w:r w:rsidRPr="00BA14F3">
        <w:rPr>
          <w:sz w:val="16"/>
        </w:rPr>
        <w:t xml:space="preserve">—one that is more hospitable to regional blocs, spheres of influence, and autocracy. The </w:t>
      </w:r>
      <w:r w:rsidRPr="00BA14F3">
        <w:rPr>
          <w:rStyle w:val="StyleUnderline"/>
          <w:sz w:val="24"/>
          <w:highlight w:val="cyan"/>
        </w:rPr>
        <w:t>U</w:t>
      </w:r>
      <w:r w:rsidRPr="00BA14F3">
        <w:rPr>
          <w:rStyle w:val="StyleUnderline"/>
          <w:sz w:val="24"/>
        </w:rPr>
        <w:t xml:space="preserve">nited </w:t>
      </w:r>
      <w:r w:rsidRPr="00BA14F3">
        <w:rPr>
          <w:rStyle w:val="StyleUnderline"/>
          <w:sz w:val="24"/>
          <w:highlight w:val="cyan"/>
        </w:rPr>
        <w:t>S</w:t>
      </w:r>
      <w:r w:rsidRPr="00BA14F3">
        <w:rPr>
          <w:rStyle w:val="StyleUnderline"/>
          <w:sz w:val="24"/>
        </w:rPr>
        <w:t xml:space="preserve">tates </w:t>
      </w:r>
      <w:r w:rsidRPr="00BA14F3">
        <w:rPr>
          <w:rStyle w:val="StyleUnderline"/>
          <w:sz w:val="24"/>
          <w:highlight w:val="cyan"/>
        </w:rPr>
        <w:t>upholds</w:t>
      </w:r>
      <w:r w:rsidRPr="00BA14F3">
        <w:rPr>
          <w:rStyle w:val="StyleUnderline"/>
          <w:sz w:val="24"/>
        </w:rPr>
        <w:t xml:space="preserve"> an international order</w:t>
      </w:r>
      <w:r w:rsidRPr="00BA14F3">
        <w:rPr>
          <w:sz w:val="16"/>
        </w:rPr>
        <w:t xml:space="preserve"> that protects and advances the interests of </w:t>
      </w:r>
      <w:r w:rsidRPr="00BA14F3">
        <w:rPr>
          <w:rStyle w:val="StyleUnderline"/>
          <w:sz w:val="24"/>
          <w:highlight w:val="cyan"/>
        </w:rPr>
        <w:t>liberal democracy</w:t>
      </w:r>
      <w:r w:rsidRPr="00BA14F3">
        <w:t>. </w:t>
      </w:r>
      <w:r w:rsidRPr="00BA14F3">
        <w:rPr>
          <w:rStyle w:val="StyleUnderline"/>
          <w:bCs/>
          <w:sz w:val="24"/>
        </w:rPr>
        <w:t xml:space="preserve">China and Russia, each in its own way, hope to build an international order that protects authoritarian rule from the </w:t>
      </w:r>
      <w:r w:rsidRPr="00BA14F3">
        <w:rPr>
          <w:rStyle w:val="Emphasis"/>
          <w:sz w:val="24"/>
        </w:rPr>
        <w:t>threatening forces of liberal modernity</w:t>
      </w:r>
      <w:r w:rsidRPr="00BA14F3">
        <w:rPr>
          <w:rStyle w:val="StyleUnderline"/>
          <w:sz w:val="24"/>
        </w:rPr>
        <w:t>. </w:t>
      </w:r>
      <w:r w:rsidRPr="00BA14F3">
        <w:rPr>
          <w:rStyle w:val="StyleUnderline"/>
          <w:sz w:val="24"/>
          <w:highlight w:val="cyan"/>
        </w:rPr>
        <w:t>The U</w:t>
      </w:r>
      <w:r w:rsidRPr="00BA14F3">
        <w:rPr>
          <w:rStyle w:val="StyleUnderline"/>
          <w:sz w:val="24"/>
        </w:rPr>
        <w:t xml:space="preserve">nited </w:t>
      </w:r>
      <w:r w:rsidRPr="00BA14F3">
        <w:rPr>
          <w:rStyle w:val="StyleUnderline"/>
          <w:sz w:val="24"/>
          <w:highlight w:val="cyan"/>
        </w:rPr>
        <w:t>S</w:t>
      </w:r>
      <w:r w:rsidRPr="00BA14F3">
        <w:rPr>
          <w:rStyle w:val="StyleUnderline"/>
          <w:sz w:val="24"/>
        </w:rPr>
        <w:t xml:space="preserve">tates </w:t>
      </w:r>
      <w:r w:rsidRPr="00BA14F3">
        <w:rPr>
          <w:rStyle w:val="StyleUnderline"/>
          <w:sz w:val="24"/>
          <w:highlight w:val="cyan"/>
        </w:rPr>
        <w:t>offers</w:t>
      </w:r>
      <w:r w:rsidRPr="00BA14F3">
        <w:rPr>
          <w:rStyle w:val="StyleUnderline"/>
          <w:sz w:val="24"/>
        </w:rPr>
        <w:t xml:space="preserve"> the world </w:t>
      </w:r>
      <w:r w:rsidRPr="00BA14F3">
        <w:rPr>
          <w:rStyle w:val="StyleUnderline"/>
          <w:sz w:val="24"/>
          <w:highlight w:val="cyan"/>
        </w:rPr>
        <w:t>a vision of</w:t>
      </w:r>
      <w:r w:rsidRPr="00BA14F3">
        <w:rPr>
          <w:rStyle w:val="StyleUnderline"/>
          <w:sz w:val="24"/>
        </w:rPr>
        <w:t xml:space="preserve"> a </w:t>
      </w:r>
      <w:r w:rsidRPr="00BA14F3">
        <w:rPr>
          <w:rStyle w:val="Emphasis"/>
          <w:sz w:val="24"/>
          <w:highlight w:val="cyan"/>
        </w:rPr>
        <w:t>postimperial global system</w:t>
      </w:r>
      <w:r w:rsidRPr="00BA14F3">
        <w:t>.</w:t>
      </w:r>
      <w:r w:rsidRPr="00BA14F3">
        <w:rPr>
          <w:sz w:val="16"/>
        </w:rPr>
        <w:t xml:space="preserve"> The current leaders of Russia and China increasingly craft foreign policies rooted in imperial nostalgia.</w:t>
      </w:r>
    </w:p>
    <w:p w:rsidR="0004304B" w:rsidRPr="00203B54" w:rsidRDefault="0004304B" w:rsidP="0004304B">
      <w:pPr>
        <w:pStyle w:val="Heading4"/>
        <w:rPr>
          <w:rFonts w:cs="Calibri"/>
        </w:rPr>
      </w:pPr>
      <w:r w:rsidRPr="00203B54">
        <w:rPr>
          <w:rFonts w:cs="Calibri"/>
        </w:rPr>
        <w:t xml:space="preserve">American lead liberalism is good --- supported by many, helps cooperation, can solve </w:t>
      </w:r>
      <w:r w:rsidRPr="00633E51">
        <w:rPr>
          <w:rFonts w:cs="Calibri"/>
        </w:rPr>
        <w:t xml:space="preserve">climate change, </w:t>
      </w:r>
      <w:r w:rsidRPr="00203B54">
        <w:rPr>
          <w:rFonts w:cs="Calibri"/>
        </w:rPr>
        <w:t xml:space="preserve">support </w:t>
      </w:r>
      <w:r w:rsidRPr="00633E51">
        <w:rPr>
          <w:rFonts w:cs="Calibri"/>
        </w:rPr>
        <w:t>global public health, and</w:t>
      </w:r>
      <w:r w:rsidRPr="00203B54">
        <w:rPr>
          <w:rFonts w:cs="Calibri"/>
        </w:rPr>
        <w:t xml:space="preserve"> foster</w:t>
      </w:r>
      <w:r w:rsidRPr="00633E51">
        <w:rPr>
          <w:rFonts w:cs="Calibri"/>
        </w:rPr>
        <w:t xml:space="preserve"> sustainable development</w:t>
      </w:r>
      <w:r w:rsidRPr="00203B54">
        <w:rPr>
          <w:rFonts w:cs="Calibri"/>
        </w:rPr>
        <w:t>.</w:t>
      </w:r>
    </w:p>
    <w:p w:rsidR="0004304B" w:rsidRPr="00203B54" w:rsidRDefault="0004304B" w:rsidP="0004304B">
      <w:r w:rsidRPr="00203B54">
        <w:t xml:space="preserve">G. John </w:t>
      </w:r>
      <w:r w:rsidRPr="00203B54">
        <w:rPr>
          <w:rStyle w:val="Style13ptBold"/>
        </w:rPr>
        <w:t>Ikenberry</w:t>
      </w:r>
      <w:r w:rsidRPr="00203B54">
        <w:t xml:space="preserve"> </w:t>
      </w:r>
      <w:r w:rsidRPr="00203B54">
        <w:rPr>
          <w:rStyle w:val="Style13ptBold"/>
        </w:rPr>
        <w:t>22</w:t>
      </w:r>
      <w:r w:rsidRPr="00203B54">
        <w:t>, Professor of Politics and International Affairs at Princeton University and Global Eminence Scholar at Kyung Hee University, 11/1/22, “Why American Power Endures,” https://www.foreignaffairs.com/united-states/why-american-power-endures-us-led-order-isnt-in-decline-g-john-ikenberry \\am</w:t>
      </w:r>
    </w:p>
    <w:p w:rsidR="0004304B" w:rsidRPr="00633E51" w:rsidRDefault="0004304B" w:rsidP="0004304B">
      <w:pPr>
        <w:rPr>
          <w:rStyle w:val="StyleUnderline"/>
        </w:rPr>
      </w:pPr>
      <w:r w:rsidRPr="00C44BDA">
        <w:rPr>
          <w:rStyle w:val="StyleUnderline"/>
          <w:highlight w:val="cyan"/>
        </w:rPr>
        <w:t>The U</w:t>
      </w:r>
      <w:r w:rsidRPr="00633E51">
        <w:rPr>
          <w:rStyle w:val="StyleUnderline"/>
        </w:rPr>
        <w:t xml:space="preserve">nited </w:t>
      </w:r>
      <w:r w:rsidRPr="00C44BDA">
        <w:rPr>
          <w:rStyle w:val="StyleUnderline"/>
          <w:highlight w:val="cyan"/>
        </w:rPr>
        <w:t>S</w:t>
      </w:r>
      <w:r w:rsidRPr="00633E51">
        <w:rPr>
          <w:rStyle w:val="StyleUnderline"/>
        </w:rPr>
        <w:t xml:space="preserve">tates enters today’s struggle to shape the twenty-first century with profound advantages. It still </w:t>
      </w:r>
      <w:r w:rsidRPr="00C44BDA">
        <w:rPr>
          <w:rStyle w:val="StyleUnderline"/>
          <w:highlight w:val="cyan"/>
        </w:rPr>
        <w:t>possesses the vast bulk of the material capabilities</w:t>
      </w:r>
      <w:r w:rsidRPr="00633E51">
        <w:rPr>
          <w:rStyle w:val="StyleUnderline"/>
        </w:rPr>
        <w:t xml:space="preserve"> it had in earlier decades. It </w:t>
      </w:r>
      <w:r w:rsidRPr="00C44BDA">
        <w:rPr>
          <w:rStyle w:val="StyleUnderline"/>
          <w:highlight w:val="cyan"/>
        </w:rPr>
        <w:t>remains uniquely positioned geographically</w:t>
      </w:r>
      <w:r w:rsidRPr="0078319A">
        <w:rPr>
          <w:sz w:val="12"/>
        </w:rPr>
        <w:t xml:space="preserve"> to play a great-power role in both East Asia and Europe. Its ability to </w:t>
      </w:r>
      <w:r w:rsidRPr="00C44BDA">
        <w:rPr>
          <w:rStyle w:val="StyleUnderline"/>
          <w:highlight w:val="cyan"/>
        </w:rPr>
        <w:t>work with other liberal democracies</w:t>
      </w:r>
      <w:r w:rsidRPr="00633E51">
        <w:rPr>
          <w:rStyle w:val="StyleUnderline"/>
        </w:rPr>
        <w:t xml:space="preserve"> to shape global rules and institutions is already manifest in its response to the Russian invasion of Ukraine</w:t>
      </w:r>
      <w:r w:rsidRPr="0078319A">
        <w:rPr>
          <w:sz w:val="12"/>
        </w:rPr>
        <w:t xml:space="preserve"> and will stand it in good stead in any future collective </w:t>
      </w:r>
      <w:r w:rsidRPr="00633E51">
        <w:rPr>
          <w:rStyle w:val="StyleUnderline"/>
        </w:rPr>
        <w:t>response to Chinese aggression in East Asia</w:t>
      </w:r>
      <w:r w:rsidRPr="0078319A">
        <w:rPr>
          <w:sz w:val="12"/>
        </w:rPr>
        <w:t>. Although China and Russia seek to move the world in the direction of regional blocs and spheres of influence</w:t>
      </w:r>
      <w:r w:rsidRPr="0078319A">
        <w:rPr>
          <w:sz w:val="12"/>
          <w:highlight w:val="cyan"/>
        </w:rPr>
        <w:t xml:space="preserve">, </w:t>
      </w:r>
      <w:r w:rsidRPr="00C44BDA">
        <w:rPr>
          <w:rStyle w:val="StyleUnderline"/>
          <w:highlight w:val="cyan"/>
        </w:rPr>
        <w:t>the U</w:t>
      </w:r>
      <w:r w:rsidRPr="00633E51">
        <w:rPr>
          <w:rStyle w:val="StyleUnderline"/>
        </w:rPr>
        <w:t xml:space="preserve">nited </w:t>
      </w:r>
      <w:r w:rsidRPr="00C44BDA">
        <w:rPr>
          <w:rStyle w:val="StyleUnderline"/>
          <w:highlight w:val="cyan"/>
        </w:rPr>
        <w:t>S</w:t>
      </w:r>
      <w:r w:rsidRPr="00633E51">
        <w:rPr>
          <w:rStyle w:val="StyleUnderline"/>
        </w:rPr>
        <w:t xml:space="preserve">tates has </w:t>
      </w:r>
      <w:r w:rsidRPr="00C44BDA">
        <w:rPr>
          <w:rStyle w:val="StyleUnderline"/>
          <w:highlight w:val="cyan"/>
        </w:rPr>
        <w:t>offered a vision of world order based on</w:t>
      </w:r>
      <w:r w:rsidRPr="00633E51">
        <w:rPr>
          <w:rStyle w:val="StyleUnderline"/>
        </w:rPr>
        <w:t xml:space="preserve"> a set of </w:t>
      </w:r>
      <w:r w:rsidRPr="00C44BDA">
        <w:rPr>
          <w:rStyle w:val="StyleUnderline"/>
          <w:highlight w:val="cyan"/>
        </w:rPr>
        <w:t>principles rather than competition</w:t>
      </w:r>
      <w:r w:rsidRPr="00633E51">
        <w:rPr>
          <w:rStyle w:val="StyleUnderline"/>
        </w:rPr>
        <w:t xml:space="preserve"> over territory.</w:t>
      </w:r>
      <w:r w:rsidRPr="0078319A">
        <w:rPr>
          <w:sz w:val="12"/>
        </w:rPr>
        <w:t xml:space="preserve"> </w:t>
      </w:r>
      <w:r w:rsidRPr="00C44BDA">
        <w:rPr>
          <w:rStyle w:val="Emphasis"/>
          <w:highlight w:val="cyan"/>
        </w:rPr>
        <w:t>L</w:t>
      </w:r>
      <w:r w:rsidRPr="00633E51">
        <w:rPr>
          <w:rStyle w:val="Emphasis"/>
        </w:rPr>
        <w:t xml:space="preserve">iberal </w:t>
      </w:r>
      <w:r w:rsidRPr="00C44BDA">
        <w:rPr>
          <w:rStyle w:val="Emphasis"/>
          <w:highlight w:val="cyan"/>
        </w:rPr>
        <w:t>i</w:t>
      </w:r>
      <w:r w:rsidRPr="00633E51">
        <w:rPr>
          <w:rStyle w:val="Emphasis"/>
        </w:rPr>
        <w:t xml:space="preserve">nternational </w:t>
      </w:r>
      <w:r w:rsidRPr="00C44BDA">
        <w:rPr>
          <w:rStyle w:val="Emphasis"/>
          <w:highlight w:val="cyan"/>
        </w:rPr>
        <w:t>o</w:t>
      </w:r>
      <w:r w:rsidRPr="00633E51">
        <w:rPr>
          <w:rStyle w:val="Emphasis"/>
        </w:rPr>
        <w:t xml:space="preserve">rder </w:t>
      </w:r>
      <w:r w:rsidRPr="00C44BDA">
        <w:rPr>
          <w:rStyle w:val="Emphasis"/>
          <w:highlight w:val="cyan"/>
        </w:rPr>
        <w:t>is a way of organizing an interdependent world</w:t>
      </w:r>
      <w:r w:rsidRPr="00633E51">
        <w:rPr>
          <w:rStyle w:val="Emphasis"/>
        </w:rPr>
        <w:t>.</w:t>
      </w:r>
      <w:r w:rsidRPr="0078319A">
        <w:rPr>
          <w:sz w:val="12"/>
        </w:rPr>
        <w:t xml:space="preserve"> It is, as the Norwegian historian Geir Lundestad called it, an “empire by invitation.” Its success depends on its legitimacy and appeal and not on the capacity of its patrons to force obedience. </w:t>
      </w:r>
      <w:r w:rsidRPr="00633E51">
        <w:rPr>
          <w:rStyle w:val="StyleUnderline"/>
        </w:rPr>
        <w:t xml:space="preserve">If the United States remains at the center of world politics in the decades to come, it will be because </w:t>
      </w:r>
      <w:r w:rsidRPr="00C44BDA">
        <w:rPr>
          <w:rStyle w:val="StyleUnderline"/>
          <w:highlight w:val="cyan"/>
        </w:rPr>
        <w:t>this</w:t>
      </w:r>
      <w:r w:rsidRPr="00633E51">
        <w:rPr>
          <w:rStyle w:val="StyleUnderline"/>
        </w:rPr>
        <w:t xml:space="preserve"> type of </w:t>
      </w:r>
      <w:r w:rsidRPr="00C44BDA">
        <w:rPr>
          <w:rStyle w:val="StyleUnderline"/>
          <w:highlight w:val="cyan"/>
        </w:rPr>
        <w:t>order generates more supporters</w:t>
      </w:r>
      <w:r w:rsidRPr="00633E51">
        <w:rPr>
          <w:rStyle w:val="StyleUnderline"/>
        </w:rPr>
        <w:t xml:space="preserve"> and fellow travelers </w:t>
      </w:r>
      <w:r w:rsidRPr="00C44BDA">
        <w:rPr>
          <w:rStyle w:val="StyleUnderline"/>
          <w:highlight w:val="cyan"/>
        </w:rPr>
        <w:t>around the world</w:t>
      </w:r>
      <w:r w:rsidRPr="00633E51">
        <w:rPr>
          <w:rStyle w:val="StyleUnderline"/>
        </w:rPr>
        <w:t xml:space="preserve"> than that offered by China and Russia. </w:t>
      </w:r>
    </w:p>
    <w:p w:rsidR="00E866C4" w:rsidRPr="003874A6" w:rsidRDefault="0004304B" w:rsidP="00E866C4">
      <w:pPr>
        <w:rPr>
          <w:b/>
          <w:iCs/>
          <w:u w:val="single"/>
        </w:rPr>
      </w:pPr>
      <w:r w:rsidRPr="0078319A">
        <w:rPr>
          <w:sz w:val="12"/>
        </w:rPr>
        <w:t>The U.S. confrontation with China and Russia in 2022 is an echo of the great-power upheavals of 1919, 1945, and 1989. As at these earlier moments</w:t>
      </w:r>
      <w:r w:rsidRPr="00633E51">
        <w:rPr>
          <w:rStyle w:val="StyleUnderline"/>
        </w:rPr>
        <w:t xml:space="preserve">, the United States finds itself </w:t>
      </w:r>
      <w:r w:rsidRPr="00C44BDA">
        <w:rPr>
          <w:rStyle w:val="StyleUnderline"/>
          <w:highlight w:val="cyan"/>
        </w:rPr>
        <w:t>working with other democracies in resisting</w:t>
      </w:r>
      <w:r w:rsidRPr="00633E51">
        <w:rPr>
          <w:rStyle w:val="StyleUnderline"/>
        </w:rPr>
        <w:t xml:space="preserve"> the aggressive moves of </w:t>
      </w:r>
      <w:r w:rsidRPr="00C44BDA">
        <w:rPr>
          <w:rStyle w:val="StyleUnderline"/>
          <w:highlight w:val="cyan"/>
        </w:rPr>
        <w:t>illiberal</w:t>
      </w:r>
      <w:r w:rsidRPr="00633E51">
        <w:rPr>
          <w:rStyle w:val="StyleUnderline"/>
        </w:rPr>
        <w:t xml:space="preserve"> great </w:t>
      </w:r>
      <w:r w:rsidRPr="00C44BDA">
        <w:rPr>
          <w:rStyle w:val="StyleUnderline"/>
          <w:highlight w:val="cyan"/>
        </w:rPr>
        <w:t>powers</w:t>
      </w:r>
      <w:r w:rsidRPr="0078319A">
        <w:rPr>
          <w:sz w:val="12"/>
        </w:rPr>
        <w:t xml:space="preserve">. The Russian war in Ukraine is about more than the future of Ukraine; it is also about the basic rules and norms of international relations. </w:t>
      </w:r>
      <w:r w:rsidRPr="00633E51">
        <w:rPr>
          <w:rStyle w:val="StyleUnderline"/>
        </w:rPr>
        <w:t xml:space="preserve">Putin’s gambit has </w:t>
      </w:r>
      <w:r w:rsidRPr="0078319A">
        <w:rPr>
          <w:sz w:val="12"/>
        </w:rPr>
        <w:t xml:space="preserve">placed the United States and democracies in Europe and elsewhere on the defensive. But it has also </w:t>
      </w:r>
      <w:r w:rsidRPr="00633E51">
        <w:rPr>
          <w:rStyle w:val="StyleUnderline"/>
        </w:rPr>
        <w:t xml:space="preserve">given the United States an </w:t>
      </w:r>
      <w:r w:rsidRPr="00C44BDA">
        <w:rPr>
          <w:rStyle w:val="StyleUnderline"/>
          <w:highlight w:val="cyan"/>
        </w:rPr>
        <w:t>opportunity to rethink</w:t>
      </w:r>
      <w:r w:rsidRPr="00633E51">
        <w:rPr>
          <w:rStyle w:val="StyleUnderline"/>
        </w:rPr>
        <w:t xml:space="preserve"> and reargue its case for an open, multilateral system of </w:t>
      </w:r>
      <w:r w:rsidRPr="00C44BDA">
        <w:rPr>
          <w:rStyle w:val="StyleUnderline"/>
          <w:highlight w:val="cyan"/>
        </w:rPr>
        <w:t>world order</w:t>
      </w:r>
      <w:r w:rsidRPr="0078319A">
        <w:rPr>
          <w:sz w:val="12"/>
        </w:rPr>
        <w:t xml:space="preserve">. If the past is any guide, the United States should not try to simply consolidate the old order but to reimagine it. </w:t>
      </w:r>
      <w:r w:rsidRPr="00633E51">
        <w:rPr>
          <w:rStyle w:val="StyleUnderline"/>
        </w:rPr>
        <w:t xml:space="preserve">U.S. </w:t>
      </w:r>
      <w:r w:rsidRPr="00C44BDA">
        <w:rPr>
          <w:rStyle w:val="StyleUnderline"/>
          <w:highlight w:val="cyan"/>
        </w:rPr>
        <w:t>leaders should</w:t>
      </w:r>
      <w:r w:rsidRPr="00633E51">
        <w:rPr>
          <w:rStyle w:val="StyleUnderline"/>
        </w:rPr>
        <w:t xml:space="preserve"> seek to </w:t>
      </w:r>
      <w:r w:rsidRPr="00C44BDA">
        <w:rPr>
          <w:rStyle w:val="StyleUnderline"/>
          <w:highlight w:val="cyan"/>
        </w:rPr>
        <w:t xml:space="preserve">broaden the </w:t>
      </w:r>
      <w:r w:rsidRPr="00633E51">
        <w:rPr>
          <w:rStyle w:val="StyleUnderline"/>
        </w:rPr>
        <w:t xml:space="preserve">democratic </w:t>
      </w:r>
      <w:r w:rsidRPr="00C44BDA">
        <w:rPr>
          <w:rStyle w:val="StyleUnderline"/>
          <w:highlight w:val="cyan"/>
        </w:rPr>
        <w:t>coalition, reaffirm</w:t>
      </w:r>
      <w:r w:rsidRPr="00633E51">
        <w:rPr>
          <w:rStyle w:val="StyleUnderline"/>
        </w:rPr>
        <w:t xml:space="preserve"> basic </w:t>
      </w:r>
      <w:r w:rsidRPr="00C44BDA">
        <w:rPr>
          <w:rStyle w:val="StyleUnderline"/>
          <w:highlight w:val="cyan"/>
        </w:rPr>
        <w:t>values</w:t>
      </w:r>
      <w:r w:rsidRPr="00633E51">
        <w:rPr>
          <w:rStyle w:val="StyleUnderline"/>
        </w:rPr>
        <w:t xml:space="preserve"> and </w:t>
      </w:r>
      <w:r w:rsidRPr="00C44BDA">
        <w:rPr>
          <w:rStyle w:val="StyleUnderline"/>
          <w:highlight w:val="cyan"/>
        </w:rPr>
        <w:t>interests, and offer a vision of</w:t>
      </w:r>
      <w:r w:rsidRPr="00633E51">
        <w:rPr>
          <w:rStyle w:val="StyleUnderline"/>
        </w:rPr>
        <w:t xml:space="preserve"> a </w:t>
      </w:r>
      <w:r w:rsidRPr="00C44BDA">
        <w:rPr>
          <w:rStyle w:val="StyleUnderline"/>
          <w:highlight w:val="cyan"/>
        </w:rPr>
        <w:t>reform</w:t>
      </w:r>
      <w:r w:rsidRPr="00633E51">
        <w:rPr>
          <w:rStyle w:val="StyleUnderline"/>
        </w:rPr>
        <w:t>ed international order</w:t>
      </w:r>
      <w:r w:rsidRPr="0078319A">
        <w:rPr>
          <w:sz w:val="12"/>
        </w:rPr>
        <w:t xml:space="preserve"> that draws states and peoples together in new forms of cooperation, such as to </w:t>
      </w:r>
      <w:r w:rsidRPr="00C44BDA">
        <w:rPr>
          <w:rStyle w:val="Emphasis"/>
          <w:highlight w:val="cyan"/>
        </w:rPr>
        <w:t>solve</w:t>
      </w:r>
      <w:r w:rsidRPr="00633E51">
        <w:rPr>
          <w:rStyle w:val="Emphasis"/>
        </w:rPr>
        <w:t xml:space="preserve"> problems of </w:t>
      </w:r>
      <w:r w:rsidRPr="00C44BDA">
        <w:rPr>
          <w:rStyle w:val="Emphasis"/>
          <w:highlight w:val="cyan"/>
        </w:rPr>
        <w:t>climate change, global public health, and sustainable development</w:t>
      </w:r>
      <w:r w:rsidRPr="0078319A">
        <w:rPr>
          <w:sz w:val="12"/>
        </w:rPr>
        <w:t xml:space="preserve">. No other great power is better placed to build the necessary partnerships and lead the way in tackling the major problems of the twenty-first century. </w:t>
      </w:r>
      <w:r w:rsidRPr="00633E51">
        <w:rPr>
          <w:rStyle w:val="StyleUnderline"/>
        </w:rPr>
        <w:t>Other powers may be rising,</w:t>
      </w:r>
      <w:r w:rsidRPr="00633E51">
        <w:rPr>
          <w:rStyle w:val="Emphasis"/>
        </w:rPr>
        <w:t xml:space="preserve"> but </w:t>
      </w:r>
      <w:r w:rsidRPr="00C44BDA">
        <w:rPr>
          <w:rStyle w:val="Emphasis"/>
          <w:highlight w:val="cyan"/>
        </w:rPr>
        <w:t>the world cannot afford the end of the American era.</w:t>
      </w:r>
    </w:p>
    <w:p w:rsidR="00D075E1" w:rsidRDefault="00D075E1" w:rsidP="00D075E1">
      <w:pPr>
        <w:pStyle w:val="Heading2"/>
      </w:pPr>
      <w:r>
        <w:t>Indo-Pak</w:t>
      </w:r>
    </w:p>
    <w:p w:rsidR="000D0CED" w:rsidRPr="007E4B38" w:rsidRDefault="000D0CED" w:rsidP="000D0CED">
      <w:pPr>
        <w:pStyle w:val="Heading3"/>
      </w:pPr>
      <w:r>
        <w:t>2AC – Frontline – Indo-Pak Conflict</w:t>
      </w:r>
    </w:p>
    <w:p w:rsidR="000D0CED" w:rsidRDefault="000D0CED" w:rsidP="000D0CED">
      <w:pPr>
        <w:pStyle w:val="Heading4"/>
      </w:pPr>
      <w:r>
        <w:t>US key to prevent Indo-Pak war</w:t>
      </w:r>
    </w:p>
    <w:p w:rsidR="000D0CED" w:rsidRDefault="000D0CED" w:rsidP="000D0CED">
      <w:r>
        <w:t xml:space="preserve">Joshua </w:t>
      </w:r>
      <w:r w:rsidRPr="00724C57">
        <w:rPr>
          <w:rStyle w:val="Style13ptBold"/>
        </w:rPr>
        <w:t>White 19</w:t>
      </w:r>
      <w:r>
        <w:t xml:space="preserve">, he works as an investigative reporter based in London, 3/6/2019, “Why America can’t escape its role in the conflict between India and Pakistan”, Brookings Institute, </w:t>
      </w:r>
      <w:proofErr w:type="gramStart"/>
      <w:r w:rsidRPr="007D260D">
        <w:t>https://www.brookings.edu/articles/why-america-cant-escape-its-role-in-the-conflict-between-india-and-pakistan/</w:t>
      </w:r>
      <w:r>
        <w:t xml:space="preserve">  /</w:t>
      </w:r>
      <w:proofErr w:type="gramEnd"/>
      <w:r>
        <w:t>/KC</w:t>
      </w:r>
    </w:p>
    <w:p w:rsidR="000D0CED" w:rsidRPr="009A24E2" w:rsidRDefault="000D0CED" w:rsidP="000D0CED">
      <w:pPr>
        <w:rPr>
          <w:rStyle w:val="StyleUnderline"/>
        </w:rPr>
      </w:pPr>
      <w:r w:rsidRPr="0078319A">
        <w:rPr>
          <w:sz w:val="12"/>
        </w:rPr>
        <w:t xml:space="preserve">One unpleasant lesson is that the United States cannot meaningfully inhibit the sort of Pakistani risk taking that might spark military escalation with its larger neighbor. </w:t>
      </w:r>
      <w:r w:rsidRPr="00C44BDA">
        <w:rPr>
          <w:rStyle w:val="StyleUnderline"/>
          <w:highlight w:val="cyan"/>
        </w:rPr>
        <w:t>Americans have tried for years to stop Pakistan</w:t>
      </w:r>
      <w:r w:rsidRPr="009A24E2">
        <w:rPr>
          <w:rStyle w:val="StyleUnderline"/>
        </w:rPr>
        <w:t xml:space="preserve"> from using proxy militants to frustrate India. They have attempted a dizzying array of strategies: </w:t>
      </w:r>
      <w:r w:rsidRPr="00C44BDA">
        <w:rPr>
          <w:rStyle w:val="StyleUnderline"/>
          <w:highlight w:val="cyan"/>
        </w:rPr>
        <w:t>Increase security assistance</w:t>
      </w:r>
      <w:r w:rsidRPr="009A24E2">
        <w:rPr>
          <w:rStyle w:val="StyleUnderline"/>
        </w:rPr>
        <w:t xml:space="preserve"> and </w:t>
      </w:r>
      <w:r w:rsidRPr="00C44BDA">
        <w:rPr>
          <w:rStyle w:val="StyleUnderline"/>
          <w:highlight w:val="cyan"/>
        </w:rPr>
        <w:t>decrease security assistance</w:t>
      </w:r>
      <w:r w:rsidRPr="009A24E2">
        <w:rPr>
          <w:rStyle w:val="StyleUnderline"/>
        </w:rPr>
        <w:t xml:space="preserve">; broaden </w:t>
      </w:r>
      <w:r w:rsidRPr="00C44BDA">
        <w:rPr>
          <w:rStyle w:val="StyleUnderline"/>
          <w:highlight w:val="cyan"/>
        </w:rPr>
        <w:t>diplomatic dialogue</w:t>
      </w:r>
      <w:r w:rsidRPr="009A24E2">
        <w:rPr>
          <w:rStyle w:val="StyleUnderline"/>
        </w:rPr>
        <w:t xml:space="preserve"> and constrain diplomatic dialogue; pursue cooperative co</w:t>
      </w:r>
      <w:r w:rsidRPr="00C44BDA">
        <w:rPr>
          <w:rStyle w:val="StyleUnderline"/>
          <w:highlight w:val="cyan"/>
        </w:rPr>
        <w:t xml:space="preserve">unterterrorism strikes and </w:t>
      </w:r>
      <w:r w:rsidRPr="009A24E2">
        <w:rPr>
          <w:rStyle w:val="StyleUnderline"/>
        </w:rPr>
        <w:t xml:space="preserve">engage in </w:t>
      </w:r>
      <w:r w:rsidRPr="00C44BDA">
        <w:rPr>
          <w:rStyle w:val="StyleUnderline"/>
          <w:highlight w:val="cyan"/>
        </w:rPr>
        <w:t>unilateral counterterrorism strike</w:t>
      </w:r>
      <w:r w:rsidRPr="009A24E2">
        <w:rPr>
          <w:rStyle w:val="StyleUnderline"/>
        </w:rPr>
        <w:t>s; encourage international engagement and press for international isolation; threaten, cajole, praise, plead, and ignore.</w:t>
      </w:r>
    </w:p>
    <w:p w:rsidR="000D0CED" w:rsidRPr="009A24E2" w:rsidRDefault="000D0CED" w:rsidP="000D0CED">
      <w:pPr>
        <w:rPr>
          <w:u w:val="single"/>
        </w:rPr>
      </w:pPr>
      <w:r w:rsidRPr="0078319A">
        <w:rPr>
          <w:sz w:val="12"/>
        </w:rPr>
        <w:t xml:space="preserve">If anything, the past several weeks have served as a reminder that </w:t>
      </w:r>
      <w:r w:rsidRPr="00C44BDA">
        <w:rPr>
          <w:highlight w:val="cyan"/>
          <w:u w:val="single"/>
        </w:rPr>
        <w:t>neither the U</w:t>
      </w:r>
      <w:r w:rsidRPr="009A24E2">
        <w:rPr>
          <w:u w:val="single"/>
        </w:rPr>
        <w:t xml:space="preserve">nited </w:t>
      </w:r>
      <w:r w:rsidRPr="00C44BDA">
        <w:rPr>
          <w:highlight w:val="cyan"/>
          <w:u w:val="single"/>
        </w:rPr>
        <w:t>S</w:t>
      </w:r>
      <w:r w:rsidRPr="009A24E2">
        <w:rPr>
          <w:u w:val="single"/>
        </w:rPr>
        <w:t xml:space="preserve">tates </w:t>
      </w:r>
      <w:r w:rsidRPr="00C44BDA">
        <w:rPr>
          <w:highlight w:val="cyan"/>
          <w:u w:val="single"/>
        </w:rPr>
        <w:t xml:space="preserve">nor India has the tools to </w:t>
      </w:r>
      <w:r w:rsidRPr="009A24E2">
        <w:rPr>
          <w:u w:val="single"/>
        </w:rPr>
        <w:t xml:space="preserve">fundamentally </w:t>
      </w:r>
      <w:r w:rsidRPr="00C44BDA">
        <w:rPr>
          <w:highlight w:val="cyan"/>
          <w:u w:val="single"/>
        </w:rPr>
        <w:t>alter,</w:t>
      </w:r>
      <w:r w:rsidRPr="009A24E2">
        <w:rPr>
          <w:u w:val="single"/>
        </w:rPr>
        <w:t xml:space="preserve"> in the near term, what has been a long-standing attribute of </w:t>
      </w:r>
      <w:r w:rsidRPr="00C44BDA">
        <w:rPr>
          <w:highlight w:val="cyan"/>
          <w:u w:val="single"/>
        </w:rPr>
        <w:t>Pakistan’s foreign policy</w:t>
      </w:r>
      <w:r w:rsidRPr="009A24E2">
        <w:rPr>
          <w:u w:val="single"/>
        </w:rPr>
        <w:t>.</w:t>
      </w:r>
      <w:r w:rsidRPr="0078319A">
        <w:rPr>
          <w:sz w:val="12"/>
        </w:rPr>
        <w:t xml:space="preserve"> Perhaps Pakistani leaders have made quiet efforts to rein in India-focused terrorists, but the outcomes speak for themselves, and damningly: Attacks on Indian territory have continued unabated. </w:t>
      </w:r>
      <w:r w:rsidRPr="009A24E2">
        <w:rPr>
          <w:u w:val="single"/>
        </w:rPr>
        <w:t>It is foolish to assume that some uniquely clever or marginally novel combination of entrées from Washington’s policy menu will change this fact.</w:t>
      </w:r>
    </w:p>
    <w:p w:rsidR="000D0CED" w:rsidRPr="009A24E2" w:rsidRDefault="000D0CED" w:rsidP="000D0CED">
      <w:pPr>
        <w:rPr>
          <w:u w:val="single"/>
        </w:rPr>
      </w:pPr>
      <w:r w:rsidRPr="00C44BDA">
        <w:rPr>
          <w:highlight w:val="cyan"/>
          <w:u w:val="single"/>
        </w:rPr>
        <w:t>The U</w:t>
      </w:r>
      <w:r w:rsidRPr="009A24E2">
        <w:rPr>
          <w:u w:val="single"/>
        </w:rPr>
        <w:t xml:space="preserve">nited </w:t>
      </w:r>
      <w:r w:rsidRPr="00C44BDA">
        <w:rPr>
          <w:highlight w:val="cyan"/>
          <w:u w:val="single"/>
        </w:rPr>
        <w:t>S</w:t>
      </w:r>
      <w:r w:rsidRPr="009A24E2">
        <w:rPr>
          <w:u w:val="single"/>
        </w:rPr>
        <w:t xml:space="preserve">tates </w:t>
      </w:r>
      <w:r w:rsidRPr="00C44BDA">
        <w:rPr>
          <w:highlight w:val="cyan"/>
          <w:u w:val="single"/>
        </w:rPr>
        <w:t>can</w:t>
      </w:r>
      <w:r w:rsidRPr="009A24E2">
        <w:rPr>
          <w:u w:val="single"/>
        </w:rPr>
        <w:t xml:space="preserve">, however, still </w:t>
      </w:r>
      <w:r w:rsidRPr="00C44BDA">
        <w:rPr>
          <w:highlight w:val="cyan"/>
          <w:u w:val="single"/>
        </w:rPr>
        <w:t xml:space="preserve">reduce nuclear risk </w:t>
      </w:r>
      <w:r w:rsidRPr="009A24E2">
        <w:rPr>
          <w:u w:val="single"/>
        </w:rPr>
        <w:t xml:space="preserve">in South Asia, first </w:t>
      </w:r>
      <w:r w:rsidRPr="00C44BDA">
        <w:rPr>
          <w:highlight w:val="cyan"/>
          <w:u w:val="single"/>
        </w:rPr>
        <w:t>by helping India become more resilient</w:t>
      </w:r>
      <w:r w:rsidRPr="009A24E2">
        <w:rPr>
          <w:u w:val="single"/>
        </w:rPr>
        <w:t xml:space="preserve"> in the face of terrorist provocation. Largely under the radar</w:t>
      </w:r>
      <w:r w:rsidRPr="00C44BDA">
        <w:rPr>
          <w:highlight w:val="cyan"/>
          <w:u w:val="single"/>
        </w:rPr>
        <w:t xml:space="preserve">, </w:t>
      </w:r>
      <w:r w:rsidRPr="009A24E2">
        <w:rPr>
          <w:u w:val="single"/>
        </w:rPr>
        <w:t xml:space="preserve">U.S.-India partnerships in law enforcement, counterterrorism, intelligence sharing, and border security have advanced considerably, but </w:t>
      </w:r>
      <w:r w:rsidRPr="00C44BDA">
        <w:rPr>
          <w:highlight w:val="cyan"/>
          <w:u w:val="single"/>
        </w:rPr>
        <w:t>even more can be done</w:t>
      </w:r>
      <w:r w:rsidRPr="009A24E2">
        <w:rPr>
          <w:u w:val="single"/>
        </w:rPr>
        <w:t xml:space="preserve">. With India’s political resilience in mind, U.S. officials should also encourage their Indian counterparts to rethink their </w:t>
      </w:r>
      <w:proofErr w:type="gramStart"/>
      <w:r w:rsidRPr="009A24E2">
        <w:rPr>
          <w:u w:val="single"/>
        </w:rPr>
        <w:t>often heavy-handed</w:t>
      </w:r>
      <w:proofErr w:type="gramEnd"/>
      <w:r w:rsidRPr="009A24E2">
        <w:rPr>
          <w:u w:val="single"/>
        </w:rPr>
        <w:t xml:space="preserve"> management of Jammu and Kashmir, which gives unintended succor to terrorist groups and other enemies of the state.</w:t>
      </w:r>
    </w:p>
    <w:p w:rsidR="000D0CED" w:rsidRPr="009A24E2" w:rsidRDefault="000D0CED" w:rsidP="000D0CED">
      <w:pPr>
        <w:rPr>
          <w:u w:val="single"/>
        </w:rPr>
      </w:pPr>
      <w:r w:rsidRPr="009A24E2">
        <w:rPr>
          <w:u w:val="single"/>
        </w:rPr>
        <w:t xml:space="preserve">Meanwhile, </w:t>
      </w:r>
      <w:r w:rsidRPr="00C44BDA">
        <w:rPr>
          <w:highlight w:val="cyan"/>
          <w:u w:val="single"/>
        </w:rPr>
        <w:t xml:space="preserve">Washington can deliver a </w:t>
      </w:r>
      <w:r w:rsidRPr="009A24E2">
        <w:rPr>
          <w:u w:val="single"/>
        </w:rPr>
        <w:t xml:space="preserve">clearer public </w:t>
      </w:r>
      <w:r w:rsidRPr="00C44BDA">
        <w:rPr>
          <w:highlight w:val="cyan"/>
          <w:u w:val="single"/>
        </w:rPr>
        <w:t>message to Islamabad.</w:t>
      </w:r>
      <w:r w:rsidRPr="009A24E2">
        <w:rPr>
          <w:u w:val="single"/>
        </w:rPr>
        <w:t xml:space="preserve"> It should assert that Pakistan bears responsibility for these attacks—not because of any incontrovertible public evidence that shows directive control by the state over terrorist organizations, but because the flagrant openness with which supposedly “banned” groups operate within Pakistan suggests, at minimum, a policy of intentional state negligence. </w:t>
      </w:r>
      <w:r w:rsidRPr="00C44BDA">
        <w:rPr>
          <w:highlight w:val="cyan"/>
          <w:u w:val="single"/>
        </w:rPr>
        <w:t>The U</w:t>
      </w:r>
      <w:r w:rsidRPr="009A24E2">
        <w:rPr>
          <w:u w:val="single"/>
        </w:rPr>
        <w:t xml:space="preserve">nited </w:t>
      </w:r>
      <w:r w:rsidRPr="00C44BDA">
        <w:rPr>
          <w:highlight w:val="cyan"/>
          <w:u w:val="single"/>
        </w:rPr>
        <w:t>S</w:t>
      </w:r>
      <w:r w:rsidRPr="009A24E2">
        <w:rPr>
          <w:u w:val="single"/>
        </w:rPr>
        <w:t xml:space="preserve">tates </w:t>
      </w:r>
      <w:r w:rsidRPr="00C44BDA">
        <w:rPr>
          <w:highlight w:val="cyan"/>
          <w:u w:val="single"/>
        </w:rPr>
        <w:t xml:space="preserve">and its partners should avoid </w:t>
      </w:r>
      <w:r w:rsidRPr="009A24E2">
        <w:rPr>
          <w:u w:val="single"/>
        </w:rPr>
        <w:t xml:space="preserve">the temptation to engage the </w:t>
      </w:r>
      <w:r w:rsidRPr="00C44BDA">
        <w:rPr>
          <w:highlight w:val="cyan"/>
          <w:u w:val="single"/>
        </w:rPr>
        <w:t xml:space="preserve">sudden bouts of hyper-legalism </w:t>
      </w:r>
      <w:r w:rsidRPr="009A24E2">
        <w:rPr>
          <w:u w:val="single"/>
        </w:rPr>
        <w:t xml:space="preserve">that afflict Pakistani leaders </w:t>
      </w:r>
      <w:r w:rsidRPr="00C44BDA">
        <w:rPr>
          <w:highlight w:val="cyan"/>
          <w:u w:val="single"/>
        </w:rPr>
        <w:t xml:space="preserve">following a terrorist attack </w:t>
      </w:r>
      <w:r w:rsidRPr="009A24E2">
        <w:rPr>
          <w:u w:val="single"/>
        </w:rPr>
        <w:t>in India</w:t>
      </w:r>
      <w:r w:rsidRPr="00C44BDA">
        <w:rPr>
          <w:highlight w:val="cyan"/>
          <w:u w:val="single"/>
        </w:rPr>
        <w:t xml:space="preserve">, and focus instead on </w:t>
      </w:r>
      <w:r w:rsidRPr="009A24E2">
        <w:rPr>
          <w:u w:val="single"/>
        </w:rPr>
        <w:t xml:space="preserve">the uncomfortable </w:t>
      </w:r>
      <w:r w:rsidRPr="00C44BDA">
        <w:rPr>
          <w:highlight w:val="cyan"/>
          <w:u w:val="single"/>
        </w:rPr>
        <w:t xml:space="preserve">truths that are </w:t>
      </w:r>
      <w:r w:rsidRPr="009A24E2">
        <w:rPr>
          <w:u w:val="single"/>
        </w:rPr>
        <w:t xml:space="preserve">already plainly </w:t>
      </w:r>
      <w:r w:rsidRPr="00C44BDA">
        <w:rPr>
          <w:highlight w:val="cyan"/>
          <w:u w:val="single"/>
        </w:rPr>
        <w:t>in public view.</w:t>
      </w:r>
    </w:p>
    <w:p w:rsidR="000D0CED" w:rsidRPr="0078319A" w:rsidRDefault="000D0CED" w:rsidP="000D0CED">
      <w:pPr>
        <w:rPr>
          <w:sz w:val="12"/>
        </w:rPr>
      </w:pPr>
      <w:r w:rsidRPr="0078319A">
        <w:rPr>
          <w:sz w:val="12"/>
        </w:rPr>
        <w:t xml:space="preserve">Moreover, </w:t>
      </w:r>
      <w:r w:rsidRPr="009A24E2">
        <w:rPr>
          <w:u w:val="single"/>
        </w:rPr>
        <w:t>together with its allies</w:t>
      </w:r>
      <w:r w:rsidRPr="00C44BDA">
        <w:rPr>
          <w:highlight w:val="cyan"/>
          <w:u w:val="single"/>
        </w:rPr>
        <w:t>, the U</w:t>
      </w:r>
      <w:r w:rsidRPr="009A24E2">
        <w:rPr>
          <w:u w:val="single"/>
        </w:rPr>
        <w:t xml:space="preserve">nited </w:t>
      </w:r>
      <w:r w:rsidRPr="00C44BDA">
        <w:rPr>
          <w:highlight w:val="cyan"/>
          <w:u w:val="single"/>
        </w:rPr>
        <w:t>S</w:t>
      </w:r>
      <w:r w:rsidRPr="009A24E2">
        <w:rPr>
          <w:u w:val="single"/>
        </w:rPr>
        <w:t xml:space="preserve">tates </w:t>
      </w:r>
      <w:r w:rsidRPr="00C44BDA">
        <w:rPr>
          <w:highlight w:val="cyan"/>
          <w:u w:val="single"/>
        </w:rPr>
        <w:t>should</w:t>
      </w:r>
      <w:r w:rsidRPr="009A24E2">
        <w:rPr>
          <w:u w:val="single"/>
        </w:rPr>
        <w:t xml:space="preserve"> continue to </w:t>
      </w:r>
      <w:r w:rsidRPr="00C44BDA">
        <w:rPr>
          <w:highlight w:val="cyan"/>
          <w:u w:val="single"/>
        </w:rPr>
        <w:t>take</w:t>
      </w:r>
      <w:r w:rsidRPr="009A24E2">
        <w:rPr>
          <w:u w:val="single"/>
        </w:rPr>
        <w:t xml:space="preserve"> </w:t>
      </w:r>
      <w:r w:rsidRPr="00C44BDA">
        <w:rPr>
          <w:highlight w:val="cyan"/>
          <w:u w:val="single"/>
        </w:rPr>
        <w:t>steps to limit Pakistan’s access to global financial markets</w:t>
      </w:r>
      <w:r w:rsidRPr="009A24E2">
        <w:rPr>
          <w:u w:val="single"/>
        </w:rPr>
        <w:t xml:space="preserve">, and perhaps even the largesse of international financial institutions, </w:t>
      </w:r>
      <w:r w:rsidRPr="00C44BDA">
        <w:rPr>
          <w:highlight w:val="cyan"/>
          <w:u w:val="single"/>
        </w:rPr>
        <w:t>until Pakistan demonstrates that it is</w:t>
      </w:r>
      <w:r w:rsidRPr="009A24E2">
        <w:rPr>
          <w:u w:val="single"/>
        </w:rPr>
        <w:t xml:space="preserve"> meaningfully</w:t>
      </w:r>
      <w:r w:rsidRPr="00C44BDA">
        <w:rPr>
          <w:highlight w:val="cyan"/>
          <w:u w:val="single"/>
        </w:rPr>
        <w:t xml:space="preserve"> addressing </w:t>
      </w:r>
      <w:r w:rsidRPr="009A24E2">
        <w:rPr>
          <w:u w:val="single"/>
        </w:rPr>
        <w:t xml:space="preserve">the fundraising and operations of </w:t>
      </w:r>
      <w:r w:rsidRPr="00C44BDA">
        <w:rPr>
          <w:highlight w:val="cyan"/>
          <w:u w:val="single"/>
        </w:rPr>
        <w:t>India-focused terrorist groups</w:t>
      </w:r>
      <w:r w:rsidRPr="009A24E2">
        <w:rPr>
          <w:u w:val="single"/>
        </w:rPr>
        <w:t>.</w:t>
      </w:r>
      <w:r w:rsidRPr="0078319A">
        <w:rPr>
          <w:sz w:val="12"/>
        </w:rPr>
        <w:t xml:space="preserve"> This is best done matter-of-factly and without bluster, building on U.S. officials’ recent efforts in the Financial Action Task Force. Granted, Pakistan’s security elite are unlikely to fundamentally change course, and even Prime Minister Imran Khan—who has secured large loans from Saudi Arabia and the United Arab Emirates to temporarily bolster Pakistan’s weak macroeconomic position—might feel like he does not need the wider financial backing that the United States can provide. Nonetheless, Pakistan’s economic self-isolation might, over a longer horizon, serve to clarify for the country’s elites the real choices they face.</w:t>
      </w:r>
    </w:p>
    <w:p w:rsidR="000D0CED" w:rsidRPr="00203B54" w:rsidRDefault="000D0CED" w:rsidP="000D0CED">
      <w:pPr>
        <w:pStyle w:val="Heading4"/>
        <w:rPr>
          <w:rFonts w:cs="Calibri"/>
          <w:b w:val="0"/>
          <w:bCs/>
        </w:rPr>
      </w:pPr>
      <w:r w:rsidRPr="00203B54">
        <w:rPr>
          <w:rFonts w:cs="Calibri"/>
        </w:rPr>
        <w:t xml:space="preserve">Indo-Pak war would cause irreversible impacts --- </w:t>
      </w:r>
      <w:r w:rsidRPr="00203B54">
        <w:rPr>
          <w:rFonts w:cs="Calibri"/>
          <w:b w:val="0"/>
          <w:bCs/>
        </w:rPr>
        <w:t>death, soot and smoke, freezing, rain, famine, and ozone damage.</w:t>
      </w:r>
    </w:p>
    <w:p w:rsidR="000D0CED" w:rsidRPr="00203B54" w:rsidRDefault="000D0CED" w:rsidP="000D0CED">
      <w:r w:rsidRPr="00203B54">
        <w:t xml:space="preserve">Mark </w:t>
      </w:r>
      <w:r w:rsidRPr="00203B54">
        <w:rPr>
          <w:rStyle w:val="Style13ptBold"/>
        </w:rPr>
        <w:t>Lynas 22</w:t>
      </w:r>
      <w:r w:rsidRPr="00203B54">
        <w:t>, British author and journalist focused on environmentalism and climate change, 3/10/22, “What the science says: Could humans survive a nuclear war between NATO and Russia?” https://allianceforscience.org/blog/2022/03/what-the-science-says-could-humans-survive-a-nuclear-war-between-nato-and-russia/ \\am</w:t>
      </w:r>
    </w:p>
    <w:p w:rsidR="000D0CED" w:rsidRPr="00203B54" w:rsidRDefault="000D0CED" w:rsidP="000D0CED">
      <w:pPr>
        <w:rPr>
          <w:rStyle w:val="Emphasis"/>
        </w:rPr>
      </w:pPr>
      <w:r w:rsidRPr="00203B54">
        <w:rPr>
          <w:rStyle w:val="StyleUnderline"/>
          <w:rFonts w:eastAsiaTheme="majorEastAsia"/>
        </w:rPr>
        <w:t>One study</w:t>
      </w:r>
      <w:r w:rsidRPr="00203B54">
        <w:rPr>
          <w:rStyle w:val="StyleUnderline"/>
        </w:rPr>
        <w:t> published</w:t>
      </w:r>
      <w:r w:rsidRPr="0078319A">
        <w:rPr>
          <w:sz w:val="12"/>
        </w:rPr>
        <w:t xml:space="preserve"> two years ago </w:t>
      </w:r>
      <w:r w:rsidRPr="00C44BDA">
        <w:rPr>
          <w:rStyle w:val="StyleUnderline"/>
          <w:highlight w:val="cyan"/>
        </w:rPr>
        <w:t>looked at the</w:t>
      </w:r>
      <w:r w:rsidRPr="00203B54">
        <w:rPr>
          <w:rStyle w:val="StyleUnderline"/>
        </w:rPr>
        <w:t xml:space="preserve"> likely </w:t>
      </w:r>
      <w:r w:rsidRPr="00C44BDA">
        <w:rPr>
          <w:rStyle w:val="StyleUnderline"/>
          <w:highlight w:val="cyan"/>
        </w:rPr>
        <w:t>impacts of a nuclear exchange</w:t>
      </w:r>
      <w:r w:rsidRPr="00203B54">
        <w:rPr>
          <w:rStyle w:val="StyleUnderline"/>
        </w:rPr>
        <w:t xml:space="preserve"> of about 100 Hiroshima-sized detonations (15 kt yield each) on the most-populated urban areas </w:t>
      </w:r>
      <w:r w:rsidRPr="00C44BDA">
        <w:rPr>
          <w:rStyle w:val="StyleUnderline"/>
          <w:highlight w:val="cyan"/>
        </w:rPr>
        <w:t>of India and Pakistan</w:t>
      </w:r>
      <w:r w:rsidRPr="00203B54">
        <w:rPr>
          <w:rStyle w:val="StyleUnderline"/>
        </w:rPr>
        <w:t>.</w:t>
      </w:r>
      <w:r w:rsidRPr="0078319A">
        <w:rPr>
          <w:sz w:val="12"/>
        </w:rPr>
        <w:t xml:space="preserve"> Each detonation was estimated to incinerate an area of 13 square km, </w:t>
      </w:r>
      <w:r w:rsidRPr="00203B54">
        <w:rPr>
          <w:rStyle w:val="Emphasis"/>
        </w:rPr>
        <w:t xml:space="preserve">with this scenario </w:t>
      </w:r>
      <w:r w:rsidRPr="00C44BDA">
        <w:rPr>
          <w:rStyle w:val="Emphasis"/>
          <w:highlight w:val="cyan"/>
        </w:rPr>
        <w:t>generating</w:t>
      </w:r>
      <w:r w:rsidRPr="00203B54">
        <w:rPr>
          <w:rStyle w:val="Emphasis"/>
        </w:rPr>
        <w:t xml:space="preserve"> about 5 Tg (teragrams) of </w:t>
      </w:r>
      <w:r w:rsidRPr="00C44BDA">
        <w:rPr>
          <w:rStyle w:val="Emphasis"/>
          <w:highlight w:val="cyan"/>
        </w:rPr>
        <w:t>soot</w:t>
      </w:r>
      <w:r w:rsidRPr="00203B54">
        <w:rPr>
          <w:rStyle w:val="Emphasis"/>
        </w:rPr>
        <w:t xml:space="preserve"> as </w:t>
      </w:r>
      <w:r w:rsidRPr="00C44BDA">
        <w:rPr>
          <w:rStyle w:val="Emphasis"/>
          <w:highlight w:val="cyan"/>
        </w:rPr>
        <w:t>smoke from wildfires</w:t>
      </w:r>
      <w:r w:rsidRPr="00203B54">
        <w:rPr>
          <w:rStyle w:val="Emphasis"/>
        </w:rPr>
        <w:t xml:space="preserve"> and </w:t>
      </w:r>
      <w:r w:rsidRPr="00C44BDA">
        <w:rPr>
          <w:rStyle w:val="Emphasis"/>
          <w:highlight w:val="cyan"/>
        </w:rPr>
        <w:t>burning buildings</w:t>
      </w:r>
      <w:r w:rsidRPr="00203B54">
        <w:rPr>
          <w:rStyle w:val="Emphasis"/>
        </w:rPr>
        <w:t xml:space="preserve"> entered the atmosphere.</w:t>
      </w:r>
    </w:p>
    <w:p w:rsidR="000D0CED" w:rsidRPr="0078319A" w:rsidRDefault="000D0CED" w:rsidP="000D0CED">
      <w:pPr>
        <w:rPr>
          <w:sz w:val="12"/>
        </w:rPr>
      </w:pPr>
      <w:r w:rsidRPr="00203B54">
        <w:rPr>
          <w:rStyle w:val="StyleUnderline"/>
        </w:rPr>
        <w:t xml:space="preserve">Direct human deaths in this “limited” nuclear war scenario are not quantified in the study, but would </w:t>
      </w:r>
      <w:r w:rsidRPr="00C44BDA">
        <w:rPr>
          <w:rStyle w:val="StyleUnderline"/>
          <w:highlight w:val="cyan"/>
        </w:rPr>
        <w:t>presumably number in the tens to hundreds of millions</w:t>
      </w:r>
      <w:r w:rsidRPr="0078319A">
        <w:rPr>
          <w:sz w:val="12"/>
        </w:rPr>
        <w:t xml:space="preserve">. The </w:t>
      </w:r>
      <w:r w:rsidRPr="00C44BDA">
        <w:rPr>
          <w:rStyle w:val="Emphasis"/>
          <w:highlight w:val="cyan"/>
        </w:rPr>
        <w:t>planetary impacts</w:t>
      </w:r>
      <w:r w:rsidRPr="00203B54">
        <w:rPr>
          <w:rStyle w:val="Emphasis"/>
        </w:rPr>
        <w:t xml:space="preserve"> are also </w:t>
      </w:r>
      <w:r w:rsidRPr="00C44BDA">
        <w:rPr>
          <w:rStyle w:val="Emphasis"/>
          <w:highlight w:val="cyan"/>
        </w:rPr>
        <w:t>severe</w:t>
      </w:r>
      <w:r w:rsidRPr="0078319A">
        <w:rPr>
          <w:sz w:val="12"/>
        </w:rPr>
        <w:t xml:space="preserve">: </w:t>
      </w:r>
      <w:r w:rsidRPr="00203B54">
        <w:rPr>
          <w:rStyle w:val="StyleUnderline"/>
        </w:rPr>
        <w:t xml:space="preserve">as the soot reaches the stratosphere it circulates globally, </w:t>
      </w:r>
      <w:r w:rsidRPr="00C44BDA">
        <w:rPr>
          <w:rStyle w:val="StyleUnderline"/>
          <w:highlight w:val="cyan"/>
        </w:rPr>
        <w:t>blocking incoming solar radiation</w:t>
      </w:r>
      <w:r w:rsidRPr="00203B54">
        <w:rPr>
          <w:rStyle w:val="StyleUnderline"/>
        </w:rPr>
        <w:t xml:space="preserve"> and </w:t>
      </w:r>
      <w:r w:rsidRPr="00C44BDA">
        <w:rPr>
          <w:rStyle w:val="StyleUnderline"/>
          <w:highlight w:val="cyan"/>
        </w:rPr>
        <w:t>dropping the Earth’s</w:t>
      </w:r>
      <w:r w:rsidRPr="00203B54">
        <w:rPr>
          <w:rStyle w:val="StyleUnderline"/>
        </w:rPr>
        <w:t xml:space="preserve"> surface </w:t>
      </w:r>
      <w:r w:rsidRPr="00C44BDA">
        <w:rPr>
          <w:rStyle w:val="StyleUnderline"/>
          <w:highlight w:val="cyan"/>
        </w:rPr>
        <w:t>temperature</w:t>
      </w:r>
      <w:r w:rsidRPr="00203B54">
        <w:rPr>
          <w:rStyle w:val="StyleUnderline"/>
        </w:rPr>
        <w:t xml:space="preserve"> by 1.8C in the first five years.</w:t>
      </w:r>
    </w:p>
    <w:p w:rsidR="000D0CED" w:rsidRPr="0078319A" w:rsidRDefault="000D0CED" w:rsidP="000D0CED">
      <w:pPr>
        <w:rPr>
          <w:sz w:val="12"/>
        </w:rPr>
      </w:pPr>
      <w:r w:rsidRPr="0078319A">
        <w:rPr>
          <w:sz w:val="12"/>
        </w:rPr>
        <w:t xml:space="preserve">This would be a </w:t>
      </w:r>
      <w:r w:rsidRPr="00203B54">
        <w:rPr>
          <w:rStyle w:val="StyleUnderline"/>
        </w:rPr>
        <w:t>greater cooling than caused by any recent volcanic eruption</w:t>
      </w:r>
      <w:r w:rsidRPr="0078319A">
        <w:rPr>
          <w:sz w:val="12"/>
        </w:rPr>
        <w:t xml:space="preserve">, and more than any climate perturbation for at least the last 1,000 years. </w:t>
      </w:r>
      <w:r w:rsidRPr="00C44BDA">
        <w:rPr>
          <w:rStyle w:val="StyleUnderline"/>
          <w:highlight w:val="cyan"/>
        </w:rPr>
        <w:t>Rainfall patterns are drastically altered</w:t>
      </w:r>
      <w:r w:rsidRPr="00203B54">
        <w:rPr>
          <w:rStyle w:val="StyleUnderline"/>
        </w:rPr>
        <w:t xml:space="preserve">, and total </w:t>
      </w:r>
      <w:r w:rsidRPr="00C44BDA">
        <w:rPr>
          <w:rStyle w:val="StyleUnderline"/>
          <w:highlight w:val="cyan"/>
        </w:rPr>
        <w:t>precipitation declines</w:t>
      </w:r>
      <w:r w:rsidRPr="00203B54">
        <w:rPr>
          <w:rStyle w:val="StyleUnderline"/>
        </w:rPr>
        <w:t xml:space="preserve"> by about 8 percent</w:t>
      </w:r>
      <w:r w:rsidRPr="0078319A">
        <w:rPr>
          <w:sz w:val="12"/>
        </w:rPr>
        <w:t>. (These results come from widely-used climate models of the same types used to project long-term impacts of greenhouse gas emissions.)</w:t>
      </w:r>
    </w:p>
    <w:p w:rsidR="000D0CED" w:rsidRPr="00203B54" w:rsidRDefault="000D0CED" w:rsidP="000D0CED">
      <w:pPr>
        <w:rPr>
          <w:rStyle w:val="StyleUnderline"/>
        </w:rPr>
      </w:pPr>
      <w:r w:rsidRPr="00C44BDA">
        <w:rPr>
          <w:rStyle w:val="Emphasis"/>
          <w:highlight w:val="cyan"/>
        </w:rPr>
        <w:t>Food exports collapse</w:t>
      </w:r>
      <w:r w:rsidRPr="00203B54">
        <w:rPr>
          <w:rStyle w:val="Emphasis"/>
        </w:rPr>
        <w:t xml:space="preserve"> as stocks are depleted within a single year, and by year four a total of 1.3 billion </w:t>
      </w:r>
      <w:r w:rsidRPr="00C44BDA">
        <w:rPr>
          <w:rStyle w:val="Emphasis"/>
          <w:highlight w:val="cyan"/>
        </w:rPr>
        <w:t>people face a loss of about a fifth of their current food supply</w:t>
      </w:r>
      <w:r w:rsidRPr="0078319A">
        <w:rPr>
          <w:sz w:val="12"/>
        </w:rPr>
        <w:t xml:space="preserve">. The researchers conclude that </w:t>
      </w:r>
      <w:r w:rsidRPr="00203B54">
        <w:rPr>
          <w:rStyle w:val="StyleUnderline"/>
        </w:rPr>
        <w:t xml:space="preserve">“a regional conflict using &lt;1 percent of the worldwide nuclear arsenal could have adverse </w:t>
      </w:r>
      <w:r w:rsidRPr="00C44BDA">
        <w:rPr>
          <w:rStyle w:val="StyleUnderline"/>
          <w:highlight w:val="cyan"/>
        </w:rPr>
        <w:t>consequences for global food security unmatched in modern history.”</w:t>
      </w:r>
    </w:p>
    <w:p w:rsidR="000D0CED" w:rsidRDefault="000D0CED" w:rsidP="000D0CED">
      <w:pPr>
        <w:rPr>
          <w:rStyle w:val="StyleUnderline"/>
        </w:rPr>
      </w:pPr>
      <w:r w:rsidRPr="00203B54">
        <w:rPr>
          <w:rStyle w:val="StyleUnderline"/>
        </w:rPr>
        <w:t>A </w:t>
      </w:r>
      <w:r w:rsidRPr="00203B54">
        <w:rPr>
          <w:rStyle w:val="StyleUnderline"/>
          <w:rFonts w:eastAsiaTheme="majorEastAsia"/>
        </w:rPr>
        <w:t>2014 study of the same scenario</w:t>
      </w:r>
      <w:r w:rsidRPr="0078319A">
        <w:rPr>
          <w:sz w:val="12"/>
        </w:rPr>
        <w:t xml:space="preserve"> (of a 100-weapon nuclear exchange between India and Pakistan) </w:t>
      </w:r>
      <w:r w:rsidRPr="00203B54">
        <w:rPr>
          <w:rStyle w:val="StyleUnderline"/>
        </w:rPr>
        <w:t xml:space="preserve">found that the soot penetrating the stratosphere </w:t>
      </w:r>
      <w:r w:rsidRPr="00203B54">
        <w:rPr>
          <w:rStyle w:val="Emphasis"/>
        </w:rPr>
        <w:t xml:space="preserve">would cause </w:t>
      </w:r>
      <w:r w:rsidRPr="00C44BDA">
        <w:rPr>
          <w:rStyle w:val="Emphasis"/>
          <w:highlight w:val="cyan"/>
        </w:rPr>
        <w:t>severe damage to the</w:t>
      </w:r>
      <w:r w:rsidRPr="00203B54">
        <w:rPr>
          <w:rStyle w:val="Emphasis"/>
        </w:rPr>
        <w:t xml:space="preserve"> Earth’s </w:t>
      </w:r>
      <w:r w:rsidRPr="00C44BDA">
        <w:rPr>
          <w:rStyle w:val="Emphasis"/>
          <w:highlight w:val="cyan"/>
        </w:rPr>
        <w:t>ozone</w:t>
      </w:r>
      <w:r w:rsidRPr="00C44BDA">
        <w:rPr>
          <w:rStyle w:val="StyleUnderline"/>
          <w:highlight w:val="cyan"/>
        </w:rPr>
        <w:t xml:space="preserve"> layer</w:t>
      </w:r>
      <w:r w:rsidRPr="00203B54">
        <w:rPr>
          <w:rStyle w:val="StyleUnderline"/>
        </w:rPr>
        <w:t xml:space="preserve">, increasing UV penetration by 30-80 percent over the mid-latitudes. This would cause “widespread </w:t>
      </w:r>
      <w:r w:rsidRPr="00C44BDA">
        <w:rPr>
          <w:rStyle w:val="StyleUnderline"/>
          <w:highlight w:val="cyan"/>
        </w:rPr>
        <w:t>damage to human health, agriculture, and terrestrial and aquatic ecosystems</w:t>
      </w:r>
      <w:r w:rsidRPr="00203B54">
        <w:rPr>
          <w:rStyle w:val="StyleUnderline"/>
        </w:rPr>
        <w:t xml:space="preserve">,” the researchers wrote. “The combined cooling and enhanced UV would put significant </w:t>
      </w:r>
      <w:r w:rsidRPr="00C44BDA">
        <w:rPr>
          <w:rStyle w:val="StyleUnderline"/>
          <w:highlight w:val="cyan"/>
        </w:rPr>
        <w:t>pressures on global food supplies</w:t>
      </w:r>
      <w:r w:rsidRPr="00203B54">
        <w:rPr>
          <w:rStyle w:val="StyleUnderline"/>
        </w:rPr>
        <w:t xml:space="preserve"> and </w:t>
      </w:r>
      <w:r w:rsidRPr="00C44BDA">
        <w:rPr>
          <w:rStyle w:val="StyleUnderline"/>
          <w:highlight w:val="cyan"/>
        </w:rPr>
        <w:t>could trigger a global nuclear famine.”</w:t>
      </w:r>
    </w:p>
    <w:p w:rsidR="000D0CED" w:rsidRDefault="000D0CED" w:rsidP="000D0CED">
      <w:pPr>
        <w:pStyle w:val="Heading3"/>
      </w:pPr>
      <w:r>
        <w:t>1AR – Empirics</w:t>
      </w:r>
    </w:p>
    <w:p w:rsidR="000D0CED" w:rsidRDefault="000D0CED" w:rsidP="000D0CED">
      <w:pPr>
        <w:pStyle w:val="Heading4"/>
      </w:pPr>
      <w:r>
        <w:t xml:space="preserve">US military is necessary to mediate and prevent conflict between the two powers </w:t>
      </w:r>
    </w:p>
    <w:p w:rsidR="000D0CED" w:rsidRPr="00B706CB" w:rsidRDefault="000D0CED" w:rsidP="000D0CED">
      <w:r>
        <w:t xml:space="preserve">Younis </w:t>
      </w:r>
      <w:r w:rsidRPr="00613DE3">
        <w:rPr>
          <w:rStyle w:val="Style13ptBold"/>
        </w:rPr>
        <w:t>Dar 21</w:t>
      </w:r>
      <w:r>
        <w:t xml:space="preserve">, Dehli-based journalist who has worked as a senior defense journalist, 2/8/2021, “How the US Averted </w:t>
      </w:r>
      <w:proofErr w:type="gramStart"/>
      <w:r>
        <w:t>A</w:t>
      </w:r>
      <w:proofErr w:type="gramEnd"/>
      <w:r>
        <w:t xml:space="preserve"> Full Scale ‘Nuclear War’ Between India And Pakistan &amp; Bought Temporary Peace?”, The Eurasia Times, </w:t>
      </w:r>
      <w:r w:rsidRPr="00B706CB">
        <w:t>https://eurasiantimes.com/us-help-avert-nuclear-war-india-and-pakistan-in-1990/</w:t>
      </w:r>
      <w:r>
        <w:t xml:space="preserve"> //KC</w:t>
      </w:r>
    </w:p>
    <w:p w:rsidR="000D0CED" w:rsidRPr="008907A0" w:rsidRDefault="000D0CED" w:rsidP="000D0CED">
      <w:pPr>
        <w:rPr>
          <w:u w:val="single"/>
        </w:rPr>
      </w:pPr>
      <w:r w:rsidRPr="008907A0">
        <w:rPr>
          <w:u w:val="single"/>
        </w:rPr>
        <w:t xml:space="preserve">Colonel Sandrack, who was the </w:t>
      </w:r>
      <w:r w:rsidRPr="00C44BDA">
        <w:rPr>
          <w:highlight w:val="cyan"/>
          <w:u w:val="single"/>
        </w:rPr>
        <w:t>US military attaché</w:t>
      </w:r>
      <w:r w:rsidRPr="008907A0">
        <w:rPr>
          <w:u w:val="single"/>
        </w:rPr>
        <w:t xml:space="preserve"> during 1990, left from the US embassy in New Delhi on a secret visit to Hisar, in Haryana, near the border. In those days, Hisar was hosting the Indian Army division and the forces which were to attack Pakistan.</w:t>
      </w:r>
    </w:p>
    <w:p w:rsidR="000D0CED" w:rsidRPr="008907A0" w:rsidRDefault="000D0CED" w:rsidP="000D0CED">
      <w:pPr>
        <w:rPr>
          <w:u w:val="single"/>
        </w:rPr>
      </w:pPr>
      <w:r w:rsidRPr="008907A0">
        <w:rPr>
          <w:u w:val="single"/>
        </w:rPr>
        <w:t xml:space="preserve">Colonel Sandrack </w:t>
      </w:r>
      <w:r w:rsidRPr="00C44BDA">
        <w:rPr>
          <w:highlight w:val="cyan"/>
          <w:u w:val="single"/>
        </w:rPr>
        <w:t xml:space="preserve">set out </w:t>
      </w:r>
      <w:r w:rsidRPr="008907A0">
        <w:rPr>
          <w:u w:val="single"/>
        </w:rPr>
        <w:t xml:space="preserve">on a mission </w:t>
      </w:r>
      <w:r w:rsidRPr="00C44BDA">
        <w:rPr>
          <w:highlight w:val="cyan"/>
          <w:u w:val="single"/>
        </w:rPr>
        <w:t>to obtain intelligence</w:t>
      </w:r>
      <w:r w:rsidRPr="008907A0">
        <w:rPr>
          <w:u w:val="single"/>
        </w:rPr>
        <w:t>, and he had the direct permission of General VN Sharma, who was the Chief of Army Staff at the time. At the request of the US Ambassador William Clark in New Delhi</w:t>
      </w:r>
      <w:r w:rsidRPr="00C44BDA">
        <w:rPr>
          <w:highlight w:val="cyan"/>
          <w:u w:val="single"/>
        </w:rPr>
        <w:t xml:space="preserve">, the Indian Army Chief allowed a team of US military attaches to visit the Indian border </w:t>
      </w:r>
      <w:r w:rsidRPr="008907A0">
        <w:rPr>
          <w:u w:val="single"/>
        </w:rPr>
        <w:t xml:space="preserve">states </w:t>
      </w:r>
      <w:r w:rsidRPr="00C44BDA">
        <w:rPr>
          <w:highlight w:val="cyan"/>
          <w:u w:val="single"/>
        </w:rPr>
        <w:t xml:space="preserve">where the Pakistani military feared </w:t>
      </w:r>
      <w:r w:rsidRPr="008907A0">
        <w:rPr>
          <w:u w:val="single"/>
        </w:rPr>
        <w:t xml:space="preserve">that </w:t>
      </w:r>
      <w:r w:rsidRPr="00C44BDA">
        <w:rPr>
          <w:highlight w:val="cyan"/>
          <w:u w:val="single"/>
        </w:rPr>
        <w:t xml:space="preserve">India would send troops </w:t>
      </w:r>
      <w:r w:rsidRPr="008907A0">
        <w:rPr>
          <w:u w:val="single"/>
        </w:rPr>
        <w:t xml:space="preserve">to attack Pakistan, </w:t>
      </w:r>
      <w:r w:rsidRPr="00C44BDA">
        <w:rPr>
          <w:highlight w:val="cyan"/>
          <w:u w:val="single"/>
        </w:rPr>
        <w:t>and</w:t>
      </w:r>
      <w:r w:rsidRPr="008907A0">
        <w:rPr>
          <w:u w:val="single"/>
        </w:rPr>
        <w:t xml:space="preserve"> had deployed </w:t>
      </w:r>
      <w:r w:rsidRPr="00C44BDA">
        <w:rPr>
          <w:highlight w:val="cyan"/>
          <w:u w:val="single"/>
        </w:rPr>
        <w:t>tank</w:t>
      </w:r>
      <w:r w:rsidRPr="008907A0">
        <w:rPr>
          <w:u w:val="single"/>
        </w:rPr>
        <w:t xml:space="preserve"> divisions.</w:t>
      </w:r>
    </w:p>
    <w:p w:rsidR="000D0CED" w:rsidRPr="0078319A" w:rsidRDefault="000D0CED" w:rsidP="000D0CED">
      <w:pPr>
        <w:rPr>
          <w:sz w:val="12"/>
        </w:rPr>
      </w:pPr>
      <w:r w:rsidRPr="0078319A">
        <w:rPr>
          <w:sz w:val="12"/>
        </w:rPr>
        <w:t>The Washington-based Henry L. Stimson Center, known for its specialized research on nuclear non-proliferation, in December 1994 convened a meeting of US civilian and military diplomats who were working in New Delhi and Islamabad during the January-April 1990 military crisis in the region.</w:t>
      </w:r>
    </w:p>
    <w:p w:rsidR="000D0CED" w:rsidRPr="008907A0" w:rsidRDefault="000D0CED" w:rsidP="000D0CED">
      <w:pPr>
        <w:rPr>
          <w:u w:val="single"/>
        </w:rPr>
      </w:pPr>
      <w:r w:rsidRPr="00C44BDA">
        <w:rPr>
          <w:highlight w:val="cyan"/>
          <w:u w:val="single"/>
        </w:rPr>
        <w:t xml:space="preserve">The purpose of </w:t>
      </w:r>
      <w:r w:rsidRPr="008907A0">
        <w:rPr>
          <w:u w:val="single"/>
        </w:rPr>
        <w:t xml:space="preserve">inviting the </w:t>
      </w:r>
      <w:r w:rsidRPr="00C44BDA">
        <w:rPr>
          <w:highlight w:val="cyan"/>
          <w:u w:val="single"/>
        </w:rPr>
        <w:t>US military attaches and ambassadors</w:t>
      </w:r>
      <w:r w:rsidRPr="008907A0">
        <w:rPr>
          <w:u w:val="single"/>
        </w:rPr>
        <w:t xml:space="preserve"> stationed in New Delhi and Islamabad during this period, in particular, </w:t>
      </w:r>
      <w:r w:rsidRPr="00C44BDA">
        <w:rPr>
          <w:highlight w:val="cyan"/>
          <w:u w:val="single"/>
        </w:rPr>
        <w:t>was to understand</w:t>
      </w:r>
      <w:r w:rsidRPr="008907A0">
        <w:rPr>
          <w:u w:val="single"/>
        </w:rPr>
        <w:t xml:space="preserve"> the realities of what was happening at that time when the </w:t>
      </w:r>
      <w:r w:rsidRPr="00C44BDA">
        <w:rPr>
          <w:highlight w:val="cyan"/>
          <w:u w:val="single"/>
        </w:rPr>
        <w:t>tensions</w:t>
      </w:r>
      <w:r w:rsidRPr="008907A0">
        <w:rPr>
          <w:u w:val="single"/>
        </w:rPr>
        <w:t xml:space="preserve"> were at the peak.</w:t>
      </w:r>
    </w:p>
    <w:p w:rsidR="000D0CED" w:rsidRPr="0078319A" w:rsidRDefault="000D0CED" w:rsidP="000D0CED">
      <w:pPr>
        <w:rPr>
          <w:sz w:val="12"/>
        </w:rPr>
      </w:pPr>
      <w:r w:rsidRPr="0078319A">
        <w:rPr>
          <w:sz w:val="12"/>
        </w:rPr>
        <w:t>Washington had a key role to play in ending the military crisis, so these officials had a lot to say at the meeting. The Henry L. Stimson Center published all the conversations that took place at the meeting that year, which are available on the Internet.</w:t>
      </w:r>
    </w:p>
    <w:p w:rsidR="000D0CED" w:rsidRPr="0078319A" w:rsidRDefault="000D0CED" w:rsidP="000D0CED">
      <w:pPr>
        <w:rPr>
          <w:sz w:val="12"/>
        </w:rPr>
      </w:pPr>
      <w:r w:rsidRPr="0078319A">
        <w:rPr>
          <w:sz w:val="12"/>
        </w:rPr>
        <w:t>At a 1994 conference in Washington D.C., hosted by Henry L. Stimson, Colonel Sandrack confirmed, “We visited the siege, the city where the Indian Armored Division was stationed. After that we went to Bikaner, but there we did not see any military movement on the highway. In both cantonments, we did not see any military equipment being prepared for installation on the border. Then we set off for the military training area of ​​Mahajan where we only found tanks.”</w:t>
      </w:r>
    </w:p>
    <w:p w:rsidR="000D0CED" w:rsidRPr="0078319A" w:rsidRDefault="000D0CED" w:rsidP="000D0CED">
      <w:pPr>
        <w:rPr>
          <w:sz w:val="12"/>
        </w:rPr>
      </w:pPr>
      <w:r w:rsidRPr="0078319A">
        <w:rPr>
          <w:sz w:val="12"/>
        </w:rPr>
        <w:t>Winter is the time of year when the armed forces of both India and Pakistan conduct military exercises. On the Indian side, the location of such exercises is near the town of Bikaner in Rajasthan, which faces Pakistan’s Multan on the opposite side of the border, located near the Indian region of Mahajan.</w:t>
      </w:r>
    </w:p>
    <w:p w:rsidR="000D0CED" w:rsidRPr="0078319A" w:rsidRDefault="000D0CED" w:rsidP="000D0CED">
      <w:pPr>
        <w:rPr>
          <w:sz w:val="12"/>
        </w:rPr>
      </w:pPr>
      <w:r w:rsidRPr="0078319A">
        <w:rPr>
          <w:sz w:val="12"/>
        </w:rPr>
        <w:t>The distance between the two sides is 100 to 120 km. “These exercises were considered normal, but from our point of view, the most unusual thing was the deployment of troops in Kashmir and Punjab,” he said.</w:t>
      </w:r>
    </w:p>
    <w:p w:rsidR="000D0CED" w:rsidRPr="0078319A" w:rsidRDefault="000D0CED" w:rsidP="000D0CED">
      <w:pPr>
        <w:rPr>
          <w:sz w:val="12"/>
        </w:rPr>
      </w:pPr>
      <w:r w:rsidRPr="0078319A">
        <w:rPr>
          <w:sz w:val="12"/>
        </w:rPr>
        <w:t>“The deployment of troops to India between 1989 and 1990 was huge, but there is no evidence that heavy weapons such as tanks and artillery were moving. Our estimates and evidence are in line with the Indian statement that the increase in troops towards India was to prevent cross-border incursions.”</w:t>
      </w:r>
    </w:p>
    <w:p w:rsidR="000D0CED" w:rsidRPr="008907A0" w:rsidRDefault="000D0CED" w:rsidP="000D0CED">
      <w:pPr>
        <w:rPr>
          <w:u w:val="single"/>
        </w:rPr>
      </w:pPr>
      <w:r w:rsidRPr="008907A0">
        <w:rPr>
          <w:u w:val="single"/>
        </w:rPr>
        <w:t>The US military attaches stationed in New Delhi and Islamabad were engaged in a concerted effort in Pakistan and India to gather this intelligence. In India, the team was led by Col. Sandrack, while in Pakistan, Col. Donald Jones was leading the mission.</w:t>
      </w:r>
    </w:p>
    <w:p w:rsidR="000D0CED" w:rsidRPr="008907A0" w:rsidRDefault="000D0CED" w:rsidP="000D0CED">
      <w:pPr>
        <w:rPr>
          <w:u w:val="single"/>
        </w:rPr>
      </w:pPr>
      <w:r w:rsidRPr="008907A0">
        <w:rPr>
          <w:u w:val="single"/>
        </w:rPr>
        <w:t>The teams set up a network of military experts, which was given responsibilities by Washington, to not only track any offensive military alignments or weapons installations on either side of the border but to report any such news immediately.</w:t>
      </w:r>
    </w:p>
    <w:p w:rsidR="000D0CED" w:rsidRPr="008907A0" w:rsidRDefault="000D0CED" w:rsidP="000D0CED">
      <w:pPr>
        <w:rPr>
          <w:u w:val="single"/>
        </w:rPr>
      </w:pPr>
      <w:r w:rsidRPr="00C44BDA">
        <w:rPr>
          <w:highlight w:val="cyan"/>
          <w:u w:val="single"/>
        </w:rPr>
        <w:t>The teams were briefing US ambassadors</w:t>
      </w:r>
      <w:r w:rsidRPr="008907A0">
        <w:rPr>
          <w:u w:val="single"/>
        </w:rPr>
        <w:t xml:space="preserve"> in their respective countries on a regular basis and liaising with each other </w:t>
      </w:r>
      <w:r w:rsidRPr="00C44BDA">
        <w:rPr>
          <w:highlight w:val="cyan"/>
          <w:u w:val="single"/>
        </w:rPr>
        <w:t xml:space="preserve">to get a full picture of </w:t>
      </w:r>
      <w:r w:rsidRPr="008907A0">
        <w:rPr>
          <w:u w:val="single"/>
        </w:rPr>
        <w:t xml:space="preserve">the military </w:t>
      </w:r>
      <w:r w:rsidRPr="00C44BDA">
        <w:rPr>
          <w:highlight w:val="cyan"/>
          <w:u w:val="single"/>
        </w:rPr>
        <w:t>tensions between Pakistan and India</w:t>
      </w:r>
      <w:r w:rsidRPr="008907A0">
        <w:rPr>
          <w:u w:val="single"/>
        </w:rPr>
        <w:t xml:space="preserve"> during February, March, and April 1990 and report them. This was at a time when the activities of armed groups were gaining momentum in Kashmir.</w:t>
      </w:r>
    </w:p>
    <w:p w:rsidR="000D0CED" w:rsidRPr="0078319A" w:rsidRDefault="000D0CED" w:rsidP="000D0CED">
      <w:pPr>
        <w:rPr>
          <w:sz w:val="12"/>
        </w:rPr>
      </w:pPr>
      <w:r w:rsidRPr="0078319A">
        <w:rPr>
          <w:sz w:val="12"/>
        </w:rPr>
        <w:t>In a 46-page text of a meeting hosted by the Henry L. Stimson Center, US ambassadors and military attaches described their experiences with military activity on both sides of the border.</w:t>
      </w:r>
    </w:p>
    <w:p w:rsidR="000D0CED" w:rsidRPr="008907A0" w:rsidRDefault="000D0CED" w:rsidP="000D0CED">
      <w:pPr>
        <w:rPr>
          <w:u w:val="single"/>
        </w:rPr>
      </w:pPr>
      <w:r w:rsidRPr="008907A0">
        <w:rPr>
          <w:u w:val="single"/>
        </w:rPr>
        <w:t xml:space="preserve">The ambassadors noted how the </w:t>
      </w:r>
      <w:r w:rsidRPr="00C44BDA">
        <w:rPr>
          <w:highlight w:val="cyan"/>
          <w:u w:val="single"/>
        </w:rPr>
        <w:t xml:space="preserve">information contributed to US efforts to reduce misunderstandings, suspicions, and tensions </w:t>
      </w:r>
      <w:r w:rsidRPr="008907A0">
        <w:rPr>
          <w:u w:val="single"/>
        </w:rPr>
        <w:t>between the two rival countries</w:t>
      </w:r>
      <w:r w:rsidRPr="00C44BDA">
        <w:rPr>
          <w:highlight w:val="cyan"/>
          <w:u w:val="single"/>
        </w:rPr>
        <w:t xml:space="preserve">. The intelligence </w:t>
      </w:r>
      <w:r w:rsidRPr="008907A0">
        <w:rPr>
          <w:u w:val="single"/>
        </w:rPr>
        <w:t xml:space="preserve">details collected by the US military attaches </w:t>
      </w:r>
      <w:r w:rsidRPr="00C44BDA">
        <w:rPr>
          <w:highlight w:val="cyan"/>
          <w:u w:val="single"/>
        </w:rPr>
        <w:t xml:space="preserve">were sent </w:t>
      </w:r>
      <w:r w:rsidRPr="008907A0">
        <w:rPr>
          <w:u w:val="single"/>
        </w:rPr>
        <w:t xml:space="preserve">simultaneously </w:t>
      </w:r>
      <w:r w:rsidRPr="00C44BDA">
        <w:rPr>
          <w:highlight w:val="cyan"/>
          <w:u w:val="single"/>
        </w:rPr>
        <w:t xml:space="preserve">to Washington, New Delhi, and Islamabad. </w:t>
      </w:r>
      <w:r w:rsidRPr="008907A0">
        <w:rPr>
          <w:u w:val="single"/>
        </w:rPr>
        <w:t>It was</w:t>
      </w:r>
      <w:r w:rsidRPr="00C44BDA">
        <w:rPr>
          <w:highlight w:val="cyan"/>
          <w:u w:val="single"/>
        </w:rPr>
        <w:t xml:space="preserve"> these </w:t>
      </w:r>
      <w:r w:rsidRPr="008907A0">
        <w:rPr>
          <w:u w:val="single"/>
        </w:rPr>
        <w:t xml:space="preserve">intelligence-gathering </w:t>
      </w:r>
      <w:r w:rsidRPr="00C44BDA">
        <w:rPr>
          <w:highlight w:val="cyan"/>
          <w:u w:val="single"/>
        </w:rPr>
        <w:t xml:space="preserve">missions </w:t>
      </w:r>
      <w:r w:rsidRPr="008907A0">
        <w:rPr>
          <w:u w:val="single"/>
        </w:rPr>
        <w:t xml:space="preserve">that </w:t>
      </w:r>
      <w:r w:rsidRPr="00C44BDA">
        <w:rPr>
          <w:highlight w:val="cyan"/>
          <w:u w:val="single"/>
        </w:rPr>
        <w:t xml:space="preserve">paved the way for the arrival of US Deputy National Security Adviser Robert Gates </w:t>
      </w:r>
      <w:r w:rsidRPr="008907A0">
        <w:rPr>
          <w:u w:val="single"/>
        </w:rPr>
        <w:t xml:space="preserve">in the region </w:t>
      </w:r>
      <w:r w:rsidRPr="00C44BDA">
        <w:rPr>
          <w:highlight w:val="cyan"/>
          <w:u w:val="single"/>
        </w:rPr>
        <w:t xml:space="preserve">to avoid </w:t>
      </w:r>
      <w:r w:rsidRPr="008907A0">
        <w:rPr>
          <w:u w:val="single"/>
        </w:rPr>
        <w:t xml:space="preserve">military </w:t>
      </w:r>
      <w:r w:rsidRPr="00C44BDA">
        <w:rPr>
          <w:highlight w:val="cyan"/>
          <w:u w:val="single"/>
        </w:rPr>
        <w:t xml:space="preserve">tensions in </w:t>
      </w:r>
      <w:r w:rsidRPr="008907A0">
        <w:rPr>
          <w:u w:val="single"/>
        </w:rPr>
        <w:t xml:space="preserve">South </w:t>
      </w:r>
      <w:r w:rsidRPr="00C44BDA">
        <w:rPr>
          <w:highlight w:val="cyan"/>
          <w:u w:val="single"/>
        </w:rPr>
        <w:t>Asia.</w:t>
      </w:r>
    </w:p>
    <w:p w:rsidR="000D0CED" w:rsidRPr="0078319A" w:rsidRDefault="000D0CED" w:rsidP="000D0CED">
      <w:pPr>
        <w:rPr>
          <w:sz w:val="12"/>
        </w:rPr>
      </w:pPr>
      <w:r w:rsidRPr="0078319A">
        <w:rPr>
          <w:sz w:val="12"/>
        </w:rPr>
        <w:t>Col. Donald Jones, a former military attaché, who was stationed in Islamabad at the time, told the meeting that he had traveled from Kashmir to Karachi in Pakistan in February 1990 to find out if there was any military activity. According to him, there was an area of ​​50 to 75 km only around Lahore where military activities were taking place.</w:t>
      </w:r>
    </w:p>
    <w:p w:rsidR="000D0CED" w:rsidRPr="008907A0" w:rsidRDefault="000D0CED" w:rsidP="000D0CED">
      <w:pPr>
        <w:rPr>
          <w:u w:val="single"/>
        </w:rPr>
      </w:pPr>
      <w:r w:rsidRPr="008907A0">
        <w:rPr>
          <w:u w:val="single"/>
        </w:rPr>
        <w:t>Col. Donald Jones, addressing a press conference, said: “</w:t>
      </w:r>
      <w:r w:rsidRPr="00C44BDA">
        <w:rPr>
          <w:highlight w:val="cyan"/>
          <w:u w:val="single"/>
        </w:rPr>
        <w:t>The analysis of</w:t>
      </w:r>
      <w:r w:rsidRPr="008907A0">
        <w:rPr>
          <w:u w:val="single"/>
        </w:rPr>
        <w:t xml:space="preserve"> our two embassies in Islamabad and New Delhi </w:t>
      </w:r>
      <w:r w:rsidRPr="00C44BDA">
        <w:rPr>
          <w:highlight w:val="cyan"/>
          <w:u w:val="single"/>
        </w:rPr>
        <w:t>was that neither side had any intention of war</w:t>
      </w:r>
      <w:r w:rsidRPr="008907A0">
        <w:rPr>
          <w:u w:val="single"/>
        </w:rPr>
        <w:t xml:space="preserve">. </w:t>
      </w:r>
      <w:r w:rsidRPr="00C44BDA">
        <w:rPr>
          <w:highlight w:val="cyan"/>
          <w:u w:val="single"/>
        </w:rPr>
        <w:t>Our</w:t>
      </w:r>
      <w:r w:rsidRPr="008907A0">
        <w:rPr>
          <w:u w:val="single"/>
        </w:rPr>
        <w:t xml:space="preserve"> only </w:t>
      </w:r>
      <w:r w:rsidRPr="00C44BDA">
        <w:rPr>
          <w:highlight w:val="cyan"/>
          <w:u w:val="single"/>
        </w:rPr>
        <w:t>concern</w:t>
      </w:r>
      <w:r w:rsidRPr="008907A0">
        <w:rPr>
          <w:u w:val="single"/>
        </w:rPr>
        <w:t xml:space="preserve"> </w:t>
      </w:r>
      <w:r w:rsidRPr="00C44BDA">
        <w:rPr>
          <w:highlight w:val="cyan"/>
          <w:u w:val="single"/>
        </w:rPr>
        <w:t>was the occurrence of any incident</w:t>
      </w:r>
      <w:r w:rsidRPr="008907A0">
        <w:rPr>
          <w:u w:val="single"/>
        </w:rPr>
        <w:t xml:space="preserve"> anywhere on the border that had nothing to do with this issue but </w:t>
      </w:r>
      <w:r w:rsidRPr="00C44BDA">
        <w:rPr>
          <w:highlight w:val="cyan"/>
          <w:u w:val="single"/>
        </w:rPr>
        <w:t>would lead to war between the two countries</w:t>
      </w:r>
      <w:r w:rsidRPr="008907A0">
        <w:rPr>
          <w:u w:val="single"/>
        </w:rPr>
        <w:t>.”</w:t>
      </w:r>
    </w:p>
    <w:p w:rsidR="000D0CED" w:rsidRPr="000D0CED" w:rsidRDefault="000D0CED" w:rsidP="000D0CED">
      <w:pPr>
        <w:rPr>
          <w:u w:val="single"/>
        </w:rPr>
      </w:pPr>
      <w:r w:rsidRPr="008907A0">
        <w:rPr>
          <w:u w:val="single"/>
        </w:rPr>
        <w:t xml:space="preserve">According to experts, </w:t>
      </w:r>
      <w:r w:rsidRPr="00C44BDA">
        <w:rPr>
          <w:highlight w:val="cyan"/>
          <w:u w:val="single"/>
        </w:rPr>
        <w:t>there were a number of factors contributing to</w:t>
      </w:r>
      <w:r w:rsidRPr="00A77F5F">
        <w:rPr>
          <w:u w:val="single"/>
        </w:rPr>
        <w:t xml:space="preserve"> the rise in </w:t>
      </w:r>
      <w:r w:rsidRPr="00C44BDA">
        <w:rPr>
          <w:highlight w:val="cyan"/>
          <w:u w:val="single"/>
        </w:rPr>
        <w:t xml:space="preserve">tensions between </w:t>
      </w:r>
      <w:r w:rsidRPr="00A77F5F">
        <w:rPr>
          <w:u w:val="single"/>
        </w:rPr>
        <w:t xml:space="preserve">the </w:t>
      </w:r>
      <w:r w:rsidRPr="00C44BDA">
        <w:rPr>
          <w:highlight w:val="cyan"/>
          <w:u w:val="single"/>
        </w:rPr>
        <w:t>two nuclear-armed neighbors at the time.</w:t>
      </w:r>
      <w:r w:rsidRPr="008907A0">
        <w:rPr>
          <w:u w:val="single"/>
        </w:rPr>
        <w:t xml:space="preserve"> One of them was the withdrawal of Russia from Afghanistan, which made the Pakistani military proud since they had played a role in it.</w:t>
      </w:r>
    </w:p>
    <w:p w:rsidR="00E866C4" w:rsidRDefault="00E866C4" w:rsidP="00E866C4">
      <w:pPr>
        <w:pStyle w:val="Heading2"/>
      </w:pPr>
      <w:r>
        <w:t>Tech</w:t>
      </w:r>
    </w:p>
    <w:p w:rsidR="000D0CED" w:rsidRPr="0003521E" w:rsidRDefault="0004304B" w:rsidP="000D0CED">
      <w:pPr>
        <w:pStyle w:val="Heading2"/>
      </w:pPr>
      <w:r>
        <w:t>**</w:t>
      </w:r>
      <w:r w:rsidR="000D0CED">
        <w:t>6G</w:t>
      </w:r>
    </w:p>
    <w:p w:rsidR="000D0CED" w:rsidRPr="008B744A" w:rsidRDefault="000D0CED" w:rsidP="000D0CED">
      <w:pPr>
        <w:pStyle w:val="Heading3"/>
      </w:pPr>
      <w:r>
        <w:t>2AC – Frontline – 6G</w:t>
      </w:r>
    </w:p>
    <w:p w:rsidR="000D0CED" w:rsidRDefault="000D0CED" w:rsidP="000D0CED">
      <w:pPr>
        <w:pStyle w:val="Heading4"/>
      </w:pPr>
      <w:r>
        <w:t>Only US 6G planning can reassert western economic and security risks and combat insecure Chinese telecommunications</w:t>
      </w:r>
    </w:p>
    <w:p w:rsidR="000D0CED" w:rsidRDefault="000D0CED" w:rsidP="000D0CED">
      <w:r>
        <w:t xml:space="preserve">John D. </w:t>
      </w:r>
      <w:r w:rsidRPr="003B549A">
        <w:rPr>
          <w:rStyle w:val="Style13ptBold"/>
        </w:rPr>
        <w:t>McKinnon 4/21</w:t>
      </w:r>
      <w:r>
        <w:t xml:space="preserve">, JD degree from the University of North Carolina at Chapel Hill and covers fiscal related issues, 4/21/2023, “U.S. Begins Planning for 6G Wireless Communications”, The Wall Street Journal, </w:t>
      </w:r>
      <w:r w:rsidRPr="00613DE3">
        <w:t>https://www.wsj.com/articles/u-s-begins-planning-for-6g-wireless-communications-246868d0</w:t>
      </w:r>
      <w:r>
        <w:t xml:space="preserve"> //KC</w:t>
      </w:r>
    </w:p>
    <w:p w:rsidR="000D0CED" w:rsidRPr="00613DE3" w:rsidRDefault="000D0CED" w:rsidP="000D0CED">
      <w:pPr>
        <w:rPr>
          <w:u w:val="single"/>
        </w:rPr>
      </w:pPr>
      <w:r w:rsidRPr="0078319A">
        <w:rPr>
          <w:sz w:val="12"/>
        </w:rPr>
        <w:t>WASHINGTON</w:t>
      </w:r>
      <w:r w:rsidRPr="00613DE3">
        <w:rPr>
          <w:u w:val="single"/>
        </w:rPr>
        <w:t xml:space="preserve">—The </w:t>
      </w:r>
      <w:r w:rsidRPr="00C44BDA">
        <w:rPr>
          <w:highlight w:val="cyan"/>
          <w:u w:val="single"/>
        </w:rPr>
        <w:t>Biden</w:t>
      </w:r>
      <w:r w:rsidRPr="00613DE3">
        <w:rPr>
          <w:u w:val="single"/>
        </w:rPr>
        <w:t xml:space="preserve"> administration </w:t>
      </w:r>
      <w:r w:rsidRPr="00C44BDA">
        <w:rPr>
          <w:highlight w:val="cyan"/>
          <w:u w:val="single"/>
        </w:rPr>
        <w:t>is beginning to plan for 6G</w:t>
      </w:r>
      <w:r w:rsidRPr="00613DE3">
        <w:rPr>
          <w:u w:val="single"/>
        </w:rPr>
        <w:t xml:space="preserve"> wireless telecommunications, </w:t>
      </w:r>
      <w:r w:rsidRPr="00C44BDA">
        <w:rPr>
          <w:highlight w:val="cyan"/>
          <w:u w:val="single"/>
        </w:rPr>
        <w:t>seeking to</w:t>
      </w:r>
      <w:r w:rsidRPr="00613DE3">
        <w:rPr>
          <w:u w:val="single"/>
        </w:rPr>
        <w:t xml:space="preserve"> </w:t>
      </w:r>
      <w:r w:rsidRPr="00C44BDA">
        <w:rPr>
          <w:highlight w:val="cyan"/>
          <w:u w:val="single"/>
        </w:rPr>
        <w:t xml:space="preserve">expand internet access while reasserting </w:t>
      </w:r>
      <w:r w:rsidRPr="00613DE3">
        <w:rPr>
          <w:u w:val="single"/>
        </w:rPr>
        <w:t>U.S</w:t>
      </w:r>
      <w:r w:rsidRPr="00C44BDA">
        <w:rPr>
          <w:highlight w:val="cyan"/>
          <w:u w:val="single"/>
        </w:rPr>
        <w:t>. leadership</w:t>
      </w:r>
      <w:r w:rsidRPr="00613DE3">
        <w:rPr>
          <w:u w:val="single"/>
        </w:rPr>
        <w:t xml:space="preserve"> in a sector </w:t>
      </w:r>
      <w:r w:rsidRPr="00C44BDA">
        <w:rPr>
          <w:highlight w:val="cyan"/>
          <w:u w:val="single"/>
        </w:rPr>
        <w:t>where China has</w:t>
      </w:r>
      <w:r w:rsidRPr="00613DE3">
        <w:rPr>
          <w:u w:val="single"/>
        </w:rPr>
        <w:t xml:space="preserve"> notched </w:t>
      </w:r>
      <w:r w:rsidRPr="00C44BDA">
        <w:rPr>
          <w:highlight w:val="cyan"/>
          <w:u w:val="single"/>
        </w:rPr>
        <w:t>gains</w:t>
      </w:r>
      <w:r w:rsidRPr="00613DE3">
        <w:rPr>
          <w:u w:val="single"/>
        </w:rPr>
        <w:t xml:space="preserve">. </w:t>
      </w:r>
    </w:p>
    <w:p w:rsidR="000D0CED" w:rsidRPr="0078319A" w:rsidRDefault="000D0CED" w:rsidP="000D0CED">
      <w:pPr>
        <w:rPr>
          <w:sz w:val="12"/>
        </w:rPr>
      </w:pPr>
      <w:r w:rsidRPr="00C44BDA">
        <w:rPr>
          <w:highlight w:val="cyan"/>
          <w:u w:val="single"/>
        </w:rPr>
        <w:t>The White House on Friday will</w:t>
      </w:r>
      <w:r w:rsidRPr="00613DE3">
        <w:rPr>
          <w:u w:val="single"/>
        </w:rPr>
        <w:t xml:space="preserve"> meet with corporate, government and academic experts to </w:t>
      </w:r>
      <w:r w:rsidRPr="00C44BDA">
        <w:rPr>
          <w:highlight w:val="cyan"/>
          <w:u w:val="single"/>
        </w:rPr>
        <w:t>begin developing</w:t>
      </w:r>
      <w:r w:rsidRPr="00613DE3">
        <w:rPr>
          <w:u w:val="single"/>
        </w:rPr>
        <w:t xml:space="preserve"> goals and </w:t>
      </w:r>
      <w:r w:rsidRPr="00C44BDA">
        <w:rPr>
          <w:highlight w:val="cyan"/>
          <w:u w:val="single"/>
        </w:rPr>
        <w:t>strategies</w:t>
      </w:r>
      <w:r w:rsidRPr="00613DE3">
        <w:rPr>
          <w:u w:val="single"/>
        </w:rPr>
        <w:t xml:space="preserve"> for the new 6G communications technology</w:t>
      </w:r>
      <w:r w:rsidRPr="0078319A">
        <w:rPr>
          <w:sz w:val="12"/>
        </w:rPr>
        <w:t>, which would have the ability to take cloud computing and the mobile internet to true global ubiquity, among other improvements.</w:t>
      </w:r>
    </w:p>
    <w:p w:rsidR="000D0CED" w:rsidRPr="0078319A" w:rsidRDefault="000D0CED" w:rsidP="000D0CED">
      <w:pPr>
        <w:rPr>
          <w:sz w:val="12"/>
        </w:rPr>
      </w:pPr>
      <w:r w:rsidRPr="0078319A">
        <w:rPr>
          <w:sz w:val="12"/>
        </w:rPr>
        <w:t xml:space="preserve">The next generation of telecom is still years away from deployment, but it could pave the way for global internet access still unavailable with the current 5G standard, which makes smartphone downloads and wireless hot-spot connections faster. </w:t>
      </w:r>
      <w:r w:rsidRPr="00C44BDA">
        <w:rPr>
          <w:highlight w:val="cyan"/>
          <w:u w:val="single"/>
        </w:rPr>
        <w:t>Expanding access to the internet has been a priority</w:t>
      </w:r>
      <w:r w:rsidRPr="00613DE3">
        <w:rPr>
          <w:u w:val="single"/>
        </w:rPr>
        <w:t xml:space="preserve"> for the Biden administration </w:t>
      </w:r>
      <w:r w:rsidRPr="00C44BDA">
        <w:rPr>
          <w:highlight w:val="cyan"/>
          <w:u w:val="single"/>
        </w:rPr>
        <w:t>as part of</w:t>
      </w:r>
      <w:r w:rsidRPr="00613DE3">
        <w:rPr>
          <w:u w:val="single"/>
        </w:rPr>
        <w:t xml:space="preserve"> its </w:t>
      </w:r>
      <w:r w:rsidRPr="00C44BDA">
        <w:rPr>
          <w:highlight w:val="cyan"/>
          <w:u w:val="single"/>
        </w:rPr>
        <w:t>infrastructure initiatives</w:t>
      </w:r>
      <w:r w:rsidRPr="00613DE3">
        <w:rPr>
          <w:u w:val="single"/>
        </w:rPr>
        <w:t>.</w:t>
      </w:r>
    </w:p>
    <w:p w:rsidR="000D0CED" w:rsidRPr="00613DE3" w:rsidRDefault="000D0CED" w:rsidP="000D0CED">
      <w:pPr>
        <w:rPr>
          <w:u w:val="single"/>
        </w:rPr>
      </w:pPr>
      <w:r w:rsidRPr="00613DE3">
        <w:rPr>
          <w:u w:val="single"/>
        </w:rPr>
        <w:t xml:space="preserve">The </w:t>
      </w:r>
      <w:r w:rsidRPr="00C44BDA">
        <w:rPr>
          <w:highlight w:val="cyan"/>
          <w:u w:val="single"/>
        </w:rPr>
        <w:t xml:space="preserve">6G </w:t>
      </w:r>
      <w:r w:rsidRPr="00613DE3">
        <w:rPr>
          <w:u w:val="single"/>
        </w:rPr>
        <w:t xml:space="preserve">planning initiative also </w:t>
      </w:r>
      <w:r w:rsidRPr="00C44BDA">
        <w:rPr>
          <w:highlight w:val="cyan"/>
          <w:u w:val="single"/>
        </w:rPr>
        <w:t>aims to reassert</w:t>
      </w:r>
      <w:r w:rsidRPr="00613DE3">
        <w:rPr>
          <w:u w:val="single"/>
        </w:rPr>
        <w:t xml:space="preserve"> the </w:t>
      </w:r>
      <w:r w:rsidRPr="00C44BDA">
        <w:rPr>
          <w:highlight w:val="cyan"/>
          <w:u w:val="single"/>
        </w:rPr>
        <w:t>leadership</w:t>
      </w:r>
      <w:r w:rsidRPr="00613DE3">
        <w:rPr>
          <w:u w:val="single"/>
        </w:rPr>
        <w:t xml:space="preserve"> of the U.S. and its allies </w:t>
      </w:r>
      <w:r w:rsidRPr="00C44BDA">
        <w:rPr>
          <w:highlight w:val="cyan"/>
          <w:u w:val="single"/>
        </w:rPr>
        <w:t>in telecom</w:t>
      </w:r>
      <w:r w:rsidRPr="00613DE3">
        <w:rPr>
          <w:u w:val="single"/>
        </w:rPr>
        <w:t xml:space="preserve">munications, </w:t>
      </w:r>
      <w:r w:rsidRPr="00C44BDA">
        <w:rPr>
          <w:highlight w:val="cyan"/>
          <w:u w:val="single"/>
        </w:rPr>
        <w:t xml:space="preserve">where China has made gains thanks </w:t>
      </w:r>
      <w:r w:rsidRPr="00613DE3">
        <w:rPr>
          <w:u w:val="single"/>
        </w:rPr>
        <w:t xml:space="preserve">in part </w:t>
      </w:r>
      <w:r w:rsidRPr="00C44BDA">
        <w:rPr>
          <w:highlight w:val="cyan"/>
          <w:u w:val="single"/>
        </w:rPr>
        <w:t>to</w:t>
      </w:r>
      <w:r w:rsidRPr="00613DE3">
        <w:rPr>
          <w:u w:val="single"/>
        </w:rPr>
        <w:t xml:space="preserve"> careful nurturing of homegrown </w:t>
      </w:r>
      <w:r w:rsidRPr="00C44BDA">
        <w:rPr>
          <w:highlight w:val="cyan"/>
          <w:u w:val="single"/>
        </w:rPr>
        <w:t>equipment manufacturing and</w:t>
      </w:r>
      <w:r w:rsidRPr="00613DE3">
        <w:rPr>
          <w:u w:val="single"/>
        </w:rPr>
        <w:t xml:space="preserve"> increased </w:t>
      </w:r>
      <w:r w:rsidRPr="00C44BDA">
        <w:rPr>
          <w:highlight w:val="cyan"/>
          <w:u w:val="single"/>
        </w:rPr>
        <w:t>participation in</w:t>
      </w:r>
      <w:r w:rsidRPr="00613DE3">
        <w:rPr>
          <w:u w:val="single"/>
        </w:rPr>
        <w:t xml:space="preserve"> international </w:t>
      </w:r>
      <w:r w:rsidRPr="00C44BDA">
        <w:rPr>
          <w:highlight w:val="cyan"/>
          <w:u w:val="single"/>
        </w:rPr>
        <w:t>standard-setting.</w:t>
      </w:r>
    </w:p>
    <w:p w:rsidR="000D0CED" w:rsidRPr="00613DE3" w:rsidRDefault="000D0CED" w:rsidP="000D0CED">
      <w:pPr>
        <w:rPr>
          <w:u w:val="single"/>
        </w:rPr>
      </w:pPr>
      <w:r w:rsidRPr="00613DE3">
        <w:rPr>
          <w:u w:val="single"/>
        </w:rPr>
        <w:t xml:space="preserve">An administration official acknowledged that </w:t>
      </w:r>
      <w:r w:rsidRPr="00C44BDA">
        <w:rPr>
          <w:highlight w:val="cyan"/>
          <w:u w:val="single"/>
        </w:rPr>
        <w:t>China used 5G effectively to advance its</w:t>
      </w:r>
      <w:r w:rsidRPr="00613DE3">
        <w:rPr>
          <w:u w:val="single"/>
        </w:rPr>
        <w:t xml:space="preserve"> economic and national-security </w:t>
      </w:r>
      <w:r w:rsidRPr="00C44BDA">
        <w:rPr>
          <w:highlight w:val="cyan"/>
          <w:u w:val="single"/>
        </w:rPr>
        <w:t>goals</w:t>
      </w:r>
      <w:r w:rsidRPr="00613DE3">
        <w:rPr>
          <w:u w:val="single"/>
        </w:rPr>
        <w:t xml:space="preserve">, such as gaining global market share over the West for its telecom-manufacturing companies, </w:t>
      </w:r>
      <w:r w:rsidRPr="00C44BDA">
        <w:rPr>
          <w:highlight w:val="cyan"/>
          <w:u w:val="single"/>
        </w:rPr>
        <w:t>including Huawei</w:t>
      </w:r>
      <w:r w:rsidRPr="00613DE3">
        <w:rPr>
          <w:u w:val="single"/>
        </w:rPr>
        <w:t xml:space="preserve"> Technologies Co. </w:t>
      </w:r>
    </w:p>
    <w:p w:rsidR="000D0CED" w:rsidRPr="0078319A" w:rsidRDefault="000D0CED" w:rsidP="000D0CED">
      <w:pPr>
        <w:rPr>
          <w:sz w:val="12"/>
        </w:rPr>
      </w:pPr>
      <w:r w:rsidRPr="00613DE3">
        <w:rPr>
          <w:u w:val="single"/>
        </w:rPr>
        <w:t>“</w:t>
      </w:r>
      <w:r w:rsidRPr="00C44BDA">
        <w:rPr>
          <w:highlight w:val="cyan"/>
          <w:u w:val="single"/>
        </w:rPr>
        <w:t>China</w:t>
      </w:r>
      <w:r w:rsidRPr="00613DE3">
        <w:rPr>
          <w:u w:val="single"/>
        </w:rPr>
        <w:t xml:space="preserve"> really </w:t>
      </w:r>
      <w:r w:rsidRPr="00C44BDA">
        <w:rPr>
          <w:highlight w:val="cyan"/>
          <w:u w:val="single"/>
        </w:rPr>
        <w:t>prioritized</w:t>
      </w:r>
      <w:r w:rsidRPr="00613DE3">
        <w:rPr>
          <w:u w:val="single"/>
        </w:rPr>
        <w:t xml:space="preserve"> its </w:t>
      </w:r>
      <w:r w:rsidRPr="00C44BDA">
        <w:rPr>
          <w:highlight w:val="cyan"/>
          <w:u w:val="single"/>
        </w:rPr>
        <w:t>telecom</w:t>
      </w:r>
      <w:r w:rsidRPr="00613DE3">
        <w:rPr>
          <w:u w:val="single"/>
        </w:rPr>
        <w:t xml:space="preserve"> sector…and I think </w:t>
      </w:r>
      <w:r w:rsidRPr="00C44BDA">
        <w:rPr>
          <w:highlight w:val="cyan"/>
          <w:u w:val="single"/>
        </w:rPr>
        <w:t>we may not have</w:t>
      </w:r>
      <w:r w:rsidRPr="00613DE3">
        <w:rPr>
          <w:u w:val="single"/>
        </w:rPr>
        <w:t xml:space="preserve">,” </w:t>
      </w:r>
      <w:r w:rsidRPr="0078319A">
        <w:rPr>
          <w:sz w:val="12"/>
        </w:rPr>
        <w:t xml:space="preserve">a senior administration official said in a press call Thursday. </w:t>
      </w:r>
    </w:p>
    <w:p w:rsidR="000D0CED" w:rsidRPr="0078319A" w:rsidRDefault="000D0CED" w:rsidP="000D0CED">
      <w:pPr>
        <w:rPr>
          <w:sz w:val="12"/>
        </w:rPr>
      </w:pPr>
    </w:p>
    <w:p w:rsidR="000D0CED" w:rsidRDefault="000D0CED" w:rsidP="000D0CED">
      <w:pPr>
        <w:pStyle w:val="Heading4"/>
      </w:pPr>
      <w:r>
        <w:t>Absent leadership, cyberattacks and supply chain disruptions cascade</w:t>
      </w:r>
    </w:p>
    <w:p w:rsidR="000D0CED" w:rsidRPr="007849AD" w:rsidRDefault="000D0CED" w:rsidP="000D0CED">
      <w:r>
        <w:t xml:space="preserve">Samuel S. </w:t>
      </w:r>
      <w:r w:rsidRPr="009E63E5">
        <w:rPr>
          <w:rStyle w:val="Style13ptBold"/>
        </w:rPr>
        <w:t>Visner 21</w:t>
      </w:r>
      <w:r>
        <w:t xml:space="preserve">, </w:t>
      </w:r>
      <w:r w:rsidRPr="009E63E5">
        <w:t>Technical Fellow</w:t>
      </w:r>
      <w:r>
        <w:t xml:space="preserve"> at </w:t>
      </w:r>
      <w:r w:rsidRPr="009E63E5">
        <w:t>the national cybersecurity federally funded research and development center at MITRE</w:t>
      </w:r>
      <w:r>
        <w:t xml:space="preserve">, </w:t>
      </w:r>
      <w:r w:rsidRPr="009E63E5">
        <w:t>professor of cybersecurity at Georgetown University</w:t>
      </w:r>
      <w:r>
        <w:t>, 10/22/21, “</w:t>
      </w:r>
      <w:r w:rsidRPr="007849AD">
        <w:t>Why 6G hardware matters: The case for ‘Made in America</w:t>
      </w:r>
      <w:r>
        <w:t>,</w:t>
      </w:r>
      <w:r w:rsidRPr="007849AD">
        <w:t>’</w:t>
      </w:r>
      <w:r>
        <w:t xml:space="preserve">” </w:t>
      </w:r>
      <w:r w:rsidRPr="007849AD">
        <w:t>https://thehill.com/opinion/technology/577989-why-6g-hardware-matters-the-case-for-made-in-america/</w:t>
      </w:r>
      <w:r>
        <w:t xml:space="preserve"> \\am</w:t>
      </w:r>
    </w:p>
    <w:p w:rsidR="000D0CED" w:rsidRPr="007849AD" w:rsidRDefault="000D0CED" w:rsidP="000D0CED">
      <w:pPr>
        <w:rPr>
          <w:rStyle w:val="StyleUnderline"/>
        </w:rPr>
      </w:pPr>
      <w:r w:rsidRPr="0078319A">
        <w:rPr>
          <w:sz w:val="10"/>
        </w:rPr>
        <w:t xml:space="preserve">This viewpoint is one of several reasons that </w:t>
      </w:r>
      <w:r w:rsidRPr="00C44BDA">
        <w:rPr>
          <w:highlight w:val="cyan"/>
          <w:u w:val="single"/>
        </w:rPr>
        <w:t>the U</w:t>
      </w:r>
      <w:r w:rsidRPr="007849AD">
        <w:rPr>
          <w:u w:val="single"/>
        </w:rPr>
        <w:t xml:space="preserve">nited </w:t>
      </w:r>
      <w:r w:rsidRPr="00C44BDA">
        <w:rPr>
          <w:highlight w:val="cyan"/>
          <w:u w:val="single"/>
        </w:rPr>
        <w:t>S</w:t>
      </w:r>
      <w:r w:rsidRPr="007849AD">
        <w:rPr>
          <w:u w:val="single"/>
        </w:rPr>
        <w:t xml:space="preserve">tates for decades </w:t>
      </w:r>
      <w:r w:rsidRPr="00C44BDA">
        <w:rPr>
          <w:highlight w:val="cyan"/>
          <w:u w:val="single"/>
        </w:rPr>
        <w:t>has been losing out</w:t>
      </w:r>
      <w:r w:rsidRPr="007849AD">
        <w:rPr>
          <w:u w:val="single"/>
        </w:rPr>
        <w:t xml:space="preserve"> on deep tech innovation</w:t>
      </w:r>
      <w:r w:rsidRPr="0078319A">
        <w:rPr>
          <w:sz w:val="10"/>
        </w:rPr>
        <w:t xml:space="preserve"> such as quantum, artificial intelligence, telecommunications, semiconductors, biotech, and advanced manufacturing. </w:t>
      </w:r>
      <w:r w:rsidRPr="00C44BDA">
        <w:rPr>
          <w:rStyle w:val="StyleUnderline"/>
          <w:highlight w:val="cyan"/>
        </w:rPr>
        <w:t>And it’s</w:t>
      </w:r>
      <w:r w:rsidRPr="007849AD">
        <w:rPr>
          <w:rStyle w:val="StyleUnderline"/>
        </w:rPr>
        <w:t xml:space="preserve"> also one of </w:t>
      </w:r>
      <w:r w:rsidRPr="00C44BDA">
        <w:rPr>
          <w:rStyle w:val="StyleUnderline"/>
          <w:highlight w:val="cyan"/>
        </w:rPr>
        <w:t>the reason</w:t>
      </w:r>
      <w:r w:rsidRPr="007849AD">
        <w:rPr>
          <w:rStyle w:val="StyleUnderline"/>
        </w:rPr>
        <w:t xml:space="preserve">s </w:t>
      </w:r>
      <w:r w:rsidRPr="00C44BDA">
        <w:rPr>
          <w:rStyle w:val="StyleUnderline"/>
          <w:highlight w:val="cyan"/>
        </w:rPr>
        <w:t>China has taken the lead in 5G</w:t>
      </w:r>
      <w:r w:rsidRPr="007849AD">
        <w:rPr>
          <w:rStyle w:val="StyleUnderline"/>
        </w:rPr>
        <w:t xml:space="preserve"> hardware and global deployment.</w:t>
      </w:r>
    </w:p>
    <w:p w:rsidR="000D0CED" w:rsidRPr="007849AD" w:rsidRDefault="000D0CED" w:rsidP="000D0CED">
      <w:pPr>
        <w:rPr>
          <w:rStyle w:val="StyleUnderline"/>
        </w:rPr>
      </w:pPr>
      <w:r w:rsidRPr="00C44BDA">
        <w:rPr>
          <w:rStyle w:val="Emphasis"/>
          <w:highlight w:val="cyan"/>
        </w:rPr>
        <w:t>The world follows whichever country leads the deployment of a new technology</w:t>
      </w:r>
      <w:r w:rsidRPr="007849AD">
        <w:rPr>
          <w:u w:val="single"/>
        </w:rPr>
        <w:t>.</w:t>
      </w:r>
      <w:r w:rsidRPr="0078319A">
        <w:rPr>
          <w:sz w:val="10"/>
        </w:rPr>
        <w:t xml:space="preserve"> The Chinese telecom giant Huawei has amassed an ever-increasing share of the world’s 5G infrastructure. The Chinese government has long seen </w:t>
      </w:r>
      <w:r w:rsidRPr="007849AD">
        <w:rPr>
          <w:rStyle w:val="StyleUnderline"/>
        </w:rPr>
        <w:t xml:space="preserve">the importance of gaining global power and influence through economic and technological dominance. </w:t>
      </w:r>
      <w:r w:rsidRPr="007849AD">
        <w:rPr>
          <w:rStyle w:val="StyleUnderline"/>
          <w:bCs/>
        </w:rPr>
        <w:t>Control of the hardware is part of their growth</w:t>
      </w:r>
      <w:r w:rsidRPr="007849AD">
        <w:rPr>
          <w:rStyle w:val="StyleUnderline"/>
        </w:rPr>
        <w:t xml:space="preserve">. </w:t>
      </w:r>
      <w:r w:rsidRPr="00C44BDA">
        <w:rPr>
          <w:rStyle w:val="StyleUnderline"/>
          <w:highlight w:val="cyan"/>
        </w:rPr>
        <w:t>As the</w:t>
      </w:r>
      <w:r w:rsidRPr="007849AD">
        <w:rPr>
          <w:rStyle w:val="StyleUnderline"/>
        </w:rPr>
        <w:t xml:space="preserve"> rest of the </w:t>
      </w:r>
      <w:r w:rsidRPr="00C44BDA">
        <w:rPr>
          <w:rStyle w:val="StyleUnderline"/>
          <w:highlight w:val="cyan"/>
        </w:rPr>
        <w:t>world continues to buy Chinese hardware</w:t>
      </w:r>
      <w:r w:rsidRPr="007849AD">
        <w:rPr>
          <w:rStyle w:val="StyleUnderline"/>
        </w:rPr>
        <w:t xml:space="preserve">, over time, the world </w:t>
      </w:r>
      <w:r w:rsidRPr="00C44BDA">
        <w:rPr>
          <w:rStyle w:val="StyleUnderline"/>
          <w:highlight w:val="cyan"/>
        </w:rPr>
        <w:t>will buy its software as well</w:t>
      </w:r>
      <w:r w:rsidRPr="007849AD">
        <w:rPr>
          <w:rStyle w:val="StyleUnderline"/>
        </w:rPr>
        <w:t>.</w:t>
      </w:r>
    </w:p>
    <w:p w:rsidR="000D0CED" w:rsidRPr="007849AD" w:rsidRDefault="000D0CED" w:rsidP="000D0CED">
      <w:pPr>
        <w:rPr>
          <w:u w:val="single"/>
        </w:rPr>
      </w:pPr>
      <w:r w:rsidRPr="007849AD">
        <w:rPr>
          <w:rStyle w:val="Emphasis"/>
        </w:rPr>
        <w:t>Are we going to let the same thing happen with 6G?</w:t>
      </w:r>
      <w:r w:rsidRPr="0078319A">
        <w:rPr>
          <w:sz w:val="10"/>
        </w:rPr>
        <w:t xml:space="preserve"> If so, not only will we lose out on jobs and economic growth, but we’ll also put our businesses, and our country, at greater risk. </w:t>
      </w:r>
      <w:r w:rsidRPr="007849AD">
        <w:rPr>
          <w:u w:val="single"/>
        </w:rPr>
        <w:t xml:space="preserve">It’s easy to imagine a </w:t>
      </w:r>
      <w:r w:rsidRPr="00C44BDA">
        <w:rPr>
          <w:highlight w:val="cyan"/>
          <w:u w:val="single"/>
        </w:rPr>
        <w:t>major cyberattack on critical infrastructure</w:t>
      </w:r>
      <w:r w:rsidRPr="007849AD">
        <w:rPr>
          <w:u w:val="single"/>
        </w:rPr>
        <w:t xml:space="preserve">, but an even more prosaic approach can be just as devastating — </w:t>
      </w:r>
      <w:r w:rsidRPr="00C44BDA">
        <w:rPr>
          <w:highlight w:val="cyan"/>
          <w:u w:val="single"/>
        </w:rPr>
        <w:t>cutting supply lines</w:t>
      </w:r>
      <w:r w:rsidRPr="007849AD">
        <w:rPr>
          <w:u w:val="single"/>
        </w:rPr>
        <w:t>.</w:t>
      </w:r>
    </w:p>
    <w:p w:rsidR="000D0CED" w:rsidRPr="0078319A" w:rsidRDefault="000D0CED" w:rsidP="000D0CED">
      <w:pPr>
        <w:rPr>
          <w:sz w:val="10"/>
        </w:rPr>
      </w:pPr>
      <w:r w:rsidRPr="0078319A">
        <w:rPr>
          <w:sz w:val="10"/>
        </w:rPr>
        <w:t xml:space="preserve">This type of </w:t>
      </w:r>
      <w:r w:rsidRPr="00C44BDA">
        <w:rPr>
          <w:highlight w:val="cyan"/>
          <w:u w:val="single"/>
        </w:rPr>
        <w:t>supply chain risk was clear during the pandemic</w:t>
      </w:r>
      <w:r w:rsidRPr="007849AD">
        <w:rPr>
          <w:u w:val="single"/>
        </w:rPr>
        <w:t>, when we saw how dependent we were upon China and other countries for masks and ventilators</w:t>
      </w:r>
      <w:r w:rsidRPr="0078319A">
        <w:rPr>
          <w:sz w:val="10"/>
        </w:rPr>
        <w:t xml:space="preserve">. </w:t>
      </w:r>
      <w:r w:rsidRPr="00C44BDA">
        <w:rPr>
          <w:highlight w:val="cyan"/>
          <w:u w:val="single"/>
        </w:rPr>
        <w:t>The U</w:t>
      </w:r>
      <w:r w:rsidRPr="007849AD">
        <w:rPr>
          <w:u w:val="single"/>
        </w:rPr>
        <w:t xml:space="preserve">nited </w:t>
      </w:r>
      <w:r w:rsidRPr="00C44BDA">
        <w:rPr>
          <w:highlight w:val="cyan"/>
          <w:u w:val="single"/>
        </w:rPr>
        <w:t>S</w:t>
      </w:r>
      <w:r w:rsidRPr="007849AD">
        <w:rPr>
          <w:u w:val="single"/>
        </w:rPr>
        <w:t xml:space="preserve">tates, the country whose massive manufacturing capabilities were critical to winning World War II, </w:t>
      </w:r>
      <w:r w:rsidRPr="00C44BDA">
        <w:rPr>
          <w:highlight w:val="cyan"/>
          <w:u w:val="single"/>
        </w:rPr>
        <w:t>was flummoxed</w:t>
      </w:r>
      <w:r w:rsidRPr="0078319A">
        <w:rPr>
          <w:sz w:val="10"/>
        </w:rPr>
        <w:t>.</w:t>
      </w:r>
    </w:p>
    <w:p w:rsidR="000D0CED" w:rsidRPr="0078319A" w:rsidRDefault="000D0CED" w:rsidP="000D0CED">
      <w:pPr>
        <w:rPr>
          <w:sz w:val="10"/>
        </w:rPr>
      </w:pPr>
      <w:r w:rsidRPr="0078319A">
        <w:rPr>
          <w:sz w:val="10"/>
        </w:rPr>
        <w:t xml:space="preserve">Consider the potential impact on transportation alone. </w:t>
      </w:r>
      <w:r w:rsidRPr="00C44BDA">
        <w:rPr>
          <w:highlight w:val="cyan"/>
          <w:u w:val="single"/>
        </w:rPr>
        <w:t>If we continue on our</w:t>
      </w:r>
      <w:r w:rsidRPr="007849AD">
        <w:rPr>
          <w:u w:val="single"/>
        </w:rPr>
        <w:t xml:space="preserve"> current </w:t>
      </w:r>
      <w:r w:rsidRPr="00C44BDA">
        <w:rPr>
          <w:highlight w:val="cyan"/>
          <w:u w:val="single"/>
        </w:rPr>
        <w:t>path</w:t>
      </w:r>
      <w:r w:rsidRPr="007849AD">
        <w:rPr>
          <w:u w:val="single"/>
        </w:rPr>
        <w:t xml:space="preserve">, in a relatively short time our autonomous vehicles — including trucking of goods across the United States — </w:t>
      </w:r>
      <w:r w:rsidRPr="00C44BDA">
        <w:rPr>
          <w:highlight w:val="cyan"/>
          <w:u w:val="single"/>
        </w:rPr>
        <w:t>may become dependent upon Chinese-built</w:t>
      </w:r>
      <w:r w:rsidRPr="007849AD">
        <w:rPr>
          <w:u w:val="single"/>
        </w:rPr>
        <w:t xml:space="preserve"> hardware and software</w:t>
      </w:r>
      <w:r w:rsidRPr="0078319A">
        <w:rPr>
          <w:sz w:val="10"/>
        </w:rPr>
        <w:t>.</w:t>
      </w:r>
    </w:p>
    <w:p w:rsidR="000D0CED" w:rsidRPr="004C1BE7" w:rsidRDefault="000D0CED" w:rsidP="000D0CED">
      <w:pPr>
        <w:rPr>
          <w:rStyle w:val="StyleUnderline"/>
        </w:rPr>
      </w:pPr>
      <w:r w:rsidRPr="00C44BDA">
        <w:rPr>
          <w:rStyle w:val="StyleUnderline"/>
          <w:highlight w:val="cyan"/>
        </w:rPr>
        <w:t>What if China decides to stop delivering parts to 6G hardware</w:t>
      </w:r>
      <w:r w:rsidRPr="007849AD">
        <w:rPr>
          <w:rStyle w:val="StyleUnderline"/>
        </w:rPr>
        <w:t>? What will we do? What will other countries do?</w:t>
      </w:r>
    </w:p>
    <w:p w:rsidR="000D0CED" w:rsidRPr="0078319A" w:rsidRDefault="000D0CED" w:rsidP="000D0CED">
      <w:pPr>
        <w:tabs>
          <w:tab w:val="left" w:pos="946"/>
        </w:tabs>
        <w:rPr>
          <w:sz w:val="10"/>
        </w:rPr>
      </w:pPr>
      <w:r w:rsidRPr="0078319A">
        <w:rPr>
          <w:sz w:val="10"/>
        </w:rPr>
        <w:tab/>
      </w:r>
    </w:p>
    <w:p w:rsidR="000D0CED" w:rsidRDefault="000D0CED" w:rsidP="000D0CED">
      <w:pPr>
        <w:pStyle w:val="Heading3"/>
      </w:pPr>
      <w:r>
        <w:t>1AR – I/L – 6G</w:t>
      </w:r>
    </w:p>
    <w:p w:rsidR="000D0CED" w:rsidRDefault="000D0CED" w:rsidP="000D0CED">
      <w:pPr>
        <w:pStyle w:val="Heading4"/>
      </w:pPr>
      <w:r>
        <w:t xml:space="preserve">The US is leading the race against China on 5G – key to ensure security in telecommunications infrastructure </w:t>
      </w:r>
    </w:p>
    <w:p w:rsidR="000D0CED" w:rsidRDefault="000D0CED" w:rsidP="000D0CED">
      <w:r>
        <w:t xml:space="preserve">Tonya </w:t>
      </w:r>
      <w:r w:rsidRPr="00802027">
        <w:rPr>
          <w:rStyle w:val="Style13ptBold"/>
        </w:rPr>
        <w:t>Riley 4/21</w:t>
      </w:r>
      <w:r>
        <w:t xml:space="preserve">, she has BA in History from Brown University and covers privacy and cybersecurity on </w:t>
      </w:r>
      <w:proofErr w:type="gramStart"/>
      <w:r>
        <w:t>cyberscoop ,</w:t>
      </w:r>
      <w:proofErr w:type="gramEnd"/>
      <w:r>
        <w:t xml:space="preserve"> 4/21/2023. “Biden administration wants to avoid mistakes in race to beat China on 6G”, Cyberscoop, </w:t>
      </w:r>
      <w:r w:rsidRPr="00613DE3">
        <w:t>https://cyberscoop.com/biden-5g-china-6g/</w:t>
      </w:r>
      <w:r>
        <w:t xml:space="preserve"> //KC</w:t>
      </w:r>
    </w:p>
    <w:p w:rsidR="000D0CED" w:rsidRPr="00613DE3" w:rsidRDefault="000D0CED" w:rsidP="000D0CED">
      <w:pPr>
        <w:rPr>
          <w:u w:val="single"/>
        </w:rPr>
      </w:pPr>
      <w:r w:rsidRPr="00C44BDA">
        <w:rPr>
          <w:highlight w:val="cyan"/>
          <w:u w:val="single"/>
        </w:rPr>
        <w:t>The U</w:t>
      </w:r>
      <w:r w:rsidRPr="00613DE3">
        <w:rPr>
          <w:u w:val="single"/>
        </w:rPr>
        <w:t xml:space="preserve">nited </w:t>
      </w:r>
      <w:r w:rsidRPr="00C44BDA">
        <w:rPr>
          <w:highlight w:val="cyan"/>
          <w:u w:val="single"/>
        </w:rPr>
        <w:t>S</w:t>
      </w:r>
      <w:r w:rsidRPr="00613DE3">
        <w:rPr>
          <w:u w:val="single"/>
        </w:rPr>
        <w:t xml:space="preserve">tates </w:t>
      </w:r>
      <w:r w:rsidRPr="00C44BDA">
        <w:rPr>
          <w:highlight w:val="cyan"/>
          <w:u w:val="single"/>
        </w:rPr>
        <w:t>is aiming to shape</w:t>
      </w:r>
      <w:r w:rsidRPr="00613DE3">
        <w:rPr>
          <w:u w:val="single"/>
        </w:rPr>
        <w:t xml:space="preserve"> the development of </w:t>
      </w:r>
      <w:r w:rsidRPr="00C44BDA">
        <w:rPr>
          <w:highlight w:val="cyan"/>
          <w:u w:val="single"/>
        </w:rPr>
        <w:t>6G</w:t>
      </w:r>
      <w:r w:rsidRPr="00613DE3">
        <w:rPr>
          <w:u w:val="single"/>
        </w:rPr>
        <w:t xml:space="preserve"> telecom </w:t>
      </w:r>
      <w:r w:rsidRPr="00C44BDA">
        <w:rPr>
          <w:highlight w:val="cyan"/>
          <w:u w:val="single"/>
        </w:rPr>
        <w:t>technology</w:t>
      </w:r>
      <w:r w:rsidRPr="00613DE3">
        <w:rPr>
          <w:u w:val="single"/>
        </w:rPr>
        <w:t xml:space="preserve"> at an early stage of research and development and </w:t>
      </w:r>
      <w:r w:rsidRPr="00C44BDA">
        <w:rPr>
          <w:highlight w:val="cyan"/>
          <w:u w:val="single"/>
        </w:rPr>
        <w:t>to avoid letting China build up an early lead</w:t>
      </w:r>
      <w:r w:rsidRPr="00613DE3">
        <w:rPr>
          <w:u w:val="single"/>
        </w:rPr>
        <w:t xml:space="preserve"> in next-generation telecommunications, a senior Biden administration official told reporters ahead of a Friday summit on 6G.</w:t>
      </w:r>
    </w:p>
    <w:p w:rsidR="000D0CED" w:rsidRPr="0078319A" w:rsidRDefault="000D0CED" w:rsidP="000D0CED">
      <w:pPr>
        <w:rPr>
          <w:sz w:val="12"/>
        </w:rPr>
      </w:pPr>
      <w:r w:rsidRPr="0078319A">
        <w:rPr>
          <w:sz w:val="12"/>
        </w:rPr>
        <w:t>“</w:t>
      </w:r>
      <w:r w:rsidRPr="00C44BDA">
        <w:rPr>
          <w:highlight w:val="cyan"/>
          <w:u w:val="single"/>
        </w:rPr>
        <w:t>We want to take the</w:t>
      </w:r>
      <w:r w:rsidRPr="00613DE3">
        <w:rPr>
          <w:u w:val="single"/>
        </w:rPr>
        <w:t xml:space="preserve"> list of </w:t>
      </w:r>
      <w:r w:rsidRPr="00C44BDA">
        <w:rPr>
          <w:highlight w:val="cyan"/>
          <w:u w:val="single"/>
        </w:rPr>
        <w:t>lessons</w:t>
      </w:r>
      <w:r w:rsidRPr="00613DE3">
        <w:rPr>
          <w:u w:val="single"/>
        </w:rPr>
        <w:t xml:space="preserve"> we’ve learned </w:t>
      </w:r>
      <w:r w:rsidRPr="00C44BDA">
        <w:rPr>
          <w:highlight w:val="cyan"/>
          <w:u w:val="single"/>
        </w:rPr>
        <w:t xml:space="preserve">from 5G, </w:t>
      </w:r>
      <w:r w:rsidRPr="00613DE3">
        <w:rPr>
          <w:u w:val="single"/>
        </w:rPr>
        <w:t xml:space="preserve">about the importance of </w:t>
      </w:r>
      <w:r w:rsidRPr="00C44BDA">
        <w:rPr>
          <w:highlight w:val="cyan"/>
          <w:u w:val="single"/>
        </w:rPr>
        <w:t>early involvement and</w:t>
      </w:r>
      <w:r w:rsidRPr="00613DE3">
        <w:rPr>
          <w:u w:val="single"/>
        </w:rPr>
        <w:t xml:space="preserve"> </w:t>
      </w:r>
      <w:r w:rsidRPr="00C44BDA">
        <w:rPr>
          <w:highlight w:val="cyan"/>
          <w:u w:val="single"/>
        </w:rPr>
        <w:t>resilience</w:t>
      </w:r>
      <w:r w:rsidRPr="00613DE3">
        <w:rPr>
          <w:u w:val="single"/>
        </w:rPr>
        <w:t xml:space="preserve">, and to drive an approach </w:t>
      </w:r>
      <w:r w:rsidRPr="00C44BDA">
        <w:rPr>
          <w:highlight w:val="cyan"/>
          <w:u w:val="single"/>
        </w:rPr>
        <w:t>to 6G that optimizes performance</w:t>
      </w:r>
      <w:r w:rsidRPr="00613DE3">
        <w:rPr>
          <w:u w:val="single"/>
        </w:rPr>
        <w:t>, accessibility, and security</w:t>
      </w:r>
      <w:r w:rsidRPr="0078319A">
        <w:rPr>
          <w:sz w:val="12"/>
        </w:rPr>
        <w:t>,” Anne Neuberger, the deputy national security advisor for cyber and emerging technology, said on a call with reporters Thursday.</w:t>
      </w:r>
    </w:p>
    <w:p w:rsidR="000D0CED" w:rsidRPr="0078319A" w:rsidRDefault="000D0CED" w:rsidP="000D0CED">
      <w:pPr>
        <w:rPr>
          <w:sz w:val="12"/>
        </w:rPr>
      </w:pPr>
      <w:r w:rsidRPr="00613DE3">
        <w:rPr>
          <w:u w:val="single"/>
        </w:rPr>
        <w:t>Because 6G remains at the research and development stage</w:t>
      </w:r>
      <w:r w:rsidRPr="0078319A">
        <w:rPr>
          <w:sz w:val="12"/>
        </w:rPr>
        <w:t>, “</w:t>
      </w:r>
      <w:r w:rsidRPr="00C44BDA">
        <w:rPr>
          <w:highlight w:val="cyan"/>
          <w:u w:val="single"/>
        </w:rPr>
        <w:t>we’re at the stage where we can shape and develop</w:t>
      </w:r>
      <w:r w:rsidRPr="00613DE3">
        <w:rPr>
          <w:u w:val="single"/>
        </w:rPr>
        <w:t xml:space="preserve"> that,”</w:t>
      </w:r>
      <w:r w:rsidRPr="0078319A">
        <w:rPr>
          <w:sz w:val="12"/>
        </w:rPr>
        <w:t xml:space="preserve"> Neuberger said.</w:t>
      </w:r>
    </w:p>
    <w:p w:rsidR="000D0CED" w:rsidRPr="00613DE3" w:rsidRDefault="000D0CED" w:rsidP="000D0CED">
      <w:pPr>
        <w:rPr>
          <w:u w:val="single"/>
        </w:rPr>
      </w:pPr>
      <w:r w:rsidRPr="0078319A">
        <w:rPr>
          <w:sz w:val="12"/>
        </w:rPr>
        <w:t xml:space="preserve">Hosted by the National Science Foundation, Friday’s summit will bring together members of the private sector, civil society, and allied nations to discuss topics around 6G, including workforce, federal funding, and standardization. </w:t>
      </w:r>
      <w:r w:rsidRPr="00613DE3">
        <w:rPr>
          <w:u w:val="single"/>
        </w:rPr>
        <w:t>The summit is the latest example of Washington’s attempt to win the race against China in developing a range of emerging technologies seen as key to national security.</w:t>
      </w:r>
    </w:p>
    <w:p w:rsidR="000D0CED" w:rsidRPr="0078319A" w:rsidRDefault="000D0CED" w:rsidP="000D0CED">
      <w:pPr>
        <w:rPr>
          <w:sz w:val="12"/>
        </w:rPr>
      </w:pPr>
      <w:r w:rsidRPr="00613DE3">
        <w:rPr>
          <w:u w:val="single"/>
        </w:rPr>
        <w:t xml:space="preserve">Getting </w:t>
      </w:r>
      <w:r w:rsidRPr="00C44BDA">
        <w:rPr>
          <w:highlight w:val="cyan"/>
          <w:u w:val="single"/>
        </w:rPr>
        <w:t>caught flat-footed on 6G would give dominance to “adversaries</w:t>
      </w:r>
      <w:r w:rsidRPr="00613DE3">
        <w:rPr>
          <w:u w:val="single"/>
        </w:rPr>
        <w:t xml:space="preserve"> who have shown a willingness to provide the market by offering distorted incentives, so they can achieve their goals of </w:t>
      </w:r>
      <w:r w:rsidRPr="00C44BDA">
        <w:rPr>
          <w:highlight w:val="cyan"/>
          <w:u w:val="single"/>
        </w:rPr>
        <w:t xml:space="preserve">compromising </w:t>
      </w:r>
      <w:r w:rsidRPr="00613DE3">
        <w:rPr>
          <w:u w:val="single"/>
        </w:rPr>
        <w:t xml:space="preserve">our </w:t>
      </w:r>
      <w:r w:rsidRPr="00C44BDA">
        <w:rPr>
          <w:highlight w:val="cyan"/>
          <w:u w:val="single"/>
        </w:rPr>
        <w:t>security,”</w:t>
      </w:r>
      <w:r w:rsidRPr="0078319A">
        <w:rPr>
          <w:sz w:val="12"/>
        </w:rPr>
        <w:t xml:space="preserve"> a senior administration official said during the call.</w:t>
      </w:r>
    </w:p>
    <w:p w:rsidR="000D0CED" w:rsidRPr="00613DE3" w:rsidRDefault="000D0CED" w:rsidP="000D0CED">
      <w:pPr>
        <w:rPr>
          <w:u w:val="single"/>
        </w:rPr>
      </w:pPr>
      <w:r w:rsidRPr="00C44BDA">
        <w:rPr>
          <w:highlight w:val="cyan"/>
          <w:u w:val="single"/>
        </w:rPr>
        <w:t>The U</w:t>
      </w:r>
      <w:r w:rsidRPr="00613DE3">
        <w:rPr>
          <w:u w:val="single"/>
        </w:rPr>
        <w:t>nited</w:t>
      </w:r>
      <w:r w:rsidRPr="00C44BDA">
        <w:rPr>
          <w:highlight w:val="cyan"/>
          <w:u w:val="single"/>
        </w:rPr>
        <w:t xml:space="preserve"> S</w:t>
      </w:r>
      <w:r w:rsidRPr="00613DE3">
        <w:rPr>
          <w:u w:val="single"/>
        </w:rPr>
        <w:t>tate</w:t>
      </w:r>
      <w:r w:rsidRPr="00C44BDA">
        <w:rPr>
          <w:highlight w:val="cyan"/>
          <w:u w:val="single"/>
        </w:rPr>
        <w:t>s learned that lesson</w:t>
      </w:r>
      <w:r w:rsidRPr="00613DE3">
        <w:rPr>
          <w:u w:val="single"/>
        </w:rPr>
        <w:t xml:space="preserve"> the hard way </w:t>
      </w:r>
      <w:r w:rsidRPr="00C44BDA">
        <w:rPr>
          <w:highlight w:val="cyan"/>
          <w:u w:val="single"/>
        </w:rPr>
        <w:t>after China dominated</w:t>
      </w:r>
      <w:r w:rsidRPr="00613DE3">
        <w:rPr>
          <w:u w:val="single"/>
        </w:rPr>
        <w:t xml:space="preserve"> the global roll-out of </w:t>
      </w:r>
      <w:r w:rsidRPr="00C44BDA">
        <w:rPr>
          <w:highlight w:val="cyan"/>
          <w:u w:val="single"/>
        </w:rPr>
        <w:t>5G</w:t>
      </w:r>
      <w:r w:rsidRPr="00613DE3">
        <w:rPr>
          <w:u w:val="single"/>
        </w:rPr>
        <w:t xml:space="preserve"> infrastructure by offering subsidies to Huawei that let the Chinese telecommunications giant undercut its Western competitors in selling 5G telecommunications gear around the world for competitive prices.</w:t>
      </w:r>
    </w:p>
    <w:p w:rsidR="000D0CED" w:rsidRPr="00613DE3" w:rsidRDefault="000D0CED" w:rsidP="000D0CED">
      <w:pPr>
        <w:rPr>
          <w:u w:val="single"/>
        </w:rPr>
      </w:pPr>
      <w:r w:rsidRPr="00C44BDA">
        <w:rPr>
          <w:highlight w:val="cyan"/>
          <w:u w:val="single"/>
        </w:rPr>
        <w:t>The U</w:t>
      </w:r>
      <w:r w:rsidRPr="00613DE3">
        <w:rPr>
          <w:u w:val="single"/>
        </w:rPr>
        <w:t xml:space="preserve">nited </w:t>
      </w:r>
      <w:r w:rsidRPr="00C44BDA">
        <w:rPr>
          <w:highlight w:val="cyan"/>
          <w:u w:val="single"/>
        </w:rPr>
        <w:t>S</w:t>
      </w:r>
      <w:r w:rsidRPr="00613DE3">
        <w:rPr>
          <w:u w:val="single"/>
        </w:rPr>
        <w:t xml:space="preserve">tates </w:t>
      </w:r>
      <w:r w:rsidRPr="00C44BDA">
        <w:rPr>
          <w:highlight w:val="cyan"/>
          <w:u w:val="single"/>
        </w:rPr>
        <w:t>banned the firm’s</w:t>
      </w:r>
      <w:r w:rsidRPr="00613DE3">
        <w:rPr>
          <w:u w:val="single"/>
        </w:rPr>
        <w:t xml:space="preserve"> equipment </w:t>
      </w:r>
      <w:r w:rsidRPr="00C44BDA">
        <w:rPr>
          <w:highlight w:val="cyan"/>
          <w:u w:val="single"/>
        </w:rPr>
        <w:t>domestically over concerns of Chinese spying,</w:t>
      </w:r>
      <w:r w:rsidRPr="00613DE3">
        <w:rPr>
          <w:u w:val="single"/>
        </w:rPr>
        <w:t xml:space="preserve"> but </w:t>
      </w:r>
      <w:r w:rsidRPr="00C44BDA">
        <w:rPr>
          <w:highlight w:val="cyan"/>
          <w:u w:val="single"/>
        </w:rPr>
        <w:t>getting other countries to follow</w:t>
      </w:r>
      <w:r w:rsidRPr="00613DE3">
        <w:rPr>
          <w:u w:val="single"/>
        </w:rPr>
        <w:t xml:space="preserve"> suit </w:t>
      </w:r>
      <w:r w:rsidRPr="00C44BDA">
        <w:rPr>
          <w:highlight w:val="cyan"/>
          <w:u w:val="single"/>
        </w:rPr>
        <w:t>has</w:t>
      </w:r>
      <w:r w:rsidRPr="00613DE3">
        <w:rPr>
          <w:u w:val="single"/>
        </w:rPr>
        <w:t xml:space="preserve"> </w:t>
      </w:r>
      <w:r w:rsidRPr="00C44BDA">
        <w:rPr>
          <w:highlight w:val="cyan"/>
          <w:u w:val="single"/>
        </w:rPr>
        <w:t>been a</w:t>
      </w:r>
      <w:r w:rsidRPr="00613DE3">
        <w:rPr>
          <w:u w:val="single"/>
        </w:rPr>
        <w:t xml:space="preserve">n uphill </w:t>
      </w:r>
      <w:r w:rsidRPr="00C44BDA">
        <w:rPr>
          <w:highlight w:val="cyan"/>
          <w:u w:val="single"/>
        </w:rPr>
        <w:t>struggle</w:t>
      </w:r>
      <w:r w:rsidRPr="00613DE3">
        <w:rPr>
          <w:u w:val="single"/>
        </w:rPr>
        <w:t xml:space="preserve"> for the U.S. government.</w:t>
      </w:r>
    </w:p>
    <w:p w:rsidR="000D0CED" w:rsidRPr="0078319A" w:rsidRDefault="000D0CED" w:rsidP="000D0CED">
      <w:pPr>
        <w:rPr>
          <w:sz w:val="12"/>
        </w:rPr>
      </w:pPr>
      <w:r w:rsidRPr="0078319A">
        <w:rPr>
          <w:sz w:val="12"/>
        </w:rPr>
        <w:t>The senior official noted that dominating the telecom market gives China an advantage in spying and potentially disrupting another nation’s communications during a conflict or crisis, which experts warn could happen if China decided to attack Taiwan.</w:t>
      </w:r>
    </w:p>
    <w:p w:rsidR="000D0CED" w:rsidRPr="0078319A" w:rsidRDefault="000D0CED" w:rsidP="000D0CED">
      <w:pPr>
        <w:rPr>
          <w:sz w:val="12"/>
        </w:rPr>
      </w:pPr>
      <w:r w:rsidRPr="0078319A">
        <w:rPr>
          <w:sz w:val="12"/>
        </w:rPr>
        <w:t>F</w:t>
      </w:r>
      <w:r w:rsidRPr="00613DE3">
        <w:rPr>
          <w:u w:val="single"/>
        </w:rPr>
        <w:t xml:space="preserve">riday’s summit aims to bring together private and public sector players in the telecom industry to help </w:t>
      </w:r>
      <w:r w:rsidRPr="00C44BDA">
        <w:rPr>
          <w:highlight w:val="cyan"/>
          <w:u w:val="single"/>
        </w:rPr>
        <w:t>shape</w:t>
      </w:r>
      <w:r w:rsidRPr="00613DE3">
        <w:rPr>
          <w:u w:val="single"/>
        </w:rPr>
        <w:t xml:space="preserve"> standards and technology for </w:t>
      </w:r>
      <w:r w:rsidRPr="00C44BDA">
        <w:rPr>
          <w:highlight w:val="cyan"/>
          <w:u w:val="single"/>
        </w:rPr>
        <w:t>6G with a view toward preventing</w:t>
      </w:r>
      <w:r w:rsidRPr="00613DE3">
        <w:rPr>
          <w:u w:val="single"/>
        </w:rPr>
        <w:t xml:space="preserve"> a repeat of </w:t>
      </w:r>
      <w:r w:rsidRPr="00C44BDA">
        <w:rPr>
          <w:highlight w:val="cyan"/>
          <w:u w:val="single"/>
        </w:rPr>
        <w:t>China’s dominance of 5G</w:t>
      </w:r>
      <w:r w:rsidRPr="00613DE3">
        <w:rPr>
          <w:u w:val="single"/>
        </w:rPr>
        <w:t xml:space="preserve">. </w:t>
      </w:r>
      <w:r w:rsidRPr="0078319A">
        <w:rPr>
          <w:sz w:val="12"/>
        </w:rPr>
        <w:t>Among those in attendance will be Federal Communications Commission Chairwoman Jessica Rosenworcel and the National Telecommunications and Information Administration’s Alan Davidson.</w:t>
      </w:r>
    </w:p>
    <w:p w:rsidR="000D0CED" w:rsidRPr="0078319A" w:rsidRDefault="000D0CED" w:rsidP="000D0CED">
      <w:pPr>
        <w:tabs>
          <w:tab w:val="left" w:pos="946"/>
        </w:tabs>
        <w:rPr>
          <w:sz w:val="12"/>
        </w:rPr>
      </w:pPr>
    </w:p>
    <w:p w:rsidR="000D0CED" w:rsidRDefault="000D0CED" w:rsidP="000D0CED">
      <w:pPr>
        <w:pStyle w:val="Heading3"/>
      </w:pPr>
      <w:r>
        <w:t>1AR – US Strategy Key</w:t>
      </w:r>
    </w:p>
    <w:p w:rsidR="000D0CED" w:rsidRDefault="000D0CED" w:rsidP="000D0CED">
      <w:pPr>
        <w:pStyle w:val="Heading4"/>
      </w:pPr>
      <w:r>
        <w:t>US leadership is key to winning the 6G race against China</w:t>
      </w:r>
    </w:p>
    <w:p w:rsidR="000D0CED" w:rsidRDefault="000D0CED" w:rsidP="000D0CED">
      <w:r>
        <w:t xml:space="preserve">Shirley </w:t>
      </w:r>
      <w:r w:rsidRPr="00E9212F">
        <w:rPr>
          <w:rStyle w:val="Style13ptBold"/>
        </w:rPr>
        <w:t>Zhao 21</w:t>
      </w:r>
      <w:r>
        <w:t xml:space="preserve">, a reporter from China that focuses on a variety of issues; et al., 2/8/2021, “Forget 5G. the U.S. and China Are Already Fighting for 6G Dominance”, Bloomberg, </w:t>
      </w:r>
      <w:r w:rsidRPr="00E9212F">
        <w:t>https://www.bloomberg.com/news/features/2021-02-08/forget-5g-the-u-s-and-china-are-already-fighting-for-6g-dominance#xj4y7vzkg</w:t>
      </w:r>
      <w:r>
        <w:t xml:space="preserve"> //KC</w:t>
      </w:r>
    </w:p>
    <w:p w:rsidR="000D0CED" w:rsidRPr="004D3B00" w:rsidRDefault="000D0CED" w:rsidP="000D0CED">
      <w:pPr>
        <w:rPr>
          <w:rStyle w:val="StyleUnderline"/>
        </w:rPr>
      </w:pPr>
      <w:r w:rsidRPr="00C44BDA">
        <w:rPr>
          <w:rStyle w:val="StyleUnderline"/>
          <w:highlight w:val="cyan"/>
        </w:rPr>
        <w:t>The U</w:t>
      </w:r>
      <w:r w:rsidRPr="00C44BDA">
        <w:rPr>
          <w:sz w:val="16"/>
          <w:highlight w:val="cyan"/>
          <w:u w:val="single"/>
        </w:rPr>
        <w:t xml:space="preserve">.S. </w:t>
      </w:r>
      <w:r w:rsidRPr="00C44BDA">
        <w:rPr>
          <w:rStyle w:val="StyleUnderline"/>
          <w:highlight w:val="cyan"/>
        </w:rPr>
        <w:t>has demonstrated that it has the ability to seriously handicap Chinese companies</w:t>
      </w:r>
      <w:r w:rsidRPr="0078319A">
        <w:rPr>
          <w:sz w:val="12"/>
        </w:rPr>
        <w:t xml:space="preserve">, </w:t>
      </w:r>
      <w:r w:rsidRPr="004D3B00">
        <w:rPr>
          <w:rStyle w:val="StyleUnderline"/>
        </w:rPr>
        <w:t>as in the case of ZTE</w:t>
      </w:r>
      <w:r w:rsidRPr="0078319A">
        <w:rPr>
          <w:sz w:val="12"/>
        </w:rPr>
        <w:t xml:space="preserve">, which almost collapsed after the Commerce Department banned it for three months in 2018 from buying American technology. </w:t>
      </w:r>
      <w:r w:rsidRPr="00C44BDA">
        <w:rPr>
          <w:rStyle w:val="StyleUnderline"/>
          <w:highlight w:val="cyan"/>
        </w:rPr>
        <w:t xml:space="preserve">Similar moves could hamper Huawei’s 6G </w:t>
      </w:r>
      <w:r w:rsidRPr="004D3B00">
        <w:rPr>
          <w:rStyle w:val="StyleUnderline"/>
        </w:rPr>
        <w:t>ambitions</w:t>
      </w:r>
      <w:r w:rsidRPr="0078319A">
        <w:rPr>
          <w:sz w:val="12"/>
          <w:highlight w:val="cyan"/>
        </w:rPr>
        <w:t>.</w:t>
      </w:r>
    </w:p>
    <w:p w:rsidR="000D0CED" w:rsidRPr="004D3B00" w:rsidRDefault="000D0CED" w:rsidP="000D0CED">
      <w:pPr>
        <w:rPr>
          <w:rStyle w:val="StyleUnderline"/>
        </w:rPr>
      </w:pPr>
      <w:r w:rsidRPr="00C44BDA">
        <w:rPr>
          <w:rStyle w:val="StyleUnderline"/>
          <w:highlight w:val="cyan"/>
        </w:rPr>
        <w:t>Washington has already started to sketch out the 6G battle lines</w:t>
      </w:r>
      <w:r w:rsidRPr="0078319A">
        <w:rPr>
          <w:sz w:val="12"/>
          <w:highlight w:val="cyan"/>
        </w:rPr>
        <w:t xml:space="preserve">. </w:t>
      </w:r>
      <w:r w:rsidRPr="00C44BDA">
        <w:rPr>
          <w:rStyle w:val="StyleUnderline"/>
          <w:highlight w:val="cyan"/>
        </w:rPr>
        <w:t>The Alliance for Telecommunications Industry Solutions</w:t>
      </w:r>
      <w:r w:rsidRPr="0078319A">
        <w:rPr>
          <w:sz w:val="12"/>
        </w:rPr>
        <w:t xml:space="preserve">, a U.S. telecom standards developer known as ATIS, </w:t>
      </w:r>
      <w:r w:rsidRPr="00C44BDA">
        <w:rPr>
          <w:rStyle w:val="StyleUnderline"/>
          <w:highlight w:val="cyan"/>
        </w:rPr>
        <w:t>launched the Next G Alliance</w:t>
      </w:r>
      <w:r w:rsidRPr="004D3B00">
        <w:rPr>
          <w:rStyle w:val="StyleUnderline"/>
        </w:rPr>
        <w:t xml:space="preserve"> in October to “advance North American leadership in 6G.” </w:t>
      </w:r>
      <w:r w:rsidRPr="00C44BDA">
        <w:rPr>
          <w:rStyle w:val="StyleUnderline"/>
          <w:highlight w:val="cyan"/>
        </w:rPr>
        <w:t>The alliance</w:t>
      </w:r>
      <w:r w:rsidRPr="004D3B00">
        <w:rPr>
          <w:rStyle w:val="StyleUnderline"/>
        </w:rPr>
        <w:t xml:space="preserve">’s members </w:t>
      </w:r>
      <w:r w:rsidRPr="00C44BDA">
        <w:rPr>
          <w:rStyle w:val="StyleUnderline"/>
          <w:highlight w:val="cyan"/>
        </w:rPr>
        <w:t>include technology giants</w:t>
      </w:r>
      <w:r w:rsidRPr="004D3B00">
        <w:rPr>
          <w:rStyle w:val="StyleUnderline"/>
        </w:rPr>
        <w:t xml:space="preserve"> like Apple Inc., AT&amp;T Inc., Qualcomm Inc., Google and Samsung Electronics Co., but </w:t>
      </w:r>
      <w:r w:rsidRPr="00C44BDA">
        <w:rPr>
          <w:rStyle w:val="StyleUnderline"/>
          <w:highlight w:val="cyan"/>
        </w:rPr>
        <w:t>not Huawei</w:t>
      </w:r>
      <w:r w:rsidRPr="0078319A">
        <w:rPr>
          <w:sz w:val="12"/>
          <w:highlight w:val="cyan"/>
        </w:rPr>
        <w:t>.</w:t>
      </w:r>
    </w:p>
    <w:p w:rsidR="000D0CED" w:rsidRPr="004D3B00" w:rsidRDefault="000D0CED" w:rsidP="000D0CED">
      <w:pPr>
        <w:rPr>
          <w:rStyle w:val="StyleUnderline"/>
        </w:rPr>
      </w:pPr>
      <w:r w:rsidRPr="00C44BDA">
        <w:rPr>
          <w:rStyle w:val="StyleUnderline"/>
          <w:highlight w:val="cyan"/>
        </w:rPr>
        <w:t>The alliance mirrors</w:t>
      </w:r>
      <w:r w:rsidRPr="003A0931">
        <w:rPr>
          <w:rStyle w:val="StyleUnderline"/>
        </w:rPr>
        <w:t xml:space="preserve"> the way </w:t>
      </w:r>
      <w:r w:rsidRPr="00C44BDA">
        <w:rPr>
          <w:rStyle w:val="StyleUnderline"/>
          <w:highlight w:val="cyan"/>
        </w:rPr>
        <w:t xml:space="preserve">that the world has been fractured </w:t>
      </w:r>
      <w:r w:rsidRPr="004D3B00">
        <w:rPr>
          <w:rStyle w:val="StyleUnderline"/>
        </w:rPr>
        <w:t xml:space="preserve">into opposing camps </w:t>
      </w:r>
      <w:r w:rsidRPr="00C44BDA">
        <w:rPr>
          <w:rStyle w:val="StyleUnderline"/>
          <w:highlight w:val="cyan"/>
        </w:rPr>
        <w:t>as a result of 5G rivalry</w:t>
      </w:r>
      <w:r w:rsidRPr="0078319A">
        <w:rPr>
          <w:sz w:val="12"/>
        </w:rPr>
        <w:t xml:space="preserve">. </w:t>
      </w:r>
      <w:r w:rsidRPr="004D3B00">
        <w:rPr>
          <w:rStyle w:val="StyleUnderline"/>
        </w:rPr>
        <w:t>Led by the U</w:t>
      </w:r>
      <w:r w:rsidRPr="0078319A">
        <w:rPr>
          <w:sz w:val="12"/>
        </w:rPr>
        <w:t xml:space="preserve">.S, which identified Huawei as an espionage risk — </w:t>
      </w:r>
      <w:r w:rsidRPr="004D3B00">
        <w:rPr>
          <w:rStyle w:val="StyleUnderline"/>
        </w:rPr>
        <w:t xml:space="preserve">an allegation the Chinese giant denies </w:t>
      </w:r>
      <w:r w:rsidRPr="0078319A">
        <w:rPr>
          <w:sz w:val="12"/>
        </w:rPr>
        <w:t xml:space="preserve">— countries including Japan, Australia, </w:t>
      </w:r>
      <w:r w:rsidRPr="004D3B00">
        <w:rPr>
          <w:rStyle w:val="StyleUnderline"/>
        </w:rPr>
        <w:t>Sweden and the U</w:t>
      </w:r>
      <w:r w:rsidRPr="004D3B00">
        <w:rPr>
          <w:sz w:val="16"/>
          <w:u w:val="single"/>
        </w:rPr>
        <w:t>.K</w:t>
      </w:r>
      <w:r w:rsidRPr="0078319A">
        <w:rPr>
          <w:sz w:val="12"/>
        </w:rPr>
        <w:t xml:space="preserve">. </w:t>
      </w:r>
      <w:r w:rsidRPr="004D3B00">
        <w:rPr>
          <w:rStyle w:val="StyleUnderline"/>
        </w:rPr>
        <w:t>have shut the firm out of their 5G networks</w:t>
      </w:r>
      <w:r w:rsidRPr="0078319A">
        <w:rPr>
          <w:sz w:val="12"/>
        </w:rPr>
        <w:t xml:space="preserve">. However, </w:t>
      </w:r>
      <w:r w:rsidRPr="004D3B00">
        <w:rPr>
          <w:rStyle w:val="StyleUnderline"/>
        </w:rPr>
        <w:t>Huawei is welcomed in Russia</w:t>
      </w:r>
      <w:r w:rsidRPr="0078319A">
        <w:rPr>
          <w:sz w:val="12"/>
        </w:rPr>
        <w:t xml:space="preserve">, </w:t>
      </w:r>
      <w:r w:rsidRPr="004D3B00">
        <w:rPr>
          <w:rStyle w:val="StyleUnderline"/>
        </w:rPr>
        <w:t>the Philippines</w:t>
      </w:r>
      <w:r w:rsidRPr="0078319A">
        <w:rPr>
          <w:sz w:val="12"/>
        </w:rPr>
        <w:t xml:space="preserve">, Thailand, </w:t>
      </w:r>
      <w:r w:rsidRPr="004D3B00">
        <w:rPr>
          <w:rStyle w:val="StyleUnderline"/>
        </w:rPr>
        <w:t>and other countries in Africa and the Middle East</w:t>
      </w:r>
      <w:r w:rsidRPr="0078319A">
        <w:rPr>
          <w:sz w:val="12"/>
        </w:rPr>
        <w:t>.</w:t>
      </w:r>
    </w:p>
    <w:p w:rsidR="000D0CED" w:rsidRPr="004D3B00" w:rsidRDefault="000D0CED" w:rsidP="000D0CED">
      <w:pPr>
        <w:rPr>
          <w:rStyle w:val="StyleUnderline"/>
        </w:rPr>
      </w:pPr>
      <w:r w:rsidRPr="004D3B00">
        <w:rPr>
          <w:rStyle w:val="StyleUnderline"/>
        </w:rPr>
        <w:t>The European Union in December also unveiled a 6G wireless project led by Nokia</w:t>
      </w:r>
      <w:r w:rsidRPr="0078319A">
        <w:rPr>
          <w:sz w:val="12"/>
        </w:rPr>
        <w:t>, which includes companies like Ericsson AB and Telefonica SA, as well as universities.</w:t>
      </w:r>
    </w:p>
    <w:p w:rsidR="000D0CED" w:rsidRPr="004D3B00" w:rsidRDefault="000D0CED" w:rsidP="000D0CED">
      <w:pPr>
        <w:rPr>
          <w:rStyle w:val="StyleUnderline"/>
        </w:rPr>
      </w:pPr>
      <w:r w:rsidRPr="004D3B00">
        <w:rPr>
          <w:rStyle w:val="StyleUnderline"/>
        </w:rPr>
        <w:t>Next Arms Race</w:t>
      </w:r>
    </w:p>
    <w:p w:rsidR="000D0CED" w:rsidRPr="004D3B00" w:rsidRDefault="000D0CED" w:rsidP="000D0CED">
      <w:pPr>
        <w:rPr>
          <w:rStyle w:val="StyleUnderline"/>
        </w:rPr>
      </w:pPr>
      <w:r w:rsidRPr="004D3B00">
        <w:rPr>
          <w:rStyle w:val="StyleUnderline"/>
        </w:rPr>
        <w:t>The lack of trust in Chinese companies like Huawei is unlikely to abate with 6G</w:t>
      </w:r>
      <w:r w:rsidRPr="0078319A">
        <w:rPr>
          <w:sz w:val="12"/>
        </w:rPr>
        <w:t xml:space="preserve">. Democracies are growing increasingly worried about how 5G technology is being used by authoritarian regimes, with fears that 6G could enable technologies such as mass drone surveillance. </w:t>
      </w:r>
      <w:r w:rsidRPr="00C44BDA">
        <w:rPr>
          <w:rStyle w:val="StyleUnderline"/>
          <w:highlight w:val="cyan"/>
        </w:rPr>
        <w:t>China is already using surveillance cameras</w:t>
      </w:r>
      <w:r w:rsidRPr="0078319A">
        <w:rPr>
          <w:sz w:val="12"/>
        </w:rPr>
        <w:t xml:space="preserve">, AI, </w:t>
      </w:r>
      <w:r w:rsidRPr="004D3B00">
        <w:rPr>
          <w:rStyle w:val="StyleUnderline"/>
        </w:rPr>
        <w:t xml:space="preserve">facial recognition and biometrics such as voice samples and DNA </w:t>
      </w:r>
      <w:r w:rsidRPr="00C44BDA">
        <w:rPr>
          <w:rStyle w:val="StyleUnderline"/>
          <w:highlight w:val="cyan"/>
        </w:rPr>
        <w:t>to track and control citizens</w:t>
      </w:r>
      <w:r w:rsidRPr="0078319A">
        <w:rPr>
          <w:sz w:val="12"/>
          <w:highlight w:val="cyan"/>
        </w:rPr>
        <w:t>.</w:t>
      </w:r>
    </w:p>
    <w:p w:rsidR="000D0CED" w:rsidRPr="004D3B00" w:rsidRDefault="000D0CED" w:rsidP="000D0CED">
      <w:pPr>
        <w:rPr>
          <w:rStyle w:val="StyleUnderline"/>
        </w:rPr>
      </w:pPr>
      <w:r w:rsidRPr="004D3B00">
        <w:rPr>
          <w:rStyle w:val="StyleUnderline"/>
        </w:rPr>
        <w:t xml:space="preserve">“Currently </w:t>
      </w:r>
      <w:r w:rsidRPr="00C44BDA">
        <w:rPr>
          <w:rStyle w:val="StyleUnderline"/>
          <w:highlight w:val="cyan"/>
        </w:rPr>
        <w:t xml:space="preserve">China </w:t>
      </w:r>
      <w:r w:rsidRPr="003A0931">
        <w:rPr>
          <w:rStyle w:val="StyleUnderline"/>
        </w:rPr>
        <w:t>seems to be</w:t>
      </w:r>
      <w:r w:rsidRPr="00C44BDA">
        <w:rPr>
          <w:rStyle w:val="StyleUnderline"/>
          <w:highlight w:val="cyan"/>
        </w:rPr>
        <w:t xml:space="preserve"> doing everything in terms of surveillance and suppression</w:t>
      </w:r>
      <w:r w:rsidRPr="004D3B00">
        <w:rPr>
          <w:rStyle w:val="StyleUnderline"/>
        </w:rPr>
        <w:t xml:space="preserve"> to make sure that they lose future markets in the U</w:t>
      </w:r>
      <w:r w:rsidRPr="0078319A">
        <w:rPr>
          <w:sz w:val="12"/>
        </w:rPr>
        <w:t xml:space="preserve">.S. and Europe,” said Paul Timmers, a senior adviser at Brussels-based think tank European Policy Centre and former director of digital society and cybersecurity at the European Commission. </w:t>
      </w:r>
      <w:r w:rsidRPr="004D3B00">
        <w:rPr>
          <w:rStyle w:val="StyleUnderline"/>
        </w:rPr>
        <w:t xml:space="preserve">“This indicates that the technical </w:t>
      </w:r>
      <w:r w:rsidRPr="00C44BDA">
        <w:rPr>
          <w:rStyle w:val="StyleUnderline"/>
          <w:highlight w:val="cyan"/>
        </w:rPr>
        <w:t xml:space="preserve">approach to 6G cannot be trusted to be decoupled from state </w:t>
      </w:r>
      <w:r w:rsidRPr="003A0931">
        <w:rPr>
          <w:rStyle w:val="StyleUnderline"/>
        </w:rPr>
        <w:t xml:space="preserve">ideological </w:t>
      </w:r>
      <w:r w:rsidRPr="00C44BDA">
        <w:rPr>
          <w:rStyle w:val="StyleUnderline"/>
          <w:highlight w:val="cyan"/>
        </w:rPr>
        <w:t>objectives.”</w:t>
      </w:r>
    </w:p>
    <w:p w:rsidR="000D0CED" w:rsidRPr="004D3B00" w:rsidRDefault="000D0CED" w:rsidP="000D0CED">
      <w:pPr>
        <w:rPr>
          <w:rStyle w:val="StyleUnderline"/>
        </w:rPr>
      </w:pPr>
      <w:r w:rsidRPr="004D3B00">
        <w:rPr>
          <w:rStyle w:val="StyleUnderline"/>
        </w:rPr>
        <w:t>While commercial 5G was introduced around 2019</w:t>
      </w:r>
      <w:r w:rsidRPr="0078319A">
        <w:rPr>
          <w:sz w:val="12"/>
        </w:rPr>
        <w:t>, countries are still rolling out networks and developing applications that could attract businesses and turn the technology profitable. Likewise, 6G may not reach its potential at least 15 years from now, said Gandhi of Frost &amp; Sullivan. Only about 100 wireless carriers worldwide offer 5G services in limited areas right now.</w:t>
      </w:r>
    </w:p>
    <w:p w:rsidR="000D0CED" w:rsidRPr="0078319A" w:rsidRDefault="000D0CED" w:rsidP="000D0CED">
      <w:pPr>
        <w:rPr>
          <w:sz w:val="12"/>
        </w:rPr>
      </w:pPr>
      <w:r w:rsidRPr="004D3B00">
        <w:rPr>
          <w:rStyle w:val="StyleUnderline"/>
        </w:rPr>
        <w:t>But researchers have an ambitious vision for what the next-generation network could offer</w:t>
      </w:r>
      <w:r w:rsidRPr="0078319A">
        <w:rPr>
          <w:sz w:val="12"/>
        </w:rPr>
        <w:t xml:space="preserve">. At a potential rate of 1 terabyte per second, </w:t>
      </w:r>
      <w:r w:rsidRPr="004D3B00">
        <w:rPr>
          <w:rStyle w:val="StyleUnderline"/>
        </w:rPr>
        <w:t>6G is not only much faster</w:t>
      </w:r>
      <w:r w:rsidRPr="0078319A">
        <w:rPr>
          <w:sz w:val="12"/>
        </w:rPr>
        <w:t xml:space="preserve">, but also promises a latency — which causes lags — of 0.1 millisecond, </w:t>
      </w:r>
      <w:r w:rsidRPr="004D3B00">
        <w:rPr>
          <w:rStyle w:val="StyleUnderline"/>
        </w:rPr>
        <w:t>compared to 1 millisecond</w:t>
      </w:r>
      <w:r w:rsidRPr="0078319A">
        <w:rPr>
          <w:sz w:val="12"/>
        </w:rPr>
        <w:t xml:space="preserve">, </w:t>
      </w:r>
      <w:r w:rsidRPr="004D3B00">
        <w:rPr>
          <w:rStyle w:val="StyleUnderline"/>
        </w:rPr>
        <w:t>or the minimum for 5G</w:t>
      </w:r>
      <w:r w:rsidRPr="0078319A">
        <w:rPr>
          <w:sz w:val="12"/>
        </w:rPr>
        <w:t xml:space="preserve">. </w:t>
      </w:r>
      <w:r w:rsidRPr="004D3B00">
        <w:rPr>
          <w:rStyle w:val="StyleUnderline"/>
        </w:rPr>
        <w:t>To achieve that</w:t>
      </w:r>
      <w:r w:rsidRPr="0078319A">
        <w:rPr>
          <w:sz w:val="12"/>
        </w:rPr>
        <w:t xml:space="preserve">, </w:t>
      </w:r>
      <w:r w:rsidRPr="004D3B00">
        <w:rPr>
          <w:rStyle w:val="StyleUnderline"/>
        </w:rPr>
        <w:t>scientists are focusing on the super high frequency terahertz waves that could meet those speed and latency requirements</w:t>
      </w:r>
      <w:r w:rsidRPr="0078319A">
        <w:rPr>
          <w:sz w:val="12"/>
        </w:rPr>
        <w:t>, though there is not yet a chip capable of transmitting so much data in a second.</w:t>
      </w:r>
    </w:p>
    <w:p w:rsidR="000D0CED" w:rsidRPr="0003521E" w:rsidRDefault="0004304B" w:rsidP="000D0CED">
      <w:pPr>
        <w:pStyle w:val="Heading2"/>
      </w:pPr>
      <w:r>
        <w:t>**</w:t>
      </w:r>
      <w:r w:rsidR="000D0CED">
        <w:t>China</w:t>
      </w:r>
    </w:p>
    <w:p w:rsidR="000D0CED" w:rsidRDefault="000D0CED" w:rsidP="000D0CED">
      <w:pPr>
        <w:pStyle w:val="Heading3"/>
      </w:pPr>
      <w:r>
        <w:t>2AC – Frontline – China</w:t>
      </w:r>
    </w:p>
    <w:p w:rsidR="000D0CED" w:rsidRPr="00AB070C" w:rsidRDefault="000D0CED" w:rsidP="000D0CED">
      <w:pPr>
        <w:pStyle w:val="Heading4"/>
      </w:pPr>
      <w:r>
        <w:t>Tech is essential to containing Chinese economic aggression and maintaining prosperity</w:t>
      </w:r>
    </w:p>
    <w:p w:rsidR="000D0CED" w:rsidRPr="00A13FC8" w:rsidRDefault="000D0CED" w:rsidP="000D0CED">
      <w:r w:rsidRPr="00613DE3">
        <w:t>Tim</w:t>
      </w:r>
      <w:r>
        <w:rPr>
          <w:rStyle w:val="Style13ptBold"/>
        </w:rPr>
        <w:t xml:space="preserve"> </w:t>
      </w:r>
      <w:r w:rsidRPr="00AB070C">
        <w:rPr>
          <w:rStyle w:val="Style13ptBold"/>
        </w:rPr>
        <w:t>Scott 5/31</w:t>
      </w:r>
      <w:r>
        <w:t xml:space="preserve"> interviewed by the Senate, US senator who is set to serve as the ranking member of the Senate Committee on Banking, Housing, and Urban Affairs, 5/31/23, “Scott: The U.S. Must Counter China </w:t>
      </w:r>
      <w:proofErr w:type="gramStart"/>
      <w:r>
        <w:t>With</w:t>
      </w:r>
      <w:proofErr w:type="gramEnd"/>
      <w:r>
        <w:t xml:space="preserve"> Strong Economic Leadership”, United States Committee on Banking, Housing, and Urban Affairs, </w:t>
      </w:r>
      <w:r w:rsidRPr="00613DE3">
        <w:t>https://www.banking.senate.gov/newsroom/minority/scott-the-us-must-counter-china-with-strong-economic-leadership</w:t>
      </w:r>
      <w:r>
        <w:t xml:space="preserve"> //kavi</w:t>
      </w:r>
    </w:p>
    <w:p w:rsidR="000D0CED" w:rsidRPr="00597498" w:rsidRDefault="000D0CED" w:rsidP="000D0CED">
      <w:pPr>
        <w:rPr>
          <w:u w:val="single"/>
        </w:rPr>
      </w:pPr>
      <w:r w:rsidRPr="00C44BDA">
        <w:rPr>
          <w:highlight w:val="cyan"/>
          <w:u w:val="single"/>
        </w:rPr>
        <w:t xml:space="preserve">Advancing </w:t>
      </w:r>
      <w:r w:rsidRPr="00C44BDA">
        <w:rPr>
          <w:rStyle w:val="Emphasis"/>
          <w:highlight w:val="cyan"/>
        </w:rPr>
        <w:t>U.S. national security</w:t>
      </w:r>
      <w:r w:rsidRPr="00C44BDA">
        <w:rPr>
          <w:highlight w:val="cyan"/>
          <w:u w:val="single"/>
        </w:rPr>
        <w:t>, economic security, and foreign policy are all vital to</w:t>
      </w:r>
      <w:r w:rsidRPr="00597498">
        <w:rPr>
          <w:u w:val="single"/>
        </w:rPr>
        <w:t xml:space="preserve"> our domestic </w:t>
      </w:r>
      <w:r w:rsidRPr="00C44BDA">
        <w:rPr>
          <w:highlight w:val="cyan"/>
          <w:u w:val="single"/>
        </w:rPr>
        <w:t>security</w:t>
      </w:r>
      <w:r w:rsidRPr="00597498">
        <w:rPr>
          <w:u w:val="single"/>
        </w:rPr>
        <w:t xml:space="preserve"> here at home. As I’ve said before, you can’t secure your house with the doors wide open.</w:t>
      </w:r>
    </w:p>
    <w:p w:rsidR="000D0CED" w:rsidRPr="00597498" w:rsidRDefault="000D0CED" w:rsidP="000D0CED">
      <w:pPr>
        <w:rPr>
          <w:u w:val="single"/>
        </w:rPr>
      </w:pPr>
      <w:r w:rsidRPr="0078319A">
        <w:rPr>
          <w:sz w:val="12"/>
        </w:rPr>
        <w:t xml:space="preserve">In our ever-connected and ever-evolving world, </w:t>
      </w:r>
      <w:r w:rsidRPr="00C44BDA">
        <w:rPr>
          <w:highlight w:val="cyan"/>
          <w:u w:val="single"/>
        </w:rPr>
        <w:t>the U</w:t>
      </w:r>
      <w:r w:rsidRPr="00597498">
        <w:rPr>
          <w:u w:val="single"/>
        </w:rPr>
        <w:t xml:space="preserve">nited </w:t>
      </w:r>
      <w:r w:rsidRPr="00C44BDA">
        <w:rPr>
          <w:highlight w:val="cyan"/>
          <w:u w:val="single"/>
        </w:rPr>
        <w:t>S</w:t>
      </w:r>
      <w:r w:rsidRPr="00597498">
        <w:rPr>
          <w:u w:val="single"/>
        </w:rPr>
        <w:t xml:space="preserve">tates </w:t>
      </w:r>
      <w:r w:rsidRPr="00C44BDA">
        <w:rPr>
          <w:highlight w:val="cyan"/>
          <w:u w:val="single"/>
        </w:rPr>
        <w:t>and</w:t>
      </w:r>
      <w:r w:rsidRPr="00597498">
        <w:rPr>
          <w:u w:val="single"/>
        </w:rPr>
        <w:t xml:space="preserve"> our vibrant </w:t>
      </w:r>
      <w:r w:rsidRPr="00C44BDA">
        <w:rPr>
          <w:rStyle w:val="Emphasis"/>
          <w:highlight w:val="cyan"/>
        </w:rPr>
        <w:t>economy are</w:t>
      </w:r>
      <w:r w:rsidRPr="00E9212F">
        <w:rPr>
          <w:rStyle w:val="Emphasis"/>
        </w:rPr>
        <w:t xml:space="preserve"> continuously </w:t>
      </w:r>
      <w:r w:rsidRPr="00C44BDA">
        <w:rPr>
          <w:rStyle w:val="Emphasis"/>
          <w:highlight w:val="cyan"/>
        </w:rPr>
        <w:t>impacted by other countries.</w:t>
      </w:r>
      <w:r w:rsidRPr="0078319A">
        <w:rPr>
          <w:sz w:val="12"/>
        </w:rPr>
        <w:t xml:space="preserve"> We spend a great deal of our time on this committee discussing our government’s response to our own economic issues, but </w:t>
      </w:r>
      <w:r w:rsidRPr="00C44BDA">
        <w:rPr>
          <w:highlight w:val="cyan"/>
          <w:u w:val="single"/>
        </w:rPr>
        <w:t>it is vital to</w:t>
      </w:r>
      <w:r w:rsidRPr="00597498">
        <w:rPr>
          <w:u w:val="single"/>
        </w:rPr>
        <w:t xml:space="preserve"> </w:t>
      </w:r>
      <w:r w:rsidRPr="00C44BDA">
        <w:rPr>
          <w:highlight w:val="cyan"/>
          <w:u w:val="single"/>
        </w:rPr>
        <w:t>consider</w:t>
      </w:r>
      <w:r w:rsidRPr="00597498">
        <w:rPr>
          <w:u w:val="single"/>
        </w:rPr>
        <w:t xml:space="preserve"> the </w:t>
      </w:r>
      <w:r w:rsidRPr="00C44BDA">
        <w:rPr>
          <w:highlight w:val="cyan"/>
          <w:u w:val="single"/>
        </w:rPr>
        <w:t>decisions</w:t>
      </w:r>
      <w:r w:rsidRPr="00597498">
        <w:rPr>
          <w:u w:val="single"/>
        </w:rPr>
        <w:t xml:space="preserve"> being </w:t>
      </w:r>
      <w:r w:rsidRPr="00C44BDA">
        <w:rPr>
          <w:highlight w:val="cyan"/>
          <w:u w:val="single"/>
        </w:rPr>
        <w:t>made</w:t>
      </w:r>
      <w:r w:rsidRPr="00597498">
        <w:rPr>
          <w:u w:val="single"/>
        </w:rPr>
        <w:t xml:space="preserve"> oceans away </w:t>
      </w:r>
      <w:r w:rsidRPr="00C44BDA">
        <w:rPr>
          <w:highlight w:val="cyan"/>
          <w:u w:val="single"/>
        </w:rPr>
        <w:t xml:space="preserve">by governments </w:t>
      </w:r>
      <w:r w:rsidRPr="00597498">
        <w:rPr>
          <w:u w:val="single"/>
        </w:rPr>
        <w:t xml:space="preserve">and countries </w:t>
      </w:r>
      <w:r w:rsidRPr="00C44BDA">
        <w:rPr>
          <w:highlight w:val="cyan"/>
          <w:u w:val="single"/>
        </w:rPr>
        <w:t>with</w:t>
      </w:r>
      <w:r w:rsidRPr="00597498">
        <w:rPr>
          <w:u w:val="single"/>
        </w:rPr>
        <w:t xml:space="preserve"> very </w:t>
      </w:r>
      <w:r w:rsidRPr="00C44BDA">
        <w:rPr>
          <w:highlight w:val="cyan"/>
          <w:u w:val="single"/>
        </w:rPr>
        <w:t>different ideals</w:t>
      </w:r>
      <w:r w:rsidRPr="00597498">
        <w:rPr>
          <w:u w:val="single"/>
        </w:rPr>
        <w:t xml:space="preserve"> and values than those we hold near and dear here at home in America.</w:t>
      </w:r>
    </w:p>
    <w:p w:rsidR="000D0CED" w:rsidRPr="00E9212F" w:rsidRDefault="000D0CED" w:rsidP="000D0CED">
      <w:pPr>
        <w:rPr>
          <w:rStyle w:val="Emphasis"/>
        </w:rPr>
      </w:pPr>
      <w:r w:rsidRPr="00C44BDA">
        <w:rPr>
          <w:highlight w:val="cyan"/>
          <w:u w:val="single"/>
        </w:rPr>
        <w:t>China is at the top of that list.</w:t>
      </w:r>
      <w:r w:rsidRPr="00597498">
        <w:rPr>
          <w:u w:val="single"/>
        </w:rPr>
        <w:t xml:space="preserve"> For years, </w:t>
      </w:r>
      <w:r w:rsidRPr="00C44BDA">
        <w:rPr>
          <w:rStyle w:val="Emphasis"/>
          <w:highlight w:val="cyan"/>
        </w:rPr>
        <w:t>China</w:t>
      </w:r>
      <w:r w:rsidRPr="00E9212F">
        <w:rPr>
          <w:rStyle w:val="Emphasis"/>
        </w:rPr>
        <w:t xml:space="preserve"> has grown in force and strength, persistently engaging in coercive economic policies to </w:t>
      </w:r>
      <w:r w:rsidRPr="00C44BDA">
        <w:rPr>
          <w:rStyle w:val="Emphasis"/>
          <w:highlight w:val="cyan"/>
        </w:rPr>
        <w:t>further its interests and undermine those of the Un</w:t>
      </w:r>
      <w:r w:rsidRPr="00E9212F">
        <w:rPr>
          <w:rStyle w:val="Emphasis"/>
        </w:rPr>
        <w:t xml:space="preserve">ited </w:t>
      </w:r>
      <w:r w:rsidRPr="00C44BDA">
        <w:rPr>
          <w:rStyle w:val="Emphasis"/>
          <w:highlight w:val="cyan"/>
        </w:rPr>
        <w:t>S</w:t>
      </w:r>
      <w:r w:rsidRPr="00E9212F">
        <w:rPr>
          <w:rStyle w:val="Emphasis"/>
        </w:rPr>
        <w:t>tates and our allies.</w:t>
      </w:r>
    </w:p>
    <w:p w:rsidR="000D0CED" w:rsidRPr="00597498" w:rsidRDefault="000D0CED" w:rsidP="000D0CED">
      <w:pPr>
        <w:rPr>
          <w:u w:val="single"/>
        </w:rPr>
      </w:pPr>
      <w:r w:rsidRPr="0078319A">
        <w:rPr>
          <w:sz w:val="12"/>
        </w:rPr>
        <w:t xml:space="preserve">To try and gain a leg up on America and our allies, </w:t>
      </w:r>
      <w:r w:rsidRPr="00C44BDA">
        <w:rPr>
          <w:rStyle w:val="Emphasis"/>
          <w:highlight w:val="cyan"/>
        </w:rPr>
        <w:t>China has resorted to i</w:t>
      </w:r>
      <w:r w:rsidRPr="00E9212F">
        <w:rPr>
          <w:rStyle w:val="Emphasis"/>
        </w:rPr>
        <w:t xml:space="preserve">ntellectual </w:t>
      </w:r>
      <w:r w:rsidRPr="00C44BDA">
        <w:rPr>
          <w:rStyle w:val="Emphasis"/>
          <w:highlight w:val="cyan"/>
        </w:rPr>
        <w:t>p</w:t>
      </w:r>
      <w:r w:rsidRPr="00E9212F">
        <w:rPr>
          <w:rStyle w:val="Emphasis"/>
        </w:rPr>
        <w:t xml:space="preserve">roperty </w:t>
      </w:r>
      <w:r w:rsidRPr="00C44BDA">
        <w:rPr>
          <w:rStyle w:val="Emphasis"/>
          <w:highlight w:val="cyan"/>
        </w:rPr>
        <w:t>theft</w:t>
      </w:r>
      <w:r w:rsidRPr="00E9212F">
        <w:rPr>
          <w:rStyle w:val="Emphasis"/>
        </w:rPr>
        <w:t xml:space="preserve">, </w:t>
      </w:r>
      <w:r w:rsidRPr="00C44BDA">
        <w:rPr>
          <w:rStyle w:val="Emphasis"/>
          <w:highlight w:val="cyan"/>
        </w:rPr>
        <w:t>unfair trade practices</w:t>
      </w:r>
      <w:r w:rsidRPr="00E9212F">
        <w:rPr>
          <w:rStyle w:val="Emphasis"/>
        </w:rPr>
        <w:t xml:space="preserve">, </w:t>
      </w:r>
      <w:r w:rsidRPr="00C44BDA">
        <w:rPr>
          <w:rStyle w:val="Emphasis"/>
          <w:highlight w:val="cyan"/>
        </w:rPr>
        <w:t>and</w:t>
      </w:r>
      <w:r w:rsidRPr="00E9212F">
        <w:rPr>
          <w:rStyle w:val="Emphasis"/>
        </w:rPr>
        <w:t xml:space="preserve"> other </w:t>
      </w:r>
      <w:r w:rsidRPr="00C44BDA">
        <w:rPr>
          <w:rStyle w:val="Emphasis"/>
          <w:highlight w:val="cyan"/>
        </w:rPr>
        <w:t>harmful actions</w:t>
      </w:r>
      <w:r w:rsidRPr="00C44BDA">
        <w:rPr>
          <w:highlight w:val="cyan"/>
          <w:u w:val="single"/>
        </w:rPr>
        <w:t xml:space="preserve"> that</w:t>
      </w:r>
      <w:r w:rsidRPr="00597498">
        <w:rPr>
          <w:u w:val="single"/>
        </w:rPr>
        <w:t xml:space="preserve"> ultimately </w:t>
      </w:r>
      <w:r w:rsidRPr="00C44BDA">
        <w:rPr>
          <w:highlight w:val="cyan"/>
          <w:u w:val="single"/>
        </w:rPr>
        <w:t>challenge free markets and U.S. innovation</w:t>
      </w:r>
      <w:r w:rsidRPr="00597498">
        <w:rPr>
          <w:u w:val="single"/>
        </w:rPr>
        <w:t xml:space="preserve">. And </w:t>
      </w:r>
      <w:r w:rsidRPr="00C44BDA">
        <w:rPr>
          <w:highlight w:val="cyan"/>
          <w:u w:val="single"/>
        </w:rPr>
        <w:t>innovation is the</w:t>
      </w:r>
      <w:r w:rsidRPr="00597498">
        <w:rPr>
          <w:u w:val="single"/>
        </w:rPr>
        <w:t xml:space="preserve"> crown </w:t>
      </w:r>
      <w:r w:rsidRPr="00C44BDA">
        <w:rPr>
          <w:highlight w:val="cyan"/>
          <w:u w:val="single"/>
        </w:rPr>
        <w:t>jewel of</w:t>
      </w:r>
      <w:r w:rsidRPr="00597498">
        <w:rPr>
          <w:u w:val="single"/>
        </w:rPr>
        <w:t xml:space="preserve"> America’s </w:t>
      </w:r>
      <w:r w:rsidRPr="00C44BDA">
        <w:rPr>
          <w:highlight w:val="cyan"/>
          <w:u w:val="single"/>
        </w:rPr>
        <w:t>success</w:t>
      </w:r>
      <w:r w:rsidRPr="00597498">
        <w:rPr>
          <w:u w:val="single"/>
        </w:rPr>
        <w:t>. It’s about the birth of ideas and the fertile ground for them to grow and to prosper.</w:t>
      </w:r>
    </w:p>
    <w:p w:rsidR="000D0CED" w:rsidRPr="0078319A" w:rsidRDefault="000D0CED" w:rsidP="000D0CED">
      <w:pPr>
        <w:rPr>
          <w:sz w:val="12"/>
        </w:rPr>
      </w:pPr>
      <w:r w:rsidRPr="00597498">
        <w:rPr>
          <w:u w:val="single"/>
        </w:rPr>
        <w:t>As the internet creates a web of connectivity worldwide, protecting American data from would-be bad actors— like China—becomes even more important</w:t>
      </w:r>
      <w:r w:rsidRPr="0078319A">
        <w:rPr>
          <w:sz w:val="12"/>
        </w:rPr>
        <w:t>. That's why I recently introduced the Know Your App Act to increase transparency and protect Americans by requiring app stores to label apps controlled by foreign adversaries. It’s about empowering our parents with information to make informed decisions.</w:t>
      </w:r>
    </w:p>
    <w:p w:rsidR="000D0CED" w:rsidRPr="00597498" w:rsidRDefault="000D0CED" w:rsidP="000D0CED">
      <w:pPr>
        <w:rPr>
          <w:u w:val="single"/>
        </w:rPr>
      </w:pPr>
      <w:r w:rsidRPr="0078319A">
        <w:rPr>
          <w:sz w:val="12"/>
        </w:rPr>
        <w:t>Further</w:t>
      </w:r>
      <w:r w:rsidRPr="00597498">
        <w:rPr>
          <w:u w:val="single"/>
        </w:rPr>
        <w:t xml:space="preserve">, </w:t>
      </w:r>
      <w:r w:rsidRPr="00C44BDA">
        <w:rPr>
          <w:highlight w:val="cyan"/>
          <w:u w:val="single"/>
        </w:rPr>
        <w:t>China exploited America’s openness</w:t>
      </w:r>
      <w:r w:rsidRPr="00597498">
        <w:rPr>
          <w:u w:val="single"/>
        </w:rPr>
        <w:t xml:space="preserve"> to do business on the global stage. But we cut our own selves off, with rules and regulations, </w:t>
      </w:r>
      <w:r w:rsidRPr="00C44BDA">
        <w:rPr>
          <w:highlight w:val="cyan"/>
          <w:u w:val="single"/>
        </w:rPr>
        <w:t>dictating</w:t>
      </w:r>
      <w:r w:rsidRPr="00597498">
        <w:rPr>
          <w:u w:val="single"/>
        </w:rPr>
        <w:t xml:space="preserve"> everything from </w:t>
      </w:r>
      <w:r w:rsidRPr="00C44BDA">
        <w:rPr>
          <w:highlight w:val="cyan"/>
          <w:u w:val="single"/>
        </w:rPr>
        <w:t>climate requirements to burdensome building regulations</w:t>
      </w:r>
      <w:r w:rsidRPr="00597498">
        <w:rPr>
          <w:u w:val="single"/>
        </w:rPr>
        <w:t xml:space="preserve"> taken to an extreme—making it more and more difficult to build here at home and perversely encouraging companies to search for more open environments around the globe.</w:t>
      </w:r>
    </w:p>
    <w:p w:rsidR="000D0CED" w:rsidRPr="0078319A" w:rsidRDefault="000D0CED" w:rsidP="000D0CED">
      <w:pPr>
        <w:rPr>
          <w:sz w:val="12"/>
        </w:rPr>
      </w:pPr>
      <w:r w:rsidRPr="0078319A">
        <w:rPr>
          <w:sz w:val="12"/>
        </w:rPr>
        <w:t>There should never be a world—</w:t>
      </w:r>
      <w:r w:rsidRPr="00C44BDA">
        <w:rPr>
          <w:rStyle w:val="Emphasis"/>
          <w:highlight w:val="cyan"/>
        </w:rPr>
        <w:t>there should never be a world—where a company finds China</w:t>
      </w:r>
      <w:r w:rsidRPr="00E9212F">
        <w:rPr>
          <w:rStyle w:val="Emphasis"/>
        </w:rPr>
        <w:t xml:space="preserve"> easier to do business [with], </w:t>
      </w:r>
      <w:r w:rsidRPr="00C44BDA">
        <w:rPr>
          <w:rStyle w:val="Emphasis"/>
          <w:highlight w:val="cyan"/>
        </w:rPr>
        <w:t>a better business environment</w:t>
      </w:r>
      <w:r w:rsidRPr="00597498">
        <w:rPr>
          <w:u w:val="single"/>
        </w:rPr>
        <w:t xml:space="preserve">. </w:t>
      </w:r>
      <w:r w:rsidRPr="0078319A">
        <w:rPr>
          <w:sz w:val="12"/>
        </w:rPr>
        <w:t>Our country was built on freedom, hard work, and innovation. We should encourage policies that foster these ideals in the marketplace—and that means lessening burdensome regulations.</w:t>
      </w:r>
    </w:p>
    <w:p w:rsidR="000D0CED" w:rsidRPr="00597498" w:rsidRDefault="000D0CED" w:rsidP="000D0CED">
      <w:pPr>
        <w:rPr>
          <w:u w:val="single"/>
        </w:rPr>
      </w:pPr>
      <w:r w:rsidRPr="0078319A">
        <w:rPr>
          <w:sz w:val="12"/>
        </w:rPr>
        <w:t xml:space="preserve">Furthermore, American companies should not be on an uneven playing field simply because they must abide by progressive regulations far stricter than the ones in China. </w:t>
      </w:r>
      <w:r w:rsidRPr="00C44BDA">
        <w:rPr>
          <w:highlight w:val="cyan"/>
          <w:u w:val="single"/>
        </w:rPr>
        <w:t>We must work</w:t>
      </w:r>
      <w:r w:rsidRPr="00597498">
        <w:rPr>
          <w:u w:val="single"/>
        </w:rPr>
        <w:t xml:space="preserve"> simultaneously to provide businesses with room </w:t>
      </w:r>
      <w:r w:rsidRPr="00C44BDA">
        <w:rPr>
          <w:highlight w:val="cyan"/>
          <w:u w:val="single"/>
        </w:rPr>
        <w:t xml:space="preserve">for growth and opportunity </w:t>
      </w:r>
      <w:r w:rsidRPr="00597498">
        <w:rPr>
          <w:u w:val="single"/>
        </w:rPr>
        <w:t xml:space="preserve">here </w:t>
      </w:r>
      <w:r w:rsidRPr="00C44BDA">
        <w:rPr>
          <w:highlight w:val="cyan"/>
          <w:u w:val="single"/>
        </w:rPr>
        <w:t xml:space="preserve">at home </w:t>
      </w:r>
      <w:r w:rsidRPr="00597498">
        <w:rPr>
          <w:u w:val="single"/>
        </w:rPr>
        <w:t>while also robustly responding to China's unfair practices globally.</w:t>
      </w:r>
    </w:p>
    <w:p w:rsidR="000D0CED" w:rsidRPr="00597498" w:rsidRDefault="000D0CED" w:rsidP="000D0CED">
      <w:pPr>
        <w:rPr>
          <w:u w:val="single"/>
        </w:rPr>
      </w:pPr>
      <w:r w:rsidRPr="00C44BDA">
        <w:rPr>
          <w:highlight w:val="cyan"/>
          <w:u w:val="single"/>
        </w:rPr>
        <w:t>The U</w:t>
      </w:r>
      <w:r w:rsidRPr="00597498">
        <w:rPr>
          <w:u w:val="single"/>
        </w:rPr>
        <w:t xml:space="preserve">nited </w:t>
      </w:r>
      <w:r w:rsidRPr="00C44BDA">
        <w:rPr>
          <w:highlight w:val="cyan"/>
          <w:u w:val="single"/>
        </w:rPr>
        <w:t>S</w:t>
      </w:r>
      <w:r w:rsidRPr="00597498">
        <w:rPr>
          <w:u w:val="single"/>
        </w:rPr>
        <w:t xml:space="preserve">tates </w:t>
      </w:r>
      <w:r w:rsidRPr="00C44BDA">
        <w:rPr>
          <w:highlight w:val="cyan"/>
          <w:u w:val="single"/>
        </w:rPr>
        <w:t>possesses tools to curb China’s</w:t>
      </w:r>
      <w:r w:rsidRPr="00597498">
        <w:rPr>
          <w:u w:val="single"/>
        </w:rPr>
        <w:t xml:space="preserve"> economic </w:t>
      </w:r>
      <w:r w:rsidRPr="00C44BDA">
        <w:rPr>
          <w:highlight w:val="cyan"/>
          <w:u w:val="single"/>
        </w:rPr>
        <w:t>aggression</w:t>
      </w:r>
      <w:r w:rsidRPr="00597498">
        <w:rPr>
          <w:u w:val="single"/>
        </w:rPr>
        <w:t xml:space="preserve">, including sanctions, export controls, and investment screening, but we must use these tools strategically and effectively. </w:t>
      </w:r>
      <w:r w:rsidRPr="00C44BDA">
        <w:rPr>
          <w:highlight w:val="cyan"/>
          <w:u w:val="single"/>
        </w:rPr>
        <w:t>Policymakers must</w:t>
      </w:r>
      <w:r w:rsidRPr="00597498">
        <w:rPr>
          <w:u w:val="single"/>
        </w:rPr>
        <w:t xml:space="preserve"> think beyond the Washington bubble and ensure that when the government </w:t>
      </w:r>
      <w:r w:rsidRPr="00C44BDA">
        <w:rPr>
          <w:highlight w:val="cyan"/>
          <w:u w:val="single"/>
        </w:rPr>
        <w:t>uses its economic security tools</w:t>
      </w:r>
      <w:r w:rsidRPr="00597498">
        <w:rPr>
          <w:u w:val="single"/>
        </w:rPr>
        <w:t>, it evaluates the economic impact on communities and small businesses across our country.</w:t>
      </w:r>
    </w:p>
    <w:p w:rsidR="000D0CED" w:rsidRDefault="000D0CED" w:rsidP="000D0CED">
      <w:pPr>
        <w:rPr>
          <w:rStyle w:val="Emphasis"/>
        </w:rPr>
      </w:pPr>
      <w:r w:rsidRPr="00597498">
        <w:rPr>
          <w:u w:val="single"/>
        </w:rPr>
        <w:t xml:space="preserve">From securing our farmland to protecting our U.S. technological innovators—this is the lifeblood of our economy and our communities. I know that firsthand from my home state of South Carolina, where advanced manufacturing is our engine, we have some of the largest global brands making their home in South Carolina, the foreign direct investment in my state is tremendous, from BMW to Volvo, an important component of the success that we offer the nation from South Carolina. After all, </w:t>
      </w:r>
      <w:r w:rsidRPr="00C44BDA">
        <w:rPr>
          <w:rStyle w:val="Emphasis"/>
          <w:highlight w:val="cyan"/>
        </w:rPr>
        <w:t>efforts to advance</w:t>
      </w:r>
      <w:r w:rsidRPr="00E9212F">
        <w:rPr>
          <w:rStyle w:val="Emphasis"/>
        </w:rPr>
        <w:t xml:space="preserve"> national </w:t>
      </w:r>
      <w:r w:rsidRPr="00C44BDA">
        <w:rPr>
          <w:rStyle w:val="Emphasis"/>
          <w:highlight w:val="cyan"/>
        </w:rPr>
        <w:t xml:space="preserve">security will never succeed if the government undermines </w:t>
      </w:r>
      <w:r w:rsidRPr="00E9212F">
        <w:rPr>
          <w:rStyle w:val="Emphasis"/>
        </w:rPr>
        <w:t xml:space="preserve">the </w:t>
      </w:r>
      <w:r w:rsidRPr="00C44BDA">
        <w:rPr>
          <w:rStyle w:val="Emphasis"/>
          <w:highlight w:val="cyan"/>
        </w:rPr>
        <w:t>economic security, and</w:t>
      </w:r>
      <w:r w:rsidRPr="00E9212F">
        <w:rPr>
          <w:rStyle w:val="Emphasis"/>
        </w:rPr>
        <w:t xml:space="preserve"> economic </w:t>
      </w:r>
      <w:r w:rsidRPr="00C44BDA">
        <w:rPr>
          <w:rStyle w:val="Emphasis"/>
          <w:highlight w:val="cyan"/>
        </w:rPr>
        <w:t>opportunities</w:t>
      </w:r>
      <w:r w:rsidRPr="00E9212F">
        <w:rPr>
          <w:rStyle w:val="Emphasis"/>
        </w:rPr>
        <w:t>, of everyday Americans</w:t>
      </w:r>
    </w:p>
    <w:p w:rsidR="000D0CED" w:rsidRPr="00203B54" w:rsidRDefault="000D0CED" w:rsidP="000D0CED">
      <w:pPr>
        <w:pStyle w:val="Heading4"/>
        <w:rPr>
          <w:rFonts w:cs="Calibri"/>
        </w:rPr>
      </w:pPr>
      <w:r w:rsidRPr="00203B54">
        <w:rPr>
          <w:rFonts w:cs="Calibri"/>
        </w:rPr>
        <w:t>China economic competitiveness will cause global ecenomic instability and crashes.</w:t>
      </w:r>
    </w:p>
    <w:p w:rsidR="000D0CED" w:rsidRPr="00203B54" w:rsidRDefault="000D0CED" w:rsidP="000D0CED">
      <w:r w:rsidRPr="00203B54">
        <w:t xml:space="preserve">Rob </w:t>
      </w:r>
      <w:r w:rsidRPr="00203B54">
        <w:rPr>
          <w:rStyle w:val="Style13ptBold"/>
        </w:rPr>
        <w:t>Garver 23</w:t>
      </w:r>
      <w:r w:rsidRPr="00203B54">
        <w:t>, Freelance writer and editor, focused on public policy decisions made in Washington, DC, 5/19/2023, “US Lawmakers Issue Dire Warnings on China Competition,” https://www.voanews.com/a/us-lawmakers-issue-dire-warnings-on-china-competition/7099980.html \\am</w:t>
      </w:r>
    </w:p>
    <w:p w:rsidR="000D0CED" w:rsidRPr="0078319A" w:rsidRDefault="000D0CED" w:rsidP="000D0CED">
      <w:pPr>
        <w:rPr>
          <w:sz w:val="10"/>
        </w:rPr>
      </w:pPr>
      <w:r w:rsidRPr="0078319A">
        <w:rPr>
          <w:sz w:val="10"/>
        </w:rPr>
        <w:t xml:space="preserve">One of the witnesses, </w:t>
      </w:r>
      <w:r w:rsidRPr="00203B54">
        <w:rPr>
          <w:rStyle w:val="StyleUnderline"/>
        </w:rPr>
        <w:t>Robert Lighthizer</w:t>
      </w:r>
      <w:r w:rsidRPr="0078319A">
        <w:rPr>
          <w:sz w:val="10"/>
        </w:rPr>
        <w:t xml:space="preserve">, who served as </w:t>
      </w:r>
      <w:r w:rsidRPr="00C44BDA">
        <w:rPr>
          <w:rStyle w:val="StyleUnderline"/>
          <w:highlight w:val="cyan"/>
        </w:rPr>
        <w:t>U.S. Trade Rep</w:t>
      </w:r>
      <w:r w:rsidRPr="00203B54">
        <w:rPr>
          <w:rStyle w:val="StyleUnderline"/>
        </w:rPr>
        <w:t>resentative</w:t>
      </w:r>
      <w:r w:rsidRPr="0078319A">
        <w:rPr>
          <w:sz w:val="10"/>
        </w:rPr>
        <w:t xml:space="preserve"> under former President Donald Trump, captured the tone of both hearings when he </w:t>
      </w:r>
      <w:r w:rsidRPr="00C44BDA">
        <w:rPr>
          <w:highlight w:val="cyan"/>
          <w:u w:val="single"/>
        </w:rPr>
        <w:t>said</w:t>
      </w:r>
      <w:r w:rsidRPr="00203B54">
        <w:rPr>
          <w:u w:val="single"/>
        </w:rPr>
        <w:t>,</w:t>
      </w:r>
      <w:r w:rsidRPr="00203B54">
        <w:rPr>
          <w:sz w:val="16"/>
          <w:u w:val="single"/>
        </w:rPr>
        <w:t xml:space="preserve"> </w:t>
      </w:r>
      <w:r w:rsidRPr="00203B54">
        <w:rPr>
          <w:u w:val="single"/>
        </w:rPr>
        <w:t xml:space="preserve">“It is not an exaggeration to say that </w:t>
      </w:r>
      <w:r w:rsidRPr="00C44BDA">
        <w:rPr>
          <w:highlight w:val="cyan"/>
          <w:u w:val="single"/>
        </w:rPr>
        <w:t>the C</w:t>
      </w:r>
      <w:r w:rsidRPr="00203B54">
        <w:rPr>
          <w:u w:val="single"/>
        </w:rPr>
        <w:t xml:space="preserve">hinese </w:t>
      </w:r>
      <w:r w:rsidRPr="00C44BDA">
        <w:rPr>
          <w:highlight w:val="cyan"/>
          <w:u w:val="single"/>
        </w:rPr>
        <w:t>C</w:t>
      </w:r>
      <w:r w:rsidRPr="00203B54">
        <w:rPr>
          <w:u w:val="single"/>
        </w:rPr>
        <w:t xml:space="preserve">ommunist </w:t>
      </w:r>
      <w:r w:rsidRPr="00C44BDA">
        <w:rPr>
          <w:highlight w:val="cyan"/>
          <w:u w:val="single"/>
        </w:rPr>
        <w:t>P</w:t>
      </w:r>
      <w:r w:rsidRPr="00203B54">
        <w:rPr>
          <w:u w:val="single"/>
        </w:rPr>
        <w:t xml:space="preserve">arty </w:t>
      </w:r>
      <w:r w:rsidRPr="00C44BDA">
        <w:rPr>
          <w:highlight w:val="cyan"/>
          <w:u w:val="single"/>
        </w:rPr>
        <w:t>has been waging an economic war against the U</w:t>
      </w:r>
      <w:r w:rsidRPr="00203B54">
        <w:rPr>
          <w:u w:val="single"/>
        </w:rPr>
        <w:t xml:space="preserve">nited </w:t>
      </w:r>
      <w:r w:rsidRPr="00C44BDA">
        <w:rPr>
          <w:highlight w:val="cyan"/>
          <w:u w:val="single"/>
        </w:rPr>
        <w:t>S</w:t>
      </w:r>
      <w:r w:rsidRPr="00203B54">
        <w:rPr>
          <w:u w:val="single"/>
        </w:rPr>
        <w:t xml:space="preserve">tates </w:t>
      </w:r>
      <w:r w:rsidRPr="00C44BDA">
        <w:rPr>
          <w:highlight w:val="cyan"/>
          <w:u w:val="single"/>
        </w:rPr>
        <w:t>for decades</w:t>
      </w:r>
      <w:r w:rsidRPr="00203B54">
        <w:rPr>
          <w:u w:val="single"/>
        </w:rPr>
        <w:t>.”</w:t>
      </w:r>
      <w:r w:rsidRPr="0078319A">
        <w:rPr>
          <w:sz w:val="10"/>
        </w:rPr>
        <w:t xml:space="preserve"> VOA asked the Chinese Embassy to reply to the allegations detailed in the hearings but did not receive a response. However, last week, when </w:t>
      </w:r>
      <w:r w:rsidRPr="00C44BDA">
        <w:rPr>
          <w:rStyle w:val="StyleUnderline"/>
          <w:highlight w:val="cyan"/>
        </w:rPr>
        <w:t>Chinese Foreign Ministry spokesperson</w:t>
      </w:r>
      <w:r w:rsidRPr="00203B54">
        <w:rPr>
          <w:rStyle w:val="StyleUnderline"/>
        </w:rPr>
        <w:t xml:space="preserve"> Wang Wenbin</w:t>
      </w:r>
      <w:r w:rsidRPr="0078319A">
        <w:rPr>
          <w:sz w:val="10"/>
        </w:rPr>
        <w:t xml:space="preserve"> was asked about G-7 countries' complaints about Chinese economic coercion, he turned the accusation back on the U.S, </w:t>
      </w:r>
      <w:r w:rsidRPr="00C44BDA">
        <w:rPr>
          <w:highlight w:val="cyan"/>
          <w:u w:val="single"/>
        </w:rPr>
        <w:t>saying, "If any country should be criticized for economic coercion, it should be the U</w:t>
      </w:r>
      <w:r w:rsidRPr="00203B54">
        <w:rPr>
          <w:u w:val="single"/>
        </w:rPr>
        <w:t xml:space="preserve">nited </w:t>
      </w:r>
      <w:r w:rsidRPr="00C44BDA">
        <w:rPr>
          <w:highlight w:val="cyan"/>
          <w:u w:val="single"/>
        </w:rPr>
        <w:t>S</w:t>
      </w:r>
      <w:r w:rsidRPr="00203B54">
        <w:rPr>
          <w:u w:val="single"/>
        </w:rPr>
        <w:t xml:space="preserve">tates. The U.S. has been overstretching the concept of national security, abusing export control and taking discriminatory and unfair measures against foreign companies. This seriously </w:t>
      </w:r>
      <w:r w:rsidRPr="00C44BDA">
        <w:rPr>
          <w:highlight w:val="cyan"/>
          <w:u w:val="single"/>
        </w:rPr>
        <w:t>violates the principles of market economy and fair competition."</w:t>
      </w:r>
      <w:r>
        <w:rPr>
          <w:u w:val="single"/>
        </w:rPr>
        <w:t xml:space="preserve"> </w:t>
      </w:r>
      <w:r w:rsidRPr="0078319A">
        <w:rPr>
          <w:sz w:val="10"/>
        </w:rPr>
        <w:t xml:space="preserve">A ‘naive bet’ In a hearing on Wednesday night, the Select Committee on the Chinese Communist Party (CCP) convened a hearing titled, “Leveling the Playing Field: How to Counter the CCP's Economic Aggression.” Rep. Mike Gallagher, the Republican who chairs the panel, began the hearing with a video that documented efforts by past U.S. administrations, both </w:t>
      </w:r>
      <w:r w:rsidRPr="00C44BDA">
        <w:rPr>
          <w:highlight w:val="cyan"/>
          <w:u w:val="single"/>
        </w:rPr>
        <w:t>Republican and Democratic</w:t>
      </w:r>
      <w:r w:rsidRPr="0078319A">
        <w:rPr>
          <w:sz w:val="10"/>
        </w:rPr>
        <w:t xml:space="preserve">, to welcome the People’s Republic of China (PRC) into the global economic community, including granting it privileged trade status in the 1990s and early 2000s. </w:t>
      </w:r>
      <w:r w:rsidRPr="00203B54">
        <w:rPr>
          <w:u w:val="single"/>
        </w:rPr>
        <w:t xml:space="preserve">“For the last 25 years, </w:t>
      </w:r>
      <w:r w:rsidRPr="00C44BDA">
        <w:rPr>
          <w:highlight w:val="cyan"/>
          <w:u w:val="single"/>
        </w:rPr>
        <w:t>both parties</w:t>
      </w:r>
      <w:r w:rsidRPr="00203B54">
        <w:rPr>
          <w:u w:val="single"/>
        </w:rPr>
        <w:t xml:space="preserve"> largely </w:t>
      </w:r>
      <w:r w:rsidRPr="00C44BDA">
        <w:rPr>
          <w:highlight w:val="cyan"/>
          <w:u w:val="single"/>
        </w:rPr>
        <w:t>made the same naive bet on China, that</w:t>
      </w:r>
      <w:r w:rsidRPr="00203B54">
        <w:rPr>
          <w:u w:val="single"/>
        </w:rPr>
        <w:t xml:space="preserve"> robust </w:t>
      </w:r>
      <w:r w:rsidRPr="00C44BDA">
        <w:rPr>
          <w:highlight w:val="cyan"/>
          <w:u w:val="single"/>
        </w:rPr>
        <w:t>econ</w:t>
      </w:r>
      <w:r w:rsidRPr="00203B54">
        <w:rPr>
          <w:u w:val="single"/>
        </w:rPr>
        <w:t xml:space="preserve">omic </w:t>
      </w:r>
      <w:r w:rsidRPr="00C44BDA">
        <w:rPr>
          <w:highlight w:val="cyan"/>
          <w:u w:val="single"/>
        </w:rPr>
        <w:t>engagement would lead the C</w:t>
      </w:r>
      <w:r w:rsidRPr="00203B54">
        <w:rPr>
          <w:u w:val="single"/>
        </w:rPr>
        <w:t xml:space="preserve">hinese </w:t>
      </w:r>
      <w:r w:rsidRPr="00C44BDA">
        <w:rPr>
          <w:highlight w:val="cyan"/>
          <w:u w:val="single"/>
        </w:rPr>
        <w:t>C</w:t>
      </w:r>
      <w:r w:rsidRPr="00203B54">
        <w:rPr>
          <w:u w:val="single"/>
        </w:rPr>
        <w:t xml:space="preserve">ommunist </w:t>
      </w:r>
      <w:r w:rsidRPr="00C44BDA">
        <w:rPr>
          <w:highlight w:val="cyan"/>
          <w:u w:val="single"/>
        </w:rPr>
        <w:t>P</w:t>
      </w:r>
      <w:r w:rsidRPr="00203B54">
        <w:rPr>
          <w:u w:val="single"/>
        </w:rPr>
        <w:t xml:space="preserve">arty </w:t>
      </w:r>
      <w:r w:rsidRPr="00C44BDA">
        <w:rPr>
          <w:highlight w:val="cyan"/>
          <w:u w:val="single"/>
        </w:rPr>
        <w:t>to</w:t>
      </w:r>
      <w:r w:rsidRPr="00203B54">
        <w:rPr>
          <w:u w:val="single"/>
        </w:rPr>
        <w:t xml:space="preserve"> political </w:t>
      </w:r>
      <w:r w:rsidRPr="00C44BDA">
        <w:rPr>
          <w:highlight w:val="cyan"/>
          <w:u w:val="single"/>
        </w:rPr>
        <w:t>liberalization</w:t>
      </w:r>
      <w:r w:rsidRPr="00203B54">
        <w:rPr>
          <w:u w:val="single"/>
        </w:rPr>
        <w:t>,” he said. “</w:t>
      </w:r>
      <w:r w:rsidRPr="00C44BDA">
        <w:rPr>
          <w:highlight w:val="cyan"/>
          <w:u w:val="single"/>
        </w:rPr>
        <w:t>But Beijing saw our</w:t>
      </w:r>
      <w:r w:rsidRPr="00203B54">
        <w:rPr>
          <w:u w:val="single"/>
        </w:rPr>
        <w:t xml:space="preserve"> quintessentially American </w:t>
      </w:r>
      <w:r w:rsidRPr="00C44BDA">
        <w:rPr>
          <w:highlight w:val="cyan"/>
          <w:u w:val="single"/>
        </w:rPr>
        <w:t>optimism as an opportunity to exploit and</w:t>
      </w:r>
      <w:r w:rsidRPr="00203B54">
        <w:rPr>
          <w:u w:val="single"/>
        </w:rPr>
        <w:t xml:space="preserve"> </w:t>
      </w:r>
      <w:r w:rsidRPr="00C44BDA">
        <w:rPr>
          <w:highlight w:val="cyan"/>
          <w:u w:val="single"/>
        </w:rPr>
        <w:t>our treaties</w:t>
      </w:r>
      <w:r w:rsidRPr="00203B54">
        <w:rPr>
          <w:u w:val="single"/>
        </w:rPr>
        <w:t xml:space="preserve"> and international commitments </w:t>
      </w:r>
      <w:r w:rsidRPr="00C44BDA">
        <w:rPr>
          <w:highlight w:val="cyan"/>
          <w:u w:val="single"/>
        </w:rPr>
        <w:t>as rules ‘for thee but not for me</w:t>
      </w:r>
      <w:r w:rsidRPr="00203B54">
        <w:rPr>
          <w:u w:val="single"/>
        </w:rPr>
        <w:t>.’”</w:t>
      </w:r>
      <w:r>
        <w:rPr>
          <w:u w:val="single"/>
        </w:rPr>
        <w:t xml:space="preserve"> </w:t>
      </w:r>
      <w:r w:rsidRPr="0078319A">
        <w:rPr>
          <w:sz w:val="10"/>
        </w:rPr>
        <w:t>“Well, now the error of wishful thinking is over,” he said. “</w:t>
      </w:r>
      <w:r w:rsidRPr="00C44BDA">
        <w:rPr>
          <w:rStyle w:val="StyleUnderline"/>
          <w:highlight w:val="cyan"/>
        </w:rPr>
        <w:t>The CCP</w:t>
      </w:r>
      <w:r w:rsidRPr="00203B54">
        <w:rPr>
          <w:rStyle w:val="StyleUnderline"/>
        </w:rPr>
        <w:t xml:space="preserve">’s economic warfare </w:t>
      </w:r>
      <w:r w:rsidRPr="00C44BDA">
        <w:rPr>
          <w:rStyle w:val="StyleUnderline"/>
          <w:highlight w:val="cyan"/>
        </w:rPr>
        <w:t>uses</w:t>
      </w:r>
      <w:r w:rsidRPr="00203B54">
        <w:rPr>
          <w:rStyle w:val="StyleUnderline"/>
        </w:rPr>
        <w:t xml:space="preserve"> any and </w:t>
      </w:r>
      <w:r w:rsidRPr="00C44BDA">
        <w:rPr>
          <w:rStyle w:val="StyleUnderline"/>
          <w:highlight w:val="cyan"/>
        </w:rPr>
        <w:t>all available leverage to coerce us and our allies</w:t>
      </w:r>
      <w:r w:rsidRPr="00203B54">
        <w:rPr>
          <w:rStyle w:val="StyleUnderline"/>
        </w:rPr>
        <w:t xml:space="preserve"> and </w:t>
      </w:r>
      <w:r w:rsidRPr="00C44BDA">
        <w:rPr>
          <w:rStyle w:val="StyleUnderline"/>
          <w:highlight w:val="cyan"/>
        </w:rPr>
        <w:t>it's time that we defend ourselves and the free world</w:t>
      </w:r>
      <w:r w:rsidRPr="00203B54">
        <w:rPr>
          <w:rStyle w:val="StyleUnderline"/>
        </w:rPr>
        <w:t>.”</w:t>
      </w:r>
      <w:r>
        <w:rPr>
          <w:rStyle w:val="StyleUnderline"/>
        </w:rPr>
        <w:t xml:space="preserve"> </w:t>
      </w:r>
      <w:r w:rsidRPr="0078319A">
        <w:rPr>
          <w:sz w:val="10"/>
        </w:rPr>
        <w:t xml:space="preserve">Fundamental questions </w:t>
      </w:r>
      <w:proofErr w:type="gramStart"/>
      <w:r w:rsidRPr="0078319A">
        <w:rPr>
          <w:sz w:val="10"/>
        </w:rPr>
        <w:t>The</w:t>
      </w:r>
      <w:proofErr w:type="gramEnd"/>
      <w:r w:rsidRPr="0078319A">
        <w:rPr>
          <w:sz w:val="10"/>
        </w:rPr>
        <w:t xml:space="preserve"> committee’s ranking Democrat, Rep. Raja Krishnamoorthi, was equally adamant about the need to challenge China on the global stage. “This is the fundamental question: Who will be the economic and innovation leader for the remainder of the 21st century? Will it be America, or the CCP?” Krishnamoorthi said. Stepping in to counter China’s various forms of economic influence in the world must be “pressing priorities” for the U.S., he said. “The moment to act is not in 10 years or five years or next year. It's now.” In addition to Lighthizer, the committee heard from Roger Robinson, former chairman of the U.S.-China Economic and Security Review Commission. In his testimony, Robinson claimed that U.S. investors are, in some cases unknowingly, subsidizing Chinese companies by participating in investment funds that contain Chinese corporate debt. Robinson argued that because Chinese firms are not subject to the same disclosure requirements as firms in the U.S. and other developed countries, they should not be allowed continued access to U.S. capital markets. A third witness, former Google CEO Eric Schmidt, called for immediate action to bolster investment and innovation in key emerging technologies, including artificial intelligence, to keep the U.S. ahead of China in some areas and to catch up in others. </w:t>
      </w:r>
      <w:r w:rsidRPr="00203B54">
        <w:rPr>
          <w:u w:val="single"/>
        </w:rPr>
        <w:t>“It’s never too late to stop digging our own grave,” he said.</w:t>
      </w:r>
      <w:r>
        <w:rPr>
          <w:u w:val="single"/>
        </w:rPr>
        <w:t xml:space="preserve"> </w:t>
      </w:r>
      <w:r w:rsidRPr="0078319A">
        <w:rPr>
          <w:sz w:val="10"/>
        </w:rPr>
        <w:t xml:space="preserve">Rejecting economic coercion On Thursday morning, in a hearing before the Indo-Pacific Subcommittee of the House Foreign Affairs Committee, Rep. Young Kim opened the hearing with a statement that was highly critical of China’s behavior towards its neighbors. </w:t>
      </w:r>
      <w:r w:rsidRPr="00203B54">
        <w:rPr>
          <w:u w:val="single"/>
        </w:rPr>
        <w:t xml:space="preserve">For example, she </w:t>
      </w:r>
      <w:r w:rsidRPr="00C44BDA">
        <w:rPr>
          <w:highlight w:val="cyan"/>
          <w:u w:val="single"/>
        </w:rPr>
        <w:t>accused Beijing of causing the recent crash in Sri Lanka’s economy by pressuring its leaders</w:t>
      </w:r>
      <w:r w:rsidRPr="00203B54">
        <w:rPr>
          <w:u w:val="single"/>
        </w:rPr>
        <w:t xml:space="preserve"> to take on excessive debt through its “Belt and Road” infrastructure-building initiative.</w:t>
      </w:r>
      <w:r>
        <w:rPr>
          <w:u w:val="single"/>
        </w:rPr>
        <w:t xml:space="preserve"> </w:t>
      </w:r>
      <w:r w:rsidRPr="0078319A">
        <w:rPr>
          <w:sz w:val="10"/>
        </w:rPr>
        <w:t>She called on members to “recognize the immense economic pressure that the PRC puts on our allies, partners and friends around the world.” “</w:t>
      </w:r>
      <w:r w:rsidRPr="00C44BDA">
        <w:rPr>
          <w:highlight w:val="cyan"/>
          <w:u w:val="single"/>
        </w:rPr>
        <w:t>The CCP uses debt-trap diplomacy</w:t>
      </w:r>
      <w:r w:rsidRPr="00203B54">
        <w:rPr>
          <w:u w:val="single"/>
        </w:rPr>
        <w:t xml:space="preserve"> through the Belt and Road Initiative </w:t>
      </w:r>
      <w:r w:rsidRPr="00C44BDA">
        <w:rPr>
          <w:highlight w:val="cyan"/>
          <w:u w:val="single"/>
        </w:rPr>
        <w:t>to achieve its political goals abroad</w:t>
      </w:r>
      <w:r w:rsidRPr="0078319A">
        <w:rPr>
          <w:sz w:val="10"/>
        </w:rPr>
        <w:t xml:space="preserve">,” said the Republican lawmaker. “So much so </w:t>
      </w:r>
      <w:r w:rsidRPr="00203B54">
        <w:rPr>
          <w:u w:val="single"/>
        </w:rPr>
        <w:t xml:space="preserve">that it is </w:t>
      </w:r>
      <w:r w:rsidRPr="00C44BDA">
        <w:rPr>
          <w:highlight w:val="cyan"/>
          <w:u w:val="single"/>
        </w:rPr>
        <w:t>willing to crash economies and generate instability</w:t>
      </w:r>
      <w:r w:rsidRPr="0078319A">
        <w:rPr>
          <w:sz w:val="10"/>
        </w:rPr>
        <w:t xml:space="preserve"> as it did in Sri Lanka.” </w:t>
      </w:r>
    </w:p>
    <w:p w:rsidR="000D0CED" w:rsidRDefault="0004304B" w:rsidP="000D0CED">
      <w:pPr>
        <w:pStyle w:val="Heading2"/>
      </w:pPr>
      <w:r>
        <w:t>**</w:t>
      </w:r>
      <w:r w:rsidR="000D0CED">
        <w:t>Innovation</w:t>
      </w:r>
    </w:p>
    <w:p w:rsidR="000D0CED" w:rsidRDefault="000D0CED" w:rsidP="000D0CED">
      <w:pPr>
        <w:pStyle w:val="Heading3"/>
      </w:pPr>
      <w:r>
        <w:t>2AC – Frontline – Tech Race</w:t>
      </w:r>
    </w:p>
    <w:p w:rsidR="000D0CED" w:rsidRDefault="000D0CED" w:rsidP="000D0CED">
      <w:pPr>
        <w:pStyle w:val="Heading4"/>
      </w:pPr>
      <w:r>
        <w:t>Heg solves innovation---that’s key to win the tech race.</w:t>
      </w:r>
    </w:p>
    <w:p w:rsidR="000D0CED" w:rsidRDefault="000D0CED" w:rsidP="000D0CED">
      <w:r>
        <w:t xml:space="preserve">Yunus </w:t>
      </w:r>
      <w:r w:rsidRPr="00630F47">
        <w:rPr>
          <w:rStyle w:val="Style13ptBold"/>
        </w:rPr>
        <w:t>Erbas 21</w:t>
      </w:r>
      <w:r>
        <w:t xml:space="preserve">, geopolitics writer for Beyond the Horizon, 6/25/21, “China-U.S. Tech war: New Hegemony”, </w:t>
      </w:r>
      <w:r w:rsidRPr="0078319A">
        <w:t>https://behorizon.org/china-u-s-tech-war-new-hegemony/</w:t>
      </w:r>
      <w:r>
        <w:t>, vw</w:t>
      </w:r>
    </w:p>
    <w:p w:rsidR="000D0CED" w:rsidRPr="00706AB5" w:rsidRDefault="000D0CED" w:rsidP="000D0CED">
      <w:pPr>
        <w:rPr>
          <w:rStyle w:val="StyleUnderline"/>
        </w:rPr>
      </w:pPr>
      <w:r w:rsidRPr="0078319A">
        <w:rPr>
          <w:sz w:val="14"/>
        </w:rPr>
        <w:t xml:space="preserve">China and the U.S.: </w:t>
      </w:r>
      <w:r w:rsidRPr="00706AB5">
        <w:rPr>
          <w:rStyle w:val="StyleUnderline"/>
        </w:rPr>
        <w:t xml:space="preserve">Competition on </w:t>
      </w:r>
      <w:r w:rsidRPr="00706AB5">
        <w:rPr>
          <w:rStyle w:val="Emphasis"/>
          <w:highlight w:val="cyan"/>
        </w:rPr>
        <w:t>Tech-Supremacy</w:t>
      </w:r>
    </w:p>
    <w:p w:rsidR="000D0CED" w:rsidRPr="006D68D4" w:rsidRDefault="000D0CED" w:rsidP="000D0CED">
      <w:pPr>
        <w:rPr>
          <w:rStyle w:val="StyleUnderline"/>
        </w:rPr>
      </w:pPr>
      <w:r w:rsidRPr="00706AB5">
        <w:rPr>
          <w:rStyle w:val="StyleUnderline"/>
        </w:rPr>
        <w:t xml:space="preserve">The key area of the issue </w:t>
      </w:r>
      <w:r w:rsidRPr="00DB797E">
        <w:rPr>
          <w:rStyle w:val="StyleUnderline"/>
          <w:highlight w:val="cyan"/>
        </w:rPr>
        <w:t>stands on</w:t>
      </w:r>
      <w:r w:rsidRPr="00706AB5">
        <w:rPr>
          <w:rStyle w:val="StyleUnderline"/>
        </w:rPr>
        <w:t xml:space="preserve"> the clash of two superpowers having desire to be </w:t>
      </w:r>
      <w:r w:rsidRPr="00DB797E">
        <w:rPr>
          <w:rStyle w:val="Emphasis"/>
          <w:highlight w:val="cyan"/>
        </w:rPr>
        <w:t>new hegemony</w:t>
      </w:r>
      <w:r w:rsidRPr="00706AB5">
        <w:rPr>
          <w:rStyle w:val="StyleUnderline"/>
        </w:rPr>
        <w:t xml:space="preserve"> of the coming decades</w:t>
      </w:r>
      <w:r w:rsidRPr="0078319A">
        <w:rPr>
          <w:sz w:val="14"/>
        </w:rPr>
        <w:t xml:space="preserve">. China’s policies and ambitions increasingly conflict with U.S. interests and threaten the playing role of the U.S. in the world. As </w:t>
      </w:r>
      <w:r w:rsidRPr="00DB797E">
        <w:rPr>
          <w:rStyle w:val="StyleUnderline"/>
          <w:highlight w:val="cyan"/>
        </w:rPr>
        <w:t>the interests of the U.S. and China are fundamentally</w:t>
      </w:r>
      <w:r w:rsidRPr="00DB797E">
        <w:rPr>
          <w:rStyle w:val="StyleUnderline"/>
        </w:rPr>
        <w:t xml:space="preserve"> </w:t>
      </w:r>
      <w:r w:rsidRPr="00DB797E">
        <w:rPr>
          <w:rStyle w:val="Emphasis"/>
        </w:rPr>
        <w:t>competitive</w:t>
      </w:r>
      <w:r w:rsidRPr="00706AB5">
        <w:rPr>
          <w:rStyle w:val="StyleUnderline"/>
        </w:rPr>
        <w:t xml:space="preserve"> and </w:t>
      </w:r>
      <w:r w:rsidRPr="00DB797E">
        <w:rPr>
          <w:rStyle w:val="Emphasis"/>
          <w:highlight w:val="cyan"/>
        </w:rPr>
        <w:t>incompatible</w:t>
      </w:r>
      <w:r w:rsidRPr="0078319A">
        <w:rPr>
          <w:sz w:val="14"/>
        </w:rPr>
        <w:t xml:space="preserve">, the new world order in which China wants to have central role would be fundamentally incompatible with the U.S.-led liberal international system. Therefore, </w:t>
      </w:r>
      <w:r w:rsidRPr="006D68D4">
        <w:rPr>
          <w:rStyle w:val="StyleUnderline"/>
        </w:rPr>
        <w:t>China and the U.S. will strengthen</w:t>
      </w:r>
      <w:r w:rsidRPr="0078319A">
        <w:rPr>
          <w:sz w:val="14"/>
        </w:rPr>
        <w:t xml:space="preserve"> definitely</w:t>
      </w:r>
      <w:r w:rsidRPr="006D68D4">
        <w:rPr>
          <w:rStyle w:val="StyleUnderline"/>
        </w:rPr>
        <w:t xml:space="preserve"> their respective </w:t>
      </w:r>
      <w:r w:rsidRPr="006D68D4">
        <w:rPr>
          <w:rStyle w:val="Emphasis"/>
        </w:rPr>
        <w:t>competitive advantages</w:t>
      </w:r>
      <w:r w:rsidRPr="006D68D4">
        <w:rPr>
          <w:rStyle w:val="StyleUnderline"/>
        </w:rPr>
        <w:t xml:space="preserve"> while weakening those of their adversaries.</w:t>
      </w:r>
    </w:p>
    <w:p w:rsidR="000D0CED" w:rsidRPr="0078319A" w:rsidRDefault="000D0CED" w:rsidP="000D0CED">
      <w:pPr>
        <w:rPr>
          <w:sz w:val="14"/>
        </w:rPr>
      </w:pPr>
      <w:r w:rsidRPr="0078319A">
        <w:rPr>
          <w:sz w:val="14"/>
        </w:rPr>
        <w:t xml:space="preserve">The political leaders of both sides profoundly recognize that </w:t>
      </w:r>
      <w:r w:rsidRPr="004C6817">
        <w:rPr>
          <w:rStyle w:val="Emphasis"/>
          <w:highlight w:val="cyan"/>
        </w:rPr>
        <w:t>tech</w:t>
      </w:r>
      <w:r w:rsidRPr="004C6817">
        <w:rPr>
          <w:rStyle w:val="Emphasis"/>
        </w:rPr>
        <w:t xml:space="preserve">nological </w:t>
      </w:r>
      <w:r w:rsidRPr="004C6817">
        <w:rPr>
          <w:rStyle w:val="Emphasis"/>
          <w:highlight w:val="cyan"/>
        </w:rPr>
        <w:t>innovation is a potent source of national power</w:t>
      </w:r>
      <w:r w:rsidRPr="0078319A">
        <w:rPr>
          <w:sz w:val="14"/>
        </w:rPr>
        <w:t xml:space="preserve">. At the 19th CPC Congress, President </w:t>
      </w:r>
      <w:r w:rsidRPr="004C6817">
        <w:rPr>
          <w:rStyle w:val="StyleUnderline"/>
        </w:rPr>
        <w:t xml:space="preserve">Xi expressed that innovation was the </w:t>
      </w:r>
      <w:r w:rsidRPr="004C6817">
        <w:rPr>
          <w:rStyle w:val="Emphasis"/>
        </w:rPr>
        <w:t>main driver</w:t>
      </w:r>
      <w:r w:rsidRPr="004C6817">
        <w:rPr>
          <w:rStyle w:val="StyleUnderline"/>
        </w:rPr>
        <w:t xml:space="preserve"> of the country’s development</w:t>
      </w:r>
      <w:r w:rsidRPr="0078319A">
        <w:rPr>
          <w:sz w:val="14"/>
        </w:rPr>
        <w:t xml:space="preserve">. On the other side, </w:t>
      </w:r>
      <w:r w:rsidRPr="004C6817">
        <w:rPr>
          <w:rStyle w:val="StyleUnderline"/>
          <w:highlight w:val="cyan"/>
        </w:rPr>
        <w:t>the White House</w:t>
      </w:r>
      <w:r w:rsidRPr="004C6817">
        <w:rPr>
          <w:rStyle w:val="StyleUnderline"/>
        </w:rPr>
        <w:t xml:space="preserve"> always </w:t>
      </w:r>
      <w:r w:rsidRPr="004C6817">
        <w:rPr>
          <w:rStyle w:val="StyleUnderline"/>
          <w:highlight w:val="cyan"/>
        </w:rPr>
        <w:t>attaches importance</w:t>
      </w:r>
      <w:r w:rsidRPr="004C6817">
        <w:rPr>
          <w:rStyle w:val="StyleUnderline"/>
        </w:rPr>
        <w:t xml:space="preserve"> to the development of advanced manufacturing and </w:t>
      </w:r>
      <w:r w:rsidRPr="004C6817">
        <w:rPr>
          <w:rStyle w:val="StyleUnderline"/>
          <w:highlight w:val="cyan"/>
        </w:rPr>
        <w:t>the establishment of a national</w:t>
      </w:r>
      <w:r w:rsidRPr="004C6817">
        <w:rPr>
          <w:rStyle w:val="StyleUnderline"/>
        </w:rPr>
        <w:t xml:space="preserve"> manufacturing </w:t>
      </w:r>
      <w:r w:rsidRPr="004C6817">
        <w:rPr>
          <w:rStyle w:val="Emphasis"/>
          <w:highlight w:val="cyan"/>
        </w:rPr>
        <w:t>innovation network</w:t>
      </w:r>
      <w:r w:rsidRPr="0078319A">
        <w:rPr>
          <w:sz w:val="14"/>
        </w:rPr>
        <w:t xml:space="preserve"> to ensure that the next industrial revolution originates in the U.S.</w:t>
      </w:r>
    </w:p>
    <w:p w:rsidR="000D0CED" w:rsidRPr="0078319A" w:rsidRDefault="000D0CED" w:rsidP="000D0CED">
      <w:pPr>
        <w:rPr>
          <w:sz w:val="14"/>
        </w:rPr>
      </w:pPr>
      <w:r w:rsidRPr="0078319A">
        <w:rPr>
          <w:sz w:val="14"/>
        </w:rPr>
        <w:t xml:space="preserve">The U.S. </w:t>
      </w:r>
      <w:r w:rsidRPr="00BD678B">
        <w:rPr>
          <w:rStyle w:val="StyleUnderline"/>
          <w:highlight w:val="cyan"/>
        </w:rPr>
        <w:t>concerns abou</w:t>
      </w:r>
      <w:r w:rsidRPr="0078319A">
        <w:rPr>
          <w:sz w:val="14"/>
          <w:highlight w:val="cyan"/>
        </w:rPr>
        <w:t>t</w:t>
      </w:r>
      <w:r w:rsidRPr="0078319A">
        <w:rPr>
          <w:sz w:val="14"/>
        </w:rPr>
        <w:t xml:space="preserve"> a probable </w:t>
      </w:r>
      <w:r w:rsidRPr="00BD678B">
        <w:rPr>
          <w:rStyle w:val="StyleUnderline"/>
          <w:highlight w:val="cyan"/>
        </w:rPr>
        <w:t>Chinese leadership</w:t>
      </w:r>
      <w:r w:rsidRPr="00BD678B">
        <w:rPr>
          <w:rStyle w:val="StyleUnderline"/>
        </w:rPr>
        <w:t xml:space="preserve"> in innovation</w:t>
      </w:r>
      <w:r w:rsidRPr="0078319A">
        <w:rPr>
          <w:sz w:val="14"/>
        </w:rPr>
        <w:t xml:space="preserve"> and developing high-tech products </w:t>
      </w:r>
      <w:r w:rsidRPr="00BD678B">
        <w:rPr>
          <w:rStyle w:val="StyleUnderline"/>
        </w:rPr>
        <w:t xml:space="preserve">become </w:t>
      </w:r>
      <w:r w:rsidRPr="00BD678B">
        <w:rPr>
          <w:rStyle w:val="Emphasis"/>
          <w:highlight w:val="cyan"/>
        </w:rPr>
        <w:t>more substantiated</w:t>
      </w:r>
      <w:r w:rsidRPr="00BD678B">
        <w:rPr>
          <w:rStyle w:val="StyleUnderline"/>
          <w:highlight w:val="cyan"/>
        </w:rPr>
        <w:t xml:space="preserve"> each day</w:t>
      </w:r>
      <w:r w:rsidRPr="0078319A">
        <w:rPr>
          <w:sz w:val="14"/>
        </w:rPr>
        <w:t>. To tackle this challenge, the White House has increasingly targeted the Chinese technology industry over both security concerns and trade agreements, particularly after Trump took office. Under the Trump administration, the policy against China’s rapid rise in the high-tech sector consisted mainly of decoupling from it, particularly by uprooting its major high-tech supply chains. In this regard, in 2019, the US Commerce Department banned U.S. companies from selling any products to Chinese telecommunications company Huawei that has been fighting to establish a dominant position in 5G. This move of the U.S. clearly makes “the tech war” visible between the two powers.</w:t>
      </w:r>
    </w:p>
    <w:p w:rsidR="000D0CED" w:rsidRPr="0078319A" w:rsidRDefault="000D0CED" w:rsidP="000D0CED">
      <w:pPr>
        <w:rPr>
          <w:sz w:val="14"/>
        </w:rPr>
      </w:pPr>
      <w:r w:rsidRPr="0078319A">
        <w:rPr>
          <w:sz w:val="14"/>
        </w:rPr>
        <w:t>Another radical move of the U.S. in the tech war occurred after previous Secretary of State Pompeo made a speech in Silicon Valley. He called on US tech corporations to distance themselves from any business in China that might strengthen China’s military, “tighten the regime’s grip of repression”, or help to “power a truly Orwellian surveillance state”.</w:t>
      </w:r>
    </w:p>
    <w:p w:rsidR="000D0CED" w:rsidRPr="0078319A" w:rsidRDefault="000D0CED" w:rsidP="000D0CED">
      <w:pPr>
        <w:rPr>
          <w:sz w:val="14"/>
        </w:rPr>
      </w:pPr>
      <w:r w:rsidRPr="0078319A">
        <w:rPr>
          <w:sz w:val="14"/>
        </w:rPr>
        <w:t>As for the new White House administration, Biden keeps still Trump-era sanctions in the tech war with China by calling on the allies of the U.S. for supporting its policy. But unlike the Trump administration, the Biden administration’s approach to China and technology is focused on “multilateralism”, which basically means widening the front against China by adding allies to the efforts it leads.</w:t>
      </w:r>
    </w:p>
    <w:p w:rsidR="000D0CED" w:rsidRPr="0078319A" w:rsidRDefault="000D0CED" w:rsidP="000D0CED">
      <w:pPr>
        <w:rPr>
          <w:sz w:val="14"/>
        </w:rPr>
      </w:pPr>
      <w:r w:rsidRPr="0078319A">
        <w:rPr>
          <w:sz w:val="14"/>
        </w:rPr>
        <w:t xml:space="preserve">It is arguable that </w:t>
      </w:r>
      <w:r w:rsidRPr="004253AD">
        <w:rPr>
          <w:rStyle w:val="StyleUnderline"/>
          <w:highlight w:val="cyan"/>
        </w:rPr>
        <w:t xml:space="preserve">the </w:t>
      </w:r>
      <w:r w:rsidRPr="004253AD">
        <w:rPr>
          <w:rStyle w:val="Emphasis"/>
          <w:highlight w:val="cyan"/>
        </w:rPr>
        <w:t>tech war</w:t>
      </w:r>
      <w:r w:rsidRPr="004253AD">
        <w:rPr>
          <w:rStyle w:val="StyleUnderline"/>
        </w:rPr>
        <w:t xml:space="preserve"> between the two superpowers</w:t>
      </w:r>
      <w:r w:rsidRPr="0078319A">
        <w:rPr>
          <w:sz w:val="14"/>
        </w:rPr>
        <w:t xml:space="preserve"> that took a severe turn in the Trump era </w:t>
      </w:r>
      <w:r w:rsidRPr="004253AD">
        <w:rPr>
          <w:rStyle w:val="Emphasis"/>
          <w:highlight w:val="cyan"/>
        </w:rPr>
        <w:t>continues</w:t>
      </w:r>
      <w:r w:rsidRPr="0078319A">
        <w:rPr>
          <w:sz w:val="14"/>
        </w:rPr>
        <w:t xml:space="preserve"> on the same plane but with different policies and methods.</w:t>
      </w:r>
    </w:p>
    <w:p w:rsidR="000D0CED" w:rsidRPr="0078319A" w:rsidRDefault="000D0CED" w:rsidP="000D0CED">
      <w:pPr>
        <w:rPr>
          <w:sz w:val="14"/>
        </w:rPr>
      </w:pPr>
      <w:r w:rsidRPr="0078319A">
        <w:rPr>
          <w:sz w:val="14"/>
        </w:rPr>
        <w:t>Conclusion</w:t>
      </w:r>
    </w:p>
    <w:p w:rsidR="000D0CED" w:rsidRPr="0078319A" w:rsidRDefault="000D0CED" w:rsidP="000D0CED">
      <w:pPr>
        <w:rPr>
          <w:sz w:val="14"/>
        </w:rPr>
      </w:pPr>
      <w:r w:rsidRPr="00B21306">
        <w:rPr>
          <w:rStyle w:val="StyleUnderline"/>
          <w:highlight w:val="cyan"/>
        </w:rPr>
        <w:t>China’s tech</w:t>
      </w:r>
      <w:r w:rsidRPr="004253AD">
        <w:rPr>
          <w:rStyle w:val="StyleUnderline"/>
        </w:rPr>
        <w:t xml:space="preserve">nology </w:t>
      </w:r>
      <w:r w:rsidRPr="00B21306">
        <w:rPr>
          <w:rStyle w:val="StyleUnderline"/>
          <w:highlight w:val="cyan"/>
        </w:rPr>
        <w:t>sector</w:t>
      </w:r>
      <w:r w:rsidRPr="004253AD">
        <w:rPr>
          <w:rStyle w:val="StyleUnderline"/>
        </w:rPr>
        <w:t xml:space="preserve"> has grown </w:t>
      </w:r>
      <w:r w:rsidRPr="00B21306">
        <w:rPr>
          <w:rStyle w:val="Emphasis"/>
        </w:rPr>
        <w:t>so rapidly</w:t>
      </w:r>
      <w:r w:rsidRPr="004253AD">
        <w:rPr>
          <w:rStyle w:val="StyleUnderline"/>
        </w:rPr>
        <w:t xml:space="preserve"> in the last two decades that it </w:t>
      </w:r>
      <w:r w:rsidRPr="00B21306">
        <w:rPr>
          <w:rStyle w:val="StyleUnderline"/>
          <w:highlight w:val="cyan"/>
        </w:rPr>
        <w:t>is pushing the U</w:t>
      </w:r>
      <w:r w:rsidRPr="004253AD">
        <w:rPr>
          <w:rStyle w:val="StyleUnderline"/>
        </w:rPr>
        <w:t xml:space="preserve">nited </w:t>
      </w:r>
      <w:r w:rsidRPr="00B21306">
        <w:rPr>
          <w:rStyle w:val="StyleUnderline"/>
          <w:highlight w:val="cyan"/>
        </w:rPr>
        <w:t>S</w:t>
      </w:r>
      <w:r w:rsidRPr="004253AD">
        <w:rPr>
          <w:rStyle w:val="StyleUnderline"/>
        </w:rPr>
        <w:t xml:space="preserve">tates </w:t>
      </w:r>
      <w:r w:rsidRPr="00B21306">
        <w:rPr>
          <w:rStyle w:val="StyleUnderline"/>
          <w:highlight w:val="cyan"/>
        </w:rPr>
        <w:t xml:space="preserve">out of its </w:t>
      </w:r>
      <w:r w:rsidRPr="00B21306">
        <w:rPr>
          <w:rStyle w:val="Emphasis"/>
          <w:highlight w:val="cyan"/>
        </w:rPr>
        <w:t>long-held position</w:t>
      </w:r>
      <w:r w:rsidRPr="0078319A">
        <w:rPr>
          <w:sz w:val="14"/>
        </w:rPr>
        <w:t xml:space="preserve"> at the top of some sectors. The recent event, the landing of the Chinese rover Zhurong on Mars is a clear sign of China’s rapid expansion </w:t>
      </w:r>
      <w:r w:rsidRPr="00243A9C">
        <w:rPr>
          <w:rStyle w:val="Emphasis"/>
          <w:highlight w:val="cyan"/>
        </w:rPr>
        <w:t>in the race for tech</w:t>
      </w:r>
      <w:r w:rsidRPr="00243A9C">
        <w:rPr>
          <w:rStyle w:val="Emphasis"/>
        </w:rPr>
        <w:t xml:space="preserve">nological </w:t>
      </w:r>
      <w:r w:rsidRPr="00243A9C">
        <w:rPr>
          <w:rStyle w:val="Emphasis"/>
          <w:highlight w:val="cyan"/>
        </w:rPr>
        <w:t>heg</w:t>
      </w:r>
      <w:r w:rsidRPr="00243A9C">
        <w:rPr>
          <w:rStyle w:val="Emphasis"/>
        </w:rPr>
        <w:t>emony</w:t>
      </w:r>
      <w:r w:rsidRPr="0078319A">
        <w:rPr>
          <w:sz w:val="14"/>
        </w:rPr>
        <w:t>. On the other side, there are also areas where the U.S. is currently behind China, such as the development of 5G.</w:t>
      </w:r>
    </w:p>
    <w:p w:rsidR="000D0CED" w:rsidRPr="0078319A" w:rsidRDefault="000D0CED" w:rsidP="000D0CED">
      <w:pPr>
        <w:rPr>
          <w:sz w:val="14"/>
        </w:rPr>
      </w:pPr>
      <w:r w:rsidRPr="0078319A">
        <w:rPr>
          <w:sz w:val="14"/>
        </w:rPr>
        <w:t>Both powers draw attentively their own guidelines over science and technology while having concerns about one another. Thus, China and the U.S. take measures and make aggressive moves for weakening the power of one another even if they are in collaboration in some sectors. But the policies against China that the U.S. has implemented such as “decoupling” might only reinforce China’s ambition of attaining technological independence.</w:t>
      </w:r>
    </w:p>
    <w:p w:rsidR="000D0CED" w:rsidRPr="0078319A" w:rsidRDefault="000D0CED" w:rsidP="000D0CED">
      <w:pPr>
        <w:rPr>
          <w:sz w:val="14"/>
        </w:rPr>
      </w:pPr>
      <w:r w:rsidRPr="0078319A">
        <w:rPr>
          <w:sz w:val="14"/>
        </w:rPr>
        <w:t>In this sense, it is blindingly obvious that technology has many implications that extend beyond the domain. Thanks to the significant role technology play in overall economic development, realpolitik and that it is one core component of national power, China and the U.S. will inevitably engage more in a race for technological development to pursue future global dominance.</w:t>
      </w:r>
    </w:p>
    <w:p w:rsidR="000D0CED" w:rsidRPr="0078319A" w:rsidRDefault="000D0CED" w:rsidP="000D0CED">
      <w:pPr>
        <w:rPr>
          <w:sz w:val="14"/>
        </w:rPr>
      </w:pPr>
      <w:r w:rsidRPr="0078319A">
        <w:rPr>
          <w:sz w:val="14"/>
        </w:rPr>
        <w:t xml:space="preserve">All in all, </w:t>
      </w:r>
      <w:r w:rsidRPr="007350BA">
        <w:rPr>
          <w:rStyle w:val="StyleUnderline"/>
          <w:highlight w:val="cyan"/>
        </w:rPr>
        <w:t>the contest</w:t>
      </w:r>
      <w:r w:rsidRPr="00491820">
        <w:rPr>
          <w:rStyle w:val="StyleUnderline"/>
        </w:rPr>
        <w:t xml:space="preserve"> between China and the U.S.</w:t>
      </w:r>
      <w:r w:rsidRPr="0078319A">
        <w:rPr>
          <w:sz w:val="14"/>
        </w:rPr>
        <w:t xml:space="preserve"> over who </w:t>
      </w:r>
      <w:r w:rsidRPr="007350BA">
        <w:rPr>
          <w:rStyle w:val="Emphasis"/>
          <w:highlight w:val="cyan"/>
        </w:rPr>
        <w:t>will shape the new world order</w:t>
      </w:r>
      <w:r w:rsidRPr="0078319A">
        <w:rPr>
          <w:sz w:val="14"/>
        </w:rPr>
        <w:t xml:space="preserve"> and write up its rules and norms will certainly heaten up in the coming years let alone decades. Who will have the lead, is yet to be answered by time?</w:t>
      </w:r>
    </w:p>
    <w:p w:rsidR="000D0CED" w:rsidRPr="0078319A" w:rsidRDefault="000D0CED" w:rsidP="000D0CED">
      <w:pPr>
        <w:rPr>
          <w:sz w:val="14"/>
        </w:rPr>
      </w:pPr>
    </w:p>
    <w:p w:rsidR="000D0CED" w:rsidRDefault="000D0CED" w:rsidP="000D0CED">
      <w:pPr>
        <w:pStyle w:val="Heading4"/>
      </w:pPr>
      <w:r>
        <w:t>Nuclear war.</w:t>
      </w:r>
    </w:p>
    <w:p w:rsidR="000D0CED" w:rsidRPr="00EB04D2" w:rsidRDefault="000D0CED" w:rsidP="000D0CED">
      <w:r>
        <w:t>*</w:t>
      </w:r>
      <w:proofErr w:type="gramStart"/>
      <w:r>
        <w:t>language</w:t>
      </w:r>
      <w:proofErr w:type="gramEnd"/>
      <w:r>
        <w:t xml:space="preserve"> edited in brackets*</w:t>
      </w:r>
    </w:p>
    <w:p w:rsidR="000D0CED" w:rsidRDefault="000D0CED" w:rsidP="000D0CED">
      <w:r>
        <w:t xml:space="preserve">Matthew </w:t>
      </w:r>
      <w:r w:rsidRPr="00790348">
        <w:rPr>
          <w:rStyle w:val="Style13ptBold"/>
        </w:rPr>
        <w:t>Kroenig 18</w:t>
      </w:r>
      <w:r>
        <w:t xml:space="preserve">, Associate Professor of Government and Foreign Service at Georgetown University, Deputy Director for Strategy in the Scowcroft Center for Strategy and Security at the Atlantic Council, 11/12/18, “Will disruptive technology cause nuclear war?”, </w:t>
      </w:r>
      <w:r w:rsidRPr="0078319A">
        <w:t>https://thebulletin.org/2018/11/will-disruptive-technology-cause-nuclear-war/</w:t>
      </w:r>
      <w:r>
        <w:t>, vw</w:t>
      </w:r>
    </w:p>
    <w:p w:rsidR="000D0CED" w:rsidRPr="0078319A" w:rsidRDefault="000D0CED" w:rsidP="000D0CED">
      <w:pPr>
        <w:rPr>
          <w:sz w:val="14"/>
        </w:rPr>
      </w:pPr>
      <w:r w:rsidRPr="0078319A">
        <w:rPr>
          <w:sz w:val="14"/>
        </w:rPr>
        <w:t xml:space="preserve">Recently, </w:t>
      </w:r>
      <w:r w:rsidRPr="002E357C">
        <w:rPr>
          <w:rStyle w:val="StyleUnderline"/>
        </w:rPr>
        <w:t xml:space="preserve">analysts have argued that </w:t>
      </w:r>
      <w:r w:rsidRPr="002E357C">
        <w:rPr>
          <w:rStyle w:val="Emphasis"/>
        </w:rPr>
        <w:t>emerging technologies</w:t>
      </w:r>
      <w:r w:rsidRPr="002E357C">
        <w:rPr>
          <w:rStyle w:val="StyleUnderline"/>
        </w:rPr>
        <w:t xml:space="preserve"> with military applications may </w:t>
      </w:r>
      <w:r w:rsidRPr="002E357C">
        <w:rPr>
          <w:rStyle w:val="Emphasis"/>
        </w:rPr>
        <w:t>undermine nuclear stability</w:t>
      </w:r>
      <w:r w:rsidRPr="0078319A">
        <w:rPr>
          <w:sz w:val="14"/>
        </w:rPr>
        <w:t xml:space="preserve"> (see here, here, and here), but the logic of these arguments is debatable and overlooks a more straightforward reason why new technology might cause nuclear conflict: </w:t>
      </w:r>
      <w:r w:rsidRPr="002943B7">
        <w:rPr>
          <w:rStyle w:val="StyleUnderline"/>
          <w:highlight w:val="cyan"/>
        </w:rPr>
        <w:t>by upending the</w:t>
      </w:r>
      <w:r w:rsidRPr="002E357C">
        <w:rPr>
          <w:rStyle w:val="StyleUnderline"/>
        </w:rPr>
        <w:t xml:space="preserve"> existing </w:t>
      </w:r>
      <w:r w:rsidRPr="002943B7">
        <w:rPr>
          <w:rStyle w:val="Emphasis"/>
          <w:highlight w:val="cyan"/>
        </w:rPr>
        <w:t>balance of power</w:t>
      </w:r>
      <w:r w:rsidRPr="002943B7">
        <w:rPr>
          <w:rStyle w:val="StyleUnderline"/>
          <w:highlight w:val="cyan"/>
        </w:rPr>
        <w:t xml:space="preserve"> among nuclear</w:t>
      </w:r>
      <w:r w:rsidRPr="002E357C">
        <w:rPr>
          <w:rStyle w:val="StyleUnderline"/>
        </w:rPr>
        <w:t xml:space="preserve">-armed </w:t>
      </w:r>
      <w:r w:rsidRPr="002943B7">
        <w:rPr>
          <w:rStyle w:val="StyleUnderline"/>
          <w:highlight w:val="cyan"/>
        </w:rPr>
        <w:t>states</w:t>
      </w:r>
      <w:r w:rsidRPr="002E357C">
        <w:rPr>
          <w:rStyle w:val="StyleUnderline"/>
        </w:rPr>
        <w:t>. This</w:t>
      </w:r>
      <w:r w:rsidRPr="0078319A">
        <w:rPr>
          <w:sz w:val="14"/>
        </w:rPr>
        <w:t xml:space="preserve"> latter </w:t>
      </w:r>
      <w:r w:rsidRPr="002943B7">
        <w:rPr>
          <w:rStyle w:val="StyleUnderline"/>
          <w:highlight w:val="cyan"/>
        </w:rPr>
        <w:t>concern is</w:t>
      </w:r>
      <w:r w:rsidRPr="0078319A">
        <w:rPr>
          <w:sz w:val="14"/>
        </w:rPr>
        <w:t xml:space="preserve"> more </w:t>
      </w:r>
      <w:r w:rsidRPr="002943B7">
        <w:rPr>
          <w:rStyle w:val="Emphasis"/>
          <w:highlight w:val="cyan"/>
        </w:rPr>
        <w:t>probable</w:t>
      </w:r>
      <w:r w:rsidRPr="002943B7">
        <w:rPr>
          <w:rStyle w:val="StyleUnderline"/>
          <w:highlight w:val="cyan"/>
        </w:rPr>
        <w:t xml:space="preserve"> and </w:t>
      </w:r>
      <w:r w:rsidRPr="002943B7">
        <w:rPr>
          <w:rStyle w:val="Emphasis"/>
          <w:highlight w:val="cyan"/>
        </w:rPr>
        <w:t>dangerous</w:t>
      </w:r>
      <w:r w:rsidRPr="002E357C">
        <w:rPr>
          <w:rStyle w:val="StyleUnderline"/>
        </w:rPr>
        <w:t xml:space="preserve"> and demands </w:t>
      </w:r>
      <w:r w:rsidRPr="002943B7">
        <w:rPr>
          <w:rStyle w:val="StyleUnderline"/>
        </w:rPr>
        <w:t xml:space="preserve">an </w:t>
      </w:r>
      <w:r w:rsidRPr="002943B7">
        <w:rPr>
          <w:rStyle w:val="Emphasis"/>
        </w:rPr>
        <w:t>immediate policy response</w:t>
      </w:r>
      <w:r w:rsidRPr="0078319A">
        <w:rPr>
          <w:sz w:val="14"/>
        </w:rPr>
        <w:t>.</w:t>
      </w:r>
    </w:p>
    <w:p w:rsidR="000D0CED" w:rsidRPr="001E331E" w:rsidRDefault="000D0CED" w:rsidP="000D0CED">
      <w:pPr>
        <w:rPr>
          <w:rStyle w:val="StyleUnderline"/>
        </w:rPr>
      </w:pPr>
      <w:r w:rsidRPr="008B7684">
        <w:rPr>
          <w:rStyle w:val="StyleUnderline"/>
        </w:rPr>
        <w:t xml:space="preserve">For more than 70 years, </w:t>
      </w:r>
      <w:r w:rsidRPr="001E331E">
        <w:rPr>
          <w:rStyle w:val="StyleUnderline"/>
          <w:highlight w:val="cyan"/>
        </w:rPr>
        <w:t xml:space="preserve">the world has avoided </w:t>
      </w:r>
      <w:r w:rsidRPr="001E331E">
        <w:rPr>
          <w:rStyle w:val="Emphasis"/>
          <w:highlight w:val="cyan"/>
        </w:rPr>
        <w:t>major power conflict</w:t>
      </w:r>
      <w:r w:rsidRPr="0078319A">
        <w:rPr>
          <w:sz w:val="14"/>
        </w:rPr>
        <w:t xml:space="preserve">, and </w:t>
      </w:r>
      <w:r w:rsidRPr="001E331E">
        <w:rPr>
          <w:rStyle w:val="StyleUnderline"/>
          <w:highlight w:val="cyan"/>
        </w:rPr>
        <w:t>many attribute this</w:t>
      </w:r>
      <w:r w:rsidRPr="0078319A">
        <w:rPr>
          <w:sz w:val="14"/>
        </w:rPr>
        <w:t xml:space="preserve"> era of peace </w:t>
      </w:r>
      <w:r w:rsidRPr="001E331E">
        <w:rPr>
          <w:rStyle w:val="StyleUnderline"/>
          <w:highlight w:val="cyan"/>
        </w:rPr>
        <w:t>to</w:t>
      </w:r>
      <w:r w:rsidRPr="0078319A">
        <w:rPr>
          <w:sz w:val="14"/>
        </w:rPr>
        <w:t xml:space="preserve"> nuclear weapons. </w:t>
      </w:r>
      <w:r w:rsidRPr="008B7684">
        <w:rPr>
          <w:rStyle w:val="StyleUnderline"/>
        </w:rPr>
        <w:t>In situations of mutually assured destruction (</w:t>
      </w:r>
      <w:r w:rsidRPr="001E331E">
        <w:rPr>
          <w:rStyle w:val="Emphasis"/>
          <w:highlight w:val="cyan"/>
        </w:rPr>
        <w:t>MAD</w:t>
      </w:r>
      <w:r w:rsidRPr="008B7684">
        <w:rPr>
          <w:rStyle w:val="StyleUnderline"/>
        </w:rPr>
        <w:t>), neither side has an incentive to start a conflict</w:t>
      </w:r>
      <w:r w:rsidRPr="0078319A">
        <w:rPr>
          <w:sz w:val="14"/>
        </w:rPr>
        <w:t xml:space="preserve"> because doing so will only result in its own annihilation. </w:t>
      </w:r>
      <w:r w:rsidRPr="001E331E">
        <w:rPr>
          <w:rStyle w:val="StyleUnderline"/>
          <w:highlight w:val="cyan"/>
        </w:rPr>
        <w:t>The key to this model of deterrence is</w:t>
      </w:r>
      <w:r w:rsidRPr="001E331E">
        <w:rPr>
          <w:rStyle w:val="StyleUnderline"/>
        </w:rPr>
        <w:t xml:space="preserve"> the maintenance of secure </w:t>
      </w:r>
      <w:r w:rsidRPr="001E331E">
        <w:rPr>
          <w:rStyle w:val="Emphasis"/>
          <w:highlight w:val="cyan"/>
        </w:rPr>
        <w:t>second-strike capabilities</w:t>
      </w:r>
      <w:r w:rsidRPr="001E331E">
        <w:rPr>
          <w:rStyle w:val="StyleUnderline"/>
        </w:rPr>
        <w:t xml:space="preserve">—the ability to absorb an enemy nuclear attack and respond with a </w:t>
      </w:r>
      <w:r w:rsidRPr="001E331E">
        <w:rPr>
          <w:rStyle w:val="Emphasis"/>
        </w:rPr>
        <w:t>devastating counterattack</w:t>
      </w:r>
      <w:r w:rsidRPr="0078319A">
        <w:rPr>
          <w:sz w:val="14"/>
        </w:rPr>
        <w:t>.</w:t>
      </w:r>
    </w:p>
    <w:p w:rsidR="000D0CED" w:rsidRPr="00C12F69" w:rsidRDefault="000D0CED" w:rsidP="000D0CED">
      <w:pPr>
        <w:rPr>
          <w:rStyle w:val="StyleUnderline"/>
        </w:rPr>
      </w:pPr>
      <w:r w:rsidRPr="0078319A">
        <w:rPr>
          <w:sz w:val="14"/>
        </w:rPr>
        <w:t xml:space="preserve">Recently analysts have begun to worry, however, that </w:t>
      </w:r>
      <w:r w:rsidRPr="00C12F69">
        <w:rPr>
          <w:rStyle w:val="StyleUnderline"/>
          <w:highlight w:val="cyan"/>
        </w:rPr>
        <w:t>new</w:t>
      </w:r>
      <w:r w:rsidRPr="00B646BD">
        <w:rPr>
          <w:rStyle w:val="StyleUnderline"/>
        </w:rPr>
        <w:t xml:space="preserve"> strategic </w:t>
      </w:r>
      <w:r w:rsidRPr="00C12F69">
        <w:rPr>
          <w:rStyle w:val="StyleUnderline"/>
          <w:highlight w:val="cyan"/>
        </w:rPr>
        <w:t>military tech</w:t>
      </w:r>
      <w:r w:rsidRPr="00B646BD">
        <w:rPr>
          <w:rStyle w:val="StyleUnderline"/>
        </w:rPr>
        <w:t xml:space="preserve">nologies may </w:t>
      </w:r>
      <w:r w:rsidRPr="00C12F69">
        <w:rPr>
          <w:rStyle w:val="StyleUnderline"/>
          <w:highlight w:val="cyan"/>
        </w:rPr>
        <w:t xml:space="preserve">make it possible for a state to conduct a successful </w:t>
      </w:r>
      <w:r w:rsidRPr="00C12F69">
        <w:rPr>
          <w:rStyle w:val="Emphasis"/>
          <w:highlight w:val="cyan"/>
        </w:rPr>
        <w:t>first strike</w:t>
      </w:r>
      <w:r w:rsidRPr="00B646BD">
        <w:rPr>
          <w:rStyle w:val="StyleUnderline"/>
        </w:rPr>
        <w:t xml:space="preserve"> on an enemy</w:t>
      </w:r>
      <w:r w:rsidRPr="0078319A">
        <w:rPr>
          <w:sz w:val="14"/>
        </w:rPr>
        <w:t xml:space="preserve">. For example, Chinese colleagues have complained to me in Track II dialogues that </w:t>
      </w:r>
      <w:r w:rsidRPr="002465DB">
        <w:rPr>
          <w:rStyle w:val="StyleUnderline"/>
          <w:highlight w:val="cyan"/>
        </w:rPr>
        <w:t>the U</w:t>
      </w:r>
      <w:r w:rsidRPr="00C12F69">
        <w:rPr>
          <w:rStyle w:val="StyleUnderline"/>
        </w:rPr>
        <w:t xml:space="preserve">nited </w:t>
      </w:r>
      <w:r w:rsidRPr="002465DB">
        <w:rPr>
          <w:rStyle w:val="StyleUnderline"/>
          <w:highlight w:val="cyan"/>
        </w:rPr>
        <w:t>S</w:t>
      </w:r>
      <w:r w:rsidRPr="00C12F69">
        <w:rPr>
          <w:rStyle w:val="StyleUnderline"/>
        </w:rPr>
        <w:t xml:space="preserve">tates </w:t>
      </w:r>
      <w:r w:rsidRPr="002465DB">
        <w:rPr>
          <w:rStyle w:val="StyleUnderline"/>
          <w:highlight w:val="cyan"/>
        </w:rPr>
        <w:t>may</w:t>
      </w:r>
      <w:r w:rsidRPr="00C12F69">
        <w:rPr>
          <w:rStyle w:val="StyleUnderline"/>
        </w:rPr>
        <w:t xml:space="preserve"> decide to </w:t>
      </w:r>
      <w:r w:rsidRPr="002465DB">
        <w:rPr>
          <w:rStyle w:val="StyleUnderline"/>
          <w:highlight w:val="cyan"/>
        </w:rPr>
        <w:t>launch a</w:t>
      </w:r>
      <w:r w:rsidRPr="00C12F69">
        <w:rPr>
          <w:rStyle w:val="StyleUnderline"/>
        </w:rPr>
        <w:t xml:space="preserve"> </w:t>
      </w:r>
      <w:r w:rsidRPr="002465DB">
        <w:rPr>
          <w:rStyle w:val="Emphasis"/>
        </w:rPr>
        <w:t xml:space="preserve">sophisticated </w:t>
      </w:r>
      <w:r w:rsidRPr="002465DB">
        <w:rPr>
          <w:rStyle w:val="Emphasis"/>
          <w:highlight w:val="cyan"/>
        </w:rPr>
        <w:t>cyberattack</w:t>
      </w:r>
      <w:r w:rsidRPr="002465DB">
        <w:rPr>
          <w:rStyle w:val="StyleUnderline"/>
          <w:highlight w:val="cyan"/>
        </w:rPr>
        <w:t xml:space="preserve"> against Chinese </w:t>
      </w:r>
      <w:r w:rsidRPr="003A7EF0">
        <w:rPr>
          <w:rStyle w:val="Emphasis"/>
          <w:highlight w:val="cyan"/>
        </w:rPr>
        <w:t>nuc</w:t>
      </w:r>
      <w:r w:rsidRPr="00C12F69">
        <w:rPr>
          <w:rStyle w:val="StyleUnderline"/>
        </w:rPr>
        <w:t xml:space="preserve">lear </w:t>
      </w:r>
      <w:r w:rsidRPr="003A7EF0">
        <w:rPr>
          <w:rStyle w:val="Emphasis"/>
          <w:highlight w:val="cyan"/>
        </w:rPr>
        <w:t>c</w:t>
      </w:r>
      <w:r w:rsidRPr="00C12F69">
        <w:rPr>
          <w:rStyle w:val="StyleUnderline"/>
        </w:rPr>
        <w:t xml:space="preserve">ommand </w:t>
      </w:r>
      <w:r w:rsidRPr="003A7EF0">
        <w:rPr>
          <w:rStyle w:val="Emphasis"/>
          <w:highlight w:val="cyan"/>
        </w:rPr>
        <w:t>and</w:t>
      </w:r>
      <w:r w:rsidRPr="003A7EF0">
        <w:rPr>
          <w:rStyle w:val="StyleUnderline"/>
        </w:rPr>
        <w:t xml:space="preserve"> </w:t>
      </w:r>
      <w:r w:rsidRPr="003A7EF0">
        <w:rPr>
          <w:rStyle w:val="Emphasis"/>
          <w:highlight w:val="cyan"/>
        </w:rPr>
        <w:t>c</w:t>
      </w:r>
      <w:r w:rsidRPr="00C12F69">
        <w:rPr>
          <w:rStyle w:val="StyleUnderline"/>
        </w:rPr>
        <w:t xml:space="preserve">ontrol, essentially </w:t>
      </w:r>
      <w:r w:rsidRPr="00CB3D9D">
        <w:rPr>
          <w:rStyle w:val="Emphasis"/>
        </w:rPr>
        <w:t>turning off China’s nuclear forces</w:t>
      </w:r>
      <w:r w:rsidRPr="00C12F69">
        <w:rPr>
          <w:rStyle w:val="StyleUnderline"/>
        </w:rPr>
        <w:t xml:space="preserve">. </w:t>
      </w:r>
      <w:r w:rsidRPr="00CB3D9D">
        <w:rPr>
          <w:rStyle w:val="StyleUnderline"/>
          <w:highlight w:val="cyan"/>
        </w:rPr>
        <w:t>Then</w:t>
      </w:r>
      <w:r w:rsidRPr="00C12F69">
        <w:rPr>
          <w:rStyle w:val="StyleUnderline"/>
        </w:rPr>
        <w:t xml:space="preserve">, Washington will </w:t>
      </w:r>
      <w:r w:rsidRPr="00CB3D9D">
        <w:rPr>
          <w:rStyle w:val="StyleUnderline"/>
          <w:highlight w:val="cyan"/>
        </w:rPr>
        <w:t xml:space="preserve">follow up with a </w:t>
      </w:r>
      <w:r w:rsidRPr="00CB3D9D">
        <w:rPr>
          <w:rStyle w:val="Emphasis"/>
          <w:highlight w:val="cyan"/>
        </w:rPr>
        <w:t>massive strike</w:t>
      </w:r>
      <w:r w:rsidRPr="00C12F69">
        <w:rPr>
          <w:rStyle w:val="StyleUnderline"/>
        </w:rPr>
        <w:t xml:space="preserve"> with conventional cruise and hypersonic missiles </w:t>
      </w:r>
      <w:r w:rsidRPr="00CB3D9D">
        <w:rPr>
          <w:rStyle w:val="Emphasis"/>
          <w:highlight w:val="cyan"/>
        </w:rPr>
        <w:t>to destroy China’s nuc</w:t>
      </w:r>
      <w:r w:rsidRPr="00CB3D9D">
        <w:rPr>
          <w:rStyle w:val="Emphasis"/>
        </w:rPr>
        <w:t>lear weapon</w:t>
      </w:r>
      <w:r w:rsidRPr="00CB3D9D">
        <w:rPr>
          <w:rStyle w:val="Emphasis"/>
          <w:highlight w:val="cyan"/>
        </w:rPr>
        <w:t>s</w:t>
      </w:r>
      <w:r w:rsidRPr="0078319A">
        <w:rPr>
          <w:sz w:val="14"/>
        </w:rPr>
        <w:t xml:space="preserve">. Finally, </w:t>
      </w:r>
      <w:r w:rsidRPr="00C12F69">
        <w:rPr>
          <w:rStyle w:val="StyleUnderline"/>
        </w:rPr>
        <w:t xml:space="preserve">if any Chinese forces happen to survive, the United States can simply mop up China’s ragged retaliatory strike with advanced missile defenses. </w:t>
      </w:r>
      <w:r w:rsidRPr="00CB3D9D">
        <w:rPr>
          <w:rStyle w:val="StyleUnderline"/>
          <w:highlight w:val="cyan"/>
        </w:rPr>
        <w:t>China will be disarmed and US nuc</w:t>
      </w:r>
      <w:r w:rsidRPr="00C12F69">
        <w:rPr>
          <w:rStyle w:val="StyleUnderline"/>
        </w:rPr>
        <w:t>lear weapon</w:t>
      </w:r>
      <w:r w:rsidRPr="00CB3D9D">
        <w:rPr>
          <w:rStyle w:val="StyleUnderline"/>
          <w:highlight w:val="cyan"/>
        </w:rPr>
        <w:t>s will</w:t>
      </w:r>
      <w:r w:rsidRPr="00C12F69">
        <w:rPr>
          <w:rStyle w:val="StyleUnderline"/>
        </w:rPr>
        <w:t xml:space="preserve"> still </w:t>
      </w:r>
      <w:r w:rsidRPr="00CB3D9D">
        <w:rPr>
          <w:rStyle w:val="StyleUnderline"/>
          <w:highlight w:val="cyan"/>
        </w:rPr>
        <w:t>be</w:t>
      </w:r>
      <w:r w:rsidRPr="00C12F69">
        <w:rPr>
          <w:rStyle w:val="StyleUnderline"/>
        </w:rPr>
        <w:t xml:space="preserve"> </w:t>
      </w:r>
      <w:r w:rsidRPr="00C12F69">
        <w:rPr>
          <w:rStyle w:val="Emphasis"/>
        </w:rPr>
        <w:t>sitting on the shelf</w:t>
      </w:r>
      <w:r w:rsidRPr="00C12F69">
        <w:rPr>
          <w:rStyle w:val="StyleUnderline"/>
        </w:rPr>
        <w:t xml:space="preserve">, </w:t>
      </w:r>
      <w:r w:rsidRPr="00CB3D9D">
        <w:rPr>
          <w:rStyle w:val="Emphasis"/>
          <w:highlight w:val="cyan"/>
        </w:rPr>
        <w:t>untouched</w:t>
      </w:r>
      <w:r w:rsidRPr="00C12F69">
        <w:rPr>
          <w:rStyle w:val="StyleUnderline"/>
        </w:rPr>
        <w:t>.</w:t>
      </w:r>
    </w:p>
    <w:p w:rsidR="000D0CED" w:rsidRPr="0078319A" w:rsidRDefault="000D0CED" w:rsidP="000D0CED">
      <w:pPr>
        <w:rPr>
          <w:sz w:val="14"/>
        </w:rPr>
      </w:pPr>
      <w:r w:rsidRPr="0078319A">
        <w:rPr>
          <w:sz w:val="14"/>
        </w:rPr>
        <w:t xml:space="preserve">If the United States, or any other state acquires such a first-strike capability, then </w:t>
      </w:r>
      <w:r w:rsidRPr="00E01AC3">
        <w:rPr>
          <w:rStyle w:val="Emphasis"/>
          <w:highlight w:val="cyan"/>
        </w:rPr>
        <w:t>the logic of MAD would be undermined</w:t>
      </w:r>
      <w:r w:rsidRPr="00E01AC3">
        <w:rPr>
          <w:rStyle w:val="StyleUnderline"/>
        </w:rPr>
        <w:t>. Washington may be tempted to launch a nuclear first strike. Or China may choose</w:t>
      </w:r>
      <w:r w:rsidRPr="0078319A">
        <w:rPr>
          <w:sz w:val="14"/>
        </w:rPr>
        <w:t xml:space="preserve"> instead </w:t>
      </w:r>
      <w:r w:rsidRPr="00E01AC3">
        <w:rPr>
          <w:rStyle w:val="StyleUnderline"/>
        </w:rPr>
        <w:t xml:space="preserve">to use its nuclear weapons </w:t>
      </w:r>
      <w:r w:rsidRPr="00EB04D2">
        <w:rPr>
          <w:rStyle w:val="StyleUnderline"/>
        </w:rPr>
        <w:t>early in a conflict</w:t>
      </w:r>
      <w:r w:rsidRPr="0078319A">
        <w:rPr>
          <w:sz w:val="14"/>
        </w:rPr>
        <w:t xml:space="preserve"> before they can be wiped out—</w:t>
      </w:r>
      <w:r w:rsidRPr="00EB04D2">
        <w:rPr>
          <w:rStyle w:val="StyleUnderline"/>
        </w:rPr>
        <w:t xml:space="preserve">the so-called </w:t>
      </w:r>
      <w:r w:rsidRPr="00EB04D2">
        <w:rPr>
          <w:rStyle w:val="Emphasis"/>
          <w:highlight w:val="cyan"/>
        </w:rPr>
        <w:t>“use ‘em or lose ‘em” problem</w:t>
      </w:r>
      <w:r w:rsidRPr="0078319A">
        <w:rPr>
          <w:sz w:val="14"/>
        </w:rPr>
        <w:t>.</w:t>
      </w:r>
    </w:p>
    <w:p w:rsidR="000D0CED" w:rsidRPr="0078319A" w:rsidRDefault="000D0CED" w:rsidP="000D0CED">
      <w:pPr>
        <w:rPr>
          <w:sz w:val="14"/>
        </w:rPr>
      </w:pPr>
      <w:r w:rsidRPr="0078319A">
        <w:rPr>
          <w:sz w:val="14"/>
        </w:rPr>
        <w:t>According to this logic, therefore, the appropriate policy response would be to ban outright or control any new weapon systems that might threaten second-strike capabilities.</w:t>
      </w:r>
    </w:p>
    <w:p w:rsidR="000D0CED" w:rsidRPr="0078319A" w:rsidRDefault="000D0CED" w:rsidP="000D0CED">
      <w:pPr>
        <w:rPr>
          <w:sz w:val="14"/>
        </w:rPr>
      </w:pPr>
      <w:r w:rsidRPr="0078319A">
        <w:rPr>
          <w:sz w:val="14"/>
        </w:rPr>
        <w:t>This way of thinking about new technology and stability, however, is open to question. Would any US president truly decide to launch a massive, bolt-out-of-the-blue nuclear attack because he or she [they] thought s/he [they]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w:t>
      </w:r>
    </w:p>
    <w:p w:rsidR="000D0CED" w:rsidRPr="0078319A" w:rsidRDefault="000D0CED" w:rsidP="000D0CED">
      <w:pPr>
        <w:rPr>
          <w:sz w:val="14"/>
        </w:rPr>
      </w:pPr>
      <w:r w:rsidRPr="0078319A">
        <w:rPr>
          <w:sz w:val="14"/>
        </w:rPr>
        <w:t xml:space="preserve">Rather, </w:t>
      </w:r>
      <w:r w:rsidRPr="00EB04D2">
        <w:rPr>
          <w:rStyle w:val="StyleUnderline"/>
        </w:rPr>
        <w:t xml:space="preserve">we should think more broadly about how new technology might affect </w:t>
      </w:r>
      <w:r w:rsidRPr="00EB04D2">
        <w:rPr>
          <w:rStyle w:val="Emphasis"/>
        </w:rPr>
        <w:t>global politics</w:t>
      </w:r>
      <w:r w:rsidRPr="0078319A">
        <w:rPr>
          <w:sz w:val="14"/>
        </w:rPr>
        <w:t xml:space="preserve">, and, for this, </w:t>
      </w:r>
      <w:r w:rsidRPr="000C73A1">
        <w:rPr>
          <w:rStyle w:val="StyleUnderline"/>
        </w:rPr>
        <w:t>it is helpful to turn to</w:t>
      </w:r>
      <w:r w:rsidRPr="0078319A">
        <w:rPr>
          <w:sz w:val="14"/>
        </w:rPr>
        <w:t xml:space="preserve"> scholarly </w:t>
      </w:r>
      <w:r w:rsidRPr="00EB29D5">
        <w:rPr>
          <w:rStyle w:val="Emphasis"/>
          <w:highlight w:val="cyan"/>
        </w:rPr>
        <w:t>i</w:t>
      </w:r>
      <w:r w:rsidRPr="000C73A1">
        <w:rPr>
          <w:rStyle w:val="StyleUnderline"/>
        </w:rPr>
        <w:t xml:space="preserve">nternational </w:t>
      </w:r>
      <w:r w:rsidRPr="00EB29D5">
        <w:rPr>
          <w:rStyle w:val="Emphasis"/>
          <w:highlight w:val="cyan"/>
        </w:rPr>
        <w:t>r</w:t>
      </w:r>
      <w:r w:rsidRPr="000C73A1">
        <w:rPr>
          <w:rStyle w:val="StyleUnderline"/>
        </w:rPr>
        <w:t xml:space="preserve">elations </w:t>
      </w:r>
      <w:r w:rsidRPr="00EB29D5">
        <w:rPr>
          <w:rStyle w:val="Emphasis"/>
          <w:highlight w:val="cyan"/>
        </w:rPr>
        <w:t>theory</w:t>
      </w:r>
      <w:r w:rsidRPr="000C73A1">
        <w:rPr>
          <w:rStyle w:val="StyleUnderline"/>
        </w:rPr>
        <w:t xml:space="preserve">. The </w:t>
      </w:r>
      <w:r w:rsidRPr="00EB29D5">
        <w:rPr>
          <w:rStyle w:val="StyleUnderline"/>
          <w:highlight w:val="cyan"/>
        </w:rPr>
        <w:t>dominant</w:t>
      </w:r>
      <w:r w:rsidRPr="000C73A1">
        <w:rPr>
          <w:rStyle w:val="StyleUnderline"/>
        </w:rPr>
        <w:t xml:space="preserve"> theory of the </w:t>
      </w:r>
      <w:r w:rsidRPr="00EB29D5">
        <w:rPr>
          <w:rStyle w:val="StyleUnderline"/>
          <w:highlight w:val="cyan"/>
        </w:rPr>
        <w:t>cause</w:t>
      </w:r>
      <w:r w:rsidRPr="000C73A1">
        <w:rPr>
          <w:rStyle w:val="StyleUnderline"/>
        </w:rPr>
        <w:t xml:space="preserve">s </w:t>
      </w:r>
      <w:r w:rsidRPr="00EB29D5">
        <w:rPr>
          <w:rStyle w:val="StyleUnderline"/>
          <w:highlight w:val="cyan"/>
        </w:rPr>
        <w:t>of war</w:t>
      </w:r>
      <w:r w:rsidRPr="000C73A1">
        <w:rPr>
          <w:rStyle w:val="StyleUnderline"/>
        </w:rPr>
        <w:t xml:space="preserve"> in the academy </w:t>
      </w:r>
      <w:r w:rsidRPr="00EB29D5">
        <w:rPr>
          <w:rStyle w:val="StyleUnderline"/>
          <w:highlight w:val="cyan"/>
        </w:rPr>
        <w:t>is</w:t>
      </w:r>
      <w:r w:rsidRPr="000C73A1">
        <w:rPr>
          <w:rStyle w:val="StyleUnderline"/>
        </w:rPr>
        <w:t xml:space="preserve"> the “bargaining model of war</w:t>
      </w:r>
      <w:r w:rsidRPr="00EB29D5">
        <w:rPr>
          <w:rStyle w:val="StyleUnderline"/>
        </w:rPr>
        <w:t xml:space="preserve">.” This theory identifies </w:t>
      </w:r>
      <w:r w:rsidRPr="00EB29D5">
        <w:rPr>
          <w:rStyle w:val="Emphasis"/>
          <w:highlight w:val="cyan"/>
        </w:rPr>
        <w:t>rapid shifts in the balance of power</w:t>
      </w:r>
      <w:r w:rsidRPr="00EB29D5">
        <w:rPr>
          <w:rStyle w:val="StyleUnderline"/>
        </w:rPr>
        <w:t xml:space="preserve"> as a primary cause of conflict.</w:t>
      </w:r>
    </w:p>
    <w:p w:rsidR="000D0CED" w:rsidRPr="005F7275" w:rsidRDefault="000D0CED" w:rsidP="000D0CED">
      <w:pPr>
        <w:rPr>
          <w:rStyle w:val="StyleUnderline"/>
        </w:rPr>
      </w:pPr>
      <w:r w:rsidRPr="0078319A">
        <w:rPr>
          <w:sz w:val="14"/>
        </w:rPr>
        <w:t xml:space="preserve">International politics often presents states with conflicts that they can settle through peaceful bargaining, but </w:t>
      </w:r>
      <w:r w:rsidRPr="00EB29D5">
        <w:rPr>
          <w:rStyle w:val="Emphasis"/>
        </w:rPr>
        <w:t>when bargaining breaks down, war results</w:t>
      </w:r>
      <w:r w:rsidRPr="00EB29D5">
        <w:rPr>
          <w:rStyle w:val="StyleUnderline"/>
        </w:rPr>
        <w:t xml:space="preserve">. </w:t>
      </w:r>
      <w:r w:rsidRPr="00EB29D5">
        <w:rPr>
          <w:rStyle w:val="StyleUnderline"/>
          <w:highlight w:val="cyan"/>
        </w:rPr>
        <w:t>Shifts</w:t>
      </w:r>
      <w:r w:rsidRPr="00EB29D5">
        <w:rPr>
          <w:rStyle w:val="StyleUnderline"/>
        </w:rPr>
        <w:t xml:space="preserve"> in the balance of power are </w:t>
      </w:r>
      <w:r w:rsidRPr="00EB29D5">
        <w:rPr>
          <w:rStyle w:val="Emphasis"/>
        </w:rPr>
        <w:t>problematic</w:t>
      </w:r>
      <w:r w:rsidRPr="00EB29D5">
        <w:rPr>
          <w:rStyle w:val="StyleUnderline"/>
        </w:rPr>
        <w:t xml:space="preserve"> because they </w:t>
      </w:r>
      <w:r w:rsidRPr="00EB29D5">
        <w:rPr>
          <w:rStyle w:val="Emphasis"/>
          <w:highlight w:val="cyan"/>
        </w:rPr>
        <w:t>undermine effective bargaining</w:t>
      </w:r>
      <w:r w:rsidRPr="0078319A">
        <w:rPr>
          <w:sz w:val="14"/>
        </w:rPr>
        <w:t xml:space="preserve">. After all, </w:t>
      </w:r>
      <w:r w:rsidRPr="00EB29D5">
        <w:rPr>
          <w:rStyle w:val="StyleUnderline"/>
        </w:rPr>
        <w:t>why agree to a deal today if your bargaining position will be stronger tomorrow?</w:t>
      </w:r>
      <w:r w:rsidRPr="0078319A">
        <w:rPr>
          <w:sz w:val="14"/>
        </w:rPr>
        <w:t xml:space="preserve"> And, a clear understanding of the military balance of power can contribute to peace. (Why start a war you are likely to lose?) But </w:t>
      </w:r>
      <w:r w:rsidRPr="005F7275">
        <w:rPr>
          <w:rStyle w:val="StyleUnderline"/>
        </w:rPr>
        <w:t xml:space="preserve">shifts in the balance of power </w:t>
      </w:r>
      <w:r w:rsidRPr="005F7275">
        <w:rPr>
          <w:rStyle w:val="StyleUnderline"/>
          <w:highlight w:val="cyan"/>
        </w:rPr>
        <w:t xml:space="preserve">muddy understandings of which states have the </w:t>
      </w:r>
      <w:r w:rsidRPr="005F7275">
        <w:rPr>
          <w:rStyle w:val="Emphasis"/>
          <w:highlight w:val="cyan"/>
        </w:rPr>
        <w:t>advantage</w:t>
      </w:r>
      <w:r w:rsidRPr="005F7275">
        <w:rPr>
          <w:rStyle w:val="StyleUnderline"/>
          <w:highlight w:val="cyan"/>
        </w:rPr>
        <w:t>.</w:t>
      </w:r>
    </w:p>
    <w:p w:rsidR="000D0CED" w:rsidRPr="0078319A" w:rsidRDefault="000D0CED" w:rsidP="000D0CED">
      <w:pPr>
        <w:rPr>
          <w:sz w:val="14"/>
        </w:rPr>
      </w:pPr>
      <w:r w:rsidRPr="0078319A">
        <w:rPr>
          <w:sz w:val="14"/>
        </w:rPr>
        <w:t xml:space="preserve">You may see where this is going. </w:t>
      </w:r>
      <w:r w:rsidRPr="005F7275">
        <w:rPr>
          <w:rStyle w:val="StyleUnderline"/>
          <w:highlight w:val="cyan"/>
        </w:rPr>
        <w:t>New tech</w:t>
      </w:r>
      <w:r w:rsidRPr="005F7275">
        <w:rPr>
          <w:rStyle w:val="StyleUnderline"/>
        </w:rPr>
        <w:t xml:space="preserve">nologies </w:t>
      </w:r>
      <w:r w:rsidRPr="005F7275">
        <w:rPr>
          <w:rStyle w:val="StyleUnderline"/>
          <w:highlight w:val="cyan"/>
        </w:rPr>
        <w:t>threaten</w:t>
      </w:r>
      <w:r w:rsidRPr="005F7275">
        <w:rPr>
          <w:rStyle w:val="StyleUnderline"/>
        </w:rPr>
        <w:t xml:space="preserve"> to create </w:t>
      </w:r>
      <w:r w:rsidRPr="005F7275">
        <w:rPr>
          <w:rStyle w:val="Emphasis"/>
        </w:rPr>
        <w:t>potentially destabilizing</w:t>
      </w:r>
      <w:r w:rsidRPr="005F7275">
        <w:rPr>
          <w:rStyle w:val="StyleUnderline"/>
        </w:rPr>
        <w:t xml:space="preserve"> shifts in </w:t>
      </w:r>
      <w:r w:rsidRPr="005F7275">
        <w:rPr>
          <w:rStyle w:val="StyleUnderline"/>
          <w:highlight w:val="cyan"/>
        </w:rPr>
        <w:t xml:space="preserve">the </w:t>
      </w:r>
      <w:r w:rsidRPr="005F7275">
        <w:rPr>
          <w:rStyle w:val="Emphasis"/>
          <w:highlight w:val="cyan"/>
        </w:rPr>
        <w:t>balance of powe</w:t>
      </w:r>
      <w:r w:rsidRPr="005F7275">
        <w:rPr>
          <w:rStyle w:val="StyleUnderline"/>
          <w:highlight w:val="cyan"/>
        </w:rPr>
        <w:t>r</w:t>
      </w:r>
      <w:r w:rsidRPr="0078319A">
        <w:rPr>
          <w:sz w:val="14"/>
        </w:rPr>
        <w:t>.</w:t>
      </w:r>
    </w:p>
    <w:p w:rsidR="000D0CED" w:rsidRPr="0078319A" w:rsidRDefault="000D0CED" w:rsidP="000D0CED">
      <w:pPr>
        <w:rPr>
          <w:sz w:val="14"/>
        </w:rPr>
      </w:pPr>
    </w:p>
    <w:p w:rsidR="000D0CED" w:rsidRDefault="0004304B" w:rsidP="000D0CED">
      <w:pPr>
        <w:pStyle w:val="Heading2"/>
      </w:pPr>
      <w:r>
        <w:t>**</w:t>
      </w:r>
      <w:r w:rsidR="000D0CED">
        <w:t>Quantum</w:t>
      </w:r>
    </w:p>
    <w:p w:rsidR="000D0CED" w:rsidRDefault="000D0CED" w:rsidP="000D0CED">
      <w:pPr>
        <w:pStyle w:val="Heading3"/>
      </w:pPr>
      <w:r>
        <w:t>2AC – Frontline – Quantum</w:t>
      </w:r>
    </w:p>
    <w:p w:rsidR="000D0CED" w:rsidRDefault="000D0CED" w:rsidP="000D0CED">
      <w:pPr>
        <w:pStyle w:val="Heading4"/>
      </w:pPr>
      <w:r>
        <w:t>US leadership in terms of quantum technology is key to prevent a litany of existential risks</w:t>
      </w:r>
    </w:p>
    <w:p w:rsidR="000D0CED" w:rsidRPr="0078319A" w:rsidRDefault="000D0CED" w:rsidP="000D0CED">
      <w:pPr>
        <w:pStyle w:val="ListParagraph"/>
        <w:numPr>
          <w:ilvl w:val="0"/>
          <w:numId w:val="45"/>
        </w:numPr>
        <w:rPr>
          <w:sz w:val="12"/>
        </w:rPr>
      </w:pPr>
      <w:r w:rsidRPr="0078319A">
        <w:rPr>
          <w:sz w:val="12"/>
        </w:rPr>
        <w:t>Chinese quantum</w:t>
      </w:r>
    </w:p>
    <w:p w:rsidR="000D0CED" w:rsidRPr="0078319A" w:rsidRDefault="000D0CED" w:rsidP="000D0CED">
      <w:pPr>
        <w:pStyle w:val="ListParagraph"/>
        <w:numPr>
          <w:ilvl w:val="0"/>
          <w:numId w:val="45"/>
        </w:numPr>
        <w:rPr>
          <w:sz w:val="12"/>
        </w:rPr>
      </w:pPr>
      <w:r w:rsidRPr="0078319A">
        <w:rPr>
          <w:sz w:val="12"/>
        </w:rPr>
        <w:t>Innovation</w:t>
      </w:r>
    </w:p>
    <w:p w:rsidR="000D0CED" w:rsidRPr="0078319A" w:rsidRDefault="000D0CED" w:rsidP="000D0CED">
      <w:pPr>
        <w:pStyle w:val="ListParagraph"/>
        <w:numPr>
          <w:ilvl w:val="0"/>
          <w:numId w:val="45"/>
        </w:numPr>
        <w:rPr>
          <w:sz w:val="12"/>
        </w:rPr>
      </w:pPr>
      <w:r w:rsidRPr="0078319A">
        <w:rPr>
          <w:sz w:val="12"/>
        </w:rPr>
        <w:t>Cybersecurity</w:t>
      </w:r>
    </w:p>
    <w:p w:rsidR="000D0CED" w:rsidRPr="0078319A" w:rsidRDefault="000D0CED" w:rsidP="000D0CED">
      <w:pPr>
        <w:rPr>
          <w:sz w:val="12"/>
        </w:rPr>
      </w:pPr>
      <w:r w:rsidRPr="0078319A">
        <w:rPr>
          <w:sz w:val="12"/>
        </w:rPr>
        <w:t xml:space="preserve">Michael </w:t>
      </w:r>
      <w:r w:rsidRPr="0078319A">
        <w:rPr>
          <w:rStyle w:val="Style13ptBold"/>
          <w:sz w:val="12"/>
        </w:rPr>
        <w:t>Sudgen 6/16</w:t>
      </w:r>
      <w:r w:rsidRPr="0078319A">
        <w:rPr>
          <w:sz w:val="12"/>
        </w:rPr>
        <w:t>, research analyst and editorial associate at FDD’s Center on Cyber and technology Innovation, 6/16/2023, “Congress Should Protect U.S. Leadership in Quantum Research”, Foundation for Defense of Democracies, https://www.fdd.org/analysis/2023/06/16/congress-should-protect-us-leadership-in-quantum-research/</w:t>
      </w:r>
    </w:p>
    <w:p w:rsidR="000D0CED" w:rsidRPr="004D2EF0" w:rsidRDefault="000D0CED" w:rsidP="000D0CED">
      <w:pPr>
        <w:rPr>
          <w:u w:val="single"/>
        </w:rPr>
      </w:pPr>
      <w:r w:rsidRPr="0078319A">
        <w:rPr>
          <w:sz w:val="12"/>
        </w:rPr>
        <w:t xml:space="preserve">Charles Tahan, director of the National Quantum Coordination Office within the White House’s Office of Science and Technology Policy, emphasized the need to reauthorize and expand the NQI Act. He noted that, through the NQI, </w:t>
      </w:r>
      <w:r w:rsidRPr="00C44BDA">
        <w:rPr>
          <w:highlight w:val="cyan"/>
          <w:u w:val="single"/>
        </w:rPr>
        <w:t>the U</w:t>
      </w:r>
      <w:r w:rsidRPr="004D2EF0">
        <w:rPr>
          <w:u w:val="single"/>
        </w:rPr>
        <w:t xml:space="preserve">nited </w:t>
      </w:r>
      <w:r w:rsidRPr="00C44BDA">
        <w:rPr>
          <w:highlight w:val="cyan"/>
          <w:u w:val="single"/>
        </w:rPr>
        <w:t>S</w:t>
      </w:r>
      <w:r w:rsidRPr="004D2EF0">
        <w:rPr>
          <w:u w:val="single"/>
        </w:rPr>
        <w:t xml:space="preserve">tates </w:t>
      </w:r>
      <w:r w:rsidRPr="00C44BDA">
        <w:rPr>
          <w:highlight w:val="cyan"/>
          <w:u w:val="single"/>
        </w:rPr>
        <w:t>is</w:t>
      </w:r>
      <w:r w:rsidRPr="004D2EF0">
        <w:rPr>
          <w:u w:val="single"/>
        </w:rPr>
        <w:t xml:space="preserve"> positioning itself </w:t>
      </w:r>
      <w:r w:rsidRPr="00C44BDA">
        <w:rPr>
          <w:highlight w:val="cyan"/>
          <w:u w:val="single"/>
        </w:rPr>
        <w:t>to take advantage of</w:t>
      </w:r>
      <w:r w:rsidRPr="004D2EF0">
        <w:rPr>
          <w:u w:val="single"/>
        </w:rPr>
        <w:t xml:space="preserve"> the revolutionary computational power of </w:t>
      </w:r>
      <w:r w:rsidRPr="00C44BDA">
        <w:rPr>
          <w:highlight w:val="cyan"/>
          <w:u w:val="single"/>
        </w:rPr>
        <w:t>quantum computers</w:t>
      </w:r>
      <w:r w:rsidRPr="004D2EF0">
        <w:rPr>
          <w:u w:val="single"/>
        </w:rPr>
        <w:t xml:space="preserve"> </w:t>
      </w:r>
      <w:r w:rsidRPr="00C44BDA">
        <w:rPr>
          <w:highlight w:val="cyan"/>
          <w:u w:val="single"/>
        </w:rPr>
        <w:t>to drive innovation in biomed</w:t>
      </w:r>
      <w:r w:rsidRPr="004D2EF0">
        <w:rPr>
          <w:u w:val="single"/>
        </w:rPr>
        <w:t xml:space="preserve">ical applications, </w:t>
      </w:r>
      <w:r w:rsidRPr="00C44BDA">
        <w:rPr>
          <w:highlight w:val="cyan"/>
          <w:u w:val="single"/>
        </w:rPr>
        <w:t>drug discovery</w:t>
      </w:r>
      <w:r w:rsidRPr="004D2EF0">
        <w:rPr>
          <w:u w:val="single"/>
        </w:rPr>
        <w:t xml:space="preserve">, </w:t>
      </w:r>
      <w:r w:rsidRPr="00C44BDA">
        <w:rPr>
          <w:highlight w:val="cyan"/>
          <w:u w:val="single"/>
        </w:rPr>
        <w:t>and other</w:t>
      </w:r>
      <w:r w:rsidRPr="004D2EF0">
        <w:rPr>
          <w:u w:val="single"/>
        </w:rPr>
        <w:t xml:space="preserve"> scientific </w:t>
      </w:r>
      <w:r w:rsidRPr="00C44BDA">
        <w:rPr>
          <w:highlight w:val="cyan"/>
          <w:u w:val="single"/>
        </w:rPr>
        <w:t>fields</w:t>
      </w:r>
      <w:r w:rsidRPr="004D2EF0">
        <w:rPr>
          <w:u w:val="single"/>
        </w:rPr>
        <w:t>.</w:t>
      </w:r>
    </w:p>
    <w:p w:rsidR="000D0CED" w:rsidRPr="004D2EF0" w:rsidRDefault="000D0CED" w:rsidP="000D0CED">
      <w:pPr>
        <w:rPr>
          <w:u w:val="single"/>
        </w:rPr>
      </w:pPr>
      <w:r w:rsidRPr="0078319A">
        <w:rPr>
          <w:sz w:val="12"/>
        </w:rPr>
        <w:t xml:space="preserve">However, </w:t>
      </w:r>
      <w:r w:rsidRPr="00C44BDA">
        <w:rPr>
          <w:highlight w:val="cyan"/>
          <w:u w:val="single"/>
        </w:rPr>
        <w:t>quantum</w:t>
      </w:r>
      <w:r w:rsidRPr="004D2EF0">
        <w:rPr>
          <w:u w:val="single"/>
        </w:rPr>
        <w:t xml:space="preserve"> computing also </w:t>
      </w:r>
      <w:r w:rsidRPr="00C44BDA">
        <w:rPr>
          <w:highlight w:val="cyan"/>
          <w:u w:val="single"/>
        </w:rPr>
        <w:t xml:space="preserve">poses an existential threat to </w:t>
      </w:r>
      <w:r w:rsidRPr="004D2EF0">
        <w:rPr>
          <w:u w:val="single"/>
        </w:rPr>
        <w:t xml:space="preserve">today’s </w:t>
      </w:r>
      <w:r w:rsidRPr="00C44BDA">
        <w:rPr>
          <w:highlight w:val="cyan"/>
          <w:u w:val="single"/>
        </w:rPr>
        <w:t>cybersecurity.</w:t>
      </w:r>
      <w:r w:rsidRPr="004D2EF0">
        <w:rPr>
          <w:u w:val="single"/>
        </w:rPr>
        <w:t xml:space="preserve"> </w:t>
      </w:r>
      <w:r w:rsidRPr="00C44BDA">
        <w:rPr>
          <w:highlight w:val="cyan"/>
          <w:u w:val="single"/>
        </w:rPr>
        <w:t>A</w:t>
      </w:r>
      <w:r w:rsidRPr="004D2EF0">
        <w:rPr>
          <w:u w:val="single"/>
        </w:rPr>
        <w:t xml:space="preserve">n advanced </w:t>
      </w:r>
      <w:r w:rsidRPr="00C44BDA">
        <w:rPr>
          <w:highlight w:val="cyan"/>
          <w:u w:val="single"/>
        </w:rPr>
        <w:t xml:space="preserve">quantum computer could break </w:t>
      </w:r>
      <w:r w:rsidRPr="004D2EF0">
        <w:rPr>
          <w:u w:val="single"/>
        </w:rPr>
        <w:t xml:space="preserve">through the </w:t>
      </w:r>
      <w:r w:rsidRPr="00C44BDA">
        <w:rPr>
          <w:highlight w:val="cyan"/>
          <w:u w:val="single"/>
        </w:rPr>
        <w:t xml:space="preserve">current encryption </w:t>
      </w:r>
      <w:r w:rsidRPr="004D2EF0">
        <w:rPr>
          <w:u w:val="single"/>
        </w:rPr>
        <w:t xml:space="preserve">measures </w:t>
      </w:r>
      <w:r w:rsidRPr="00C44BDA">
        <w:rPr>
          <w:highlight w:val="cyan"/>
          <w:u w:val="single"/>
        </w:rPr>
        <w:t xml:space="preserve">used by </w:t>
      </w:r>
      <w:r w:rsidRPr="004D2EF0">
        <w:rPr>
          <w:u w:val="single"/>
        </w:rPr>
        <w:t xml:space="preserve">both </w:t>
      </w:r>
      <w:r w:rsidRPr="00C44BDA">
        <w:rPr>
          <w:highlight w:val="cyan"/>
          <w:u w:val="single"/>
        </w:rPr>
        <w:t xml:space="preserve">government and </w:t>
      </w:r>
      <w:r w:rsidRPr="004D2EF0">
        <w:rPr>
          <w:u w:val="single"/>
        </w:rPr>
        <w:t xml:space="preserve">the </w:t>
      </w:r>
      <w:r w:rsidRPr="00C44BDA">
        <w:rPr>
          <w:highlight w:val="cyan"/>
          <w:u w:val="single"/>
        </w:rPr>
        <w:t>private sector for securing data</w:t>
      </w:r>
      <w:r w:rsidRPr="004D2EF0">
        <w:rPr>
          <w:u w:val="single"/>
        </w:rPr>
        <w:t xml:space="preserve">. An advanced quantum computer could break codes in a matter of hours, whereas classical computers would require multiple lifetimes to defeat the same encryption. </w:t>
      </w:r>
      <w:r w:rsidRPr="00C44BDA">
        <w:rPr>
          <w:highlight w:val="cyan"/>
          <w:u w:val="single"/>
        </w:rPr>
        <w:t xml:space="preserve">If an adversary </w:t>
      </w:r>
      <w:r w:rsidRPr="004D2EF0">
        <w:rPr>
          <w:u w:val="single"/>
        </w:rPr>
        <w:t xml:space="preserve">were to </w:t>
      </w:r>
      <w:r w:rsidRPr="00C44BDA">
        <w:rPr>
          <w:highlight w:val="cyan"/>
          <w:u w:val="single"/>
        </w:rPr>
        <w:t xml:space="preserve">create a quantum computer of </w:t>
      </w:r>
      <w:r w:rsidRPr="004D2EF0">
        <w:rPr>
          <w:u w:val="single"/>
        </w:rPr>
        <w:t xml:space="preserve">sufficient </w:t>
      </w:r>
      <w:r w:rsidRPr="00C44BDA">
        <w:rPr>
          <w:highlight w:val="cyan"/>
          <w:u w:val="single"/>
        </w:rPr>
        <w:t>power before the U</w:t>
      </w:r>
      <w:r w:rsidRPr="004D2EF0">
        <w:rPr>
          <w:u w:val="single"/>
        </w:rPr>
        <w:t>nited</w:t>
      </w:r>
      <w:r w:rsidRPr="00C44BDA">
        <w:rPr>
          <w:highlight w:val="cyan"/>
          <w:u w:val="single"/>
        </w:rPr>
        <w:t xml:space="preserve"> S</w:t>
      </w:r>
      <w:r w:rsidRPr="004D2EF0">
        <w:rPr>
          <w:u w:val="single"/>
        </w:rPr>
        <w:t xml:space="preserve">tates can </w:t>
      </w:r>
      <w:r w:rsidRPr="00C44BDA">
        <w:rPr>
          <w:highlight w:val="cyan"/>
          <w:u w:val="single"/>
        </w:rPr>
        <w:t xml:space="preserve">create post-quantum encryption methods, </w:t>
      </w:r>
      <w:r w:rsidRPr="004D2EF0">
        <w:rPr>
          <w:u w:val="single"/>
        </w:rPr>
        <w:t xml:space="preserve">the nation’s most </w:t>
      </w:r>
      <w:r w:rsidRPr="00C44BDA">
        <w:rPr>
          <w:highlight w:val="cyan"/>
          <w:u w:val="single"/>
        </w:rPr>
        <w:t>sensitive info</w:t>
      </w:r>
      <w:r w:rsidRPr="004D2EF0">
        <w:rPr>
          <w:u w:val="single"/>
        </w:rPr>
        <w:t xml:space="preserve">rmation would be </w:t>
      </w:r>
      <w:r w:rsidRPr="00C44BDA">
        <w:rPr>
          <w:highlight w:val="cyan"/>
          <w:u w:val="single"/>
        </w:rPr>
        <w:t>at risk</w:t>
      </w:r>
      <w:r w:rsidRPr="004D2EF0">
        <w:rPr>
          <w:u w:val="single"/>
        </w:rPr>
        <w:t>. For this reason, the U.S. government’s quantum R&amp;D also focuses on developing new, stronger encryption.</w:t>
      </w:r>
    </w:p>
    <w:p w:rsidR="000D0CED" w:rsidRPr="004D2EF0" w:rsidRDefault="000D0CED" w:rsidP="000D0CED">
      <w:pPr>
        <w:rPr>
          <w:u w:val="single"/>
        </w:rPr>
      </w:pPr>
      <w:r w:rsidRPr="0078319A">
        <w:rPr>
          <w:sz w:val="12"/>
        </w:rPr>
        <w:t xml:space="preserve">Without a reauthorization of the NQI Act, </w:t>
      </w:r>
      <w:r w:rsidRPr="004D2EF0">
        <w:rPr>
          <w:u w:val="single"/>
        </w:rPr>
        <w:t xml:space="preserve">the United States risks falling behind. As the committee itself outlined, </w:t>
      </w:r>
      <w:r w:rsidRPr="00C44BDA">
        <w:rPr>
          <w:highlight w:val="cyan"/>
          <w:u w:val="single"/>
        </w:rPr>
        <w:t>China made clear</w:t>
      </w:r>
      <w:r w:rsidRPr="004D2EF0">
        <w:rPr>
          <w:u w:val="single"/>
        </w:rPr>
        <w:t xml:space="preserve"> back in 2016 </w:t>
      </w:r>
      <w:r w:rsidRPr="00C44BDA">
        <w:rPr>
          <w:highlight w:val="cyan"/>
          <w:u w:val="single"/>
        </w:rPr>
        <w:t>its intention to overtake the U</w:t>
      </w:r>
      <w:r w:rsidRPr="004D2EF0">
        <w:rPr>
          <w:u w:val="single"/>
        </w:rPr>
        <w:t xml:space="preserve">nited </w:t>
      </w:r>
      <w:r w:rsidRPr="00C44BDA">
        <w:rPr>
          <w:highlight w:val="cyan"/>
          <w:u w:val="single"/>
        </w:rPr>
        <w:t>S</w:t>
      </w:r>
      <w:r w:rsidRPr="004D2EF0">
        <w:rPr>
          <w:u w:val="single"/>
        </w:rPr>
        <w:t xml:space="preserve">tates in this field by 2030. Beijing announced two years ago that it would invest $15.3 billion into quantum R&amp;D, double that of all other governments combined. Chinese R&amp;D has reportedly moved to the early application stage, with </w:t>
      </w:r>
      <w:r w:rsidRPr="00C44BDA">
        <w:rPr>
          <w:highlight w:val="cyan"/>
          <w:u w:val="single"/>
        </w:rPr>
        <w:t>Chinese researchers claimi</w:t>
      </w:r>
      <w:r w:rsidRPr="004D2EF0">
        <w:rPr>
          <w:u w:val="single"/>
        </w:rPr>
        <w:t xml:space="preserve">ng </w:t>
      </w:r>
      <w:r w:rsidRPr="00C44BDA">
        <w:rPr>
          <w:highlight w:val="cyan"/>
          <w:u w:val="single"/>
        </w:rPr>
        <w:t>they have</w:t>
      </w:r>
      <w:r w:rsidRPr="004D2EF0">
        <w:rPr>
          <w:u w:val="single"/>
        </w:rPr>
        <w:t xml:space="preserve"> already </w:t>
      </w:r>
      <w:r w:rsidRPr="00C44BDA">
        <w:rPr>
          <w:highlight w:val="cyan"/>
          <w:u w:val="single"/>
        </w:rPr>
        <w:t>made</w:t>
      </w:r>
      <w:r w:rsidRPr="004D2EF0">
        <w:rPr>
          <w:u w:val="single"/>
        </w:rPr>
        <w:t xml:space="preserve"> great </w:t>
      </w:r>
      <w:r w:rsidRPr="00C44BDA">
        <w:rPr>
          <w:highlight w:val="cyan"/>
          <w:u w:val="single"/>
        </w:rPr>
        <w:t>strides in</w:t>
      </w:r>
      <w:r w:rsidRPr="004D2EF0">
        <w:rPr>
          <w:u w:val="single"/>
        </w:rPr>
        <w:t xml:space="preserve"> </w:t>
      </w:r>
      <w:r w:rsidRPr="00C44BDA">
        <w:rPr>
          <w:highlight w:val="cyan"/>
          <w:u w:val="single"/>
        </w:rPr>
        <w:t>cracking</w:t>
      </w:r>
      <w:r w:rsidRPr="004D2EF0">
        <w:rPr>
          <w:u w:val="single"/>
        </w:rPr>
        <w:t xml:space="preserve"> RSA </w:t>
      </w:r>
      <w:r w:rsidRPr="00C44BDA">
        <w:rPr>
          <w:highlight w:val="cyan"/>
          <w:u w:val="single"/>
        </w:rPr>
        <w:t>encryption</w:t>
      </w:r>
      <w:r w:rsidRPr="004D2EF0">
        <w:rPr>
          <w:u w:val="single"/>
        </w:rPr>
        <w:t xml:space="preserve">, the current global standard. While none of these claims have been peer-reviewed or verified, </w:t>
      </w:r>
      <w:r w:rsidRPr="00C44BDA">
        <w:rPr>
          <w:highlight w:val="cyan"/>
          <w:u w:val="single"/>
        </w:rPr>
        <w:t xml:space="preserve">Chinese intent to </w:t>
      </w:r>
      <w:r w:rsidRPr="004D2EF0">
        <w:rPr>
          <w:u w:val="single"/>
        </w:rPr>
        <w:t xml:space="preserve">quickly </w:t>
      </w:r>
      <w:r w:rsidRPr="00C44BDA">
        <w:rPr>
          <w:highlight w:val="cyan"/>
          <w:u w:val="single"/>
        </w:rPr>
        <w:t xml:space="preserve">produce quantum </w:t>
      </w:r>
      <w:r w:rsidRPr="004D2EF0">
        <w:rPr>
          <w:u w:val="single"/>
        </w:rPr>
        <w:t xml:space="preserve">technologies </w:t>
      </w:r>
      <w:r w:rsidRPr="00C44BDA">
        <w:rPr>
          <w:highlight w:val="cyan"/>
          <w:u w:val="single"/>
        </w:rPr>
        <w:t xml:space="preserve">for hostile applications </w:t>
      </w:r>
      <w:r w:rsidRPr="004D2EF0">
        <w:rPr>
          <w:u w:val="single"/>
        </w:rPr>
        <w:t xml:space="preserve">remains </w:t>
      </w:r>
      <w:r w:rsidRPr="00C44BDA">
        <w:rPr>
          <w:highlight w:val="cyan"/>
          <w:u w:val="single"/>
        </w:rPr>
        <w:t>alarming.</w:t>
      </w:r>
    </w:p>
    <w:p w:rsidR="000D0CED" w:rsidRPr="00203B54" w:rsidRDefault="000D0CED" w:rsidP="000D0CED">
      <w:pPr>
        <w:pStyle w:val="Heading4"/>
        <w:rPr>
          <w:rFonts w:cs="Calibri"/>
        </w:rPr>
      </w:pPr>
      <w:r>
        <w:rPr>
          <w:rFonts w:cs="Calibri"/>
        </w:rPr>
        <w:t>That destroys international security</w:t>
      </w:r>
    </w:p>
    <w:p w:rsidR="000D0CED" w:rsidRPr="00203B54" w:rsidRDefault="000D0CED" w:rsidP="000D0CED">
      <w:r w:rsidRPr="00203B54">
        <w:t xml:space="preserve">Sam </w:t>
      </w:r>
      <w:r w:rsidRPr="00203B54">
        <w:rPr>
          <w:rStyle w:val="Style13ptBold"/>
        </w:rPr>
        <w:t>Howell 23</w:t>
      </w:r>
      <w:r w:rsidRPr="00203B54">
        <w:t>, research assistant with the Technology and National Security program at the Center for a New American Security, 1/13/2023, “The China-US Quantum Race,” https://thediplomat.com/2023/01/the-china-us-quantum-race/ \\am</w:t>
      </w:r>
    </w:p>
    <w:p w:rsidR="000D0CED" w:rsidRPr="0078319A" w:rsidRDefault="000D0CED" w:rsidP="000D0CED">
      <w:pPr>
        <w:rPr>
          <w:sz w:val="12"/>
        </w:rPr>
      </w:pPr>
      <w:r w:rsidRPr="00C44BDA">
        <w:rPr>
          <w:rStyle w:val="StyleUnderline"/>
          <w:highlight w:val="cyan"/>
        </w:rPr>
        <w:t xml:space="preserve">Quantum researchers in China </w:t>
      </w:r>
      <w:r w:rsidRPr="00C44BDA">
        <w:rPr>
          <w:rStyle w:val="StyleUnderline"/>
          <w:rFonts w:eastAsiaTheme="majorEastAsia"/>
          <w:highlight w:val="cyan"/>
        </w:rPr>
        <w:t>claim</w:t>
      </w:r>
      <w:r w:rsidRPr="00C44BDA">
        <w:rPr>
          <w:rStyle w:val="StyleUnderline"/>
          <w:highlight w:val="cyan"/>
        </w:rPr>
        <w:t xml:space="preserve"> to have an algorithm capable of breaking public-key encryption</w:t>
      </w:r>
      <w:r w:rsidRPr="00203B54">
        <w:rPr>
          <w:rStyle w:val="StyleUnderline"/>
        </w:rPr>
        <w:t>, years before anyone expected.</w:t>
      </w:r>
      <w:r w:rsidRPr="0078319A">
        <w:rPr>
          <w:sz w:val="12"/>
        </w:rPr>
        <w:t xml:space="preserve"> </w:t>
      </w:r>
      <w:r w:rsidRPr="0078319A">
        <w:rPr>
          <w:rFonts w:eastAsiaTheme="majorEastAsia"/>
          <w:sz w:val="12"/>
        </w:rPr>
        <w:t>Accurate or not</w:t>
      </w:r>
      <w:r w:rsidRPr="0078319A">
        <w:rPr>
          <w:sz w:val="12"/>
        </w:rPr>
        <w:t xml:space="preserve">, the announcement serves as a reminder that surprising </w:t>
      </w:r>
      <w:r w:rsidRPr="00203B54">
        <w:rPr>
          <w:rStyle w:val="Emphasis"/>
        </w:rPr>
        <w:t>quantum breakthroughs are possible in the near term</w:t>
      </w:r>
      <w:r w:rsidRPr="0078319A">
        <w:rPr>
          <w:sz w:val="12"/>
        </w:rPr>
        <w:t xml:space="preserve">. If the Biden administration is serious about its </w:t>
      </w:r>
      <w:r w:rsidRPr="0078319A">
        <w:rPr>
          <w:rFonts w:eastAsiaTheme="majorEastAsia"/>
          <w:sz w:val="12"/>
        </w:rPr>
        <w:t>designation</w:t>
      </w:r>
      <w:r w:rsidRPr="0078319A">
        <w:rPr>
          <w:sz w:val="12"/>
        </w:rPr>
        <w:t xml:space="preserve"> of quantum information science (QIS) as a critical technology area for national security, it must do more to safeguard U.S. quantum superiority. </w:t>
      </w:r>
    </w:p>
    <w:p w:rsidR="000D0CED" w:rsidRPr="00203B54" w:rsidRDefault="000D0CED" w:rsidP="000D0CED">
      <w:pPr>
        <w:rPr>
          <w:rStyle w:val="Emphasis"/>
        </w:rPr>
      </w:pPr>
      <w:r w:rsidRPr="0078319A">
        <w:rPr>
          <w:sz w:val="12"/>
        </w:rPr>
        <w:t xml:space="preserve">QIS uses the laws of quantum physics, which describes the properties of nature on a tiny scale, to advance the processing, analysis, and transmission of information. </w:t>
      </w:r>
      <w:r w:rsidRPr="00C44BDA">
        <w:rPr>
          <w:rStyle w:val="StyleUnderline"/>
          <w:highlight w:val="cyan"/>
        </w:rPr>
        <w:t>Quantum computing</w:t>
      </w:r>
      <w:r w:rsidRPr="00203B54">
        <w:rPr>
          <w:rStyle w:val="StyleUnderline"/>
        </w:rPr>
        <w:t xml:space="preserve">, quantum </w:t>
      </w:r>
      <w:r w:rsidRPr="00C44BDA">
        <w:rPr>
          <w:rStyle w:val="StyleUnderline"/>
          <w:highlight w:val="cyan"/>
        </w:rPr>
        <w:t>encryption, and</w:t>
      </w:r>
      <w:r w:rsidRPr="00203B54">
        <w:rPr>
          <w:rStyle w:val="StyleUnderline"/>
        </w:rPr>
        <w:t xml:space="preserve"> quantum </w:t>
      </w:r>
      <w:r w:rsidRPr="00C44BDA">
        <w:rPr>
          <w:rStyle w:val="StyleUnderline"/>
          <w:highlight w:val="cyan"/>
        </w:rPr>
        <w:t>sensing</w:t>
      </w:r>
      <w:r w:rsidRPr="00203B54">
        <w:rPr>
          <w:rStyle w:val="StyleUnderline"/>
        </w:rPr>
        <w:t xml:space="preserve"> constitute the three primary domains within QIS</w:t>
      </w:r>
      <w:r w:rsidRPr="0078319A">
        <w:rPr>
          <w:sz w:val="12"/>
        </w:rPr>
        <w:t xml:space="preserve">. Although it is an evolving field, QIS </w:t>
      </w:r>
      <w:r w:rsidRPr="0078319A">
        <w:rPr>
          <w:rFonts w:eastAsiaTheme="majorEastAsia"/>
          <w:sz w:val="12"/>
        </w:rPr>
        <w:t>promises</w:t>
      </w:r>
      <w:r w:rsidRPr="0078319A">
        <w:rPr>
          <w:sz w:val="12"/>
        </w:rPr>
        <w:t xml:space="preserve"> to </w:t>
      </w:r>
      <w:r w:rsidRPr="00C44BDA">
        <w:rPr>
          <w:rStyle w:val="Emphasis"/>
          <w:highlight w:val="cyan"/>
        </w:rPr>
        <w:t>transform almost any industry</w:t>
      </w:r>
      <w:r w:rsidRPr="00203B54">
        <w:rPr>
          <w:rStyle w:val="Emphasis"/>
        </w:rPr>
        <w:t xml:space="preserve"> dependent on speed and processing power, </w:t>
      </w:r>
      <w:r w:rsidRPr="00C44BDA">
        <w:rPr>
          <w:rStyle w:val="Emphasis"/>
          <w:highlight w:val="cyan"/>
        </w:rPr>
        <w:t>from aerospace and automotive to finance and pharmaceuticals.</w:t>
      </w:r>
      <w:r w:rsidRPr="00203B54">
        <w:rPr>
          <w:rStyle w:val="Emphasis"/>
        </w:rPr>
        <w:t xml:space="preserve"> </w:t>
      </w:r>
    </w:p>
    <w:p w:rsidR="000D0CED" w:rsidRPr="00203B54" w:rsidRDefault="000D0CED" w:rsidP="000D0CED">
      <w:pPr>
        <w:rPr>
          <w:rStyle w:val="Emphasis"/>
        </w:rPr>
      </w:pPr>
      <w:r w:rsidRPr="0078319A">
        <w:rPr>
          <w:sz w:val="12"/>
        </w:rPr>
        <w:t xml:space="preserve">Like other emerging technologies, </w:t>
      </w:r>
      <w:r w:rsidRPr="00203B54">
        <w:rPr>
          <w:rStyle w:val="Emphasis"/>
        </w:rPr>
        <w:t xml:space="preserve">quantum </w:t>
      </w:r>
      <w:r w:rsidRPr="00C44BDA">
        <w:rPr>
          <w:rStyle w:val="Emphasis"/>
          <w:highlight w:val="cyan"/>
        </w:rPr>
        <w:t>has become a crux of China-U.S. competition</w:t>
      </w:r>
      <w:r w:rsidRPr="0078319A">
        <w:rPr>
          <w:sz w:val="12"/>
          <w:highlight w:val="cyan"/>
        </w:rPr>
        <w:t xml:space="preserve">. </w:t>
      </w:r>
      <w:r w:rsidRPr="00C44BDA">
        <w:rPr>
          <w:rStyle w:val="StyleUnderline"/>
          <w:highlight w:val="cyan"/>
        </w:rPr>
        <w:t>The first</w:t>
      </w:r>
      <w:r w:rsidRPr="00203B54">
        <w:rPr>
          <w:rStyle w:val="StyleUnderline"/>
        </w:rPr>
        <w:t xml:space="preserve"> country </w:t>
      </w:r>
      <w:r w:rsidRPr="00C44BDA">
        <w:rPr>
          <w:rStyle w:val="StyleUnderline"/>
          <w:highlight w:val="cyan"/>
        </w:rPr>
        <w:t>to operationalize quantum</w:t>
      </w:r>
      <w:r w:rsidRPr="00203B54">
        <w:rPr>
          <w:rStyle w:val="StyleUnderline"/>
        </w:rPr>
        <w:t xml:space="preserve"> technologies </w:t>
      </w:r>
      <w:r w:rsidRPr="00C44BDA">
        <w:rPr>
          <w:rStyle w:val="StyleUnderline"/>
          <w:highlight w:val="cyan"/>
        </w:rPr>
        <w:t>will possess a toolkit of capabilities</w:t>
      </w:r>
      <w:r w:rsidRPr="00203B54">
        <w:rPr>
          <w:rStyle w:val="StyleUnderline"/>
        </w:rPr>
        <w:t xml:space="preserve"> that can </w:t>
      </w:r>
      <w:r w:rsidRPr="00C44BDA">
        <w:rPr>
          <w:rStyle w:val="Emphasis"/>
          <w:highlight w:val="cyan"/>
        </w:rPr>
        <w:t>overwhelm</w:t>
      </w:r>
      <w:r w:rsidRPr="00203B54">
        <w:rPr>
          <w:rStyle w:val="Emphasis"/>
        </w:rPr>
        <w:t xml:space="preserve"> unprepared </w:t>
      </w:r>
      <w:r w:rsidRPr="00C44BDA">
        <w:rPr>
          <w:rStyle w:val="Emphasis"/>
          <w:highlight w:val="cyan"/>
        </w:rPr>
        <w:t>adversaries</w:t>
      </w:r>
      <w:r w:rsidRPr="00203B54">
        <w:rPr>
          <w:rStyle w:val="StyleUnderline"/>
        </w:rPr>
        <w:t>.</w:t>
      </w:r>
      <w:r w:rsidRPr="0078319A">
        <w:rPr>
          <w:sz w:val="12"/>
        </w:rPr>
        <w:t xml:space="preserve"> Quantum-enabled countries </w:t>
      </w:r>
      <w:r w:rsidRPr="00203B54">
        <w:rPr>
          <w:rStyle w:val="StyleUnderline"/>
        </w:rPr>
        <w:t xml:space="preserve">could </w:t>
      </w:r>
      <w:r w:rsidRPr="00C44BDA">
        <w:rPr>
          <w:rStyle w:val="StyleUnderline"/>
          <w:rFonts w:eastAsiaTheme="majorEastAsia"/>
          <w:highlight w:val="cyan"/>
        </w:rPr>
        <w:t>crack</w:t>
      </w:r>
      <w:r w:rsidRPr="00203B54">
        <w:rPr>
          <w:rStyle w:val="StyleUnderline"/>
        </w:rPr>
        <w:t xml:space="preserve"> existing </w:t>
      </w:r>
      <w:r w:rsidRPr="00C44BDA">
        <w:rPr>
          <w:rStyle w:val="StyleUnderline"/>
          <w:highlight w:val="cyan"/>
        </w:rPr>
        <w:t>encryption</w:t>
      </w:r>
      <w:r w:rsidRPr="00203B54">
        <w:rPr>
          <w:rStyle w:val="StyleUnderline"/>
        </w:rPr>
        <w:t xml:space="preserve"> methods, </w:t>
      </w:r>
      <w:r w:rsidRPr="00C44BDA">
        <w:rPr>
          <w:rStyle w:val="StyleUnderline"/>
          <w:highlight w:val="cyan"/>
        </w:rPr>
        <w:t xml:space="preserve">build </w:t>
      </w:r>
      <w:r w:rsidRPr="00C44BDA">
        <w:rPr>
          <w:rStyle w:val="StyleUnderline"/>
          <w:rFonts w:eastAsiaTheme="majorEastAsia"/>
          <w:highlight w:val="cyan"/>
        </w:rPr>
        <w:t>unbreakable</w:t>
      </w:r>
      <w:r w:rsidRPr="00C44BDA">
        <w:rPr>
          <w:rStyle w:val="StyleUnderline"/>
          <w:highlight w:val="cyan"/>
        </w:rPr>
        <w:t xml:space="preserve"> encrypted</w:t>
      </w:r>
      <w:r w:rsidRPr="00203B54">
        <w:rPr>
          <w:rStyle w:val="StyleUnderline"/>
        </w:rPr>
        <w:t xml:space="preserve"> communications </w:t>
      </w:r>
      <w:r w:rsidRPr="00C44BDA">
        <w:rPr>
          <w:rStyle w:val="StyleUnderline"/>
          <w:highlight w:val="cyan"/>
        </w:rPr>
        <w:t>networks</w:t>
      </w:r>
      <w:r w:rsidRPr="00203B54">
        <w:rPr>
          <w:rStyle w:val="StyleUnderline"/>
        </w:rPr>
        <w:t xml:space="preserve">, and </w:t>
      </w:r>
      <w:r w:rsidRPr="00C44BDA">
        <w:rPr>
          <w:rStyle w:val="StyleUnderline"/>
          <w:highlight w:val="cyan"/>
        </w:rPr>
        <w:t xml:space="preserve">develop </w:t>
      </w:r>
      <w:r w:rsidRPr="00203B54">
        <w:rPr>
          <w:rStyle w:val="StyleUnderline"/>
        </w:rPr>
        <w:t xml:space="preserve">the world’s </w:t>
      </w:r>
      <w:r w:rsidRPr="00C44BDA">
        <w:rPr>
          <w:rStyle w:val="StyleUnderline"/>
          <w:highlight w:val="cyan"/>
        </w:rPr>
        <w:t xml:space="preserve">most precise </w:t>
      </w:r>
      <w:r w:rsidRPr="00C44BDA">
        <w:rPr>
          <w:rStyle w:val="StyleUnderline"/>
          <w:rFonts w:eastAsiaTheme="majorEastAsia"/>
          <w:highlight w:val="cyan"/>
        </w:rPr>
        <w:t>sensors</w:t>
      </w:r>
      <w:r w:rsidRPr="00203B54">
        <w:rPr>
          <w:rStyle w:val="StyleUnderline"/>
        </w:rPr>
        <w:t>.</w:t>
      </w:r>
      <w:r w:rsidRPr="0078319A">
        <w:rPr>
          <w:sz w:val="12"/>
        </w:rPr>
        <w:t xml:space="preserve"> The country leading in quantum will be able to </w:t>
      </w:r>
      <w:r w:rsidRPr="00C44BDA">
        <w:rPr>
          <w:rStyle w:val="Emphasis"/>
          <w:highlight w:val="cyan"/>
        </w:rPr>
        <w:t>threaten</w:t>
      </w:r>
      <w:r w:rsidRPr="00203B54">
        <w:rPr>
          <w:rStyle w:val="Emphasis"/>
        </w:rPr>
        <w:t xml:space="preserve"> adversaries’ </w:t>
      </w:r>
      <w:r w:rsidRPr="00C44BDA">
        <w:rPr>
          <w:rStyle w:val="Emphasis"/>
          <w:highlight w:val="cyan"/>
        </w:rPr>
        <w:t>corporate, military, and government info</w:t>
      </w:r>
      <w:r w:rsidRPr="00203B54">
        <w:rPr>
          <w:rStyle w:val="Emphasis"/>
        </w:rPr>
        <w:t xml:space="preserve">rmation </w:t>
      </w:r>
      <w:r w:rsidRPr="00C44BDA">
        <w:rPr>
          <w:rStyle w:val="Emphasis"/>
          <w:highlight w:val="cyan"/>
        </w:rPr>
        <w:t>infrastructure faster than</w:t>
      </w:r>
      <w:r w:rsidRPr="00203B54">
        <w:rPr>
          <w:rStyle w:val="Emphasis"/>
        </w:rPr>
        <w:t xml:space="preserve"> an adversary can implement effective </w:t>
      </w:r>
      <w:r w:rsidRPr="00C44BDA">
        <w:rPr>
          <w:rStyle w:val="Emphasis"/>
          <w:highlight w:val="cyan"/>
        </w:rPr>
        <w:t>defenses</w:t>
      </w:r>
      <w:r w:rsidRPr="00203B54">
        <w:rPr>
          <w:rStyle w:val="Emphasis"/>
        </w:rPr>
        <w:t xml:space="preserve">. </w:t>
      </w:r>
    </w:p>
    <w:p w:rsidR="000D0CED" w:rsidRPr="0078319A" w:rsidRDefault="000D0CED" w:rsidP="000D0CED">
      <w:pPr>
        <w:rPr>
          <w:sz w:val="12"/>
        </w:rPr>
      </w:pPr>
      <w:r w:rsidRPr="0078319A">
        <w:rPr>
          <w:sz w:val="12"/>
        </w:rPr>
        <w:t xml:space="preserve">Quantum technologies also carry </w:t>
      </w:r>
      <w:r w:rsidRPr="00C44BDA">
        <w:rPr>
          <w:rStyle w:val="StyleUnderline"/>
          <w:highlight w:val="cyan"/>
        </w:rPr>
        <w:t>immense potential market</w:t>
      </w:r>
      <w:r w:rsidRPr="00203B54">
        <w:rPr>
          <w:rStyle w:val="StyleUnderline"/>
        </w:rPr>
        <w:t xml:space="preserve"> value, with quantum computing alone </w:t>
      </w:r>
      <w:r w:rsidRPr="00203B54">
        <w:rPr>
          <w:rStyle w:val="StyleUnderline"/>
          <w:rFonts w:eastAsiaTheme="majorEastAsia"/>
        </w:rPr>
        <w:t>expected</w:t>
      </w:r>
      <w:r w:rsidRPr="00203B54">
        <w:rPr>
          <w:rStyle w:val="StyleUnderline"/>
        </w:rPr>
        <w:t xml:space="preserve"> to reach a global market </w:t>
      </w:r>
      <w:r w:rsidRPr="00C44BDA">
        <w:rPr>
          <w:rStyle w:val="StyleUnderline"/>
          <w:highlight w:val="cyan"/>
        </w:rPr>
        <w:t>value of $1 trillion by 2035</w:t>
      </w:r>
      <w:r w:rsidRPr="0078319A">
        <w:rPr>
          <w:sz w:val="12"/>
        </w:rPr>
        <w:t xml:space="preserve">. The first country to commercialize quantum will have an </w:t>
      </w:r>
      <w:r w:rsidRPr="00203B54">
        <w:rPr>
          <w:rStyle w:val="Emphasis"/>
        </w:rPr>
        <w:t xml:space="preserve">upper hand in establishing </w:t>
      </w:r>
      <w:r w:rsidRPr="00C44BDA">
        <w:rPr>
          <w:rStyle w:val="Emphasis"/>
          <w:highlight w:val="cyan"/>
        </w:rPr>
        <w:t>market dominance</w:t>
      </w:r>
      <w:r w:rsidRPr="00203B54">
        <w:rPr>
          <w:rStyle w:val="Emphasis"/>
        </w:rPr>
        <w:t xml:space="preserve">, developing quantum </w:t>
      </w:r>
      <w:r w:rsidRPr="00C44BDA">
        <w:rPr>
          <w:rStyle w:val="Emphasis"/>
          <w:highlight w:val="cyan"/>
        </w:rPr>
        <w:t>governance models</w:t>
      </w:r>
      <w:r w:rsidRPr="00203B54">
        <w:rPr>
          <w:rStyle w:val="Emphasis"/>
        </w:rPr>
        <w:t xml:space="preserve">, and pursuing novel </w:t>
      </w:r>
      <w:r w:rsidRPr="00C44BDA">
        <w:rPr>
          <w:rStyle w:val="Emphasis"/>
          <w:highlight w:val="cyan"/>
        </w:rPr>
        <w:t>quantum applications</w:t>
      </w:r>
      <w:r w:rsidRPr="0078319A">
        <w:rPr>
          <w:sz w:val="12"/>
        </w:rPr>
        <w:t xml:space="preserve">. Because quantum is an enabling technology, advancement in </w:t>
      </w:r>
      <w:r w:rsidRPr="00203B54">
        <w:rPr>
          <w:rStyle w:val="StyleUnderline"/>
        </w:rPr>
        <w:t xml:space="preserve">QIS may also </w:t>
      </w:r>
      <w:r w:rsidRPr="00C44BDA">
        <w:rPr>
          <w:rStyle w:val="StyleUnderline"/>
          <w:highlight w:val="cyan"/>
        </w:rPr>
        <w:t xml:space="preserve">catalyze a series of </w:t>
      </w:r>
      <w:r w:rsidRPr="00C44BDA">
        <w:rPr>
          <w:rStyle w:val="Emphasis"/>
          <w:highlight w:val="cyan"/>
        </w:rPr>
        <w:t>disruptive innovations</w:t>
      </w:r>
      <w:r w:rsidRPr="00C44BDA">
        <w:rPr>
          <w:rStyle w:val="StyleUnderline"/>
          <w:highlight w:val="cyan"/>
        </w:rPr>
        <w:t xml:space="preserve"> in other</w:t>
      </w:r>
      <w:r w:rsidRPr="00203B54">
        <w:rPr>
          <w:rStyle w:val="StyleUnderline"/>
        </w:rPr>
        <w:t xml:space="preserve"> profitable technology </w:t>
      </w:r>
      <w:r w:rsidRPr="00C44BDA">
        <w:rPr>
          <w:rStyle w:val="StyleUnderline"/>
          <w:highlight w:val="cyan"/>
        </w:rPr>
        <w:t>areas</w:t>
      </w:r>
      <w:r w:rsidRPr="00203B54">
        <w:rPr>
          <w:rStyle w:val="StyleUnderline"/>
        </w:rPr>
        <w:t xml:space="preserve">, such as </w:t>
      </w:r>
      <w:r w:rsidRPr="00C44BDA">
        <w:rPr>
          <w:rStyle w:val="StyleUnderline"/>
          <w:highlight w:val="cyan"/>
        </w:rPr>
        <w:t>a</w:t>
      </w:r>
      <w:r w:rsidRPr="00203B54">
        <w:rPr>
          <w:rStyle w:val="StyleUnderline"/>
        </w:rPr>
        <w:t xml:space="preserve">rtificial </w:t>
      </w:r>
      <w:r w:rsidRPr="00C44BDA">
        <w:rPr>
          <w:rStyle w:val="StyleUnderline"/>
          <w:highlight w:val="cyan"/>
        </w:rPr>
        <w:t>i</w:t>
      </w:r>
      <w:r w:rsidRPr="00203B54">
        <w:rPr>
          <w:rStyle w:val="StyleUnderline"/>
        </w:rPr>
        <w:t>ntelligence</w:t>
      </w:r>
      <w:r w:rsidRPr="0078319A">
        <w:rPr>
          <w:sz w:val="12"/>
        </w:rPr>
        <w:t xml:space="preserve">. </w:t>
      </w:r>
    </w:p>
    <w:p w:rsidR="000D0CED" w:rsidRPr="0078319A" w:rsidRDefault="000D0CED" w:rsidP="000D0CED">
      <w:pPr>
        <w:rPr>
          <w:sz w:val="12"/>
        </w:rPr>
      </w:pPr>
      <w:r w:rsidRPr="00203B54">
        <w:rPr>
          <w:rStyle w:val="StyleUnderline"/>
        </w:rPr>
        <w:t>For now, the</w:t>
      </w:r>
      <w:r w:rsidRPr="0078319A">
        <w:rPr>
          <w:sz w:val="12"/>
        </w:rPr>
        <w:t xml:space="preserve"> </w:t>
      </w:r>
      <w:r w:rsidRPr="00203B54">
        <w:rPr>
          <w:rStyle w:val="Emphasis"/>
        </w:rPr>
        <w:t xml:space="preserve">United States maintains </w:t>
      </w:r>
      <w:r w:rsidRPr="00203B54">
        <w:rPr>
          <w:rStyle w:val="Emphasis"/>
          <w:rFonts w:eastAsiaTheme="majorEastAsia"/>
        </w:rPr>
        <w:t>superiority</w:t>
      </w:r>
      <w:r w:rsidRPr="0078319A">
        <w:rPr>
          <w:sz w:val="12"/>
        </w:rPr>
        <w:t xml:space="preserve"> in the development of quantum computing and quantum sensing capabilities. But </w:t>
      </w:r>
      <w:r w:rsidRPr="00C44BDA">
        <w:rPr>
          <w:rStyle w:val="StyleUnderline"/>
          <w:highlight w:val="cyan"/>
        </w:rPr>
        <w:t>China is gaining momentum</w:t>
      </w:r>
      <w:r w:rsidRPr="00203B54">
        <w:rPr>
          <w:rStyle w:val="StyleUnderline"/>
        </w:rPr>
        <w:t xml:space="preserve">, already </w:t>
      </w:r>
      <w:r w:rsidRPr="00203B54">
        <w:rPr>
          <w:rStyle w:val="StyleUnderline"/>
          <w:rFonts w:eastAsiaTheme="majorEastAsia"/>
        </w:rPr>
        <w:t>leading</w:t>
      </w:r>
      <w:r w:rsidRPr="00203B54">
        <w:rPr>
          <w:rStyle w:val="StyleUnderline"/>
        </w:rPr>
        <w:t xml:space="preserve"> in the development of quantum communications and total number of quantum technology </w:t>
      </w:r>
      <w:r w:rsidRPr="00203B54">
        <w:rPr>
          <w:rStyle w:val="StyleUnderline"/>
          <w:rFonts w:eastAsiaTheme="majorEastAsia"/>
        </w:rPr>
        <w:t>patents</w:t>
      </w:r>
      <w:r w:rsidRPr="0078319A">
        <w:rPr>
          <w:sz w:val="12"/>
        </w:rPr>
        <w:t xml:space="preserve">. Multiple Chinese </w:t>
      </w:r>
      <w:r w:rsidRPr="0078319A">
        <w:rPr>
          <w:rFonts w:eastAsiaTheme="majorEastAsia"/>
          <w:sz w:val="12"/>
        </w:rPr>
        <w:t>strategy documents</w:t>
      </w:r>
      <w:r w:rsidRPr="0078319A">
        <w:rPr>
          <w:sz w:val="12"/>
        </w:rPr>
        <w:t xml:space="preserve"> include quantum-related initiatives, reflecting the technology’s </w:t>
      </w:r>
      <w:r w:rsidRPr="00203B54">
        <w:rPr>
          <w:rStyle w:val="StyleUnderline"/>
        </w:rPr>
        <w:t xml:space="preserve">perceived </w:t>
      </w:r>
      <w:r w:rsidRPr="00C44BDA">
        <w:rPr>
          <w:rStyle w:val="StyleUnderline"/>
          <w:highlight w:val="cyan"/>
        </w:rPr>
        <w:t>importance to Chinese national, information, and cybersecurity</w:t>
      </w:r>
      <w:r w:rsidRPr="0078319A">
        <w:rPr>
          <w:sz w:val="12"/>
          <w:highlight w:val="cyan"/>
        </w:rPr>
        <w:t>.</w:t>
      </w:r>
      <w:r w:rsidRPr="0078319A">
        <w:rPr>
          <w:sz w:val="12"/>
        </w:rPr>
        <w:t xml:space="preserve"> </w:t>
      </w:r>
    </w:p>
    <w:p w:rsidR="000D0CED" w:rsidRPr="00203B54" w:rsidRDefault="000D0CED" w:rsidP="000D0CED">
      <w:pPr>
        <w:rPr>
          <w:rStyle w:val="StyleUnderline"/>
        </w:rPr>
      </w:pPr>
      <w:r w:rsidRPr="0078319A">
        <w:rPr>
          <w:sz w:val="12"/>
        </w:rPr>
        <w:t xml:space="preserve">China recently achieved several significant quantum enhancements. In August 2022, Chinese technology company Baidu </w:t>
      </w:r>
      <w:r w:rsidRPr="0078319A">
        <w:rPr>
          <w:rFonts w:eastAsiaTheme="majorEastAsia"/>
          <w:sz w:val="12"/>
        </w:rPr>
        <w:t>unveiled</w:t>
      </w:r>
      <w:r w:rsidRPr="0078319A">
        <w:rPr>
          <w:sz w:val="12"/>
        </w:rPr>
        <w:t xml:space="preserve"> its first quantum computer, which uses quantum bits, or qubits, to perform complex calculations at extraordinary speeds. </w:t>
      </w:r>
      <w:r w:rsidRPr="00203B54">
        <w:rPr>
          <w:rStyle w:val="StyleUnderline"/>
        </w:rPr>
        <w:t xml:space="preserve">Quantum computers </w:t>
      </w:r>
      <w:r w:rsidRPr="00C44BDA">
        <w:rPr>
          <w:rStyle w:val="StyleUnderline"/>
          <w:highlight w:val="cyan"/>
        </w:rPr>
        <w:t>could allow China to break modern encryption protocols, accelerate m</w:t>
      </w:r>
      <w:r w:rsidRPr="00203B54">
        <w:rPr>
          <w:rStyle w:val="StyleUnderline"/>
        </w:rPr>
        <w:t xml:space="preserve">achine </w:t>
      </w:r>
      <w:r w:rsidRPr="00C44BDA">
        <w:rPr>
          <w:rStyle w:val="StyleUnderline"/>
          <w:highlight w:val="cyan"/>
        </w:rPr>
        <w:t>l</w:t>
      </w:r>
      <w:r w:rsidRPr="00203B54">
        <w:rPr>
          <w:rStyle w:val="StyleUnderline"/>
        </w:rPr>
        <w:t xml:space="preserve">earning research, and </w:t>
      </w:r>
      <w:r w:rsidRPr="00C44BDA">
        <w:rPr>
          <w:rStyle w:val="StyleUnderline"/>
          <w:highlight w:val="cyan"/>
        </w:rPr>
        <w:t xml:space="preserve">improve optimization </w:t>
      </w:r>
      <w:r w:rsidRPr="00203B54">
        <w:rPr>
          <w:rStyle w:val="StyleUnderline"/>
        </w:rPr>
        <w:t xml:space="preserve">and </w:t>
      </w:r>
      <w:r w:rsidRPr="00C44BDA">
        <w:rPr>
          <w:rStyle w:val="StyleUnderline"/>
          <w:highlight w:val="cyan"/>
        </w:rPr>
        <w:t>simulation</w:t>
      </w:r>
      <w:r w:rsidRPr="00203B54">
        <w:rPr>
          <w:rStyle w:val="StyleUnderline"/>
        </w:rPr>
        <w:t xml:space="preserve"> processes. </w:t>
      </w:r>
    </w:p>
    <w:p w:rsidR="000D0CED" w:rsidRPr="00203B54" w:rsidRDefault="000D0CED" w:rsidP="000D0CED">
      <w:pPr>
        <w:rPr>
          <w:rStyle w:val="StyleUnderline"/>
        </w:rPr>
      </w:pPr>
      <w:r w:rsidRPr="00203B54">
        <w:rPr>
          <w:rStyle w:val="StyleUnderline"/>
        </w:rPr>
        <w:t xml:space="preserve">China is improving in quantum </w:t>
      </w:r>
      <w:r w:rsidRPr="00C44BDA">
        <w:rPr>
          <w:rStyle w:val="StyleUnderline"/>
          <w:highlight w:val="cyan"/>
        </w:rPr>
        <w:t>communication</w:t>
      </w:r>
      <w:r w:rsidRPr="00203B54">
        <w:rPr>
          <w:rStyle w:val="StyleUnderline"/>
        </w:rPr>
        <w:t xml:space="preserve"> and </w:t>
      </w:r>
      <w:r w:rsidRPr="00C44BDA">
        <w:rPr>
          <w:rStyle w:val="StyleUnderline"/>
          <w:highlight w:val="cyan"/>
        </w:rPr>
        <w:t>sensing</w:t>
      </w:r>
      <w:r w:rsidRPr="00203B54">
        <w:rPr>
          <w:rStyle w:val="StyleUnderline"/>
        </w:rPr>
        <w:t xml:space="preserve"> as well</w:t>
      </w:r>
      <w:r w:rsidRPr="0078319A">
        <w:rPr>
          <w:sz w:val="12"/>
        </w:rPr>
        <w:t xml:space="preserve">. China has </w:t>
      </w:r>
      <w:r w:rsidRPr="0078319A">
        <w:rPr>
          <w:rFonts w:eastAsiaTheme="majorEastAsia"/>
          <w:sz w:val="12"/>
        </w:rPr>
        <w:t>operationalized</w:t>
      </w:r>
      <w:r w:rsidRPr="0078319A">
        <w:rPr>
          <w:sz w:val="12"/>
        </w:rPr>
        <w:t xml:space="preserve"> </w:t>
      </w:r>
      <w:r w:rsidRPr="00203B54">
        <w:rPr>
          <w:rStyle w:val="StyleUnderline"/>
        </w:rPr>
        <w:t xml:space="preserve">multiple quantum-enabled </w:t>
      </w:r>
      <w:r w:rsidRPr="00C44BDA">
        <w:rPr>
          <w:rStyle w:val="StyleUnderline"/>
          <w:highlight w:val="cyan"/>
        </w:rPr>
        <w:t>satellites</w:t>
      </w:r>
      <w:r w:rsidRPr="0078319A">
        <w:rPr>
          <w:sz w:val="12"/>
        </w:rPr>
        <w:t xml:space="preserve">, taking steps toward establishing </w:t>
      </w:r>
      <w:r w:rsidRPr="00203B54">
        <w:rPr>
          <w:rStyle w:val="StyleUnderline"/>
        </w:rPr>
        <w:t xml:space="preserve">secure </w:t>
      </w:r>
      <w:r w:rsidRPr="00C44BDA">
        <w:rPr>
          <w:rStyle w:val="StyleUnderline"/>
          <w:highlight w:val="cyan"/>
        </w:rPr>
        <w:t>ground-to-space quantum communications</w:t>
      </w:r>
      <w:r w:rsidRPr="00203B54">
        <w:rPr>
          <w:rStyle w:val="StyleUnderline"/>
        </w:rPr>
        <w:t xml:space="preserve"> networks</w:t>
      </w:r>
      <w:r w:rsidRPr="0078319A">
        <w:rPr>
          <w:sz w:val="12"/>
        </w:rPr>
        <w:t xml:space="preserve">. Chinese scientists also </w:t>
      </w:r>
      <w:r w:rsidRPr="0078319A">
        <w:rPr>
          <w:rFonts w:eastAsiaTheme="majorEastAsia"/>
          <w:sz w:val="12"/>
        </w:rPr>
        <w:t>allegedly</w:t>
      </w:r>
      <w:r w:rsidRPr="00203B54">
        <w:rPr>
          <w:rStyle w:val="StyleUnderline"/>
        </w:rPr>
        <w:t xml:space="preserve"> engineered a </w:t>
      </w:r>
      <w:r w:rsidRPr="00C44BDA">
        <w:rPr>
          <w:rStyle w:val="StyleUnderline"/>
          <w:highlight w:val="cyan"/>
        </w:rPr>
        <w:t>quantum-based radar</w:t>
      </w:r>
      <w:r w:rsidRPr="00203B54">
        <w:rPr>
          <w:rStyle w:val="StyleUnderline"/>
        </w:rPr>
        <w:t xml:space="preserve"> capable of </w:t>
      </w:r>
      <w:r w:rsidRPr="00C44BDA">
        <w:rPr>
          <w:rStyle w:val="StyleUnderline"/>
          <w:highlight w:val="cyan"/>
        </w:rPr>
        <w:t>penetrating stealth military tech</w:t>
      </w:r>
      <w:r w:rsidRPr="00203B54">
        <w:rPr>
          <w:rStyle w:val="StyleUnderline"/>
        </w:rPr>
        <w:t xml:space="preserve">nologies, </w:t>
      </w:r>
      <w:r w:rsidRPr="00C44BDA">
        <w:rPr>
          <w:rStyle w:val="StyleUnderline"/>
          <w:highlight w:val="cyan"/>
        </w:rPr>
        <w:t>which have served as the foundation of the U.S. military’s air superiority and</w:t>
      </w:r>
      <w:r w:rsidRPr="00203B54">
        <w:rPr>
          <w:rStyle w:val="StyleUnderline"/>
        </w:rPr>
        <w:t xml:space="preserve"> most advanced </w:t>
      </w:r>
      <w:r w:rsidRPr="00C44BDA">
        <w:rPr>
          <w:rStyle w:val="StyleUnderline"/>
          <w:highlight w:val="cyan"/>
        </w:rPr>
        <w:t>sub</w:t>
      </w:r>
      <w:r w:rsidRPr="00203B54">
        <w:rPr>
          <w:rStyle w:val="StyleUnderline"/>
        </w:rPr>
        <w:t>marine</w:t>
      </w:r>
      <w:r w:rsidRPr="00C44BDA">
        <w:rPr>
          <w:rStyle w:val="StyleUnderline"/>
          <w:highlight w:val="cyan"/>
        </w:rPr>
        <w:t>s for decades</w:t>
      </w:r>
      <w:r w:rsidRPr="00203B54">
        <w:rPr>
          <w:rStyle w:val="StyleUnderline"/>
        </w:rPr>
        <w:t xml:space="preserve">. </w:t>
      </w:r>
    </w:p>
    <w:p w:rsidR="000D0CED" w:rsidRDefault="000D0CED" w:rsidP="000D0CED">
      <w:pPr>
        <w:pStyle w:val="Heading3"/>
      </w:pPr>
      <w:r>
        <w:t>1AR – UQ</w:t>
      </w:r>
    </w:p>
    <w:p w:rsidR="000D0CED" w:rsidRDefault="000D0CED" w:rsidP="000D0CED">
      <w:pPr>
        <w:pStyle w:val="Heading4"/>
      </w:pPr>
      <w:r>
        <w:t xml:space="preserve">The tech race is on the </w:t>
      </w:r>
      <w:r>
        <w:rPr>
          <w:u w:val="single"/>
        </w:rPr>
        <w:t>brink</w:t>
      </w:r>
      <w:r>
        <w:t>, but it’s not over yet.</w:t>
      </w:r>
    </w:p>
    <w:p w:rsidR="000D0CED" w:rsidRPr="00D76CAE" w:rsidRDefault="000D0CED" w:rsidP="000D0CED">
      <w:r>
        <w:t xml:space="preserve">Jack </w:t>
      </w:r>
      <w:r w:rsidRPr="00D77432">
        <w:rPr>
          <w:rStyle w:val="Style13ptBold"/>
        </w:rPr>
        <w:t>Detsch et al. 6/8</w:t>
      </w:r>
      <w:r>
        <w:t xml:space="preserve">/23, Pentagon and national security reporter for Foreign Policy, 6/8/23, “Is China Gaining a Lead in the Tech Race?”, </w:t>
      </w:r>
      <w:r w:rsidRPr="0078319A">
        <w:t>https://foreignpolicy.com/2023/06/08/china-u-s-technology-arms-race-aukus/</w:t>
      </w:r>
      <w:r>
        <w:t>, vw</w:t>
      </w:r>
    </w:p>
    <w:p w:rsidR="000D0CED" w:rsidRPr="0078319A" w:rsidRDefault="000D0CED" w:rsidP="000D0CED">
      <w:pPr>
        <w:rPr>
          <w:sz w:val="14"/>
        </w:rPr>
      </w:pPr>
      <w:r w:rsidRPr="0078319A">
        <w:rPr>
          <w:sz w:val="14"/>
        </w:rPr>
        <w:t>Keeping Score</w:t>
      </w:r>
    </w:p>
    <w:p w:rsidR="000D0CED" w:rsidRPr="0078319A" w:rsidRDefault="000D0CED" w:rsidP="000D0CED">
      <w:pPr>
        <w:rPr>
          <w:sz w:val="14"/>
        </w:rPr>
      </w:pPr>
      <w:r w:rsidRPr="0067490D">
        <w:rPr>
          <w:rStyle w:val="StyleUnderline"/>
        </w:rPr>
        <w:t>The tally of the AUKUS alliance’s technology advantages over China is in</w:t>
      </w:r>
      <w:r w:rsidRPr="0078319A">
        <w:rPr>
          <w:sz w:val="14"/>
        </w:rPr>
        <w:t>. And the results are, in two words, not good.</w:t>
      </w:r>
    </w:p>
    <w:p w:rsidR="000D0CED" w:rsidRPr="0078319A" w:rsidRDefault="000D0CED" w:rsidP="000D0CED">
      <w:pPr>
        <w:rPr>
          <w:sz w:val="14"/>
        </w:rPr>
      </w:pPr>
      <w:r w:rsidRPr="0078319A">
        <w:rPr>
          <w:sz w:val="14"/>
        </w:rPr>
        <w:t xml:space="preserve">That’s </w:t>
      </w:r>
      <w:r w:rsidRPr="0067490D">
        <w:rPr>
          <w:rStyle w:val="StyleUnderline"/>
        </w:rPr>
        <w:t>according to the</w:t>
      </w:r>
      <w:r w:rsidRPr="0078319A">
        <w:rPr>
          <w:sz w:val="14"/>
        </w:rPr>
        <w:t xml:space="preserve"> Australian Strategic Policy Institute (</w:t>
      </w:r>
      <w:r w:rsidRPr="0067490D">
        <w:rPr>
          <w:rStyle w:val="Emphasis"/>
        </w:rPr>
        <w:t>ASPI</w:t>
      </w:r>
      <w:r w:rsidRPr="0078319A">
        <w:rPr>
          <w:sz w:val="14"/>
        </w:rPr>
        <w:t>), a Canberra-based think tank that looked at 23 technologies likely to be critical to the second pillar of the AUKUS alliance, which will focus on hypersonic weapons, quantum technology, and cybersecurity, among other emerging tech.</w:t>
      </w:r>
    </w:p>
    <w:p w:rsidR="000D0CED" w:rsidRPr="0078319A" w:rsidRDefault="000D0CED" w:rsidP="000D0CED">
      <w:pPr>
        <w:rPr>
          <w:sz w:val="14"/>
        </w:rPr>
      </w:pPr>
      <w:r w:rsidRPr="0078319A">
        <w:rPr>
          <w:sz w:val="14"/>
        </w:rPr>
        <w:t xml:space="preserve">The Aussie organization in a new study found that </w:t>
      </w:r>
      <w:r w:rsidRPr="0067490D">
        <w:rPr>
          <w:rStyle w:val="Emphasis"/>
          <w:highlight w:val="cyan"/>
        </w:rPr>
        <w:t>China has the lead over AUKUS nations</w:t>
      </w:r>
      <w:r w:rsidRPr="0067490D">
        <w:rPr>
          <w:rStyle w:val="StyleUnderline"/>
          <w:highlight w:val="cyan"/>
        </w:rPr>
        <w:t xml:space="preserve"> on 19</w:t>
      </w:r>
      <w:r w:rsidRPr="0078319A">
        <w:rPr>
          <w:sz w:val="14"/>
        </w:rPr>
        <w:t xml:space="preserve"> out of 23 of the </w:t>
      </w:r>
      <w:r w:rsidRPr="0067490D">
        <w:rPr>
          <w:rStyle w:val="StyleUnderline"/>
          <w:highlight w:val="cyan"/>
        </w:rPr>
        <w:t>fields</w:t>
      </w:r>
      <w:r w:rsidRPr="0078319A">
        <w:rPr>
          <w:sz w:val="14"/>
        </w:rPr>
        <w:t xml:space="preserve"> critical to the alliance. And it’s not a small advantage, either.</w:t>
      </w:r>
    </w:p>
    <w:p w:rsidR="000D0CED" w:rsidRPr="0078319A" w:rsidRDefault="000D0CED" w:rsidP="000D0CED">
      <w:pPr>
        <w:rPr>
          <w:sz w:val="14"/>
        </w:rPr>
      </w:pPr>
      <w:r w:rsidRPr="0078319A">
        <w:rPr>
          <w:sz w:val="14"/>
        </w:rPr>
        <w:t>“</w:t>
      </w:r>
      <w:r w:rsidRPr="00F015E4">
        <w:rPr>
          <w:rStyle w:val="StyleUnderline"/>
        </w:rPr>
        <w:t xml:space="preserve">In </w:t>
      </w:r>
      <w:r w:rsidRPr="00F015E4">
        <w:rPr>
          <w:rStyle w:val="Emphasis"/>
        </w:rPr>
        <w:t>hypersonics</w:t>
      </w:r>
      <w:r w:rsidRPr="00F015E4">
        <w:rPr>
          <w:rStyle w:val="StyleUnderline"/>
        </w:rPr>
        <w:t xml:space="preserve">, </w:t>
      </w:r>
      <w:r w:rsidRPr="00F015E4">
        <w:rPr>
          <w:rStyle w:val="Emphasis"/>
        </w:rPr>
        <w:t>undersea capabilities</w:t>
      </w:r>
      <w:r w:rsidRPr="00F015E4">
        <w:rPr>
          <w:rStyle w:val="StyleUnderline"/>
        </w:rPr>
        <w:t xml:space="preserve">, and </w:t>
      </w:r>
      <w:r w:rsidRPr="00F015E4">
        <w:rPr>
          <w:rStyle w:val="Emphasis"/>
        </w:rPr>
        <w:t>electronic warfare</w:t>
      </w:r>
      <w:r w:rsidRPr="00F015E4">
        <w:rPr>
          <w:rStyle w:val="StyleUnderline"/>
        </w:rPr>
        <w:t xml:space="preserve">, </w:t>
      </w:r>
      <w:r w:rsidRPr="00F015E4">
        <w:rPr>
          <w:rStyle w:val="StyleUnderline"/>
          <w:highlight w:val="cyan"/>
        </w:rPr>
        <w:t>China’s leads</w:t>
      </w:r>
      <w:r w:rsidRPr="00F015E4">
        <w:rPr>
          <w:rStyle w:val="StyleUnderline"/>
        </w:rPr>
        <w:t xml:space="preserve"> are </w:t>
      </w:r>
      <w:r w:rsidRPr="00F015E4">
        <w:rPr>
          <w:rStyle w:val="Emphasis"/>
        </w:rPr>
        <w:t>so emphatic</w:t>
      </w:r>
      <w:r w:rsidRPr="00F015E4">
        <w:rPr>
          <w:rStyle w:val="StyleUnderline"/>
        </w:rPr>
        <w:t xml:space="preserve"> they </w:t>
      </w:r>
      <w:r w:rsidRPr="00F015E4">
        <w:rPr>
          <w:rStyle w:val="StyleUnderline"/>
          <w:highlight w:val="cyan"/>
        </w:rPr>
        <w:t xml:space="preserve">create a </w:t>
      </w:r>
      <w:r w:rsidRPr="00F015E4">
        <w:rPr>
          <w:rStyle w:val="Emphasis"/>
          <w:highlight w:val="cyan"/>
        </w:rPr>
        <w:t>significant risk</w:t>
      </w:r>
      <w:r w:rsidRPr="00F015E4">
        <w:rPr>
          <w:rStyle w:val="StyleUnderline"/>
          <w:highlight w:val="cyan"/>
        </w:rPr>
        <w:t xml:space="preserve"> that China might dominate</w:t>
      </w:r>
      <w:r w:rsidRPr="00F015E4">
        <w:rPr>
          <w:rStyle w:val="StyleUnderline"/>
        </w:rPr>
        <w:t xml:space="preserve"> future </w:t>
      </w:r>
      <w:r w:rsidRPr="00F015E4">
        <w:rPr>
          <w:rStyle w:val="StyleUnderline"/>
          <w:highlight w:val="cyan"/>
        </w:rPr>
        <w:t>tech</w:t>
      </w:r>
      <w:r w:rsidRPr="00F015E4">
        <w:rPr>
          <w:rStyle w:val="StyleUnderline"/>
        </w:rPr>
        <w:t xml:space="preserve">nological </w:t>
      </w:r>
      <w:r w:rsidRPr="00F015E4">
        <w:rPr>
          <w:rStyle w:val="StyleUnderline"/>
          <w:highlight w:val="cyan"/>
        </w:rPr>
        <w:t>breakthroughs</w:t>
      </w:r>
      <w:r w:rsidRPr="00F015E4">
        <w:rPr>
          <w:rStyle w:val="StyleUnderline"/>
        </w:rPr>
        <w:t xml:space="preserve"> in these areas</w:t>
      </w:r>
      <w:r w:rsidRPr="0078319A">
        <w:rPr>
          <w:sz w:val="14"/>
        </w:rPr>
        <w:t>,” ASPI said in a press release announcing the scorecard. “The combined strength of the three AUKUS nations puts them in close competition with China in about half of the tracked technologies, including quantum communications, advanced data analytics, and machine learning.”</w:t>
      </w:r>
    </w:p>
    <w:p w:rsidR="000D0CED" w:rsidRPr="0078319A" w:rsidRDefault="000D0CED" w:rsidP="000D0CED">
      <w:pPr>
        <w:rPr>
          <w:sz w:val="14"/>
        </w:rPr>
      </w:pPr>
      <w:r w:rsidRPr="0078319A">
        <w:rPr>
          <w:sz w:val="14"/>
        </w:rPr>
        <w:t>The report caused quite the splash in Washington, where everyone seems to be hyper-fixated on the burgeoning tech race between the United States and China that could define which side gains the upper hand in the era of great-power competition.</w:t>
      </w:r>
    </w:p>
    <w:p w:rsidR="000D0CED" w:rsidRPr="0078319A" w:rsidRDefault="000D0CED" w:rsidP="000D0CED">
      <w:pPr>
        <w:rPr>
          <w:sz w:val="14"/>
        </w:rPr>
      </w:pPr>
      <w:r w:rsidRPr="00F015E4">
        <w:rPr>
          <w:rStyle w:val="Emphasis"/>
        </w:rPr>
        <w:t>But there’s a but</w:t>
      </w:r>
      <w:r w:rsidRPr="0078319A">
        <w:rPr>
          <w:sz w:val="14"/>
        </w:rPr>
        <w:t xml:space="preserve">. Even though China can dump enormous amounts of money into high-impact national security research without pesky oversight mechanisms like, say, Congress, the AUKUS </w:t>
      </w:r>
      <w:r w:rsidRPr="00F015E4">
        <w:rPr>
          <w:rStyle w:val="Emphasis"/>
          <w:highlight w:val="cyan"/>
        </w:rPr>
        <w:t>allies aren’t beaten everywhere</w:t>
      </w:r>
      <w:r w:rsidRPr="0078319A">
        <w:rPr>
          <w:sz w:val="14"/>
        </w:rPr>
        <w:t>. In fields such as autonomous systems operations, advanced robotics, artificial intelligence reverse engineering, and cyber protection “</w:t>
      </w:r>
      <w:r w:rsidRPr="00F015E4">
        <w:rPr>
          <w:rStyle w:val="StyleUnderline"/>
        </w:rPr>
        <w:t xml:space="preserve">the </w:t>
      </w:r>
      <w:r w:rsidRPr="00F015E4">
        <w:rPr>
          <w:rStyle w:val="Emphasis"/>
          <w:highlight w:val="cyan"/>
        </w:rPr>
        <w:t>collective strength</w:t>
      </w:r>
      <w:r w:rsidRPr="00F015E4">
        <w:rPr>
          <w:rStyle w:val="StyleUnderline"/>
        </w:rPr>
        <w:t xml:space="preserve"> of the AUKUS countries </w:t>
      </w:r>
      <w:r w:rsidRPr="00F015E4">
        <w:rPr>
          <w:rStyle w:val="StyleUnderline"/>
          <w:highlight w:val="cyan"/>
        </w:rPr>
        <w:t>shifts this picture</w:t>
      </w:r>
      <w:r w:rsidRPr="00F015E4">
        <w:rPr>
          <w:rStyle w:val="StyleUnderline"/>
        </w:rPr>
        <w:t xml:space="preserve">, and </w:t>
      </w:r>
      <w:r w:rsidRPr="00F015E4">
        <w:rPr>
          <w:rStyle w:val="StyleUnderline"/>
          <w:highlight w:val="cyan"/>
        </w:rPr>
        <w:t xml:space="preserve">they take the </w:t>
      </w:r>
      <w:r w:rsidRPr="00F015E4">
        <w:rPr>
          <w:rStyle w:val="Emphasis"/>
          <w:highlight w:val="cyan"/>
        </w:rPr>
        <w:t>global lead</w:t>
      </w:r>
      <w:r w:rsidRPr="0078319A">
        <w:rPr>
          <w:sz w:val="14"/>
        </w:rPr>
        <w:t>,” the think tank wrote.</w:t>
      </w:r>
    </w:p>
    <w:p w:rsidR="000D0CED" w:rsidRPr="0078319A" w:rsidRDefault="000D0CED" w:rsidP="000D0CED">
      <w:pPr>
        <w:rPr>
          <w:sz w:val="14"/>
        </w:rPr>
      </w:pPr>
      <w:r w:rsidRPr="0078319A">
        <w:rPr>
          <w:sz w:val="14"/>
        </w:rPr>
        <w:t>Friendship is rare, and the more, the merrier. “A slightly larger grouping of countries would change the picture even further,” the think tank added.</w:t>
      </w:r>
    </w:p>
    <w:p w:rsidR="000D0CED" w:rsidRPr="0078319A" w:rsidRDefault="000D0CED" w:rsidP="000D0CED">
      <w:pPr>
        <w:rPr>
          <w:sz w:val="14"/>
        </w:rPr>
      </w:pPr>
      <w:r w:rsidRPr="0078319A">
        <w:rPr>
          <w:sz w:val="14"/>
        </w:rPr>
        <w:t xml:space="preserve">And a lot of </w:t>
      </w:r>
      <w:r w:rsidRPr="00F015E4">
        <w:rPr>
          <w:rStyle w:val="Emphasis"/>
        </w:rPr>
        <w:t>room for debate</w:t>
      </w:r>
      <w:r w:rsidRPr="00F015E4">
        <w:rPr>
          <w:rStyle w:val="StyleUnderline"/>
        </w:rPr>
        <w:t xml:space="preserve">. </w:t>
      </w:r>
      <w:r w:rsidRPr="00F015E4">
        <w:rPr>
          <w:rStyle w:val="StyleUnderline"/>
          <w:highlight w:val="cyan"/>
        </w:rPr>
        <w:t>Some</w:t>
      </w:r>
      <w:r w:rsidRPr="00F015E4">
        <w:rPr>
          <w:rStyle w:val="StyleUnderline"/>
        </w:rPr>
        <w:t xml:space="preserve"> other </w:t>
      </w:r>
      <w:r w:rsidRPr="00F015E4">
        <w:rPr>
          <w:rStyle w:val="StyleUnderline"/>
          <w:highlight w:val="cyan"/>
        </w:rPr>
        <w:t>experts</w:t>
      </w:r>
      <w:r w:rsidRPr="0078319A">
        <w:rPr>
          <w:sz w:val="14"/>
        </w:rPr>
        <w:t xml:space="preserve"> aren’t thrilled about ASPI’s characterizations in this report and </w:t>
      </w:r>
      <w:r w:rsidRPr="00F015E4">
        <w:rPr>
          <w:rStyle w:val="StyleUnderline"/>
          <w:highlight w:val="cyan"/>
        </w:rPr>
        <w:t>say</w:t>
      </w:r>
      <w:r w:rsidRPr="0078319A">
        <w:rPr>
          <w:sz w:val="14"/>
        </w:rPr>
        <w:t xml:space="preserve"> Team </w:t>
      </w:r>
      <w:r w:rsidRPr="00F015E4">
        <w:rPr>
          <w:rStyle w:val="StyleUnderline"/>
          <w:highlight w:val="cyan"/>
        </w:rPr>
        <w:t>America has</w:t>
      </w:r>
      <w:r w:rsidRPr="00F015E4">
        <w:rPr>
          <w:rStyle w:val="StyleUnderline"/>
        </w:rPr>
        <w:t xml:space="preserve"> a lot </w:t>
      </w:r>
      <w:r w:rsidRPr="00F015E4">
        <w:rPr>
          <w:rStyle w:val="Emphasis"/>
          <w:highlight w:val="cyan"/>
        </w:rPr>
        <w:t>less to be stressed about</w:t>
      </w:r>
      <w:r w:rsidRPr="00F015E4">
        <w:rPr>
          <w:rStyle w:val="StyleUnderline"/>
        </w:rPr>
        <w:t xml:space="preserve"> than </w:t>
      </w:r>
      <w:r w:rsidRPr="00F13697">
        <w:rPr>
          <w:rStyle w:val="StyleUnderline"/>
          <w:highlight w:val="cyan"/>
        </w:rPr>
        <w:t>the report</w:t>
      </w:r>
      <w:r w:rsidRPr="00F015E4">
        <w:rPr>
          <w:rStyle w:val="StyleUnderline"/>
        </w:rPr>
        <w:t xml:space="preserve"> would otherwise indicate</w:t>
      </w:r>
      <w:r w:rsidRPr="0078319A">
        <w:rPr>
          <w:sz w:val="14"/>
        </w:rPr>
        <w:t xml:space="preserve">. The Australian think tank’s methodology measures high-impact research by collecting and analyzing the top 10 percent of the most-cited papers on critical technology. They think that </w:t>
      </w:r>
      <w:r w:rsidRPr="00F13697">
        <w:rPr>
          <w:rStyle w:val="StyleUnderline"/>
        </w:rPr>
        <w:t xml:space="preserve">ASPI </w:t>
      </w:r>
      <w:r w:rsidRPr="00F13697">
        <w:rPr>
          <w:rStyle w:val="Emphasis"/>
          <w:highlight w:val="cyan"/>
        </w:rPr>
        <w:t>missed a lot of the innovation</w:t>
      </w:r>
      <w:r w:rsidRPr="0078319A">
        <w:rPr>
          <w:sz w:val="14"/>
        </w:rPr>
        <w:t xml:space="preserve"> and entrepreneurship </w:t>
      </w:r>
      <w:r w:rsidRPr="00F13697">
        <w:rPr>
          <w:rStyle w:val="StyleUnderline"/>
        </w:rPr>
        <w:t xml:space="preserve">that’s going on </w:t>
      </w:r>
      <w:r w:rsidRPr="00F13697">
        <w:rPr>
          <w:rStyle w:val="StyleUnderline"/>
          <w:highlight w:val="cyan"/>
        </w:rPr>
        <w:t>in the U</w:t>
      </w:r>
      <w:r w:rsidRPr="00F13697">
        <w:rPr>
          <w:rStyle w:val="StyleUnderline"/>
        </w:rPr>
        <w:t xml:space="preserve">nited </w:t>
      </w:r>
      <w:r w:rsidRPr="00F13697">
        <w:rPr>
          <w:rStyle w:val="StyleUnderline"/>
          <w:highlight w:val="cyan"/>
        </w:rPr>
        <w:t>S</w:t>
      </w:r>
      <w:r w:rsidRPr="00F13697">
        <w:rPr>
          <w:rStyle w:val="StyleUnderline"/>
        </w:rPr>
        <w:t>tates</w:t>
      </w:r>
      <w:r w:rsidRPr="0078319A">
        <w:rPr>
          <w:sz w:val="14"/>
        </w:rPr>
        <w:t xml:space="preserve"> and among its allies outside of the academic world.</w:t>
      </w:r>
    </w:p>
    <w:p w:rsidR="000D0CED" w:rsidRPr="0078319A" w:rsidRDefault="000D0CED" w:rsidP="000D0CED">
      <w:pPr>
        <w:rPr>
          <w:sz w:val="14"/>
        </w:rPr>
      </w:pPr>
      <w:r w:rsidRPr="0078319A">
        <w:rPr>
          <w:sz w:val="14"/>
        </w:rPr>
        <w:t>“Public research output is not at all the same as innovation or capital technology leadership,” said Emily Weinstein, a research fellow at Georgetown University’s Center for Security and Emerging Technology who focuses on U.S.-China tech competition. “Research is just one way to assess a country’s innovative capacity, but it has to be looked at in conjunction with other metrics—things like patenting or investment going into that country and that specific sector of technology.”</w:t>
      </w:r>
    </w:p>
    <w:p w:rsidR="000D0CED" w:rsidRPr="0078319A" w:rsidRDefault="000D0CED" w:rsidP="000D0CED">
      <w:pPr>
        <w:rPr>
          <w:sz w:val="14"/>
        </w:rPr>
      </w:pPr>
      <w:r w:rsidRPr="0078319A">
        <w:rPr>
          <w:sz w:val="14"/>
        </w:rPr>
        <w:t xml:space="preserve">And it may just be too early to tell who has the lead. “At just a super fundamental level, </w:t>
      </w:r>
      <w:r w:rsidRPr="00BB7D40">
        <w:rPr>
          <w:rStyle w:val="StyleUnderline"/>
          <w:highlight w:val="cyan"/>
        </w:rPr>
        <w:t>China has more people, so</w:t>
      </w:r>
      <w:r w:rsidRPr="00BB7D40">
        <w:rPr>
          <w:rStyle w:val="StyleUnderline"/>
        </w:rPr>
        <w:t xml:space="preserve"> of course </w:t>
      </w:r>
      <w:r w:rsidRPr="00BB7D40">
        <w:rPr>
          <w:rStyle w:val="StyleUnderline"/>
          <w:highlight w:val="cyan"/>
        </w:rPr>
        <w:t>they’re</w:t>
      </w:r>
      <w:r w:rsidRPr="0078319A">
        <w:rPr>
          <w:sz w:val="14"/>
        </w:rPr>
        <w:t xml:space="preserve"> possibly </w:t>
      </w:r>
      <w:r w:rsidRPr="00BB7D40">
        <w:rPr>
          <w:rStyle w:val="Emphasis"/>
          <w:highlight w:val="cyan"/>
        </w:rPr>
        <w:t>going to publish more papers</w:t>
      </w:r>
      <w:r w:rsidRPr="0078319A">
        <w:rPr>
          <w:sz w:val="14"/>
        </w:rPr>
        <w:t xml:space="preserve">,” Weinstein added. “For me, it’s hard to make the argument that China is leading in quantum because the technology has not been fully realized. </w:t>
      </w:r>
      <w:r w:rsidRPr="00A54BE1">
        <w:rPr>
          <w:rStyle w:val="StyleUnderline"/>
        </w:rPr>
        <w:t xml:space="preserve">If it’s an emerging technology, it’s </w:t>
      </w:r>
      <w:r w:rsidRPr="00A54BE1">
        <w:rPr>
          <w:rStyle w:val="Emphasis"/>
        </w:rPr>
        <w:t>not established</w:t>
      </w:r>
      <w:r w:rsidRPr="00A54BE1">
        <w:rPr>
          <w:rStyle w:val="StyleUnderline"/>
        </w:rPr>
        <w:t xml:space="preserve"> and it’s pretty </w:t>
      </w:r>
      <w:r w:rsidRPr="00A54BE1">
        <w:rPr>
          <w:rStyle w:val="Emphasis"/>
        </w:rPr>
        <w:t>hard to define</w:t>
      </w:r>
      <w:r w:rsidRPr="00A54BE1">
        <w:rPr>
          <w:rStyle w:val="StyleUnderline"/>
        </w:rPr>
        <w:t xml:space="preserve"> anyway</w:t>
      </w:r>
      <w:r w:rsidRPr="0078319A">
        <w:rPr>
          <w:sz w:val="14"/>
        </w:rPr>
        <w:t>.”</w:t>
      </w:r>
    </w:p>
    <w:p w:rsidR="000D0CED" w:rsidRDefault="0004304B" w:rsidP="000D0CED">
      <w:pPr>
        <w:pStyle w:val="Heading2"/>
      </w:pPr>
      <w:r>
        <w:t>**</w:t>
      </w:r>
      <w:r w:rsidR="000D0CED">
        <w:t>Semiconductors</w:t>
      </w:r>
    </w:p>
    <w:p w:rsidR="000D0CED" w:rsidRDefault="000D0CED" w:rsidP="000D0CED">
      <w:pPr>
        <w:pStyle w:val="Heading3"/>
      </w:pPr>
      <w:r>
        <w:t>2AC – Frontline – Semiconductor</w:t>
      </w:r>
    </w:p>
    <w:p w:rsidR="000D0CED" w:rsidRDefault="000D0CED" w:rsidP="000D0CED">
      <w:pPr>
        <w:pStyle w:val="Heading4"/>
      </w:pPr>
      <w:r>
        <w:t>The U.S. needs to get ahead on semiconductor production to maintain a credible signal of deterrence against adversaries</w:t>
      </w:r>
    </w:p>
    <w:p w:rsidR="000D0CED" w:rsidRDefault="000D0CED" w:rsidP="000D0CED">
      <w:r>
        <w:t xml:space="preserve">Sujai </w:t>
      </w:r>
      <w:r w:rsidRPr="005E4663">
        <w:rPr>
          <w:rStyle w:val="Style13ptBold"/>
        </w:rPr>
        <w:t>Shivakumar 22</w:t>
      </w:r>
      <w:r>
        <w:t xml:space="preserve">, serves as a senior fellow at CSIS and brings over two decades of experience in policy studies; and Charles Wessner, a professor at Georgetown University and served as a National Academies Scholar for two decades, 6/8/2022, “Semiconductors and National Defense: What Are the Stakes”, Center for Strategic and International Studies, </w:t>
      </w:r>
      <w:r w:rsidRPr="005E4663">
        <w:t>https://www.csis.org/analysis/semiconductors-and-national-defense-what-are-stakes</w:t>
      </w:r>
      <w:r>
        <w:t xml:space="preserve"> //KC </w:t>
      </w:r>
    </w:p>
    <w:p w:rsidR="000D0CED" w:rsidRPr="002D5955" w:rsidRDefault="000D0CED" w:rsidP="000D0CED">
      <w:pPr>
        <w:rPr>
          <w:u w:val="single"/>
        </w:rPr>
      </w:pPr>
      <w:r w:rsidRPr="002D5955">
        <w:rPr>
          <w:u w:val="single"/>
        </w:rPr>
        <w:t xml:space="preserve">All </w:t>
      </w:r>
      <w:r w:rsidRPr="00A714F4">
        <w:rPr>
          <w:u w:val="single"/>
        </w:rPr>
        <w:t xml:space="preserve">major </w:t>
      </w:r>
      <w:r w:rsidRPr="00C44BDA">
        <w:rPr>
          <w:highlight w:val="cyan"/>
          <w:u w:val="single"/>
        </w:rPr>
        <w:t xml:space="preserve">U.S. </w:t>
      </w:r>
      <w:r w:rsidRPr="00A714F4">
        <w:rPr>
          <w:u w:val="single"/>
        </w:rPr>
        <w:t xml:space="preserve">defense </w:t>
      </w:r>
      <w:r w:rsidRPr="00C44BDA">
        <w:rPr>
          <w:highlight w:val="cyan"/>
          <w:u w:val="single"/>
        </w:rPr>
        <w:t>systems</w:t>
      </w:r>
      <w:r w:rsidRPr="002D5955">
        <w:rPr>
          <w:u w:val="single"/>
        </w:rPr>
        <w:t xml:space="preserve"> and platforms </w:t>
      </w:r>
      <w:r w:rsidRPr="00C44BDA">
        <w:rPr>
          <w:highlight w:val="cyan"/>
          <w:u w:val="single"/>
        </w:rPr>
        <w:t>rely on semiconductors</w:t>
      </w:r>
      <w:r w:rsidRPr="002D5955">
        <w:rPr>
          <w:u w:val="single"/>
        </w:rPr>
        <w:t xml:space="preserve"> for their performance. Consequently, the </w:t>
      </w:r>
      <w:r w:rsidRPr="00C44BDA">
        <w:rPr>
          <w:highlight w:val="cyan"/>
          <w:u w:val="single"/>
        </w:rPr>
        <w:t xml:space="preserve">erosion of U.S. capabilities in microelectronics is a </w:t>
      </w:r>
      <w:r w:rsidRPr="00A714F4">
        <w:rPr>
          <w:u w:val="single"/>
        </w:rPr>
        <w:t xml:space="preserve">direct </w:t>
      </w:r>
      <w:r w:rsidRPr="00C44BDA">
        <w:rPr>
          <w:highlight w:val="cyan"/>
          <w:u w:val="single"/>
        </w:rPr>
        <w:t>threat to the U</w:t>
      </w:r>
      <w:r w:rsidRPr="00A714F4">
        <w:rPr>
          <w:u w:val="single"/>
        </w:rPr>
        <w:t xml:space="preserve">nited </w:t>
      </w:r>
      <w:r w:rsidRPr="00C44BDA">
        <w:rPr>
          <w:highlight w:val="cyan"/>
          <w:u w:val="single"/>
        </w:rPr>
        <w:t>S</w:t>
      </w:r>
      <w:r w:rsidRPr="00A714F4">
        <w:rPr>
          <w:u w:val="single"/>
        </w:rPr>
        <w:t xml:space="preserve">tates’ </w:t>
      </w:r>
      <w:r w:rsidRPr="00C44BDA">
        <w:rPr>
          <w:highlight w:val="cyan"/>
          <w:u w:val="single"/>
        </w:rPr>
        <w:t>ability to defend itself and its allies.</w:t>
      </w:r>
      <w:r w:rsidRPr="002D5955">
        <w:rPr>
          <w:u w:val="single"/>
        </w:rPr>
        <w:t xml:space="preserve"> Moreover, the U.S. civilian economy is deeply dependent on semiconductor-based platforms for its daily operations. Ensuring </w:t>
      </w:r>
      <w:r w:rsidRPr="00C44BDA">
        <w:rPr>
          <w:highlight w:val="cyan"/>
          <w:u w:val="single"/>
        </w:rPr>
        <w:t>U.S. leadership in semiconductor tech</w:t>
      </w:r>
      <w:r w:rsidRPr="00A714F4">
        <w:rPr>
          <w:u w:val="single"/>
        </w:rPr>
        <w:t xml:space="preserve">nology </w:t>
      </w:r>
      <w:r w:rsidRPr="00C44BDA">
        <w:rPr>
          <w:highlight w:val="cyan"/>
          <w:u w:val="single"/>
        </w:rPr>
        <w:t xml:space="preserve">and </w:t>
      </w:r>
      <w:r w:rsidRPr="00A714F4">
        <w:rPr>
          <w:u w:val="single"/>
        </w:rPr>
        <w:t xml:space="preserve">securing </w:t>
      </w:r>
      <w:r w:rsidRPr="00C44BDA">
        <w:rPr>
          <w:highlight w:val="cyan"/>
          <w:u w:val="single"/>
        </w:rPr>
        <w:t>the integrity of</w:t>
      </w:r>
      <w:r w:rsidRPr="00A714F4">
        <w:rPr>
          <w:u w:val="single"/>
        </w:rPr>
        <w:t xml:space="preserve"> the value </w:t>
      </w:r>
      <w:r w:rsidRPr="00C44BDA">
        <w:rPr>
          <w:highlight w:val="cyan"/>
          <w:u w:val="single"/>
        </w:rPr>
        <w:t xml:space="preserve">chains that design, manufacture, package, and distribute </w:t>
      </w:r>
      <w:r w:rsidRPr="00A714F4">
        <w:rPr>
          <w:u w:val="single"/>
        </w:rPr>
        <w:t xml:space="preserve">these </w:t>
      </w:r>
      <w:r w:rsidRPr="00C44BDA">
        <w:rPr>
          <w:highlight w:val="cyan"/>
          <w:u w:val="single"/>
        </w:rPr>
        <w:t xml:space="preserve">chips are </w:t>
      </w:r>
      <w:r w:rsidRPr="00A714F4">
        <w:rPr>
          <w:u w:val="single"/>
        </w:rPr>
        <w:t xml:space="preserve">perhaps </w:t>
      </w:r>
      <w:r w:rsidRPr="00C44BDA">
        <w:rPr>
          <w:highlight w:val="cyan"/>
          <w:u w:val="single"/>
        </w:rPr>
        <w:t xml:space="preserve">the preeminent </w:t>
      </w:r>
      <w:r w:rsidRPr="00A714F4">
        <w:rPr>
          <w:u w:val="single"/>
        </w:rPr>
        <w:t xml:space="preserve">economic and national security </w:t>
      </w:r>
      <w:r w:rsidRPr="00C44BDA">
        <w:rPr>
          <w:highlight w:val="cyan"/>
          <w:u w:val="single"/>
        </w:rPr>
        <w:t xml:space="preserve">concerns </w:t>
      </w:r>
      <w:r w:rsidRPr="00A714F4">
        <w:rPr>
          <w:u w:val="single"/>
        </w:rPr>
        <w:t>of the modern era.</w:t>
      </w:r>
    </w:p>
    <w:p w:rsidR="000D0CED" w:rsidRPr="0078319A" w:rsidRDefault="000D0CED" w:rsidP="000D0CED">
      <w:pPr>
        <w:rPr>
          <w:sz w:val="12"/>
        </w:rPr>
      </w:pPr>
      <w:r w:rsidRPr="0078319A">
        <w:rPr>
          <w:sz w:val="12"/>
        </w:rPr>
        <w:t xml:space="preserve">Of course, U.S. leaders have recognized the nexus between semiconductors and national security for decades. In the mid-1980s, President Reagan articulated the need to retain U.S. global leadership in chips to counter the Soviet bloc’s numerically superior military forces through “smart” systems driven by semiconductors—satellites, stealth aircraft, cruise missiles, and the like. </w:t>
      </w:r>
      <w:r w:rsidRPr="002D5955">
        <w:rPr>
          <w:u w:val="single"/>
        </w:rPr>
        <w:t xml:space="preserve">Today, </w:t>
      </w:r>
      <w:r w:rsidRPr="00C44BDA">
        <w:rPr>
          <w:highlight w:val="cyan"/>
          <w:u w:val="single"/>
        </w:rPr>
        <w:t>the U</w:t>
      </w:r>
      <w:r w:rsidRPr="002D5955">
        <w:rPr>
          <w:u w:val="single"/>
        </w:rPr>
        <w:t xml:space="preserve">nited </w:t>
      </w:r>
      <w:r w:rsidRPr="00C44BDA">
        <w:rPr>
          <w:highlight w:val="cyan"/>
          <w:u w:val="single"/>
        </w:rPr>
        <w:t>S</w:t>
      </w:r>
      <w:r w:rsidRPr="002D5955">
        <w:rPr>
          <w:u w:val="single"/>
        </w:rPr>
        <w:t xml:space="preserve">tates faces an even greater challenge—it </w:t>
      </w:r>
      <w:r w:rsidRPr="00C44BDA">
        <w:rPr>
          <w:highlight w:val="cyan"/>
          <w:u w:val="single"/>
        </w:rPr>
        <w:t xml:space="preserve">is confronted by a geopolitical rival that is stronger </w:t>
      </w:r>
      <w:r w:rsidRPr="00A714F4">
        <w:rPr>
          <w:u w:val="single"/>
        </w:rPr>
        <w:t xml:space="preserve">economically and technologically </w:t>
      </w:r>
      <w:r w:rsidRPr="00C44BDA">
        <w:rPr>
          <w:highlight w:val="cyan"/>
          <w:u w:val="single"/>
        </w:rPr>
        <w:t>than the Soviet Union</w:t>
      </w:r>
      <w:r w:rsidRPr="002D5955">
        <w:rPr>
          <w:u w:val="single"/>
        </w:rPr>
        <w:t xml:space="preserve"> ever was. At the same time, the United States is struggling to halt and reverse the loss of its leading capabilities in manufacturing microelectronics. </w:t>
      </w:r>
      <w:r w:rsidRPr="00C44BDA">
        <w:rPr>
          <w:highlight w:val="cyan"/>
          <w:u w:val="single"/>
        </w:rPr>
        <w:t>The</w:t>
      </w:r>
      <w:r w:rsidRPr="002D5955">
        <w:rPr>
          <w:u w:val="single"/>
        </w:rPr>
        <w:t xml:space="preserve"> recent </w:t>
      </w:r>
      <w:r w:rsidRPr="00C44BDA">
        <w:rPr>
          <w:highlight w:val="cyan"/>
          <w:u w:val="single"/>
        </w:rPr>
        <w:t>shortage of</w:t>
      </w:r>
      <w:r w:rsidRPr="002D5955">
        <w:rPr>
          <w:u w:val="single"/>
        </w:rPr>
        <w:t xml:space="preserve"> automotive </w:t>
      </w:r>
      <w:r w:rsidRPr="00C44BDA">
        <w:rPr>
          <w:highlight w:val="cyan"/>
          <w:u w:val="single"/>
        </w:rPr>
        <w:t xml:space="preserve">chips has driven home the damage that the </w:t>
      </w:r>
      <w:r w:rsidRPr="00A714F4">
        <w:rPr>
          <w:u w:val="single"/>
        </w:rPr>
        <w:t xml:space="preserve">steady </w:t>
      </w:r>
      <w:r w:rsidRPr="00C44BDA">
        <w:rPr>
          <w:highlight w:val="cyan"/>
          <w:u w:val="single"/>
        </w:rPr>
        <w:t xml:space="preserve">erosion of </w:t>
      </w:r>
      <w:r w:rsidRPr="00A714F4">
        <w:rPr>
          <w:u w:val="single"/>
        </w:rPr>
        <w:t xml:space="preserve">capabilities in </w:t>
      </w:r>
      <w:r w:rsidRPr="00C44BDA">
        <w:rPr>
          <w:highlight w:val="cyan"/>
          <w:u w:val="single"/>
        </w:rPr>
        <w:t>chip manufacturing can inflict on the U.S.</w:t>
      </w:r>
      <w:r w:rsidRPr="002D5955">
        <w:rPr>
          <w:u w:val="single"/>
        </w:rPr>
        <w:t xml:space="preserve"> civilian economy. It is equally important to appreciate the national defense implications of recent adverse trends.</w:t>
      </w:r>
    </w:p>
    <w:p w:rsidR="000D0CED" w:rsidRPr="002D5955" w:rsidRDefault="000D0CED" w:rsidP="000D0CED">
      <w:pPr>
        <w:rPr>
          <w:u w:val="single"/>
        </w:rPr>
      </w:pPr>
      <w:r w:rsidRPr="0078319A">
        <w:rPr>
          <w:sz w:val="12"/>
        </w:rPr>
        <w:t xml:space="preserve">The current chip legislation, which at this writing is pending reconciliation in Congress, represents the most comprehensive program of federal support ever undertaken to ensure the viability of a domestic semiconductor industry—that is, an industry whose critical functions are located within the geography of the United States. The legislation is both essential and overdue. </w:t>
      </w:r>
      <w:r w:rsidRPr="002D5955">
        <w:rPr>
          <w:u w:val="single"/>
        </w:rPr>
        <w:t xml:space="preserve">Despite the dwindling number of critics who oppose the legislation as “industrial policy,” </w:t>
      </w:r>
      <w:r w:rsidRPr="00C44BDA">
        <w:rPr>
          <w:highlight w:val="cyan"/>
          <w:u w:val="single"/>
        </w:rPr>
        <w:t>federal measures to ensure</w:t>
      </w:r>
      <w:r w:rsidRPr="002D5955">
        <w:rPr>
          <w:u w:val="single"/>
        </w:rPr>
        <w:t xml:space="preserve"> the existence of </w:t>
      </w:r>
      <w:r w:rsidRPr="00C44BDA">
        <w:rPr>
          <w:highlight w:val="cyan"/>
          <w:u w:val="single"/>
        </w:rPr>
        <w:t xml:space="preserve">a robust domestic </w:t>
      </w:r>
      <w:r w:rsidRPr="00A714F4">
        <w:rPr>
          <w:u w:val="single"/>
        </w:rPr>
        <w:t xml:space="preserve">commercial </w:t>
      </w:r>
      <w:r w:rsidRPr="00C44BDA">
        <w:rPr>
          <w:highlight w:val="cyan"/>
          <w:u w:val="single"/>
        </w:rPr>
        <w:t>semiconductor industry</w:t>
      </w:r>
      <w:r w:rsidRPr="002D5955">
        <w:rPr>
          <w:u w:val="single"/>
        </w:rPr>
        <w:t>—as President Reagan recognized long ago—</w:t>
      </w:r>
      <w:r w:rsidRPr="00C44BDA">
        <w:rPr>
          <w:highlight w:val="cyan"/>
          <w:u w:val="single"/>
        </w:rPr>
        <w:t>are vital to</w:t>
      </w:r>
      <w:r w:rsidRPr="002D5955">
        <w:rPr>
          <w:u w:val="single"/>
        </w:rPr>
        <w:t xml:space="preserve"> U.S. national </w:t>
      </w:r>
      <w:r w:rsidRPr="00C44BDA">
        <w:rPr>
          <w:highlight w:val="cyan"/>
          <w:u w:val="single"/>
        </w:rPr>
        <w:t>defense and</w:t>
      </w:r>
      <w:r w:rsidRPr="002D5955">
        <w:rPr>
          <w:u w:val="single"/>
        </w:rPr>
        <w:t xml:space="preserve"> to the </w:t>
      </w:r>
      <w:r w:rsidRPr="00C44BDA">
        <w:rPr>
          <w:highlight w:val="cyan"/>
          <w:u w:val="single"/>
        </w:rPr>
        <w:t>strength and resilience of the U.S. national economy.</w:t>
      </w:r>
    </w:p>
    <w:p w:rsidR="000D0CED" w:rsidRPr="00203B54" w:rsidRDefault="000D0CED" w:rsidP="000D0CED">
      <w:pPr>
        <w:pStyle w:val="Heading4"/>
        <w:rPr>
          <w:rFonts w:cs="Calibri"/>
        </w:rPr>
      </w:pPr>
      <w:r w:rsidRPr="00203B54">
        <w:rPr>
          <w:rFonts w:cs="Calibri"/>
        </w:rPr>
        <w:t xml:space="preserve">If the US loses the chips race </w:t>
      </w:r>
      <w:r>
        <w:rPr>
          <w:rFonts w:cs="Calibri"/>
        </w:rPr>
        <w:t>–</w:t>
      </w:r>
      <w:r w:rsidRPr="00203B54">
        <w:rPr>
          <w:rFonts w:cs="Calibri"/>
        </w:rPr>
        <w:t xml:space="preserve"> the world faces huge security risks. </w:t>
      </w:r>
    </w:p>
    <w:p w:rsidR="000D0CED" w:rsidRPr="00203B54" w:rsidRDefault="000D0CED" w:rsidP="000D0CED">
      <w:r w:rsidRPr="00203B54">
        <w:t xml:space="preserve">Steven </w:t>
      </w:r>
      <w:r w:rsidRPr="00203B54">
        <w:rPr>
          <w:rStyle w:val="Style13ptBold"/>
        </w:rPr>
        <w:t>Rattner 23</w:t>
      </w:r>
      <w:r w:rsidRPr="00203B54">
        <w:t>, former counselor to the Treasury secretary, 1/16/2023 “America’s Must-Win Semiconductor War,” https://www.nytimes.com/2023/01/16/opinion/america-biden-semiconductor-tsmc.html \\am</w:t>
      </w:r>
    </w:p>
    <w:p w:rsidR="000D0CED" w:rsidRPr="00203B54" w:rsidRDefault="000D0CED" w:rsidP="000D0CED">
      <w:pPr>
        <w:rPr>
          <w:rStyle w:val="StyleUnderline"/>
        </w:rPr>
      </w:pPr>
      <w:r w:rsidRPr="00203B54">
        <w:rPr>
          <w:rStyle w:val="StyleUnderline"/>
        </w:rPr>
        <w:t xml:space="preserve">Intent on </w:t>
      </w:r>
      <w:r w:rsidRPr="00C44BDA">
        <w:rPr>
          <w:rStyle w:val="Emphasis"/>
          <w:highlight w:val="cyan"/>
        </w:rPr>
        <w:t>reversing America’s decline</w:t>
      </w:r>
      <w:r w:rsidRPr="00C44BDA">
        <w:rPr>
          <w:rStyle w:val="StyleUnderline"/>
          <w:highlight w:val="cyan"/>
        </w:rPr>
        <w:t xml:space="preserve"> in</w:t>
      </w:r>
      <w:r w:rsidRPr="00203B54">
        <w:rPr>
          <w:rStyle w:val="StyleUnderline"/>
        </w:rPr>
        <w:t xml:space="preserve"> the world’s production of cutting-edge </w:t>
      </w:r>
      <w:r w:rsidRPr="00C44BDA">
        <w:rPr>
          <w:rStyle w:val="StyleUnderline"/>
          <w:highlight w:val="cyan"/>
        </w:rPr>
        <w:t>semiconductors</w:t>
      </w:r>
      <w:r w:rsidRPr="0078319A">
        <w:rPr>
          <w:sz w:val="12"/>
        </w:rPr>
        <w:t xml:space="preserve">, the federal government has begun what is </w:t>
      </w:r>
      <w:r w:rsidRPr="00203B54">
        <w:rPr>
          <w:rStyle w:val="StyleUnderline"/>
        </w:rPr>
        <w:t>arguably the government’s largest foray into the private sector since World War II.</w:t>
      </w:r>
    </w:p>
    <w:p w:rsidR="000D0CED" w:rsidRPr="00203B54" w:rsidRDefault="000D0CED" w:rsidP="000D0CED">
      <w:pPr>
        <w:rPr>
          <w:rStyle w:val="Emphasis"/>
        </w:rPr>
      </w:pPr>
      <w:r w:rsidRPr="0078319A">
        <w:rPr>
          <w:sz w:val="12"/>
        </w:rPr>
        <w:t>That’s just one piece of a larger, more muscular approach to industrial policy</w:t>
      </w:r>
      <w:r w:rsidRPr="00203B54">
        <w:rPr>
          <w:rStyle w:val="StyleUnderline"/>
        </w:rPr>
        <w:t xml:space="preserve">. It’s a road </w:t>
      </w:r>
      <w:r w:rsidRPr="00C44BDA">
        <w:rPr>
          <w:rStyle w:val="StyleUnderline"/>
          <w:highlight w:val="cyan"/>
        </w:rPr>
        <w:t>filled with hope but</w:t>
      </w:r>
      <w:r w:rsidRPr="00203B54">
        <w:rPr>
          <w:rStyle w:val="StyleUnderline"/>
        </w:rPr>
        <w:t xml:space="preserve"> also pockmarked with </w:t>
      </w:r>
      <w:r w:rsidRPr="00C44BDA">
        <w:rPr>
          <w:rStyle w:val="StyleUnderline"/>
          <w:highlight w:val="cyan"/>
        </w:rPr>
        <w:t>risks</w:t>
      </w:r>
      <w:r w:rsidRPr="00203B54">
        <w:rPr>
          <w:rStyle w:val="StyleUnderline"/>
        </w:rPr>
        <w:t>.</w:t>
      </w:r>
      <w:r w:rsidRPr="0078319A">
        <w:rPr>
          <w:sz w:val="12"/>
        </w:rPr>
        <w:t xml:space="preserve"> On balance, the record of government trying to improve the functioning of the private sector is poor, and </w:t>
      </w:r>
      <w:r w:rsidRPr="00203B54">
        <w:rPr>
          <w:rStyle w:val="Emphasis"/>
        </w:rPr>
        <w:t xml:space="preserve">particularly </w:t>
      </w:r>
      <w:r w:rsidRPr="00C44BDA">
        <w:rPr>
          <w:rStyle w:val="Emphasis"/>
          <w:highlight w:val="cyan"/>
        </w:rPr>
        <w:t>in complex sectors</w:t>
      </w:r>
      <w:r w:rsidRPr="00203B54">
        <w:rPr>
          <w:rStyle w:val="Emphasis"/>
        </w:rPr>
        <w:t xml:space="preserve"> like semiconductors, the </w:t>
      </w:r>
      <w:r w:rsidRPr="00C44BDA">
        <w:rPr>
          <w:rStyle w:val="Emphasis"/>
          <w:highlight w:val="cyan"/>
        </w:rPr>
        <w:t>challenges are great</w:t>
      </w:r>
      <w:r w:rsidRPr="00203B54">
        <w:rPr>
          <w:rStyle w:val="Emphasis"/>
        </w:rPr>
        <w:t>.</w:t>
      </w:r>
    </w:p>
    <w:p w:rsidR="000D0CED" w:rsidRPr="0078319A" w:rsidRDefault="000D0CED" w:rsidP="000D0CED">
      <w:pPr>
        <w:rPr>
          <w:sz w:val="12"/>
        </w:rPr>
      </w:pPr>
      <w:r w:rsidRPr="0078319A">
        <w:rPr>
          <w:sz w:val="12"/>
        </w:rPr>
        <w:t>Nonetheless, for the first time in memory, even many free-market conservatives seem to recognize that unfettered capitalism can lead to imperfect results.</w:t>
      </w:r>
    </w:p>
    <w:p w:rsidR="000D0CED" w:rsidRPr="0078319A" w:rsidRDefault="000D0CED" w:rsidP="000D0CED">
      <w:pPr>
        <w:rPr>
          <w:sz w:val="12"/>
        </w:rPr>
      </w:pPr>
      <w:r w:rsidRPr="00C44BDA">
        <w:rPr>
          <w:rStyle w:val="Emphasis"/>
          <w:highlight w:val="cyan"/>
        </w:rPr>
        <w:t>Put chips high</w:t>
      </w:r>
      <w:r w:rsidRPr="00203B54">
        <w:rPr>
          <w:rStyle w:val="Emphasis"/>
        </w:rPr>
        <w:t xml:space="preserve"> on that list</w:t>
      </w:r>
      <w:r w:rsidRPr="0078319A">
        <w:rPr>
          <w:sz w:val="12"/>
        </w:rPr>
        <w:t xml:space="preserve">. </w:t>
      </w:r>
      <w:r w:rsidRPr="00203B54">
        <w:rPr>
          <w:rStyle w:val="StyleUnderline"/>
        </w:rPr>
        <w:t xml:space="preserve">American scientists </w:t>
      </w:r>
      <w:r w:rsidRPr="00C44BDA">
        <w:rPr>
          <w:rStyle w:val="StyleUnderline"/>
          <w:highlight w:val="cyan"/>
        </w:rPr>
        <w:t>invented transistors</w:t>
      </w:r>
      <w:r w:rsidRPr="00203B54">
        <w:rPr>
          <w:rStyle w:val="StyleUnderline"/>
        </w:rPr>
        <w:t>, the key component in chips</w:t>
      </w:r>
      <w:r w:rsidRPr="0078319A">
        <w:rPr>
          <w:sz w:val="12"/>
        </w:rPr>
        <w:t xml:space="preserve">, shortly after World War II, and for decades we </w:t>
      </w:r>
      <w:r w:rsidRPr="00C44BDA">
        <w:rPr>
          <w:rStyle w:val="StyleUnderline"/>
          <w:highlight w:val="cyan"/>
        </w:rPr>
        <w:t>dominated the design and production</w:t>
      </w:r>
      <w:r w:rsidRPr="00203B54">
        <w:rPr>
          <w:rStyle w:val="StyleUnderline"/>
        </w:rPr>
        <w:t xml:space="preserve"> of semiconductors as they quickly became smaller and more powerful</w:t>
      </w:r>
      <w:r w:rsidRPr="0078319A">
        <w:rPr>
          <w:sz w:val="12"/>
        </w:rPr>
        <w:t>.</w:t>
      </w:r>
    </w:p>
    <w:p w:rsidR="000D0CED" w:rsidRPr="0078319A" w:rsidRDefault="000D0CED" w:rsidP="000D0CED">
      <w:pPr>
        <w:rPr>
          <w:sz w:val="12"/>
        </w:rPr>
      </w:pPr>
      <w:r w:rsidRPr="0078319A">
        <w:rPr>
          <w:sz w:val="12"/>
        </w:rPr>
        <w:t xml:space="preserve">Then </w:t>
      </w:r>
      <w:r w:rsidRPr="00C44BDA">
        <w:rPr>
          <w:rStyle w:val="StyleUnderline"/>
          <w:highlight w:val="cyan"/>
        </w:rPr>
        <w:t>companies in Asia, particularly</w:t>
      </w:r>
      <w:r w:rsidRPr="00203B54">
        <w:rPr>
          <w:rStyle w:val="StyleUnderline"/>
        </w:rPr>
        <w:t xml:space="preserve"> in </w:t>
      </w:r>
      <w:r w:rsidRPr="00C44BDA">
        <w:rPr>
          <w:rStyle w:val="StyleUnderline"/>
          <w:highlight w:val="cyan"/>
        </w:rPr>
        <w:t>Taiwan, entered</w:t>
      </w:r>
      <w:r w:rsidRPr="00203B54">
        <w:rPr>
          <w:rStyle w:val="StyleUnderline"/>
        </w:rPr>
        <w:t xml:space="preserve"> the industry, </w:t>
      </w:r>
      <w:r w:rsidRPr="00C44BDA">
        <w:rPr>
          <w:rStyle w:val="StyleUnderline"/>
          <w:highlight w:val="cyan"/>
        </w:rPr>
        <w:t>and America began to lose</w:t>
      </w:r>
      <w:r w:rsidRPr="00203B54">
        <w:rPr>
          <w:rStyle w:val="StyleUnderline"/>
        </w:rPr>
        <w:t xml:space="preserve"> to </w:t>
      </w:r>
      <w:r w:rsidRPr="00C44BDA">
        <w:rPr>
          <w:rStyle w:val="StyleUnderline"/>
          <w:highlight w:val="cyan"/>
        </w:rPr>
        <w:t>cheap</w:t>
      </w:r>
      <w:r w:rsidRPr="00203B54">
        <w:rPr>
          <w:rStyle w:val="StyleUnderline"/>
        </w:rPr>
        <w:t xml:space="preserve">er </w:t>
      </w:r>
      <w:r w:rsidRPr="00C44BDA">
        <w:rPr>
          <w:rStyle w:val="StyleUnderline"/>
          <w:highlight w:val="cyan"/>
        </w:rPr>
        <w:t>labor</w:t>
      </w:r>
      <w:r w:rsidRPr="00203B54">
        <w:rPr>
          <w:rStyle w:val="StyleUnderline"/>
        </w:rPr>
        <w:t xml:space="preserve">, strong </w:t>
      </w:r>
      <w:r w:rsidRPr="00C44BDA">
        <w:rPr>
          <w:rStyle w:val="StyleUnderline"/>
          <w:highlight w:val="cyan"/>
        </w:rPr>
        <w:t>local gov</w:t>
      </w:r>
      <w:r w:rsidRPr="00203B54">
        <w:rPr>
          <w:rStyle w:val="StyleUnderline"/>
        </w:rPr>
        <w:t xml:space="preserve">ernmental </w:t>
      </w:r>
      <w:r w:rsidRPr="00C44BDA">
        <w:rPr>
          <w:rStyle w:val="StyleUnderline"/>
          <w:highlight w:val="cyan"/>
        </w:rPr>
        <w:t>support</w:t>
      </w:r>
      <w:r w:rsidRPr="00203B54">
        <w:rPr>
          <w:rStyle w:val="StyleUnderline"/>
        </w:rPr>
        <w:t xml:space="preserve"> and better corporate </w:t>
      </w:r>
      <w:r w:rsidRPr="00C44BDA">
        <w:rPr>
          <w:rStyle w:val="StyleUnderline"/>
          <w:highlight w:val="cyan"/>
        </w:rPr>
        <w:t>management</w:t>
      </w:r>
      <w:r w:rsidRPr="0078319A">
        <w:rPr>
          <w:sz w:val="12"/>
        </w:rPr>
        <w:t xml:space="preserve">. Worse, today the United States does not manufacture any of the highest-performing chips; </w:t>
      </w:r>
      <w:r w:rsidRPr="00C44BDA">
        <w:rPr>
          <w:rStyle w:val="Emphasis"/>
          <w:rFonts w:eastAsiaTheme="majorEastAsia"/>
          <w:highlight w:val="cyan"/>
        </w:rPr>
        <w:t>92 percen</w:t>
      </w:r>
      <w:r w:rsidRPr="00203B54">
        <w:rPr>
          <w:rStyle w:val="Emphasis"/>
          <w:rFonts w:eastAsiaTheme="majorEastAsia"/>
        </w:rPr>
        <w:t>t of those</w:t>
      </w:r>
      <w:r w:rsidRPr="00203B54">
        <w:rPr>
          <w:rStyle w:val="Emphasis"/>
        </w:rPr>
        <w:t xml:space="preserve"> are </w:t>
      </w:r>
      <w:r w:rsidRPr="00C44BDA">
        <w:rPr>
          <w:rStyle w:val="Emphasis"/>
          <w:highlight w:val="cyan"/>
        </w:rPr>
        <w:t>produced</w:t>
      </w:r>
      <w:r w:rsidRPr="00203B54">
        <w:rPr>
          <w:rStyle w:val="Emphasis"/>
        </w:rPr>
        <w:t xml:space="preserve"> by the Taiwan Semiconductor Manufacturing Company, </w:t>
      </w:r>
      <w:r w:rsidRPr="00C44BDA">
        <w:rPr>
          <w:rStyle w:val="Emphasis"/>
          <w:highlight w:val="cyan"/>
        </w:rPr>
        <w:t>100 miles from mainland China</w:t>
      </w:r>
      <w:r w:rsidRPr="0078319A">
        <w:rPr>
          <w:sz w:val="12"/>
        </w:rPr>
        <w:t>. (The rest are manufactured in South Korea.)</w:t>
      </w:r>
    </w:p>
    <w:p w:rsidR="000D0CED" w:rsidRPr="00203B54" w:rsidRDefault="000D0CED" w:rsidP="000D0CED">
      <w:pPr>
        <w:rPr>
          <w:u w:val="single"/>
        </w:rPr>
      </w:pPr>
      <w:r w:rsidRPr="0078319A">
        <w:rPr>
          <w:sz w:val="12"/>
        </w:rPr>
        <w:t xml:space="preserve">This </w:t>
      </w:r>
      <w:r w:rsidRPr="00C44BDA">
        <w:rPr>
          <w:highlight w:val="cyan"/>
          <w:u w:val="single"/>
        </w:rPr>
        <w:t>presents</w:t>
      </w:r>
      <w:r w:rsidRPr="00C44BDA">
        <w:rPr>
          <w:sz w:val="16"/>
          <w:highlight w:val="cyan"/>
          <w:u w:val="single"/>
        </w:rPr>
        <w:t xml:space="preserve"> </w:t>
      </w:r>
      <w:r w:rsidRPr="00C44BDA">
        <w:rPr>
          <w:rStyle w:val="Emphasis"/>
          <w:highlight w:val="cyan"/>
        </w:rPr>
        <w:t>enormous economic and national security risks</w:t>
      </w:r>
      <w:r w:rsidRPr="00C44BDA">
        <w:rPr>
          <w:rStyle w:val="StyleUnderline"/>
          <w:highlight w:val="cyan"/>
        </w:rPr>
        <w:t xml:space="preserve"> for</w:t>
      </w:r>
      <w:r w:rsidRPr="00203B54">
        <w:rPr>
          <w:rStyle w:val="StyleUnderline"/>
        </w:rPr>
        <w:t xml:space="preserve"> the </w:t>
      </w:r>
      <w:r w:rsidRPr="00203B54">
        <w:rPr>
          <w:rStyle w:val="Emphasis"/>
        </w:rPr>
        <w:t>United States</w:t>
      </w:r>
      <w:r w:rsidRPr="00203B54">
        <w:rPr>
          <w:rStyle w:val="StyleUnderline"/>
        </w:rPr>
        <w:t xml:space="preserve"> and the </w:t>
      </w:r>
      <w:r w:rsidRPr="00203B54">
        <w:rPr>
          <w:rStyle w:val="Emphasis"/>
        </w:rPr>
        <w:t xml:space="preserve">rest of </w:t>
      </w:r>
      <w:r w:rsidRPr="00C44BDA">
        <w:rPr>
          <w:rStyle w:val="Emphasis"/>
          <w:highlight w:val="cyan"/>
        </w:rPr>
        <w:t>the world</w:t>
      </w:r>
      <w:r w:rsidRPr="00203B54">
        <w:rPr>
          <w:rStyle w:val="StyleUnderline"/>
        </w:rPr>
        <w:t xml:space="preserve">. If China took control of Taiwan and cut off our chip supply, that would be economically </w:t>
      </w:r>
      <w:r w:rsidRPr="00203B54">
        <w:rPr>
          <w:rStyle w:val="Emphasis"/>
        </w:rPr>
        <w:t>devastating</w:t>
      </w:r>
      <w:r w:rsidRPr="00203B54">
        <w:rPr>
          <w:rStyle w:val="StyleUnderline"/>
        </w:rPr>
        <w:t>, akin to (or worse than) the loss of oil exports from a major Middle Eastern producer.</w:t>
      </w:r>
    </w:p>
    <w:p w:rsidR="0004304B" w:rsidRDefault="0004304B" w:rsidP="0004304B">
      <w:pPr>
        <w:pStyle w:val="Heading2"/>
      </w:pPr>
      <w:r>
        <w:t>**Space</w:t>
      </w:r>
    </w:p>
    <w:p w:rsidR="0004304B" w:rsidRPr="00203B54" w:rsidRDefault="0004304B" w:rsidP="0004304B">
      <w:pPr>
        <w:pStyle w:val="Heading3"/>
        <w:rPr>
          <w:rFonts w:cs="Calibri"/>
        </w:rPr>
      </w:pPr>
      <w:r>
        <w:rPr>
          <w:rFonts w:cs="Calibri"/>
        </w:rPr>
        <w:t>2AC – Frontline – Space</w:t>
      </w:r>
    </w:p>
    <w:p w:rsidR="0004304B" w:rsidRPr="00203B54" w:rsidRDefault="0004304B" w:rsidP="0004304B">
      <w:pPr>
        <w:pStyle w:val="Heading4"/>
        <w:rPr>
          <w:rFonts w:cs="Calibri"/>
        </w:rPr>
      </w:pPr>
      <w:r w:rsidRPr="00203B54">
        <w:rPr>
          <w:rFonts w:cs="Calibri"/>
        </w:rPr>
        <w:t>China is racing the US for space heg --- the winner will have unmatched power.</w:t>
      </w:r>
    </w:p>
    <w:p w:rsidR="0004304B" w:rsidRPr="00203B54" w:rsidRDefault="0004304B" w:rsidP="0004304B">
      <w:r w:rsidRPr="00203B54">
        <w:t xml:space="preserve">Jaewoo </w:t>
      </w:r>
      <w:r w:rsidRPr="00203B54">
        <w:rPr>
          <w:rStyle w:val="Style13ptBold"/>
        </w:rPr>
        <w:t>Choo 21</w:t>
      </w:r>
      <w:r w:rsidRPr="00203B54">
        <w:t>, professor of International Politics at Kyung Hee University, 3/11/21, “</w:t>
      </w:r>
      <w:r w:rsidRPr="00203B54">
        <w:rPr>
          <w:rFonts w:eastAsiaTheme="majorEastAsia"/>
        </w:rPr>
        <w:t>The United States and China: Competition for superiority in space to protect resources and weapon systems</w:t>
      </w:r>
      <w:r w:rsidRPr="00203B54">
        <w:t>,” https://www.openasia.asia/the-united-states-and-china-competition-for-superiority-in-space-to-protect-resources-and-weapon-systems/ \\am</w:t>
      </w:r>
    </w:p>
    <w:p w:rsidR="0004304B" w:rsidRPr="0078319A" w:rsidRDefault="0004304B" w:rsidP="0004304B">
      <w:pPr>
        <w:rPr>
          <w:sz w:val="12"/>
        </w:rPr>
      </w:pPr>
      <w:r w:rsidRPr="0078319A">
        <w:rPr>
          <w:sz w:val="12"/>
        </w:rPr>
        <w:t xml:space="preserve">There is one reason why the two countries' space strategy competition will inevitably lead to a hegemony competition. This is because they try to conquer the space order. Conquering the space order is to define and establish the space order. </w:t>
      </w:r>
      <w:r w:rsidRPr="00C44BDA">
        <w:rPr>
          <w:rStyle w:val="StyleUnderline"/>
          <w:highlight w:val="cyan"/>
        </w:rPr>
        <w:t>Those who dominate space</w:t>
      </w:r>
      <w:r w:rsidRPr="003F0CD2">
        <w:rPr>
          <w:rStyle w:val="StyleUnderline"/>
        </w:rPr>
        <w:t xml:space="preserve"> will </w:t>
      </w:r>
      <w:r w:rsidRPr="00C44BDA">
        <w:rPr>
          <w:rStyle w:val="StyleUnderline"/>
          <w:highlight w:val="cyan"/>
        </w:rPr>
        <w:t>dominate</w:t>
      </w:r>
      <w:r w:rsidRPr="003F0CD2">
        <w:rPr>
          <w:rStyle w:val="StyleUnderline"/>
        </w:rPr>
        <w:t xml:space="preserve"> almost </w:t>
      </w:r>
      <w:r w:rsidRPr="00C44BDA">
        <w:rPr>
          <w:rStyle w:val="StyleUnderline"/>
          <w:highlight w:val="cyan"/>
        </w:rPr>
        <w:t>all sectors of the future world</w:t>
      </w:r>
      <w:r w:rsidRPr="003F0CD2">
        <w:rPr>
          <w:rStyle w:val="StyleUnderline"/>
        </w:rPr>
        <w:t xml:space="preserve">, including </w:t>
      </w:r>
      <w:r w:rsidRPr="00C44BDA">
        <w:rPr>
          <w:rStyle w:val="StyleUnderline"/>
          <w:highlight w:val="cyan"/>
        </w:rPr>
        <w:t>econ</w:t>
      </w:r>
      <w:r w:rsidRPr="003F0CD2">
        <w:rPr>
          <w:rStyle w:val="StyleUnderline"/>
        </w:rPr>
        <w:t xml:space="preserve">omy, </w:t>
      </w:r>
      <w:r w:rsidRPr="00C44BDA">
        <w:rPr>
          <w:rStyle w:val="StyleUnderline"/>
          <w:highlight w:val="cyan"/>
        </w:rPr>
        <w:t>tech</w:t>
      </w:r>
      <w:r w:rsidRPr="003F0CD2">
        <w:rPr>
          <w:rStyle w:val="StyleUnderline"/>
        </w:rPr>
        <w:t xml:space="preserve">nology, </w:t>
      </w:r>
      <w:r w:rsidRPr="00C44BDA">
        <w:rPr>
          <w:rStyle w:val="StyleUnderline"/>
          <w:highlight w:val="cyan"/>
        </w:rPr>
        <w:t>environment,</w:t>
      </w:r>
      <w:r w:rsidRPr="003F0CD2">
        <w:rPr>
          <w:rStyle w:val="StyleUnderline"/>
        </w:rPr>
        <w:t xml:space="preserve"> </w:t>
      </w:r>
      <w:r w:rsidRPr="00C44BDA">
        <w:rPr>
          <w:rStyle w:val="StyleUnderline"/>
          <w:highlight w:val="cyan"/>
        </w:rPr>
        <w:t>cyber</w:t>
      </w:r>
      <w:r w:rsidRPr="003F0CD2">
        <w:rPr>
          <w:rStyle w:val="StyleUnderline"/>
        </w:rPr>
        <w:t xml:space="preserve">space, </w:t>
      </w:r>
      <w:r w:rsidRPr="00C44BDA">
        <w:rPr>
          <w:rStyle w:val="StyleUnderline"/>
          <w:highlight w:val="cyan"/>
        </w:rPr>
        <w:t>transport</w:t>
      </w:r>
      <w:r w:rsidRPr="003F0CD2">
        <w:rPr>
          <w:rStyle w:val="StyleUnderline"/>
        </w:rPr>
        <w:t xml:space="preserve">ation and </w:t>
      </w:r>
      <w:r w:rsidRPr="00C44BDA">
        <w:rPr>
          <w:rStyle w:val="StyleUnderline"/>
          <w:highlight w:val="cyan"/>
        </w:rPr>
        <w:t>energy</w:t>
      </w:r>
      <w:r w:rsidRPr="003F0CD2">
        <w:rPr>
          <w:rStyle w:val="StyleUnderline"/>
        </w:rPr>
        <w:t xml:space="preserve">. That's why </w:t>
      </w:r>
      <w:r w:rsidRPr="00C44BDA">
        <w:rPr>
          <w:rStyle w:val="StyleUnderline"/>
          <w:highlight w:val="cyan"/>
        </w:rPr>
        <w:t>the U</w:t>
      </w:r>
      <w:r w:rsidRPr="003F0CD2">
        <w:rPr>
          <w:rStyle w:val="StyleUnderline"/>
        </w:rPr>
        <w:t xml:space="preserve">nited </w:t>
      </w:r>
      <w:r w:rsidRPr="00C44BDA">
        <w:rPr>
          <w:rStyle w:val="StyleUnderline"/>
          <w:highlight w:val="cyan"/>
        </w:rPr>
        <w:t>S</w:t>
      </w:r>
      <w:r w:rsidRPr="003F0CD2">
        <w:rPr>
          <w:rStyle w:val="StyleUnderline"/>
        </w:rPr>
        <w:t xml:space="preserve">tates </w:t>
      </w:r>
      <w:r w:rsidRPr="00C44BDA">
        <w:rPr>
          <w:rStyle w:val="StyleUnderline"/>
          <w:highlight w:val="cyan"/>
        </w:rPr>
        <w:t>is considered</w:t>
      </w:r>
      <w:r w:rsidRPr="003F0CD2">
        <w:rPr>
          <w:rStyle w:val="StyleUnderline"/>
        </w:rPr>
        <w:t xml:space="preserve"> as a </w:t>
      </w:r>
      <w:r w:rsidRPr="00C44BDA">
        <w:rPr>
          <w:rStyle w:val="StyleUnderline"/>
          <w:highlight w:val="cyan"/>
        </w:rPr>
        <w:t>heg</w:t>
      </w:r>
      <w:r w:rsidRPr="003F0CD2">
        <w:rPr>
          <w:rStyle w:val="StyleUnderline"/>
        </w:rPr>
        <w:t xml:space="preserve">emonic country on Earth </w:t>
      </w:r>
      <w:r w:rsidRPr="00C44BDA">
        <w:rPr>
          <w:rStyle w:val="StyleUnderline"/>
          <w:highlight w:val="cyan"/>
        </w:rPr>
        <w:t>today</w:t>
      </w:r>
      <w:r w:rsidRPr="003F0CD2">
        <w:rPr>
          <w:rStyle w:val="StyleUnderline"/>
        </w:rPr>
        <w:t>.</w:t>
      </w:r>
      <w:r w:rsidRPr="0078319A">
        <w:rPr>
          <w:sz w:val="12"/>
        </w:rPr>
        <w:t xml:space="preserve"> The U.S. is recognized as a hegemonic country because it establishes and leads the economic, financial, trade, political, and diplomatic order.</w:t>
      </w:r>
    </w:p>
    <w:p w:rsidR="0004304B" w:rsidRPr="0078319A" w:rsidRDefault="0004304B" w:rsidP="0004304B">
      <w:pPr>
        <w:rPr>
          <w:sz w:val="12"/>
        </w:rPr>
      </w:pPr>
      <w:r w:rsidRPr="003F0CD2">
        <w:rPr>
          <w:rStyle w:val="StyleUnderline"/>
        </w:rPr>
        <w:t>There are two areas in the world today where international order has not been established.</w:t>
      </w:r>
      <w:r w:rsidRPr="0078319A">
        <w:rPr>
          <w:sz w:val="12"/>
        </w:rPr>
        <w:t xml:space="preserve"> One is </w:t>
      </w:r>
      <w:r w:rsidRPr="00C44BDA">
        <w:rPr>
          <w:rStyle w:val="Emphasis"/>
          <w:highlight w:val="cyan"/>
        </w:rPr>
        <w:t>virtual space</w:t>
      </w:r>
      <w:r w:rsidRPr="003F0CD2">
        <w:rPr>
          <w:rStyle w:val="StyleUnderline"/>
        </w:rPr>
        <w:t>, which is the cyber world</w:t>
      </w:r>
      <w:r w:rsidRPr="0078319A">
        <w:rPr>
          <w:sz w:val="12"/>
        </w:rPr>
        <w:t xml:space="preserve">. The other is </w:t>
      </w:r>
      <w:r w:rsidRPr="00C44BDA">
        <w:rPr>
          <w:rStyle w:val="Emphasis"/>
          <w:highlight w:val="cyan"/>
        </w:rPr>
        <w:t>the space</w:t>
      </w:r>
      <w:r w:rsidRPr="0078319A">
        <w:rPr>
          <w:sz w:val="12"/>
        </w:rPr>
        <w:t>. Since the international order of these two areas is closely correlated with each other</w:t>
      </w:r>
      <w:r w:rsidRPr="003F0CD2">
        <w:rPr>
          <w:rStyle w:val="Emphasis"/>
        </w:rPr>
        <w:t xml:space="preserve">, it is likely that </w:t>
      </w:r>
      <w:r w:rsidRPr="00C44BDA">
        <w:rPr>
          <w:rStyle w:val="Emphasis"/>
          <w:highlight w:val="cyan"/>
        </w:rPr>
        <w:t>the establishment of the order in these two areas will be pursued simultaneously</w:t>
      </w:r>
      <w:r w:rsidRPr="0078319A">
        <w:rPr>
          <w:sz w:val="12"/>
        </w:rPr>
        <w:t>. This means that cyber order cannot be discussed without discussing satellite issues.</w:t>
      </w:r>
    </w:p>
    <w:p w:rsidR="0004304B" w:rsidRPr="0078319A" w:rsidRDefault="0004304B" w:rsidP="0004304B">
      <w:pPr>
        <w:rPr>
          <w:sz w:val="12"/>
        </w:rPr>
      </w:pPr>
      <w:r w:rsidRPr="003F0CD2">
        <w:rPr>
          <w:rStyle w:val="StyleUnderline"/>
        </w:rPr>
        <w:t>The Communist Party of China recognized this early on</w:t>
      </w:r>
      <w:r w:rsidRPr="0078319A">
        <w:rPr>
          <w:sz w:val="12"/>
        </w:rPr>
        <w:t xml:space="preserve">. At the 19th National Communist Party Congress in 2017, it expressed its justification for establishing space order. </w:t>
      </w:r>
      <w:r w:rsidRPr="00C44BDA">
        <w:rPr>
          <w:rStyle w:val="StyleUnderline"/>
          <w:highlight w:val="cyan"/>
        </w:rPr>
        <w:t>President Xi Jinping declared</w:t>
      </w:r>
      <w:r w:rsidRPr="003F0CD2">
        <w:rPr>
          <w:rStyle w:val="StyleUnderline"/>
        </w:rPr>
        <w:t xml:space="preserve"> that </w:t>
      </w:r>
      <w:r w:rsidRPr="00C44BDA">
        <w:rPr>
          <w:rStyle w:val="StyleUnderline"/>
          <w:highlight w:val="cyan"/>
        </w:rPr>
        <w:t>China's diplomatic sta</w:t>
      </w:r>
      <w:r w:rsidRPr="003F0CD2">
        <w:rPr>
          <w:rStyle w:val="StyleUnderline"/>
        </w:rPr>
        <w:t xml:space="preserve">ge in the 21st century </w:t>
      </w:r>
      <w:r w:rsidRPr="00C44BDA">
        <w:rPr>
          <w:rStyle w:val="StyleUnderline"/>
          <w:highlight w:val="cyan"/>
        </w:rPr>
        <w:t>has expanded beyond the Earth into space</w:t>
      </w:r>
      <w:r w:rsidRPr="003F0CD2">
        <w:rPr>
          <w:rStyle w:val="StyleUnderline"/>
        </w:rPr>
        <w:t xml:space="preserve"> and virtual space. It was the moment when China defined the concept of </w:t>
      </w:r>
      <w:r w:rsidRPr="00C44BDA">
        <w:rPr>
          <w:rStyle w:val="StyleUnderline"/>
          <w:highlight w:val="cyan"/>
        </w:rPr>
        <w:t>diplomatic space as the "universe" beyond the Earth.</w:t>
      </w:r>
    </w:p>
    <w:p w:rsidR="0004304B" w:rsidRPr="0078319A" w:rsidRDefault="0004304B" w:rsidP="0004304B">
      <w:pPr>
        <w:rPr>
          <w:sz w:val="12"/>
        </w:rPr>
      </w:pPr>
      <w:r w:rsidRPr="0078319A">
        <w:rPr>
          <w:sz w:val="12"/>
        </w:rPr>
        <w:t xml:space="preserve">He then </w:t>
      </w:r>
      <w:r w:rsidRPr="003F0CD2">
        <w:rPr>
          <w:rStyle w:val="StyleUnderline"/>
        </w:rPr>
        <w:t xml:space="preserve">explained that the establishment of a system that can even </w:t>
      </w:r>
      <w:r w:rsidRPr="00C44BDA">
        <w:rPr>
          <w:rStyle w:val="StyleUnderline"/>
          <w:highlight w:val="cyan"/>
        </w:rPr>
        <w:t>manage the order of the universe</w:t>
      </w:r>
      <w:r w:rsidRPr="003F0CD2">
        <w:rPr>
          <w:rStyle w:val="StyleUnderline"/>
        </w:rPr>
        <w:t xml:space="preserve"> and the virtual world eventually means the establishment of practical governance</w:t>
      </w:r>
      <w:r w:rsidRPr="0078319A">
        <w:rPr>
          <w:sz w:val="12"/>
        </w:rPr>
        <w:t xml:space="preserve">. Therefore, he justified that </w:t>
      </w:r>
      <w:r w:rsidRPr="00C44BDA">
        <w:rPr>
          <w:rStyle w:val="Emphasis"/>
          <w:highlight w:val="cyan"/>
        </w:rPr>
        <w:t xml:space="preserve">China's </w:t>
      </w:r>
      <w:r w:rsidRPr="003F0CD2">
        <w:rPr>
          <w:rStyle w:val="Emphasis"/>
        </w:rPr>
        <w:t xml:space="preserve">diplomatic </w:t>
      </w:r>
      <w:r w:rsidRPr="00C44BDA">
        <w:rPr>
          <w:rStyle w:val="Emphasis"/>
          <w:highlight w:val="cyan"/>
        </w:rPr>
        <w:t>horizon has no choice but to expand</w:t>
      </w:r>
      <w:r w:rsidRPr="003F0CD2">
        <w:rPr>
          <w:rStyle w:val="Emphasis"/>
        </w:rPr>
        <w:t xml:space="preserve"> in</w:t>
      </w:r>
      <w:r w:rsidRPr="00C44BDA">
        <w:rPr>
          <w:rStyle w:val="Emphasis"/>
          <w:highlight w:val="cyan"/>
        </w:rPr>
        <w:t>to space</w:t>
      </w:r>
      <w:r w:rsidRPr="0078319A">
        <w:rPr>
          <w:sz w:val="12"/>
        </w:rPr>
        <w:t xml:space="preserve">. Furthermore, he stressed that he is confident that the ideation of building such </w:t>
      </w:r>
      <w:r w:rsidRPr="003F0CD2">
        <w:rPr>
          <w:rStyle w:val="StyleUnderline"/>
        </w:rPr>
        <w:t>governance serves as the foundation for the community of common destiny for mankind which China pursues</w:t>
      </w:r>
      <w:r w:rsidRPr="0078319A">
        <w:rPr>
          <w:sz w:val="12"/>
        </w:rPr>
        <w:t>. In other words, he publicly urged China to have the capabilities and means to become a key country in building governance in these two areas.</w:t>
      </w:r>
    </w:p>
    <w:p w:rsidR="0004304B" w:rsidRPr="0078319A" w:rsidRDefault="0004304B" w:rsidP="0004304B">
      <w:pPr>
        <w:rPr>
          <w:sz w:val="12"/>
        </w:rPr>
      </w:pPr>
      <w:r w:rsidRPr="0078319A">
        <w:rPr>
          <w:sz w:val="12"/>
        </w:rPr>
        <w:t xml:space="preserve">This led the Trump administration to spare no effort to develop space science and technology and space projects, which are the basis of space order. </w:t>
      </w:r>
      <w:r w:rsidRPr="00C44BDA">
        <w:rPr>
          <w:rStyle w:val="StyleUnderline"/>
          <w:highlight w:val="cyan"/>
        </w:rPr>
        <w:t>Since</w:t>
      </w:r>
      <w:r w:rsidRPr="003F0CD2">
        <w:rPr>
          <w:rStyle w:val="StyleUnderline"/>
        </w:rPr>
        <w:t xml:space="preserve"> President George W. </w:t>
      </w:r>
      <w:r w:rsidRPr="00C44BDA">
        <w:rPr>
          <w:rStyle w:val="StyleUnderline"/>
          <w:highlight w:val="cyan"/>
        </w:rPr>
        <w:t>Bush</w:t>
      </w:r>
      <w:r w:rsidRPr="003F0CD2">
        <w:rPr>
          <w:rStyle w:val="StyleUnderline"/>
        </w:rPr>
        <w:t xml:space="preserve">, the maintenance </w:t>
      </w:r>
      <w:r w:rsidRPr="00C44BDA">
        <w:rPr>
          <w:rStyle w:val="StyleUnderline"/>
          <w:highlight w:val="cyan"/>
        </w:rPr>
        <w:t>work for supremacy in space has been carried out</w:t>
      </w:r>
      <w:r w:rsidRPr="0078319A">
        <w:rPr>
          <w:sz w:val="12"/>
        </w:rPr>
        <w:t>. President Obama also introduced a policy to encourage U.S. private companies to participate in space projects to expand the foundation for supremacy in space.</w:t>
      </w:r>
    </w:p>
    <w:p w:rsidR="0004304B" w:rsidRPr="00203B54" w:rsidRDefault="0004304B" w:rsidP="0004304B">
      <w:pPr>
        <w:pStyle w:val="Heading4"/>
        <w:rPr>
          <w:rFonts w:cs="Calibri"/>
        </w:rPr>
      </w:pPr>
      <w:r w:rsidRPr="00203B54">
        <w:rPr>
          <w:rFonts w:cs="Calibri"/>
        </w:rPr>
        <w:t>China winning the space race puts national security at risk --- poses the potential for large conflict.</w:t>
      </w:r>
    </w:p>
    <w:p w:rsidR="0004304B" w:rsidRPr="00203B54" w:rsidRDefault="0004304B" w:rsidP="0004304B">
      <w:r w:rsidRPr="00203B54">
        <w:t>Maj. Liane </w:t>
      </w:r>
      <w:r w:rsidRPr="00203B54">
        <w:rPr>
          <w:rStyle w:val="Style13ptBold"/>
        </w:rPr>
        <w:t>Zivitski 20</w:t>
      </w:r>
      <w:r w:rsidRPr="00203B54">
        <w:t>, visiting military analyst at the Foundation for Defense of Democracies’ Center on Military and Political Power, 6/23/2020, “China wants to dominate space, and the US must take countermeasures,” https://www.defensenews.com/opinion/commentary/2020/06/23/china-wants-to-dominate-space-and-the-us-must-take-countermeasures/ \\am</w:t>
      </w:r>
    </w:p>
    <w:p w:rsidR="0004304B" w:rsidRPr="0078319A" w:rsidRDefault="0004304B" w:rsidP="0004304B">
      <w:pPr>
        <w:rPr>
          <w:sz w:val="12"/>
        </w:rPr>
      </w:pPr>
      <w:r w:rsidRPr="00C44BDA">
        <w:rPr>
          <w:rStyle w:val="StyleUnderline"/>
          <w:highlight w:val="cyan"/>
        </w:rPr>
        <w:t>China is determined to replace the U.S</w:t>
      </w:r>
      <w:r w:rsidRPr="00203B54">
        <w:rPr>
          <w:rStyle w:val="StyleUnderline"/>
        </w:rPr>
        <w:t xml:space="preserve">. as the dominant power </w:t>
      </w:r>
      <w:r w:rsidRPr="00C44BDA">
        <w:rPr>
          <w:rStyle w:val="StyleUnderline"/>
          <w:highlight w:val="cyan"/>
        </w:rPr>
        <w:t>in space</w:t>
      </w:r>
      <w:r w:rsidRPr="0078319A">
        <w:rPr>
          <w:sz w:val="12"/>
        </w:rPr>
        <w:t xml:space="preserve">. While proclaiming its peaceful intentions, </w:t>
      </w:r>
      <w:r w:rsidRPr="00C44BDA">
        <w:rPr>
          <w:rStyle w:val="StyleUnderline"/>
          <w:highlight w:val="cyan"/>
        </w:rPr>
        <w:t>Beijing</w:t>
      </w:r>
      <w:r w:rsidRPr="00203B54">
        <w:rPr>
          <w:rStyle w:val="StyleUnderline"/>
        </w:rPr>
        <w:t xml:space="preserve">’s doctrine considers space a military domain, and it </w:t>
      </w:r>
      <w:r w:rsidRPr="00C44BDA">
        <w:rPr>
          <w:rStyle w:val="StyleUnderline"/>
          <w:highlight w:val="cyan"/>
        </w:rPr>
        <w:t>is investing heavily in space</w:t>
      </w:r>
      <w:r w:rsidRPr="00203B54">
        <w:rPr>
          <w:rStyle w:val="StyleUnderline"/>
        </w:rPr>
        <w:t xml:space="preserve"> </w:t>
      </w:r>
      <w:r w:rsidRPr="00C44BDA">
        <w:rPr>
          <w:rStyle w:val="StyleUnderline"/>
          <w:highlight w:val="cyan"/>
        </w:rPr>
        <w:t>infrastructure</w:t>
      </w:r>
      <w:r w:rsidRPr="00203B54">
        <w:rPr>
          <w:rStyle w:val="StyleUnderline"/>
        </w:rPr>
        <w:t xml:space="preserve"> designed </w:t>
      </w:r>
      <w:r w:rsidRPr="00C44BDA">
        <w:rPr>
          <w:rStyle w:val="StyleUnderline"/>
          <w:highlight w:val="cyan"/>
        </w:rPr>
        <w:t xml:space="preserve">to </w:t>
      </w:r>
      <w:r w:rsidRPr="00C44BDA">
        <w:rPr>
          <w:rStyle w:val="StyleUnderline"/>
          <w:rFonts w:eastAsiaTheme="majorEastAsia"/>
          <w:highlight w:val="cyan"/>
        </w:rPr>
        <w:t>secure</w:t>
      </w:r>
      <w:r w:rsidRPr="00203B54">
        <w:rPr>
          <w:rStyle w:val="StyleUnderline"/>
        </w:rPr>
        <w:t xml:space="preserve"> both </w:t>
      </w:r>
      <w:r w:rsidRPr="00C44BDA">
        <w:rPr>
          <w:rStyle w:val="StyleUnderline"/>
          <w:highlight w:val="cyan"/>
        </w:rPr>
        <w:t>economic and military advantages</w:t>
      </w:r>
      <w:r w:rsidRPr="0078319A">
        <w:rPr>
          <w:sz w:val="12"/>
        </w:rPr>
        <w:t xml:space="preserve">. To ensure that it continues to compete from a position of strength, </w:t>
      </w:r>
      <w:r w:rsidRPr="00C44BDA">
        <w:rPr>
          <w:rStyle w:val="StyleUnderline"/>
          <w:highlight w:val="cyan"/>
        </w:rPr>
        <w:t xml:space="preserve">the U.S. must </w:t>
      </w:r>
      <w:r w:rsidRPr="00C44BDA">
        <w:rPr>
          <w:rStyle w:val="StyleUnderline"/>
          <w:rFonts w:eastAsiaTheme="majorEastAsia"/>
          <w:highlight w:val="cyan"/>
        </w:rPr>
        <w:t>invest sufficient resources</w:t>
      </w:r>
      <w:r w:rsidRPr="00203B54">
        <w:rPr>
          <w:rStyle w:val="StyleUnderline"/>
        </w:rPr>
        <w:t xml:space="preserve"> in preparing its new Space Force to defend America’s national interests and security in space</w:t>
      </w:r>
      <w:r w:rsidRPr="0078319A">
        <w:rPr>
          <w:sz w:val="12"/>
        </w:rPr>
        <w:t>.</w:t>
      </w:r>
    </w:p>
    <w:p w:rsidR="0004304B" w:rsidRPr="0078319A" w:rsidRDefault="0004304B" w:rsidP="0004304B">
      <w:pPr>
        <w:rPr>
          <w:sz w:val="12"/>
        </w:rPr>
      </w:pPr>
      <w:r w:rsidRPr="0078319A">
        <w:rPr>
          <w:sz w:val="12"/>
        </w:rPr>
        <w:t xml:space="preserve">Beijing’s </w:t>
      </w:r>
      <w:r w:rsidRPr="0078319A">
        <w:rPr>
          <w:rFonts w:eastAsiaTheme="majorEastAsia"/>
          <w:sz w:val="12"/>
        </w:rPr>
        <w:t>rapidly improving capabilities</w:t>
      </w:r>
      <w:r w:rsidRPr="0078319A">
        <w:rPr>
          <w:sz w:val="12"/>
        </w:rPr>
        <w:t xml:space="preserve"> are clear to see. </w:t>
      </w:r>
      <w:r w:rsidRPr="00203B54">
        <w:rPr>
          <w:rStyle w:val="StyleUnderline"/>
        </w:rPr>
        <w:t xml:space="preserve">On May 5, </w:t>
      </w:r>
      <w:r w:rsidRPr="00C44BDA">
        <w:rPr>
          <w:rStyle w:val="StyleUnderline"/>
          <w:highlight w:val="cyan"/>
        </w:rPr>
        <w:t>China</w:t>
      </w:r>
      <w:r w:rsidRPr="00203B54">
        <w:rPr>
          <w:rStyle w:val="StyleUnderline"/>
        </w:rPr>
        <w:t xml:space="preserve"> successfully </w:t>
      </w:r>
      <w:r w:rsidRPr="00C44BDA">
        <w:rPr>
          <w:rStyle w:val="StyleUnderline"/>
          <w:rFonts w:eastAsiaTheme="majorEastAsia"/>
          <w:highlight w:val="cyan"/>
        </w:rPr>
        <w:t>launched</w:t>
      </w:r>
      <w:r w:rsidRPr="00C44BDA">
        <w:rPr>
          <w:rStyle w:val="StyleUnderline"/>
          <w:highlight w:val="cyan"/>
        </w:rPr>
        <w:t xml:space="preserve"> the</w:t>
      </w:r>
      <w:r w:rsidRPr="00203B54">
        <w:rPr>
          <w:rStyle w:val="StyleUnderline"/>
        </w:rPr>
        <w:t xml:space="preserve"> Long March-5B </w:t>
      </w:r>
      <w:r w:rsidRPr="00C44BDA">
        <w:rPr>
          <w:rStyle w:val="StyleUnderline"/>
          <w:highlight w:val="cyan"/>
        </w:rPr>
        <w:t>rocket designed</w:t>
      </w:r>
      <w:r w:rsidRPr="00203B54">
        <w:rPr>
          <w:rStyle w:val="StyleUnderline"/>
        </w:rPr>
        <w:t xml:space="preserve"> to eventually </w:t>
      </w:r>
      <w:r w:rsidRPr="00C44BDA">
        <w:rPr>
          <w:rStyle w:val="StyleUnderline"/>
          <w:highlight w:val="cyan"/>
        </w:rPr>
        <w:t>transport astronauts</w:t>
      </w:r>
      <w:r w:rsidRPr="00203B54">
        <w:rPr>
          <w:rStyle w:val="StyleUnderline"/>
        </w:rPr>
        <w:t xml:space="preserve"> into space</w:t>
      </w:r>
      <w:r w:rsidRPr="0078319A">
        <w:rPr>
          <w:sz w:val="12"/>
        </w:rPr>
        <w:t xml:space="preserve">. This was the first successful launch of any Long March rocket this year after failed attempts to launch the </w:t>
      </w:r>
      <w:r w:rsidRPr="0078319A">
        <w:rPr>
          <w:rFonts w:eastAsiaTheme="majorEastAsia"/>
          <w:sz w:val="12"/>
        </w:rPr>
        <w:t>Long March-3B</w:t>
      </w:r>
      <w:r w:rsidRPr="0078319A">
        <w:rPr>
          <w:sz w:val="12"/>
        </w:rPr>
        <w:t xml:space="preserve"> in April and </w:t>
      </w:r>
      <w:r w:rsidRPr="0078319A">
        <w:rPr>
          <w:rFonts w:eastAsiaTheme="majorEastAsia"/>
          <w:sz w:val="12"/>
        </w:rPr>
        <w:t>Long March-7A</w:t>
      </w:r>
      <w:r w:rsidRPr="0078319A">
        <w:rPr>
          <w:sz w:val="12"/>
        </w:rPr>
        <w:t xml:space="preserve"> in March.</w:t>
      </w:r>
    </w:p>
    <w:p w:rsidR="0004304B" w:rsidRPr="0078319A" w:rsidRDefault="0004304B" w:rsidP="0004304B">
      <w:pPr>
        <w:rPr>
          <w:sz w:val="12"/>
        </w:rPr>
      </w:pPr>
      <w:r w:rsidRPr="0078319A">
        <w:rPr>
          <w:sz w:val="12"/>
        </w:rPr>
        <w:t xml:space="preserve">Three weeks later, </w:t>
      </w:r>
      <w:r w:rsidRPr="00203B54">
        <w:rPr>
          <w:rStyle w:val="StyleUnderline"/>
        </w:rPr>
        <w:t xml:space="preserve">China </w:t>
      </w:r>
      <w:r w:rsidRPr="00C44BDA">
        <w:rPr>
          <w:rStyle w:val="StyleUnderline"/>
          <w:highlight w:val="cyan"/>
        </w:rPr>
        <w:t>completed back-to-back launches</w:t>
      </w:r>
      <w:r w:rsidRPr="00203B54">
        <w:rPr>
          <w:rStyle w:val="StyleUnderline"/>
        </w:rPr>
        <w:t xml:space="preserve"> from two separate launch facilities </w:t>
      </w:r>
      <w:r w:rsidRPr="00C44BDA">
        <w:rPr>
          <w:rStyle w:val="StyleUnderline"/>
          <w:highlight w:val="cyan"/>
        </w:rPr>
        <w:t>placing Earth-imaging and technology demonstration sat</w:t>
      </w:r>
      <w:r w:rsidRPr="00203B54">
        <w:rPr>
          <w:rStyle w:val="StyleUnderline"/>
        </w:rPr>
        <w:t>ellite</w:t>
      </w:r>
      <w:r w:rsidRPr="00C44BDA">
        <w:rPr>
          <w:rStyle w:val="StyleUnderline"/>
          <w:highlight w:val="cyan"/>
        </w:rPr>
        <w:t>s</w:t>
      </w:r>
      <w:r w:rsidRPr="00203B54">
        <w:rPr>
          <w:rStyle w:val="StyleUnderline"/>
        </w:rPr>
        <w:t xml:space="preserve"> into orbit</w:t>
      </w:r>
      <w:r w:rsidRPr="0078319A">
        <w:rPr>
          <w:sz w:val="12"/>
        </w:rPr>
        <w:t xml:space="preserve">. China plans to launch more than 60 spacecraft in over 40 launches in 2020, and </w:t>
      </w:r>
      <w:r w:rsidRPr="00C44BDA">
        <w:rPr>
          <w:rStyle w:val="StyleUnderline"/>
          <w:highlight w:val="cyan"/>
        </w:rPr>
        <w:t>has led global launches</w:t>
      </w:r>
      <w:r w:rsidRPr="00203B54">
        <w:rPr>
          <w:rStyle w:val="StyleUnderline"/>
        </w:rPr>
        <w:t xml:space="preserve"> over the past two years</w:t>
      </w:r>
      <w:r w:rsidRPr="0078319A">
        <w:rPr>
          <w:sz w:val="12"/>
        </w:rPr>
        <w:t>.</w:t>
      </w:r>
    </w:p>
    <w:p w:rsidR="0004304B" w:rsidRPr="0078319A" w:rsidRDefault="0004304B" w:rsidP="0004304B">
      <w:pPr>
        <w:rPr>
          <w:sz w:val="12"/>
        </w:rPr>
      </w:pPr>
      <w:r w:rsidRPr="0078319A">
        <w:rPr>
          <w:sz w:val="12"/>
        </w:rPr>
        <w:t>Currently, China is second only to the U.S. in the number of operational satellites in orbit, with 363 as of March 31, 2020.</w:t>
      </w:r>
    </w:p>
    <w:p w:rsidR="0004304B" w:rsidRPr="00203B54" w:rsidRDefault="0004304B" w:rsidP="0004304B">
      <w:pPr>
        <w:rPr>
          <w:rStyle w:val="StyleUnderline"/>
        </w:rPr>
      </w:pPr>
      <w:r w:rsidRPr="00C44BDA">
        <w:rPr>
          <w:rStyle w:val="Emphasis"/>
          <w:highlight w:val="cyan"/>
        </w:rPr>
        <w:t>These</w:t>
      </w:r>
      <w:r w:rsidRPr="00203B54">
        <w:rPr>
          <w:rStyle w:val="Emphasis"/>
        </w:rPr>
        <w:t xml:space="preserve"> capabilities </w:t>
      </w:r>
      <w:r w:rsidRPr="00C44BDA">
        <w:rPr>
          <w:rStyle w:val="Emphasis"/>
          <w:highlight w:val="cyan"/>
        </w:rPr>
        <w:t>are</w:t>
      </w:r>
      <w:r w:rsidRPr="00203B54">
        <w:rPr>
          <w:rStyle w:val="Emphasis"/>
        </w:rPr>
        <w:t xml:space="preserve"> a </w:t>
      </w:r>
      <w:r w:rsidRPr="00C44BDA">
        <w:rPr>
          <w:rStyle w:val="Emphasis"/>
          <w:highlight w:val="cyan"/>
        </w:rPr>
        <w:t>cause for concern because of</w:t>
      </w:r>
      <w:r w:rsidRPr="00203B54">
        <w:rPr>
          <w:rStyle w:val="Emphasis"/>
        </w:rPr>
        <w:t xml:space="preserve"> Beijing’s concurrent </w:t>
      </w:r>
      <w:r w:rsidRPr="00C44BDA">
        <w:rPr>
          <w:rStyle w:val="Emphasis"/>
          <w:highlight w:val="cyan"/>
        </w:rPr>
        <w:t>investment in space weapons</w:t>
      </w:r>
      <w:r w:rsidRPr="0078319A">
        <w:rPr>
          <w:sz w:val="12"/>
        </w:rPr>
        <w:t xml:space="preserve">. The Pentagon recently warned </w:t>
      </w:r>
      <w:r w:rsidRPr="00203B54">
        <w:rPr>
          <w:rStyle w:val="StyleUnderline"/>
        </w:rPr>
        <w:t xml:space="preserve">China has developed and fielded </w:t>
      </w:r>
      <w:r w:rsidRPr="00C44BDA">
        <w:rPr>
          <w:rStyle w:val="StyleUnderline"/>
          <w:highlight w:val="cyan"/>
        </w:rPr>
        <w:t>ground- and space-based anti-satellite, directed-energy,</w:t>
      </w:r>
      <w:r w:rsidRPr="00203B54">
        <w:rPr>
          <w:rStyle w:val="StyleUnderline"/>
        </w:rPr>
        <w:t xml:space="preserve"> and </w:t>
      </w:r>
      <w:r w:rsidRPr="00C44BDA">
        <w:rPr>
          <w:rStyle w:val="StyleUnderline"/>
          <w:highlight w:val="cyan"/>
        </w:rPr>
        <w:t>electronic warfare cap</w:t>
      </w:r>
      <w:r w:rsidRPr="00203B54">
        <w:rPr>
          <w:rStyle w:val="StyleUnderline"/>
        </w:rPr>
        <w:t>abilitie</w:t>
      </w:r>
      <w:r w:rsidRPr="00C44BDA">
        <w:rPr>
          <w:rStyle w:val="StyleUnderline"/>
          <w:highlight w:val="cyan"/>
        </w:rPr>
        <w:t>s</w:t>
      </w:r>
      <w:r w:rsidRPr="00203B54">
        <w:rPr>
          <w:rStyle w:val="StyleUnderline"/>
        </w:rPr>
        <w:t xml:space="preserve"> that place the </w:t>
      </w:r>
      <w:r w:rsidRPr="00C44BDA">
        <w:rPr>
          <w:rStyle w:val="StyleUnderline"/>
          <w:highlight w:val="cyan"/>
        </w:rPr>
        <w:t>peaceful use of</w:t>
      </w:r>
      <w:r w:rsidRPr="00203B54">
        <w:rPr>
          <w:rStyle w:val="StyleUnderline"/>
        </w:rPr>
        <w:t xml:space="preserve"> international </w:t>
      </w:r>
      <w:r w:rsidRPr="00C44BDA">
        <w:rPr>
          <w:rStyle w:val="StyleUnderline"/>
          <w:highlight w:val="cyan"/>
        </w:rPr>
        <w:t>space at risk</w:t>
      </w:r>
      <w:r w:rsidRPr="00203B54">
        <w:rPr>
          <w:rStyle w:val="StyleUnderline"/>
        </w:rPr>
        <w:t>.</w:t>
      </w:r>
    </w:p>
    <w:p w:rsidR="0004304B" w:rsidRPr="0078319A" w:rsidRDefault="0004304B" w:rsidP="0004304B">
      <w:pPr>
        <w:rPr>
          <w:sz w:val="12"/>
        </w:rPr>
      </w:pPr>
      <w:r w:rsidRPr="0078319A">
        <w:rPr>
          <w:sz w:val="12"/>
        </w:rPr>
        <w:t xml:space="preserve">Evidence suggests </w:t>
      </w:r>
      <w:r w:rsidRPr="00203B54">
        <w:rPr>
          <w:rStyle w:val="StyleUnderline"/>
        </w:rPr>
        <w:t xml:space="preserve">China could be </w:t>
      </w:r>
      <w:r w:rsidRPr="00C44BDA">
        <w:rPr>
          <w:rStyle w:val="StyleUnderline"/>
          <w:highlight w:val="cyan"/>
        </w:rPr>
        <w:t xml:space="preserve">developing </w:t>
      </w:r>
      <w:r w:rsidRPr="00203B54">
        <w:rPr>
          <w:rStyle w:val="StyleUnderline"/>
        </w:rPr>
        <w:t xml:space="preserve">up to three different </w:t>
      </w:r>
      <w:r w:rsidRPr="00C44BDA">
        <w:rPr>
          <w:rStyle w:val="StyleUnderline"/>
          <w:highlight w:val="cyan"/>
        </w:rPr>
        <w:t>anti-satellite systems</w:t>
      </w:r>
      <w:r w:rsidRPr="0078319A">
        <w:rPr>
          <w:sz w:val="12"/>
        </w:rPr>
        <w:t xml:space="preserve">. China </w:t>
      </w:r>
      <w:r w:rsidRPr="00C44BDA">
        <w:rPr>
          <w:rStyle w:val="StyleUnderline"/>
          <w:highlight w:val="cyan"/>
        </w:rPr>
        <w:t>launched</w:t>
      </w:r>
      <w:r w:rsidRPr="00203B54">
        <w:rPr>
          <w:rStyle w:val="StyleUnderline"/>
        </w:rPr>
        <w:t xml:space="preserve"> its first successful ground-based </w:t>
      </w:r>
      <w:r w:rsidRPr="00C44BDA">
        <w:rPr>
          <w:rStyle w:val="StyleUnderline"/>
          <w:highlight w:val="cyan"/>
        </w:rPr>
        <w:t>direct ascent anti-satellite missile</w:t>
      </w:r>
      <w:r w:rsidRPr="0078319A">
        <w:rPr>
          <w:sz w:val="12"/>
        </w:rPr>
        <w:t xml:space="preserve">, </w:t>
      </w:r>
      <w:r w:rsidRPr="0078319A">
        <w:rPr>
          <w:rFonts w:eastAsiaTheme="majorEastAsia"/>
          <w:sz w:val="12"/>
        </w:rPr>
        <w:t>the SC-19</w:t>
      </w:r>
      <w:r w:rsidRPr="0078319A">
        <w:rPr>
          <w:sz w:val="12"/>
        </w:rPr>
        <w:t xml:space="preserve">, in 2007, and spent the last decade improving follow-on versions. In 2018, </w:t>
      </w:r>
      <w:r w:rsidRPr="00203B54">
        <w:rPr>
          <w:rStyle w:val="StyleUnderline"/>
        </w:rPr>
        <w:t>the People’s Liberation Army formed military units that began initial operational training with anti-satellite missiles</w:t>
      </w:r>
      <w:r w:rsidRPr="0078319A">
        <w:rPr>
          <w:sz w:val="12"/>
        </w:rPr>
        <w:t xml:space="preserve">. The SC-19 is </w:t>
      </w:r>
      <w:r w:rsidRPr="00203B54">
        <w:rPr>
          <w:rStyle w:val="StyleUnderline"/>
        </w:rPr>
        <w:t xml:space="preserve">now assessed operational and capable of </w:t>
      </w:r>
      <w:r w:rsidRPr="00C44BDA">
        <w:rPr>
          <w:rStyle w:val="StyleUnderline"/>
          <w:highlight w:val="cyan"/>
        </w:rPr>
        <w:t>targeting low-Earth orbit sat</w:t>
      </w:r>
      <w:r w:rsidRPr="00203B54">
        <w:rPr>
          <w:rStyle w:val="StyleUnderline"/>
        </w:rPr>
        <w:t>ellite</w:t>
      </w:r>
      <w:r w:rsidRPr="00C44BDA">
        <w:rPr>
          <w:rStyle w:val="StyleUnderline"/>
          <w:highlight w:val="cyan"/>
        </w:rPr>
        <w:t>s</w:t>
      </w:r>
      <w:r w:rsidRPr="0078319A">
        <w:rPr>
          <w:sz w:val="12"/>
        </w:rPr>
        <w:t>.</w:t>
      </w:r>
    </w:p>
    <w:p w:rsidR="0004304B" w:rsidRPr="00203B54" w:rsidRDefault="0004304B" w:rsidP="0004304B">
      <w:pPr>
        <w:rPr>
          <w:rStyle w:val="StyleUnderline"/>
        </w:rPr>
      </w:pPr>
      <w:r w:rsidRPr="0078319A">
        <w:rPr>
          <w:sz w:val="12"/>
        </w:rPr>
        <w:t xml:space="preserve">China also fielded </w:t>
      </w:r>
      <w:r w:rsidRPr="00203B54">
        <w:rPr>
          <w:rStyle w:val="Emphasis"/>
        </w:rPr>
        <w:t>sophisticated on-orbit capabilities</w:t>
      </w:r>
      <w:r w:rsidRPr="00203B54">
        <w:rPr>
          <w:rStyle w:val="StyleUnderline"/>
        </w:rPr>
        <w:t xml:space="preserve">, such as satellites with </w:t>
      </w:r>
      <w:r w:rsidRPr="00203B54">
        <w:rPr>
          <w:rStyle w:val="StyleUnderline"/>
          <w:rFonts w:eastAsiaTheme="majorEastAsia"/>
        </w:rPr>
        <w:t xml:space="preserve">robotic arm </w:t>
      </w:r>
      <w:r w:rsidRPr="00C44BDA">
        <w:rPr>
          <w:rStyle w:val="StyleUnderline"/>
          <w:rFonts w:eastAsiaTheme="majorEastAsia"/>
          <w:highlight w:val="cyan"/>
        </w:rPr>
        <w:t>tech</w:t>
      </w:r>
      <w:r w:rsidRPr="00203B54">
        <w:rPr>
          <w:rStyle w:val="StyleUnderline"/>
          <w:rFonts w:eastAsiaTheme="majorEastAsia"/>
        </w:rPr>
        <w:t>nology</w:t>
      </w:r>
      <w:r w:rsidRPr="00203B54">
        <w:rPr>
          <w:rStyle w:val="StyleUnderline"/>
        </w:rPr>
        <w:t xml:space="preserve"> </w:t>
      </w:r>
      <w:r w:rsidRPr="00C44BDA">
        <w:rPr>
          <w:rStyle w:val="StyleUnderline"/>
          <w:highlight w:val="cyan"/>
        </w:rPr>
        <w:t>for inspection and repair</w:t>
      </w:r>
      <w:r w:rsidRPr="00203B54">
        <w:rPr>
          <w:rStyle w:val="StyleUnderline"/>
        </w:rPr>
        <w:t xml:space="preserve">, which the U.S. Defense Intelligence Agency </w:t>
      </w:r>
      <w:r w:rsidRPr="00203B54">
        <w:rPr>
          <w:rStyle w:val="StyleUnderline"/>
          <w:rFonts w:eastAsiaTheme="majorEastAsia"/>
        </w:rPr>
        <w:t>assesses</w:t>
      </w:r>
      <w:r w:rsidRPr="00203B54">
        <w:rPr>
          <w:rStyle w:val="StyleUnderline"/>
        </w:rPr>
        <w:t xml:space="preserve"> </w:t>
      </w:r>
      <w:r w:rsidRPr="00C44BDA">
        <w:rPr>
          <w:rStyle w:val="StyleUnderline"/>
          <w:highlight w:val="cyan"/>
        </w:rPr>
        <w:t>could also function as a weapon.</w:t>
      </w:r>
    </w:p>
    <w:p w:rsidR="0004304B" w:rsidRPr="00203B54" w:rsidRDefault="0004304B" w:rsidP="0004304B">
      <w:pPr>
        <w:rPr>
          <w:u w:val="single"/>
        </w:rPr>
      </w:pPr>
      <w:r w:rsidRPr="00203B54">
        <w:rPr>
          <w:rStyle w:val="Emphasis"/>
        </w:rPr>
        <w:t xml:space="preserve">Because </w:t>
      </w:r>
      <w:r w:rsidRPr="00C44BDA">
        <w:rPr>
          <w:rStyle w:val="Emphasis"/>
          <w:highlight w:val="cyan"/>
        </w:rPr>
        <w:t>destruction of assets</w:t>
      </w:r>
      <w:r w:rsidRPr="00203B54">
        <w:rPr>
          <w:rStyle w:val="Emphasis"/>
        </w:rPr>
        <w:t xml:space="preserve"> using anti-satellite technology is easily attributable, </w:t>
      </w:r>
      <w:r w:rsidRPr="00203B54">
        <w:rPr>
          <w:rStyle w:val="StyleUnderline"/>
        </w:rPr>
        <w:t xml:space="preserve">China is also </w:t>
      </w:r>
      <w:r w:rsidRPr="00C44BDA">
        <w:rPr>
          <w:rStyle w:val="StyleUnderline"/>
          <w:highlight w:val="cyan"/>
        </w:rPr>
        <w:t>pursuing</w:t>
      </w:r>
      <w:r w:rsidRPr="00203B54">
        <w:rPr>
          <w:rStyle w:val="StyleUnderline"/>
        </w:rPr>
        <w:t xml:space="preserve"> a broad range of nondestructive directed-energy and electronic </w:t>
      </w:r>
      <w:r w:rsidRPr="00C44BDA">
        <w:rPr>
          <w:rStyle w:val="StyleUnderline"/>
          <w:highlight w:val="cyan"/>
        </w:rPr>
        <w:t>warfare weapons</w:t>
      </w:r>
      <w:r w:rsidRPr="00203B54">
        <w:rPr>
          <w:rStyle w:val="StyleUnderline"/>
        </w:rPr>
        <w:t xml:space="preserve"> like </w:t>
      </w:r>
      <w:r w:rsidRPr="00C44BDA">
        <w:rPr>
          <w:rStyle w:val="StyleUnderline"/>
          <w:highlight w:val="cyan"/>
        </w:rPr>
        <w:t>lasers</w:t>
      </w:r>
      <w:r w:rsidRPr="00203B54">
        <w:rPr>
          <w:rStyle w:val="StyleUnderline"/>
        </w:rPr>
        <w:t xml:space="preserve"> for </w:t>
      </w:r>
      <w:r w:rsidRPr="00C44BDA">
        <w:rPr>
          <w:rStyle w:val="StyleUnderline"/>
          <w:highlight w:val="cyan"/>
        </w:rPr>
        <w:t>blinding</w:t>
      </w:r>
      <w:r w:rsidRPr="00203B54">
        <w:rPr>
          <w:rStyle w:val="StyleUnderline"/>
        </w:rPr>
        <w:t xml:space="preserve"> commercial and military </w:t>
      </w:r>
      <w:r w:rsidRPr="00C44BDA">
        <w:rPr>
          <w:rStyle w:val="StyleUnderline"/>
          <w:highlight w:val="cyan"/>
        </w:rPr>
        <w:t>imaging sat</w:t>
      </w:r>
      <w:r w:rsidRPr="00203B54">
        <w:rPr>
          <w:rStyle w:val="StyleUnderline"/>
        </w:rPr>
        <w:t>ellite</w:t>
      </w:r>
      <w:r w:rsidRPr="00C44BDA">
        <w:rPr>
          <w:rStyle w:val="StyleUnderline"/>
          <w:highlight w:val="cyan"/>
        </w:rPr>
        <w:t>s</w:t>
      </w:r>
      <w:r w:rsidRPr="0078319A">
        <w:rPr>
          <w:sz w:val="12"/>
        </w:rPr>
        <w:t xml:space="preserve">. It is also working on </w:t>
      </w:r>
      <w:r w:rsidRPr="00203B54">
        <w:rPr>
          <w:rStyle w:val="StyleUnderline"/>
        </w:rPr>
        <w:t xml:space="preserve">radio </w:t>
      </w:r>
      <w:r w:rsidRPr="00C44BDA">
        <w:rPr>
          <w:rStyle w:val="StyleUnderline"/>
          <w:highlight w:val="cyan"/>
        </w:rPr>
        <w:t>frequency-jamming</w:t>
      </w:r>
      <w:r w:rsidRPr="00203B54">
        <w:rPr>
          <w:rStyle w:val="StyleUnderline"/>
        </w:rPr>
        <w:t xml:space="preserve"> technologies capable of degrading or </w:t>
      </w:r>
      <w:r w:rsidRPr="00C44BDA">
        <w:rPr>
          <w:rStyle w:val="StyleUnderline"/>
          <w:highlight w:val="cyan"/>
        </w:rPr>
        <w:t>denying satellite comm</w:t>
      </w:r>
      <w:r w:rsidRPr="00203B54">
        <w:rPr>
          <w:rStyle w:val="StyleUnderline"/>
        </w:rPr>
        <w:t>unication</w:t>
      </w:r>
      <w:r w:rsidRPr="00C44BDA">
        <w:rPr>
          <w:rStyle w:val="StyleUnderline"/>
          <w:highlight w:val="cyan"/>
        </w:rPr>
        <w:t>s</w:t>
      </w:r>
      <w:r w:rsidRPr="00203B54">
        <w:rPr>
          <w:rStyle w:val="StyleUnderline"/>
        </w:rPr>
        <w:t xml:space="preserve"> and global navigation satellite systems like </w:t>
      </w:r>
      <w:r w:rsidRPr="00C44BDA">
        <w:rPr>
          <w:rStyle w:val="StyleUnderline"/>
          <w:highlight w:val="cyan"/>
        </w:rPr>
        <w:t>GPS</w:t>
      </w:r>
      <w:r w:rsidRPr="00203B54">
        <w:rPr>
          <w:rStyle w:val="StyleUnderline"/>
        </w:rPr>
        <w:t>.</w:t>
      </w:r>
    </w:p>
    <w:p w:rsidR="00E866C4" w:rsidRPr="00E866C4" w:rsidRDefault="00E866C4" w:rsidP="00E866C4"/>
    <w:p w:rsidR="00D075E1" w:rsidRDefault="00D075E1" w:rsidP="00D075E1">
      <w:pPr>
        <w:pStyle w:val="Heading2"/>
      </w:pPr>
      <w:r>
        <w:t>Terrorism</w:t>
      </w:r>
    </w:p>
    <w:p w:rsidR="00D94A4A" w:rsidRDefault="00D94A4A" w:rsidP="00D94A4A">
      <w:pPr>
        <w:pStyle w:val="Heading3"/>
      </w:pPr>
      <w:r>
        <w:t>2ac---I/L---Terrorism</w:t>
      </w:r>
    </w:p>
    <w:p w:rsidR="00D94A4A" w:rsidRPr="00346F4D" w:rsidRDefault="00D94A4A" w:rsidP="00D94A4A">
      <w:pPr>
        <w:pStyle w:val="Heading4"/>
      </w:pPr>
      <w:r>
        <w:t>A strong hegemonic US key to counterterrorism</w:t>
      </w:r>
    </w:p>
    <w:p w:rsidR="00D94A4A" w:rsidRDefault="00D94A4A" w:rsidP="00D94A4A">
      <w:r w:rsidRPr="00D02689">
        <w:t xml:space="preserve">Jacob </w:t>
      </w:r>
      <w:r w:rsidRPr="00D02689">
        <w:rPr>
          <w:rStyle w:val="Style13ptBold"/>
        </w:rPr>
        <w:t>Ware 23</w:t>
      </w:r>
      <w:r>
        <w:t xml:space="preserve">- </w:t>
      </w:r>
      <w:r w:rsidRPr="00D02689">
        <w:t xml:space="preserve">research fellow at the Council on Foreign Relations (CFR), where he studies domestic and international terrorism and counterterrorism. Together with Bruce Hoffman, he is the author of God, Guns, and Sedition: Far-Right Terrorism in America, forthcoming from Columbia University Press. He was previously a research associate for counterterrorism at CFR, 3-31-2023, "The Enduring Importance of Tactical Counterterrorism for Strategic Competition," Irregular Warfare Initiative, </w:t>
      </w:r>
      <w:hyperlink r:id="rId49" w:history="1">
        <w:r w:rsidRPr="00A54A99">
          <w:rPr>
            <w:rStyle w:val="Hyperlink"/>
          </w:rPr>
          <w:t>https://irregularwarfare.org/articles/strongthe-enduring-importance-of-tactical-counterterrorism-for-strategic-competition-strong/</w:t>
        </w:r>
      </w:hyperlink>
      <w:r>
        <w:t xml:space="preserve"> //nvb </w:t>
      </w:r>
    </w:p>
    <w:p w:rsidR="00D94A4A" w:rsidRDefault="00D94A4A" w:rsidP="00D94A4A">
      <w:r>
        <w:t xml:space="preserve">In directing a redistribution of US military and intelligence resources from counterterrorism missions to escalating strategic competition with China, </w:t>
      </w:r>
      <w:r w:rsidRPr="00346F4D">
        <w:rPr>
          <w:u w:val="single"/>
        </w:rPr>
        <w:t>US defense planners have made a risky assumption: that China intends to confront its adversaries through conventional military engagements.</w:t>
      </w:r>
      <w:r>
        <w:t xml:space="preserve"> History, in fact, suggests a more complex reality—that </w:t>
      </w:r>
      <w:r w:rsidRPr="00346F4D">
        <w:rPr>
          <w:u w:val="single"/>
        </w:rPr>
        <w:t>America’s adversaries have identified US weaknesses in the irregular realm, and therefore intend to fight asymmetrically,</w:t>
      </w:r>
      <w:r>
        <w:t xml:space="preserve"> in the so-called “grey zone” between outright war and peace. As the latest book by leading national security scholar Seth G. Jones theorizes, “While conventional warfare—clashes between large military forces—defined twentieth-century power, irregular warfare will increasingly define international politics in the coming decades.” I</w:t>
      </w:r>
      <w:r w:rsidRPr="00346F4D">
        <w:rPr>
          <w:u w:val="single"/>
        </w:rPr>
        <w:t>n its eagerness to “pivot” from counterterrorism to great power competition, then, the US military establishment has overlooked many of the key advantages the former might bring to the latter.</w:t>
      </w:r>
    </w:p>
    <w:p w:rsidR="00D94A4A" w:rsidRDefault="00D94A4A" w:rsidP="00D94A4A"/>
    <w:p w:rsidR="00D94A4A" w:rsidRDefault="00D94A4A" w:rsidP="00D94A4A">
      <w:r>
        <w:t xml:space="preserve">Perhaps the most frequent criticism levied at America’s international counterterrorism </w:t>
      </w:r>
      <w:proofErr w:type="gramStart"/>
      <w:r>
        <w:t>missions</w:t>
      </w:r>
      <w:proofErr w:type="gramEnd"/>
      <w:r>
        <w:t xml:space="preserve"> concerns cost. For much of the so-called “forever war,” those concerns were valid and important, particularly considering that inevitably doomed regime change and democratization remained key aspects of the strategy. But they have grown outdated—by 2021, for example, the United States’ presence in Afghanistan was limited to just 3,000 troops who had assumed a far more limited counterterrorism mission and were suffering substantially fewer casualties. As terrorism expert Matthew Levitt has argued, and as eventually rang true in Afghanistan, “</w:t>
      </w:r>
      <w:r w:rsidRPr="00346F4D">
        <w:rPr>
          <w:u w:val="single"/>
        </w:rPr>
        <w:t>The few military deployments necessary to maintain an effective counterterrorism posture are the polar opposite of ‘endless wars’</w:t>
      </w:r>
      <w:r>
        <w:t xml:space="preserve"> in terms of size, cost, and risk, and should be pursued in support of international coalitions and local allies.” In fact, the badly botched Afghanistan withdrawal—and the violence and repression that has followed—provided perhaps the ultimate illustrative example of how and why counterterrorism remains so central to US national security and foreign policy.</w:t>
      </w:r>
    </w:p>
    <w:p w:rsidR="00D94A4A" w:rsidRDefault="00D94A4A" w:rsidP="00D94A4A"/>
    <w:p w:rsidR="00D94A4A" w:rsidRDefault="00D94A4A" w:rsidP="00D94A4A">
      <w:r>
        <w:t>There are multifaceted concerns over China’s rise—t</w:t>
      </w:r>
      <w:r w:rsidRPr="00346F4D">
        <w:rPr>
          <w:u w:val="single"/>
        </w:rPr>
        <w:t>hat Beijing threatens America’s allies politically and militarily, that it therefore will undermine US global hegemony</w:t>
      </w:r>
      <w:r>
        <w:t>, and that a direct military confrontation between the two states is therefore increasingly inevitable. Each can at least incrementally be addressed through an American willingness to engage in irregular warfare like counterterrorism. Kinetic, tactical counterterrorism does not just play a critical role in managing and degrading terrorist groups and their safe havens—itself still a worthy endeavor—but also helps shore up America’s political and military alliances and promotes readiness and versatile forward-basing.</w:t>
      </w:r>
    </w:p>
    <w:p w:rsidR="00D94A4A" w:rsidRDefault="00D94A4A" w:rsidP="00D94A4A"/>
    <w:p w:rsidR="00D94A4A" w:rsidRDefault="00D94A4A" w:rsidP="00D94A4A">
      <w:r>
        <w:t xml:space="preserve">Firstly, and most importantly, </w:t>
      </w:r>
      <w:r w:rsidRPr="00346F4D">
        <w:rPr>
          <w:u w:val="single"/>
        </w:rPr>
        <w:t>terrorism has simply not receded as a national security threat, and only tactical counterterrorism can ensure terrorist organizations and safe havens are managed effectively, that the threat to the US homeland and its allies is therefore degraded, and that the United States can therefore safely focus on other national security</w:t>
      </w:r>
      <w:r>
        <w:t xml:space="preserve"> and foreign policy initiatives, to include great power relations. Since 9/11, the US government has led a global counterterrorism assassination campaign that has eliminated the leadership of several major international groups, in Afghanistan, Syria, Yemen, and beyond, which has successfully kept the homeland safe from all but one coordinated plot orchestrated by such groups. America’s campaign, spearheaded largely by the US drone program but also through special operations forces raids, have kept terrorist organizations on the defensive, thereby crippling international operations and disrupting safe havens. </w:t>
      </w:r>
      <w:r w:rsidRPr="00346F4D">
        <w:rPr>
          <w:u w:val="single"/>
        </w:rPr>
        <w:t>Pretending that such groups and the threat they pose have disappeared will only encourage complacency, in which terrorist groups thrive—and, in a worst-case scenario, might allow a major attack that would draw the United States back into a more significant engagement</w:t>
      </w:r>
      <w:r>
        <w:t>. Counterterrorism also plays an important role in combatting state-sponsored terrorism and can therefore dismantle an important tool great power rivals use to sow discord and undermine US interests.</w:t>
      </w:r>
    </w:p>
    <w:p w:rsidR="00D94A4A" w:rsidRDefault="00D94A4A" w:rsidP="00D94A4A"/>
    <w:p w:rsidR="00D94A4A" w:rsidRDefault="00D94A4A" w:rsidP="00D94A4A">
      <w:r>
        <w:t xml:space="preserve">Secondly, </w:t>
      </w:r>
      <w:r w:rsidRPr="00346F4D">
        <w:rPr>
          <w:u w:val="single"/>
        </w:rPr>
        <w:t>counterterrorism plays an important role in developing America’s relationships with allies and shoring up its international political and military alliances.</w:t>
      </w:r>
      <w:r>
        <w:t xml:space="preserve"> After 9/11, NATO triggered its hallowed Article 5 collective defense principle for the first and only time. For the next 20 years, an international coalition fought at the United States’ side against the terrorist organizations that conducted and facilitated the attack. Such a coalition was also stood up to combat the Islamic State’s so-called caliphate in the Levant. International military alliances not only strengthen the political and cultural ties between the United States and its allies but encourage higher standards and institutionalize the combined operations that the United States would undoubtedly rely upon in any actual kinetic confrontation with China. Turning its back on those relationships hurts the United States’ strategic position and undermines its dependability among its allies. In perhaps the most venomous criticism of the Afghan withdrawal, Tony Blair, the former British prime minister who staked his political future on defending the United States, described the withdrawal as “tragic, dangerous, [and] unnecessary,” and driven “in obedience to an imbecilic political slogan”—a seething statement from a jilted ally.</w:t>
      </w:r>
    </w:p>
    <w:p w:rsidR="00D94A4A" w:rsidRDefault="00D94A4A" w:rsidP="00D94A4A"/>
    <w:p w:rsidR="00D94A4A" w:rsidRDefault="00D94A4A" w:rsidP="00D94A4A">
      <w:r>
        <w:t>Beyond alliances, tactical counterterrorism also strengthens US bilateral relations with weaker partners plagued by insurgent threats. In the Belt-and-Road era, the United States must emphasize and offer its own comparative advantages, such as counterterrorism, to smaller states, to ward off Chinese influence. While higher-order goals of regime change or even democratization have consistently failed, more narrowly defined (though often maligned) missions to build capacity or to support allied-led counterterrorism and counterinsurgency capabilities have succeeded in strengthening partner forces and degrading terrorist adversaries. For evidence, look no further than the successful Kurdish ground campaign against the Islamic State’s territory in Syria. Supported by US intelligence and air assets, the Syrian Democratic Forces not only militarily defeated the terrorist organization, but also deepened their partnership with the United States. Capacity-building and support, when done right, allows US counterterrorism to lead not from the front but from the rear—ensuring both enduring counterterrorism success and stronger US partnerships. In the words of retired Air Force major general Marcus Hicks, “By proving that it can master complex political situations and achieve desired goals, the United States will improve its credibility and influence abroad, which is fundamental to competing with rival powers.”</w:t>
      </w:r>
    </w:p>
    <w:p w:rsidR="00D94A4A" w:rsidRDefault="00D94A4A" w:rsidP="00D94A4A"/>
    <w:p w:rsidR="00D94A4A" w:rsidRDefault="00D94A4A" w:rsidP="00D94A4A">
      <w:r>
        <w:t>Thirdly, America’s global counterterrorism endeavor allows the Pentagon to dispatch its elite troops for real-world training, another factor carrying important implications for escalating strategic competition. Preparation for conflict with China is not an all-or-nothing proposition; as Michael C. Horowitz and Dan A. Shalmon write, “</w:t>
      </w:r>
      <w:r w:rsidRPr="00346F4D">
        <w:rPr>
          <w:u w:val="single"/>
        </w:rPr>
        <w:t>The United States should recognize that not all parts of the military have to be optimized for the same task</w:t>
      </w:r>
      <w:r>
        <w:t>.” In its eagerness to move forward from Afghanistan, Washington gave up important strategic basing—in a country that shares land borders with China, Iran, and former Soviet republics—as well as a venue where the country’s elite troops could train, conduct joint operations, and collaborate with allies. Moreover, if ever the escalating tensions with China turn hot, irregular warfare will play a central role; prosecuting a fight relying heavily on intelligence, special operations, and partner forces was, therefore, valuable preparation for whatever comes next in the great power confrontation. Additionally, the worst-case scenario of rising tensions with Beijing—that it will result in an invasion of Taiwan that will ultimately pull the United States into direct confrontation with China—is made far less likely by China’s self-described “peace disease,” the fear that China’s lack of war experience will cripple its performance in its next kinetic confrontation. America’s irregular counterterrorism mission in Afghanistan, then, was itself a form of deterrence.</w:t>
      </w:r>
    </w:p>
    <w:p w:rsidR="00D94A4A" w:rsidRDefault="00D94A4A" w:rsidP="00D94A4A"/>
    <w:p w:rsidR="00D94A4A" w:rsidRDefault="00D94A4A" w:rsidP="00D94A4A">
      <w:r>
        <w:t>Washington has often faced criticism for its strategic failures in Afghanistan, but the botched withdrawal was more accurately caused by a failure of grand strategy: notably, the idea that the Afghan war had to end in victory or defeat, and that it was unsustainable. The United States was not winning in Afghanistan, but it also was not losing. A more nuanced perspective and dispassionate analysis of the ongoing war would have allowed decision-makers to see that the war was actually filling an important role in both international counterterrorism as well as America’s escalating strategic competition. Iain King said it well: “Great-power competition is certainly back, but it would be a mistake to regard NATO’s enduring operation in Afghanistan as a distraction or a detour […] Rather, the long war in that country has prepared the West for today’s challenges.”</w:t>
      </w:r>
    </w:p>
    <w:p w:rsidR="00D94A4A" w:rsidRDefault="00D94A4A" w:rsidP="00D94A4A"/>
    <w:p w:rsidR="00D94A4A" w:rsidRDefault="00D94A4A" w:rsidP="00D94A4A">
      <w:r>
        <w:t>T</w:t>
      </w:r>
      <w:r w:rsidRPr="00346F4D">
        <w:rPr>
          <w:u w:val="single"/>
        </w:rPr>
        <w:t>o be sure, conventional capabilities are important, and the United States will need to find ways to deter rival aggression.</w:t>
      </w:r>
      <w:r>
        <w:t xml:space="preserve"> But counterterrorism and great power conflict are far from zero-sum. Great power conflict will not just be fought in Ukraine and Taiwan, but in Syria, Mali, and other proxy states where terrorism remains a major concern. Irregular warfare must therefore remain a critical component in US defense strategy. The Afghanistan withdrawal was further evidence of US bias towards fighting the war it wants, not the war it actually faces. There is little doubt that America’s rivals in Beijing, Moscow, and Tehran would have celebrated watching the calamitous withdrawal play out over their TV screens. But they should also celebrate Washington turning its back on counterterrorism.</w:t>
      </w:r>
    </w:p>
    <w:p w:rsidR="00D94A4A" w:rsidRDefault="00D94A4A" w:rsidP="00D94A4A"/>
    <w:p w:rsidR="00D94A4A" w:rsidRPr="00346F4D" w:rsidRDefault="00D94A4A" w:rsidP="00D94A4A">
      <w:pPr>
        <w:rPr>
          <w:u w:val="single"/>
        </w:rPr>
      </w:pPr>
      <w:r w:rsidRPr="00346F4D">
        <w:rPr>
          <w:u w:val="single"/>
        </w:rPr>
        <w:t>Blindly focusing on hot, large-scale conventional conflict with China will rob the US military and intelligence community of several important weapons—weapons that might otherwise be effectively deployed in the escalating strategic competition environment.</w:t>
      </w:r>
    </w:p>
    <w:p w:rsidR="00D94A4A" w:rsidRPr="00D94A4A" w:rsidRDefault="00D94A4A" w:rsidP="00D94A4A"/>
    <w:p w:rsidR="0070175D" w:rsidRDefault="0070175D" w:rsidP="0070175D">
      <w:pPr>
        <w:pStyle w:val="Heading2"/>
      </w:pPr>
      <w:r>
        <w:t>Trade/Supply Chains</w:t>
      </w:r>
    </w:p>
    <w:p w:rsidR="0070175D" w:rsidRPr="00BA14F3" w:rsidRDefault="0070175D" w:rsidP="0070175D">
      <w:pPr>
        <w:pStyle w:val="Heading3"/>
        <w:rPr>
          <w:rFonts w:cs="Calibri"/>
        </w:rPr>
      </w:pPr>
      <w:r w:rsidRPr="00BA14F3">
        <w:rPr>
          <w:rFonts w:cs="Calibri"/>
        </w:rPr>
        <w:t>2AC --- Impact --- Supply Chains</w:t>
      </w:r>
    </w:p>
    <w:p w:rsidR="0070175D" w:rsidRPr="00BA14F3" w:rsidRDefault="0070175D" w:rsidP="0070175D">
      <w:pPr>
        <w:pStyle w:val="Heading4"/>
        <w:rPr>
          <w:rFonts w:cs="Calibri"/>
        </w:rPr>
      </w:pPr>
      <w:r w:rsidRPr="00BA14F3">
        <w:rPr>
          <w:rFonts w:cs="Calibri"/>
        </w:rPr>
        <w:t>Supply chain failure leads to war.</w:t>
      </w:r>
    </w:p>
    <w:p w:rsidR="0070175D" w:rsidRPr="00BA14F3" w:rsidRDefault="0070175D" w:rsidP="0070175D">
      <w:r w:rsidRPr="00BA14F3">
        <w:t xml:space="preserve">Bradley </w:t>
      </w:r>
      <w:r w:rsidRPr="00BA14F3">
        <w:rPr>
          <w:rStyle w:val="Style13ptBold"/>
        </w:rPr>
        <w:t>Martin 21</w:t>
      </w:r>
      <w:r w:rsidRPr="00BA14F3">
        <w:t>, director of the RAND National Security Supply Chain Institute, Ph.D. in political science from the University of Michigan, 11/15/2021, “Supply Chain Disruptions: The Risks and Consequences,” https://www.rand.org/blog/2021/11/supply-chain-disruptions-the-risks-and-consequences.html \\am</w:t>
      </w:r>
    </w:p>
    <w:p w:rsidR="0070175D" w:rsidRPr="00BA14F3" w:rsidRDefault="0070175D" w:rsidP="0070175D">
      <w:pPr>
        <w:rPr>
          <w:sz w:val="16"/>
          <w:szCs w:val="16"/>
        </w:rPr>
      </w:pPr>
      <w:r w:rsidRPr="00BA14F3">
        <w:rPr>
          <w:sz w:val="16"/>
          <w:szCs w:val="16"/>
        </w:rPr>
        <w:t>Conflict and Instability</w:t>
      </w:r>
    </w:p>
    <w:p w:rsidR="0070175D" w:rsidRPr="00BA14F3" w:rsidRDefault="0070175D" w:rsidP="0070175D">
      <w:pPr>
        <w:rPr>
          <w:sz w:val="16"/>
          <w:szCs w:val="16"/>
        </w:rPr>
      </w:pPr>
      <w:r w:rsidRPr="00BA14F3">
        <w:rPr>
          <w:rFonts w:eastAsiaTheme="majorEastAsia"/>
          <w:highlight w:val="cyan"/>
          <w:u w:val="single"/>
        </w:rPr>
        <w:t>Nations have gone to war</w:t>
      </w:r>
      <w:r w:rsidRPr="00BA14F3">
        <w:rPr>
          <w:highlight w:val="cyan"/>
          <w:u w:val="single"/>
        </w:rPr>
        <w:t xml:space="preserve"> in the past over</w:t>
      </w:r>
      <w:r w:rsidRPr="00BA14F3">
        <w:rPr>
          <w:u w:val="single"/>
        </w:rPr>
        <w:t xml:space="preserve"> natural resource </w:t>
      </w:r>
      <w:r w:rsidRPr="00BA14F3">
        <w:rPr>
          <w:highlight w:val="cyan"/>
          <w:u w:val="single"/>
        </w:rPr>
        <w:t>shortages o</w:t>
      </w:r>
      <w:r w:rsidRPr="00BA14F3">
        <w:rPr>
          <w:u w:val="single"/>
        </w:rPr>
        <w:t xml:space="preserve">r in an effort </w:t>
      </w:r>
      <w:r w:rsidRPr="00BA14F3">
        <w:rPr>
          <w:highlight w:val="cyan"/>
          <w:u w:val="single"/>
        </w:rPr>
        <w:t>to secure key markets</w:t>
      </w:r>
      <w:r w:rsidRPr="00BA14F3">
        <w:rPr>
          <w:u w:val="single"/>
        </w:rPr>
        <w:t xml:space="preserve"> and labor pools</w:t>
      </w:r>
      <w:r w:rsidRPr="00BA14F3">
        <w:rPr>
          <w:sz w:val="16"/>
          <w:szCs w:val="16"/>
        </w:rPr>
        <w:t>. The need to secure resources and markets was an explicit premise in German and Japanese actions leading to World War II. Such</w:t>
      </w:r>
      <w:r w:rsidRPr="00BA14F3">
        <w:t xml:space="preserve"> </w:t>
      </w:r>
      <w:r w:rsidRPr="00BA14F3">
        <w:rPr>
          <w:highlight w:val="cyan"/>
          <w:u w:val="single"/>
        </w:rPr>
        <w:t>conflict</w:t>
      </w:r>
      <w:r w:rsidRPr="00BA14F3">
        <w:rPr>
          <w:u w:val="single"/>
        </w:rPr>
        <w:t xml:space="preserve"> has </w:t>
      </w:r>
      <w:r w:rsidRPr="00BA14F3">
        <w:rPr>
          <w:highlight w:val="cyan"/>
          <w:u w:val="single"/>
        </w:rPr>
        <w:t xml:space="preserve">occurred </w:t>
      </w:r>
      <w:r w:rsidRPr="00BA14F3">
        <w:rPr>
          <w:b/>
          <w:bCs/>
          <w:highlight w:val="cyan"/>
          <w:u w:val="single"/>
        </w:rPr>
        <w:t>even during times of</w:t>
      </w:r>
      <w:r w:rsidRPr="00BA14F3">
        <w:rPr>
          <w:b/>
          <w:bCs/>
          <w:u w:val="single"/>
        </w:rPr>
        <w:t xml:space="preserve"> significant </w:t>
      </w:r>
      <w:r w:rsidRPr="00BA14F3">
        <w:rPr>
          <w:b/>
          <w:bCs/>
          <w:highlight w:val="cyan"/>
          <w:u w:val="single"/>
        </w:rPr>
        <w:t>interdependence</w:t>
      </w:r>
      <w:r w:rsidRPr="00BA14F3">
        <w:rPr>
          <w:u w:val="single"/>
        </w:rPr>
        <w:t xml:space="preserve"> between nations</w:t>
      </w:r>
      <w:r w:rsidRPr="00BA14F3">
        <w:rPr>
          <w:sz w:val="16"/>
          <w:szCs w:val="16"/>
        </w:rPr>
        <w:t xml:space="preserve">, such as in the </w:t>
      </w:r>
      <w:r w:rsidRPr="00BA14F3">
        <w:rPr>
          <w:rFonts w:eastAsiaTheme="majorEastAsia"/>
          <w:sz w:val="16"/>
          <w:szCs w:val="16"/>
        </w:rPr>
        <w:t>European system prior to World War I</w:t>
      </w:r>
      <w:r w:rsidRPr="00BA14F3">
        <w:rPr>
          <w:sz w:val="16"/>
          <w:szCs w:val="16"/>
        </w:rPr>
        <w:t>.</w:t>
      </w:r>
      <w:r w:rsidRPr="00BA14F3">
        <w:t xml:space="preserve"> </w:t>
      </w:r>
      <w:r w:rsidRPr="00BA14F3">
        <w:rPr>
          <w:u w:val="single"/>
        </w:rPr>
        <w:t xml:space="preserve">Historically, </w:t>
      </w:r>
      <w:r w:rsidRPr="00BA14F3">
        <w:rPr>
          <w:highlight w:val="cyan"/>
          <w:u w:val="single"/>
        </w:rPr>
        <w:t>nations have not</w:t>
      </w:r>
      <w:r w:rsidRPr="00BA14F3">
        <w:rPr>
          <w:u w:val="single"/>
        </w:rPr>
        <w:t xml:space="preserve"> yet </w:t>
      </w:r>
      <w:r w:rsidRPr="00BA14F3">
        <w:rPr>
          <w:highlight w:val="cyan"/>
          <w:u w:val="single"/>
        </w:rPr>
        <w:t>resorted</w:t>
      </w:r>
      <w:r w:rsidRPr="00BA14F3">
        <w:rPr>
          <w:u w:val="single"/>
        </w:rPr>
        <w:t xml:space="preserve"> </w:t>
      </w:r>
      <w:r w:rsidRPr="00BA14F3">
        <w:rPr>
          <w:highlight w:val="cyan"/>
          <w:u w:val="single"/>
        </w:rPr>
        <w:t>to war to ensure supply chain security, but it might be a mistake to assume that</w:t>
      </w:r>
      <w:r w:rsidRPr="00BA14F3">
        <w:rPr>
          <w:u w:val="single"/>
        </w:rPr>
        <w:t xml:space="preserve"> such action </w:t>
      </w:r>
      <w:r w:rsidRPr="00BA14F3">
        <w:rPr>
          <w:highlight w:val="cyan"/>
          <w:u w:val="single"/>
        </w:rPr>
        <w:t>could never occur</w:t>
      </w:r>
      <w:r w:rsidRPr="00BA14F3">
        <w:rPr>
          <w:u w:val="single"/>
        </w:rPr>
        <w:t xml:space="preserve"> when circumstances become sufficiently dire</w:t>
      </w:r>
      <w:r w:rsidRPr="00BA14F3">
        <w:rPr>
          <w:sz w:val="16"/>
          <w:szCs w:val="16"/>
        </w:rPr>
        <w:t>. Interdependence does create incentives to cooperate to avoid disruption, but may offer few alternatives for some desperate nations if some part of the interdependent chain is broken.</w:t>
      </w:r>
    </w:p>
    <w:p w:rsidR="0070175D" w:rsidRPr="00BA14F3" w:rsidRDefault="0070175D" w:rsidP="0070175D">
      <w:pPr>
        <w:rPr>
          <w:sz w:val="16"/>
          <w:szCs w:val="16"/>
        </w:rPr>
      </w:pPr>
      <w:r w:rsidRPr="00BA14F3">
        <w:rPr>
          <w:sz w:val="16"/>
          <w:szCs w:val="16"/>
        </w:rPr>
        <w:t>Meeting the Challenge</w:t>
      </w:r>
    </w:p>
    <w:p w:rsidR="0070175D" w:rsidRDefault="0070175D" w:rsidP="0070175D">
      <w:pPr>
        <w:rPr>
          <w:b/>
          <w:bCs/>
          <w:u w:val="single"/>
        </w:rPr>
      </w:pPr>
      <w:r w:rsidRPr="00BA14F3">
        <w:rPr>
          <w:highlight w:val="cyan"/>
          <w:u w:val="single"/>
        </w:rPr>
        <w:t>Supply chain interdependence</w:t>
      </w:r>
      <w:r w:rsidRPr="00BA14F3">
        <w:rPr>
          <w:u w:val="single"/>
        </w:rPr>
        <w:t xml:space="preserve"> is a fact of life. It </w:t>
      </w:r>
      <w:r w:rsidRPr="00BA14F3">
        <w:rPr>
          <w:highlight w:val="cyan"/>
          <w:u w:val="single"/>
        </w:rPr>
        <w:t>is very unlikely to change</w:t>
      </w:r>
      <w:r w:rsidRPr="00BA14F3">
        <w:rPr>
          <w:u w:val="single"/>
        </w:rPr>
        <w:t xml:space="preserve"> in the next decade. However, with interdependence </w:t>
      </w:r>
      <w:r w:rsidRPr="00BA14F3">
        <w:rPr>
          <w:highlight w:val="cyan"/>
          <w:u w:val="single"/>
        </w:rPr>
        <w:t>comes risk, and in the case of supply chains</w:t>
      </w:r>
      <w:r w:rsidRPr="00BA14F3">
        <w:rPr>
          <w:u w:val="single"/>
        </w:rPr>
        <w:t xml:space="preserve">, often </w:t>
      </w:r>
      <w:r w:rsidRPr="00BA14F3">
        <w:rPr>
          <w:highlight w:val="cyan"/>
          <w:u w:val="single"/>
        </w:rPr>
        <w:t>risks</w:t>
      </w:r>
      <w:r w:rsidRPr="00BA14F3">
        <w:rPr>
          <w:u w:val="single"/>
        </w:rPr>
        <w:t xml:space="preserve"> that </w:t>
      </w:r>
      <w:r w:rsidRPr="00BA14F3">
        <w:rPr>
          <w:highlight w:val="cyan"/>
          <w:u w:val="single"/>
        </w:rPr>
        <w:t>are not fully appreciated</w:t>
      </w:r>
      <w:r w:rsidRPr="00BA14F3">
        <w:rPr>
          <w:sz w:val="16"/>
          <w:szCs w:val="16"/>
        </w:rPr>
        <w:t>. In addition to the risks generated by competition in the international system, there are also external shocks—such as natural disasters—</w:t>
      </w:r>
      <w:r w:rsidRPr="00BA14F3">
        <w:rPr>
          <w:b/>
          <w:bCs/>
          <w:highlight w:val="cyan"/>
          <w:u w:val="single"/>
        </w:rPr>
        <w:t>which could rapidly</w:t>
      </w:r>
      <w:r w:rsidRPr="00BA14F3">
        <w:rPr>
          <w:b/>
          <w:bCs/>
          <w:u w:val="single"/>
        </w:rPr>
        <w:t xml:space="preserve"> make the systemic challenges unendurable, which might then </w:t>
      </w:r>
      <w:r w:rsidRPr="00BA14F3">
        <w:rPr>
          <w:b/>
          <w:bCs/>
          <w:highlight w:val="cyan"/>
          <w:u w:val="single"/>
        </w:rPr>
        <w:t>become a national security issue in the most extreme sense</w:t>
      </w:r>
      <w:r w:rsidRPr="00BA14F3">
        <w:rPr>
          <w:b/>
          <w:bCs/>
          <w:u w:val="single"/>
        </w:rPr>
        <w:t>.</w:t>
      </w:r>
    </w:p>
    <w:p w:rsidR="008E6DA5" w:rsidRPr="008E6DA5" w:rsidRDefault="008E6DA5" w:rsidP="008E6DA5"/>
    <w:p w:rsidR="00D075E1" w:rsidRDefault="00D075E1" w:rsidP="00D075E1">
      <w:pPr>
        <w:pStyle w:val="Heading1"/>
      </w:pPr>
      <w:r>
        <w:t>Transition/Cling</w:t>
      </w:r>
    </w:p>
    <w:p w:rsidR="00D075E1" w:rsidRDefault="00D075E1" w:rsidP="00D075E1">
      <w:pPr>
        <w:pStyle w:val="Heading2"/>
      </w:pPr>
      <w:r>
        <w:t>Transition = War</w:t>
      </w:r>
    </w:p>
    <w:p w:rsidR="008E6DA5" w:rsidRDefault="008E6DA5" w:rsidP="008E6DA5">
      <w:pPr>
        <w:pStyle w:val="Heading3"/>
      </w:pPr>
      <w:r>
        <w:t>2AC---general</w:t>
      </w:r>
    </w:p>
    <w:p w:rsidR="008E6DA5" w:rsidRDefault="008E6DA5" w:rsidP="008E6DA5">
      <w:pPr>
        <w:pStyle w:val="Heading4"/>
      </w:pPr>
      <w:r>
        <w:t>Unipolarity deters a violent power transition war---</w:t>
      </w:r>
      <w:r w:rsidRPr="003E335B">
        <w:rPr>
          <w:u w:val="single"/>
        </w:rPr>
        <w:t>every theory of IR agrees</w:t>
      </w:r>
      <w:r>
        <w:t>.</w:t>
      </w:r>
    </w:p>
    <w:p w:rsidR="008E6DA5" w:rsidRDefault="008E6DA5" w:rsidP="008E6DA5">
      <w:r>
        <w:t xml:space="preserve">Matthew </w:t>
      </w:r>
      <w:r>
        <w:rPr>
          <w:rStyle w:val="Style13ptBold"/>
        </w:rPr>
        <w:t>Kroenig 22</w:t>
      </w:r>
      <w:r>
        <w:t xml:space="preserve">, columnist at Foreign Policy and vice president and senior director of the Atlantic Council’s Scowcroft Center for Strategy and Security, 8/27/22, “International Relations Theory Suggests Great-Power War Is Coming”, </w:t>
      </w:r>
      <w:hyperlink r:id="rId50" w:history="1">
        <w:r w:rsidRPr="004901F6">
          <w:rPr>
            <w:rStyle w:val="Hyperlink"/>
          </w:rPr>
          <w:t>https://foreignpolicy.com/2022/08/27/international-relations-theory-suggests-great-power-war-is-coming/</w:t>
        </w:r>
      </w:hyperlink>
      <w:r>
        <w:t>, vw</w:t>
      </w:r>
    </w:p>
    <w:p w:rsidR="008E6DA5" w:rsidRPr="009C7E52" w:rsidRDefault="008E6DA5" w:rsidP="008E6DA5">
      <w:pPr>
        <w:rPr>
          <w:sz w:val="16"/>
        </w:rPr>
      </w:pPr>
      <w:r w:rsidRPr="009C7E52">
        <w:rPr>
          <w:sz w:val="16"/>
        </w:rPr>
        <w:t xml:space="preserve">Let us begin with </w:t>
      </w:r>
      <w:r w:rsidRPr="00C23B20">
        <w:rPr>
          <w:rStyle w:val="StyleUnderline"/>
        </w:rPr>
        <w:t>power politics</w:t>
      </w:r>
      <w:r w:rsidRPr="009C7E52">
        <w:rPr>
          <w:sz w:val="16"/>
        </w:rPr>
        <w:t xml:space="preserve">. We are entering a more multipolar world. To be sure, </w:t>
      </w:r>
      <w:r w:rsidRPr="0004062F">
        <w:rPr>
          <w:rStyle w:val="Emphasis"/>
          <w:highlight w:val="cyan"/>
        </w:rPr>
        <w:t>the U</w:t>
      </w:r>
      <w:r w:rsidRPr="00C23B20">
        <w:rPr>
          <w:rStyle w:val="Emphasis"/>
        </w:rPr>
        <w:t xml:space="preserve">nited </w:t>
      </w:r>
      <w:r w:rsidRPr="0004062F">
        <w:rPr>
          <w:rStyle w:val="Emphasis"/>
          <w:highlight w:val="cyan"/>
        </w:rPr>
        <w:t>S</w:t>
      </w:r>
      <w:r w:rsidRPr="00C23B20">
        <w:rPr>
          <w:rStyle w:val="Emphasis"/>
        </w:rPr>
        <w:t xml:space="preserve">tates </w:t>
      </w:r>
      <w:r w:rsidRPr="0004062F">
        <w:rPr>
          <w:rStyle w:val="Emphasis"/>
          <w:highlight w:val="cyan"/>
        </w:rPr>
        <w:t>is still the world’s leading power</w:t>
      </w:r>
      <w:r w:rsidRPr="009C7E52">
        <w:rPr>
          <w:sz w:val="16"/>
        </w:rPr>
        <w:t xml:space="preserve">, according to nearly all objective measures, </w:t>
      </w:r>
      <w:r w:rsidRPr="0004062F">
        <w:rPr>
          <w:rStyle w:val="StyleUnderline"/>
          <w:highlight w:val="cyan"/>
        </w:rPr>
        <w:t>but China has risen to</w:t>
      </w:r>
      <w:r w:rsidRPr="00C23B20">
        <w:rPr>
          <w:rStyle w:val="StyleUnderline"/>
        </w:rPr>
        <w:t xml:space="preserve"> occupy a strong </w:t>
      </w:r>
      <w:r w:rsidRPr="0004062F">
        <w:rPr>
          <w:rStyle w:val="Emphasis"/>
          <w:highlight w:val="cyan"/>
        </w:rPr>
        <w:t>second-place</w:t>
      </w:r>
      <w:r w:rsidRPr="00C23B20">
        <w:rPr>
          <w:rStyle w:val="Emphasis"/>
        </w:rPr>
        <w:t xml:space="preserve"> position</w:t>
      </w:r>
      <w:r w:rsidRPr="009C7E52">
        <w:rPr>
          <w:sz w:val="16"/>
        </w:rPr>
        <w:t xml:space="preserve"> in military and economic might. Europe is an economic and regulatory superpower in its own right. </w:t>
      </w:r>
      <w:r w:rsidRPr="00C23B20">
        <w:rPr>
          <w:rStyle w:val="StyleUnderline"/>
        </w:rPr>
        <w:t xml:space="preserve">A more aggressive </w:t>
      </w:r>
      <w:r w:rsidRPr="0004062F">
        <w:rPr>
          <w:rStyle w:val="StyleUnderline"/>
          <w:highlight w:val="cyan"/>
        </w:rPr>
        <w:t xml:space="preserve">Russia maintains the </w:t>
      </w:r>
      <w:r w:rsidRPr="0004062F">
        <w:rPr>
          <w:rStyle w:val="Emphasis"/>
          <w:highlight w:val="cyan"/>
        </w:rPr>
        <w:t>largest nuclear weapons stockpile</w:t>
      </w:r>
      <w:r w:rsidRPr="0004062F">
        <w:rPr>
          <w:rStyle w:val="StyleUnderline"/>
          <w:highlight w:val="cyan"/>
        </w:rPr>
        <w:t xml:space="preserve"> on Earth</w:t>
      </w:r>
      <w:r w:rsidRPr="009C7E52">
        <w:rPr>
          <w:sz w:val="16"/>
        </w:rPr>
        <w:t>. And major powers in the developing world—such as India, Indonesia, South Africa, and Brazil—are choosing a nonaligned path.</w:t>
      </w:r>
    </w:p>
    <w:p w:rsidR="008E6DA5" w:rsidRPr="00C23B20" w:rsidRDefault="008E6DA5" w:rsidP="008E6DA5">
      <w:pPr>
        <w:rPr>
          <w:rStyle w:val="StyleUnderline"/>
        </w:rPr>
      </w:pPr>
      <w:r w:rsidRPr="00C23B20">
        <w:rPr>
          <w:rStyle w:val="StyleUnderline"/>
        </w:rPr>
        <w:t xml:space="preserve">Realists argue that </w:t>
      </w:r>
      <w:r w:rsidRPr="00BE3ECC">
        <w:rPr>
          <w:rStyle w:val="StyleUnderline"/>
          <w:highlight w:val="cyan"/>
        </w:rPr>
        <w:t xml:space="preserve">multipolar systems are </w:t>
      </w:r>
      <w:r w:rsidRPr="00BE3ECC">
        <w:rPr>
          <w:rStyle w:val="Emphasis"/>
          <w:highlight w:val="cyan"/>
        </w:rPr>
        <w:t>unstable</w:t>
      </w:r>
      <w:r w:rsidRPr="00C23B20">
        <w:rPr>
          <w:rStyle w:val="StyleUnderline"/>
        </w:rPr>
        <w:t xml:space="preserve"> and </w:t>
      </w:r>
      <w:r w:rsidRPr="00C23B20">
        <w:rPr>
          <w:rStyle w:val="Emphasis"/>
        </w:rPr>
        <w:t>prone to major wars of miscalculation</w:t>
      </w:r>
      <w:r w:rsidRPr="00C23B20">
        <w:rPr>
          <w:rStyle w:val="StyleUnderline"/>
        </w:rPr>
        <w:t>. World War I is a classic example.</w:t>
      </w:r>
    </w:p>
    <w:p w:rsidR="008E6DA5" w:rsidRPr="00E4234B" w:rsidRDefault="008E6DA5" w:rsidP="008E6DA5">
      <w:pPr>
        <w:rPr>
          <w:rStyle w:val="Emphasis"/>
        </w:rPr>
      </w:pPr>
      <w:r w:rsidRPr="009C7E52">
        <w:rPr>
          <w:sz w:val="16"/>
        </w:rPr>
        <w:t xml:space="preserve">Multipolar systems are unstable in part because </w:t>
      </w:r>
      <w:r w:rsidRPr="00E4234B">
        <w:rPr>
          <w:rStyle w:val="StyleUnderline"/>
        </w:rPr>
        <w:t xml:space="preserve">each country must worry about </w:t>
      </w:r>
      <w:r w:rsidRPr="00E4234B">
        <w:rPr>
          <w:rStyle w:val="Emphasis"/>
        </w:rPr>
        <w:t>multiple potential adversaries</w:t>
      </w:r>
      <w:r w:rsidRPr="009C7E52">
        <w:rPr>
          <w:sz w:val="16"/>
        </w:rPr>
        <w:t xml:space="preserve">. Indeed, at present, </w:t>
      </w:r>
      <w:r w:rsidRPr="00E4234B">
        <w:rPr>
          <w:rStyle w:val="StyleUnderline"/>
        </w:rPr>
        <w:t xml:space="preserve">the U.S. Defense Department frets about </w:t>
      </w:r>
      <w:r w:rsidRPr="00E4234B">
        <w:rPr>
          <w:rStyle w:val="Emphasis"/>
        </w:rPr>
        <w:t>possible simultaneous conflicts</w:t>
      </w:r>
      <w:r w:rsidRPr="00E4234B">
        <w:rPr>
          <w:rStyle w:val="StyleUnderline"/>
        </w:rPr>
        <w:t xml:space="preserve"> with Russia in Europe and China in the Indo-Pacific</w:t>
      </w:r>
      <w:r w:rsidRPr="009C7E52">
        <w:rPr>
          <w:sz w:val="16"/>
        </w:rPr>
        <w:t xml:space="preserve">. Moreover, U.S. President Joe </w:t>
      </w:r>
      <w:r w:rsidRPr="00E4234B">
        <w:rPr>
          <w:rStyle w:val="StyleUnderline"/>
        </w:rPr>
        <w:t xml:space="preserve">Biden has stated that the use of military force remains on the table as a last resort to deal with Iran’s nuclear program. A </w:t>
      </w:r>
      <w:r w:rsidRPr="00BE3ECC">
        <w:rPr>
          <w:rStyle w:val="Emphasis"/>
          <w:highlight w:val="cyan"/>
        </w:rPr>
        <w:t>three-front war</w:t>
      </w:r>
      <w:r w:rsidRPr="00BE3ECC">
        <w:rPr>
          <w:rStyle w:val="StyleUnderline"/>
          <w:highlight w:val="cyan"/>
        </w:rPr>
        <w:t xml:space="preserve"> is </w:t>
      </w:r>
      <w:r w:rsidRPr="00BE3ECC">
        <w:rPr>
          <w:rStyle w:val="Emphasis"/>
          <w:highlight w:val="cyan"/>
        </w:rPr>
        <w:t>not out of the question.</w:t>
      </w:r>
    </w:p>
    <w:p w:rsidR="008E6DA5" w:rsidRPr="009C7E52" w:rsidRDefault="008E6DA5" w:rsidP="008E6DA5">
      <w:pPr>
        <w:rPr>
          <w:sz w:val="16"/>
        </w:rPr>
      </w:pPr>
      <w:r w:rsidRPr="00E4234B">
        <w:rPr>
          <w:rStyle w:val="StyleUnderline"/>
        </w:rPr>
        <w:t xml:space="preserve">Wars of miscalculation often result when states </w:t>
      </w:r>
      <w:r w:rsidRPr="00E4234B">
        <w:rPr>
          <w:rStyle w:val="Emphasis"/>
        </w:rPr>
        <w:t>underestimate their adversary</w:t>
      </w:r>
      <w:r w:rsidRPr="00E4234B">
        <w:rPr>
          <w:rStyle w:val="StyleUnderline"/>
        </w:rPr>
        <w:t>. States doubt their opponent’s power or resolve to fight, so they test them</w:t>
      </w:r>
      <w:r w:rsidRPr="009C7E52">
        <w:rPr>
          <w:sz w:val="16"/>
        </w:rPr>
        <w:t xml:space="preserve">. Sometimes, the enemy is bluffing, and the challenge pays off. </w:t>
      </w:r>
      <w:r w:rsidRPr="00E75BD3">
        <w:rPr>
          <w:rStyle w:val="StyleUnderline"/>
        </w:rPr>
        <w:t xml:space="preserve">If the enemy is </w:t>
      </w:r>
      <w:r w:rsidRPr="00E75BD3">
        <w:rPr>
          <w:rStyle w:val="Emphasis"/>
        </w:rPr>
        <w:t>determined</w:t>
      </w:r>
      <w:r w:rsidRPr="00E75BD3">
        <w:rPr>
          <w:rStyle w:val="StyleUnderline"/>
        </w:rPr>
        <w:t xml:space="preserve"> to </w:t>
      </w:r>
      <w:r w:rsidRPr="00E75BD3">
        <w:rPr>
          <w:rStyle w:val="Emphasis"/>
        </w:rPr>
        <w:t>defend its interests</w:t>
      </w:r>
      <w:r w:rsidRPr="009C7E52">
        <w:rPr>
          <w:sz w:val="16"/>
        </w:rPr>
        <w:t xml:space="preserve">, however, </w:t>
      </w:r>
      <w:r w:rsidRPr="00E75BD3">
        <w:rPr>
          <w:rStyle w:val="Emphasis"/>
        </w:rPr>
        <w:t>major war can result</w:t>
      </w:r>
      <w:r w:rsidRPr="00E75BD3">
        <w:rPr>
          <w:rStyle w:val="StyleUnderline"/>
        </w:rPr>
        <w:t xml:space="preserve">. Russian President Vladimir </w:t>
      </w:r>
      <w:r w:rsidRPr="00BE3ECC">
        <w:rPr>
          <w:rStyle w:val="Emphasis"/>
          <w:highlight w:val="cyan"/>
        </w:rPr>
        <w:t>Putin</w:t>
      </w:r>
      <w:r w:rsidRPr="00E75BD3">
        <w:rPr>
          <w:rStyle w:val="Emphasis"/>
        </w:rPr>
        <w:t xml:space="preserve"> likely </w:t>
      </w:r>
      <w:r w:rsidRPr="00BE3ECC">
        <w:rPr>
          <w:rStyle w:val="Emphasis"/>
          <w:highlight w:val="cyan"/>
        </w:rPr>
        <w:t>miscalculated</w:t>
      </w:r>
      <w:r w:rsidRPr="00BE3ECC">
        <w:rPr>
          <w:rStyle w:val="StyleUnderline"/>
          <w:highlight w:val="cyan"/>
        </w:rPr>
        <w:t xml:space="preserve"> in</w:t>
      </w:r>
      <w:r w:rsidRPr="00E75BD3">
        <w:rPr>
          <w:rStyle w:val="StyleUnderline"/>
        </w:rPr>
        <w:t xml:space="preserve"> launching an invasion of </w:t>
      </w:r>
      <w:r w:rsidRPr="00BE3ECC">
        <w:rPr>
          <w:rStyle w:val="StyleUnderline"/>
          <w:highlight w:val="cyan"/>
        </w:rPr>
        <w:t>Ukraine</w:t>
      </w:r>
      <w:r w:rsidRPr="009C7E52">
        <w:rPr>
          <w:sz w:val="16"/>
        </w:rPr>
        <w:t>, incorrectly assuming that war would be easy. Some realist scholars warned for some time that a Russian invasion of Ukraine was coming, and there is still the possibility that the war in Ukraine could spill across NATO’s borders, turning this conflict into a direct U.S.-Russia conflagration.</w:t>
      </w:r>
    </w:p>
    <w:p w:rsidR="008E6DA5" w:rsidRPr="007F5B7C" w:rsidRDefault="008E6DA5" w:rsidP="008E6DA5">
      <w:pPr>
        <w:rPr>
          <w:rStyle w:val="StyleUnderline"/>
        </w:rPr>
      </w:pPr>
      <w:r w:rsidRPr="009C7E52">
        <w:rPr>
          <w:sz w:val="16"/>
        </w:rPr>
        <w:t xml:space="preserve">In addition, there is the danger that Chinese President </w:t>
      </w:r>
      <w:r w:rsidRPr="00365022">
        <w:rPr>
          <w:rStyle w:val="Emphasis"/>
          <w:highlight w:val="cyan"/>
        </w:rPr>
        <w:t>Xi</w:t>
      </w:r>
      <w:r w:rsidRPr="007F5B7C">
        <w:rPr>
          <w:rStyle w:val="StyleUnderline"/>
        </w:rPr>
        <w:t xml:space="preserve"> Jinping </w:t>
      </w:r>
      <w:r w:rsidRPr="00365022">
        <w:rPr>
          <w:rStyle w:val="Emphasis"/>
          <w:highlight w:val="cyan"/>
        </w:rPr>
        <w:t>might miscalculate over Taiwan</w:t>
      </w:r>
      <w:r w:rsidRPr="00365022">
        <w:rPr>
          <w:rStyle w:val="StyleUnderline"/>
          <w:highlight w:val="cyan"/>
        </w:rPr>
        <w:t>. Washington’s</w:t>
      </w:r>
      <w:r w:rsidRPr="007F5B7C">
        <w:rPr>
          <w:rStyle w:val="StyleUnderline"/>
        </w:rPr>
        <w:t xml:space="preserve"> confusing </w:t>
      </w:r>
      <w:r w:rsidRPr="00365022">
        <w:rPr>
          <w:rStyle w:val="Emphasis"/>
          <w:highlight w:val="cyan"/>
        </w:rPr>
        <w:t>“strategic ambiguity”</w:t>
      </w:r>
      <w:r w:rsidRPr="007F5B7C">
        <w:rPr>
          <w:rStyle w:val="StyleUnderline"/>
        </w:rPr>
        <w:t xml:space="preserve"> policy as to whether it would defend the island </w:t>
      </w:r>
      <w:r w:rsidRPr="00365022">
        <w:rPr>
          <w:rStyle w:val="StyleUnderline"/>
          <w:highlight w:val="cyan"/>
        </w:rPr>
        <w:t xml:space="preserve">only </w:t>
      </w:r>
      <w:r w:rsidRPr="00365022">
        <w:rPr>
          <w:rStyle w:val="Emphasis"/>
          <w:highlight w:val="cyan"/>
        </w:rPr>
        <w:t>adds to the instability</w:t>
      </w:r>
      <w:r w:rsidRPr="007F5B7C">
        <w:rPr>
          <w:rStyle w:val="StyleUnderline"/>
        </w:rPr>
        <w:t xml:space="preserve">. Biden has said he would defend Taiwan, but his own White House contradicted him. Many leaders are confused, including possibly </w:t>
      </w:r>
      <w:r w:rsidRPr="00365022">
        <w:rPr>
          <w:rStyle w:val="StyleUnderline"/>
          <w:highlight w:val="cyan"/>
        </w:rPr>
        <w:t>Xi</w:t>
      </w:r>
      <w:r w:rsidRPr="007F5B7C">
        <w:rPr>
          <w:rStyle w:val="StyleUnderline"/>
        </w:rPr>
        <w:t xml:space="preserve">. He </w:t>
      </w:r>
      <w:r w:rsidRPr="00365022">
        <w:rPr>
          <w:rStyle w:val="StyleUnderline"/>
          <w:highlight w:val="cyan"/>
        </w:rPr>
        <w:t>might</w:t>
      </w:r>
      <w:r w:rsidRPr="007F5B7C">
        <w:rPr>
          <w:rStyle w:val="StyleUnderline"/>
        </w:rPr>
        <w:t xml:space="preserve"> </w:t>
      </w:r>
      <w:r w:rsidRPr="007F5B7C">
        <w:rPr>
          <w:rStyle w:val="Emphasis"/>
        </w:rPr>
        <w:t>mistakenly believe</w:t>
      </w:r>
      <w:r w:rsidRPr="007F5B7C">
        <w:rPr>
          <w:rStyle w:val="StyleUnderline"/>
        </w:rPr>
        <w:t xml:space="preserve"> he could get away with an </w:t>
      </w:r>
      <w:r w:rsidRPr="00365022">
        <w:rPr>
          <w:rStyle w:val="Emphasis"/>
          <w:highlight w:val="cyan"/>
        </w:rPr>
        <w:t>attack</w:t>
      </w:r>
      <w:r w:rsidRPr="007F5B7C">
        <w:rPr>
          <w:rStyle w:val="Emphasis"/>
        </w:rPr>
        <w:t xml:space="preserve"> on </w:t>
      </w:r>
      <w:r w:rsidRPr="00365022">
        <w:rPr>
          <w:rStyle w:val="Emphasis"/>
          <w:highlight w:val="cyan"/>
        </w:rPr>
        <w:t>Taiwan</w:t>
      </w:r>
      <w:r w:rsidRPr="007F5B7C">
        <w:rPr>
          <w:rStyle w:val="StyleUnderline"/>
        </w:rPr>
        <w:t>—</w:t>
      </w:r>
      <w:r w:rsidRPr="00365022">
        <w:rPr>
          <w:rStyle w:val="StyleUnderline"/>
          <w:highlight w:val="cyan"/>
        </w:rPr>
        <w:t>only to have the U</w:t>
      </w:r>
      <w:r w:rsidRPr="007F5B7C">
        <w:rPr>
          <w:rStyle w:val="StyleUnderline"/>
        </w:rPr>
        <w:t xml:space="preserve">nited </w:t>
      </w:r>
      <w:r w:rsidRPr="00365022">
        <w:rPr>
          <w:rStyle w:val="StyleUnderline"/>
          <w:highlight w:val="cyan"/>
        </w:rPr>
        <w:t>S</w:t>
      </w:r>
      <w:r w:rsidRPr="007F5B7C">
        <w:rPr>
          <w:rStyle w:val="StyleUnderline"/>
        </w:rPr>
        <w:t xml:space="preserve">tates </w:t>
      </w:r>
      <w:r w:rsidRPr="00365022">
        <w:rPr>
          <w:rStyle w:val="Emphasis"/>
          <w:highlight w:val="cyan"/>
        </w:rPr>
        <w:t>intervene violently</w:t>
      </w:r>
      <w:r w:rsidRPr="007F5B7C">
        <w:rPr>
          <w:rStyle w:val="StyleUnderline"/>
        </w:rPr>
        <w:t xml:space="preserve"> to stop him.</w:t>
      </w:r>
    </w:p>
    <w:p w:rsidR="008E6DA5" w:rsidRPr="007F5B7C" w:rsidRDefault="008E6DA5" w:rsidP="008E6DA5">
      <w:pPr>
        <w:rPr>
          <w:rStyle w:val="StyleUnderline"/>
        </w:rPr>
      </w:pPr>
      <w:r w:rsidRPr="009C7E52">
        <w:rPr>
          <w:sz w:val="16"/>
        </w:rPr>
        <w:t xml:space="preserve">Moreover, after several U.S. presidents have threatened “all options on the table” for the Iranian nuclear program without backing it up, Tehran might assume that it can make a dash for the bomb without a U.S. response. </w:t>
      </w:r>
      <w:r w:rsidRPr="00365022">
        <w:rPr>
          <w:rStyle w:val="StyleUnderline"/>
          <w:highlight w:val="cyan"/>
        </w:rPr>
        <w:t xml:space="preserve">If Iran is mistaken in doubting Biden’s resolve, </w:t>
      </w:r>
      <w:r w:rsidRPr="00365022">
        <w:rPr>
          <w:rStyle w:val="Emphasis"/>
          <w:highlight w:val="cyan"/>
        </w:rPr>
        <w:t>war could result</w:t>
      </w:r>
      <w:r w:rsidRPr="00365022">
        <w:rPr>
          <w:rStyle w:val="StyleUnderline"/>
          <w:highlight w:val="cyan"/>
        </w:rPr>
        <w:t>.</w:t>
      </w:r>
    </w:p>
    <w:p w:rsidR="008E6DA5" w:rsidRPr="009C7E52" w:rsidRDefault="008E6DA5" w:rsidP="008E6DA5">
      <w:pPr>
        <w:rPr>
          <w:sz w:val="16"/>
        </w:rPr>
      </w:pPr>
      <w:r w:rsidRPr="009C7E52">
        <w:rPr>
          <w:sz w:val="16"/>
        </w:rPr>
        <w:t>[[IMAGE OMITTED]]</w:t>
      </w:r>
    </w:p>
    <w:p w:rsidR="008E6DA5" w:rsidRPr="007F5B7C" w:rsidRDefault="008E6DA5" w:rsidP="008E6DA5">
      <w:pPr>
        <w:rPr>
          <w:rStyle w:val="StyleUnderline"/>
        </w:rPr>
      </w:pPr>
      <w:r w:rsidRPr="009C7E52">
        <w:rPr>
          <w:sz w:val="16"/>
        </w:rPr>
        <w:t xml:space="preserve">Realists also focus on shifts in the balance of power and worry about the rise of China and the relative decline of the United States. </w:t>
      </w:r>
      <w:r w:rsidRPr="00365022">
        <w:rPr>
          <w:rStyle w:val="StyleUnderline"/>
          <w:highlight w:val="cyan"/>
        </w:rPr>
        <w:t>Power transition theory says</w:t>
      </w:r>
      <w:r w:rsidRPr="007F5B7C">
        <w:rPr>
          <w:rStyle w:val="StyleUnderline"/>
        </w:rPr>
        <w:t xml:space="preserve"> that the fall of a dominant great power and the rise of an ascendant challenger </w:t>
      </w:r>
      <w:r w:rsidRPr="007F5B7C">
        <w:rPr>
          <w:rStyle w:val="Emphasis"/>
        </w:rPr>
        <w:t>often results in war</w:t>
      </w:r>
      <w:r w:rsidRPr="007F5B7C">
        <w:rPr>
          <w:rStyle w:val="StyleUnderline"/>
        </w:rPr>
        <w:t xml:space="preserve">. Some experts worry that </w:t>
      </w:r>
      <w:r w:rsidRPr="00365022">
        <w:rPr>
          <w:rStyle w:val="Emphasis"/>
          <w:highlight w:val="cyan"/>
        </w:rPr>
        <w:t>Washington and Beijing</w:t>
      </w:r>
      <w:r w:rsidRPr="00365022">
        <w:rPr>
          <w:rStyle w:val="StyleUnderline"/>
          <w:highlight w:val="cyan"/>
        </w:rPr>
        <w:t xml:space="preserve"> may be </w:t>
      </w:r>
      <w:r w:rsidRPr="00365022">
        <w:rPr>
          <w:rStyle w:val="Emphasis"/>
          <w:highlight w:val="cyan"/>
        </w:rPr>
        <w:t>falling into this “Thucydides Trap.”</w:t>
      </w:r>
    </w:p>
    <w:p w:rsidR="008E6DA5" w:rsidRPr="006A72F1" w:rsidRDefault="008E6DA5" w:rsidP="008E6DA5">
      <w:pPr>
        <w:rPr>
          <w:rStyle w:val="StyleUnderline"/>
        </w:rPr>
      </w:pPr>
      <w:r w:rsidRPr="006A72F1">
        <w:rPr>
          <w:rStyle w:val="StyleUnderline"/>
        </w:rPr>
        <w:t xml:space="preserve">Their </w:t>
      </w:r>
      <w:r w:rsidRPr="00CD5281">
        <w:rPr>
          <w:rStyle w:val="StyleUnderline"/>
          <w:highlight w:val="cyan"/>
        </w:rPr>
        <w:t>dysfunctional</w:t>
      </w:r>
      <w:r w:rsidRPr="006A72F1">
        <w:rPr>
          <w:rStyle w:val="StyleUnderline"/>
        </w:rPr>
        <w:t xml:space="preserve"> autocratic </w:t>
      </w:r>
      <w:r w:rsidRPr="00CD5281">
        <w:rPr>
          <w:rStyle w:val="StyleUnderline"/>
          <w:highlight w:val="cyan"/>
        </w:rPr>
        <w:t xml:space="preserve">systems make it </w:t>
      </w:r>
      <w:r w:rsidRPr="00CD5281">
        <w:rPr>
          <w:rStyle w:val="Emphasis"/>
          <w:highlight w:val="cyan"/>
        </w:rPr>
        <w:t>unlikely</w:t>
      </w:r>
      <w:r w:rsidRPr="00CD5281">
        <w:rPr>
          <w:rStyle w:val="StyleUnderline"/>
          <w:highlight w:val="cyan"/>
        </w:rPr>
        <w:t xml:space="preserve"> that Beijing or Moscow will </w:t>
      </w:r>
      <w:r w:rsidRPr="00CD5281">
        <w:rPr>
          <w:rStyle w:val="Emphasis"/>
          <w:highlight w:val="cyan"/>
        </w:rPr>
        <w:t>usurp global leadership</w:t>
      </w:r>
      <w:r w:rsidRPr="006A72F1">
        <w:rPr>
          <w:rStyle w:val="StyleUnderline"/>
        </w:rPr>
        <w:t xml:space="preserve"> from the United States anytime soon, </w:t>
      </w:r>
      <w:r w:rsidRPr="00CD5281">
        <w:rPr>
          <w:rStyle w:val="StyleUnderline"/>
          <w:highlight w:val="cyan"/>
        </w:rPr>
        <w:t>but</w:t>
      </w:r>
      <w:r w:rsidRPr="006A72F1">
        <w:rPr>
          <w:rStyle w:val="StyleUnderline"/>
        </w:rPr>
        <w:t xml:space="preserve"> a closer look at the historical record shows that </w:t>
      </w:r>
      <w:r w:rsidRPr="00CD5281">
        <w:rPr>
          <w:rStyle w:val="StyleUnderline"/>
          <w:highlight w:val="cyan"/>
        </w:rPr>
        <w:t xml:space="preserve">challengers sometimes start </w:t>
      </w:r>
      <w:r w:rsidRPr="00CD5281">
        <w:rPr>
          <w:rStyle w:val="Emphasis"/>
          <w:highlight w:val="cyan"/>
        </w:rPr>
        <w:t>wars of aggression</w:t>
      </w:r>
      <w:r w:rsidRPr="006A72F1">
        <w:rPr>
          <w:rStyle w:val="StyleUnderline"/>
        </w:rPr>
        <w:t xml:space="preserve"> when their expansive </w:t>
      </w:r>
      <w:r w:rsidRPr="006A72F1">
        <w:rPr>
          <w:rStyle w:val="Emphasis"/>
        </w:rPr>
        <w:t>ambitions are thwarted</w:t>
      </w:r>
      <w:r w:rsidRPr="009C7E52">
        <w:rPr>
          <w:sz w:val="16"/>
        </w:rPr>
        <w:t xml:space="preserve">. Like Germany in World </w:t>
      </w:r>
      <w:proofErr w:type="gramStart"/>
      <w:r w:rsidRPr="009C7E52">
        <w:rPr>
          <w:sz w:val="16"/>
        </w:rPr>
        <w:t>War</w:t>
      </w:r>
      <w:proofErr w:type="gramEnd"/>
      <w:r w:rsidRPr="009C7E52">
        <w:rPr>
          <w:sz w:val="16"/>
        </w:rPr>
        <w:t xml:space="preserve"> I and Japan in World War II, </w:t>
      </w:r>
      <w:r w:rsidRPr="00CD5281">
        <w:rPr>
          <w:rStyle w:val="StyleUnderline"/>
          <w:highlight w:val="cyan"/>
        </w:rPr>
        <w:t>Russia may</w:t>
      </w:r>
      <w:r w:rsidRPr="006A72F1">
        <w:rPr>
          <w:rStyle w:val="StyleUnderline"/>
        </w:rPr>
        <w:t xml:space="preserve"> be </w:t>
      </w:r>
      <w:r w:rsidRPr="00964F1D">
        <w:rPr>
          <w:rStyle w:val="Emphasis"/>
          <w:highlight w:val="cyan"/>
        </w:rPr>
        <w:t>lash</w:t>
      </w:r>
      <w:r w:rsidRPr="006A72F1">
        <w:rPr>
          <w:rStyle w:val="Emphasis"/>
        </w:rPr>
        <w:t xml:space="preserve">ing </w:t>
      </w:r>
      <w:r w:rsidRPr="00C34E9C">
        <w:rPr>
          <w:rStyle w:val="Emphasis"/>
          <w:highlight w:val="cyan"/>
        </w:rPr>
        <w:t>out</w:t>
      </w:r>
      <w:r w:rsidRPr="006A72F1">
        <w:rPr>
          <w:rStyle w:val="StyleUnderline"/>
        </w:rPr>
        <w:t xml:space="preserve"> to </w:t>
      </w:r>
      <w:r w:rsidRPr="006A72F1">
        <w:rPr>
          <w:rStyle w:val="Emphasis"/>
        </w:rPr>
        <w:t>reverse its decline</w:t>
      </w:r>
      <w:r w:rsidRPr="006A72F1">
        <w:rPr>
          <w:rStyle w:val="StyleUnderline"/>
        </w:rPr>
        <w:t xml:space="preserve">, </w:t>
      </w:r>
      <w:r w:rsidRPr="00C34E9C">
        <w:rPr>
          <w:rStyle w:val="StyleUnderline"/>
          <w:highlight w:val="cyan"/>
        </w:rPr>
        <w:t xml:space="preserve">and China may also be </w:t>
      </w:r>
      <w:r w:rsidRPr="00C34E9C">
        <w:rPr>
          <w:rStyle w:val="Emphasis"/>
          <w:highlight w:val="cyan"/>
        </w:rPr>
        <w:t>weak</w:t>
      </w:r>
      <w:r w:rsidRPr="00C34E9C">
        <w:rPr>
          <w:rStyle w:val="StyleUnderline"/>
          <w:highlight w:val="cyan"/>
        </w:rPr>
        <w:t xml:space="preserve"> and </w:t>
      </w:r>
      <w:r w:rsidRPr="00C34E9C">
        <w:rPr>
          <w:rStyle w:val="Emphasis"/>
          <w:highlight w:val="cyan"/>
        </w:rPr>
        <w:t>dangerous</w:t>
      </w:r>
      <w:r w:rsidRPr="006A72F1">
        <w:rPr>
          <w:rStyle w:val="StyleUnderline"/>
        </w:rPr>
        <w:t>.</w:t>
      </w:r>
    </w:p>
    <w:p w:rsidR="008E6DA5" w:rsidRPr="006A72F1" w:rsidRDefault="008E6DA5" w:rsidP="008E6DA5">
      <w:pPr>
        <w:rPr>
          <w:rStyle w:val="StyleUnderline"/>
        </w:rPr>
      </w:pPr>
      <w:r w:rsidRPr="009C7E52">
        <w:rPr>
          <w:sz w:val="16"/>
        </w:rPr>
        <w:t xml:space="preserve">Some people might argue that nuclear deterrence will still work, but </w:t>
      </w:r>
      <w:r w:rsidRPr="006A72F1">
        <w:rPr>
          <w:rStyle w:val="StyleUnderline"/>
        </w:rPr>
        <w:t>military technology is changing</w:t>
      </w:r>
      <w:r w:rsidRPr="009C7E52">
        <w:rPr>
          <w:sz w:val="16"/>
        </w:rPr>
        <w:t xml:space="preserve">. The world is experiencing a “Fourth Industrial Revolution” as </w:t>
      </w:r>
      <w:r w:rsidRPr="006A72F1">
        <w:rPr>
          <w:rStyle w:val="StyleUnderline"/>
        </w:rPr>
        <w:t>new technologies</w:t>
      </w:r>
      <w:r w:rsidRPr="009C7E52">
        <w:rPr>
          <w:sz w:val="16"/>
        </w:rPr>
        <w:t>—such as artificial intelligence, quantum computing and communications, additive manufacturing, robotics, hypersonic missiles, directed energy, and others—</w:t>
      </w:r>
      <w:r w:rsidRPr="006A72F1">
        <w:rPr>
          <w:rStyle w:val="Emphasis"/>
        </w:rPr>
        <w:t>promise to transform the global economy</w:t>
      </w:r>
      <w:r w:rsidRPr="006A72F1">
        <w:rPr>
          <w:rStyle w:val="StyleUnderline"/>
        </w:rPr>
        <w:t xml:space="preserve">, societies, and the </w:t>
      </w:r>
      <w:r w:rsidRPr="006A72F1">
        <w:rPr>
          <w:rStyle w:val="Emphasis"/>
        </w:rPr>
        <w:t>battlefield</w:t>
      </w:r>
      <w:r w:rsidRPr="006A72F1">
        <w:rPr>
          <w:rStyle w:val="StyleUnderline"/>
        </w:rPr>
        <w:t>.</w:t>
      </w:r>
    </w:p>
    <w:p w:rsidR="008E6DA5" w:rsidRPr="009C7E52" w:rsidRDefault="008E6DA5" w:rsidP="008E6DA5">
      <w:pPr>
        <w:rPr>
          <w:sz w:val="16"/>
        </w:rPr>
      </w:pPr>
      <w:r w:rsidRPr="009C7E52">
        <w:rPr>
          <w:sz w:val="16"/>
        </w:rPr>
        <w:t>Many defense experts believe we are on the eve of a new revolution in military affairs. It is possible that these new technologies could, like tanks and aircraft on the eve of World War II, give an advantage to militaries that go on the offense, making war more likely. At a minimum, these new weapons systems could confuse assessments of the balance of power, contributing to the above risks of miscalculation.</w:t>
      </w:r>
    </w:p>
    <w:p w:rsidR="008E6DA5" w:rsidRPr="009C7E52" w:rsidRDefault="008E6DA5" w:rsidP="008E6DA5">
      <w:pPr>
        <w:rPr>
          <w:sz w:val="16"/>
        </w:rPr>
      </w:pPr>
      <w:r w:rsidRPr="009C7E52">
        <w:rPr>
          <w:sz w:val="16"/>
        </w:rPr>
        <w:t>China, for example, is leading in several of these technologies, including hypersonic missiles, certain applications for artificial intelligence, and quantum computing. These advantages—or even the false perception in Beijing that these advantages might exist—could tempt China to invade Taiwan.</w:t>
      </w:r>
    </w:p>
    <w:p w:rsidR="008E6DA5" w:rsidRPr="009C7E52" w:rsidRDefault="008E6DA5" w:rsidP="008E6DA5">
      <w:pPr>
        <w:rPr>
          <w:sz w:val="16"/>
        </w:rPr>
      </w:pPr>
      <w:r w:rsidRPr="009C7E52">
        <w:rPr>
          <w:sz w:val="16"/>
        </w:rPr>
        <w:t>[[IMAGE OMITTED]]</w:t>
      </w:r>
    </w:p>
    <w:p w:rsidR="008E6DA5" w:rsidRPr="009C7E52" w:rsidRDefault="008E6DA5" w:rsidP="008E6DA5">
      <w:pPr>
        <w:rPr>
          <w:sz w:val="16"/>
        </w:rPr>
      </w:pPr>
      <w:r w:rsidRPr="00E951C6">
        <w:rPr>
          <w:rStyle w:val="StyleUnderline"/>
        </w:rPr>
        <w:t xml:space="preserve">Even </w:t>
      </w:r>
      <w:r w:rsidRPr="00C60525">
        <w:rPr>
          <w:rStyle w:val="StyleUnderline"/>
          <w:highlight w:val="cyan"/>
        </w:rPr>
        <w:t>liberalism</w:t>
      </w:r>
      <w:r w:rsidRPr="009C7E52">
        <w:rPr>
          <w:sz w:val="16"/>
        </w:rPr>
        <w:t xml:space="preserve">, a more optimistic theory in general, </w:t>
      </w:r>
      <w:r w:rsidRPr="00C60525">
        <w:rPr>
          <w:rStyle w:val="Emphasis"/>
          <w:highlight w:val="cyan"/>
        </w:rPr>
        <w:t>provides a reason for pessimism</w:t>
      </w:r>
      <w:r w:rsidRPr="009C7E52">
        <w:rPr>
          <w:sz w:val="16"/>
        </w:rPr>
        <w:t>. To be sure, liberals are right that institutions, economic interdependence, and democracy have facilitated cooperation within the liberal world order. The United States and its democratic allies in North America, Europe, and East Asia are more united than ever before. But these same factors are increasingly sparking conflict on the fault lines between the liberal and illiberal world orders.</w:t>
      </w:r>
    </w:p>
    <w:p w:rsidR="008E6DA5" w:rsidRPr="009F1F69" w:rsidRDefault="008E6DA5" w:rsidP="008E6DA5">
      <w:pPr>
        <w:rPr>
          <w:rStyle w:val="StyleUnderline"/>
        </w:rPr>
      </w:pPr>
      <w:r w:rsidRPr="009C7E52">
        <w:rPr>
          <w:sz w:val="16"/>
        </w:rPr>
        <w:t xml:space="preserve">In the new Cold War, </w:t>
      </w:r>
      <w:r w:rsidRPr="00C60525">
        <w:rPr>
          <w:rStyle w:val="StyleUnderline"/>
          <w:highlight w:val="cyan"/>
        </w:rPr>
        <w:t>international institutions have</w:t>
      </w:r>
      <w:r w:rsidRPr="009C7E52">
        <w:rPr>
          <w:sz w:val="16"/>
        </w:rPr>
        <w:t xml:space="preserve"> simply </w:t>
      </w:r>
      <w:r w:rsidRPr="00C60525">
        <w:rPr>
          <w:rStyle w:val="StyleUnderline"/>
          <w:highlight w:val="cyan"/>
        </w:rPr>
        <w:t xml:space="preserve">become </w:t>
      </w:r>
      <w:r w:rsidRPr="00C60525">
        <w:rPr>
          <w:rStyle w:val="Emphasis"/>
          <w:highlight w:val="cyan"/>
        </w:rPr>
        <w:t>new arenas for competition</w:t>
      </w:r>
      <w:r w:rsidRPr="00C60525">
        <w:rPr>
          <w:rStyle w:val="StyleUnderline"/>
          <w:highlight w:val="cyan"/>
        </w:rPr>
        <w:t xml:space="preserve">. Russia and China are </w:t>
      </w:r>
      <w:r w:rsidRPr="00C60525">
        <w:rPr>
          <w:rStyle w:val="Emphasis"/>
          <w:highlight w:val="cyan"/>
        </w:rPr>
        <w:t>infiltrating</w:t>
      </w:r>
      <w:r w:rsidRPr="009F1F69">
        <w:rPr>
          <w:rStyle w:val="Emphasis"/>
        </w:rPr>
        <w:t xml:space="preserve"> these </w:t>
      </w:r>
      <w:r w:rsidRPr="00C60525">
        <w:rPr>
          <w:rStyle w:val="Emphasis"/>
          <w:highlight w:val="cyan"/>
        </w:rPr>
        <w:t>institutions</w:t>
      </w:r>
      <w:r w:rsidRPr="0000688A">
        <w:rPr>
          <w:rStyle w:val="StyleUnderline"/>
        </w:rPr>
        <w:t xml:space="preserve"> and turning them against their intended purposes</w:t>
      </w:r>
      <w:r w:rsidRPr="009C7E52">
        <w:rPr>
          <w:sz w:val="16"/>
        </w:rPr>
        <w:t xml:space="preserve">. Who can forget Russia chairing a meeting of the United Nations Security Council as its armies invaded Ukraine in February? Similarly, China used its influence in the World Health Organization to stymie an effective investigation into COVID-19’s origins. And </w:t>
      </w:r>
      <w:r w:rsidRPr="009F1F69">
        <w:rPr>
          <w:rStyle w:val="Emphasis"/>
        </w:rPr>
        <w:t>dictators</w:t>
      </w:r>
      <w:r w:rsidRPr="009F1F69">
        <w:rPr>
          <w:rStyle w:val="StyleUnderline"/>
        </w:rPr>
        <w:t xml:space="preserve"> vie for seats on the U.N. Human Rights Council to ensure their egregious human rights abuses </w:t>
      </w:r>
      <w:r w:rsidRPr="009F1F69">
        <w:rPr>
          <w:rStyle w:val="Emphasis"/>
        </w:rPr>
        <w:t>escape scrutiny</w:t>
      </w:r>
      <w:r w:rsidRPr="009F1F69">
        <w:rPr>
          <w:rStyle w:val="StyleUnderline"/>
        </w:rPr>
        <w:t xml:space="preserve">. Instead of facilitating cooperation, international institutions are increasingly </w:t>
      </w:r>
      <w:r w:rsidRPr="00C60525">
        <w:rPr>
          <w:rStyle w:val="Emphasis"/>
          <w:highlight w:val="cyan"/>
        </w:rPr>
        <w:t>exacerbating conflict</w:t>
      </w:r>
      <w:r w:rsidRPr="009F1F69">
        <w:rPr>
          <w:rStyle w:val="StyleUnderline"/>
        </w:rPr>
        <w:t>.</w:t>
      </w:r>
    </w:p>
    <w:p w:rsidR="008E6DA5" w:rsidRPr="009C7E52" w:rsidRDefault="008E6DA5" w:rsidP="008E6DA5">
      <w:pPr>
        <w:rPr>
          <w:sz w:val="16"/>
        </w:rPr>
      </w:pPr>
      <w:r w:rsidRPr="009C7E52">
        <w:rPr>
          <w:sz w:val="16"/>
        </w:rPr>
        <w:t xml:space="preserve">Liberal scholars also argue that economic interdependence mitigates conflict. But this theory always had a chicken-and-egg problem. </w:t>
      </w:r>
      <w:proofErr w:type="gramStart"/>
      <w:r w:rsidRPr="009C7E52">
        <w:rPr>
          <w:sz w:val="16"/>
        </w:rPr>
        <w:t>Is</w:t>
      </w:r>
      <w:proofErr w:type="gramEnd"/>
      <w:r w:rsidRPr="009C7E52">
        <w:rPr>
          <w:sz w:val="16"/>
        </w:rPr>
        <w:t xml:space="preserve"> trade driving good relations, or are good relations driving trade? We are seeing the answer play out in real time.</w:t>
      </w:r>
    </w:p>
    <w:p w:rsidR="008E6DA5" w:rsidRPr="009C7E52" w:rsidRDefault="008E6DA5" w:rsidP="008E6DA5">
      <w:pPr>
        <w:rPr>
          <w:sz w:val="16"/>
        </w:rPr>
      </w:pPr>
      <w:r w:rsidRPr="00C60525">
        <w:rPr>
          <w:rStyle w:val="StyleUnderline"/>
          <w:highlight w:val="cyan"/>
        </w:rPr>
        <w:t>The free world is</w:t>
      </w:r>
      <w:r w:rsidRPr="00D46C35">
        <w:rPr>
          <w:rStyle w:val="StyleUnderline"/>
        </w:rPr>
        <w:t xml:space="preserve"> recognizing that it is </w:t>
      </w:r>
      <w:r w:rsidRPr="00C60525">
        <w:rPr>
          <w:rStyle w:val="Emphasis"/>
          <w:highlight w:val="cyan"/>
        </w:rPr>
        <w:t xml:space="preserve">too economically </w:t>
      </w:r>
      <w:r w:rsidRPr="00F6687A">
        <w:rPr>
          <w:rStyle w:val="Emphasis"/>
          <w:highlight w:val="cyan"/>
        </w:rPr>
        <w:t>dependent</w:t>
      </w:r>
      <w:r w:rsidRPr="00F6687A">
        <w:rPr>
          <w:rStyle w:val="StyleUnderline"/>
          <w:highlight w:val="cyan"/>
        </w:rPr>
        <w:t xml:space="preserve"> on</w:t>
      </w:r>
      <w:r w:rsidRPr="00D46C35">
        <w:rPr>
          <w:rStyle w:val="StyleUnderline"/>
        </w:rPr>
        <w:t xml:space="preserve"> its enemies in </w:t>
      </w:r>
      <w:r w:rsidRPr="00F6687A">
        <w:rPr>
          <w:rStyle w:val="StyleUnderline"/>
          <w:highlight w:val="cyan"/>
        </w:rPr>
        <w:t xml:space="preserve">Moscow and Beijing, and it is </w:t>
      </w:r>
      <w:r w:rsidRPr="00F6687A">
        <w:rPr>
          <w:rStyle w:val="Emphasis"/>
          <w:highlight w:val="cyan"/>
        </w:rPr>
        <w:t>decoupling</w:t>
      </w:r>
      <w:r w:rsidRPr="00D46C35">
        <w:rPr>
          <w:rStyle w:val="StyleUnderline"/>
        </w:rPr>
        <w:t xml:space="preserve"> as fast as it can</w:t>
      </w:r>
      <w:r w:rsidRPr="009C7E52">
        <w:rPr>
          <w:sz w:val="16"/>
        </w:rPr>
        <w:t>. Western corporations pulled out of Russia overnight. New legislation and regulations in the United States, Europe, and Japan are restricting trade and investment in China. It is simply irrational for Wall Street to invest in Chinese technology companies that are working with China’s People’s Liberation Army to develop weapons intended to kill Americans.</w:t>
      </w:r>
    </w:p>
    <w:p w:rsidR="008E6DA5" w:rsidRPr="00D46C35" w:rsidRDefault="008E6DA5" w:rsidP="008E6DA5">
      <w:pPr>
        <w:rPr>
          <w:rStyle w:val="StyleUnderline"/>
        </w:rPr>
      </w:pPr>
      <w:r w:rsidRPr="00D46C35">
        <w:rPr>
          <w:rStyle w:val="StyleUnderline"/>
        </w:rPr>
        <w:t xml:space="preserve">But China is </w:t>
      </w:r>
      <w:r w:rsidRPr="00D46C35">
        <w:rPr>
          <w:rStyle w:val="Emphasis"/>
        </w:rPr>
        <w:t>also decoupling</w:t>
      </w:r>
      <w:r w:rsidRPr="00D46C35">
        <w:rPr>
          <w:rStyle w:val="StyleUnderline"/>
        </w:rPr>
        <w:t xml:space="preserve"> from the free world</w:t>
      </w:r>
      <w:r w:rsidRPr="009C7E52">
        <w:rPr>
          <w:sz w:val="16"/>
        </w:rPr>
        <w:t xml:space="preserve">. Xi is prohibiting Chinese tech firms from listing on Wall Street, for example, because he doesn’t want to share proprietary information with Western powers. </w:t>
      </w:r>
      <w:r w:rsidRPr="00D46C35">
        <w:rPr>
          <w:rStyle w:val="StyleUnderline"/>
        </w:rPr>
        <w:t xml:space="preserve">The </w:t>
      </w:r>
      <w:r w:rsidRPr="00D46C35">
        <w:rPr>
          <w:rStyle w:val="Emphasis"/>
          <w:highlight w:val="cyan"/>
        </w:rPr>
        <w:t>economic interdependence</w:t>
      </w:r>
      <w:r w:rsidRPr="00D46C35">
        <w:rPr>
          <w:rStyle w:val="StyleUnderline"/>
        </w:rPr>
        <w:t xml:space="preserve"> between the liberal and illiberal worlds that has served as a ballast against conflict </w:t>
      </w:r>
      <w:r w:rsidRPr="00D46C35">
        <w:rPr>
          <w:rStyle w:val="Emphasis"/>
          <w:highlight w:val="cyan"/>
        </w:rPr>
        <w:t>is now eroding</w:t>
      </w:r>
      <w:r w:rsidRPr="00D46C35">
        <w:rPr>
          <w:rStyle w:val="StyleUnderline"/>
        </w:rPr>
        <w:t>.</w:t>
      </w:r>
    </w:p>
    <w:p w:rsidR="008E6DA5" w:rsidRPr="00005C0A" w:rsidRDefault="008E6DA5" w:rsidP="008E6DA5">
      <w:pPr>
        <w:rPr>
          <w:rStyle w:val="StyleUnderline"/>
        </w:rPr>
      </w:pPr>
      <w:r w:rsidRPr="009C7E52">
        <w:rPr>
          <w:sz w:val="16"/>
        </w:rPr>
        <w:t xml:space="preserve">Democratic peace theory says democracies cooperate with other democracies. But </w:t>
      </w:r>
      <w:r w:rsidRPr="00005C0A">
        <w:rPr>
          <w:rStyle w:val="StyleUnderline"/>
        </w:rPr>
        <w:t xml:space="preserve">the </w:t>
      </w:r>
      <w:r w:rsidRPr="00F6687A">
        <w:rPr>
          <w:rStyle w:val="Emphasis"/>
          <w:highlight w:val="cyan"/>
        </w:rPr>
        <w:t>central fault line</w:t>
      </w:r>
      <w:r w:rsidRPr="00005C0A">
        <w:rPr>
          <w:rStyle w:val="StyleUnderline"/>
        </w:rPr>
        <w:t xml:space="preserve"> in the international system today</w:t>
      </w:r>
      <w:r w:rsidRPr="009C7E52">
        <w:rPr>
          <w:sz w:val="16"/>
        </w:rPr>
        <w:t xml:space="preserve">, as Biden explains, </w:t>
      </w:r>
      <w:r w:rsidRPr="00F6687A">
        <w:rPr>
          <w:rStyle w:val="StyleUnderline"/>
          <w:highlight w:val="cyan"/>
        </w:rPr>
        <w:t xml:space="preserve">is “the battle between </w:t>
      </w:r>
      <w:r w:rsidRPr="00F6687A">
        <w:rPr>
          <w:rStyle w:val="Emphasis"/>
          <w:highlight w:val="cyan"/>
        </w:rPr>
        <w:t>democracy</w:t>
      </w:r>
      <w:r w:rsidRPr="00F6687A">
        <w:rPr>
          <w:rStyle w:val="StyleUnderline"/>
          <w:highlight w:val="cyan"/>
        </w:rPr>
        <w:t xml:space="preserve"> and </w:t>
      </w:r>
      <w:r w:rsidRPr="00F6687A">
        <w:rPr>
          <w:rStyle w:val="Emphasis"/>
          <w:highlight w:val="cyan"/>
        </w:rPr>
        <w:t>autocracy</w:t>
      </w:r>
      <w:r w:rsidRPr="00F6687A">
        <w:rPr>
          <w:rStyle w:val="StyleUnderline"/>
          <w:highlight w:val="cyan"/>
        </w:rPr>
        <w:t>.”</w:t>
      </w:r>
    </w:p>
    <w:p w:rsidR="008E6DA5" w:rsidRPr="00F3676D" w:rsidRDefault="008E6DA5" w:rsidP="008E6DA5">
      <w:pPr>
        <w:rPr>
          <w:rStyle w:val="StyleUnderline"/>
        </w:rPr>
      </w:pPr>
      <w:r w:rsidRPr="009C7E52">
        <w:rPr>
          <w:sz w:val="16"/>
        </w:rPr>
        <w:t xml:space="preserve">To be sure, the United States still maintains cordial relations with some nondemocracies, such as Saudi Arabia. But </w:t>
      </w:r>
      <w:r w:rsidRPr="007C0D44">
        <w:rPr>
          <w:rStyle w:val="Emphasis"/>
        </w:rPr>
        <w:t>the world order is increasingly divided</w:t>
      </w:r>
      <w:r w:rsidRPr="009C7E52">
        <w:rPr>
          <w:sz w:val="16"/>
        </w:rPr>
        <w:t xml:space="preserve"> with the United States and its status quo-oriented democratic allies in NATO, Japan, South Korea, and Australia on one side and the revisionist autocracies of China, Russia, and Iran on the other. </w:t>
      </w:r>
      <w:r w:rsidRPr="00F3676D">
        <w:rPr>
          <w:rStyle w:val="StyleUnderline"/>
        </w:rPr>
        <w:t>One does not need a stethoscope to detect the echoes of the free world’s conflict against Nazi Germany, fascist Italy, and imperial Japan.</w:t>
      </w:r>
    </w:p>
    <w:p w:rsidR="008E6DA5" w:rsidRPr="009C7E52" w:rsidRDefault="008E6DA5" w:rsidP="008E6DA5">
      <w:pPr>
        <w:rPr>
          <w:sz w:val="16"/>
        </w:rPr>
      </w:pPr>
      <w:r w:rsidRPr="009C7E52">
        <w:rPr>
          <w:sz w:val="16"/>
        </w:rPr>
        <w:t xml:space="preserve">Finally, constructivist arguments about the pacifying effects of global norms were always plagued with doubts about whether these norms were truly universal. As </w:t>
      </w:r>
      <w:r w:rsidRPr="00F6687A">
        <w:rPr>
          <w:rStyle w:val="StyleUnderline"/>
          <w:highlight w:val="cyan"/>
        </w:rPr>
        <w:t xml:space="preserve">China engages in </w:t>
      </w:r>
      <w:r w:rsidRPr="00F6687A">
        <w:rPr>
          <w:rStyle w:val="Emphasis"/>
          <w:highlight w:val="cyan"/>
        </w:rPr>
        <w:t>genocide in Xinjiang</w:t>
      </w:r>
      <w:r w:rsidRPr="00F6687A">
        <w:rPr>
          <w:rStyle w:val="StyleUnderline"/>
          <w:highlight w:val="cyan"/>
        </w:rPr>
        <w:t xml:space="preserve"> and Russia issues </w:t>
      </w:r>
      <w:r w:rsidRPr="00F6687A">
        <w:rPr>
          <w:rStyle w:val="Emphasis"/>
          <w:highlight w:val="cyan"/>
        </w:rPr>
        <w:t>bloodcurdling nuclear threats</w:t>
      </w:r>
      <w:r w:rsidRPr="00986309">
        <w:rPr>
          <w:rStyle w:val="StyleUnderline"/>
        </w:rPr>
        <w:t xml:space="preserve"> and </w:t>
      </w:r>
      <w:proofErr w:type="gramStart"/>
      <w:r w:rsidRPr="00F6687A">
        <w:rPr>
          <w:rStyle w:val="Emphasis"/>
        </w:rPr>
        <w:t>castrates</w:t>
      </w:r>
      <w:proofErr w:type="gramEnd"/>
      <w:r w:rsidRPr="00F6687A">
        <w:rPr>
          <w:rStyle w:val="Emphasis"/>
        </w:rPr>
        <w:t xml:space="preserve"> prisoners of war</w:t>
      </w:r>
      <w:r w:rsidRPr="00986309">
        <w:rPr>
          <w:rStyle w:val="StyleUnderline"/>
        </w:rPr>
        <w:t xml:space="preserve"> in Ukraine</w:t>
      </w:r>
      <w:r w:rsidRPr="009C7E52">
        <w:rPr>
          <w:sz w:val="16"/>
        </w:rPr>
        <w:t>, we now have our gruesome answer.</w:t>
      </w:r>
    </w:p>
    <w:p w:rsidR="008E6DA5" w:rsidRPr="00063FC9" w:rsidRDefault="008E6DA5" w:rsidP="008E6DA5">
      <w:pPr>
        <w:rPr>
          <w:rStyle w:val="StyleUnderline"/>
        </w:rPr>
      </w:pPr>
      <w:r w:rsidRPr="009C7E52">
        <w:rPr>
          <w:sz w:val="16"/>
        </w:rPr>
        <w:t xml:space="preserve">Moreover, </w:t>
      </w:r>
      <w:r w:rsidRPr="00D0468C">
        <w:rPr>
          <w:rStyle w:val="StyleUnderline"/>
        </w:rPr>
        <w:t>constructivists might note that the democracy versus autocracy cleavage in international politics is not simply an issue of governance but of ways of life</w:t>
      </w:r>
      <w:r w:rsidRPr="009C7E52">
        <w:rPr>
          <w:sz w:val="16"/>
        </w:rPr>
        <w:t>. The speeches and writings of Xi and Putin are often ideological rants about the superiority of autocratic systems and the failings of democracy. Like it or not—</w:t>
      </w:r>
      <w:r w:rsidRPr="00063FC9">
        <w:rPr>
          <w:rStyle w:val="StyleUnderline"/>
        </w:rPr>
        <w:t xml:space="preserve">we are back in a </w:t>
      </w:r>
      <w:r w:rsidRPr="00063FC9">
        <w:rPr>
          <w:rStyle w:val="Emphasis"/>
        </w:rPr>
        <w:t>20th-century contest</w:t>
      </w:r>
      <w:r w:rsidRPr="00063FC9">
        <w:rPr>
          <w:rStyle w:val="StyleUnderline"/>
        </w:rPr>
        <w:t xml:space="preserve"> over whether democratic or autocratic governments can better deliver for their people, adding a more dangerous </w:t>
      </w:r>
      <w:r w:rsidRPr="00063FC9">
        <w:rPr>
          <w:rStyle w:val="Emphasis"/>
        </w:rPr>
        <w:t>ideological element</w:t>
      </w:r>
      <w:r w:rsidRPr="00063FC9">
        <w:rPr>
          <w:rStyle w:val="StyleUnderline"/>
        </w:rPr>
        <w:t xml:space="preserve"> to this competition.</w:t>
      </w:r>
    </w:p>
    <w:p w:rsidR="008E6DA5" w:rsidRPr="009C7E52" w:rsidRDefault="008E6DA5" w:rsidP="008E6DA5">
      <w:pPr>
        <w:rPr>
          <w:sz w:val="16"/>
        </w:rPr>
      </w:pPr>
      <w:r w:rsidRPr="009C7E52">
        <w:rPr>
          <w:sz w:val="16"/>
        </w:rPr>
        <w:t>Fortunately, there is some good news. The best understanding of international politics may be found in a combination of theories. Much of humanity prefers a liberal international order, and this order is only made possible by the realist military power of the United States and its democratic allies. Moreover, 2,500 years of theory and history suggest that democracies tend to win these hard-power competitions and autocracies flame out disastrously in the end.</w:t>
      </w:r>
    </w:p>
    <w:p w:rsidR="008E6DA5" w:rsidRPr="009C7E52" w:rsidRDefault="008E6DA5" w:rsidP="008E6DA5">
      <w:pPr>
        <w:rPr>
          <w:sz w:val="16"/>
        </w:rPr>
      </w:pPr>
      <w:r w:rsidRPr="009C7E52">
        <w:rPr>
          <w:sz w:val="16"/>
        </w:rPr>
        <w:t>Unfortunately, the clarifying moments that bend history in an arc toward justice often only emerge after major-power wars.</w:t>
      </w:r>
    </w:p>
    <w:p w:rsidR="008E6DA5" w:rsidRPr="009C7E52" w:rsidRDefault="008E6DA5" w:rsidP="008E6DA5">
      <w:pPr>
        <w:rPr>
          <w:rStyle w:val="Emphasis"/>
        </w:rPr>
      </w:pPr>
      <w:r w:rsidRPr="009C7E52">
        <w:rPr>
          <w:sz w:val="16"/>
        </w:rPr>
        <w:t xml:space="preserve">Let’s hope that today’s incoming students are not reminiscing at their graduation ceremonies about where they were when World War III began. But </w:t>
      </w:r>
      <w:r w:rsidRPr="009C7E52">
        <w:rPr>
          <w:rStyle w:val="Emphasis"/>
          <w:highlight w:val="cyan"/>
        </w:rPr>
        <w:t>IR theory gives us plenty of reasons to be concerned.</w:t>
      </w:r>
    </w:p>
    <w:p w:rsidR="008E6DA5" w:rsidRPr="009C7E52" w:rsidRDefault="008E6DA5" w:rsidP="008E6DA5">
      <w:pPr>
        <w:rPr>
          <w:sz w:val="16"/>
        </w:rPr>
      </w:pPr>
      <w:r w:rsidRPr="009C7E52">
        <w:rPr>
          <w:sz w:val="16"/>
        </w:rPr>
        <w:t>[[IMAGE OMITTED]]</w:t>
      </w:r>
    </w:p>
    <w:p w:rsidR="008E6DA5" w:rsidRDefault="008E6DA5" w:rsidP="008E6DA5"/>
    <w:p w:rsidR="008E6DA5" w:rsidRPr="00BC64DB" w:rsidRDefault="008E6DA5" w:rsidP="008E6DA5"/>
    <w:p w:rsidR="008E6DA5" w:rsidRDefault="008E6DA5" w:rsidP="008E6DA5">
      <w:pPr>
        <w:pStyle w:val="Heading3"/>
      </w:pPr>
      <w:r>
        <w:t>2AC---china</w:t>
      </w:r>
    </w:p>
    <w:p w:rsidR="008E6DA5" w:rsidRPr="00742826" w:rsidRDefault="008E6DA5" w:rsidP="008E6DA5">
      <w:pPr>
        <w:pStyle w:val="Heading4"/>
      </w:pPr>
      <w:r>
        <w:t xml:space="preserve">China’s desperate to initiate conflict but the US is deterring them---otherwise, they’ll export </w:t>
      </w:r>
      <w:r w:rsidRPr="00742826">
        <w:rPr>
          <w:u w:val="single"/>
        </w:rPr>
        <w:t>digital authoritarianism</w:t>
      </w:r>
      <w:r>
        <w:t xml:space="preserve"> and </w:t>
      </w:r>
      <w:r w:rsidRPr="00742826">
        <w:rPr>
          <w:u w:val="single"/>
        </w:rPr>
        <w:t>take Taiwan</w:t>
      </w:r>
      <w:r>
        <w:t>.</w:t>
      </w:r>
    </w:p>
    <w:p w:rsidR="008E6DA5" w:rsidRPr="006E775D" w:rsidRDefault="008E6DA5" w:rsidP="008E6DA5">
      <w:pPr>
        <w:rPr>
          <w:rStyle w:val="Style13ptBold"/>
        </w:rPr>
      </w:pPr>
      <w:r>
        <w:t xml:space="preserve">Hal </w:t>
      </w:r>
      <w:r>
        <w:rPr>
          <w:rStyle w:val="Style13ptBold"/>
        </w:rPr>
        <w:t>Brands 21</w:t>
      </w:r>
      <w:r>
        <w:t>, Henry A. Kissinger distinguished professor of global affairs at the Johns Hopkins School of Advanced International Studies and a senior fellow at the American Enterprise Institute; and Michael Beckley, associate professor of political science at Tufts University and a nonresident senior fellow at the American Enterprise Institute, 9/24/21, “</w:t>
      </w:r>
      <w:r w:rsidRPr="00354A57">
        <w:rPr>
          <w:rStyle w:val="Emphasis"/>
        </w:rPr>
        <w:t>China Is a Declining Power—and That’s the Problem</w:t>
      </w:r>
      <w:r>
        <w:t xml:space="preserve">”, </w:t>
      </w:r>
      <w:hyperlink r:id="rId51" w:history="1">
        <w:r w:rsidRPr="00211064">
          <w:rPr>
            <w:rStyle w:val="Hyperlink"/>
          </w:rPr>
          <w:t>https://foreignpolicy.com/2021/09/24/china-great-power-united-states/</w:t>
        </w:r>
      </w:hyperlink>
      <w:r>
        <w:t>, vw</w:t>
      </w:r>
    </w:p>
    <w:p w:rsidR="008E6DA5" w:rsidRPr="00FE7C01" w:rsidRDefault="008E6DA5" w:rsidP="008E6DA5">
      <w:pPr>
        <w:rPr>
          <w:rStyle w:val="Emphasis"/>
        </w:rPr>
      </w:pPr>
      <w:r w:rsidRPr="00FE7C01">
        <w:rPr>
          <w:rStyle w:val="StyleUnderline"/>
        </w:rPr>
        <w:t xml:space="preserve">This is </w:t>
      </w:r>
      <w:r w:rsidRPr="00403FCF">
        <w:rPr>
          <w:rStyle w:val="StyleUnderline"/>
          <w:highlight w:val="cyan"/>
        </w:rPr>
        <w:t xml:space="preserve">the </w:t>
      </w:r>
      <w:r w:rsidRPr="00403FCF">
        <w:rPr>
          <w:rStyle w:val="Emphasis"/>
          <w:highlight w:val="cyan"/>
        </w:rPr>
        <w:t>real trap</w:t>
      </w:r>
      <w:r w:rsidRPr="00FE7C01">
        <w:rPr>
          <w:rStyle w:val="StyleUnderline"/>
        </w:rPr>
        <w:t xml:space="preserve"> the United States should worry about </w:t>
      </w:r>
      <w:r w:rsidRPr="00403FCF">
        <w:rPr>
          <w:rStyle w:val="StyleUnderline"/>
          <w:highlight w:val="cyan"/>
        </w:rPr>
        <w:t>regarding China</w:t>
      </w:r>
      <w:r w:rsidRPr="00FE7C01">
        <w:rPr>
          <w:rStyle w:val="StyleUnderline"/>
        </w:rPr>
        <w:t xml:space="preserve"> today—the trap in which </w:t>
      </w:r>
      <w:r w:rsidRPr="00403FCF">
        <w:rPr>
          <w:rStyle w:val="StyleUnderline"/>
          <w:highlight w:val="cyan"/>
        </w:rPr>
        <w:t xml:space="preserve">an aspiring superpower </w:t>
      </w:r>
      <w:r w:rsidRPr="00403FCF">
        <w:rPr>
          <w:rStyle w:val="Emphasis"/>
          <w:highlight w:val="cyan"/>
        </w:rPr>
        <w:t>peaks</w:t>
      </w:r>
      <w:r w:rsidRPr="00403FCF">
        <w:rPr>
          <w:rStyle w:val="StyleUnderline"/>
          <w:highlight w:val="cyan"/>
        </w:rPr>
        <w:t xml:space="preserve"> and then </w:t>
      </w:r>
      <w:r w:rsidRPr="00403FCF">
        <w:rPr>
          <w:rStyle w:val="Emphasis"/>
          <w:highlight w:val="cyan"/>
        </w:rPr>
        <w:t>refuses to bear the</w:t>
      </w:r>
      <w:r w:rsidRPr="00FE7C01">
        <w:rPr>
          <w:rStyle w:val="Emphasis"/>
        </w:rPr>
        <w:t xml:space="preserve"> painful </w:t>
      </w:r>
      <w:r w:rsidRPr="00403FCF">
        <w:rPr>
          <w:rStyle w:val="Emphasis"/>
          <w:highlight w:val="cyan"/>
        </w:rPr>
        <w:t>consequences of descent.</w:t>
      </w:r>
    </w:p>
    <w:p w:rsidR="008E6DA5" w:rsidRPr="00FE7C01" w:rsidRDefault="008E6DA5" w:rsidP="008E6DA5">
      <w:pPr>
        <w:rPr>
          <w:rStyle w:val="StyleUnderline"/>
        </w:rPr>
      </w:pPr>
      <w:r w:rsidRPr="00742826">
        <w:rPr>
          <w:sz w:val="14"/>
        </w:rPr>
        <w:t xml:space="preserve">China’s rise is no mirage: </w:t>
      </w:r>
      <w:r w:rsidRPr="00FE7C01">
        <w:rPr>
          <w:rStyle w:val="StyleUnderline"/>
        </w:rPr>
        <w:t>Decades of growth have given Beijing the economic sinews of global power</w:t>
      </w:r>
      <w:r w:rsidRPr="00742826">
        <w:rPr>
          <w:sz w:val="14"/>
        </w:rPr>
        <w:t xml:space="preserve">. Major investments in key technologies and communications infrastructure have yielded a strong position in the struggle for geoeconomic influence; China is using a multi-continent Belt and Road Initiative to bring other states into its orbit. Most alarming, think tank assessments and U.S. Defense Department reports show </w:t>
      </w:r>
      <w:r w:rsidRPr="00FE7C01">
        <w:rPr>
          <w:rStyle w:val="StyleUnderline"/>
        </w:rPr>
        <w:t xml:space="preserve">China’s increasingly formidable military now stands a </w:t>
      </w:r>
      <w:r w:rsidRPr="00FE7C01">
        <w:rPr>
          <w:rStyle w:val="Emphasis"/>
        </w:rPr>
        <w:t>real chance of winning a war</w:t>
      </w:r>
      <w:r w:rsidRPr="00FE7C01">
        <w:rPr>
          <w:rStyle w:val="StyleUnderline"/>
        </w:rPr>
        <w:t xml:space="preserve"> against the United States in the Western Pacific.</w:t>
      </w:r>
    </w:p>
    <w:p w:rsidR="008E6DA5" w:rsidRPr="00742826" w:rsidRDefault="008E6DA5" w:rsidP="008E6DA5">
      <w:pPr>
        <w:rPr>
          <w:sz w:val="14"/>
        </w:rPr>
      </w:pPr>
      <w:r w:rsidRPr="00742826">
        <w:rPr>
          <w:sz w:val="14"/>
        </w:rPr>
        <w:t xml:space="preserve">It is unsurprising, therefore, </w:t>
      </w:r>
      <w:r w:rsidRPr="00FE7C01">
        <w:rPr>
          <w:rStyle w:val="StyleUnderline"/>
        </w:rPr>
        <w:t xml:space="preserve">that </w:t>
      </w:r>
      <w:r w:rsidRPr="00403FCF">
        <w:rPr>
          <w:rStyle w:val="Emphasis"/>
          <w:highlight w:val="cyan"/>
        </w:rPr>
        <w:t>China has</w:t>
      </w:r>
      <w:r w:rsidRPr="00FE7C01">
        <w:rPr>
          <w:rStyle w:val="Emphasis"/>
        </w:rPr>
        <w:t xml:space="preserve"> also </w:t>
      </w:r>
      <w:r w:rsidRPr="00403FCF">
        <w:rPr>
          <w:rStyle w:val="Emphasis"/>
          <w:highlight w:val="cyan"/>
        </w:rPr>
        <w:t>developed the ambitions of a superpower</w:t>
      </w:r>
      <w:r w:rsidRPr="00FE7C01">
        <w:rPr>
          <w:rStyle w:val="StyleUnderline"/>
        </w:rPr>
        <w:t>: Xi has more or less announced that Beijing desires to assert its sovereignty over Taiwan, the South China Sea</w:t>
      </w:r>
      <w:r w:rsidRPr="00742826">
        <w:rPr>
          <w:sz w:val="14"/>
        </w:rPr>
        <w:t xml:space="preserve">, and other disputed areas, </w:t>
      </w:r>
      <w:r w:rsidRPr="00FE7C01">
        <w:rPr>
          <w:rStyle w:val="StyleUnderline"/>
        </w:rPr>
        <w:t xml:space="preserve">becoming Asia’s </w:t>
      </w:r>
      <w:r w:rsidRPr="00FE7C01">
        <w:rPr>
          <w:rStyle w:val="Emphasis"/>
        </w:rPr>
        <w:t>preeminent power</w:t>
      </w:r>
      <w:r w:rsidRPr="00FE7C01">
        <w:rPr>
          <w:rStyle w:val="StyleUnderline"/>
        </w:rPr>
        <w:t xml:space="preserve"> and </w:t>
      </w:r>
      <w:r w:rsidRPr="00403FCF">
        <w:rPr>
          <w:rStyle w:val="Emphasis"/>
          <w:highlight w:val="cyan"/>
        </w:rPr>
        <w:t>challenging the U</w:t>
      </w:r>
      <w:r w:rsidRPr="00FE7C01">
        <w:rPr>
          <w:rStyle w:val="Emphasis"/>
        </w:rPr>
        <w:t xml:space="preserve">nited </w:t>
      </w:r>
      <w:r w:rsidRPr="00403FCF">
        <w:rPr>
          <w:rStyle w:val="Emphasis"/>
          <w:highlight w:val="cyan"/>
        </w:rPr>
        <w:t>S</w:t>
      </w:r>
      <w:r w:rsidRPr="00FE7C01">
        <w:rPr>
          <w:rStyle w:val="Emphasis"/>
        </w:rPr>
        <w:t>tates</w:t>
      </w:r>
      <w:r w:rsidRPr="00FE7C01">
        <w:rPr>
          <w:rStyle w:val="StyleUnderline"/>
        </w:rPr>
        <w:t xml:space="preserve"> for global leadership</w:t>
      </w:r>
      <w:r w:rsidRPr="00742826">
        <w:rPr>
          <w:sz w:val="14"/>
        </w:rPr>
        <w:t xml:space="preserve">. Yet if China’s geopolitical window of opportunity is real, its future is already starting to look quite grim because </w:t>
      </w:r>
      <w:r w:rsidRPr="00403FCF">
        <w:rPr>
          <w:rStyle w:val="Emphasis"/>
          <w:highlight w:val="cyan"/>
        </w:rPr>
        <w:t>it is</w:t>
      </w:r>
      <w:r w:rsidRPr="00403FCF">
        <w:rPr>
          <w:rStyle w:val="Emphasis"/>
        </w:rPr>
        <w:t xml:space="preserve"> quickly </w:t>
      </w:r>
      <w:r w:rsidRPr="00403FCF">
        <w:rPr>
          <w:rStyle w:val="Emphasis"/>
          <w:highlight w:val="cyan"/>
        </w:rPr>
        <w:t>losing the advantages that propelled its</w:t>
      </w:r>
      <w:r w:rsidRPr="00FE7C01">
        <w:rPr>
          <w:rStyle w:val="Emphasis"/>
        </w:rPr>
        <w:t xml:space="preserve"> rapid </w:t>
      </w:r>
      <w:r w:rsidRPr="00403FCF">
        <w:rPr>
          <w:rStyle w:val="Emphasis"/>
          <w:highlight w:val="cyan"/>
        </w:rPr>
        <w:t>growth</w:t>
      </w:r>
      <w:r w:rsidRPr="00742826">
        <w:rPr>
          <w:sz w:val="14"/>
        </w:rPr>
        <w:t>.</w:t>
      </w:r>
    </w:p>
    <w:p w:rsidR="008E6DA5" w:rsidRPr="00742826" w:rsidRDefault="008E6DA5" w:rsidP="008E6DA5">
      <w:pPr>
        <w:rPr>
          <w:sz w:val="14"/>
        </w:rPr>
      </w:pPr>
      <w:r w:rsidRPr="00742826">
        <w:rPr>
          <w:sz w:val="14"/>
        </w:rPr>
        <w:t>From the 1970s to the 2000s, China was nearly self-sufficient in food, water, and energy resources. It enjoyed the greatest demographic dividend in history, with 10 working-age adults for every senior citizen aged 65 or older. (For most major economies, the average is closer to 5 working-age adults for every senior citizen.) China had a secure geopolitical environment and easy access to foreign markets and technology, all underpinned by friendly relations with the United States. And China’s government skillfully harnessed these advantages by carrying out a process of economic reform and opening while also moving the regime from stifling totalitarianism under former Chinese leader Mao Zedong to a smarter—if still deeply repressive—form of authoritarianism under his successors. China had it all from the 1970s to the early 2010s—just the mix of endowments, environment, people, and policies needed to thrive.</w:t>
      </w:r>
    </w:p>
    <w:p w:rsidR="008E6DA5" w:rsidRPr="00742826" w:rsidRDefault="008E6DA5" w:rsidP="008E6DA5">
      <w:pPr>
        <w:rPr>
          <w:sz w:val="14"/>
        </w:rPr>
      </w:pPr>
      <w:r w:rsidRPr="00742826">
        <w:rPr>
          <w:sz w:val="14"/>
        </w:rPr>
        <w:t xml:space="preserve">Since the late 2000s, however, </w:t>
      </w:r>
      <w:r w:rsidRPr="00BD7842">
        <w:rPr>
          <w:rStyle w:val="StyleUnderline"/>
        </w:rPr>
        <w:t xml:space="preserve">the drivers of China’s rise have either </w:t>
      </w:r>
      <w:r w:rsidRPr="00BD7842">
        <w:rPr>
          <w:rStyle w:val="Emphasis"/>
        </w:rPr>
        <w:t>stalled</w:t>
      </w:r>
      <w:r w:rsidRPr="00BD7842">
        <w:rPr>
          <w:rStyle w:val="StyleUnderline"/>
        </w:rPr>
        <w:t xml:space="preserve"> or </w:t>
      </w:r>
      <w:r w:rsidRPr="00BD7842">
        <w:rPr>
          <w:rStyle w:val="Emphasis"/>
        </w:rPr>
        <w:t>turned around</w:t>
      </w:r>
      <w:r w:rsidRPr="00BD7842">
        <w:rPr>
          <w:rStyle w:val="StyleUnderline"/>
        </w:rPr>
        <w:t xml:space="preserve"> entirely</w:t>
      </w:r>
      <w:r w:rsidRPr="00742826">
        <w:rPr>
          <w:sz w:val="14"/>
        </w:rPr>
        <w:t xml:space="preserve">. For example, </w:t>
      </w:r>
      <w:r w:rsidRPr="00BD7842">
        <w:rPr>
          <w:rStyle w:val="Emphasis"/>
          <w:highlight w:val="cyan"/>
        </w:rPr>
        <w:t>China is running out of resources</w:t>
      </w:r>
      <w:r w:rsidRPr="00BD7842">
        <w:rPr>
          <w:rStyle w:val="StyleUnderline"/>
        </w:rPr>
        <w:t>: Water has become scarce, and the country is importing more energy and food than any other nation, having ravaged its own natural resources</w:t>
      </w:r>
      <w:r w:rsidRPr="00742826">
        <w:rPr>
          <w:sz w:val="14"/>
        </w:rPr>
        <w:t>. Economic growth is therefore becoming costlier: According to data from DBS Bank, it takes three times as many inputs to produce a unit of growth today as it did in the early 2000s.</w:t>
      </w:r>
    </w:p>
    <w:p w:rsidR="008E6DA5" w:rsidRPr="00742826" w:rsidRDefault="008E6DA5" w:rsidP="008E6DA5">
      <w:pPr>
        <w:rPr>
          <w:sz w:val="14"/>
        </w:rPr>
      </w:pPr>
      <w:r w:rsidRPr="00742826">
        <w:rPr>
          <w:sz w:val="14"/>
        </w:rPr>
        <w:t xml:space="preserve">China is also approaching a demographic precipice: From 2020 to 2050, </w:t>
      </w:r>
      <w:r w:rsidRPr="00BD7842">
        <w:rPr>
          <w:rStyle w:val="StyleUnderline"/>
          <w:highlight w:val="cyan"/>
        </w:rPr>
        <w:t xml:space="preserve">it will </w:t>
      </w:r>
      <w:r w:rsidRPr="00BD7842">
        <w:rPr>
          <w:rStyle w:val="Emphasis"/>
          <w:highlight w:val="cyan"/>
        </w:rPr>
        <w:t>lose</w:t>
      </w:r>
      <w:r w:rsidRPr="00BD7842">
        <w:rPr>
          <w:rStyle w:val="StyleUnderline"/>
        </w:rPr>
        <w:t xml:space="preserve"> an astounding </w:t>
      </w:r>
      <w:r w:rsidRPr="00BD7842">
        <w:rPr>
          <w:rStyle w:val="Emphasis"/>
          <w:highlight w:val="cyan"/>
        </w:rPr>
        <w:t>200 million working-age adults</w:t>
      </w:r>
      <w:r w:rsidRPr="00742826">
        <w:rPr>
          <w:sz w:val="14"/>
        </w:rPr>
        <w:t>—a population the size of Nigeria—</w:t>
      </w:r>
      <w:r w:rsidRPr="00BD7842">
        <w:rPr>
          <w:rStyle w:val="StyleUnderline"/>
        </w:rPr>
        <w:t>and gain 200 million senior citizens</w:t>
      </w:r>
      <w:r w:rsidRPr="00742826">
        <w:rPr>
          <w:sz w:val="14"/>
        </w:rPr>
        <w:t xml:space="preserve">. The fiscal and economic consequences will be devastating: Current projections suggest </w:t>
      </w:r>
      <w:r w:rsidRPr="00BD7842">
        <w:rPr>
          <w:rStyle w:val="StyleUnderline"/>
        </w:rPr>
        <w:t xml:space="preserve">China’s </w:t>
      </w:r>
      <w:r w:rsidRPr="00E31C72">
        <w:rPr>
          <w:rStyle w:val="StyleUnderline"/>
          <w:highlight w:val="cyan"/>
        </w:rPr>
        <w:t>medical and social security spending will</w:t>
      </w:r>
      <w:r w:rsidRPr="00BD7842">
        <w:rPr>
          <w:rStyle w:val="StyleUnderline"/>
        </w:rPr>
        <w:t xml:space="preserve"> have to </w:t>
      </w:r>
      <w:r w:rsidRPr="00E31C72">
        <w:rPr>
          <w:rStyle w:val="Emphasis"/>
          <w:highlight w:val="cyan"/>
        </w:rPr>
        <w:t>triple</w:t>
      </w:r>
      <w:r w:rsidRPr="00BD7842">
        <w:rPr>
          <w:rStyle w:val="StyleUnderline"/>
        </w:rPr>
        <w:t xml:space="preserve"> as a share of GDP</w:t>
      </w:r>
      <w:r w:rsidRPr="00742826">
        <w:rPr>
          <w:sz w:val="14"/>
        </w:rPr>
        <w:t>, from 10 percent to 30 percent, by 2050 just to prevent millions of seniors from dying of impoverishment and neglect.</w:t>
      </w:r>
    </w:p>
    <w:p w:rsidR="008E6DA5" w:rsidRPr="00742826" w:rsidRDefault="008E6DA5" w:rsidP="008E6DA5">
      <w:pPr>
        <w:rPr>
          <w:sz w:val="14"/>
        </w:rPr>
      </w:pPr>
      <w:r w:rsidRPr="00742826">
        <w:rPr>
          <w:sz w:val="14"/>
        </w:rPr>
        <w:t xml:space="preserve">To make matters worse, </w:t>
      </w:r>
      <w:r w:rsidRPr="00E31C72">
        <w:rPr>
          <w:rStyle w:val="StyleUnderline"/>
        </w:rPr>
        <w:t xml:space="preserve">China is </w:t>
      </w:r>
      <w:r w:rsidRPr="00E31C72">
        <w:rPr>
          <w:rStyle w:val="Emphasis"/>
        </w:rPr>
        <w:t>turning away</w:t>
      </w:r>
      <w:r w:rsidRPr="00E31C72">
        <w:rPr>
          <w:rStyle w:val="StyleUnderline"/>
        </w:rPr>
        <w:t xml:space="preserve"> from the package of policies that promoted </w:t>
      </w:r>
      <w:r w:rsidRPr="00E31C72">
        <w:rPr>
          <w:rStyle w:val="Emphasis"/>
        </w:rPr>
        <w:t>rapid growth</w:t>
      </w:r>
      <w:r w:rsidRPr="00E31C72">
        <w:rPr>
          <w:rStyle w:val="StyleUnderline"/>
        </w:rPr>
        <w:t>. Under Xi,</w:t>
      </w:r>
      <w:r w:rsidRPr="00742826">
        <w:rPr>
          <w:sz w:val="14"/>
        </w:rPr>
        <w:t xml:space="preserve"> </w:t>
      </w:r>
      <w:r w:rsidRPr="00E31C72">
        <w:rPr>
          <w:rStyle w:val="Emphasis"/>
          <w:highlight w:val="cyan"/>
        </w:rPr>
        <w:t>Beijing has slid back toward totalitarianism</w:t>
      </w:r>
      <w:r w:rsidRPr="00742826">
        <w:rPr>
          <w:sz w:val="14"/>
        </w:rPr>
        <w:t>. Xi has appointed himself “chairman of everything,” destroyed any semblance of collective rule, and made adherence to “Xi Jinping thought” the ideological core of an increasingly rigid regime. And he has relentlessly pursued the centralization of power at the expense of economic prosperity.</w:t>
      </w:r>
    </w:p>
    <w:p w:rsidR="008E6DA5" w:rsidRPr="001A39A6" w:rsidRDefault="008E6DA5" w:rsidP="008E6DA5">
      <w:pPr>
        <w:rPr>
          <w:rStyle w:val="Emphasis"/>
        </w:rPr>
      </w:pPr>
      <w:r w:rsidRPr="00403FCF">
        <w:rPr>
          <w:rStyle w:val="Emphasis"/>
          <w:highlight w:val="cyan"/>
        </w:rPr>
        <w:t>State zombie firms</w:t>
      </w:r>
      <w:r w:rsidRPr="00403FCF">
        <w:rPr>
          <w:rStyle w:val="StyleUnderline"/>
          <w:highlight w:val="cyan"/>
        </w:rPr>
        <w:t xml:space="preserve"> are being propped up while private firms are </w:t>
      </w:r>
      <w:r w:rsidRPr="00403FCF">
        <w:rPr>
          <w:rStyle w:val="Emphasis"/>
          <w:highlight w:val="cyan"/>
        </w:rPr>
        <w:t>starved of capital</w:t>
      </w:r>
      <w:r w:rsidRPr="00403FCF">
        <w:rPr>
          <w:rStyle w:val="StyleUnderline"/>
        </w:rPr>
        <w:t>. Objective economic analysis is being replaced by government propaganda. Innovation is becoming more difficult in a climate of stultifying ideological conformity</w:t>
      </w:r>
      <w:r w:rsidRPr="00742826">
        <w:rPr>
          <w:sz w:val="14"/>
        </w:rPr>
        <w:t xml:space="preserve">. Meanwhile, </w:t>
      </w:r>
      <w:r w:rsidRPr="001A39A6">
        <w:rPr>
          <w:rStyle w:val="StyleUnderline"/>
        </w:rPr>
        <w:t xml:space="preserve">Xi’s brutal anti-corruption campaign has </w:t>
      </w:r>
      <w:r w:rsidRPr="001A39A6">
        <w:rPr>
          <w:rStyle w:val="Emphasis"/>
          <w:highlight w:val="cyan"/>
        </w:rPr>
        <w:t>deterred entrepreneurship</w:t>
      </w:r>
      <w:r w:rsidRPr="001A39A6">
        <w:rPr>
          <w:rStyle w:val="StyleUnderline"/>
        </w:rPr>
        <w:t xml:space="preserve">, and a wave of politically driven regulations </w:t>
      </w:r>
      <w:r w:rsidRPr="001A39A6">
        <w:rPr>
          <w:rStyle w:val="Emphasis"/>
          <w:highlight w:val="cyan"/>
        </w:rPr>
        <w:t>has erased more than $1 trillion from the market</w:t>
      </w:r>
      <w:r w:rsidRPr="001A39A6">
        <w:rPr>
          <w:rStyle w:val="StyleUnderline"/>
        </w:rPr>
        <w:t xml:space="preserve"> capitalization of China’s leading tech firms. </w:t>
      </w:r>
      <w:r w:rsidRPr="001A39A6">
        <w:rPr>
          <w:rStyle w:val="StyleUnderline"/>
          <w:highlight w:val="cyan"/>
        </w:rPr>
        <w:t>Xi</w:t>
      </w:r>
      <w:r w:rsidRPr="00742826">
        <w:rPr>
          <w:sz w:val="14"/>
        </w:rPr>
        <w:t xml:space="preserve"> hasn’t simply stopped the process of economic liberalization that powered China’s development: </w:t>
      </w:r>
      <w:r w:rsidRPr="001A39A6">
        <w:rPr>
          <w:rStyle w:val="Emphasis"/>
        </w:rPr>
        <w:t xml:space="preserve">He </w:t>
      </w:r>
      <w:r w:rsidRPr="001A39A6">
        <w:rPr>
          <w:rStyle w:val="Emphasis"/>
          <w:highlight w:val="cyan"/>
        </w:rPr>
        <w:t>has thrown it</w:t>
      </w:r>
      <w:r w:rsidRPr="001A39A6">
        <w:rPr>
          <w:rStyle w:val="Emphasis"/>
        </w:rPr>
        <w:t xml:space="preserve"> hard </w:t>
      </w:r>
      <w:r w:rsidRPr="001721EA">
        <w:rPr>
          <w:rStyle w:val="Emphasis"/>
          <w:highlight w:val="cyan"/>
        </w:rPr>
        <w:t>into reverse.</w:t>
      </w:r>
    </w:p>
    <w:p w:rsidR="008E6DA5" w:rsidRPr="001721EA" w:rsidRDefault="008E6DA5" w:rsidP="008E6DA5">
      <w:pPr>
        <w:rPr>
          <w:rStyle w:val="Emphasis"/>
        </w:rPr>
      </w:pPr>
      <w:r w:rsidRPr="001721EA">
        <w:rPr>
          <w:rStyle w:val="StyleUnderline"/>
        </w:rPr>
        <w:t xml:space="preserve">The economic damage these trends are causing is </w:t>
      </w:r>
      <w:r w:rsidRPr="001721EA">
        <w:rPr>
          <w:rStyle w:val="Emphasis"/>
        </w:rPr>
        <w:t>starting to accumulate</w:t>
      </w:r>
      <w:r w:rsidRPr="00742826">
        <w:rPr>
          <w:sz w:val="14"/>
        </w:rPr>
        <w:t xml:space="preserve">—and it is compounding the slowdown that would have occurred anyway as a fast-growing economy matures. </w:t>
      </w:r>
      <w:r w:rsidRPr="001721EA">
        <w:rPr>
          <w:rStyle w:val="StyleUnderline"/>
        </w:rPr>
        <w:t xml:space="preserve">The Chinese </w:t>
      </w:r>
      <w:r w:rsidRPr="001721EA">
        <w:rPr>
          <w:rStyle w:val="Emphasis"/>
          <w:highlight w:val="cyan"/>
        </w:rPr>
        <w:t>economy has been losing steam</w:t>
      </w:r>
      <w:r w:rsidRPr="001721EA">
        <w:rPr>
          <w:rStyle w:val="StyleUnderline"/>
          <w:highlight w:val="cyan"/>
        </w:rPr>
        <w:t xml:space="preserve"> for</w:t>
      </w:r>
      <w:r w:rsidRPr="001721EA">
        <w:rPr>
          <w:rStyle w:val="StyleUnderline"/>
        </w:rPr>
        <w:t xml:space="preserve"> more than </w:t>
      </w:r>
      <w:r w:rsidRPr="001721EA">
        <w:rPr>
          <w:rStyle w:val="StyleUnderline"/>
          <w:highlight w:val="cyan"/>
        </w:rPr>
        <w:t>a decade</w:t>
      </w:r>
      <w:r w:rsidRPr="00742826">
        <w:rPr>
          <w:sz w:val="14"/>
        </w:rPr>
        <w:t xml:space="preserve">: The country’s official growth rate declined from 14 percent in 2007 to 6 percent in 2019, and rigorous studies suggest the true growth rate is now closer to 2 percent. Worse, most of that growth stems from government stimulus spending. According to data from the Conference Board, total factor productivity declined 1.3 percent every year on average between 2008 and 2019, meaning China is spending more to produce less each year. This has led, in turn, to massive debt: </w:t>
      </w:r>
      <w:r w:rsidRPr="001721EA">
        <w:rPr>
          <w:rStyle w:val="Emphasis"/>
        </w:rPr>
        <w:t>China’s total debt surged</w:t>
      </w:r>
      <w:r w:rsidRPr="00742826">
        <w:rPr>
          <w:sz w:val="14"/>
        </w:rPr>
        <w:t xml:space="preserve"> eight-fold between 2008 and 2019 and exceeded 300 percent of GDP prior to COVID-19. Any country that has accumulated debt or lost productivity at anything close to China’s current pace has subsequently suffered at least one “lost decade” of </w:t>
      </w:r>
      <w:r w:rsidRPr="001721EA">
        <w:rPr>
          <w:rStyle w:val="Emphasis"/>
        </w:rPr>
        <w:t>near-zero economic growth.</w:t>
      </w:r>
    </w:p>
    <w:p w:rsidR="008E6DA5" w:rsidRPr="00D34B72" w:rsidRDefault="008E6DA5" w:rsidP="008E6DA5">
      <w:pPr>
        <w:rPr>
          <w:rStyle w:val="StyleUnderline"/>
        </w:rPr>
      </w:pPr>
      <w:r w:rsidRPr="001721EA">
        <w:rPr>
          <w:rStyle w:val="StyleUnderline"/>
        </w:rPr>
        <w:t>All of this is happening</w:t>
      </w:r>
      <w:r w:rsidRPr="00742826">
        <w:rPr>
          <w:sz w:val="14"/>
        </w:rPr>
        <w:t xml:space="preserve">, moreover, </w:t>
      </w:r>
      <w:r w:rsidRPr="001721EA">
        <w:rPr>
          <w:rStyle w:val="StyleUnderline"/>
        </w:rPr>
        <w:t xml:space="preserve">as </w:t>
      </w:r>
      <w:r w:rsidRPr="001721EA">
        <w:rPr>
          <w:rStyle w:val="StyleUnderline"/>
          <w:highlight w:val="cyan"/>
        </w:rPr>
        <w:t>China confronts a</w:t>
      </w:r>
      <w:r w:rsidRPr="001721EA">
        <w:rPr>
          <w:rStyle w:val="StyleUnderline"/>
        </w:rPr>
        <w:t xml:space="preserve">n </w:t>
      </w:r>
      <w:r w:rsidRPr="001721EA">
        <w:rPr>
          <w:rStyle w:val="Emphasis"/>
        </w:rPr>
        <w:t xml:space="preserve">increasingly </w:t>
      </w:r>
      <w:r w:rsidRPr="001721EA">
        <w:rPr>
          <w:rStyle w:val="Emphasis"/>
          <w:highlight w:val="cyan"/>
        </w:rPr>
        <w:t>hostile external environment</w:t>
      </w:r>
      <w:r w:rsidRPr="00742826">
        <w:rPr>
          <w:sz w:val="14"/>
        </w:rPr>
        <w:t xml:space="preserve">. The combination of </w:t>
      </w:r>
      <w:r w:rsidRPr="001721EA">
        <w:rPr>
          <w:rStyle w:val="StyleUnderline"/>
          <w:highlight w:val="cyan"/>
        </w:rPr>
        <w:t>COVID</w:t>
      </w:r>
      <w:r w:rsidRPr="001721EA">
        <w:rPr>
          <w:rStyle w:val="StyleUnderline"/>
        </w:rPr>
        <w:t xml:space="preserve">-19, persistent </w:t>
      </w:r>
      <w:r w:rsidRPr="001721EA">
        <w:rPr>
          <w:rStyle w:val="StyleUnderline"/>
          <w:highlight w:val="cyan"/>
        </w:rPr>
        <w:t>h</w:t>
      </w:r>
      <w:r w:rsidRPr="001721EA">
        <w:rPr>
          <w:rStyle w:val="StyleUnderline"/>
        </w:rPr>
        <w:t xml:space="preserve">uman </w:t>
      </w:r>
      <w:r w:rsidRPr="001721EA">
        <w:rPr>
          <w:rStyle w:val="StyleUnderline"/>
          <w:highlight w:val="cyan"/>
        </w:rPr>
        <w:t>r</w:t>
      </w:r>
      <w:r w:rsidRPr="001721EA">
        <w:rPr>
          <w:rStyle w:val="StyleUnderline"/>
        </w:rPr>
        <w:t xml:space="preserve">ights </w:t>
      </w:r>
      <w:r w:rsidRPr="001721EA">
        <w:rPr>
          <w:rStyle w:val="StyleUnderline"/>
          <w:highlight w:val="cyan"/>
        </w:rPr>
        <w:t xml:space="preserve">abuses, and aggressive policies have caused </w:t>
      </w:r>
      <w:r w:rsidRPr="001721EA">
        <w:rPr>
          <w:rStyle w:val="Emphasis"/>
          <w:highlight w:val="cyan"/>
        </w:rPr>
        <w:t>negative views of China</w:t>
      </w:r>
      <w:r w:rsidRPr="001721EA">
        <w:rPr>
          <w:rStyle w:val="StyleUnderline"/>
        </w:rPr>
        <w:t xml:space="preserve"> to reach levels </w:t>
      </w:r>
      <w:r w:rsidRPr="001721EA">
        <w:rPr>
          <w:rStyle w:val="Emphasis"/>
        </w:rPr>
        <w:t>not seen since the Tiananmen Square massacre in 1989</w:t>
      </w:r>
      <w:r w:rsidRPr="001721EA">
        <w:rPr>
          <w:rStyle w:val="StyleUnderline"/>
          <w:highlight w:val="cyan"/>
        </w:rPr>
        <w:t>. Countries</w:t>
      </w:r>
      <w:r w:rsidRPr="00742826">
        <w:rPr>
          <w:sz w:val="14"/>
        </w:rPr>
        <w:t xml:space="preserve"> worried about Chinese competition </w:t>
      </w:r>
      <w:r w:rsidRPr="001721EA">
        <w:rPr>
          <w:rStyle w:val="StyleUnderline"/>
          <w:highlight w:val="cyan"/>
        </w:rPr>
        <w:t>have slapped</w:t>
      </w:r>
      <w:r w:rsidRPr="001721EA">
        <w:rPr>
          <w:rStyle w:val="StyleUnderline"/>
        </w:rPr>
        <w:t xml:space="preserve"> </w:t>
      </w:r>
      <w:r w:rsidRPr="001721EA">
        <w:rPr>
          <w:rStyle w:val="Emphasis"/>
        </w:rPr>
        <w:t xml:space="preserve">thousands of </w:t>
      </w:r>
      <w:r w:rsidRPr="001721EA">
        <w:rPr>
          <w:rStyle w:val="Emphasis"/>
          <w:highlight w:val="cyan"/>
        </w:rPr>
        <w:t>new trade barriers</w:t>
      </w:r>
      <w:r w:rsidRPr="001721EA">
        <w:rPr>
          <w:rStyle w:val="StyleUnderline"/>
        </w:rPr>
        <w:t xml:space="preserve"> on its goods since 2008</w:t>
      </w:r>
      <w:r w:rsidRPr="00742826">
        <w:rPr>
          <w:sz w:val="14"/>
        </w:rPr>
        <w:t xml:space="preserve">. More than a dozen countries have dropped out of Xi’s Belt and Road Initiative </w:t>
      </w:r>
      <w:r w:rsidRPr="00D34B72">
        <w:rPr>
          <w:rStyle w:val="StyleUnderline"/>
        </w:rPr>
        <w:t>while the United States wages a global campaign against key Chinese tech companies</w:t>
      </w:r>
      <w:r w:rsidRPr="00742826">
        <w:rPr>
          <w:sz w:val="14"/>
        </w:rPr>
        <w:t xml:space="preserve">—notably, Huawei—and </w:t>
      </w:r>
      <w:r w:rsidRPr="00D34B72">
        <w:rPr>
          <w:rStyle w:val="StyleUnderline"/>
        </w:rPr>
        <w:t>rich democracies across multiple continents throw up barriers to Beijing’s digital influence. The world is becoming less conducive to easy Chinese growth, and Xi’s regime increasingly faces the sort of strategic encirclement that once drove German and Japanese leaders to desperation.</w:t>
      </w:r>
    </w:p>
    <w:p w:rsidR="008E6DA5" w:rsidRPr="00690762" w:rsidRDefault="008E6DA5" w:rsidP="008E6DA5">
      <w:pPr>
        <w:rPr>
          <w:rStyle w:val="Emphasis"/>
        </w:rPr>
      </w:pPr>
      <w:r w:rsidRPr="00742826">
        <w:rPr>
          <w:sz w:val="14"/>
        </w:rPr>
        <w:t xml:space="preserve">Case in point is U.S. policy. </w:t>
      </w:r>
      <w:r w:rsidRPr="00D34B72">
        <w:rPr>
          <w:rStyle w:val="StyleUnderline"/>
        </w:rPr>
        <w:t xml:space="preserve">Over the past five years, two U.S. presidential administrations have committed the United States to a </w:t>
      </w:r>
      <w:r w:rsidRPr="00690762">
        <w:rPr>
          <w:rStyle w:val="Emphasis"/>
        </w:rPr>
        <w:t>policy of “competition”</w:t>
      </w:r>
      <w:r w:rsidRPr="00D34B72">
        <w:rPr>
          <w:rStyle w:val="StyleUnderline"/>
        </w:rPr>
        <w:t xml:space="preserve">—really, </w:t>
      </w:r>
      <w:r w:rsidRPr="00690762">
        <w:rPr>
          <w:rStyle w:val="Emphasis"/>
        </w:rPr>
        <w:t>neo-containment</w:t>
      </w:r>
      <w:r w:rsidRPr="00D34B72">
        <w:rPr>
          <w:rStyle w:val="StyleUnderline"/>
        </w:rPr>
        <w:t xml:space="preserve">—vis-à-vis China. </w:t>
      </w:r>
      <w:r w:rsidRPr="00690762">
        <w:rPr>
          <w:rStyle w:val="StyleUnderline"/>
          <w:highlight w:val="cyan"/>
        </w:rPr>
        <w:t>U.S. defense strategy is</w:t>
      </w:r>
      <w:r w:rsidRPr="00D34B72">
        <w:rPr>
          <w:rStyle w:val="StyleUnderline"/>
        </w:rPr>
        <w:t xml:space="preserve"> now </w:t>
      </w:r>
      <w:r w:rsidRPr="00690762">
        <w:rPr>
          <w:rStyle w:val="Emphasis"/>
          <w:highlight w:val="cyan"/>
        </w:rPr>
        <w:t>focused squarely on defeating Chinese aggression</w:t>
      </w:r>
      <w:r w:rsidRPr="00D34B72">
        <w:rPr>
          <w:rStyle w:val="StyleUnderline"/>
        </w:rPr>
        <w:t xml:space="preserve"> in the Western Pacific; Washington is </w:t>
      </w:r>
      <w:r w:rsidRPr="00690762">
        <w:rPr>
          <w:rStyle w:val="StyleUnderline"/>
          <w:highlight w:val="cyan"/>
        </w:rPr>
        <w:t>using</w:t>
      </w:r>
      <w:r w:rsidRPr="00D34B72">
        <w:rPr>
          <w:rStyle w:val="StyleUnderline"/>
        </w:rPr>
        <w:t xml:space="preserve"> an array of </w:t>
      </w:r>
      <w:r w:rsidRPr="00690762">
        <w:rPr>
          <w:rStyle w:val="Emphasis"/>
          <w:highlight w:val="cyan"/>
        </w:rPr>
        <w:t>trade</w:t>
      </w:r>
      <w:r w:rsidRPr="00690762">
        <w:rPr>
          <w:rStyle w:val="StyleUnderline"/>
          <w:highlight w:val="cyan"/>
        </w:rPr>
        <w:t xml:space="preserve"> and </w:t>
      </w:r>
      <w:r w:rsidRPr="00690762">
        <w:rPr>
          <w:rStyle w:val="Emphasis"/>
          <w:highlight w:val="cyan"/>
        </w:rPr>
        <w:t>tech</w:t>
      </w:r>
      <w:r w:rsidRPr="00690762">
        <w:rPr>
          <w:rStyle w:val="Emphasis"/>
        </w:rPr>
        <w:t xml:space="preserve">nological </w:t>
      </w:r>
      <w:r w:rsidRPr="00690762">
        <w:rPr>
          <w:rStyle w:val="Emphasis"/>
          <w:highlight w:val="cyan"/>
        </w:rPr>
        <w:t>sanctions</w:t>
      </w:r>
      <w:r w:rsidRPr="00690762">
        <w:rPr>
          <w:rStyle w:val="StyleUnderline"/>
          <w:highlight w:val="cyan"/>
        </w:rPr>
        <w:t xml:space="preserve"> to</w:t>
      </w:r>
      <w:r w:rsidRPr="00D34B72">
        <w:rPr>
          <w:rStyle w:val="StyleUnderline"/>
        </w:rPr>
        <w:t xml:space="preserve"> check Beijing’s influence and </w:t>
      </w:r>
      <w:r w:rsidRPr="00690762">
        <w:rPr>
          <w:rStyle w:val="StyleUnderline"/>
          <w:highlight w:val="cyan"/>
        </w:rPr>
        <w:t>limit</w:t>
      </w:r>
      <w:r w:rsidRPr="00D34B72">
        <w:rPr>
          <w:rStyle w:val="StyleUnderline"/>
        </w:rPr>
        <w:t xml:space="preserve"> its prospects for </w:t>
      </w:r>
      <w:r w:rsidRPr="00690762">
        <w:rPr>
          <w:rStyle w:val="StyleUnderline"/>
          <w:highlight w:val="cyan"/>
        </w:rPr>
        <w:t>economic primacy</w:t>
      </w:r>
      <w:r w:rsidRPr="00742826">
        <w:rPr>
          <w:sz w:val="14"/>
        </w:rPr>
        <w:t xml:space="preserve">. “Once imperial America considers you as their ‘enemy,’ you’re in big trouble,” one senior People’s Liberation Army officer warned. Indeed, </w:t>
      </w:r>
      <w:r w:rsidRPr="00690762">
        <w:rPr>
          <w:rStyle w:val="StyleUnderline"/>
          <w:highlight w:val="cyan"/>
        </w:rPr>
        <w:t>the U</w:t>
      </w:r>
      <w:r w:rsidRPr="00690762">
        <w:rPr>
          <w:rStyle w:val="StyleUnderline"/>
        </w:rPr>
        <w:t xml:space="preserve">nited </w:t>
      </w:r>
      <w:r w:rsidRPr="00690762">
        <w:rPr>
          <w:rStyle w:val="StyleUnderline"/>
          <w:highlight w:val="cyan"/>
        </w:rPr>
        <w:t>S</w:t>
      </w:r>
      <w:r w:rsidRPr="00690762">
        <w:rPr>
          <w:rStyle w:val="StyleUnderline"/>
        </w:rPr>
        <w:t xml:space="preserve">tates </w:t>
      </w:r>
      <w:r w:rsidRPr="00690762">
        <w:rPr>
          <w:rStyle w:val="StyleUnderline"/>
          <w:highlight w:val="cyan"/>
        </w:rPr>
        <w:t>has</w:t>
      </w:r>
      <w:r w:rsidRPr="00690762">
        <w:rPr>
          <w:rStyle w:val="StyleUnderline"/>
        </w:rPr>
        <w:t xml:space="preserve"> also </w:t>
      </w:r>
      <w:r w:rsidRPr="00690762">
        <w:rPr>
          <w:rStyle w:val="StyleUnderline"/>
          <w:highlight w:val="cyan"/>
        </w:rPr>
        <w:t>committed to</w:t>
      </w:r>
      <w:r w:rsidRPr="00690762">
        <w:rPr>
          <w:rStyle w:val="StyleUnderline"/>
        </w:rPr>
        <w:t xml:space="preserve"> orchestrating greater </w:t>
      </w:r>
      <w:r w:rsidRPr="00690762">
        <w:rPr>
          <w:rStyle w:val="Emphasis"/>
          <w:highlight w:val="cyan"/>
        </w:rPr>
        <w:t>global resistance to Chinese power</w:t>
      </w:r>
      <w:r w:rsidRPr="00690762">
        <w:rPr>
          <w:rStyle w:val="StyleUnderline"/>
        </w:rPr>
        <w:t xml:space="preserve">, a campaign that is starting to show results as </w:t>
      </w:r>
      <w:r w:rsidRPr="00690762">
        <w:rPr>
          <w:rStyle w:val="Emphasis"/>
        </w:rPr>
        <w:t>more and more countries respond to the threat from Beijing.</w:t>
      </w:r>
    </w:p>
    <w:p w:rsidR="008E6DA5" w:rsidRPr="00893283" w:rsidRDefault="008E6DA5" w:rsidP="008E6DA5">
      <w:pPr>
        <w:rPr>
          <w:rStyle w:val="Emphasis"/>
        </w:rPr>
      </w:pPr>
      <w:r w:rsidRPr="00742826">
        <w:rPr>
          <w:sz w:val="14"/>
        </w:rPr>
        <w:t xml:space="preserve">In maritime Asia, </w:t>
      </w:r>
      <w:r w:rsidRPr="00690762">
        <w:rPr>
          <w:rStyle w:val="Emphasis"/>
        </w:rPr>
        <w:t>resistance to Chinese power is stiffening</w:t>
      </w:r>
      <w:r w:rsidRPr="00690762">
        <w:rPr>
          <w:rStyle w:val="StyleUnderline"/>
        </w:rPr>
        <w:t xml:space="preserve">. </w:t>
      </w:r>
      <w:r w:rsidRPr="00690762">
        <w:rPr>
          <w:rStyle w:val="StyleUnderline"/>
          <w:highlight w:val="cyan"/>
        </w:rPr>
        <w:t xml:space="preserve">Taiwan is </w:t>
      </w:r>
      <w:r w:rsidRPr="00690762">
        <w:rPr>
          <w:rStyle w:val="Emphasis"/>
          <w:highlight w:val="cyan"/>
        </w:rPr>
        <w:t>boosting military spending</w:t>
      </w:r>
      <w:r w:rsidRPr="00690762">
        <w:rPr>
          <w:rStyle w:val="StyleUnderline"/>
        </w:rPr>
        <w:t xml:space="preserve"> and laying plans to turn itself into a strategic porcupine in the Western Pacific. </w:t>
      </w:r>
      <w:r w:rsidRPr="00893283">
        <w:rPr>
          <w:rStyle w:val="StyleUnderline"/>
          <w:highlight w:val="cyan"/>
        </w:rPr>
        <w:t>Japan</w:t>
      </w:r>
      <w:r w:rsidRPr="00690762">
        <w:rPr>
          <w:rStyle w:val="StyleUnderline"/>
        </w:rPr>
        <w:t xml:space="preserve"> is carrying out its </w:t>
      </w:r>
      <w:r w:rsidRPr="00690762">
        <w:rPr>
          <w:rStyle w:val="Emphasis"/>
        </w:rPr>
        <w:t>biggest military buildup since the end of the Cold War</w:t>
      </w:r>
      <w:r w:rsidRPr="00690762">
        <w:rPr>
          <w:rStyle w:val="StyleUnderline"/>
        </w:rPr>
        <w:t xml:space="preserve"> and </w:t>
      </w:r>
      <w:r w:rsidRPr="00893283">
        <w:rPr>
          <w:rStyle w:val="StyleUnderline"/>
          <w:highlight w:val="cyan"/>
        </w:rPr>
        <w:t>has agreed to back the U</w:t>
      </w:r>
      <w:r w:rsidRPr="00690762">
        <w:rPr>
          <w:rStyle w:val="StyleUnderline"/>
        </w:rPr>
        <w:t xml:space="preserve">nited </w:t>
      </w:r>
      <w:r w:rsidRPr="00893283">
        <w:rPr>
          <w:rStyle w:val="StyleUnderline"/>
          <w:highlight w:val="cyan"/>
        </w:rPr>
        <w:t>S</w:t>
      </w:r>
      <w:r w:rsidRPr="00690762">
        <w:rPr>
          <w:rStyle w:val="StyleUnderline"/>
        </w:rPr>
        <w:t xml:space="preserve">tates if China attacks Taiwan. The countries around the South China Sea, particularly Vietnam and Indonesia, are beefing up their </w:t>
      </w:r>
      <w:r w:rsidRPr="00893283">
        <w:rPr>
          <w:rStyle w:val="Emphasis"/>
        </w:rPr>
        <w:t>air, naval, and coast guard forces</w:t>
      </w:r>
      <w:r w:rsidRPr="00690762">
        <w:rPr>
          <w:rStyle w:val="StyleUnderline"/>
        </w:rPr>
        <w:t xml:space="preserve"> to </w:t>
      </w:r>
      <w:r w:rsidRPr="00893283">
        <w:rPr>
          <w:rStyle w:val="Emphasis"/>
        </w:rPr>
        <w:t>contest China’s expansive claims.</w:t>
      </w:r>
    </w:p>
    <w:p w:rsidR="008E6DA5" w:rsidRPr="00742826" w:rsidRDefault="008E6DA5" w:rsidP="008E6DA5">
      <w:pPr>
        <w:rPr>
          <w:sz w:val="14"/>
        </w:rPr>
      </w:pPr>
      <w:r w:rsidRPr="00742826">
        <w:rPr>
          <w:sz w:val="14"/>
        </w:rPr>
        <w:t xml:space="preserve">Other countries are pushing back against Beijing’s assertiveness as well. </w:t>
      </w:r>
      <w:r w:rsidRPr="00893283">
        <w:rPr>
          <w:rStyle w:val="Emphasis"/>
        </w:rPr>
        <w:t>Australia is expanding northern bases to accommodate U.S. ships and aircraft</w:t>
      </w:r>
      <w:r w:rsidRPr="00742826">
        <w:rPr>
          <w:sz w:val="14"/>
        </w:rPr>
        <w:t xml:space="preserve"> and building long-range conventional missiles and nuclear-powered attack submarines. </w:t>
      </w:r>
      <w:r w:rsidRPr="00893283">
        <w:rPr>
          <w:rStyle w:val="Emphasis"/>
          <w:highlight w:val="cyan"/>
        </w:rPr>
        <w:t>India is massing forces</w:t>
      </w:r>
      <w:r w:rsidRPr="00893283">
        <w:rPr>
          <w:rStyle w:val="Emphasis"/>
        </w:rPr>
        <w:t xml:space="preserve"> on its border with China</w:t>
      </w:r>
      <w:r w:rsidRPr="00742826">
        <w:rPr>
          <w:sz w:val="14"/>
        </w:rPr>
        <w:t xml:space="preserve"> while sending warships through the South China Sea. </w:t>
      </w:r>
      <w:r w:rsidRPr="00893283">
        <w:rPr>
          <w:rStyle w:val="StyleUnderline"/>
          <w:highlight w:val="cyan"/>
        </w:rPr>
        <w:t>The E</w:t>
      </w:r>
      <w:r w:rsidRPr="00893283">
        <w:rPr>
          <w:rStyle w:val="StyleUnderline"/>
        </w:rPr>
        <w:t xml:space="preserve">uropean </w:t>
      </w:r>
      <w:r w:rsidRPr="00893283">
        <w:rPr>
          <w:rStyle w:val="StyleUnderline"/>
          <w:highlight w:val="cyan"/>
        </w:rPr>
        <w:t>U</w:t>
      </w:r>
      <w:r w:rsidRPr="00893283">
        <w:rPr>
          <w:rStyle w:val="StyleUnderline"/>
        </w:rPr>
        <w:t xml:space="preserve">nion has </w:t>
      </w:r>
      <w:r w:rsidRPr="00893283">
        <w:rPr>
          <w:rStyle w:val="StyleUnderline"/>
          <w:highlight w:val="cyan"/>
        </w:rPr>
        <w:t>labeled Beijing a “systemic rival,”</w:t>
      </w:r>
      <w:r w:rsidRPr="00742826">
        <w:rPr>
          <w:sz w:val="14"/>
        </w:rPr>
        <w:t xml:space="preserve"> and Europe’s three greatest powers—France, Germany, and the United Kingdom—have dispatched naval task forces to the South China Sea and Indian Ocean. A variety of multilateral anti-China initiatives—the Quadrilateral Security Dialogue; supply chain alliances; the new so-called AUKUS alliance with Washington, London, and Canberra; and others—are in the works. The United States’ “multilateral club strategy,” hawkish and well-connected scholar Yan Xuetong acknowledged in July, is “isolating China” and hurting its development.</w:t>
      </w:r>
    </w:p>
    <w:p w:rsidR="008E6DA5" w:rsidRPr="00742826" w:rsidRDefault="008E6DA5" w:rsidP="008E6DA5">
      <w:pPr>
        <w:rPr>
          <w:sz w:val="14"/>
        </w:rPr>
      </w:pPr>
      <w:r w:rsidRPr="00742826">
        <w:rPr>
          <w:sz w:val="14"/>
        </w:rPr>
        <w:t>No doubt, counter-China cooperation has remained imperfect. But the overall trend is clear: An array of actors is gradually joining forces to check Beijing’s power and put it in a strategic box. China, in other words, is not a forever-ascendant country. It is an already-strong, enormously ambitious, and deeply troubled power whose window of opportunity won’t stay open for long.</w:t>
      </w:r>
    </w:p>
    <w:p w:rsidR="008E6DA5" w:rsidRPr="00D67948" w:rsidRDefault="008E6DA5" w:rsidP="008E6DA5">
      <w:pPr>
        <w:rPr>
          <w:rStyle w:val="Emphasis"/>
        </w:rPr>
      </w:pPr>
      <w:r w:rsidRPr="00742826">
        <w:rPr>
          <w:sz w:val="14"/>
        </w:rPr>
        <w:t xml:space="preserve">In some ways, all of this is welcome news for Washington: </w:t>
      </w:r>
      <w:r w:rsidRPr="00D67948">
        <w:rPr>
          <w:rStyle w:val="StyleUnderline"/>
        </w:rPr>
        <w:t xml:space="preserve">A </w:t>
      </w:r>
      <w:r w:rsidRPr="00D67948">
        <w:rPr>
          <w:rStyle w:val="StyleUnderline"/>
          <w:highlight w:val="cyan"/>
        </w:rPr>
        <w:t>China</w:t>
      </w:r>
      <w:r w:rsidRPr="00D67948">
        <w:rPr>
          <w:rStyle w:val="StyleUnderline"/>
        </w:rPr>
        <w:t xml:space="preserve"> that is slowing economically and facing growing global resistance </w:t>
      </w:r>
      <w:r w:rsidRPr="00D67948">
        <w:rPr>
          <w:rStyle w:val="StyleUnderline"/>
          <w:highlight w:val="cyan"/>
        </w:rPr>
        <w:t>will find it</w:t>
      </w:r>
      <w:r w:rsidRPr="00D67948">
        <w:rPr>
          <w:rStyle w:val="StyleUnderline"/>
        </w:rPr>
        <w:t xml:space="preserve"> exceedingly </w:t>
      </w:r>
      <w:r w:rsidRPr="00D67948">
        <w:rPr>
          <w:rStyle w:val="Emphasis"/>
          <w:highlight w:val="cyan"/>
        </w:rPr>
        <w:t>difficult to displace the U</w:t>
      </w:r>
      <w:r w:rsidRPr="00D67948">
        <w:rPr>
          <w:rStyle w:val="Emphasis"/>
        </w:rPr>
        <w:t xml:space="preserve">nited </w:t>
      </w:r>
      <w:r w:rsidRPr="00D67948">
        <w:rPr>
          <w:rStyle w:val="Emphasis"/>
          <w:highlight w:val="cyan"/>
        </w:rPr>
        <w:t>S</w:t>
      </w:r>
      <w:r w:rsidRPr="00D67948">
        <w:rPr>
          <w:rStyle w:val="Emphasis"/>
        </w:rPr>
        <w:t>tates</w:t>
      </w:r>
      <w:r w:rsidRPr="00D67948">
        <w:rPr>
          <w:rStyle w:val="StyleUnderline"/>
        </w:rPr>
        <w:t xml:space="preserve"> as the world’s leading power—</w:t>
      </w:r>
      <w:r w:rsidRPr="00D67948">
        <w:rPr>
          <w:rStyle w:val="StyleUnderline"/>
          <w:highlight w:val="cyan"/>
        </w:rPr>
        <w:t>so long as the U</w:t>
      </w:r>
      <w:r w:rsidRPr="00D67948">
        <w:rPr>
          <w:rStyle w:val="StyleUnderline"/>
        </w:rPr>
        <w:t xml:space="preserve">nited </w:t>
      </w:r>
      <w:r w:rsidRPr="00D67948">
        <w:rPr>
          <w:rStyle w:val="StyleUnderline"/>
          <w:highlight w:val="cyan"/>
        </w:rPr>
        <w:t>S</w:t>
      </w:r>
      <w:r w:rsidRPr="00D67948">
        <w:rPr>
          <w:rStyle w:val="StyleUnderline"/>
        </w:rPr>
        <w:t xml:space="preserve">tates </w:t>
      </w:r>
      <w:r w:rsidRPr="00D67948">
        <w:rPr>
          <w:rStyle w:val="StyleUnderline"/>
          <w:highlight w:val="cyan"/>
        </w:rPr>
        <w:t>doesn’t</w:t>
      </w:r>
      <w:r w:rsidRPr="00D67948">
        <w:rPr>
          <w:rStyle w:val="StyleUnderline"/>
        </w:rPr>
        <w:t xml:space="preserve"> tear itself apart or otherwise </w:t>
      </w:r>
      <w:r w:rsidRPr="00D67948">
        <w:rPr>
          <w:rStyle w:val="Emphasis"/>
          <w:highlight w:val="cyan"/>
        </w:rPr>
        <w:t>give the game away</w:t>
      </w:r>
      <w:r w:rsidRPr="00742826">
        <w:rPr>
          <w:sz w:val="14"/>
        </w:rPr>
        <w:t xml:space="preserve">. In other ways, however, the news is more troubling. </w:t>
      </w:r>
      <w:r w:rsidRPr="00D67948">
        <w:rPr>
          <w:rStyle w:val="StyleUnderline"/>
        </w:rPr>
        <w:t xml:space="preserve">History warns </w:t>
      </w:r>
      <w:r w:rsidRPr="00D67948">
        <w:rPr>
          <w:rStyle w:val="StyleUnderline"/>
          <w:highlight w:val="cyan"/>
        </w:rPr>
        <w:t>the world should expect</w:t>
      </w:r>
      <w:r w:rsidRPr="00D67948">
        <w:rPr>
          <w:rStyle w:val="StyleUnderline"/>
        </w:rPr>
        <w:t xml:space="preserve"> a peaking </w:t>
      </w:r>
      <w:r w:rsidRPr="00D67948">
        <w:rPr>
          <w:rStyle w:val="Emphasis"/>
          <w:highlight w:val="cyan"/>
        </w:rPr>
        <w:t>China to act more boldly</w:t>
      </w:r>
      <w:r w:rsidRPr="00D67948">
        <w:rPr>
          <w:rStyle w:val="Emphasis"/>
        </w:rPr>
        <w:t>, even erratically</w:t>
      </w:r>
      <w:r w:rsidRPr="00D67948">
        <w:rPr>
          <w:rStyle w:val="StyleUnderline"/>
        </w:rPr>
        <w:t xml:space="preserve">, over the coming decade—to lunge for long-sought strategic prizes </w:t>
      </w:r>
      <w:r w:rsidRPr="00D67948">
        <w:rPr>
          <w:rStyle w:val="Emphasis"/>
          <w:highlight w:val="cyan"/>
        </w:rPr>
        <w:t>before its fortunes fade.</w:t>
      </w:r>
    </w:p>
    <w:p w:rsidR="008E6DA5" w:rsidRPr="00742826" w:rsidRDefault="008E6DA5" w:rsidP="008E6DA5">
      <w:pPr>
        <w:rPr>
          <w:sz w:val="14"/>
        </w:rPr>
      </w:pPr>
      <w:r w:rsidRPr="00D67948">
        <w:rPr>
          <w:rStyle w:val="Emphasis"/>
        </w:rPr>
        <w:t>What might this look like?</w:t>
      </w:r>
      <w:r w:rsidRPr="00742826">
        <w:rPr>
          <w:sz w:val="14"/>
        </w:rPr>
        <w:t xml:space="preserve"> We can make educated guesses based on what China is presently doing.</w:t>
      </w:r>
    </w:p>
    <w:p w:rsidR="008E6DA5" w:rsidRPr="00D67948" w:rsidRDefault="008E6DA5" w:rsidP="008E6DA5">
      <w:pPr>
        <w:rPr>
          <w:rStyle w:val="StyleUnderline"/>
        </w:rPr>
      </w:pPr>
      <w:r w:rsidRPr="0032293E">
        <w:rPr>
          <w:rStyle w:val="StyleUnderline"/>
          <w:highlight w:val="cyan"/>
        </w:rPr>
        <w:t>Beijing</w:t>
      </w:r>
      <w:r w:rsidRPr="00D67948">
        <w:rPr>
          <w:rStyle w:val="StyleUnderline"/>
        </w:rPr>
        <w:t xml:space="preserve"> is already </w:t>
      </w:r>
      <w:r w:rsidRPr="0032293E">
        <w:rPr>
          <w:rStyle w:val="Emphasis"/>
        </w:rPr>
        <w:t>redoubling its efforts</w:t>
      </w:r>
      <w:r w:rsidRPr="00D67948">
        <w:rPr>
          <w:rStyle w:val="StyleUnderline"/>
        </w:rPr>
        <w:t xml:space="preserve"> to establish a 21st century sphere of economic influence by dominating critical technologies</w:t>
      </w:r>
      <w:r w:rsidRPr="00742826">
        <w:rPr>
          <w:sz w:val="14"/>
        </w:rPr>
        <w:t>—such as artificial intelligence, quantum computing, and 5G telecommunications—</w:t>
      </w:r>
      <w:r w:rsidRPr="00D67948">
        <w:rPr>
          <w:rStyle w:val="StyleUnderline"/>
        </w:rPr>
        <w:t xml:space="preserve">and using the resulting leverage to bend states to its will. It </w:t>
      </w:r>
      <w:r w:rsidRPr="0032293E">
        <w:rPr>
          <w:rStyle w:val="StyleUnderline"/>
          <w:highlight w:val="cyan"/>
        </w:rPr>
        <w:t>will</w:t>
      </w:r>
      <w:r w:rsidRPr="00D67948">
        <w:rPr>
          <w:rStyle w:val="StyleUnderline"/>
        </w:rPr>
        <w:t xml:space="preserve"> also </w:t>
      </w:r>
      <w:r w:rsidRPr="0032293E">
        <w:rPr>
          <w:rStyle w:val="StyleUnderline"/>
          <w:highlight w:val="cyan"/>
        </w:rPr>
        <w:t>race to perfect</w:t>
      </w:r>
      <w:r w:rsidRPr="00D67948">
        <w:rPr>
          <w:rStyle w:val="StyleUnderline"/>
        </w:rPr>
        <w:t xml:space="preserve"> a </w:t>
      </w:r>
      <w:r w:rsidRPr="0032293E">
        <w:rPr>
          <w:rStyle w:val="Emphasis"/>
          <w:highlight w:val="cyan"/>
        </w:rPr>
        <w:t>“digital authoritarianism”</w:t>
      </w:r>
      <w:r w:rsidRPr="0032293E">
        <w:rPr>
          <w:rStyle w:val="StyleUnderline"/>
          <w:highlight w:val="cyan"/>
        </w:rPr>
        <w:t xml:space="preserve"> that can protect</w:t>
      </w:r>
      <w:r w:rsidRPr="00D67948">
        <w:rPr>
          <w:rStyle w:val="StyleUnderline"/>
        </w:rPr>
        <w:t xml:space="preserve"> an insecure </w:t>
      </w:r>
      <w:r w:rsidRPr="0032293E">
        <w:rPr>
          <w:rStyle w:val="StyleUnderline"/>
          <w:highlight w:val="cyan"/>
        </w:rPr>
        <w:t>C</w:t>
      </w:r>
      <w:r w:rsidRPr="00D67948">
        <w:rPr>
          <w:rStyle w:val="StyleUnderline"/>
        </w:rPr>
        <w:t xml:space="preserve">hinese </w:t>
      </w:r>
      <w:r w:rsidRPr="0032293E">
        <w:rPr>
          <w:rStyle w:val="StyleUnderline"/>
          <w:highlight w:val="cyan"/>
        </w:rPr>
        <w:t>C</w:t>
      </w:r>
      <w:r w:rsidRPr="00D67948">
        <w:rPr>
          <w:rStyle w:val="StyleUnderline"/>
        </w:rPr>
        <w:t xml:space="preserve">ommunist </w:t>
      </w:r>
      <w:r w:rsidRPr="0032293E">
        <w:rPr>
          <w:rStyle w:val="StyleUnderline"/>
          <w:highlight w:val="cyan"/>
        </w:rPr>
        <w:t>P</w:t>
      </w:r>
      <w:r w:rsidRPr="00D67948">
        <w:rPr>
          <w:rStyle w:val="StyleUnderline"/>
        </w:rPr>
        <w:t xml:space="preserve">arty’s </w:t>
      </w:r>
      <w:r w:rsidRPr="0032293E">
        <w:rPr>
          <w:rStyle w:val="StyleUnderline"/>
          <w:highlight w:val="cyan"/>
        </w:rPr>
        <w:t>rule</w:t>
      </w:r>
      <w:r w:rsidRPr="00D67948">
        <w:rPr>
          <w:rStyle w:val="StyleUnderline"/>
        </w:rPr>
        <w:t xml:space="preserve"> at home while bolstering Beijing’s diplomatic position by </w:t>
      </w:r>
      <w:r w:rsidRPr="00D67948">
        <w:rPr>
          <w:rStyle w:val="Emphasis"/>
        </w:rPr>
        <w:t>exporting that model to autocratic allies</w:t>
      </w:r>
      <w:r w:rsidRPr="00D67948">
        <w:rPr>
          <w:rStyle w:val="StyleUnderline"/>
        </w:rPr>
        <w:t xml:space="preserve"> around the world.</w:t>
      </w:r>
    </w:p>
    <w:p w:rsidR="008E6DA5" w:rsidRPr="0032293E" w:rsidRDefault="008E6DA5" w:rsidP="008E6DA5">
      <w:pPr>
        <w:rPr>
          <w:rStyle w:val="StyleUnderline"/>
        </w:rPr>
      </w:pPr>
      <w:r w:rsidRPr="00742826">
        <w:rPr>
          <w:sz w:val="14"/>
        </w:rPr>
        <w:t xml:space="preserve">In military terms, </w:t>
      </w:r>
      <w:r w:rsidRPr="0032293E">
        <w:rPr>
          <w:rStyle w:val="StyleUnderline"/>
        </w:rPr>
        <w:t xml:space="preserve">the </w:t>
      </w:r>
      <w:r w:rsidRPr="0032293E">
        <w:rPr>
          <w:rStyle w:val="StyleUnderline"/>
          <w:highlight w:val="cyan"/>
        </w:rPr>
        <w:t>C</w:t>
      </w:r>
      <w:r w:rsidRPr="0032293E">
        <w:rPr>
          <w:rStyle w:val="StyleUnderline"/>
        </w:rPr>
        <w:t xml:space="preserve">hinese </w:t>
      </w:r>
      <w:r w:rsidRPr="0032293E">
        <w:rPr>
          <w:rStyle w:val="StyleUnderline"/>
          <w:highlight w:val="cyan"/>
        </w:rPr>
        <w:t>C</w:t>
      </w:r>
      <w:r w:rsidRPr="0032293E">
        <w:rPr>
          <w:rStyle w:val="StyleUnderline"/>
        </w:rPr>
        <w:t xml:space="preserve">ommunist </w:t>
      </w:r>
      <w:r w:rsidRPr="0032293E">
        <w:rPr>
          <w:rStyle w:val="StyleUnderline"/>
          <w:highlight w:val="cyan"/>
        </w:rPr>
        <w:t>P</w:t>
      </w:r>
      <w:r w:rsidRPr="0032293E">
        <w:rPr>
          <w:rStyle w:val="StyleUnderline"/>
        </w:rPr>
        <w:t xml:space="preserve">arty may well become increasingly heavy-handed in securing long, vulnerable supply lines and protecting infrastructure projects in Central and Southwest Asia, Africa, and other regions, a role some hawks in the People’s Liberation Army are already eager to assume. Beijing </w:t>
      </w:r>
      <w:r w:rsidRPr="0032293E">
        <w:rPr>
          <w:rStyle w:val="StyleUnderline"/>
          <w:highlight w:val="cyan"/>
        </w:rPr>
        <w:t>could</w:t>
      </w:r>
      <w:r w:rsidRPr="0032293E">
        <w:rPr>
          <w:rStyle w:val="StyleUnderline"/>
        </w:rPr>
        <w:t xml:space="preserve"> also </w:t>
      </w:r>
      <w:r w:rsidRPr="0032293E">
        <w:rPr>
          <w:rStyle w:val="StyleUnderline"/>
          <w:highlight w:val="cyan"/>
        </w:rPr>
        <w:t xml:space="preserve">become </w:t>
      </w:r>
      <w:r w:rsidRPr="0032293E">
        <w:rPr>
          <w:rStyle w:val="Emphasis"/>
          <w:highlight w:val="cyan"/>
        </w:rPr>
        <w:t>more assertive</w:t>
      </w:r>
      <w:r w:rsidRPr="0032293E">
        <w:rPr>
          <w:rStyle w:val="StyleUnderline"/>
          <w:highlight w:val="cyan"/>
        </w:rPr>
        <w:t xml:space="preserve"> vis-à-vis Japan</w:t>
      </w:r>
      <w:r w:rsidRPr="0032293E">
        <w:rPr>
          <w:rStyle w:val="StyleUnderline"/>
        </w:rPr>
        <w:t xml:space="preserve">, the Philippines, </w:t>
      </w:r>
      <w:r w:rsidRPr="0032293E">
        <w:rPr>
          <w:rStyle w:val="Emphasis"/>
          <w:highlight w:val="cyan"/>
        </w:rPr>
        <w:t>and other countries</w:t>
      </w:r>
      <w:r w:rsidRPr="0032293E">
        <w:rPr>
          <w:rStyle w:val="StyleUnderline"/>
        </w:rPr>
        <w:t xml:space="preserve"> that stand in the way of its claims to the South and East China Seas.</w:t>
      </w:r>
    </w:p>
    <w:p w:rsidR="008E6DA5" w:rsidRPr="0032293E" w:rsidRDefault="008E6DA5" w:rsidP="008E6DA5">
      <w:pPr>
        <w:rPr>
          <w:rStyle w:val="StyleUnderline"/>
        </w:rPr>
      </w:pPr>
      <w:r w:rsidRPr="00742826">
        <w:rPr>
          <w:sz w:val="14"/>
        </w:rPr>
        <w:t xml:space="preserve">Most troubling of all, </w:t>
      </w:r>
      <w:r w:rsidRPr="0032293E">
        <w:rPr>
          <w:rStyle w:val="StyleUnderline"/>
          <w:highlight w:val="cyan"/>
        </w:rPr>
        <w:t xml:space="preserve">China will be </w:t>
      </w:r>
      <w:r w:rsidRPr="0032293E">
        <w:rPr>
          <w:rStyle w:val="Emphasis"/>
          <w:highlight w:val="cyan"/>
        </w:rPr>
        <w:t>sorely tempted</w:t>
      </w:r>
      <w:r w:rsidRPr="0032293E">
        <w:rPr>
          <w:rStyle w:val="StyleUnderline"/>
          <w:highlight w:val="cyan"/>
        </w:rPr>
        <w:t xml:space="preserve"> to use force </w:t>
      </w:r>
      <w:r w:rsidRPr="0032293E">
        <w:rPr>
          <w:rStyle w:val="Emphasis"/>
          <w:highlight w:val="cyan"/>
        </w:rPr>
        <w:t>to resolve the Taiwan question</w:t>
      </w:r>
      <w:r w:rsidRPr="0032293E">
        <w:rPr>
          <w:rStyle w:val="StyleUnderline"/>
        </w:rPr>
        <w:t xml:space="preserve"> on its terms in the next decade </w:t>
      </w:r>
      <w:r w:rsidRPr="0032293E">
        <w:rPr>
          <w:rStyle w:val="StyleUnderline"/>
          <w:highlight w:val="cyan"/>
        </w:rPr>
        <w:t>before Washington</w:t>
      </w:r>
      <w:r w:rsidRPr="0032293E">
        <w:rPr>
          <w:rStyle w:val="StyleUnderline"/>
        </w:rPr>
        <w:t xml:space="preserve"> and Taipei </w:t>
      </w:r>
      <w:r w:rsidRPr="0032293E">
        <w:rPr>
          <w:rStyle w:val="StyleUnderline"/>
          <w:highlight w:val="cyan"/>
        </w:rPr>
        <w:t>can</w:t>
      </w:r>
      <w:r w:rsidRPr="0032293E">
        <w:rPr>
          <w:rStyle w:val="StyleUnderline"/>
        </w:rPr>
        <w:t xml:space="preserve"> finish retooling their militaries to </w:t>
      </w:r>
      <w:r w:rsidRPr="0032293E">
        <w:rPr>
          <w:rStyle w:val="StyleUnderline"/>
          <w:highlight w:val="cyan"/>
        </w:rPr>
        <w:t>offer</w:t>
      </w:r>
      <w:r w:rsidRPr="0032293E">
        <w:rPr>
          <w:rStyle w:val="StyleUnderline"/>
        </w:rPr>
        <w:t xml:space="preserve"> a </w:t>
      </w:r>
      <w:r w:rsidRPr="0032293E">
        <w:rPr>
          <w:rStyle w:val="Emphasis"/>
          <w:highlight w:val="cyan"/>
        </w:rPr>
        <w:t>stronger defense</w:t>
      </w:r>
      <w:r w:rsidRPr="0032293E">
        <w:rPr>
          <w:rStyle w:val="StyleUnderline"/>
        </w:rPr>
        <w:t xml:space="preserve">. The People’s Liberation Army is already </w:t>
      </w:r>
      <w:r w:rsidRPr="0032293E">
        <w:rPr>
          <w:rStyle w:val="Emphasis"/>
        </w:rPr>
        <w:t>stepping up its military exercises’ intensity</w:t>
      </w:r>
      <w:r w:rsidRPr="0032293E">
        <w:rPr>
          <w:rStyle w:val="StyleUnderline"/>
        </w:rPr>
        <w:t xml:space="preserve"> in the Taiwan Strait. Xi has repeatedly </w:t>
      </w:r>
      <w:r w:rsidRPr="0032293E">
        <w:rPr>
          <w:rStyle w:val="Emphasis"/>
        </w:rPr>
        <w:t>declared Beijing cannot wait forever</w:t>
      </w:r>
      <w:r w:rsidRPr="0032293E">
        <w:rPr>
          <w:rStyle w:val="StyleUnderline"/>
        </w:rPr>
        <w:t xml:space="preserve"> for its “renegade province” to return to the fold. </w:t>
      </w:r>
      <w:r w:rsidRPr="0032293E">
        <w:rPr>
          <w:rStyle w:val="StyleUnderline"/>
          <w:highlight w:val="cyan"/>
        </w:rPr>
        <w:t>When the military balance</w:t>
      </w:r>
      <w:r w:rsidRPr="0032293E">
        <w:rPr>
          <w:rStyle w:val="StyleUnderline"/>
        </w:rPr>
        <w:t xml:space="preserve"> temporarily </w:t>
      </w:r>
      <w:r w:rsidRPr="0032293E">
        <w:rPr>
          <w:rStyle w:val="Emphasis"/>
          <w:highlight w:val="cyan"/>
        </w:rPr>
        <w:t>shifts</w:t>
      </w:r>
      <w:r w:rsidRPr="0032293E">
        <w:rPr>
          <w:rStyle w:val="StyleUnderline"/>
        </w:rPr>
        <w:t xml:space="preserve"> further </w:t>
      </w:r>
      <w:r w:rsidRPr="0032293E">
        <w:rPr>
          <w:rStyle w:val="Emphasis"/>
        </w:rPr>
        <w:t>toward China’s favor</w:t>
      </w:r>
      <w:r w:rsidRPr="0032293E">
        <w:rPr>
          <w:rStyle w:val="StyleUnderline"/>
        </w:rPr>
        <w:t xml:space="preserve"> in the late 2020s and as the Pentagon is forced to retire aging ships and aircraft, </w:t>
      </w:r>
      <w:r w:rsidRPr="0032293E">
        <w:rPr>
          <w:rStyle w:val="Emphasis"/>
          <w:highlight w:val="cyan"/>
        </w:rPr>
        <w:t>China may never have a better chance of seizing Taiwan</w:t>
      </w:r>
      <w:r w:rsidRPr="0032293E">
        <w:rPr>
          <w:rStyle w:val="StyleUnderline"/>
        </w:rPr>
        <w:t xml:space="preserve"> and dealing Washington a humiliating defeat.</w:t>
      </w:r>
    </w:p>
    <w:p w:rsidR="008E6DA5" w:rsidRPr="00742826" w:rsidRDefault="008E6DA5" w:rsidP="008E6DA5">
      <w:pPr>
        <w:rPr>
          <w:sz w:val="14"/>
        </w:rPr>
      </w:pPr>
      <w:r w:rsidRPr="00742826">
        <w:rPr>
          <w:sz w:val="14"/>
        </w:rPr>
        <w:t xml:space="preserve">To be clear, China probably won’t undertake an all-out military rampage across Asia, as Japan did in the 1930s and early 1940s. But </w:t>
      </w:r>
      <w:r w:rsidRPr="0032293E">
        <w:rPr>
          <w:rStyle w:val="StyleUnderline"/>
        </w:rPr>
        <w:t>it will run greater risks and accept greater tensions as it tries to lock in key gains</w:t>
      </w:r>
      <w:r w:rsidRPr="00742826">
        <w:rPr>
          <w:sz w:val="14"/>
        </w:rPr>
        <w:t>. Welcome to geopolitics in the age of a peaking China: a country that already has the ability to violently challenge the existing order and one that will probably run faster and push harder as it loses confidence that time is on its side.</w:t>
      </w:r>
    </w:p>
    <w:p w:rsidR="008E6DA5" w:rsidRPr="00E91A59" w:rsidRDefault="008E6DA5" w:rsidP="008E6DA5">
      <w:pPr>
        <w:rPr>
          <w:b/>
          <w:iCs/>
          <w:u w:val="single"/>
          <w:bdr w:val="single" w:sz="8" w:space="0" w:color="auto"/>
        </w:rPr>
      </w:pPr>
      <w:r w:rsidRPr="0032293E">
        <w:rPr>
          <w:rStyle w:val="StyleUnderline"/>
        </w:rPr>
        <w:t>The United States</w:t>
      </w:r>
      <w:r w:rsidRPr="0032293E">
        <w:rPr>
          <w:sz w:val="16"/>
        </w:rPr>
        <w:t xml:space="preserve">, then, will face not one but two tasks in dealing with China in the 2020s. It </w:t>
      </w:r>
      <w:r w:rsidRPr="0032293E">
        <w:rPr>
          <w:rStyle w:val="Emphasis"/>
        </w:rPr>
        <w:t>will have to continue mobilizing</w:t>
      </w:r>
      <w:r w:rsidRPr="0032293E">
        <w:rPr>
          <w:rStyle w:val="StyleUnderline"/>
        </w:rPr>
        <w:t xml:space="preserve"> for long-term competition while also moving quickly to deter aggression and blunt some of the more aggressive, near-term moves Beijing may make</w:t>
      </w:r>
      <w:r w:rsidRPr="0032293E">
        <w:rPr>
          <w:sz w:val="16"/>
        </w:rPr>
        <w:t xml:space="preserve">. In other words, buckle up. The United States has been rousing itself to deal with a rising China. It’s about to discover that </w:t>
      </w:r>
      <w:r w:rsidRPr="0032293E">
        <w:rPr>
          <w:rStyle w:val="Emphasis"/>
        </w:rPr>
        <w:t>a declining China may be even more dangerous.</w:t>
      </w:r>
    </w:p>
    <w:p w:rsidR="008E6DA5" w:rsidRDefault="008E6DA5" w:rsidP="008E6DA5"/>
    <w:p w:rsidR="008E6DA5" w:rsidRPr="00E91A59" w:rsidRDefault="008E6DA5" w:rsidP="008E6DA5"/>
    <w:p w:rsidR="008E6DA5" w:rsidRDefault="008E6DA5" w:rsidP="008E6DA5">
      <w:pPr>
        <w:pStyle w:val="Heading4"/>
      </w:pPr>
      <w:r>
        <w:t>The US won’t go down without a fight, but conflict would be catastrophic.</w:t>
      </w:r>
    </w:p>
    <w:p w:rsidR="008E6DA5" w:rsidRPr="00A019CB" w:rsidRDefault="008E6DA5" w:rsidP="008E6DA5">
      <w:r>
        <w:t>*</w:t>
      </w:r>
      <w:proofErr w:type="gramStart"/>
      <w:r>
        <w:t>language</w:t>
      </w:r>
      <w:proofErr w:type="gramEnd"/>
      <w:r>
        <w:t xml:space="preserve"> edited in brackets*</w:t>
      </w:r>
    </w:p>
    <w:p w:rsidR="008E6DA5" w:rsidRDefault="008E6DA5" w:rsidP="008E6DA5">
      <w:r>
        <w:t xml:space="preserve">Ross </w:t>
      </w:r>
      <w:r w:rsidRPr="00677DC2">
        <w:rPr>
          <w:rStyle w:val="Style13ptBold"/>
        </w:rPr>
        <w:t>Babbage 23</w:t>
      </w:r>
      <w:r>
        <w:t xml:space="preserve">, nonresident senior fellow at the Center for Strategic and Budgetary Assessments in Washington and the C.E.O. of Strategic Forum in Canberra, 2/27/23, “A War With China Would Be Unlike Anything Americans Faced Before”, </w:t>
      </w:r>
      <w:hyperlink r:id="rId52" w:history="1">
        <w:r w:rsidRPr="00777433">
          <w:rPr>
            <w:rStyle w:val="Hyperlink"/>
          </w:rPr>
          <w:t>https://www.nytimes.com/2023/02/27/opinion/a-war-with-china-would-reach-deep-into-american-society.html</w:t>
        </w:r>
      </w:hyperlink>
      <w:r>
        <w:t>, vw</w:t>
      </w:r>
    </w:p>
    <w:p w:rsidR="008E6DA5" w:rsidRPr="00351AC9" w:rsidRDefault="008E6DA5" w:rsidP="008E6DA5">
      <w:pPr>
        <w:rPr>
          <w:rStyle w:val="StyleUnderline"/>
        </w:rPr>
      </w:pPr>
      <w:r w:rsidRPr="00351AC9">
        <w:rPr>
          <w:rStyle w:val="StyleUnderline"/>
        </w:rPr>
        <w:t xml:space="preserve">A </w:t>
      </w:r>
      <w:r w:rsidRPr="00351AC9">
        <w:rPr>
          <w:rStyle w:val="Emphasis"/>
          <w:highlight w:val="cyan"/>
        </w:rPr>
        <w:t>major war in the Indo-Pacific is</w:t>
      </w:r>
      <w:r w:rsidRPr="00221F41">
        <w:rPr>
          <w:sz w:val="16"/>
        </w:rPr>
        <w:t xml:space="preserve"> probably </w:t>
      </w:r>
      <w:r w:rsidRPr="00351AC9">
        <w:rPr>
          <w:rStyle w:val="Emphasis"/>
          <w:highlight w:val="cyan"/>
        </w:rPr>
        <w:t>more likely now</w:t>
      </w:r>
      <w:r w:rsidRPr="00351AC9">
        <w:rPr>
          <w:rStyle w:val="StyleUnderline"/>
          <w:highlight w:val="cyan"/>
        </w:rPr>
        <w:t xml:space="preserve"> than at </w:t>
      </w:r>
      <w:r w:rsidRPr="00351AC9">
        <w:rPr>
          <w:rStyle w:val="Emphasis"/>
          <w:highlight w:val="cyan"/>
        </w:rPr>
        <w:t>any other time</w:t>
      </w:r>
      <w:r w:rsidRPr="00351AC9">
        <w:rPr>
          <w:rStyle w:val="StyleUnderline"/>
          <w:highlight w:val="cyan"/>
        </w:rPr>
        <w:t xml:space="preserve"> since World War II</w:t>
      </w:r>
      <w:r w:rsidRPr="00351AC9">
        <w:rPr>
          <w:rStyle w:val="StyleUnderline"/>
        </w:rPr>
        <w:t>.</w:t>
      </w:r>
    </w:p>
    <w:p w:rsidR="008E6DA5" w:rsidRPr="00221F41" w:rsidRDefault="008E6DA5" w:rsidP="008E6DA5">
      <w:pPr>
        <w:rPr>
          <w:sz w:val="16"/>
        </w:rPr>
      </w:pPr>
      <w:r w:rsidRPr="009C55D6">
        <w:rPr>
          <w:rStyle w:val="StyleUnderline"/>
        </w:rPr>
        <w:t xml:space="preserve">The </w:t>
      </w:r>
      <w:r w:rsidRPr="009C55D6">
        <w:rPr>
          <w:rStyle w:val="Emphasis"/>
          <w:highlight w:val="cyan"/>
        </w:rPr>
        <w:t xml:space="preserve">most probable </w:t>
      </w:r>
      <w:r w:rsidRPr="009124BE">
        <w:rPr>
          <w:rStyle w:val="Emphasis"/>
          <w:highlight w:val="cyan"/>
        </w:rPr>
        <w:t>spark</w:t>
      </w:r>
      <w:r w:rsidRPr="009124BE">
        <w:rPr>
          <w:rStyle w:val="StyleUnderline"/>
          <w:highlight w:val="cyan"/>
        </w:rPr>
        <w:t xml:space="preserve"> is</w:t>
      </w:r>
      <w:r w:rsidRPr="009C55D6">
        <w:rPr>
          <w:rStyle w:val="StyleUnderline"/>
        </w:rPr>
        <w:t xml:space="preserve"> a Chinese invasion of </w:t>
      </w:r>
      <w:r w:rsidRPr="009124BE">
        <w:rPr>
          <w:rStyle w:val="StyleUnderline"/>
          <w:highlight w:val="cyan"/>
        </w:rPr>
        <w:t>Taiwan</w:t>
      </w:r>
      <w:r w:rsidRPr="00221F41">
        <w:rPr>
          <w:sz w:val="16"/>
        </w:rPr>
        <w:t xml:space="preserve">. President </w:t>
      </w:r>
      <w:r w:rsidRPr="009124BE">
        <w:rPr>
          <w:rStyle w:val="StyleUnderline"/>
          <w:highlight w:val="cyan"/>
        </w:rPr>
        <w:t>Xi</w:t>
      </w:r>
      <w:r w:rsidRPr="00221F41">
        <w:rPr>
          <w:sz w:val="16"/>
        </w:rPr>
        <w:t xml:space="preserve"> Jinping of China </w:t>
      </w:r>
      <w:r w:rsidRPr="00C04B33">
        <w:rPr>
          <w:rStyle w:val="StyleUnderline"/>
          <w:highlight w:val="cyan"/>
        </w:rPr>
        <w:t>has</w:t>
      </w:r>
      <w:r w:rsidRPr="009124BE">
        <w:rPr>
          <w:rStyle w:val="StyleUnderline"/>
        </w:rPr>
        <w:t xml:space="preserve"> said unifying Taiwan with mainland China </w:t>
      </w:r>
      <w:r w:rsidRPr="009124BE">
        <w:rPr>
          <w:rStyle w:val="Emphasis"/>
        </w:rPr>
        <w:t>“must be achieved.”</w:t>
      </w:r>
      <w:r w:rsidRPr="009124BE">
        <w:rPr>
          <w:rStyle w:val="StyleUnderline"/>
        </w:rPr>
        <w:t xml:space="preserve"> His Communist Party regime has </w:t>
      </w:r>
      <w:r w:rsidRPr="00C04B33">
        <w:rPr>
          <w:rStyle w:val="StyleUnderline"/>
          <w:highlight w:val="cyan"/>
        </w:rPr>
        <w:t xml:space="preserve">become </w:t>
      </w:r>
      <w:r w:rsidRPr="00C04B33">
        <w:rPr>
          <w:rStyle w:val="Emphasis"/>
          <w:highlight w:val="cyan"/>
        </w:rPr>
        <w:t>sufficiently strong</w:t>
      </w:r>
      <w:r w:rsidRPr="009124BE">
        <w:rPr>
          <w:rStyle w:val="StyleUnderline"/>
        </w:rPr>
        <w:t xml:space="preserve"> — militarily, economically and industrially — </w:t>
      </w:r>
      <w:r w:rsidRPr="009124BE">
        <w:rPr>
          <w:rStyle w:val="Emphasis"/>
          <w:highlight w:val="cyan"/>
        </w:rPr>
        <w:t>to take Taiwan</w:t>
      </w:r>
      <w:r w:rsidRPr="009124BE">
        <w:rPr>
          <w:rStyle w:val="StyleUnderline"/>
        </w:rPr>
        <w:t xml:space="preserve"> and directly challenge the United States for regional supremacy.</w:t>
      </w:r>
    </w:p>
    <w:p w:rsidR="008E6DA5" w:rsidRPr="00221F41" w:rsidRDefault="008E6DA5" w:rsidP="008E6DA5">
      <w:pPr>
        <w:rPr>
          <w:sz w:val="16"/>
        </w:rPr>
      </w:pPr>
      <w:r w:rsidRPr="00221F41">
        <w:rPr>
          <w:sz w:val="16"/>
        </w:rPr>
        <w:t xml:space="preserve">The United States has vital strategic interests at stake. </w:t>
      </w:r>
      <w:r w:rsidRPr="00C04B33">
        <w:rPr>
          <w:rStyle w:val="StyleUnderline"/>
          <w:highlight w:val="cyan"/>
        </w:rPr>
        <w:t>A successful</w:t>
      </w:r>
      <w:r w:rsidRPr="00C04B33">
        <w:rPr>
          <w:rStyle w:val="StyleUnderline"/>
        </w:rPr>
        <w:t xml:space="preserve"> Chinese </w:t>
      </w:r>
      <w:r w:rsidRPr="00C04B33">
        <w:rPr>
          <w:rStyle w:val="StyleUnderline"/>
          <w:highlight w:val="cyan"/>
        </w:rPr>
        <w:t>invasion</w:t>
      </w:r>
      <w:r w:rsidRPr="00C04B33">
        <w:rPr>
          <w:rStyle w:val="StyleUnderline"/>
        </w:rPr>
        <w:t xml:space="preserve"> of Taiwan </w:t>
      </w:r>
      <w:r w:rsidRPr="00C04B33">
        <w:rPr>
          <w:rStyle w:val="StyleUnderline"/>
          <w:highlight w:val="cyan"/>
        </w:rPr>
        <w:t>would punch a hole in the U.S.</w:t>
      </w:r>
      <w:r w:rsidRPr="00C04B33">
        <w:rPr>
          <w:rStyle w:val="StyleUnderline"/>
        </w:rPr>
        <w:t xml:space="preserve"> and allied </w:t>
      </w:r>
      <w:r w:rsidRPr="00C04B33">
        <w:rPr>
          <w:rStyle w:val="Emphasis"/>
          <w:highlight w:val="cyan"/>
        </w:rPr>
        <w:t>chain of defenses</w:t>
      </w:r>
      <w:r w:rsidRPr="00C04B33">
        <w:rPr>
          <w:rStyle w:val="StyleUnderline"/>
        </w:rPr>
        <w:t xml:space="preserve"> in the region, seriously </w:t>
      </w:r>
      <w:r w:rsidRPr="00C04B33">
        <w:rPr>
          <w:rStyle w:val="Emphasis"/>
          <w:highlight w:val="cyan"/>
        </w:rPr>
        <w:t>undermining America’s strategic position</w:t>
      </w:r>
      <w:r w:rsidRPr="00C04B33">
        <w:rPr>
          <w:rStyle w:val="StyleUnderline"/>
        </w:rPr>
        <w:t xml:space="preserve"> in the Western Pacific, </w:t>
      </w:r>
      <w:r w:rsidRPr="00CB7EA7">
        <w:rPr>
          <w:rStyle w:val="StyleUnderline"/>
          <w:highlight w:val="cyan"/>
        </w:rPr>
        <w:t>and would</w:t>
      </w:r>
      <w:r w:rsidRPr="00C04B33">
        <w:rPr>
          <w:rStyle w:val="StyleUnderline"/>
        </w:rPr>
        <w:t xml:space="preserve"> probably </w:t>
      </w:r>
      <w:r w:rsidRPr="00CB7EA7">
        <w:rPr>
          <w:rStyle w:val="StyleUnderline"/>
          <w:highlight w:val="cyan"/>
        </w:rPr>
        <w:t xml:space="preserve">cut off U.S. access to </w:t>
      </w:r>
      <w:r w:rsidRPr="00CB7EA7">
        <w:rPr>
          <w:rStyle w:val="Emphasis"/>
          <w:highlight w:val="cyan"/>
        </w:rPr>
        <w:t>world-leading semiconductors</w:t>
      </w:r>
      <w:r w:rsidRPr="00C04B33">
        <w:rPr>
          <w:rStyle w:val="StyleUnderline"/>
        </w:rPr>
        <w:t xml:space="preserve"> and other critical components manufactured in Taiwan</w:t>
      </w:r>
      <w:r w:rsidRPr="00221F41">
        <w:rPr>
          <w:sz w:val="16"/>
        </w:rPr>
        <w:t xml:space="preserve">. As president, Joe </w:t>
      </w:r>
      <w:r w:rsidRPr="00221F41">
        <w:rPr>
          <w:rStyle w:val="StyleUnderline"/>
          <w:highlight w:val="cyan"/>
        </w:rPr>
        <w:t>Biden</w:t>
      </w:r>
      <w:r w:rsidRPr="00221F41">
        <w:rPr>
          <w:sz w:val="16"/>
        </w:rPr>
        <w:t xml:space="preserve"> has stated repeatedly that he </w:t>
      </w:r>
      <w:r w:rsidRPr="00221F41">
        <w:rPr>
          <w:rStyle w:val="Emphasis"/>
          <w:highlight w:val="cyan"/>
        </w:rPr>
        <w:t>would defend Taiwan</w:t>
      </w:r>
      <w:r w:rsidRPr="00221F41">
        <w:rPr>
          <w:sz w:val="16"/>
        </w:rPr>
        <w:t>.</w:t>
      </w:r>
    </w:p>
    <w:p w:rsidR="008E6DA5" w:rsidRPr="00221F41" w:rsidRDefault="008E6DA5" w:rsidP="008E6DA5">
      <w:pPr>
        <w:rPr>
          <w:sz w:val="16"/>
        </w:rPr>
      </w:pPr>
      <w:r w:rsidRPr="00221F41">
        <w:rPr>
          <w:sz w:val="16"/>
        </w:rPr>
        <w:t xml:space="preserve">But leaders in Washington also need to avoid stumbling carelessly into a </w:t>
      </w:r>
      <w:r w:rsidRPr="00A16C91">
        <w:rPr>
          <w:rStyle w:val="StyleUnderline"/>
          <w:highlight w:val="cyan"/>
        </w:rPr>
        <w:t>war with China</w:t>
      </w:r>
      <w:r w:rsidRPr="00221F41">
        <w:rPr>
          <w:sz w:val="16"/>
        </w:rPr>
        <w:t xml:space="preserve"> because it </w:t>
      </w:r>
      <w:r w:rsidRPr="00A16C91">
        <w:rPr>
          <w:rStyle w:val="StyleUnderline"/>
          <w:highlight w:val="cyan"/>
        </w:rPr>
        <w:t xml:space="preserve">would be </w:t>
      </w:r>
      <w:r w:rsidRPr="00A16C91">
        <w:rPr>
          <w:rStyle w:val="Emphasis"/>
          <w:highlight w:val="cyan"/>
        </w:rPr>
        <w:t>unlike anything ever faced by Americans</w:t>
      </w:r>
      <w:r w:rsidRPr="00221F41">
        <w:rPr>
          <w:sz w:val="16"/>
        </w:rPr>
        <w:t xml:space="preserve">. U.S. citizens have grown accustomed to sending their military off to fight far from home. But </w:t>
      </w:r>
      <w:r w:rsidRPr="00A16C91">
        <w:rPr>
          <w:rStyle w:val="StyleUnderline"/>
        </w:rPr>
        <w:t>China is a different kind of foe</w:t>
      </w:r>
      <w:r w:rsidRPr="00221F41">
        <w:rPr>
          <w:sz w:val="16"/>
        </w:rPr>
        <w:t xml:space="preserve"> — a military, economic and technological power capable of making a war felt in the American homeland.</w:t>
      </w:r>
    </w:p>
    <w:p w:rsidR="008E6DA5" w:rsidRPr="00677DC2" w:rsidRDefault="008E6DA5" w:rsidP="008E6DA5">
      <w:pPr>
        <w:rPr>
          <w:rStyle w:val="StyleUnderline"/>
        </w:rPr>
      </w:pPr>
      <w:r w:rsidRPr="00221F41">
        <w:rPr>
          <w:sz w:val="16"/>
        </w:rPr>
        <w:t xml:space="preserve">As a career strategic analyst and defense planner, including for Australia’s Defense Department, I have spent decades studying how a war could start, how it would play out and the military and nonmilitary operations that China is prepared to conduct. I am convinced that </w:t>
      </w:r>
      <w:r w:rsidRPr="00677DC2">
        <w:rPr>
          <w:rStyle w:val="StyleUnderline"/>
        </w:rPr>
        <w:t>the challenges facing the United States are serious, and its citizens need to become better aware of them.</w:t>
      </w:r>
    </w:p>
    <w:p w:rsidR="008E6DA5" w:rsidRPr="00221F41" w:rsidRDefault="008E6DA5" w:rsidP="008E6DA5">
      <w:pPr>
        <w:rPr>
          <w:sz w:val="16"/>
        </w:rPr>
      </w:pPr>
      <w:r w:rsidRPr="00221F41">
        <w:rPr>
          <w:sz w:val="16"/>
        </w:rPr>
        <w:t xml:space="preserve">The military scenario alone is daunting: </w:t>
      </w:r>
      <w:r w:rsidRPr="00624857">
        <w:rPr>
          <w:rStyle w:val="StyleUnderline"/>
          <w:highlight w:val="cyan"/>
        </w:rPr>
        <w:t>China would</w:t>
      </w:r>
      <w:r w:rsidRPr="00221F41">
        <w:rPr>
          <w:sz w:val="16"/>
        </w:rPr>
        <w:t xml:space="preserve"> probably </w:t>
      </w:r>
      <w:r w:rsidRPr="00624857">
        <w:rPr>
          <w:rStyle w:val="StyleUnderline"/>
          <w:highlight w:val="cyan"/>
        </w:rPr>
        <w:t xml:space="preserve">launch a </w:t>
      </w:r>
      <w:r w:rsidRPr="00624857">
        <w:rPr>
          <w:rStyle w:val="Emphasis"/>
          <w:highlight w:val="cyan"/>
        </w:rPr>
        <w:t>lightning air, sea and cyber assault</w:t>
      </w:r>
      <w:r w:rsidRPr="00624857">
        <w:rPr>
          <w:rStyle w:val="StyleUnderline"/>
        </w:rPr>
        <w:t xml:space="preserve"> to seize control of key strategic targets on Taiwan </w:t>
      </w:r>
      <w:r w:rsidRPr="00624857">
        <w:rPr>
          <w:rStyle w:val="Emphasis"/>
          <w:highlight w:val="cyan"/>
        </w:rPr>
        <w:t>within hours</w:t>
      </w:r>
      <w:r w:rsidRPr="00624857">
        <w:rPr>
          <w:rStyle w:val="StyleUnderline"/>
          <w:highlight w:val="cyan"/>
        </w:rPr>
        <w:t>, before the U</w:t>
      </w:r>
      <w:r w:rsidRPr="00624857">
        <w:rPr>
          <w:rStyle w:val="StyleUnderline"/>
        </w:rPr>
        <w:t xml:space="preserve">nited </w:t>
      </w:r>
      <w:r w:rsidRPr="00624857">
        <w:rPr>
          <w:rStyle w:val="StyleUnderline"/>
          <w:highlight w:val="cyan"/>
        </w:rPr>
        <w:t>S</w:t>
      </w:r>
      <w:r w:rsidRPr="00624857">
        <w:rPr>
          <w:rStyle w:val="StyleUnderline"/>
        </w:rPr>
        <w:t xml:space="preserve">tates and its allies </w:t>
      </w:r>
      <w:r w:rsidRPr="00624857">
        <w:rPr>
          <w:rStyle w:val="Emphasis"/>
          <w:highlight w:val="cyan"/>
        </w:rPr>
        <w:t>could intervene</w:t>
      </w:r>
      <w:r w:rsidRPr="00221F41">
        <w:rPr>
          <w:sz w:val="16"/>
        </w:rPr>
        <w:t xml:space="preserve">. Taiwan is slightly bigger than the state of Maryland; if you recall how quickly Afghanistan and Kabul fell to the Taliban in 2021, you start to realize that the </w:t>
      </w:r>
      <w:r w:rsidRPr="00624857">
        <w:rPr>
          <w:rStyle w:val="Emphasis"/>
        </w:rPr>
        <w:t>takeover of Taiwan could happen relatively quickly</w:t>
      </w:r>
      <w:r w:rsidRPr="00221F41">
        <w:rPr>
          <w:sz w:val="16"/>
        </w:rPr>
        <w:t>. China also has more than 1,350 ballistic and cruise missiles poised to strike U.S. and allied forces in Japan, South Korea, the Philippines and American-held territories in the Western Pacific. Then there’s the sheer difficulty the United States would face waging war thousands of miles across the Pacific against an adversary that has the world’s largest navy and Asia’s biggest air force.</w:t>
      </w:r>
    </w:p>
    <w:p w:rsidR="008E6DA5" w:rsidRPr="00221F41" w:rsidRDefault="008E6DA5" w:rsidP="008E6DA5">
      <w:pPr>
        <w:rPr>
          <w:sz w:val="16"/>
        </w:rPr>
      </w:pPr>
      <w:r w:rsidRPr="00221F41">
        <w:rPr>
          <w:sz w:val="16"/>
        </w:rPr>
        <w:t xml:space="preserve">Despite this, U.S. military planners would prefer to fight a conventional war. But </w:t>
      </w:r>
      <w:r w:rsidRPr="00624857">
        <w:rPr>
          <w:rStyle w:val="StyleUnderline"/>
          <w:highlight w:val="cyan"/>
        </w:rPr>
        <w:t xml:space="preserve">the Chinese are prepared to wage a </w:t>
      </w:r>
      <w:r w:rsidRPr="00624857">
        <w:rPr>
          <w:rStyle w:val="Emphasis"/>
          <w:highlight w:val="cyan"/>
        </w:rPr>
        <w:t>much broader type of warfare</w:t>
      </w:r>
      <w:r w:rsidRPr="00221F41">
        <w:rPr>
          <w:sz w:val="16"/>
        </w:rPr>
        <w:t xml:space="preserve"> that would reach deep into American society.</w:t>
      </w:r>
    </w:p>
    <w:p w:rsidR="008E6DA5" w:rsidRPr="00624857" w:rsidRDefault="008E6DA5" w:rsidP="008E6DA5">
      <w:pPr>
        <w:rPr>
          <w:rStyle w:val="StyleUnderline"/>
        </w:rPr>
      </w:pPr>
      <w:r w:rsidRPr="00221F41">
        <w:rPr>
          <w:sz w:val="16"/>
        </w:rPr>
        <w:t xml:space="preserve">Over the past decade, China has increasingly viewed the United States as mired in political and social crises. Mr. </w:t>
      </w:r>
      <w:r w:rsidRPr="00624857">
        <w:rPr>
          <w:rStyle w:val="StyleUnderline"/>
          <w:highlight w:val="cyan"/>
        </w:rPr>
        <w:t>Xi</w:t>
      </w:r>
      <w:r w:rsidRPr="00221F41">
        <w:rPr>
          <w:sz w:val="16"/>
        </w:rPr>
        <w:t xml:space="preserve">, who likes to say that “the East is rising while the West is declining,” evidently </w:t>
      </w:r>
      <w:r w:rsidRPr="00624857">
        <w:rPr>
          <w:rStyle w:val="StyleUnderline"/>
        </w:rPr>
        <w:t>feels that America’s greatest weakness is on its home front</w:t>
      </w:r>
      <w:r w:rsidRPr="00221F41">
        <w:rPr>
          <w:sz w:val="16"/>
        </w:rPr>
        <w:t xml:space="preserve">. And I believe </w:t>
      </w:r>
      <w:r w:rsidRPr="00624857">
        <w:rPr>
          <w:rStyle w:val="StyleUnderline"/>
        </w:rPr>
        <w:t xml:space="preserve">he </w:t>
      </w:r>
      <w:r w:rsidRPr="00624857">
        <w:rPr>
          <w:rStyle w:val="StyleUnderline"/>
          <w:highlight w:val="cyan"/>
        </w:rPr>
        <w:t>is ready</w:t>
      </w:r>
      <w:r w:rsidRPr="00624857">
        <w:rPr>
          <w:rStyle w:val="StyleUnderline"/>
        </w:rPr>
        <w:t xml:space="preserve"> to </w:t>
      </w:r>
      <w:r w:rsidRPr="00624857">
        <w:rPr>
          <w:rStyle w:val="Emphasis"/>
        </w:rPr>
        <w:t>exploit this</w:t>
      </w:r>
      <w:r w:rsidRPr="00624857">
        <w:rPr>
          <w:rStyle w:val="StyleUnderline"/>
        </w:rPr>
        <w:t xml:space="preserve"> </w:t>
      </w:r>
      <w:r w:rsidRPr="00624857">
        <w:rPr>
          <w:rStyle w:val="StyleUnderline"/>
          <w:highlight w:val="cyan"/>
        </w:rPr>
        <w:t xml:space="preserve">with a </w:t>
      </w:r>
      <w:r w:rsidRPr="00624857">
        <w:rPr>
          <w:rStyle w:val="Emphasis"/>
          <w:highlight w:val="cyan"/>
        </w:rPr>
        <w:t>multipronged campaign</w:t>
      </w:r>
      <w:r w:rsidRPr="00624857">
        <w:rPr>
          <w:rStyle w:val="StyleUnderline"/>
        </w:rPr>
        <w:t xml:space="preserve"> to divide Americans and undermine and exhaust their will to engage in a prolonged conflict — what China’s military calls </w:t>
      </w:r>
      <w:r w:rsidRPr="00624857">
        <w:rPr>
          <w:rStyle w:val="Emphasis"/>
          <w:highlight w:val="cyan"/>
        </w:rPr>
        <w:t>enemy disintegration</w:t>
      </w:r>
      <w:r w:rsidRPr="00624857">
        <w:rPr>
          <w:rStyle w:val="StyleUnderline"/>
        </w:rPr>
        <w:t>.</w:t>
      </w:r>
    </w:p>
    <w:p w:rsidR="008E6DA5" w:rsidRPr="00221F41" w:rsidRDefault="008E6DA5" w:rsidP="008E6DA5">
      <w:pPr>
        <w:rPr>
          <w:sz w:val="16"/>
        </w:rPr>
      </w:pPr>
      <w:r w:rsidRPr="00221F41">
        <w:rPr>
          <w:sz w:val="16"/>
        </w:rPr>
        <w:t xml:space="preserve">Over the past two decades, </w:t>
      </w:r>
      <w:r w:rsidRPr="00D74899">
        <w:rPr>
          <w:rStyle w:val="StyleUnderline"/>
          <w:highlight w:val="cyan"/>
        </w:rPr>
        <w:t xml:space="preserve">China has built </w:t>
      </w:r>
      <w:r w:rsidRPr="00D74899">
        <w:rPr>
          <w:rStyle w:val="Emphasis"/>
          <w:highlight w:val="cyan"/>
        </w:rPr>
        <w:t>formidable</w:t>
      </w:r>
      <w:r w:rsidRPr="00D74899">
        <w:rPr>
          <w:rStyle w:val="Emphasis"/>
        </w:rPr>
        <w:t xml:space="preserve"> political warfare</w:t>
      </w:r>
      <w:r w:rsidRPr="00D74899">
        <w:rPr>
          <w:rStyle w:val="StyleUnderline"/>
        </w:rPr>
        <w:t xml:space="preserve"> and </w:t>
      </w:r>
      <w:r w:rsidRPr="00D74899">
        <w:rPr>
          <w:rStyle w:val="Emphasis"/>
        </w:rPr>
        <w:t xml:space="preserve">cyber </w:t>
      </w:r>
      <w:r w:rsidRPr="00D74899">
        <w:rPr>
          <w:rStyle w:val="Emphasis"/>
          <w:highlight w:val="cyan"/>
        </w:rPr>
        <w:t>warfare capabilities</w:t>
      </w:r>
      <w:r w:rsidRPr="00221F41">
        <w:rPr>
          <w:sz w:val="16"/>
        </w:rPr>
        <w:t xml:space="preserve"> designed to penetrate, manipulate and disrupt the United States and allied governments, media organizations, businesses and civil society. If war were to break out, </w:t>
      </w:r>
      <w:r w:rsidRPr="00D74899">
        <w:rPr>
          <w:rStyle w:val="StyleUnderline"/>
          <w:highlight w:val="cyan"/>
        </w:rPr>
        <w:t>China can</w:t>
      </w:r>
      <w:r w:rsidRPr="00D74899">
        <w:rPr>
          <w:rStyle w:val="StyleUnderline"/>
        </w:rPr>
        <w:t xml:space="preserve"> be expected to </w:t>
      </w:r>
      <w:r w:rsidRPr="00D74899">
        <w:rPr>
          <w:rStyle w:val="StyleUnderline"/>
          <w:highlight w:val="cyan"/>
        </w:rPr>
        <w:t>use this to</w:t>
      </w:r>
      <w:r w:rsidRPr="00D74899">
        <w:rPr>
          <w:rStyle w:val="StyleUnderline"/>
        </w:rPr>
        <w:t xml:space="preserve"> </w:t>
      </w:r>
      <w:r w:rsidRPr="00D74899">
        <w:rPr>
          <w:rStyle w:val="Emphasis"/>
        </w:rPr>
        <w:t>disrupt communications</w:t>
      </w:r>
      <w:r w:rsidRPr="00D74899">
        <w:rPr>
          <w:rStyle w:val="StyleUnderline"/>
        </w:rPr>
        <w:t xml:space="preserve"> and </w:t>
      </w:r>
      <w:r w:rsidRPr="00D74899">
        <w:rPr>
          <w:rStyle w:val="StyleUnderline"/>
          <w:highlight w:val="cyan"/>
        </w:rPr>
        <w:t>spread</w:t>
      </w:r>
      <w:r w:rsidRPr="00D74899">
        <w:rPr>
          <w:rStyle w:val="StyleUnderline"/>
        </w:rPr>
        <w:t xml:space="preserve"> </w:t>
      </w:r>
      <w:r w:rsidRPr="00D74899">
        <w:rPr>
          <w:rStyle w:val="Emphasis"/>
        </w:rPr>
        <w:t>fake news</w:t>
      </w:r>
      <w:r w:rsidRPr="00D74899">
        <w:rPr>
          <w:rStyle w:val="StyleUnderline"/>
        </w:rPr>
        <w:t xml:space="preserve"> and other </w:t>
      </w:r>
      <w:r w:rsidRPr="00D74899">
        <w:rPr>
          <w:rStyle w:val="Emphasis"/>
          <w:highlight w:val="cyan"/>
        </w:rPr>
        <w:t>disinformation</w:t>
      </w:r>
      <w:r w:rsidRPr="00221F41">
        <w:rPr>
          <w:sz w:val="16"/>
        </w:rPr>
        <w:t xml:space="preserve">. The aim would be to foster confusion, division and distrust and hinder decision making. </w:t>
      </w:r>
      <w:r w:rsidRPr="00D74899">
        <w:rPr>
          <w:rStyle w:val="StyleUnderline"/>
        </w:rPr>
        <w:t xml:space="preserve">China might compound this with electronic and probably some physical </w:t>
      </w:r>
      <w:r w:rsidRPr="00D74899">
        <w:rPr>
          <w:rStyle w:val="Emphasis"/>
        </w:rPr>
        <w:t>attacks on satellites</w:t>
      </w:r>
      <w:r w:rsidRPr="00D74899">
        <w:rPr>
          <w:rStyle w:val="StyleUnderline"/>
        </w:rPr>
        <w:t xml:space="preserve"> or related infrastructure</w:t>
      </w:r>
      <w:r w:rsidRPr="00221F41">
        <w:rPr>
          <w:sz w:val="16"/>
        </w:rPr>
        <w:t>.</w:t>
      </w:r>
    </w:p>
    <w:p w:rsidR="008E6DA5" w:rsidRPr="00221F41" w:rsidRDefault="008E6DA5" w:rsidP="008E6DA5">
      <w:pPr>
        <w:rPr>
          <w:sz w:val="16"/>
        </w:rPr>
      </w:pPr>
      <w:r w:rsidRPr="000C06BB">
        <w:rPr>
          <w:rStyle w:val="StyleUnderline"/>
        </w:rPr>
        <w:t xml:space="preserve">These operations would most likely be accompanied by </w:t>
      </w:r>
      <w:r w:rsidRPr="000C06BB">
        <w:rPr>
          <w:rStyle w:val="Emphasis"/>
        </w:rPr>
        <w:t>cyber offensives</w:t>
      </w:r>
      <w:r w:rsidRPr="00221F41">
        <w:rPr>
          <w:sz w:val="16"/>
        </w:rPr>
        <w:t xml:space="preserve"> to disrupt electricity, gas, water, transport, health care and other public services. </w:t>
      </w:r>
      <w:r w:rsidRPr="00B34E2F">
        <w:rPr>
          <w:rStyle w:val="StyleUnderline"/>
        </w:rPr>
        <w:t>China has demonstrated its capabilities already</w:t>
      </w:r>
      <w:r w:rsidRPr="00221F41">
        <w:rPr>
          <w:sz w:val="16"/>
        </w:rPr>
        <w:t>, including in Taiwan, where it has waged disinformation campaigns, and in serious hacking incidents in the United States. Mr. Xi has championed China’s political warfare capabilities as a “magic weapon.”</w:t>
      </w:r>
    </w:p>
    <w:p w:rsidR="008E6DA5" w:rsidRPr="0082061B" w:rsidRDefault="008E6DA5" w:rsidP="008E6DA5">
      <w:pPr>
        <w:rPr>
          <w:rStyle w:val="StyleUnderline"/>
        </w:rPr>
      </w:pPr>
      <w:r w:rsidRPr="0082061B">
        <w:rPr>
          <w:rStyle w:val="StyleUnderline"/>
          <w:highlight w:val="cyan"/>
        </w:rPr>
        <w:t>China could</w:t>
      </w:r>
      <w:r w:rsidRPr="0082061B">
        <w:rPr>
          <w:rStyle w:val="StyleUnderline"/>
        </w:rPr>
        <w:t xml:space="preserve"> also </w:t>
      </w:r>
      <w:r w:rsidRPr="0082061B">
        <w:rPr>
          <w:rStyle w:val="Emphasis"/>
          <w:highlight w:val="cyan"/>
        </w:rPr>
        <w:t>weaponize</w:t>
      </w:r>
      <w:r w:rsidRPr="0082061B">
        <w:rPr>
          <w:rStyle w:val="StyleUnderline"/>
        </w:rPr>
        <w:t xml:space="preserve"> its dominance of </w:t>
      </w:r>
      <w:r w:rsidRPr="0082061B">
        <w:rPr>
          <w:rStyle w:val="Emphasis"/>
          <w:highlight w:val="cyan"/>
        </w:rPr>
        <w:t>supply chains</w:t>
      </w:r>
      <w:r w:rsidRPr="0082061B">
        <w:rPr>
          <w:rStyle w:val="StyleUnderline"/>
        </w:rPr>
        <w:t xml:space="preserve"> and shipping. The impact on Americans would be profound.</w:t>
      </w:r>
    </w:p>
    <w:p w:rsidR="008E6DA5" w:rsidRPr="00221F41" w:rsidRDefault="008E6DA5" w:rsidP="008E6DA5">
      <w:pPr>
        <w:rPr>
          <w:sz w:val="16"/>
        </w:rPr>
      </w:pPr>
      <w:r w:rsidRPr="00502B87">
        <w:rPr>
          <w:rStyle w:val="StyleUnderline"/>
          <w:highlight w:val="cyan"/>
        </w:rPr>
        <w:t xml:space="preserve">The U.S. economy is </w:t>
      </w:r>
      <w:r w:rsidRPr="00502B87">
        <w:rPr>
          <w:rStyle w:val="Emphasis"/>
          <w:highlight w:val="cyan"/>
        </w:rPr>
        <w:t>heavily dependent</w:t>
      </w:r>
      <w:r w:rsidRPr="00502B87">
        <w:rPr>
          <w:rStyle w:val="StyleUnderline"/>
          <w:highlight w:val="cyan"/>
        </w:rPr>
        <w:t xml:space="preserve"> on Chinese resources</w:t>
      </w:r>
      <w:r w:rsidRPr="00502B87">
        <w:rPr>
          <w:rStyle w:val="StyleUnderline"/>
        </w:rPr>
        <w:t xml:space="preserve"> and manufactured goods</w:t>
      </w:r>
      <w:r w:rsidRPr="00221F41">
        <w:rPr>
          <w:sz w:val="16"/>
        </w:rPr>
        <w:t xml:space="preserve">, including many with military applications, and American consumers rely on moderately priced Chinese-made imports for everything from electronics to furniture to shoes. </w:t>
      </w:r>
      <w:r w:rsidRPr="00502B87">
        <w:rPr>
          <w:rStyle w:val="StyleUnderline"/>
        </w:rPr>
        <w:t xml:space="preserve">The bulk of these goods is transported aboard ships along sea lanes increasingly controlled by Chinese commercial interests that are ultimately answerable to China’s party-state. </w:t>
      </w:r>
      <w:r w:rsidRPr="00502B87">
        <w:rPr>
          <w:rStyle w:val="Emphasis"/>
          <w:highlight w:val="cyan"/>
        </w:rPr>
        <w:t>A war would halt this trade</w:t>
      </w:r>
      <w:r w:rsidRPr="00221F41">
        <w:rPr>
          <w:sz w:val="16"/>
        </w:rPr>
        <w:t xml:space="preserve"> (as well as American and allied shipments to China).</w:t>
      </w:r>
    </w:p>
    <w:p w:rsidR="008E6DA5" w:rsidRPr="00221F41" w:rsidRDefault="008E6DA5" w:rsidP="008E6DA5">
      <w:pPr>
        <w:rPr>
          <w:rStyle w:val="StyleUnderline"/>
        </w:rPr>
      </w:pPr>
      <w:r w:rsidRPr="00221F41">
        <w:rPr>
          <w:rStyle w:val="StyleUnderline"/>
          <w:highlight w:val="cyan"/>
        </w:rPr>
        <w:t>U.S. supplies</w:t>
      </w:r>
      <w:r w:rsidRPr="00221F41">
        <w:rPr>
          <w:rStyle w:val="StyleUnderline"/>
        </w:rPr>
        <w:t xml:space="preserve"> of many products </w:t>
      </w:r>
      <w:r w:rsidRPr="00221F41">
        <w:rPr>
          <w:rStyle w:val="StyleUnderline"/>
          <w:highlight w:val="cyan"/>
        </w:rPr>
        <w:t xml:space="preserve">could </w:t>
      </w:r>
      <w:r w:rsidRPr="00221F41">
        <w:rPr>
          <w:rStyle w:val="Emphasis"/>
          <w:highlight w:val="cyan"/>
        </w:rPr>
        <w:t>soon run low</w:t>
      </w:r>
      <w:r w:rsidRPr="00221F41">
        <w:rPr>
          <w:sz w:val="16"/>
        </w:rPr>
        <w:t xml:space="preserve">, paralyzing </w:t>
      </w:r>
      <w:r w:rsidRPr="00221F41">
        <w:rPr>
          <w:rStyle w:val="StyleUnderline"/>
        </w:rPr>
        <w:t>[</w:t>
      </w:r>
      <w:r w:rsidRPr="00221F41">
        <w:rPr>
          <w:rStyle w:val="StyleUnderline"/>
          <w:highlight w:val="cyan"/>
        </w:rPr>
        <w:t>harming</w:t>
      </w:r>
      <w:r w:rsidRPr="00221F41">
        <w:rPr>
          <w:rStyle w:val="StyleUnderline"/>
        </w:rPr>
        <w:t xml:space="preserve">] a vast range of </w:t>
      </w:r>
      <w:r w:rsidRPr="00221F41">
        <w:rPr>
          <w:rStyle w:val="StyleUnderline"/>
          <w:highlight w:val="cyan"/>
        </w:rPr>
        <w:t>businesses</w:t>
      </w:r>
      <w:r w:rsidRPr="00221F41">
        <w:rPr>
          <w:rStyle w:val="StyleUnderline"/>
        </w:rPr>
        <w:t xml:space="preserve">. It </w:t>
      </w:r>
      <w:r w:rsidRPr="00221F41">
        <w:rPr>
          <w:rStyle w:val="StyleUnderline"/>
          <w:highlight w:val="cyan"/>
        </w:rPr>
        <w:t xml:space="preserve">could take </w:t>
      </w:r>
      <w:r w:rsidRPr="00221F41">
        <w:rPr>
          <w:rStyle w:val="Emphasis"/>
          <w:highlight w:val="cyan"/>
        </w:rPr>
        <w:t>months</w:t>
      </w:r>
      <w:r w:rsidRPr="00221F41">
        <w:rPr>
          <w:rStyle w:val="StyleUnderline"/>
          <w:highlight w:val="cyan"/>
        </w:rPr>
        <w:t xml:space="preserve"> to </w:t>
      </w:r>
      <w:r w:rsidRPr="00221F41">
        <w:rPr>
          <w:rStyle w:val="Emphasis"/>
          <w:highlight w:val="cyan"/>
        </w:rPr>
        <w:t>restore trade</w:t>
      </w:r>
      <w:r w:rsidRPr="00221F41">
        <w:rPr>
          <w:sz w:val="16"/>
        </w:rPr>
        <w:t xml:space="preserve">, and emergency rationing of some items would be needed. </w:t>
      </w:r>
      <w:r w:rsidRPr="00221F41">
        <w:rPr>
          <w:rStyle w:val="Emphasis"/>
          <w:highlight w:val="cyan"/>
        </w:rPr>
        <w:t>Inflation and unemployment would surge</w:t>
      </w:r>
      <w:r w:rsidRPr="00221F41">
        <w:rPr>
          <w:rStyle w:val="StyleUnderline"/>
        </w:rPr>
        <w:t>, especially in the period in which the economy is repurposed for the war effort</w:t>
      </w:r>
      <w:r w:rsidRPr="00221F41">
        <w:rPr>
          <w:sz w:val="16"/>
        </w:rPr>
        <w:t xml:space="preserve">, which might include some automobile manufacturers switching to building aircraft or food-processing companies converting to production of priority pharmaceuticals. </w:t>
      </w:r>
      <w:r w:rsidRPr="00221F41">
        <w:rPr>
          <w:rStyle w:val="StyleUnderline"/>
        </w:rPr>
        <w:t>Stock exchanges in the United States and other countries might temporarily halt trading because of the enormous economic uncertainties.</w:t>
      </w:r>
    </w:p>
    <w:p w:rsidR="008E6DA5" w:rsidRPr="00221F41" w:rsidRDefault="008E6DA5" w:rsidP="008E6DA5">
      <w:pPr>
        <w:rPr>
          <w:sz w:val="16"/>
        </w:rPr>
      </w:pPr>
      <w:r w:rsidRPr="00221F41">
        <w:rPr>
          <w:sz w:val="16"/>
        </w:rPr>
        <w:t xml:space="preserve">The </w:t>
      </w:r>
      <w:r w:rsidRPr="00221F41">
        <w:rPr>
          <w:rStyle w:val="StyleUnderline"/>
          <w:highlight w:val="cyan"/>
        </w:rPr>
        <w:t>U</w:t>
      </w:r>
      <w:r w:rsidRPr="00221F41">
        <w:rPr>
          <w:rStyle w:val="StyleUnderline"/>
        </w:rPr>
        <w:t xml:space="preserve">nited </w:t>
      </w:r>
      <w:r w:rsidRPr="00221F41">
        <w:rPr>
          <w:rStyle w:val="StyleUnderline"/>
          <w:highlight w:val="cyan"/>
        </w:rPr>
        <w:t>S</w:t>
      </w:r>
      <w:r w:rsidRPr="00221F41">
        <w:rPr>
          <w:rStyle w:val="StyleUnderline"/>
        </w:rPr>
        <w:t>tates</w:t>
      </w:r>
      <w:r w:rsidRPr="00221F41">
        <w:rPr>
          <w:sz w:val="16"/>
        </w:rPr>
        <w:t xml:space="preserve"> might be forced to confront the shocking realization that the </w:t>
      </w:r>
      <w:r w:rsidRPr="00221F41">
        <w:rPr>
          <w:rStyle w:val="StyleUnderline"/>
          <w:highlight w:val="cyan"/>
        </w:rPr>
        <w:t>industrial muscle</w:t>
      </w:r>
      <w:r w:rsidRPr="00221F41">
        <w:rPr>
          <w:rStyle w:val="StyleUnderline"/>
        </w:rPr>
        <w:t xml:space="preserve"> instrumental in victories like that in World War II</w:t>
      </w:r>
      <w:r w:rsidRPr="00221F41">
        <w:rPr>
          <w:sz w:val="16"/>
        </w:rPr>
        <w:t xml:space="preserve"> — President Franklin Roosevelt’s concept of America as “the arsenal of democracy” — </w:t>
      </w:r>
      <w:r w:rsidRPr="00221F41">
        <w:rPr>
          <w:rStyle w:val="StyleUnderline"/>
          <w:highlight w:val="cyan"/>
        </w:rPr>
        <w:t>has</w:t>
      </w:r>
      <w:r w:rsidRPr="00221F41">
        <w:rPr>
          <w:rStyle w:val="StyleUnderline"/>
        </w:rPr>
        <w:t xml:space="preserve"> withered and </w:t>
      </w:r>
      <w:r w:rsidRPr="00221F41">
        <w:rPr>
          <w:rStyle w:val="Emphasis"/>
          <w:highlight w:val="cyan"/>
        </w:rPr>
        <w:t>been surpassed</w:t>
      </w:r>
      <w:r w:rsidRPr="00221F41">
        <w:rPr>
          <w:rStyle w:val="StyleUnderline"/>
          <w:highlight w:val="cyan"/>
        </w:rPr>
        <w:t xml:space="preserve"> by China</w:t>
      </w:r>
      <w:r w:rsidRPr="00221F41">
        <w:rPr>
          <w:rStyle w:val="StyleUnderline"/>
        </w:rPr>
        <w:t>.</w:t>
      </w:r>
    </w:p>
    <w:p w:rsidR="008E6DA5" w:rsidRPr="00221F41" w:rsidRDefault="008E6DA5" w:rsidP="008E6DA5">
      <w:pPr>
        <w:rPr>
          <w:sz w:val="16"/>
        </w:rPr>
      </w:pPr>
      <w:r w:rsidRPr="00221F41">
        <w:rPr>
          <w:sz w:val="16"/>
        </w:rPr>
        <w:t>China is now the dominant global industrial power by many measures. In 2004 U.S. manufacturing output was more than twice China’s; in 2021, China’s output was double that of the United States. China produces more ships, steel and smartphones than any other country and is a world leader in the production of chemicals, metals, heavy industrial equipment and electronics — the basic building blocks of a military-industrial economy.</w:t>
      </w:r>
    </w:p>
    <w:p w:rsidR="008E6DA5" w:rsidRPr="00221F41" w:rsidRDefault="008E6DA5" w:rsidP="008E6DA5">
      <w:pPr>
        <w:rPr>
          <w:sz w:val="16"/>
        </w:rPr>
      </w:pPr>
      <w:r w:rsidRPr="00221F41">
        <w:rPr>
          <w:sz w:val="16"/>
        </w:rPr>
        <w:t>Critically, the United States is no longer able to outproduce China in advanced weapons and other supplies needed in a war, which the current one in Ukraine has made clear. Provision of military hardware to Kyiv has depleted American stocks of some key military systems. Rebuilding them could take years. Yet the war in Ukraine is relatively small-scale compared with the likely demands of a major war in the Indo-Pacific.</w:t>
      </w:r>
    </w:p>
    <w:p w:rsidR="008E6DA5" w:rsidRPr="0009268D" w:rsidRDefault="008E6DA5" w:rsidP="008E6DA5"/>
    <w:p w:rsidR="008E6DA5" w:rsidRPr="00E91A59" w:rsidRDefault="008E6DA5" w:rsidP="008E6DA5"/>
    <w:p w:rsidR="008E6DA5" w:rsidRDefault="008E6DA5" w:rsidP="008E6DA5">
      <w:pPr>
        <w:pStyle w:val="Heading3"/>
      </w:pPr>
      <w:r>
        <w:t>1AR---china</w:t>
      </w:r>
    </w:p>
    <w:p w:rsidR="008E6DA5" w:rsidRDefault="008E6DA5" w:rsidP="008E6DA5">
      <w:pPr>
        <w:pStyle w:val="Heading4"/>
      </w:pPr>
      <w:r>
        <w:t>The brink is now---China’s rapidly increasing its nuclear arsenal.</w:t>
      </w:r>
    </w:p>
    <w:p w:rsidR="008E6DA5" w:rsidRPr="00671F6A" w:rsidRDefault="008E6DA5" w:rsidP="008E6DA5">
      <w:pPr>
        <w:rPr>
          <w:rStyle w:val="Style13ptBold"/>
        </w:rPr>
      </w:pPr>
      <w:r>
        <w:t xml:space="preserve">Tara </w:t>
      </w:r>
      <w:r>
        <w:rPr>
          <w:rStyle w:val="Style13ptBold"/>
        </w:rPr>
        <w:t>Copp 22</w:t>
      </w:r>
      <w:r>
        <w:t xml:space="preserve">, Pentagon Correspondent at Associated Press; </w:t>
      </w:r>
      <w:r w:rsidRPr="00CC464B">
        <w:t>and</w:t>
      </w:r>
      <w:r>
        <w:t xml:space="preserve"> Lolita C. Baldor, National Security and Pentagon Reporter at Associated Press, 11/29/22, “China to increase nuclear warheads to 1,500, Pentagon warns”, </w:t>
      </w:r>
      <w:hyperlink r:id="rId53" w:history="1">
        <w:r w:rsidRPr="001D34DC">
          <w:rPr>
            <w:rStyle w:val="Hyperlink"/>
          </w:rPr>
          <w:t>https://apnews.com/article/taiwan-europe-china-united-states-beijing-af4dd76e993f450df7af8e63d1a0187c</w:t>
        </w:r>
      </w:hyperlink>
      <w:r>
        <w:t>, vw</w:t>
      </w:r>
    </w:p>
    <w:p w:rsidR="008E6DA5" w:rsidRPr="0009756B" w:rsidRDefault="008E6DA5" w:rsidP="008E6DA5">
      <w:pPr>
        <w:rPr>
          <w:sz w:val="16"/>
        </w:rPr>
      </w:pPr>
      <w:r w:rsidRPr="0009756B">
        <w:rPr>
          <w:sz w:val="16"/>
        </w:rPr>
        <w:t xml:space="preserve">WASHINGTON (AP) — </w:t>
      </w:r>
      <w:r w:rsidRPr="00DB1FD4">
        <w:rPr>
          <w:rStyle w:val="StyleUnderline"/>
          <w:highlight w:val="cyan"/>
        </w:rPr>
        <w:t xml:space="preserve">China is </w:t>
      </w:r>
      <w:r w:rsidRPr="00DB1FD4">
        <w:rPr>
          <w:rStyle w:val="Emphasis"/>
          <w:highlight w:val="cyan"/>
        </w:rPr>
        <w:t>expanding its nuclear force</w:t>
      </w:r>
      <w:r w:rsidRPr="00EF58FC">
        <w:rPr>
          <w:rStyle w:val="StyleUnderline"/>
        </w:rPr>
        <w:t xml:space="preserve"> and is on pace </w:t>
      </w:r>
      <w:r w:rsidRPr="00DB1FD4">
        <w:rPr>
          <w:rStyle w:val="StyleUnderline"/>
          <w:highlight w:val="cyan"/>
        </w:rPr>
        <w:t>to</w:t>
      </w:r>
      <w:r w:rsidRPr="00EF58FC">
        <w:rPr>
          <w:rStyle w:val="StyleUnderline"/>
        </w:rPr>
        <w:t xml:space="preserve"> nearly </w:t>
      </w:r>
      <w:r w:rsidRPr="00DB1FD4">
        <w:rPr>
          <w:rStyle w:val="Emphasis"/>
          <w:highlight w:val="cyan"/>
        </w:rPr>
        <w:t>quadruple the number of warheads</w:t>
      </w:r>
      <w:r w:rsidRPr="00DB1FD4">
        <w:rPr>
          <w:rStyle w:val="StyleUnderline"/>
          <w:highlight w:val="cyan"/>
        </w:rPr>
        <w:t xml:space="preserve"> it has</w:t>
      </w:r>
      <w:r w:rsidRPr="0009756B">
        <w:rPr>
          <w:sz w:val="16"/>
        </w:rPr>
        <w:t xml:space="preserve"> by 2035, </w:t>
      </w:r>
      <w:r w:rsidRPr="00EF58FC">
        <w:rPr>
          <w:rStyle w:val="Emphasis"/>
        </w:rPr>
        <w:t>rapidly closing its gap</w:t>
      </w:r>
      <w:r w:rsidRPr="00EF58FC">
        <w:rPr>
          <w:rStyle w:val="StyleUnderline"/>
        </w:rPr>
        <w:t xml:space="preserve"> with the United States</w:t>
      </w:r>
      <w:r w:rsidRPr="0009756B">
        <w:rPr>
          <w:sz w:val="16"/>
        </w:rPr>
        <w:t>, the Pentagon said in a report released Tuesday.</w:t>
      </w:r>
    </w:p>
    <w:p w:rsidR="008E6DA5" w:rsidRPr="00FC2C8B" w:rsidRDefault="008E6DA5" w:rsidP="008E6DA5">
      <w:pPr>
        <w:rPr>
          <w:rStyle w:val="StyleUnderline"/>
        </w:rPr>
      </w:pPr>
      <w:r w:rsidRPr="0009756B">
        <w:rPr>
          <w:sz w:val="16"/>
        </w:rPr>
        <w:t xml:space="preserve">The report builds on the military’s warning last year that </w:t>
      </w:r>
      <w:r w:rsidRPr="00FC2C8B">
        <w:rPr>
          <w:rStyle w:val="StyleUnderline"/>
        </w:rPr>
        <w:t xml:space="preserve">China is expanding its nuclear force </w:t>
      </w:r>
      <w:r w:rsidRPr="00DB1FD4">
        <w:rPr>
          <w:rStyle w:val="Emphasis"/>
          <w:highlight w:val="cyan"/>
        </w:rPr>
        <w:t>much faster</w:t>
      </w:r>
      <w:r w:rsidRPr="00DB1FD4">
        <w:rPr>
          <w:rStyle w:val="StyleUnderline"/>
          <w:highlight w:val="cyan"/>
        </w:rPr>
        <w:t xml:space="preserve"> than</w:t>
      </w:r>
      <w:r w:rsidRPr="00FC2C8B">
        <w:rPr>
          <w:rStyle w:val="StyleUnderline"/>
        </w:rPr>
        <w:t xml:space="preserve"> U.S. officials had </w:t>
      </w:r>
      <w:r w:rsidRPr="00DB1FD4">
        <w:rPr>
          <w:rStyle w:val="StyleUnderline"/>
          <w:highlight w:val="cyan"/>
        </w:rPr>
        <w:t>predicted</w:t>
      </w:r>
      <w:r w:rsidRPr="00FC2C8B">
        <w:rPr>
          <w:rStyle w:val="StyleUnderline"/>
        </w:rPr>
        <w:t xml:space="preserve">, highlighting a broad and accelerating buildup of military muscle designed to enable Beijing to </w:t>
      </w:r>
      <w:r w:rsidRPr="00DB1FD4">
        <w:rPr>
          <w:rStyle w:val="Emphasis"/>
        </w:rPr>
        <w:t>match</w:t>
      </w:r>
      <w:r w:rsidRPr="00FC2C8B">
        <w:rPr>
          <w:rStyle w:val="StyleUnderline"/>
        </w:rPr>
        <w:t xml:space="preserve"> or </w:t>
      </w:r>
      <w:r w:rsidRPr="00DB1FD4">
        <w:rPr>
          <w:rStyle w:val="Emphasis"/>
        </w:rPr>
        <w:t>surpass</w:t>
      </w:r>
      <w:r w:rsidRPr="00FC2C8B">
        <w:rPr>
          <w:rStyle w:val="StyleUnderline"/>
        </w:rPr>
        <w:t xml:space="preserve"> U.S. global power by mid-century.</w:t>
      </w:r>
    </w:p>
    <w:p w:rsidR="008E6DA5" w:rsidRPr="0009756B" w:rsidRDefault="008E6DA5" w:rsidP="008E6DA5">
      <w:pPr>
        <w:rPr>
          <w:sz w:val="16"/>
        </w:rPr>
      </w:pPr>
      <w:r w:rsidRPr="0009756B">
        <w:rPr>
          <w:sz w:val="16"/>
        </w:rPr>
        <w:t xml:space="preserve">Last year, the Pentagon said </w:t>
      </w:r>
      <w:r w:rsidRPr="00940AE6">
        <w:rPr>
          <w:rStyle w:val="StyleUnderline"/>
        </w:rPr>
        <w:t>the number of Chinese nuclear warheads could increase to 700 within six years and may top 1,000 by 2030</w:t>
      </w:r>
      <w:r w:rsidRPr="0009756B">
        <w:rPr>
          <w:sz w:val="16"/>
        </w:rPr>
        <w:t>. The new report says China currently has about 400 nuclear warheads, and that number could grow to 1,500 by 2035.</w:t>
      </w:r>
    </w:p>
    <w:p w:rsidR="008E6DA5" w:rsidRPr="00940AE6" w:rsidRDefault="008E6DA5" w:rsidP="008E6DA5">
      <w:pPr>
        <w:rPr>
          <w:rStyle w:val="StyleUnderline"/>
        </w:rPr>
      </w:pPr>
      <w:r w:rsidRPr="00940AE6">
        <w:rPr>
          <w:rStyle w:val="StyleUnderline"/>
        </w:rPr>
        <w:t>The United States, by comparison, has 3,750 active nuclear warheads.</w:t>
      </w:r>
    </w:p>
    <w:p w:rsidR="008E6DA5" w:rsidRPr="0009756B" w:rsidRDefault="008E6DA5" w:rsidP="008E6DA5">
      <w:pPr>
        <w:rPr>
          <w:sz w:val="16"/>
        </w:rPr>
      </w:pPr>
      <w:r w:rsidRPr="00B14F4D">
        <w:rPr>
          <w:rStyle w:val="StyleUnderline"/>
          <w:highlight w:val="cyan"/>
        </w:rPr>
        <w:t>Beijing’s</w:t>
      </w:r>
      <w:r w:rsidRPr="00940AE6">
        <w:rPr>
          <w:rStyle w:val="StyleUnderline"/>
        </w:rPr>
        <w:t xml:space="preserve"> growing </w:t>
      </w:r>
      <w:r w:rsidRPr="00B14F4D">
        <w:rPr>
          <w:rStyle w:val="StyleUnderline"/>
          <w:highlight w:val="cyan"/>
        </w:rPr>
        <w:t xml:space="preserve">arsenal is </w:t>
      </w:r>
      <w:r w:rsidRPr="00B14F4D">
        <w:rPr>
          <w:rStyle w:val="Emphasis"/>
          <w:highlight w:val="cyan"/>
        </w:rPr>
        <w:t>creating uncertainty</w:t>
      </w:r>
      <w:r w:rsidRPr="00B14F4D">
        <w:rPr>
          <w:rStyle w:val="StyleUnderline"/>
          <w:highlight w:val="cyan"/>
        </w:rPr>
        <w:t xml:space="preserve"> for the U.S.</w:t>
      </w:r>
      <w:r w:rsidRPr="00940AE6">
        <w:rPr>
          <w:rStyle w:val="StyleUnderline"/>
        </w:rPr>
        <w:t xml:space="preserve"> as it navigates how </w:t>
      </w:r>
      <w:r w:rsidRPr="00B14F4D">
        <w:rPr>
          <w:rStyle w:val="StyleUnderline"/>
          <w:highlight w:val="cyan"/>
        </w:rPr>
        <w:t xml:space="preserve">to </w:t>
      </w:r>
      <w:r w:rsidRPr="00B14F4D">
        <w:rPr>
          <w:rStyle w:val="Emphasis"/>
          <w:highlight w:val="cyan"/>
        </w:rPr>
        <w:t>deter</w:t>
      </w:r>
      <w:r w:rsidRPr="00940AE6">
        <w:rPr>
          <w:rStyle w:val="StyleUnderline"/>
        </w:rPr>
        <w:t xml:space="preserve"> two </w:t>
      </w:r>
      <w:r w:rsidRPr="00B14F4D">
        <w:rPr>
          <w:rStyle w:val="Emphasis"/>
        </w:rPr>
        <w:t>nuclear powers</w:t>
      </w:r>
      <w:r w:rsidRPr="00940AE6">
        <w:rPr>
          <w:rStyle w:val="StyleUnderline"/>
        </w:rPr>
        <w:t xml:space="preserve">, </w:t>
      </w:r>
      <w:r w:rsidRPr="00B14F4D">
        <w:rPr>
          <w:rStyle w:val="Emphasis"/>
          <w:highlight w:val="cyan"/>
        </w:rPr>
        <w:t>Russia and China</w:t>
      </w:r>
      <w:r w:rsidRPr="00B14F4D">
        <w:rPr>
          <w:rStyle w:val="StyleUnderline"/>
        </w:rPr>
        <w:t>, simultaneously</w:t>
      </w:r>
      <w:r w:rsidRPr="0009756B">
        <w:rPr>
          <w:sz w:val="16"/>
        </w:rPr>
        <w:t xml:space="preserve">, the Pentagon said in its recent nuclear posture review. And </w:t>
      </w:r>
      <w:r w:rsidRPr="00940AE6">
        <w:rPr>
          <w:rStyle w:val="StyleUnderline"/>
        </w:rPr>
        <w:t xml:space="preserve">China’s </w:t>
      </w:r>
      <w:r w:rsidRPr="00B14F4D">
        <w:rPr>
          <w:rStyle w:val="StyleUnderline"/>
          <w:highlight w:val="cyan"/>
        </w:rPr>
        <w:t xml:space="preserve">buildup also creates </w:t>
      </w:r>
      <w:r w:rsidRPr="00B14F4D">
        <w:rPr>
          <w:rStyle w:val="Emphasis"/>
          <w:highlight w:val="cyan"/>
        </w:rPr>
        <w:t>uncertainty about its intentions</w:t>
      </w:r>
      <w:r w:rsidRPr="0009756B">
        <w:rPr>
          <w:sz w:val="16"/>
        </w:rPr>
        <w:t>, said Bonny Lin, director of the China power project at the Center for Strategic and International Studies.</w:t>
      </w:r>
    </w:p>
    <w:p w:rsidR="008E6DA5" w:rsidRPr="0009756B" w:rsidRDefault="008E6DA5" w:rsidP="008E6DA5">
      <w:pPr>
        <w:rPr>
          <w:sz w:val="16"/>
        </w:rPr>
      </w:pPr>
      <w:r w:rsidRPr="00940AE6">
        <w:rPr>
          <w:rStyle w:val="StyleUnderline"/>
        </w:rPr>
        <w:t>“</w:t>
      </w:r>
      <w:r w:rsidRPr="00B14F4D">
        <w:rPr>
          <w:rStyle w:val="StyleUnderline"/>
          <w:highlight w:val="cyan"/>
        </w:rPr>
        <w:t>Will the</w:t>
      </w:r>
      <w:r w:rsidRPr="00940AE6">
        <w:rPr>
          <w:rStyle w:val="StyleUnderline"/>
        </w:rPr>
        <w:t xml:space="preserve"> actual </w:t>
      </w:r>
      <w:r w:rsidRPr="00B14F4D">
        <w:rPr>
          <w:rStyle w:val="StyleUnderline"/>
          <w:highlight w:val="cyan"/>
        </w:rPr>
        <w:t>increase</w:t>
      </w:r>
      <w:r w:rsidRPr="00940AE6">
        <w:rPr>
          <w:rStyle w:val="StyleUnderline"/>
        </w:rPr>
        <w:t xml:space="preserve"> in capability start impacting how Chinese experts think about the </w:t>
      </w:r>
      <w:r w:rsidRPr="00B14F4D">
        <w:rPr>
          <w:rStyle w:val="Emphasis"/>
        </w:rPr>
        <w:t xml:space="preserve">use of nuclear </w:t>
      </w:r>
      <w:proofErr w:type="gramStart"/>
      <w:r w:rsidRPr="00B14F4D">
        <w:rPr>
          <w:rStyle w:val="Emphasis"/>
        </w:rPr>
        <w:t>weapons</w:t>
      </w:r>
      <w:r w:rsidRPr="00940AE6">
        <w:rPr>
          <w:rStyle w:val="StyleUnderline"/>
        </w:rPr>
        <w:t>?,</w:t>
      </w:r>
      <w:proofErr w:type="gramEnd"/>
      <w:r w:rsidRPr="00940AE6">
        <w:rPr>
          <w:rStyle w:val="StyleUnderline"/>
        </w:rPr>
        <w:t xml:space="preserve">” such as whether it would </w:t>
      </w:r>
      <w:r w:rsidRPr="00B14F4D">
        <w:rPr>
          <w:rStyle w:val="Emphasis"/>
          <w:highlight w:val="cyan"/>
        </w:rPr>
        <w:t>change Beijing’s no “first use” policy</w:t>
      </w:r>
      <w:r w:rsidRPr="0009756B">
        <w:rPr>
          <w:sz w:val="16"/>
        </w:rPr>
        <w:t xml:space="preserve">, Lin asked. “That’s the uncertainty. </w:t>
      </w:r>
      <w:r w:rsidRPr="00940AE6">
        <w:rPr>
          <w:rStyle w:val="Emphasis"/>
          <w:highlight w:val="cyan"/>
        </w:rPr>
        <w:t>We can’t assume that if they have more capabilities, that their policy is going to remain the same</w:t>
      </w:r>
      <w:r w:rsidRPr="0009756B">
        <w:rPr>
          <w:sz w:val="16"/>
        </w:rPr>
        <w:t>.”</w:t>
      </w:r>
    </w:p>
    <w:p w:rsidR="008E6DA5" w:rsidRPr="0009756B" w:rsidRDefault="008E6DA5" w:rsidP="008E6DA5">
      <w:pPr>
        <w:rPr>
          <w:sz w:val="16"/>
        </w:rPr>
      </w:pPr>
      <w:r w:rsidRPr="0009756B">
        <w:rPr>
          <w:sz w:val="16"/>
        </w:rPr>
        <w:t xml:space="preserve">The report looks at China’s activities in 2021 and therefore does not assess what impact Russia’s invasion of Ukraine may have had on China’s militarization priorities or strategy, or to what extent the invasion has weakened or strengthened </w:t>
      </w:r>
      <w:r w:rsidRPr="00845FEE">
        <w:rPr>
          <w:rStyle w:val="StyleUnderline"/>
          <w:highlight w:val="cyan"/>
        </w:rPr>
        <w:t>China’s</w:t>
      </w:r>
      <w:r w:rsidRPr="0009756B">
        <w:rPr>
          <w:sz w:val="16"/>
        </w:rPr>
        <w:t xml:space="preserve"> relationship with Russia, said a senior defense official who briefed reporters in advance of the report’s release on the condition they not be named.</w:t>
      </w:r>
    </w:p>
    <w:p w:rsidR="008E6DA5" w:rsidRPr="0009756B" w:rsidRDefault="008E6DA5" w:rsidP="008E6DA5">
      <w:pPr>
        <w:rPr>
          <w:sz w:val="16"/>
        </w:rPr>
      </w:pPr>
      <w:r w:rsidRPr="00815A3F">
        <w:rPr>
          <w:rStyle w:val="StyleUnderline"/>
        </w:rPr>
        <w:t xml:space="preserve">While China has not provided Russia with weapons in the current conflict, its </w:t>
      </w:r>
      <w:r w:rsidRPr="00845FEE">
        <w:rPr>
          <w:rStyle w:val="Emphasis"/>
          <w:highlight w:val="cyan"/>
        </w:rPr>
        <w:t>amplification of Russian disinformation</w:t>
      </w:r>
      <w:r w:rsidRPr="00845FEE">
        <w:rPr>
          <w:rStyle w:val="StyleUnderline"/>
          <w:highlight w:val="cyan"/>
        </w:rPr>
        <w:t xml:space="preserve"> and</w:t>
      </w:r>
      <w:r w:rsidRPr="00815A3F">
        <w:rPr>
          <w:rStyle w:val="StyleUnderline"/>
        </w:rPr>
        <w:t xml:space="preserve"> its </w:t>
      </w:r>
      <w:r w:rsidRPr="00815A3F">
        <w:rPr>
          <w:rStyle w:val="Emphasis"/>
        </w:rPr>
        <w:t xml:space="preserve">continued </w:t>
      </w:r>
      <w:r w:rsidRPr="00845FEE">
        <w:rPr>
          <w:rStyle w:val="Emphasis"/>
          <w:highlight w:val="cyan"/>
        </w:rPr>
        <w:t>support for</w:t>
      </w:r>
      <w:r w:rsidRPr="00815A3F">
        <w:rPr>
          <w:rStyle w:val="Emphasis"/>
        </w:rPr>
        <w:t xml:space="preserve"> joint </w:t>
      </w:r>
      <w:r w:rsidRPr="00845FEE">
        <w:rPr>
          <w:rStyle w:val="Emphasis"/>
          <w:highlight w:val="cyan"/>
        </w:rPr>
        <w:t>military exercises</w:t>
      </w:r>
      <w:r w:rsidRPr="00815A3F">
        <w:rPr>
          <w:rStyle w:val="StyleUnderline"/>
        </w:rPr>
        <w:t xml:space="preserve"> with Russia is something the U.S. is monitoring closely</w:t>
      </w:r>
      <w:r w:rsidRPr="0009756B">
        <w:rPr>
          <w:sz w:val="16"/>
        </w:rPr>
        <w:t>, the official said.</w:t>
      </w:r>
    </w:p>
    <w:p w:rsidR="008E6DA5" w:rsidRPr="0009756B" w:rsidRDefault="008E6DA5" w:rsidP="008E6DA5">
      <w:pPr>
        <w:rPr>
          <w:sz w:val="16"/>
        </w:rPr>
      </w:pPr>
      <w:r w:rsidRPr="0009756B">
        <w:rPr>
          <w:sz w:val="16"/>
        </w:rPr>
        <w:t>China is also closely watching how the international community reacts to Russia’s threat to use nuclear weapons in Ukraine, said John Erath, senior policy director for the Center for Arms Control and Non-Proliferation.</w:t>
      </w:r>
    </w:p>
    <w:p w:rsidR="008E6DA5" w:rsidRPr="0009756B" w:rsidRDefault="008E6DA5" w:rsidP="008E6DA5">
      <w:pPr>
        <w:rPr>
          <w:sz w:val="16"/>
        </w:rPr>
      </w:pPr>
      <w:r w:rsidRPr="00845FEE">
        <w:rPr>
          <w:rStyle w:val="StyleUnderline"/>
        </w:rPr>
        <w:t>“</w:t>
      </w:r>
      <w:r w:rsidRPr="00E46D8E">
        <w:rPr>
          <w:rStyle w:val="StyleUnderline"/>
          <w:highlight w:val="cyan"/>
        </w:rPr>
        <w:t>If Russia is able to gain its objectives by</w:t>
      </w:r>
      <w:r w:rsidRPr="00845FEE">
        <w:rPr>
          <w:rStyle w:val="StyleUnderline"/>
        </w:rPr>
        <w:t xml:space="preserve"> means of </w:t>
      </w:r>
      <w:r w:rsidRPr="00E46D8E">
        <w:rPr>
          <w:rStyle w:val="Emphasis"/>
          <w:highlight w:val="cyan"/>
        </w:rPr>
        <w:t>nuclear threats</w:t>
      </w:r>
      <w:r w:rsidRPr="00E46D8E">
        <w:rPr>
          <w:rStyle w:val="StyleUnderline"/>
          <w:highlight w:val="cyan"/>
        </w:rPr>
        <w:t>, China</w:t>
      </w:r>
      <w:r w:rsidRPr="00845FEE">
        <w:rPr>
          <w:rStyle w:val="StyleUnderline"/>
        </w:rPr>
        <w:t xml:space="preserve"> </w:t>
      </w:r>
      <w:r w:rsidRPr="00E46D8E">
        <w:rPr>
          <w:rStyle w:val="Emphasis"/>
        </w:rPr>
        <w:t>will derive lessons from that</w:t>
      </w:r>
      <w:r w:rsidRPr="00845FEE">
        <w:rPr>
          <w:rStyle w:val="StyleUnderline"/>
        </w:rPr>
        <w:t xml:space="preserve"> and </w:t>
      </w:r>
      <w:r w:rsidRPr="00E46D8E">
        <w:rPr>
          <w:rStyle w:val="StyleUnderline"/>
          <w:highlight w:val="cyan"/>
        </w:rPr>
        <w:t>could</w:t>
      </w:r>
      <w:r w:rsidRPr="00845FEE">
        <w:rPr>
          <w:rStyle w:val="StyleUnderline"/>
        </w:rPr>
        <w:t xml:space="preserve"> be potentially </w:t>
      </w:r>
      <w:r w:rsidRPr="00E46D8E">
        <w:rPr>
          <w:rStyle w:val="StyleUnderline"/>
          <w:highlight w:val="cyan"/>
        </w:rPr>
        <w:t>mak</w:t>
      </w:r>
      <w:r w:rsidRPr="00845FEE">
        <w:rPr>
          <w:rStyle w:val="StyleUnderline"/>
        </w:rPr>
        <w:t xml:space="preserve">ing these kinds of </w:t>
      </w:r>
      <w:r w:rsidRPr="00E46D8E">
        <w:rPr>
          <w:rStyle w:val="Emphasis"/>
          <w:highlight w:val="cyan"/>
        </w:rPr>
        <w:t>threats against Taiwan</w:t>
      </w:r>
      <w:r w:rsidRPr="00845FEE">
        <w:rPr>
          <w:rStyle w:val="StyleUnderline"/>
        </w:rPr>
        <w:t xml:space="preserve"> or other neighboring countries</w:t>
      </w:r>
      <w:r w:rsidRPr="0009756B">
        <w:rPr>
          <w:sz w:val="16"/>
        </w:rPr>
        <w:t xml:space="preserve"> in connection with China’s territorial ambitions,” Erath said.</w:t>
      </w:r>
    </w:p>
    <w:p w:rsidR="008E6DA5" w:rsidRPr="0009756B" w:rsidRDefault="008E6DA5" w:rsidP="008E6DA5">
      <w:pPr>
        <w:rPr>
          <w:sz w:val="16"/>
        </w:rPr>
      </w:pPr>
      <w:r w:rsidRPr="0009756B">
        <w:rPr>
          <w:sz w:val="16"/>
        </w:rPr>
        <w:t>The report was released as China is seeing its most widespread protests in decades, with demonstrators denouncing the country’s “zero-COVID” policy, but the timing is unrelated. Congress requires the Pentagon to prepare the report annually.</w:t>
      </w:r>
    </w:p>
    <w:p w:rsidR="008E6DA5" w:rsidRPr="0009756B" w:rsidRDefault="008E6DA5" w:rsidP="008E6DA5">
      <w:pPr>
        <w:rPr>
          <w:sz w:val="16"/>
        </w:rPr>
      </w:pPr>
      <w:r w:rsidRPr="0009756B">
        <w:rPr>
          <w:sz w:val="16"/>
        </w:rPr>
        <w:t>Its release also comes just two weeks after President Joe Biden met with China’s President Xi Jinping on the sidelines the Group of 20 Summit in Bali, Indonesia, their first in-person meeting since Biden became president in January 2021.</w:t>
      </w:r>
    </w:p>
    <w:p w:rsidR="008E6DA5" w:rsidRPr="0009756B" w:rsidRDefault="008E6DA5" w:rsidP="008E6DA5">
      <w:pPr>
        <w:rPr>
          <w:sz w:val="16"/>
        </w:rPr>
      </w:pPr>
      <w:r w:rsidRPr="0009756B">
        <w:rPr>
          <w:sz w:val="16"/>
        </w:rPr>
        <w:t>During their nearly three-hour session, Biden objected directly to China’s “coercive and increasingly aggressive actions” toward Taiwan, but also said the U.S. is not looking for conflict with the communist power.</w:t>
      </w:r>
    </w:p>
    <w:p w:rsidR="008E6DA5" w:rsidRPr="0009756B" w:rsidRDefault="008E6DA5" w:rsidP="008E6DA5">
      <w:pPr>
        <w:rPr>
          <w:sz w:val="16"/>
        </w:rPr>
      </w:pPr>
      <w:r w:rsidRPr="0009756B">
        <w:rPr>
          <w:sz w:val="16"/>
        </w:rPr>
        <w:t xml:space="preserve">However, </w:t>
      </w:r>
      <w:r w:rsidRPr="005C0616">
        <w:rPr>
          <w:rStyle w:val="Emphasis"/>
        </w:rPr>
        <w:t>China considers Taiwan to be a “red line,”</w:t>
      </w:r>
      <w:r w:rsidRPr="005C0616">
        <w:rPr>
          <w:rStyle w:val="StyleUnderline"/>
        </w:rPr>
        <w:t xml:space="preserve"> </w:t>
      </w:r>
      <w:r w:rsidRPr="005C0616">
        <w:rPr>
          <w:rStyle w:val="StyleUnderline"/>
          <w:highlight w:val="cyan"/>
        </w:rPr>
        <w:t>Defense Minister Wei</w:t>
      </w:r>
      <w:r w:rsidRPr="005C0616">
        <w:rPr>
          <w:rStyle w:val="StyleUnderline"/>
        </w:rPr>
        <w:t xml:space="preserve"> Fenghe </w:t>
      </w:r>
      <w:r w:rsidRPr="005C0616">
        <w:rPr>
          <w:rStyle w:val="StyleUnderline"/>
          <w:highlight w:val="cyan"/>
        </w:rPr>
        <w:t>told</w:t>
      </w:r>
      <w:r w:rsidRPr="005C0616">
        <w:rPr>
          <w:rStyle w:val="StyleUnderline"/>
        </w:rPr>
        <w:t xml:space="preserve"> U.S. Defense Secretary Lloyd </w:t>
      </w:r>
      <w:r w:rsidRPr="005C0616">
        <w:rPr>
          <w:rStyle w:val="StyleUnderline"/>
          <w:highlight w:val="cyan"/>
        </w:rPr>
        <w:t>Austin</w:t>
      </w:r>
      <w:r w:rsidRPr="0009756B">
        <w:rPr>
          <w:sz w:val="16"/>
        </w:rPr>
        <w:t xml:space="preserve"> in Cambodia last week, according to a statement provided by the Chinese Ministry of Defense.</w:t>
      </w:r>
    </w:p>
    <w:p w:rsidR="008E6DA5" w:rsidRPr="0009756B" w:rsidRDefault="008E6DA5" w:rsidP="008E6DA5">
      <w:pPr>
        <w:rPr>
          <w:sz w:val="16"/>
        </w:rPr>
      </w:pPr>
      <w:r w:rsidRPr="005C0616">
        <w:rPr>
          <w:rStyle w:val="StyleUnderline"/>
        </w:rPr>
        <w:t>“</w:t>
      </w:r>
      <w:r w:rsidRPr="005C0616">
        <w:rPr>
          <w:rStyle w:val="Emphasis"/>
          <w:highlight w:val="cyan"/>
        </w:rPr>
        <w:t>Taiwan is China’s</w:t>
      </w:r>
      <w:r w:rsidRPr="005C0616">
        <w:rPr>
          <w:rStyle w:val="StyleUnderline"/>
        </w:rPr>
        <w:t xml:space="preserve">. Taiwan and the resolution of the Taiwan issue is China’s own affair in which </w:t>
      </w:r>
      <w:r w:rsidRPr="005C0616">
        <w:rPr>
          <w:rStyle w:val="Emphasis"/>
        </w:rPr>
        <w:t>no outside force has the right to intervene</w:t>
      </w:r>
      <w:r w:rsidRPr="005C0616">
        <w:rPr>
          <w:rStyle w:val="StyleUnderline"/>
        </w:rPr>
        <w:t>,” Wei said</w:t>
      </w:r>
      <w:r w:rsidRPr="0009756B">
        <w:rPr>
          <w:sz w:val="16"/>
        </w:rPr>
        <w:t>, according to the ministry’s statement.</w:t>
      </w:r>
    </w:p>
    <w:p w:rsidR="008E6DA5" w:rsidRPr="00691048" w:rsidRDefault="008E6DA5" w:rsidP="008E6DA5">
      <w:pPr>
        <w:rPr>
          <w:rStyle w:val="StyleUnderline"/>
        </w:rPr>
      </w:pPr>
      <w:r w:rsidRPr="00691048">
        <w:rPr>
          <w:rStyle w:val="StyleUnderline"/>
          <w:highlight w:val="cyan"/>
        </w:rPr>
        <w:t>Beijing has vowed to bring</w:t>
      </w:r>
      <w:r w:rsidRPr="005C0616">
        <w:rPr>
          <w:rStyle w:val="StyleUnderline"/>
        </w:rPr>
        <w:t xml:space="preserve"> the self-governing island of </w:t>
      </w:r>
      <w:r w:rsidRPr="00691048">
        <w:rPr>
          <w:rStyle w:val="StyleUnderline"/>
          <w:highlight w:val="cyan"/>
        </w:rPr>
        <w:t xml:space="preserve">Taiwan </w:t>
      </w:r>
      <w:r w:rsidRPr="00691048">
        <w:rPr>
          <w:rStyle w:val="Emphasis"/>
          <w:highlight w:val="cyan"/>
        </w:rPr>
        <w:t>under its control</w:t>
      </w:r>
      <w:r w:rsidRPr="00691048">
        <w:rPr>
          <w:rStyle w:val="StyleUnderline"/>
          <w:highlight w:val="cyan"/>
        </w:rPr>
        <w:t>, by force</w:t>
      </w:r>
      <w:r w:rsidRPr="005C0616">
        <w:rPr>
          <w:rStyle w:val="StyleUnderline"/>
        </w:rPr>
        <w:t xml:space="preserve"> if necessary</w:t>
      </w:r>
      <w:r w:rsidRPr="00691048">
        <w:rPr>
          <w:rStyle w:val="StyleUnderline"/>
        </w:rPr>
        <w:t xml:space="preserve">. Xi has given his military </w:t>
      </w:r>
      <w:r w:rsidRPr="00691048">
        <w:rPr>
          <w:rStyle w:val="Emphasis"/>
        </w:rPr>
        <w:t>until 2027</w:t>
      </w:r>
      <w:r w:rsidRPr="00691048">
        <w:rPr>
          <w:rStyle w:val="StyleUnderline"/>
        </w:rPr>
        <w:t xml:space="preserve"> to develop the military capability to retake the self-ruled island democracy that the Communist Party claims as its own territory.</w:t>
      </w:r>
    </w:p>
    <w:p w:rsidR="008E6DA5" w:rsidRPr="0009756B" w:rsidRDefault="008E6DA5" w:rsidP="008E6DA5">
      <w:pPr>
        <w:rPr>
          <w:sz w:val="16"/>
        </w:rPr>
      </w:pPr>
      <w:r w:rsidRPr="0009756B">
        <w:rPr>
          <w:sz w:val="16"/>
        </w:rPr>
        <w:t>“If realized, this 2027 objective could give the (People’s Liberation Army) capabilities to be a more credible military tool for the Chinese Communist Party to wield as it pursues Taiwan unification,” the Pentagon found in its 2022 report.</w:t>
      </w:r>
    </w:p>
    <w:p w:rsidR="008E6DA5" w:rsidRPr="0009756B" w:rsidRDefault="008E6DA5" w:rsidP="008E6DA5">
      <w:pPr>
        <w:rPr>
          <w:sz w:val="16"/>
        </w:rPr>
      </w:pPr>
      <w:r w:rsidRPr="0009756B">
        <w:rPr>
          <w:sz w:val="16"/>
        </w:rPr>
        <w:t>T</w:t>
      </w:r>
      <w:r w:rsidRPr="0009756B">
        <w:rPr>
          <w:rStyle w:val="StyleUnderline"/>
        </w:rPr>
        <w:t>he U.S. has committed billions of dollars in military weapons to Taiwan to build up its defenses and help it rebuff any potential attack.</w:t>
      </w:r>
    </w:p>
    <w:p w:rsidR="008E6DA5" w:rsidRPr="0009756B" w:rsidRDefault="008E6DA5" w:rsidP="008E6DA5">
      <w:pPr>
        <w:rPr>
          <w:sz w:val="16"/>
        </w:rPr>
      </w:pPr>
      <w:r w:rsidRPr="0009756B">
        <w:rPr>
          <w:sz w:val="16"/>
        </w:rPr>
        <w:t>The senior defense official said the Defense Department does not see an imminent threat of invasion of Taiwan, instead establishing a new normal of increased intimidation. In reaction to House Speaker Nancy Pelosi’s visit to Taiwan in August, China has also launched more frequent and aggressive military actions that test Taiwan’s airspace and coastlines.</w:t>
      </w:r>
    </w:p>
    <w:p w:rsidR="008E6DA5" w:rsidRPr="0009756B" w:rsidRDefault="008E6DA5" w:rsidP="008E6DA5">
      <w:pPr>
        <w:rPr>
          <w:sz w:val="16"/>
        </w:rPr>
      </w:pPr>
      <w:r w:rsidRPr="0009756B">
        <w:rPr>
          <w:sz w:val="16"/>
        </w:rPr>
        <w:t>China has also made worrisome gains in building capabilities that “blind and deafen the enemy,” including knocking out communications and early warning satellites, expanding its use of artificial intelligence and intensifying their efforts in cyberwarfare, the report said.</w:t>
      </w:r>
    </w:p>
    <w:p w:rsidR="008E6DA5" w:rsidRPr="0009756B" w:rsidRDefault="008E6DA5" w:rsidP="008E6DA5">
      <w:pPr>
        <w:rPr>
          <w:sz w:val="16"/>
        </w:rPr>
      </w:pPr>
      <w:r w:rsidRPr="0009756B">
        <w:rPr>
          <w:sz w:val="16"/>
        </w:rPr>
        <w:t>The Pentagon, in its recently released national defense strategy, said China remains the greatest security challenge for the United States, and that the threat from Beijing will determine how the U.S. military is equipped and shaped for the future.</w:t>
      </w:r>
    </w:p>
    <w:p w:rsidR="008E6DA5" w:rsidRDefault="008E6DA5" w:rsidP="008E6DA5">
      <w:pPr>
        <w:pStyle w:val="Heading3"/>
      </w:pPr>
      <w:r>
        <w:t>1AR---china---at: us won’t defend Taiwan</w:t>
      </w:r>
    </w:p>
    <w:p w:rsidR="008E6DA5" w:rsidRDefault="008E6DA5" w:rsidP="008E6DA5">
      <w:pPr>
        <w:pStyle w:val="Heading4"/>
      </w:pPr>
      <w:r>
        <w:t>They would tho…</w:t>
      </w:r>
    </w:p>
    <w:p w:rsidR="008E6DA5" w:rsidRDefault="008E6DA5" w:rsidP="008E6DA5">
      <w:r>
        <w:t xml:space="preserve">Jennifer </w:t>
      </w:r>
      <w:r w:rsidRPr="002207AB">
        <w:rPr>
          <w:rStyle w:val="Style13ptBold"/>
        </w:rPr>
        <w:t>Jett 22</w:t>
      </w:r>
      <w:r>
        <w:t>, Asia digital editor for NBC News, 9/19/22, “</w:t>
      </w:r>
      <w:r w:rsidRPr="00CC0E44">
        <w:rPr>
          <w:rStyle w:val="Emphasis"/>
        </w:rPr>
        <w:t>U.S. forces would defend Taiwan against Chinese attack, Biden says</w:t>
      </w:r>
      <w:r>
        <w:t xml:space="preserve">”, </w:t>
      </w:r>
      <w:hyperlink r:id="rId54" w:history="1">
        <w:r w:rsidRPr="00777433">
          <w:rPr>
            <w:rStyle w:val="Hyperlink"/>
          </w:rPr>
          <w:t>https://www.nbcnews.com/news/world/joe-biden-china-us-forces-defend-taiwan-rcna48271</w:t>
        </w:r>
      </w:hyperlink>
      <w:r>
        <w:t>, vw</w:t>
      </w:r>
    </w:p>
    <w:p w:rsidR="008E6DA5" w:rsidRPr="00CC0E44" w:rsidRDefault="008E6DA5" w:rsidP="008E6DA5">
      <w:pPr>
        <w:rPr>
          <w:rStyle w:val="StyleUnderline"/>
        </w:rPr>
      </w:pPr>
      <w:r w:rsidRPr="000A251D">
        <w:rPr>
          <w:rStyle w:val="Emphasis"/>
        </w:rPr>
        <w:t>U.S. forces would defend Taiwan if China invaded</w:t>
      </w:r>
      <w:r w:rsidRPr="000A251D">
        <w:rPr>
          <w:rStyle w:val="StyleUnderline"/>
        </w:rPr>
        <w:t xml:space="preserve">, President Joe </w:t>
      </w:r>
      <w:r w:rsidRPr="000A251D">
        <w:rPr>
          <w:rStyle w:val="Emphasis"/>
        </w:rPr>
        <w:t>Biden said</w:t>
      </w:r>
      <w:r w:rsidRPr="000A251D">
        <w:rPr>
          <w:rStyle w:val="StyleUnderline"/>
        </w:rPr>
        <w:t xml:space="preserve"> Sunday, his clearest statement yet on the issue and one criticized by Beijing as a violation of longstanding U.S. policy</w:t>
      </w:r>
      <w:r w:rsidRPr="00CC0E44">
        <w:rPr>
          <w:rStyle w:val="StyleUnderline"/>
        </w:rPr>
        <w:t>.</w:t>
      </w:r>
    </w:p>
    <w:p w:rsidR="008E6DA5" w:rsidRPr="0073727B" w:rsidRDefault="008E6DA5" w:rsidP="008E6DA5">
      <w:pPr>
        <w:rPr>
          <w:sz w:val="16"/>
        </w:rPr>
      </w:pPr>
      <w:r w:rsidRPr="0073727B">
        <w:rPr>
          <w:sz w:val="16"/>
        </w:rPr>
        <w:t xml:space="preserve">In a “60 Minutes” interview broadcast on CBS, </w:t>
      </w:r>
      <w:r w:rsidRPr="0073727B">
        <w:rPr>
          <w:rStyle w:val="Emphasis"/>
          <w:highlight w:val="cyan"/>
        </w:rPr>
        <w:t>Biden was asked whether the U.S. would defend Taiwan</w:t>
      </w:r>
      <w:r w:rsidRPr="000A251D">
        <w:rPr>
          <w:rStyle w:val="StyleUnderline"/>
        </w:rPr>
        <w:t xml:space="preserve"> against an attack from Beijing</w:t>
      </w:r>
      <w:r w:rsidRPr="0073727B">
        <w:rPr>
          <w:sz w:val="16"/>
        </w:rPr>
        <w:t>, which claims the self-ruling island democracy as its territory.</w:t>
      </w:r>
    </w:p>
    <w:p w:rsidR="008E6DA5" w:rsidRPr="0073727B" w:rsidRDefault="008E6DA5" w:rsidP="008E6DA5">
      <w:pPr>
        <w:rPr>
          <w:sz w:val="16"/>
        </w:rPr>
      </w:pPr>
      <w:r w:rsidRPr="0073727B">
        <w:rPr>
          <w:sz w:val="16"/>
        </w:rPr>
        <w:t>“Yes, if in fact there was an unprecedented attack,” he said.</w:t>
      </w:r>
    </w:p>
    <w:p w:rsidR="008E6DA5" w:rsidRPr="000A251D" w:rsidRDefault="008E6DA5" w:rsidP="008E6DA5">
      <w:pPr>
        <w:rPr>
          <w:rStyle w:val="StyleUnderline"/>
        </w:rPr>
      </w:pPr>
      <w:r w:rsidRPr="0073727B">
        <w:rPr>
          <w:rStyle w:val="Emphasis"/>
          <w:highlight w:val="cyan"/>
        </w:rPr>
        <w:t>The president said “yes”</w:t>
      </w:r>
      <w:r w:rsidRPr="000A251D">
        <w:rPr>
          <w:rStyle w:val="StyleUnderline"/>
        </w:rPr>
        <w:t xml:space="preserve"> when he was asked whether he meant that, unlike in Ukraine, U.S. forces would come to Taiwan’s defense.</w:t>
      </w:r>
    </w:p>
    <w:p w:rsidR="008E6DA5" w:rsidRDefault="008E6DA5" w:rsidP="008E6DA5">
      <w:pPr>
        <w:pStyle w:val="Heading3"/>
      </w:pPr>
      <w:r>
        <w:t>1AR---china---at: cooperation solves</w:t>
      </w:r>
    </w:p>
    <w:p w:rsidR="008E6DA5" w:rsidRDefault="008E6DA5" w:rsidP="008E6DA5">
      <w:pPr>
        <w:pStyle w:val="Heading4"/>
        <w:rPr>
          <w:b w:val="0"/>
          <w:bCs/>
        </w:rPr>
      </w:pPr>
      <w:r>
        <w:t>Cooperation with China fails</w:t>
      </w:r>
      <w:r>
        <w:rPr>
          <w:b w:val="0"/>
          <w:bCs/>
        </w:rPr>
        <w:t xml:space="preserve">---priorities are </w:t>
      </w:r>
      <w:r>
        <w:rPr>
          <w:b w:val="0"/>
          <w:bCs/>
          <w:u w:val="single"/>
        </w:rPr>
        <w:t>too detached</w:t>
      </w:r>
      <w:r>
        <w:rPr>
          <w:b w:val="0"/>
          <w:bCs/>
        </w:rPr>
        <w:t>.</w:t>
      </w:r>
    </w:p>
    <w:p w:rsidR="008E6DA5" w:rsidRDefault="008E6DA5" w:rsidP="008E6DA5">
      <w:r>
        <w:t xml:space="preserve">Denny </w:t>
      </w:r>
      <w:r w:rsidRPr="009018CF">
        <w:rPr>
          <w:rStyle w:val="Style13ptBold"/>
        </w:rPr>
        <w:t>Roy 6/25</w:t>
      </w:r>
      <w:r>
        <w:t xml:space="preserve">/23, senior fellow and supervisor of the POSCO Fellowship Program, Research Program at the East-West Center, 6/25/23 “For the United States and China, Restarting Talks Was the Easy Part”, </w:t>
      </w:r>
      <w:hyperlink r:id="rId55" w:history="1">
        <w:r w:rsidRPr="00777433">
          <w:rPr>
            <w:rStyle w:val="Hyperlink"/>
          </w:rPr>
          <w:t>https://nationalinterest.org/feature/united-states-and-china-restarting-talks-was-easy-part-206582?page=0%2C1</w:t>
        </w:r>
      </w:hyperlink>
      <w:r>
        <w:t>, vw</w:t>
      </w:r>
    </w:p>
    <w:p w:rsidR="008E6DA5" w:rsidRPr="00E26E19" w:rsidRDefault="008E6DA5" w:rsidP="008E6DA5">
      <w:pPr>
        <w:rPr>
          <w:sz w:val="16"/>
        </w:rPr>
      </w:pPr>
      <w:r w:rsidRPr="00E26E19">
        <w:rPr>
          <w:sz w:val="16"/>
        </w:rPr>
        <w:t>American Frustrations</w:t>
      </w:r>
    </w:p>
    <w:p w:rsidR="008E6DA5" w:rsidRPr="00E26E19" w:rsidRDefault="008E6DA5" w:rsidP="008E6DA5">
      <w:pPr>
        <w:rPr>
          <w:sz w:val="16"/>
        </w:rPr>
      </w:pPr>
      <w:r w:rsidRPr="009018CF">
        <w:rPr>
          <w:rStyle w:val="StyleUnderline"/>
          <w:highlight w:val="cyan"/>
        </w:rPr>
        <w:t>The U.S.</w:t>
      </w:r>
      <w:r w:rsidRPr="00E26E19">
        <w:rPr>
          <w:sz w:val="16"/>
        </w:rPr>
        <w:t xml:space="preserve"> side </w:t>
      </w:r>
      <w:r w:rsidRPr="009018CF">
        <w:rPr>
          <w:rStyle w:val="StyleUnderline"/>
          <w:highlight w:val="cyan"/>
        </w:rPr>
        <w:t>is</w:t>
      </w:r>
      <w:r w:rsidRPr="00E26E19">
        <w:rPr>
          <w:sz w:val="16"/>
        </w:rPr>
        <w:t xml:space="preserve"> similarly </w:t>
      </w:r>
      <w:r w:rsidRPr="009018CF">
        <w:rPr>
          <w:rStyle w:val="Emphasis"/>
          <w:highlight w:val="cyan"/>
        </w:rPr>
        <w:t>unlikely to get what it wants</w:t>
      </w:r>
      <w:r w:rsidRPr="00E26E19">
        <w:rPr>
          <w:sz w:val="16"/>
        </w:rPr>
        <w:t>.</w:t>
      </w:r>
    </w:p>
    <w:p w:rsidR="008E6DA5" w:rsidRPr="00E26E19" w:rsidRDefault="008E6DA5" w:rsidP="008E6DA5">
      <w:pPr>
        <w:rPr>
          <w:sz w:val="16"/>
        </w:rPr>
      </w:pPr>
      <w:r w:rsidRPr="00E26E19">
        <w:rPr>
          <w:sz w:val="16"/>
        </w:rPr>
        <w:t xml:space="preserve">The </w:t>
      </w:r>
      <w:r w:rsidRPr="009018CF">
        <w:rPr>
          <w:rStyle w:val="StyleUnderline"/>
          <w:highlight w:val="cyan"/>
        </w:rPr>
        <w:t>most urgent American concern</w:t>
      </w:r>
      <w:r w:rsidRPr="00E26E19">
        <w:rPr>
          <w:sz w:val="16"/>
        </w:rPr>
        <w:t xml:space="preserve"> in the bilateral relationship </w:t>
      </w:r>
      <w:r w:rsidRPr="009018CF">
        <w:rPr>
          <w:rStyle w:val="StyleUnderline"/>
          <w:highlight w:val="cyan"/>
        </w:rPr>
        <w:t>is</w:t>
      </w:r>
      <w:r w:rsidRPr="00E26E19">
        <w:rPr>
          <w:sz w:val="16"/>
        </w:rPr>
        <w:t xml:space="preserve"> the need for </w:t>
      </w:r>
      <w:r w:rsidRPr="009018CF">
        <w:rPr>
          <w:rStyle w:val="Emphasis"/>
          <w:highlight w:val="cyan"/>
        </w:rPr>
        <w:t>crisis management</w:t>
      </w:r>
      <w:r w:rsidRPr="00E26E19">
        <w:rPr>
          <w:sz w:val="16"/>
        </w:rPr>
        <w:t>. This appeared to be at the top of Blinken’s Beijing agenda.</w:t>
      </w:r>
    </w:p>
    <w:p w:rsidR="008E6DA5" w:rsidRPr="00E26E19" w:rsidRDefault="008E6DA5" w:rsidP="008E6DA5">
      <w:pPr>
        <w:rPr>
          <w:sz w:val="16"/>
        </w:rPr>
      </w:pPr>
      <w:r w:rsidRPr="00E26E19">
        <w:rPr>
          <w:sz w:val="16"/>
        </w:rPr>
        <w:t xml:space="preserve">Related U.S. concerns are perceived aggressive PRC activity toward </w:t>
      </w:r>
      <w:r w:rsidRPr="009018CF">
        <w:rPr>
          <w:rStyle w:val="Emphasis"/>
          <w:highlight w:val="cyan"/>
        </w:rPr>
        <w:t>Taiwan</w:t>
      </w:r>
      <w:r w:rsidRPr="009018CF">
        <w:rPr>
          <w:rStyle w:val="StyleUnderline"/>
          <w:highlight w:val="cyan"/>
        </w:rPr>
        <w:t xml:space="preserve"> and</w:t>
      </w:r>
      <w:r w:rsidRPr="00E26E19">
        <w:rPr>
          <w:sz w:val="16"/>
        </w:rPr>
        <w:t xml:space="preserve"> in </w:t>
      </w:r>
      <w:r w:rsidRPr="009018CF">
        <w:rPr>
          <w:rStyle w:val="StyleUnderline"/>
          <w:highlight w:val="cyan"/>
        </w:rPr>
        <w:t xml:space="preserve">the </w:t>
      </w:r>
      <w:r w:rsidRPr="009018CF">
        <w:rPr>
          <w:rStyle w:val="Emphasis"/>
          <w:highlight w:val="cyan"/>
        </w:rPr>
        <w:t>S</w:t>
      </w:r>
      <w:r w:rsidRPr="009018CF">
        <w:rPr>
          <w:rStyle w:val="StyleUnderline"/>
        </w:rPr>
        <w:t xml:space="preserve">outh </w:t>
      </w:r>
      <w:r w:rsidRPr="009018CF">
        <w:rPr>
          <w:rStyle w:val="Emphasis"/>
          <w:highlight w:val="cyan"/>
        </w:rPr>
        <w:t>C</w:t>
      </w:r>
      <w:r w:rsidRPr="009018CF">
        <w:rPr>
          <w:rStyle w:val="StyleUnderline"/>
        </w:rPr>
        <w:t xml:space="preserve">hina </w:t>
      </w:r>
      <w:r w:rsidRPr="009018CF">
        <w:rPr>
          <w:rStyle w:val="Emphasis"/>
          <w:highlight w:val="cyan"/>
        </w:rPr>
        <w:t>S</w:t>
      </w:r>
      <w:r w:rsidRPr="009018CF">
        <w:rPr>
          <w:rStyle w:val="StyleUnderline"/>
        </w:rPr>
        <w:t>ea</w:t>
      </w:r>
      <w:r w:rsidRPr="00E26E19">
        <w:rPr>
          <w:sz w:val="16"/>
        </w:rPr>
        <w:t xml:space="preserve">, which from the U.S. point of view </w:t>
      </w:r>
      <w:r w:rsidRPr="009018CF">
        <w:rPr>
          <w:rStyle w:val="StyleUnderline"/>
        </w:rPr>
        <w:t xml:space="preserve">increase the possibility of an </w:t>
      </w:r>
      <w:r w:rsidRPr="009018CF">
        <w:rPr>
          <w:rStyle w:val="Emphasis"/>
        </w:rPr>
        <w:t>accidental</w:t>
      </w:r>
      <w:r w:rsidRPr="009018CF">
        <w:rPr>
          <w:rStyle w:val="StyleUnderline"/>
        </w:rPr>
        <w:t xml:space="preserve"> or </w:t>
      </w:r>
      <w:r w:rsidRPr="009018CF">
        <w:rPr>
          <w:rStyle w:val="Emphasis"/>
        </w:rPr>
        <w:t>unintended war</w:t>
      </w:r>
      <w:r w:rsidRPr="00E26E19">
        <w:rPr>
          <w:sz w:val="16"/>
        </w:rPr>
        <w:t>.</w:t>
      </w:r>
    </w:p>
    <w:p w:rsidR="008E6DA5" w:rsidRPr="00E26E19" w:rsidRDefault="008E6DA5" w:rsidP="008E6DA5">
      <w:pPr>
        <w:rPr>
          <w:sz w:val="16"/>
        </w:rPr>
      </w:pPr>
      <w:r w:rsidRPr="004F0AF9">
        <w:rPr>
          <w:rStyle w:val="StyleUnderline"/>
          <w:highlight w:val="cyan"/>
        </w:rPr>
        <w:t xml:space="preserve">Beijing could demonstrate </w:t>
      </w:r>
      <w:r w:rsidRPr="007E0DFD">
        <w:rPr>
          <w:rStyle w:val="Emphasis"/>
          <w:highlight w:val="cyan"/>
        </w:rPr>
        <w:t>goodwill</w:t>
      </w:r>
      <w:r w:rsidRPr="004F0AF9">
        <w:rPr>
          <w:rStyle w:val="StyleUnderline"/>
        </w:rPr>
        <w:t xml:space="preserve"> to Washington </w:t>
      </w:r>
      <w:r w:rsidRPr="004F0AF9">
        <w:rPr>
          <w:rStyle w:val="StyleUnderline"/>
          <w:highlight w:val="cyan"/>
        </w:rPr>
        <w:t>by ceasing</w:t>
      </w:r>
      <w:r w:rsidRPr="004F0AF9">
        <w:rPr>
          <w:rStyle w:val="StyleUnderline"/>
        </w:rPr>
        <w:t xml:space="preserve"> the </w:t>
      </w:r>
      <w:r w:rsidRPr="004F0AF9">
        <w:rPr>
          <w:rStyle w:val="Emphasis"/>
          <w:highlight w:val="cyan"/>
        </w:rPr>
        <w:t>hostile military signaling</w:t>
      </w:r>
      <w:r w:rsidRPr="004F0AF9">
        <w:rPr>
          <w:rStyle w:val="StyleUnderline"/>
        </w:rPr>
        <w:t xml:space="preserve"> toward Taiwan</w:t>
      </w:r>
      <w:r w:rsidRPr="00E26E19">
        <w:rPr>
          <w:sz w:val="16"/>
        </w:rPr>
        <w:t xml:space="preserve"> and by quietly accepting the U.S. Navy’s “freedom of navigation operations” in the South China Sea instead of threatening collisions with U.S. ships and aircraft. </w:t>
      </w:r>
      <w:r w:rsidRPr="004F0AF9">
        <w:rPr>
          <w:rStyle w:val="StyleUnderline"/>
          <w:highlight w:val="cyan"/>
        </w:rPr>
        <w:t>This</w:t>
      </w:r>
      <w:r w:rsidRPr="00E26E19">
        <w:rPr>
          <w:sz w:val="16"/>
        </w:rPr>
        <w:t xml:space="preserve">, however, </w:t>
      </w:r>
      <w:r w:rsidRPr="004F0AF9">
        <w:rPr>
          <w:rStyle w:val="StyleUnderline"/>
          <w:highlight w:val="cyan"/>
        </w:rPr>
        <w:t>is</w:t>
      </w:r>
      <w:r w:rsidRPr="00E26E19">
        <w:rPr>
          <w:sz w:val="16"/>
        </w:rPr>
        <w:t xml:space="preserve"> almost </w:t>
      </w:r>
      <w:r w:rsidRPr="004F0AF9">
        <w:rPr>
          <w:rStyle w:val="Emphasis"/>
          <w:highlight w:val="cyan"/>
        </w:rPr>
        <w:t>unimaginable</w:t>
      </w:r>
      <w:r w:rsidRPr="00E26E19">
        <w:rPr>
          <w:sz w:val="16"/>
        </w:rPr>
        <w:t>.</w:t>
      </w:r>
    </w:p>
    <w:p w:rsidR="008E6DA5" w:rsidRPr="00E26E19" w:rsidRDefault="008E6DA5" w:rsidP="008E6DA5">
      <w:pPr>
        <w:rPr>
          <w:sz w:val="16"/>
        </w:rPr>
      </w:pPr>
      <w:r w:rsidRPr="00E26E19">
        <w:rPr>
          <w:sz w:val="16"/>
        </w:rPr>
        <w:t xml:space="preserve">The </w:t>
      </w:r>
      <w:r w:rsidRPr="007E0DFD">
        <w:rPr>
          <w:rStyle w:val="StyleUnderline"/>
          <w:highlight w:val="cyan"/>
        </w:rPr>
        <w:t>Chinese gov</w:t>
      </w:r>
      <w:r w:rsidRPr="007E0DFD">
        <w:rPr>
          <w:rStyle w:val="StyleUnderline"/>
        </w:rPr>
        <w:t xml:space="preserve">ernment </w:t>
      </w:r>
      <w:r w:rsidRPr="007E0DFD">
        <w:rPr>
          <w:rStyle w:val="StyleUnderline"/>
          <w:highlight w:val="cyan"/>
        </w:rPr>
        <w:t>has framed both</w:t>
      </w:r>
      <w:r w:rsidRPr="007E0DFD">
        <w:rPr>
          <w:rStyle w:val="StyleUnderline"/>
        </w:rPr>
        <w:t xml:space="preserve"> Taiwan and the South China Sea </w:t>
      </w:r>
      <w:r w:rsidRPr="007E0DFD">
        <w:rPr>
          <w:rStyle w:val="StyleUnderline"/>
          <w:highlight w:val="cyan"/>
        </w:rPr>
        <w:t xml:space="preserve">as </w:t>
      </w:r>
      <w:r w:rsidRPr="007E0DFD">
        <w:rPr>
          <w:rStyle w:val="Emphasis"/>
          <w:highlight w:val="cyan"/>
        </w:rPr>
        <w:t>do-or-die</w:t>
      </w:r>
      <w:r w:rsidRPr="007E0DFD">
        <w:rPr>
          <w:rStyle w:val="StyleUnderline"/>
        </w:rPr>
        <w:t xml:space="preserve"> issues</w:t>
      </w:r>
      <w:r w:rsidRPr="00E26E19">
        <w:rPr>
          <w:sz w:val="16"/>
        </w:rPr>
        <w:t xml:space="preserve">: the CCP either proves its legitimacy to rule China by establishing control over “Chinese” territory coveted by foreigners or fails on both accounts. </w:t>
      </w:r>
      <w:r w:rsidRPr="00D00CA8">
        <w:rPr>
          <w:rStyle w:val="Emphasis"/>
          <w:highlight w:val="cyan"/>
        </w:rPr>
        <w:t>Regime legitimacy</w:t>
      </w:r>
      <w:r w:rsidRPr="00E26E19">
        <w:rPr>
          <w:sz w:val="16"/>
        </w:rPr>
        <w:t xml:space="preserve">, and thus security, </w:t>
      </w:r>
      <w:r w:rsidRPr="00D00CA8">
        <w:rPr>
          <w:rStyle w:val="Emphasis"/>
          <w:highlight w:val="cyan"/>
        </w:rPr>
        <w:t>is on the line</w:t>
      </w:r>
      <w:r w:rsidRPr="00D00CA8">
        <w:rPr>
          <w:rStyle w:val="StyleUnderline"/>
          <w:highlight w:val="cyan"/>
        </w:rPr>
        <w:t xml:space="preserve">. So is </w:t>
      </w:r>
      <w:r w:rsidRPr="00D00CA8">
        <w:rPr>
          <w:rStyle w:val="Emphasis"/>
          <w:highlight w:val="cyan"/>
        </w:rPr>
        <w:t>national security</w:t>
      </w:r>
      <w:r w:rsidRPr="00E26E19">
        <w:rPr>
          <w:sz w:val="16"/>
        </w:rPr>
        <w:t>, as Taiwan outside of PRC control anchors the string of islands that form choke points between China’s east coast and the Pacific Ocean. Only by owning the South China Sea can Beijing keep unwanted foreign warships and warplanes away from China’s east coast. There are economic incentives as well: the South China Sea contains fish and hydrocarbons, and if captured, Taiwan would be the PRC’s richest and best-educated province.</w:t>
      </w:r>
    </w:p>
    <w:p w:rsidR="008E6DA5" w:rsidRPr="00E26E19" w:rsidRDefault="008E6DA5" w:rsidP="008E6DA5">
      <w:pPr>
        <w:rPr>
          <w:sz w:val="16"/>
        </w:rPr>
      </w:pPr>
      <w:r w:rsidRPr="00E26E19">
        <w:rPr>
          <w:sz w:val="16"/>
        </w:rPr>
        <w:t>Most importantly, the PRC seems to know no alternative way to attempt to de-escalate tensions with the United States over Taiwan and the South China Sea other than demonstrations of military bravado.</w:t>
      </w:r>
    </w:p>
    <w:p w:rsidR="008E6DA5" w:rsidRPr="00E26E19" w:rsidRDefault="008E6DA5" w:rsidP="008E6DA5">
      <w:pPr>
        <w:rPr>
          <w:sz w:val="16"/>
        </w:rPr>
      </w:pPr>
      <w:r w:rsidRPr="00D00CA8">
        <w:rPr>
          <w:rStyle w:val="StyleUnderline"/>
          <w:highlight w:val="cyan"/>
        </w:rPr>
        <w:t xml:space="preserve">There is </w:t>
      </w:r>
      <w:r w:rsidRPr="00D00CA8">
        <w:rPr>
          <w:rStyle w:val="Emphasis"/>
          <w:highlight w:val="cyan"/>
        </w:rPr>
        <w:t>no hint</w:t>
      </w:r>
      <w:r w:rsidRPr="00D00CA8">
        <w:rPr>
          <w:rStyle w:val="StyleUnderline"/>
          <w:highlight w:val="cyan"/>
        </w:rPr>
        <w:t xml:space="preserve"> of Chinese willingness to </w:t>
      </w:r>
      <w:r w:rsidRPr="00D00CA8">
        <w:rPr>
          <w:rStyle w:val="Emphasis"/>
          <w:highlight w:val="cyan"/>
        </w:rPr>
        <w:t>accommodate</w:t>
      </w:r>
      <w:r w:rsidRPr="00D00CA8">
        <w:rPr>
          <w:rStyle w:val="StyleUnderline"/>
          <w:highlight w:val="cyan"/>
        </w:rPr>
        <w:t xml:space="preserve"> the U.S.</w:t>
      </w:r>
      <w:r w:rsidRPr="00D00CA8">
        <w:rPr>
          <w:rStyle w:val="StyleUnderline"/>
        </w:rPr>
        <w:t xml:space="preserve"> desire for </w:t>
      </w:r>
      <w:r w:rsidRPr="00D00CA8">
        <w:rPr>
          <w:rStyle w:val="Emphasis"/>
        </w:rPr>
        <w:t>crisis management</w:t>
      </w:r>
      <w:r w:rsidRPr="003B7CB9">
        <w:rPr>
          <w:rStyle w:val="StyleUnderline"/>
        </w:rPr>
        <w:t xml:space="preserve">. China </w:t>
      </w:r>
      <w:r w:rsidRPr="003B7CB9">
        <w:rPr>
          <w:rStyle w:val="Emphasis"/>
        </w:rPr>
        <w:t>suspended contact</w:t>
      </w:r>
      <w:r w:rsidRPr="003B7CB9">
        <w:rPr>
          <w:rStyle w:val="StyleUnderline"/>
        </w:rPr>
        <w:t xml:space="preserve"> between the two countries’ militaries after</w:t>
      </w:r>
      <w:r w:rsidRPr="00E26E19">
        <w:rPr>
          <w:sz w:val="16"/>
        </w:rPr>
        <w:t xml:space="preserve"> U.S. congresswoman Nancy </w:t>
      </w:r>
      <w:r w:rsidRPr="003B7CB9">
        <w:rPr>
          <w:rStyle w:val="Emphasis"/>
        </w:rPr>
        <w:t>Pelosi visited Taiwan</w:t>
      </w:r>
      <w:r w:rsidRPr="00E26E19">
        <w:rPr>
          <w:sz w:val="16"/>
        </w:rPr>
        <w:t xml:space="preserve"> in August 2022. In May, PRC defense minister Li Shangfu refused to meet with U.S. secretary of defense Lloyd Austin on the sidelines of a conference in Singapore. Repeating </w:t>
      </w:r>
      <w:proofErr w:type="gramStart"/>
      <w:r w:rsidRPr="00E26E19">
        <w:rPr>
          <w:sz w:val="16"/>
        </w:rPr>
        <w:t>a phrase PRC officials</w:t>
      </w:r>
      <w:proofErr w:type="gramEnd"/>
      <w:r w:rsidRPr="00E26E19">
        <w:rPr>
          <w:sz w:val="16"/>
        </w:rPr>
        <w:t xml:space="preserve"> often use when discussing foreign relations, </w:t>
      </w:r>
      <w:r w:rsidRPr="003B7CB9">
        <w:rPr>
          <w:rStyle w:val="StyleUnderline"/>
        </w:rPr>
        <w:t>a PRC Foreign Ministry spokesperson explained that the United States “</w:t>
      </w:r>
      <w:r w:rsidRPr="003B7CB9">
        <w:rPr>
          <w:rStyle w:val="Emphasis"/>
        </w:rPr>
        <w:t>must correct its mistaken actions</w:t>
      </w:r>
      <w:r w:rsidRPr="003B7CB9">
        <w:rPr>
          <w:rStyle w:val="StyleUnderline"/>
        </w:rPr>
        <w:t>” for military dialogue to resume</w:t>
      </w:r>
      <w:r w:rsidRPr="00E26E19">
        <w:rPr>
          <w:sz w:val="16"/>
        </w:rPr>
        <w:t>.</w:t>
      </w:r>
    </w:p>
    <w:p w:rsidR="008E6DA5" w:rsidRPr="00E26E19" w:rsidRDefault="008E6DA5" w:rsidP="008E6DA5">
      <w:pPr>
        <w:rPr>
          <w:sz w:val="16"/>
        </w:rPr>
      </w:pPr>
      <w:r w:rsidRPr="00E26E19">
        <w:rPr>
          <w:sz w:val="16"/>
        </w:rPr>
        <w:t xml:space="preserve">This position resurfaced during the Biden visit to Beijing, during which </w:t>
      </w:r>
      <w:r w:rsidRPr="00D40498">
        <w:rPr>
          <w:rStyle w:val="StyleUnderline"/>
        </w:rPr>
        <w:t xml:space="preserve">China </w:t>
      </w:r>
      <w:r w:rsidRPr="00D40498">
        <w:rPr>
          <w:rStyle w:val="Emphasis"/>
        </w:rPr>
        <w:t>did not agree</w:t>
      </w:r>
      <w:r w:rsidRPr="00D40498">
        <w:rPr>
          <w:rStyle w:val="StyleUnderline"/>
        </w:rPr>
        <w:t xml:space="preserve"> to the U.S. proposal to restart </w:t>
      </w:r>
      <w:r w:rsidRPr="00D40498">
        <w:rPr>
          <w:rStyle w:val="Emphasis"/>
        </w:rPr>
        <w:t>bilateral military engagement</w:t>
      </w:r>
      <w:r w:rsidRPr="00E26E19">
        <w:rPr>
          <w:sz w:val="16"/>
        </w:rPr>
        <w:t xml:space="preserve">. PRC officials and commentators have elaborated that, </w:t>
      </w:r>
      <w:r w:rsidRPr="00E26E19">
        <w:rPr>
          <w:rStyle w:val="StyleUnderline"/>
        </w:rPr>
        <w:t>in their view, the Americans want China to agree to allow the USA to challenge Chinese “</w:t>
      </w:r>
      <w:r w:rsidRPr="00E26E19">
        <w:rPr>
          <w:rStyle w:val="Emphasis"/>
        </w:rPr>
        <w:t>core interests</w:t>
      </w:r>
      <w:r w:rsidRPr="00E26E19">
        <w:rPr>
          <w:rStyle w:val="StyleUnderline"/>
        </w:rPr>
        <w:t>” with impunity</w:t>
      </w:r>
      <w:r w:rsidRPr="00E26E19">
        <w:rPr>
          <w:sz w:val="16"/>
        </w:rPr>
        <w:t xml:space="preserve">. The PRC position is that </w:t>
      </w:r>
      <w:r w:rsidRPr="00E26E19">
        <w:rPr>
          <w:rStyle w:val="StyleUnderline"/>
        </w:rPr>
        <w:t xml:space="preserve">if the USA wants to avoid crises, it should </w:t>
      </w:r>
      <w:r w:rsidRPr="00E26E19">
        <w:rPr>
          <w:rStyle w:val="Emphasis"/>
        </w:rPr>
        <w:t>stop arming Taiwan</w:t>
      </w:r>
      <w:r w:rsidRPr="00E26E19">
        <w:rPr>
          <w:rStyle w:val="StyleUnderline"/>
        </w:rPr>
        <w:t xml:space="preserve"> and cease operating military units in </w:t>
      </w:r>
      <w:r w:rsidRPr="00E26E19">
        <w:rPr>
          <w:rStyle w:val="Emphasis"/>
        </w:rPr>
        <w:t>Chinese-claimed waters</w:t>
      </w:r>
      <w:r w:rsidRPr="00E26E19">
        <w:rPr>
          <w:rStyle w:val="StyleUnderline"/>
        </w:rPr>
        <w:t xml:space="preserve"> and </w:t>
      </w:r>
      <w:r w:rsidRPr="00E26E19">
        <w:rPr>
          <w:rStyle w:val="Emphasis"/>
        </w:rPr>
        <w:t>airspace</w:t>
      </w:r>
      <w:r w:rsidRPr="00E26E19">
        <w:rPr>
          <w:sz w:val="16"/>
        </w:rPr>
        <w:t>.</w:t>
      </w:r>
    </w:p>
    <w:p w:rsidR="008E6DA5" w:rsidRPr="00E26E19" w:rsidRDefault="008E6DA5" w:rsidP="008E6DA5">
      <w:pPr>
        <w:rPr>
          <w:sz w:val="16"/>
        </w:rPr>
      </w:pPr>
      <w:r w:rsidRPr="00E26E19">
        <w:rPr>
          <w:sz w:val="16"/>
        </w:rPr>
        <w:t>Qin Gang said in March that the U.S. government’s “so-called `establishing guardrails’ for China-US relations and ‘not seeking conflict’ actually means that China should not respond in words or action when slandered or attacked. That is just impossible!”</w:t>
      </w:r>
    </w:p>
    <w:p w:rsidR="008E6DA5" w:rsidRPr="00E26E19" w:rsidRDefault="008E6DA5" w:rsidP="008E6DA5">
      <w:pPr>
        <w:rPr>
          <w:sz w:val="16"/>
        </w:rPr>
      </w:pPr>
      <w:r w:rsidRPr="00E26E19">
        <w:rPr>
          <w:sz w:val="16"/>
        </w:rPr>
        <w:t xml:space="preserve">Furthermore, </w:t>
      </w:r>
      <w:r w:rsidRPr="00E26E19">
        <w:rPr>
          <w:rStyle w:val="StyleUnderline"/>
          <w:highlight w:val="cyan"/>
        </w:rPr>
        <w:t>Beijing</w:t>
      </w:r>
      <w:r w:rsidRPr="00E26E19">
        <w:rPr>
          <w:sz w:val="16"/>
        </w:rPr>
        <w:t xml:space="preserve"> likely </w:t>
      </w:r>
      <w:r w:rsidRPr="00E26E19">
        <w:rPr>
          <w:rStyle w:val="StyleUnderline"/>
          <w:highlight w:val="cyan"/>
        </w:rPr>
        <w:t>sees the</w:t>
      </w:r>
      <w:r w:rsidRPr="00E26E19">
        <w:rPr>
          <w:rStyle w:val="StyleUnderline"/>
        </w:rPr>
        <w:t xml:space="preserve"> U.S. </w:t>
      </w:r>
      <w:r w:rsidRPr="00E26E19">
        <w:rPr>
          <w:rStyle w:val="StyleUnderline"/>
          <w:highlight w:val="cyan"/>
        </w:rPr>
        <w:t>desire for crisis management as</w:t>
      </w:r>
      <w:r w:rsidRPr="00E26E19">
        <w:rPr>
          <w:sz w:val="16"/>
        </w:rPr>
        <w:t xml:space="preserve"> merely </w:t>
      </w:r>
      <w:r w:rsidRPr="00E26E19">
        <w:rPr>
          <w:rStyle w:val="Emphasis"/>
          <w:highlight w:val="cyan"/>
        </w:rPr>
        <w:t>additional leverage</w:t>
      </w:r>
      <w:r w:rsidRPr="00E26E19">
        <w:rPr>
          <w:sz w:val="16"/>
        </w:rPr>
        <w:t xml:space="preserve"> for seeking concessions from Washington in bilateral disputes—an approach similar to Beijing canceling cooperation on climate change to express anger over particular unrelated U.S. policies.</w:t>
      </w:r>
    </w:p>
    <w:p w:rsidR="008E6DA5" w:rsidRPr="008E6DA5" w:rsidRDefault="008E6DA5" w:rsidP="008E6DA5"/>
    <w:p w:rsidR="008E6DA5" w:rsidRDefault="00D075E1" w:rsidP="008E6DA5">
      <w:pPr>
        <w:pStyle w:val="Heading2"/>
      </w:pPr>
      <w:r>
        <w:t>Cling Inevitable</w:t>
      </w:r>
    </w:p>
    <w:p w:rsidR="00E7066F" w:rsidRDefault="00E7066F" w:rsidP="00E7066F">
      <w:pPr>
        <w:pStyle w:val="Heading3"/>
      </w:pPr>
      <w:r>
        <w:t>2AC---Heg---Clinging</w:t>
      </w:r>
    </w:p>
    <w:p w:rsidR="00E7066F" w:rsidRDefault="00E7066F" w:rsidP="00E7066F">
      <w:pPr>
        <w:pStyle w:val="Heading4"/>
      </w:pPr>
      <w:r>
        <w:t xml:space="preserve">US will cling – </w:t>
      </w:r>
      <w:proofErr w:type="gramStart"/>
      <w:r>
        <w:t>it’s</w:t>
      </w:r>
      <w:proofErr w:type="gramEnd"/>
      <w:r>
        <w:t xml:space="preserve"> status driven</w:t>
      </w:r>
    </w:p>
    <w:p w:rsidR="00E7066F" w:rsidRDefault="00E7066F" w:rsidP="00E7066F">
      <w:r w:rsidRPr="00CF27A1">
        <w:t xml:space="preserve">Madeleine </w:t>
      </w:r>
      <w:r w:rsidRPr="00CF27A1">
        <w:rPr>
          <w:rStyle w:val="Style13ptBold"/>
        </w:rPr>
        <w:t>Smith</w:t>
      </w:r>
      <w:r>
        <w:t xml:space="preserve">, Masters Degree from Portland State University, “Unipolarity and Foreign Policy: </w:t>
      </w:r>
      <w:proofErr w:type="gramStart"/>
      <w:r>
        <w:t>an</w:t>
      </w:r>
      <w:proofErr w:type="gramEnd"/>
      <w:r>
        <w:t xml:space="preserve"> Examination of the Unipolar U.S and Its Subsequent Foreign Policy Constraints”, Portland University Honors Theses, </w:t>
      </w:r>
      <w:r w:rsidRPr="00CF27A1">
        <w:t>2-28-20</w:t>
      </w:r>
      <w:r w:rsidRPr="00CF27A1">
        <w:rPr>
          <w:rStyle w:val="Style13ptBold"/>
        </w:rPr>
        <w:t>20</w:t>
      </w:r>
      <w:r>
        <w:t xml:space="preserve">.  </w:t>
      </w:r>
      <w:r w:rsidRPr="00CF27A1">
        <w:t>https://pdxscholar.library.pdx.edu/cgi/viewcontent.cgi?article=2015&amp;context=honorstheses. Accessed 7-1-2023 by NT-JJ</w:t>
      </w:r>
    </w:p>
    <w:p w:rsidR="00E7066F" w:rsidRDefault="00E7066F" w:rsidP="00E7066F">
      <w:r>
        <w:t>This aspect of hegemonic wars is alarmingly overlooked in the traditional theories around rising states and causes of war. However, it may have even more of a place in today’s era, where the extreme stratification of states due to the structure of unipolarity, causes inherent hierarchy for the international community. The U.S is undeniably at the top for better or for worse and due to its position, its high status is guaranteed. Yet unlike bipolarity or multipolarity, the incentives for states to compete for elevation of their status is somewhat moot. It is costly to challenge the superpower and thus the incentives for direct competition are especially weak. However, as U.S power continues to weaken and the international hierarchy becomes more ambiguous, this is where Wohforth argues great war could occur over positional competition. ““</w:t>
      </w:r>
      <w:r w:rsidRPr="006D5545">
        <w:rPr>
          <w:rStyle w:val="StyleUnderline"/>
          <w:highlight w:val="cyan"/>
        </w:rPr>
        <w:t>Dissatisfaction arises not from dominance itself</w:t>
      </w:r>
      <w:r w:rsidRPr="00CF27A1">
        <w:rPr>
          <w:rStyle w:val="StyleUnderline"/>
        </w:rPr>
        <w:t xml:space="preserve"> but from a dominance that appears to rest on ambiguous foundations</w:t>
      </w:r>
      <w:r>
        <w:t xml:space="preserve">. Thus, status competition is unlikely in cases of clear hierarchies in which the relevant comparison out-groups for each actor are unambiguously dominant materially. Applied to international politics, this begins to </w:t>
      </w:r>
      <w:r w:rsidRPr="006D5545">
        <w:rPr>
          <w:rStyle w:val="StyleUnderline"/>
          <w:highlight w:val="cyan"/>
        </w:rPr>
        <w:t>suggest conditions conducive to status competition. For conflict to occur, one state must</w:t>
      </w:r>
      <w:r w:rsidRPr="00CF27A1">
        <w:rPr>
          <w:rStyle w:val="StyleUnderline"/>
        </w:rPr>
        <w:t xml:space="preserve"> select another state as a relevant comparison that leaves it </w:t>
      </w:r>
      <w:r w:rsidRPr="006D5545">
        <w:rPr>
          <w:rStyle w:val="Emphasis"/>
          <w:highlight w:val="cyan"/>
          <w:bdr w:val="single" w:sz="4" w:space="0" w:color="auto"/>
        </w:rPr>
        <w:t>dissatisfied with its status</w:t>
      </w:r>
      <w:r w:rsidRPr="00CF27A1">
        <w:rPr>
          <w:rStyle w:val="StyleUnderline"/>
        </w:rPr>
        <w:t xml:space="preserve">; it must then </w:t>
      </w:r>
      <w:r w:rsidRPr="006D5545">
        <w:rPr>
          <w:rStyle w:val="StyleUnderline"/>
          <w:highlight w:val="cyan"/>
        </w:rPr>
        <w:t xml:space="preserve">choose an </w:t>
      </w:r>
      <w:r w:rsidRPr="006D5545">
        <w:rPr>
          <w:rStyle w:val="StyleUnderline"/>
        </w:rPr>
        <w:t xml:space="preserve">identity-maintenance </w:t>
      </w:r>
      <w:r w:rsidRPr="006D5545">
        <w:rPr>
          <w:rStyle w:val="StyleUnderline"/>
          <w:highlight w:val="cyan"/>
        </w:rPr>
        <w:t>strategy in response that brings it into conflict with another state that is also willing to fight for its position</w:t>
      </w:r>
      <w:r>
        <w:t>” (Wohlforth, 45).</w:t>
      </w:r>
    </w:p>
    <w:p w:rsidR="00E7066F" w:rsidRDefault="00E7066F" w:rsidP="00E7066F">
      <w:r>
        <w:t xml:space="preserve">Status competition and the need to fight over positional status in an unambiguous unipolar system for other states does not exist. However, what should be of great concern to policy makers should the U.S find itself slipping back towards a situation of bipolar competition with China is that observation from </w:t>
      </w:r>
      <w:r w:rsidRPr="006D5545">
        <w:t>Wohlforth</w:t>
      </w:r>
      <w:r w:rsidRPr="006D5545">
        <w:rPr>
          <w:rStyle w:val="StyleUnderline"/>
          <w:highlight w:val="cyan"/>
        </w:rPr>
        <w:t>. As U.S power becomes less concrete and finds itself becoming similar to China in capabilities, the chance of China assessing the U.S as a comparatively similar state may occur</w:t>
      </w:r>
      <w:r w:rsidRPr="006D5545">
        <w:rPr>
          <w:rStyle w:val="StyleUnderline"/>
        </w:rPr>
        <w:t xml:space="preserve">. In turn </w:t>
      </w:r>
      <w:r w:rsidRPr="006D5545">
        <w:rPr>
          <w:rStyle w:val="Emphasis"/>
          <w:highlight w:val="cyan"/>
        </w:rPr>
        <w:t>China may begin looking to overtake it</w:t>
      </w:r>
      <w:r w:rsidRPr="006D5545">
        <w:rPr>
          <w:rStyle w:val="StyleUnderline"/>
          <w:highlight w:val="cyan"/>
        </w:rPr>
        <w:t xml:space="preserve"> positionally </w:t>
      </w:r>
      <w:r w:rsidRPr="006D5545">
        <w:rPr>
          <w:rStyle w:val="Emphasis"/>
          <w:highlight w:val="cyan"/>
        </w:rPr>
        <w:t>due to</w:t>
      </w:r>
      <w:r w:rsidRPr="006D5545">
        <w:rPr>
          <w:rStyle w:val="StyleUnderline"/>
          <w:highlight w:val="cyan"/>
        </w:rPr>
        <w:t xml:space="preserve"> an increased desire for </w:t>
      </w:r>
      <w:r w:rsidRPr="006D5545">
        <w:rPr>
          <w:rStyle w:val="Emphasis"/>
          <w:highlight w:val="cyan"/>
        </w:rPr>
        <w:t>status</w:t>
      </w:r>
      <w:r>
        <w:t>, such as the case of Sparta and Athens</w:t>
      </w:r>
      <w:r w:rsidRPr="006D5545">
        <w:rPr>
          <w:rStyle w:val="StyleUnderline"/>
        </w:rPr>
        <w:t xml:space="preserve">. </w:t>
      </w:r>
      <w:r w:rsidRPr="006D5545">
        <w:rPr>
          <w:rStyle w:val="StyleUnderline"/>
          <w:highlight w:val="cyan"/>
        </w:rPr>
        <w:t xml:space="preserve">The </w:t>
      </w:r>
      <w:r w:rsidRPr="007F06F4">
        <w:rPr>
          <w:rStyle w:val="Emphasis"/>
          <w:highlight w:val="cyan"/>
        </w:rPr>
        <w:t>U.S of course</w:t>
      </w:r>
      <w:r w:rsidRPr="006D5545">
        <w:rPr>
          <w:rStyle w:val="Emphasis"/>
          <w:highlight w:val="cyan"/>
        </w:rPr>
        <w:t xml:space="preserve"> would then be forced to perform</w:t>
      </w:r>
      <w:r w:rsidRPr="006D5545">
        <w:rPr>
          <w:rStyle w:val="StyleUnderline"/>
        </w:rPr>
        <w:t xml:space="preserve"> </w:t>
      </w:r>
      <w:r w:rsidRPr="006D5545">
        <w:rPr>
          <w:rStyle w:val="StyleUnderline"/>
          <w:highlight w:val="cyan"/>
        </w:rPr>
        <w:t>the aforementioned</w:t>
      </w:r>
      <w:r w:rsidRPr="006D5545">
        <w:rPr>
          <w:rStyle w:val="StyleUnderline"/>
        </w:rPr>
        <w:t xml:space="preserve"> identity-maintenance </w:t>
      </w:r>
      <w:r w:rsidRPr="006D5545">
        <w:rPr>
          <w:rStyle w:val="Emphasis"/>
          <w:highlight w:val="cyan"/>
        </w:rPr>
        <w:t>strategy</w:t>
      </w:r>
      <w:r w:rsidRPr="006D5545">
        <w:rPr>
          <w:rStyle w:val="StyleUnderline"/>
        </w:rPr>
        <w:t xml:space="preserve"> Wohlforth mentions, seeing as it is coming from a place of high status for so long, and will be </w:t>
      </w:r>
      <w:r w:rsidRPr="006D5545">
        <w:rPr>
          <w:rStyle w:val="Emphasis"/>
          <w:highlight w:val="cyan"/>
          <w:bdr w:val="single" w:sz="4" w:space="0" w:color="auto"/>
        </w:rPr>
        <w:t>willing to fight China</w:t>
      </w:r>
      <w:r w:rsidRPr="006D5545">
        <w:rPr>
          <w:rStyle w:val="Emphasis"/>
          <w:highlight w:val="cyan"/>
        </w:rPr>
        <w:t xml:space="preserve"> over </w:t>
      </w:r>
      <w:r w:rsidRPr="006D5545">
        <w:rPr>
          <w:rStyle w:val="StyleUnderline"/>
        </w:rPr>
        <w:t>something so seemingly artificial as</w:t>
      </w:r>
      <w:r w:rsidRPr="006D5545">
        <w:rPr>
          <w:rStyle w:val="Emphasis"/>
        </w:rPr>
        <w:t xml:space="preserve"> </w:t>
      </w:r>
      <w:r w:rsidRPr="006D5545">
        <w:rPr>
          <w:rStyle w:val="Emphasis"/>
          <w:highlight w:val="cyan"/>
        </w:rPr>
        <w:t>position</w:t>
      </w:r>
      <w:r>
        <w:t>. This state psychology should not be underestimated, and especially as scholars make calls for the U.S to accept a return to multipolarity, it should be kept in mind the impact a return to these different systems will have on positional competition and status for states. The triggers for great power war will not be so removed as the once were under the current unipolarity.</w:t>
      </w:r>
    </w:p>
    <w:p w:rsidR="00E7066F" w:rsidRPr="00CF27A1" w:rsidRDefault="00E7066F" w:rsidP="00E7066F">
      <w:proofErr w:type="gramStart"/>
      <w:r>
        <w:t>Additionally</w:t>
      </w:r>
      <w:proofErr w:type="gramEnd"/>
      <w:r>
        <w:t xml:space="preserve"> it should be noted that China has constantly also favored a narrative of flat hierarchy over single state dominance for many years now. Despite the fact that as Wohlforth has established, a more stratified hierarchical system is helping to keep the need for great competition and conflict over status at bay, </w:t>
      </w:r>
      <w:r w:rsidRPr="006D5545">
        <w:rPr>
          <w:rStyle w:val="Emphasis"/>
          <w:highlight w:val="cyan"/>
          <w:bdr w:val="single" w:sz="4" w:space="0" w:color="auto"/>
        </w:rPr>
        <w:t>China continues to be driven by a desire for great power status</w:t>
      </w:r>
      <w:r w:rsidRPr="006D5545">
        <w:rPr>
          <w:rStyle w:val="StyleUnderline"/>
          <w:highlight w:val="cyan"/>
        </w:rPr>
        <w:t xml:space="preserve"> after it’s “century of shame”.</w:t>
      </w:r>
      <w:r w:rsidRPr="006D5545">
        <w:rPr>
          <w:rStyle w:val="StyleUnderline"/>
        </w:rPr>
        <w:t xml:space="preserve"> </w:t>
      </w:r>
      <w:r>
        <w:t>This notion of what is driving China’s desire to rise has been long discussed by Western scholars. As Wohlforth mentions, “[China’s] preference for multipolarity and periodic resentment at what it sees as the United States’ assertion of special rights and privileges is also well established. Chinese analyses of multipolarity explicitly reflect the predicted preference for a flat hierarchy over one in what a single state has primacy…while many Chinese have convinced themselves that U.S power predominance cannot last, they do grudgingly acknowledge the world’s current unipolar nature…as a result Beijing adopted a ‘peaceful’ rise strategy that downplays the prospect of direct competition for global parity with the United States” (Wohlforth, 64).</w:t>
      </w:r>
    </w:p>
    <w:p w:rsidR="00E7066F" w:rsidRDefault="00E7066F" w:rsidP="00E7066F">
      <w:pPr>
        <w:pStyle w:val="Heading3"/>
      </w:pPr>
      <w:r>
        <w:t>1AR---Heg---Clinging</w:t>
      </w:r>
    </w:p>
    <w:p w:rsidR="00E7066F" w:rsidRPr="00CF27A1" w:rsidRDefault="00E7066F" w:rsidP="00E7066F">
      <w:pPr>
        <w:pStyle w:val="Heading4"/>
      </w:pPr>
      <w:r>
        <w:t xml:space="preserve">The US will go down swinging – ideology </w:t>
      </w:r>
    </w:p>
    <w:p w:rsidR="00E7066F" w:rsidRDefault="00E7066F" w:rsidP="00E7066F">
      <w:r w:rsidRPr="00CF27A1">
        <w:t xml:space="preserve">Madeleine </w:t>
      </w:r>
      <w:r w:rsidRPr="00CF27A1">
        <w:rPr>
          <w:rStyle w:val="Style13ptBold"/>
        </w:rPr>
        <w:t>Smith</w:t>
      </w:r>
      <w:r>
        <w:t xml:space="preserve">, Masters Degree from Portland State University, “Unipolarity and Foreign Policy: </w:t>
      </w:r>
      <w:proofErr w:type="gramStart"/>
      <w:r>
        <w:t>an</w:t>
      </w:r>
      <w:proofErr w:type="gramEnd"/>
      <w:r>
        <w:t xml:space="preserve"> Examination of the Unipolar U.S and Its Subsequent Foreign Policy Constraints”, Portland University Honors Theses, </w:t>
      </w:r>
      <w:r w:rsidRPr="00CF27A1">
        <w:t>2-28-20</w:t>
      </w:r>
      <w:r w:rsidRPr="00CF27A1">
        <w:rPr>
          <w:rStyle w:val="Style13ptBold"/>
        </w:rPr>
        <w:t>20</w:t>
      </w:r>
      <w:r>
        <w:t xml:space="preserve">.  </w:t>
      </w:r>
      <w:r w:rsidRPr="00CF27A1">
        <w:t>https://pdxscholar.library.pdx.edu/cgi/viewcontent.cgi?article=2015&amp;context=honorstheses. Accessed 7-1-2023 by NT-JJ</w:t>
      </w:r>
    </w:p>
    <w:p w:rsidR="00E7066F" w:rsidRPr="00AC3253" w:rsidRDefault="00E7066F" w:rsidP="00E7066F"/>
    <w:p w:rsidR="00E7066F" w:rsidRDefault="00E7066F" w:rsidP="00E7066F">
      <w:r w:rsidRPr="00AC3253">
        <w:t>Great power conflict is something that has more dire consequences now than it perhaps</w:t>
      </w:r>
      <w:r>
        <w:t xml:space="preserve"> </w:t>
      </w:r>
      <w:r w:rsidRPr="00AC3253">
        <w:t>did in the 19th and 20th centuries. As such, the transition from being on top to perhaps once again</w:t>
      </w:r>
      <w:r>
        <w:t xml:space="preserve">. </w:t>
      </w:r>
      <w:r w:rsidRPr="00AC3253">
        <w:t>in a power competition with other nations is a coming reality fraught with uncertainty, especially</w:t>
      </w:r>
      <w:r>
        <w:t xml:space="preserve"> </w:t>
      </w:r>
      <w:r w:rsidRPr="00AC3253">
        <w:t xml:space="preserve">in the foreign policy community. The result of the unipolar moment has been the </w:t>
      </w:r>
      <w:proofErr w:type="gramStart"/>
      <w:r w:rsidRPr="00AC3253">
        <w:t>U.S’s</w:t>
      </w:r>
      <w:proofErr w:type="gramEnd"/>
      <w:r w:rsidRPr="00AC3253">
        <w:t xml:space="preserve"> capitalization on being the unipole and</w:t>
      </w:r>
      <w:r>
        <w:t xml:space="preserve"> </w:t>
      </w:r>
      <w:r w:rsidRPr="00AC3253">
        <w:t>subsequently the international system has been structured</w:t>
      </w:r>
      <w:r>
        <w:t xml:space="preserve"> </w:t>
      </w:r>
      <w:r w:rsidRPr="00AC3253">
        <w:t>according to how we saw fit. Our foreign policy has also reflected the constraints and benefits of</w:t>
      </w:r>
      <w:r>
        <w:t xml:space="preserve"> </w:t>
      </w:r>
      <w:r w:rsidRPr="00AC3253">
        <w:t xml:space="preserve">being the unipole for over two decades now. </w:t>
      </w:r>
      <w:r w:rsidRPr="00CF27A1">
        <w:rPr>
          <w:rStyle w:val="StyleUnderline"/>
          <w:highlight w:val="cyan"/>
        </w:rPr>
        <w:t>The U.S has</w:t>
      </w:r>
      <w:r w:rsidRPr="00AC3253">
        <w:rPr>
          <w:rStyle w:val="StyleUnderline"/>
        </w:rPr>
        <w:t xml:space="preserve"> almost in a way </w:t>
      </w:r>
      <w:r w:rsidRPr="00CF27A1">
        <w:rPr>
          <w:rStyle w:val="Emphasis"/>
          <w:highlight w:val="cyan"/>
        </w:rPr>
        <w:t xml:space="preserve">structured its ultimate grand strategy goals around </w:t>
      </w:r>
      <w:r w:rsidRPr="00CF27A1">
        <w:rPr>
          <w:rStyle w:val="Emphasis"/>
          <w:highlight w:val="cyan"/>
          <w:bdr w:val="single" w:sz="4" w:space="0" w:color="auto"/>
        </w:rPr>
        <w:t>maintaining this structure of unipolarity</w:t>
      </w:r>
      <w:r w:rsidRPr="00AC3253">
        <w:rPr>
          <w:rStyle w:val="StyleUnderline"/>
        </w:rPr>
        <w:t xml:space="preserve">, </w:t>
      </w:r>
      <w:r w:rsidRPr="00AC3253">
        <w:t>despite that actually being</w:t>
      </w:r>
      <w:r>
        <w:t xml:space="preserve"> </w:t>
      </w:r>
      <w:r w:rsidRPr="00AC3253">
        <w:t>out of any one state’s control.</w:t>
      </w:r>
    </w:p>
    <w:p w:rsidR="00E7066F" w:rsidRPr="002F26E2" w:rsidRDefault="00E7066F" w:rsidP="00E7066F">
      <w:pPr>
        <w:rPr>
          <w:sz w:val="8"/>
          <w:szCs w:val="8"/>
        </w:rPr>
      </w:pPr>
    </w:p>
    <w:p w:rsidR="00E7066F" w:rsidRPr="002F26E2" w:rsidRDefault="00E7066F" w:rsidP="00E7066F">
      <w:pPr>
        <w:rPr>
          <w:sz w:val="8"/>
          <w:szCs w:val="8"/>
        </w:rPr>
      </w:pPr>
      <w:r w:rsidRPr="002F26E2">
        <w:rPr>
          <w:sz w:val="8"/>
          <w:szCs w:val="8"/>
        </w:rPr>
        <w:t xml:space="preserve">Despite the surface level benefits that may be potentially reaped from the </w:t>
      </w:r>
      <w:proofErr w:type="gramStart"/>
      <w:r w:rsidRPr="002F26E2">
        <w:rPr>
          <w:sz w:val="8"/>
          <w:szCs w:val="8"/>
        </w:rPr>
        <w:t>U.S’s</w:t>
      </w:r>
      <w:proofErr w:type="gramEnd"/>
      <w:r w:rsidRPr="002F26E2">
        <w:rPr>
          <w:sz w:val="8"/>
          <w:szCs w:val="8"/>
        </w:rPr>
        <w:t xml:space="preserve"> status as the unipole, it is now increasingly predicted that a coming polarity shift is imminent in the form of a rising China. Since the early 80’s China’s GDP has risen at a rate of almost 10% per year following the series of economic reforms. As the country has continued to rival the U.S economic strength and even surpass it in 2014 in purchasing power according to data found from the IMF World Economic Outlook database, scholars are quick to note that this trend is one of the major ways in which neorealists tend to gauge power. In neorealist conceptions of what it</w:t>
      </w:r>
    </w:p>
    <w:p w:rsidR="00E7066F" w:rsidRPr="002F26E2" w:rsidRDefault="00E7066F" w:rsidP="00E7066F">
      <w:pPr>
        <w:rPr>
          <w:sz w:val="8"/>
          <w:szCs w:val="8"/>
        </w:rPr>
      </w:pPr>
      <w:r w:rsidRPr="002F26E2">
        <w:rPr>
          <w:sz w:val="8"/>
          <w:szCs w:val="8"/>
        </w:rPr>
        <w:t xml:space="preserve">means to be a “superpower” vs. a “great power”, generally it is accepted that countries with strong economies, substantial land space, large populations, and regional power are the foundational steps often need to transition from a “great power” to a “superpower”. </w:t>
      </w:r>
      <w:proofErr w:type="gramStart"/>
      <w:r w:rsidRPr="002F26E2">
        <w:rPr>
          <w:sz w:val="8"/>
          <w:szCs w:val="8"/>
        </w:rPr>
        <w:t>Of course</w:t>
      </w:r>
      <w:proofErr w:type="gramEnd"/>
      <w:r w:rsidRPr="002F26E2">
        <w:rPr>
          <w:sz w:val="8"/>
          <w:szCs w:val="8"/>
        </w:rPr>
        <w:t xml:space="preserve"> as is also neorealist tradition, there is no hard and fast rule to exactly what makes a “superpower” or “great power”, or what the magic formula may be to transition from one or the other; but as China continues to grow in the foundational areas of typical power components, it is easy to see why this is causing the world some unease.</w:t>
      </w:r>
    </w:p>
    <w:p w:rsidR="00E7066F" w:rsidRPr="002F26E2" w:rsidRDefault="00E7066F" w:rsidP="00E7066F">
      <w:pPr>
        <w:rPr>
          <w:sz w:val="8"/>
          <w:szCs w:val="8"/>
        </w:rPr>
      </w:pPr>
      <w:r w:rsidRPr="002F26E2">
        <w:rPr>
          <w:sz w:val="8"/>
          <w:szCs w:val="8"/>
        </w:rPr>
        <w:t xml:space="preserve">Before one can discuss the potential polarity shifts, it is important to establish that the world is in fact unipolar at this moment in time and has been since about the fall of the Soviet Union, if not perhaps slightly before as well. According to William Wohlforth’s 1999 article “The Stability of a Unipolar World'' the United States </w:t>
      </w:r>
      <w:proofErr w:type="gramStart"/>
      <w:r w:rsidRPr="002F26E2">
        <w:rPr>
          <w:sz w:val="8"/>
          <w:szCs w:val="8"/>
        </w:rPr>
        <w:t>“ enjoys</w:t>
      </w:r>
      <w:proofErr w:type="gramEnd"/>
      <w:r w:rsidRPr="002F26E2">
        <w:rPr>
          <w:sz w:val="8"/>
          <w:szCs w:val="8"/>
        </w:rPr>
        <w:t xml:space="preserve"> a much larger margin of superiority over the next most powerful state or, indeed, all other great powers combined than any leading state in the last two centuries. Moreover, the United States is the first leading state in modern international history with decisive preponderance in all the underlying components of power: economic, military, technological, and geopolitical. To describe this unprecedented quantitative and qualitative concentration of power as an evanescent "moment" is profoundly</w:t>
      </w:r>
    </w:p>
    <w:p w:rsidR="00E7066F" w:rsidRPr="002F26E2" w:rsidRDefault="00E7066F" w:rsidP="00E7066F">
      <w:pPr>
        <w:rPr>
          <w:sz w:val="8"/>
          <w:szCs w:val="8"/>
        </w:rPr>
      </w:pPr>
      <w:r w:rsidRPr="002F26E2">
        <w:rPr>
          <w:sz w:val="8"/>
          <w:szCs w:val="8"/>
        </w:rPr>
        <w:t>mistaken” (Wohlforth, 1999). Since this article was published, this observation has remained over the last two decades, but scholars still disagreed over whether or not this observation was true and the system was truly unipolar. For the purposes of this paper, however, I will be agreeing with Wohlforth and other scholars’ assessment of current unipolarity with the United States as the only superpower within the system.</w:t>
      </w:r>
    </w:p>
    <w:p w:rsidR="00E7066F" w:rsidRPr="002F26E2" w:rsidRDefault="00E7066F" w:rsidP="00E7066F">
      <w:pPr>
        <w:rPr>
          <w:sz w:val="8"/>
          <w:szCs w:val="8"/>
        </w:rPr>
      </w:pPr>
      <w:r w:rsidRPr="002F26E2">
        <w:rPr>
          <w:sz w:val="8"/>
          <w:szCs w:val="8"/>
        </w:rPr>
        <w:t xml:space="preserve">The current unipolar system for the purposes of this paper is undeniable, but also undeniably going to shift in the future. Yet as unipolarity has persisted, the U.S has made many foreign policy and grand strategy decisions based on the structural constraints and flexibilities of being the unipole. This trend may not be an advisable one should a shift in power occur. My question is, should the system return to bi or multipolarity, how will U.S foreign policy be able to accommodate these changes peacefully after it has so long been centered around maintaining the unipolar system and its current status? </w:t>
      </w:r>
      <w:proofErr w:type="gramStart"/>
      <w:r w:rsidRPr="002F26E2">
        <w:rPr>
          <w:sz w:val="8"/>
          <w:szCs w:val="8"/>
        </w:rPr>
        <w:t>Additionally</w:t>
      </w:r>
      <w:proofErr w:type="gramEnd"/>
      <w:r w:rsidRPr="002F26E2">
        <w:rPr>
          <w:sz w:val="8"/>
          <w:szCs w:val="8"/>
        </w:rPr>
        <w:t xml:space="preserve"> how will the U.S negotiate other rising powers, once they do rise enough to present real challenges to the status quo? Essentially seeing as China is the clear candidate for being the fastest rising power, how will the U.S navigate its relationship to avoid returning to an era reminiscent of Cold War tensions. The aim of this thesis is to do a literature review from the book “International Relations and the Consequences of Unipolarity” to help bring light to these questions.</w:t>
      </w:r>
    </w:p>
    <w:p w:rsidR="00E7066F" w:rsidRPr="002F26E2" w:rsidRDefault="00E7066F" w:rsidP="00E7066F">
      <w:pPr>
        <w:rPr>
          <w:sz w:val="8"/>
          <w:szCs w:val="8"/>
        </w:rPr>
      </w:pPr>
      <w:r w:rsidRPr="002F26E2">
        <w:rPr>
          <w:sz w:val="8"/>
          <w:szCs w:val="8"/>
        </w:rPr>
        <w:t xml:space="preserve"> </w:t>
      </w:r>
    </w:p>
    <w:p w:rsidR="00E7066F" w:rsidRPr="002F26E2" w:rsidRDefault="00E7066F" w:rsidP="00E7066F">
      <w:pPr>
        <w:rPr>
          <w:sz w:val="8"/>
          <w:szCs w:val="8"/>
        </w:rPr>
      </w:pPr>
      <w:r w:rsidRPr="002F26E2">
        <w:rPr>
          <w:sz w:val="8"/>
          <w:szCs w:val="8"/>
        </w:rPr>
        <w:t>A Structure Analysis</w:t>
      </w:r>
    </w:p>
    <w:p w:rsidR="00E7066F" w:rsidRPr="002F26E2" w:rsidRDefault="00E7066F" w:rsidP="00E7066F">
      <w:pPr>
        <w:rPr>
          <w:sz w:val="8"/>
          <w:szCs w:val="8"/>
        </w:rPr>
      </w:pPr>
    </w:p>
    <w:p w:rsidR="00E7066F" w:rsidRPr="002F26E2" w:rsidRDefault="00E7066F" w:rsidP="00E7066F">
      <w:pPr>
        <w:rPr>
          <w:sz w:val="8"/>
          <w:szCs w:val="8"/>
        </w:rPr>
      </w:pPr>
      <w:r w:rsidRPr="002F26E2">
        <w:rPr>
          <w:sz w:val="8"/>
          <w:szCs w:val="8"/>
        </w:rPr>
        <w:t>In Jervis’s article, he starts by discussing some key questions that scholars must ask themselves for a structural analysis of the unipolar system and its definition. It is well known that the unipole does not have control over outcomes, but Jervis says a good litmus test to explore this relationship between capabilities and power is to actually look at how often the</w:t>
      </w:r>
    </w:p>
    <w:p w:rsidR="00E7066F" w:rsidRPr="002F26E2" w:rsidRDefault="00E7066F" w:rsidP="00E7066F">
      <w:pPr>
        <w:rPr>
          <w:sz w:val="8"/>
          <w:szCs w:val="8"/>
        </w:rPr>
      </w:pPr>
      <w:r w:rsidRPr="002F26E2">
        <w:rPr>
          <w:sz w:val="8"/>
          <w:szCs w:val="8"/>
        </w:rPr>
        <w:t>unipole actually gets what it wants. This is to help address the two different definitions of the unipolar system; one marked by just capabilities and the other defined by total security for the unipole. Both are linked by the underlying assumption that the privileged position of the unipole leads to security. This is a difficult assumption to verify seeing that capabilities and power are not entirely straightforward and even despite a state having sufficient capabilities and power, this may not entirely enable the state to reach all of their objectives, should their values or behavior be found unacceptable by the international community.</w:t>
      </w:r>
    </w:p>
    <w:p w:rsidR="00E7066F" w:rsidRPr="002F26E2" w:rsidRDefault="00E7066F" w:rsidP="00E7066F">
      <w:pPr>
        <w:rPr>
          <w:sz w:val="8"/>
          <w:szCs w:val="8"/>
        </w:rPr>
      </w:pPr>
      <w:r w:rsidRPr="002F26E2">
        <w:rPr>
          <w:sz w:val="8"/>
          <w:szCs w:val="8"/>
        </w:rPr>
        <w:t xml:space="preserve">Essentially Jervis argues that unipolar systems hinge largely on what unipoles desire as they grow and the desires depend largely on the specific idiosyncrasies of whichever superpower. Unipolar systems thus are nonidentical. As Jervis explains for the implications of the specific unipole characteristic on its control over objectives, “Whether others will comply also depends on nonstructural factors, especially the coincidence of discrepancy between the worlds they prefer and the one sought by the superpower. </w:t>
      </w:r>
      <w:proofErr w:type="gramStart"/>
      <w:r w:rsidRPr="002F26E2">
        <w:rPr>
          <w:sz w:val="8"/>
          <w:szCs w:val="8"/>
        </w:rPr>
        <w:t>Of course</w:t>
      </w:r>
      <w:proofErr w:type="gramEnd"/>
      <w:r w:rsidRPr="002F26E2">
        <w:rPr>
          <w:sz w:val="8"/>
          <w:szCs w:val="8"/>
        </w:rPr>
        <w:t xml:space="preserve"> the actors’ preferences may themselves be subject to influence, and we would expect the unipole to make serious efforts to persuade or coerce…the others to develop goals, values, and beliefs that are compatible with its own. </w:t>
      </w:r>
      <w:proofErr w:type="gramStart"/>
      <w:r w:rsidRPr="002F26E2">
        <w:rPr>
          <w:sz w:val="8"/>
          <w:szCs w:val="8"/>
        </w:rPr>
        <w:t>Indeed</w:t>
      </w:r>
      <w:proofErr w:type="gramEnd"/>
      <w:r w:rsidRPr="002F26E2">
        <w:rPr>
          <w:sz w:val="8"/>
          <w:szCs w:val="8"/>
        </w:rPr>
        <w:t xml:space="preserve"> inducing such a consciousness…is over the long run the cheapest and most secure form of influence. Whether these efforts will succeed depends in large part on how compatible</w:t>
      </w:r>
    </w:p>
    <w:p w:rsidR="00E7066F" w:rsidRPr="002F26E2" w:rsidRDefault="00E7066F" w:rsidP="00E7066F">
      <w:pPr>
        <w:rPr>
          <w:sz w:val="8"/>
          <w:szCs w:val="8"/>
        </w:rPr>
      </w:pPr>
      <w:r w:rsidRPr="002F26E2">
        <w:rPr>
          <w:sz w:val="8"/>
          <w:szCs w:val="8"/>
        </w:rPr>
        <w:t xml:space="preserve"> </w:t>
      </w:r>
    </w:p>
    <w:p w:rsidR="00E7066F" w:rsidRPr="002F26E2" w:rsidRDefault="00E7066F" w:rsidP="00E7066F">
      <w:pPr>
        <w:rPr>
          <w:sz w:val="8"/>
          <w:szCs w:val="8"/>
        </w:rPr>
      </w:pPr>
      <w:r w:rsidRPr="002F26E2">
        <w:rPr>
          <w:sz w:val="8"/>
          <w:szCs w:val="8"/>
        </w:rPr>
        <w:t>the unipole’s objectives are with those of the others and the skill with which it acts” (Jervis, pg. 257).</w:t>
      </w:r>
    </w:p>
    <w:p w:rsidR="00E7066F" w:rsidRPr="002F26E2" w:rsidRDefault="00E7066F" w:rsidP="00E7066F">
      <w:pPr>
        <w:rPr>
          <w:sz w:val="8"/>
          <w:szCs w:val="8"/>
        </w:rPr>
      </w:pPr>
      <w:r w:rsidRPr="002F26E2">
        <w:rPr>
          <w:sz w:val="8"/>
          <w:szCs w:val="8"/>
        </w:rPr>
        <w:t>This observation also leads to the related question of which threats actually challenge the security of a unipole. Jervis points out that traditional theories tie the longevity of the unipole to the economy, due to the fact that a strong economy is needed to protect the cost of its position. Yet he notes should the unipole be able to profit off its position, the unipolar structure is largely self-sustaining. While this observation is not enough to protect the unipole completely from instability (it does not protect the unipole from economic shocks) it does however represent a bigger break from past systems by “take[ing] states out of anarchy and transforms if not dissolves international politics in two related ways. First security concerns are greatly reduced for the unipole and others it protects</w:t>
      </w:r>
      <w:proofErr w:type="gramStart"/>
      <w:r w:rsidRPr="002F26E2">
        <w:rPr>
          <w:sz w:val="8"/>
          <w:szCs w:val="8"/>
        </w:rPr>
        <w:t>….second</w:t>
      </w:r>
      <w:proofErr w:type="gramEnd"/>
      <w:r w:rsidRPr="002F26E2">
        <w:rPr>
          <w:sz w:val="8"/>
          <w:szCs w:val="8"/>
        </w:rPr>
        <w:t xml:space="preserve"> some of the relations under unipolarity will embody a degree of hierarchy...the unipole cannot dictate but it can set at least some of the rules and can enforce agreements among others (although it itself cannot be bound)” (Jervis, pg. 258- 259).</w:t>
      </w:r>
    </w:p>
    <w:p w:rsidR="00E7066F" w:rsidRPr="002F26E2" w:rsidRDefault="00E7066F" w:rsidP="00E7066F">
      <w:pPr>
        <w:rPr>
          <w:sz w:val="8"/>
          <w:szCs w:val="8"/>
        </w:rPr>
      </w:pPr>
      <w:r w:rsidRPr="002F26E2">
        <w:rPr>
          <w:sz w:val="8"/>
          <w:szCs w:val="8"/>
        </w:rPr>
        <w:t>Essentially, the result from the years under unipolarity has been a shift from past unipolar systems like those of ancient Rome or China, to one where the U.S is calling the shots and organizing the international system. Unlike past unipolar systems, the current one is characterized by modern developments like nuclear weapons, liberal values and more of a “security community” stemming from the high cost of modern war. It is also largely defined by the characteristics of the U.S itself in values, politics, and outlook. According to Jervis structuralist claims analyzing the system say any unipole would behave as the U.S has due to the constraints inherent in the system. But as Jervis has already mentioned, to expect unipolarity to look the same under different regimes like the USSR or China is to ignore the fact that it is extremely difficult to separate the impact of the “soft power” influences exported by the unipole. America’s insistence on democracy or liberal values does not reflect prudent statecraft in response to structure, but indeed reflects how under unipolarity the internal factors like regime and individual president attitudes may matter more than external factors.</w:t>
      </w:r>
    </w:p>
    <w:p w:rsidR="00E7066F" w:rsidRPr="002F26E2" w:rsidRDefault="00E7066F" w:rsidP="00E7066F">
      <w:pPr>
        <w:rPr>
          <w:sz w:val="8"/>
          <w:szCs w:val="8"/>
        </w:rPr>
      </w:pPr>
      <w:r w:rsidRPr="002F26E2">
        <w:rPr>
          <w:sz w:val="8"/>
          <w:szCs w:val="8"/>
        </w:rPr>
        <w:t>Jervis discusses this by analyzing the Iraq war and the idea that has somewhat dictated American foreign policy, which is the attitude of to “be complacent is to allow alternative powers to rise” (Jervis, 272). The most extreme example of this attitude is the Iraq war in which the U.S and its allies felt it was best to take preventative steps in the form of war. This type foreign policy driven by American values like democracy promotion, has continued to steer the direction of foreign policy well past its initiation in President Bush’s term. The intensity has lessened as Jervis notes, but even under the Obama administration more troops were still sent to Afghanistan with the goal of democratization in the region. As Jervis best explains, “the current lack of a superpower competitor has not made the U.S comfortable with other kinds of regimes” (Jervis, 272). The structure of unipolarity has made the U.S brand of unipole power almost desirable to other countries despite any overreach in its foreign policy. It has also created a deeply mistrustful U.S that is uninterested in anything other than perpetuating the current status quo.</w:t>
      </w:r>
    </w:p>
    <w:p w:rsidR="00E7066F" w:rsidRPr="002F26E2" w:rsidRDefault="00E7066F" w:rsidP="00E7066F">
      <w:pPr>
        <w:rPr>
          <w:sz w:val="8"/>
          <w:szCs w:val="8"/>
        </w:rPr>
      </w:pPr>
      <w:r w:rsidRPr="002F26E2">
        <w:rPr>
          <w:sz w:val="8"/>
          <w:szCs w:val="8"/>
        </w:rPr>
        <w:t xml:space="preserve">The regimes of the Middle East did not present any real threat like that of China, but they were still enough to encourage policies that at their heart wanted to keep the influx of American power stable. Yet even with the perhaps irrational and ambitious </w:t>
      </w:r>
      <w:proofErr w:type="gramStart"/>
      <w:r w:rsidRPr="002F26E2">
        <w:rPr>
          <w:sz w:val="8"/>
          <w:szCs w:val="8"/>
        </w:rPr>
        <w:t>self interested</w:t>
      </w:r>
      <w:proofErr w:type="gramEnd"/>
      <w:r w:rsidRPr="002F26E2">
        <w:rPr>
          <w:sz w:val="8"/>
          <w:szCs w:val="8"/>
        </w:rPr>
        <w:t xml:space="preserve"> foreign policy that came out of the Bush era, no legitimate balancing coalitions have formed against the U.S. As I had previously mentioned, instead of leading powers acting in ways balance of power theory would predict to unite against American unipolar power, they have formed a “security community” as Jervis coins it. </w:t>
      </w:r>
      <w:proofErr w:type="gramStart"/>
      <w:r w:rsidRPr="002F26E2">
        <w:rPr>
          <w:sz w:val="8"/>
          <w:szCs w:val="8"/>
        </w:rPr>
        <w:t>Indeed</w:t>
      </w:r>
      <w:proofErr w:type="gramEnd"/>
      <w:r w:rsidRPr="002F26E2">
        <w:rPr>
          <w:sz w:val="8"/>
          <w:szCs w:val="8"/>
        </w:rPr>
        <w:t xml:space="preserve"> while Jervis also points out the fact that neither China nor Russia are a part of this security community, neither country has attempted to unite in order to balance against the unipole either-contrary to what balance of power theorists would predict.</w:t>
      </w:r>
    </w:p>
    <w:p w:rsidR="00E7066F" w:rsidRPr="002F26E2" w:rsidRDefault="00E7066F" w:rsidP="00E7066F">
      <w:pPr>
        <w:rPr>
          <w:sz w:val="8"/>
          <w:szCs w:val="8"/>
        </w:rPr>
      </w:pPr>
      <w:r w:rsidRPr="002F26E2">
        <w:rPr>
          <w:sz w:val="8"/>
          <w:szCs w:val="8"/>
        </w:rPr>
        <w:t>Jervis attributes this trend to the oversight balance of power theory does not account for which is, what happens once the unipole is already established. The theory makes predictions</w:t>
      </w:r>
    </w:p>
    <w:p w:rsidR="00E7066F" w:rsidRPr="002F26E2" w:rsidRDefault="00E7066F" w:rsidP="00E7066F">
      <w:pPr>
        <w:rPr>
          <w:sz w:val="8"/>
          <w:szCs w:val="8"/>
        </w:rPr>
      </w:pPr>
      <w:r w:rsidRPr="002F26E2">
        <w:rPr>
          <w:sz w:val="8"/>
          <w:szCs w:val="8"/>
        </w:rPr>
        <w:t xml:space="preserve">that states will form coalitions in order to help prevent a hegemon from completing </w:t>
      </w:r>
      <w:proofErr w:type="gramStart"/>
      <w:r w:rsidRPr="002F26E2">
        <w:rPr>
          <w:sz w:val="8"/>
          <w:szCs w:val="8"/>
        </w:rPr>
        <w:t>it’s</w:t>
      </w:r>
      <w:proofErr w:type="gramEnd"/>
      <w:r w:rsidRPr="002F26E2">
        <w:rPr>
          <w:sz w:val="8"/>
          <w:szCs w:val="8"/>
        </w:rPr>
        <w:t xml:space="preserve"> full rise, but it doesn’t convincingly speak of what happens after unipolarity is already in effect. “What is equally crucial is that balance of power dynamics arise in the context of the use, threat, and fear of force. But as we have seen, the leading powers now form a security community. The incentives to try to overturn unipolarity are much less when states do not fear that the superpower will invade them or greatly diminish their sovereignty. Indeed, if they believe that the unipole will provide a degree of order and public goods and that rivalry would be destabilizing, they may actively support unipolarity. While self-interest may underlie the Bush administration’s argument that the rise of any other country or group of countries to challenge the US would lead to conflict if it failed and to instability if it succeeded, the claim may be correct and/or may be seen as such by many other countries. The record of bipolarity and</w:t>
      </w:r>
    </w:p>
    <w:p w:rsidR="00E7066F" w:rsidRPr="002F26E2" w:rsidRDefault="00E7066F" w:rsidP="00E7066F">
      <w:pPr>
        <w:rPr>
          <w:sz w:val="8"/>
          <w:szCs w:val="8"/>
        </w:rPr>
      </w:pPr>
      <w:r w:rsidRPr="002F26E2">
        <w:rPr>
          <w:sz w:val="8"/>
          <w:szCs w:val="8"/>
        </w:rPr>
        <w:t>multipolarity is not attractive…cautious men and women might not opt to run the experiment” (Jervis, 275).</w:t>
      </w:r>
    </w:p>
    <w:p w:rsidR="00E7066F" w:rsidRPr="002F26E2" w:rsidRDefault="00E7066F" w:rsidP="00E7066F">
      <w:pPr>
        <w:rPr>
          <w:sz w:val="8"/>
          <w:szCs w:val="8"/>
        </w:rPr>
      </w:pPr>
    </w:p>
    <w:p w:rsidR="00E7066F" w:rsidRPr="002F26E2" w:rsidRDefault="00E7066F" w:rsidP="00E7066F">
      <w:pPr>
        <w:rPr>
          <w:sz w:val="8"/>
          <w:szCs w:val="8"/>
        </w:rPr>
      </w:pPr>
      <w:r w:rsidRPr="002F26E2">
        <w:rPr>
          <w:sz w:val="8"/>
          <w:szCs w:val="8"/>
        </w:rPr>
        <w:t>Legitimacy and Hypocrisy Under Unipolarity</w:t>
      </w:r>
    </w:p>
    <w:p w:rsidR="00E7066F" w:rsidRPr="002F26E2" w:rsidRDefault="00E7066F" w:rsidP="00E7066F">
      <w:pPr>
        <w:rPr>
          <w:sz w:val="8"/>
          <w:szCs w:val="8"/>
        </w:rPr>
      </w:pPr>
    </w:p>
    <w:p w:rsidR="00E7066F" w:rsidRPr="002F26E2" w:rsidRDefault="00E7066F" w:rsidP="00E7066F">
      <w:pPr>
        <w:rPr>
          <w:sz w:val="8"/>
          <w:szCs w:val="8"/>
        </w:rPr>
      </w:pPr>
      <w:r w:rsidRPr="002F26E2">
        <w:rPr>
          <w:sz w:val="8"/>
          <w:szCs w:val="8"/>
        </w:rPr>
        <w:t>The U.S has made foreign policy decisions based on the structure of unipolarity and the certain ways the structure of the system has caused the U.S to react in response. One way in which unipolarity has helped dictate certain decisions, stems from the role legitimacy and hypocrisy play in a unipolar system as Finnemore discusses in her article. Often overlooked by the more material aspects of a unipole’s power such as military capabilities or economic strength, Finnemore explains how, “material force alone remains to impose order, and order creation or maintenance by that means is difficult, even under unipolarity. Successful and stable orders require the grease of some legitimation structure to persist and prosper…unipoles attempt to articulate some set of values and shared interests that induce acquiescence or support from others, thereby legitimating their power and policies…acceptance by or overt support from others makes exercise of power by the unipole cheaper and more effective” (Finnemore, 72).</w:t>
      </w:r>
    </w:p>
    <w:p w:rsidR="00E7066F" w:rsidRPr="002F26E2" w:rsidRDefault="00E7066F" w:rsidP="00E7066F">
      <w:pPr>
        <w:rPr>
          <w:sz w:val="8"/>
          <w:szCs w:val="8"/>
        </w:rPr>
      </w:pPr>
      <w:r w:rsidRPr="002F26E2">
        <w:rPr>
          <w:sz w:val="8"/>
          <w:szCs w:val="8"/>
        </w:rPr>
        <w:t xml:space="preserve">Since the U.S rise to preponderance after the collapse of the Soviet Union, this notion of a need for legitimacy and the pushing of shared values, has been a core component of the U.S brand of foreign policy and international conduct. By pushing values like open markets, the U.S was able to develop “public goods” such as international economic institutions, like the IMF, which in turn are key players in the U.S grand strategy of institutionalizing </w:t>
      </w:r>
      <w:proofErr w:type="gramStart"/>
      <w:r w:rsidRPr="002F26E2">
        <w:rPr>
          <w:sz w:val="8"/>
          <w:szCs w:val="8"/>
        </w:rPr>
        <w:t>it’s</w:t>
      </w:r>
      <w:proofErr w:type="gramEnd"/>
      <w:r w:rsidRPr="002F26E2">
        <w:rPr>
          <w:sz w:val="8"/>
          <w:szCs w:val="8"/>
        </w:rPr>
        <w:t xml:space="preserve"> power. As Finnemore notes, it is no coincidence that “current systemic rules demand open markets and free trade” (80) and this norm in turn reciprocally benefits the U.S economy. International authority has essentially resulted from the U.S transformation of its power into these institutions, simultaneously legitimizing the United States and most of its objectives in one fell swoop.</w:t>
      </w:r>
    </w:p>
    <w:p w:rsidR="00E7066F" w:rsidRPr="002F26E2" w:rsidRDefault="00E7066F" w:rsidP="00E7066F">
      <w:pPr>
        <w:rPr>
          <w:sz w:val="8"/>
          <w:szCs w:val="8"/>
        </w:rPr>
      </w:pPr>
      <w:r w:rsidRPr="002F26E2">
        <w:rPr>
          <w:sz w:val="8"/>
          <w:szCs w:val="8"/>
        </w:rPr>
        <w:t>The U.S is a strong unipole due to the way it has positioned itself into championing universal values, despite the ultimate hypocrisy that does follow this sort of rule setting. Great power requires this sort of great legitimacy, and the U.S was able to create its current standing due not only to its rise to the unipole status, but also due to the efforts stemming from the Cold War values promotion in its sphere of influence. “The U.S was a vocal (if not always consistent) proponent of freedom, democracy, and human rights. It built and extended institutional architecture designed to shape global politics in ways that both served its interest and propagated</w:t>
      </w:r>
    </w:p>
    <w:p w:rsidR="00E7066F" w:rsidRPr="002F26E2" w:rsidRDefault="00E7066F" w:rsidP="00E7066F">
      <w:pPr>
        <w:rPr>
          <w:sz w:val="8"/>
          <w:szCs w:val="8"/>
        </w:rPr>
      </w:pPr>
      <w:r w:rsidRPr="002F26E2">
        <w:rPr>
          <w:sz w:val="8"/>
          <w:szCs w:val="8"/>
        </w:rPr>
        <w:t>its values. So successful was the U.S at legitimating and institutionalizing its power that, by the time the Berlin Wall fell, other models of political and economic organization had largely disappeared. The U.S-favored liberal model of free markets and democracy became the model choice for states around the world not through overt U.S coercion, but in significant part because states had accepted it as the best (ergo most legitimate) way to run a country” (Finnmore, 97).</w:t>
      </w:r>
    </w:p>
    <w:p w:rsidR="00E7066F" w:rsidRPr="002F26E2" w:rsidRDefault="00E7066F" w:rsidP="00E7066F">
      <w:pPr>
        <w:rPr>
          <w:sz w:val="8"/>
          <w:szCs w:val="8"/>
        </w:rPr>
      </w:pPr>
      <w:r w:rsidRPr="002F26E2">
        <w:rPr>
          <w:sz w:val="8"/>
          <w:szCs w:val="8"/>
        </w:rPr>
        <w:t xml:space="preserve">This observation from Finnemore about not only the importance legitimacy has for the achievement of power, but also the groundwork that was laid prior to the </w:t>
      </w:r>
      <w:proofErr w:type="gramStart"/>
      <w:r w:rsidRPr="002F26E2">
        <w:rPr>
          <w:sz w:val="8"/>
          <w:szCs w:val="8"/>
        </w:rPr>
        <w:t>U.S’s</w:t>
      </w:r>
      <w:proofErr w:type="gramEnd"/>
      <w:r w:rsidRPr="002F26E2">
        <w:rPr>
          <w:sz w:val="8"/>
          <w:szCs w:val="8"/>
        </w:rPr>
        <w:t xml:space="preserve"> rise is key to helping look at the question of returning to an era of bipolarity with China. Currently the legitimacy is centered most predominantly on the U.S as is to be expected from the result of the system structuring. But should bipolarity reemerge, it would not be unthinkable to expect the same sort of ploys from China that the U.S executed during the Cold War. However, a key difference I think from the Cold War era, to modern day would be the fact that authority and</w:t>
      </w:r>
    </w:p>
    <w:p w:rsidR="00E7066F" w:rsidRPr="00E7066F" w:rsidRDefault="00E7066F" w:rsidP="00E7066F">
      <w:r w:rsidRPr="002F26E2">
        <w:rPr>
          <w:sz w:val="8"/>
          <w:szCs w:val="8"/>
        </w:rPr>
        <w:t>legitimacy of the current U.S led system have already been accepted by many states. China’s main hurdle would be to present a viable alternative to what is already in place and accepted by the current international community.</w:t>
      </w:r>
      <w:r>
        <w:br/>
      </w:r>
      <w:r w:rsidRPr="00CF27A1">
        <w:rPr>
          <w:rStyle w:val="StyleUnderline"/>
          <w:highlight w:val="cyan"/>
        </w:rPr>
        <w:t xml:space="preserve">Thus </w:t>
      </w:r>
      <w:r w:rsidRPr="00CF27A1">
        <w:rPr>
          <w:rStyle w:val="Emphasis"/>
          <w:highlight w:val="cyan"/>
        </w:rPr>
        <w:t xml:space="preserve">should we return to a bipolar system, </w:t>
      </w:r>
      <w:r w:rsidRPr="00CF27A1">
        <w:rPr>
          <w:rStyle w:val="Emphasis"/>
          <w:highlight w:val="cyan"/>
          <w:bdr w:val="single" w:sz="4" w:space="0" w:color="auto"/>
        </w:rPr>
        <w:t>U.S foreign policy would be largely dictated to the upkeep of</w:t>
      </w:r>
      <w:r w:rsidRPr="00CF27A1">
        <w:rPr>
          <w:rStyle w:val="Emphasis"/>
          <w:highlight w:val="cyan"/>
        </w:rPr>
        <w:t xml:space="preserve"> its </w:t>
      </w:r>
      <w:r w:rsidRPr="00CF27A1">
        <w:rPr>
          <w:rStyle w:val="Emphasis"/>
          <w:highlight w:val="cyan"/>
          <w:bdr w:val="single" w:sz="4" w:space="0" w:color="auto"/>
        </w:rPr>
        <w:t>unipolar</w:t>
      </w:r>
      <w:r w:rsidRPr="00CF27A1">
        <w:rPr>
          <w:rStyle w:val="Emphasis"/>
          <w:highlight w:val="cyan"/>
        </w:rPr>
        <w:t xml:space="preserve"> legitimacy</w:t>
      </w:r>
      <w:r w:rsidRPr="00CF27A1">
        <w:rPr>
          <w:rStyle w:val="StyleUnderline"/>
          <w:highlight w:val="cyan"/>
        </w:rPr>
        <w:t xml:space="preserve"> and the institutions that cemented its power</w:t>
      </w:r>
      <w:r>
        <w:t>. It should be noted however, that this current undermining of U.S legitimacy has already begun in several small steps from China, most notably AIIB. As unipolarity becomes more costly and demanding, we should expect more viable Chinese alternatives to U.S led institutions to become a reality. Yet the question of how the U.S and indeed the rest of the world will react, as the shattering of stable authority occurs from these alternatives, remains to be seen.</w:t>
      </w:r>
    </w:p>
    <w:p w:rsidR="00D075E1" w:rsidRDefault="00D075E1" w:rsidP="00D075E1">
      <w:pPr>
        <w:pStyle w:val="Heading2"/>
      </w:pPr>
      <w:r>
        <w:t>Retrenchment = War</w:t>
      </w:r>
    </w:p>
    <w:p w:rsidR="008E6DA5" w:rsidRDefault="008E6DA5" w:rsidP="008E6DA5">
      <w:pPr>
        <w:pStyle w:val="Heading3"/>
      </w:pPr>
      <w:r>
        <w:t>2AC---General/Laundry List (best)</w:t>
      </w:r>
    </w:p>
    <w:p w:rsidR="008E6DA5" w:rsidRPr="00B76A80" w:rsidRDefault="008E6DA5" w:rsidP="008E6DA5">
      <w:pPr>
        <w:pStyle w:val="Heading4"/>
      </w:pPr>
      <w:r>
        <w:t>Retrenchment fails---triggers prolif, nationalism and great power war.</w:t>
      </w:r>
    </w:p>
    <w:p w:rsidR="008E6DA5" w:rsidRDefault="008E6DA5" w:rsidP="008E6DA5">
      <w:r>
        <w:t xml:space="preserve">Thomas </w:t>
      </w:r>
      <w:r>
        <w:rPr>
          <w:b/>
          <w:bCs/>
          <w:sz w:val="26"/>
          <w:szCs w:val="26"/>
        </w:rPr>
        <w:t>Wright 20</w:t>
      </w:r>
      <w:r>
        <w:t>, Director of the Center on the United State</w:t>
      </w:r>
      <w:r w:rsidRPr="0039332E">
        <w:t xml:space="preserve">s and Europe, Senior Fellow in the Project on International Order and Strategy at the Brookings Institution, </w:t>
      </w:r>
      <w:r>
        <w:t xml:space="preserve">2/10/20, </w:t>
      </w:r>
      <w:r w:rsidRPr="0039332E">
        <w:t>“The Folly of Retrenchment: Why America Can’t Withdraw From the World</w:t>
      </w:r>
      <w:r>
        <w:t xml:space="preserve">”, </w:t>
      </w:r>
      <w:hyperlink r:id="rId56" w:anchor="author-info" w:history="1">
        <w:r w:rsidRPr="00386ACA">
          <w:rPr>
            <w:rStyle w:val="Hyperlink"/>
          </w:rPr>
          <w:t>https://www.foreignaffairs.com/united-states/folly-retrenchment#author-info</w:t>
        </w:r>
      </w:hyperlink>
      <w:r>
        <w:t>, vw</w:t>
      </w:r>
    </w:p>
    <w:p w:rsidR="008E6DA5" w:rsidRPr="00972B6B" w:rsidRDefault="008E6DA5" w:rsidP="008E6DA5">
      <w:pPr>
        <w:rPr>
          <w:rStyle w:val="StyleUnderline"/>
        </w:rPr>
      </w:pPr>
      <w:r w:rsidRPr="00A85832">
        <w:rPr>
          <w:rStyle w:val="StyleUnderline"/>
          <w:highlight w:val="cyan"/>
        </w:rPr>
        <w:t>Global retrenchment</w:t>
      </w:r>
      <w:r w:rsidRPr="00A85832">
        <w:rPr>
          <w:rStyle w:val="StyleUnderline"/>
        </w:rPr>
        <w:t xml:space="preserve"> is fast emerging as</w:t>
      </w:r>
      <w:r w:rsidRPr="00972B6B">
        <w:rPr>
          <w:rStyle w:val="StyleUnderline"/>
        </w:rPr>
        <w:t xml:space="preserve"> the most coherent and ready-made alternative to the United States’ postwar strategy</w:t>
      </w:r>
      <w:r w:rsidRPr="00A85832">
        <w:rPr>
          <w:rStyle w:val="StyleUnderline"/>
        </w:rPr>
        <w:t xml:space="preserve">. Yet </w:t>
      </w:r>
      <w:r w:rsidRPr="00A85832">
        <w:rPr>
          <w:rStyle w:val="Emphasis"/>
          <w:highlight w:val="cyan"/>
        </w:rPr>
        <w:t>pursuing it would be a grave mistake</w:t>
      </w:r>
      <w:r w:rsidRPr="00481273">
        <w:rPr>
          <w:sz w:val="16"/>
        </w:rPr>
        <w:t xml:space="preserve">. By dissolving U.S. alliances and ending the forward presence of U.S. forces, </w:t>
      </w:r>
      <w:r w:rsidRPr="00972B6B">
        <w:rPr>
          <w:rStyle w:val="StyleUnderline"/>
        </w:rPr>
        <w:t xml:space="preserve">this strategy </w:t>
      </w:r>
      <w:r w:rsidRPr="00A85832">
        <w:rPr>
          <w:rStyle w:val="StyleUnderline"/>
          <w:highlight w:val="cyan"/>
        </w:rPr>
        <w:t xml:space="preserve">would </w:t>
      </w:r>
      <w:r w:rsidRPr="00A85832">
        <w:rPr>
          <w:rStyle w:val="Emphasis"/>
          <w:highlight w:val="cyan"/>
        </w:rPr>
        <w:t>destabilize</w:t>
      </w:r>
      <w:r w:rsidRPr="00972B6B">
        <w:rPr>
          <w:rStyle w:val="Emphasis"/>
        </w:rPr>
        <w:t xml:space="preserve"> the </w:t>
      </w:r>
      <w:r w:rsidRPr="00A85832">
        <w:rPr>
          <w:rStyle w:val="Emphasis"/>
          <w:highlight w:val="cyan"/>
        </w:rPr>
        <w:t>regional security</w:t>
      </w:r>
      <w:r w:rsidRPr="00972B6B">
        <w:rPr>
          <w:rStyle w:val="StyleUnderline"/>
        </w:rPr>
        <w:t xml:space="preserve"> orders </w:t>
      </w:r>
      <w:r w:rsidRPr="00A85832">
        <w:rPr>
          <w:rStyle w:val="StyleUnderline"/>
          <w:highlight w:val="cyan"/>
        </w:rPr>
        <w:t>in Europe and Asia</w:t>
      </w:r>
      <w:r w:rsidRPr="00972B6B">
        <w:rPr>
          <w:rStyle w:val="StyleUnderline"/>
        </w:rPr>
        <w:t xml:space="preserve">. It would also </w:t>
      </w:r>
      <w:r w:rsidRPr="00A85832">
        <w:rPr>
          <w:rStyle w:val="Emphasis"/>
          <w:highlight w:val="cyan"/>
        </w:rPr>
        <w:t>increase the risk of nuc</w:t>
      </w:r>
      <w:r w:rsidRPr="00972B6B">
        <w:rPr>
          <w:rStyle w:val="Emphasis"/>
        </w:rPr>
        <w:t xml:space="preserve">lear </w:t>
      </w:r>
      <w:r w:rsidRPr="00A85832">
        <w:rPr>
          <w:rStyle w:val="Emphasis"/>
          <w:highlight w:val="cyan"/>
        </w:rPr>
        <w:t>prolif</w:t>
      </w:r>
      <w:r w:rsidRPr="00972B6B">
        <w:rPr>
          <w:rStyle w:val="Emphasis"/>
        </w:rPr>
        <w:t>eration</w:t>
      </w:r>
      <w:r w:rsidRPr="00972B6B">
        <w:rPr>
          <w:rStyle w:val="StyleUnderline"/>
        </w:rPr>
        <w:t xml:space="preserve">, </w:t>
      </w:r>
      <w:r w:rsidRPr="00A85832">
        <w:rPr>
          <w:rStyle w:val="Emphasis"/>
          <w:highlight w:val="cyan"/>
        </w:rPr>
        <w:t>empower right-wing nationalists</w:t>
      </w:r>
      <w:r w:rsidRPr="00972B6B">
        <w:rPr>
          <w:rStyle w:val="StyleUnderline"/>
        </w:rPr>
        <w:t xml:space="preserve"> in Europe, </w:t>
      </w:r>
      <w:r w:rsidRPr="00A85832">
        <w:rPr>
          <w:rStyle w:val="Emphasis"/>
          <w:highlight w:val="cyan"/>
        </w:rPr>
        <w:t>and aggravate the threat of major-power conflict.</w:t>
      </w:r>
      <w:r w:rsidRPr="00972B6B">
        <w:rPr>
          <w:rStyle w:val="StyleUnderline"/>
        </w:rPr>
        <w:t xml:space="preserve"> </w:t>
      </w:r>
    </w:p>
    <w:p w:rsidR="008E6DA5" w:rsidRPr="00481273" w:rsidRDefault="008E6DA5" w:rsidP="008E6DA5">
      <w:pPr>
        <w:rPr>
          <w:sz w:val="16"/>
        </w:rPr>
      </w:pPr>
      <w:r w:rsidRPr="00481273">
        <w:rPr>
          <w:sz w:val="16"/>
        </w:rPr>
        <w:t>This is not to say that U.S. strategy should never change. The United States has regularly increased and decreased its presence around the world as threats have risen and ebbed. Even though Washington followed a strategy of containment throughout the Cold War, that took various forms, which meant the difference between war and peace in Vietnam, between an arms race and arms control, and between détente and an all-out attempt to defeat the Soviets. After the fall of the Soviet Union, the United States changed course again, expanding its alliances to include many countries that had previously been part of the Warsaw Pact.</w:t>
      </w:r>
    </w:p>
    <w:p w:rsidR="008E6DA5" w:rsidRPr="00834400" w:rsidRDefault="008E6DA5" w:rsidP="008E6DA5">
      <w:pPr>
        <w:rPr>
          <w:rStyle w:val="Emphasis"/>
        </w:rPr>
      </w:pPr>
      <w:r w:rsidRPr="00481273">
        <w:rPr>
          <w:sz w:val="16"/>
        </w:rPr>
        <w:t xml:space="preserve">Likewise, the United States will now have to do less in some areas and more in others as it shifts its focus from counterterrorism and reform in the Middle East toward great-power competition with China and Russia. But </w:t>
      </w:r>
      <w:r w:rsidRPr="00834400">
        <w:rPr>
          <w:rStyle w:val="StyleUnderline"/>
        </w:rPr>
        <w:t xml:space="preserve">advocates of global retrenchment are not so much proposing changes within a strategy as they are calling for the </w:t>
      </w:r>
      <w:r w:rsidRPr="00834400">
        <w:rPr>
          <w:rStyle w:val="Emphasis"/>
        </w:rPr>
        <w:t>wholesale replacement</w:t>
      </w:r>
      <w:r w:rsidRPr="00834400">
        <w:rPr>
          <w:rStyle w:val="StyleUnderline"/>
        </w:rPr>
        <w:t xml:space="preserve"> of one that has been in place since World War II. </w:t>
      </w:r>
      <w:r w:rsidRPr="00A85832">
        <w:rPr>
          <w:rStyle w:val="StyleUnderline"/>
          <w:highlight w:val="cyan"/>
        </w:rPr>
        <w:t>What the U</w:t>
      </w:r>
      <w:r w:rsidRPr="00834400">
        <w:rPr>
          <w:rStyle w:val="StyleUnderline"/>
        </w:rPr>
        <w:t xml:space="preserve">nited </w:t>
      </w:r>
      <w:r w:rsidRPr="00A85832">
        <w:rPr>
          <w:rStyle w:val="StyleUnderline"/>
          <w:highlight w:val="cyan"/>
        </w:rPr>
        <w:t>S</w:t>
      </w:r>
      <w:r w:rsidRPr="00834400">
        <w:rPr>
          <w:rStyle w:val="StyleUnderline"/>
        </w:rPr>
        <w:t xml:space="preserve">tates </w:t>
      </w:r>
      <w:r w:rsidRPr="00A85832">
        <w:rPr>
          <w:rStyle w:val="StyleUnderline"/>
          <w:highlight w:val="cyan"/>
        </w:rPr>
        <w:t>needs now is</w:t>
      </w:r>
      <w:r w:rsidRPr="00481273">
        <w:rPr>
          <w:sz w:val="16"/>
        </w:rPr>
        <w:t xml:space="preserve"> a careful pruning of its overseas commitments—</w:t>
      </w:r>
      <w:r w:rsidRPr="00834400">
        <w:rPr>
          <w:rStyle w:val="Emphasis"/>
          <w:highlight w:val="cyan"/>
        </w:rPr>
        <w:t>not the indiscriminate abandonment of a strategy that has served it well for decades.</w:t>
      </w:r>
      <w:r w:rsidRPr="00834400">
        <w:rPr>
          <w:rStyle w:val="Emphasis"/>
        </w:rPr>
        <w:t xml:space="preserve"> </w:t>
      </w:r>
    </w:p>
    <w:p w:rsidR="008E6DA5" w:rsidRPr="00481273" w:rsidRDefault="008E6DA5" w:rsidP="008E6DA5">
      <w:pPr>
        <w:rPr>
          <w:sz w:val="16"/>
        </w:rPr>
      </w:pPr>
      <w:r w:rsidRPr="00481273">
        <w:rPr>
          <w:sz w:val="16"/>
        </w:rPr>
        <w:t>RETRENCHMENT REDUX</w:t>
      </w:r>
    </w:p>
    <w:p w:rsidR="008E6DA5" w:rsidRPr="00481273" w:rsidRDefault="008E6DA5" w:rsidP="008E6DA5">
      <w:pPr>
        <w:rPr>
          <w:sz w:val="16"/>
        </w:rPr>
      </w:pPr>
      <w:r w:rsidRPr="00481273">
        <w:rPr>
          <w:sz w:val="16"/>
        </w:rPr>
        <w:t xml:space="preserve">Support for retrenchment stems from the view that the United States has overextended itself in countries that have little bearing on its national interest. According to this perspective, which is closely associated with the realist school of international relations, the United States is fundamentally secure thanks to its geography, nuclear arsenal, and military advantage. Yet the country has nonetheless chosen to pursue a strategy of “liberal hegemony,” using force in an unwise attempt to perpetuate a liberal international order (one that, as evidenced by U.S. support for authoritarian regimes, is not so liberal, after all). Washington, the argument goes, has distracted itself with costly overseas commitments and interventions that breed resentment and encourage free-riding abroad. </w:t>
      </w:r>
    </w:p>
    <w:p w:rsidR="008E6DA5" w:rsidRPr="00481273" w:rsidRDefault="008E6DA5" w:rsidP="008E6DA5">
      <w:pPr>
        <w:rPr>
          <w:sz w:val="16"/>
        </w:rPr>
      </w:pPr>
      <w:r w:rsidRPr="00481273">
        <w:rPr>
          <w:sz w:val="16"/>
        </w:rPr>
        <w:t xml:space="preserve">Critics of the status quo argue that the United States must take two steps to change its ways. The first is retrenchment itself: the action of withdrawing from many of the United States’ existing commitments, such as the ongoing military interventions in the Middle East and one-sided alliances in Europe and Asia. The second is restraint: the strategy of defining U.S. interests narrowly, refusing to launch wars unless vital interests are directly threatened and Congress authorizes such action, compelling other nations to take care of their own security, and relying more on diplomatic, economic, and political tools. </w:t>
      </w:r>
    </w:p>
    <w:p w:rsidR="008E6DA5" w:rsidRPr="00481273" w:rsidRDefault="008E6DA5" w:rsidP="008E6DA5">
      <w:pPr>
        <w:rPr>
          <w:sz w:val="16"/>
        </w:rPr>
      </w:pPr>
      <w:r w:rsidRPr="00481273">
        <w:rPr>
          <w:sz w:val="16"/>
        </w:rPr>
        <w:t xml:space="preserve">In practice, </w:t>
      </w:r>
      <w:r w:rsidRPr="005B4235">
        <w:rPr>
          <w:rStyle w:val="StyleUnderline"/>
        </w:rPr>
        <w:t>this approach means ending U.S. military operations in Afghanistan, withdrawing U.S. forces from the Middle East, relying on an over-the-horizon force that can uphold U.S. national interests, and no longer taking on responsibility for the security of other states</w:t>
      </w:r>
      <w:r w:rsidRPr="00481273">
        <w:rPr>
          <w:sz w:val="16"/>
        </w:rPr>
        <w:t xml:space="preserve">. As for alliances, Posen has argued </w:t>
      </w:r>
      <w:r w:rsidRPr="005B4235">
        <w:rPr>
          <w:rStyle w:val="StyleUnderline"/>
        </w:rPr>
        <w:t>that the United States should abandon the mutual-defense provision of NATO</w:t>
      </w:r>
      <w:r w:rsidRPr="00481273">
        <w:rPr>
          <w:sz w:val="16"/>
        </w:rPr>
        <w:t xml:space="preserve">, replace the organization “with a new, more limited security cooperation agreement,” </w:t>
      </w:r>
      <w:r w:rsidRPr="005B4235">
        <w:rPr>
          <w:rStyle w:val="StyleUnderline"/>
        </w:rPr>
        <w:t>and reduce U.S. commitments to Japan, South Korea, and Taiwan</w:t>
      </w:r>
      <w:r w:rsidRPr="00481273">
        <w:rPr>
          <w:sz w:val="16"/>
        </w:rPr>
        <w:t>. On the question of China, realists have split in recent years. Some, such as the scholar John Mearsheimer, contend that even as the United States retrenches elsewhere, in Asia, it must contain the threat of China, whereas others, such as Posen, argue that nations in the region are perfectly capable of doing the job themselves.</w:t>
      </w:r>
    </w:p>
    <w:p w:rsidR="008E6DA5" w:rsidRPr="00481273" w:rsidRDefault="008E6DA5" w:rsidP="008E6DA5">
      <w:pPr>
        <w:rPr>
          <w:sz w:val="16"/>
        </w:rPr>
      </w:pPr>
      <w:r w:rsidRPr="00481273">
        <w:rPr>
          <w:sz w:val="16"/>
        </w:rPr>
        <w:t>[[IMAGE OMITTED]]</w:t>
      </w:r>
    </w:p>
    <w:p w:rsidR="008E6DA5" w:rsidRPr="00481273" w:rsidRDefault="008E6DA5" w:rsidP="008E6DA5">
      <w:pPr>
        <w:rPr>
          <w:sz w:val="16"/>
        </w:rPr>
      </w:pPr>
      <w:r w:rsidRPr="00481273">
        <w:rPr>
          <w:sz w:val="16"/>
        </w:rPr>
        <w:t>Since Trump’s election, some progressive foreign policy thinkers have joined the retrenchment camp. They diverge from other progressives, who advocate maintaining the United States’ current role. Like the realists, progressive retrenchers hold the view that the United States is safe because of its geography and the size of its military. Where these progressives break from the realists, however, is on the question of what will happen if the United States pulls back. While the realists favoring retrenchment have few illusions about the sort of regional competition that will break out in the absence of U.S. dominance, the progressives expect that the world will become more peaceful and cooperative, because Washington can still manage tensions through diplomatic, economic, and political tools. The immediate focus of the progressives is the so-called forever wars—U.S. military involvement in Afghanistan, Iraq, Syria, and the broader war on terrorism—as well as the defense budget and overseas bases.</w:t>
      </w:r>
    </w:p>
    <w:p w:rsidR="008E6DA5" w:rsidRPr="003565FF" w:rsidRDefault="008E6DA5" w:rsidP="008E6DA5">
      <w:pPr>
        <w:rPr>
          <w:rStyle w:val="Emphasis"/>
        </w:rPr>
      </w:pPr>
      <w:r w:rsidRPr="00481273">
        <w:rPr>
          <w:sz w:val="16"/>
        </w:rPr>
        <w:t xml:space="preserve">Although the progressives have a less developed vision of how to implement retrenchment than the realists, they do provide some guideposts. Stephen Wertheim, a co-founder of the Quincy Institute, has called for bringing home many of the U.S. soldiers serving abroad, “leaving small forces to protect commercial sea lanes,” as part of an effort to “deprive presidents of the temptation to answer every problem with a violent solution.” He argues that U.S. allies may believe that the United States has been inflating regional threats and thus conclude that they do not need to increase their conventional or nuclear forces. Another progressive thinker, Peter Beinart, has argued </w:t>
      </w:r>
      <w:r w:rsidRPr="004A0434">
        <w:rPr>
          <w:rStyle w:val="Emphasis"/>
          <w:highlight w:val="cyan"/>
        </w:rPr>
        <w:t>that</w:t>
      </w:r>
      <w:r w:rsidRPr="00481273">
        <w:rPr>
          <w:sz w:val="16"/>
        </w:rPr>
        <w:t xml:space="preserve"> the United States should accept Chinese and Russian spheres of influence, </w:t>
      </w:r>
      <w:r w:rsidRPr="003565FF">
        <w:rPr>
          <w:rStyle w:val="Emphasis"/>
        </w:rPr>
        <w:t xml:space="preserve">a </w:t>
      </w:r>
      <w:r w:rsidRPr="00D36176">
        <w:rPr>
          <w:rStyle w:val="Emphasis"/>
          <w:highlight w:val="cyan"/>
        </w:rPr>
        <w:t>strategy</w:t>
      </w:r>
      <w:r w:rsidRPr="003565FF">
        <w:rPr>
          <w:rStyle w:val="Emphasis"/>
        </w:rPr>
        <w:t xml:space="preserve"> that would include abandoning Taiwan.</w:t>
      </w:r>
    </w:p>
    <w:p w:rsidR="008E6DA5" w:rsidRPr="00481273" w:rsidRDefault="008E6DA5" w:rsidP="008E6DA5">
      <w:pPr>
        <w:rPr>
          <w:sz w:val="16"/>
        </w:rPr>
      </w:pPr>
      <w:r w:rsidRPr="00481273">
        <w:rPr>
          <w:sz w:val="16"/>
        </w:rPr>
        <w:t>IS LESS REALLY MORE?</w:t>
      </w:r>
    </w:p>
    <w:p w:rsidR="008E6DA5" w:rsidRPr="00481273" w:rsidRDefault="008E6DA5" w:rsidP="008E6DA5">
      <w:pPr>
        <w:rPr>
          <w:sz w:val="16"/>
        </w:rPr>
      </w:pPr>
      <w:r w:rsidRPr="00481273">
        <w:rPr>
          <w:sz w:val="16"/>
        </w:rPr>
        <w:t xml:space="preserve">The realists and the progressives arguing for retrenchment differ in their assumptions, logic, and intentions. The realists tend to be more pessimistic about the prospects for peace and frame their arguments in hardheaded terms, whereas the progressives downplay the consequences of American withdrawal and make a moral case against the current grand strategy. But they share a common claim: that the United States would be better off if it dramatically reduced its global military footprint and security commitments. </w:t>
      </w:r>
    </w:p>
    <w:p w:rsidR="008E6DA5" w:rsidRPr="00481273" w:rsidRDefault="008E6DA5" w:rsidP="008E6DA5">
      <w:pPr>
        <w:rPr>
          <w:sz w:val="16"/>
        </w:rPr>
      </w:pPr>
      <w:r w:rsidRPr="003E0553">
        <w:rPr>
          <w:rStyle w:val="Emphasis"/>
        </w:rPr>
        <w:t xml:space="preserve">This </w:t>
      </w:r>
      <w:r w:rsidRPr="00D36176">
        <w:rPr>
          <w:rStyle w:val="Emphasis"/>
          <w:highlight w:val="cyan"/>
        </w:rPr>
        <w:t>is a false promise</w:t>
      </w:r>
      <w:r w:rsidRPr="00481273">
        <w:rPr>
          <w:sz w:val="16"/>
        </w:rPr>
        <w:t xml:space="preserve">, for a number of reasons. First, </w:t>
      </w:r>
      <w:r w:rsidRPr="00D36176">
        <w:rPr>
          <w:rStyle w:val="StyleUnderline"/>
          <w:highlight w:val="cyan"/>
        </w:rPr>
        <w:t xml:space="preserve">retrenchment would </w:t>
      </w:r>
      <w:r w:rsidRPr="00D36176">
        <w:rPr>
          <w:rStyle w:val="Emphasis"/>
          <w:highlight w:val="cyan"/>
        </w:rPr>
        <w:t>worsen regional security</w:t>
      </w:r>
      <w:r w:rsidRPr="003E0553">
        <w:rPr>
          <w:rStyle w:val="Emphasis"/>
        </w:rPr>
        <w:t xml:space="preserve"> competition</w:t>
      </w:r>
      <w:r w:rsidRPr="003E0553">
        <w:rPr>
          <w:rStyle w:val="StyleUnderline"/>
        </w:rPr>
        <w:t xml:space="preserve"> </w:t>
      </w:r>
      <w:r w:rsidRPr="00D36176">
        <w:rPr>
          <w:rStyle w:val="StyleUnderline"/>
          <w:highlight w:val="cyan"/>
        </w:rPr>
        <w:t>in Europe and Asia</w:t>
      </w:r>
      <w:r w:rsidRPr="00481273">
        <w:rPr>
          <w:sz w:val="16"/>
        </w:rPr>
        <w:t xml:space="preserve">. The realists recognize that the U.S. military presence in Europe and Asia does dampen security competition, but they claim that it does so at too high a price—and one that, at any rate, should be paid by U.S. allies in the regions themselves. Although pulling back would invite regional security competition, realist retrenchers admit, the United States could be safer in a more dangerous world because regional rivals would check one another. </w:t>
      </w:r>
      <w:r w:rsidRPr="008D2DB6">
        <w:rPr>
          <w:rStyle w:val="Emphasis"/>
        </w:rPr>
        <w:t>This is a perilous gambit</w:t>
      </w:r>
      <w:r w:rsidRPr="00481273">
        <w:rPr>
          <w:sz w:val="16"/>
        </w:rPr>
        <w:t xml:space="preserve">, however, </w:t>
      </w:r>
      <w:r w:rsidRPr="008D2DB6">
        <w:rPr>
          <w:rStyle w:val="StyleUnderline"/>
        </w:rPr>
        <w:t xml:space="preserve">because </w:t>
      </w:r>
      <w:r w:rsidRPr="00D36176">
        <w:rPr>
          <w:rStyle w:val="Emphasis"/>
          <w:highlight w:val="cyan"/>
        </w:rPr>
        <w:t>regional conflicts often</w:t>
      </w:r>
      <w:r w:rsidRPr="008840AB">
        <w:rPr>
          <w:rStyle w:val="Emphasis"/>
        </w:rPr>
        <w:t xml:space="preserve"> end up </w:t>
      </w:r>
      <w:r w:rsidRPr="00D36176">
        <w:rPr>
          <w:rStyle w:val="Emphasis"/>
          <w:highlight w:val="cyan"/>
        </w:rPr>
        <w:t>implicat</w:t>
      </w:r>
      <w:r w:rsidRPr="008840AB">
        <w:rPr>
          <w:rStyle w:val="Emphasis"/>
        </w:rPr>
        <w:t xml:space="preserve">ing </w:t>
      </w:r>
      <w:r w:rsidRPr="00D36176">
        <w:rPr>
          <w:rStyle w:val="Emphasis"/>
          <w:highlight w:val="cyan"/>
        </w:rPr>
        <w:t>U.S. interests</w:t>
      </w:r>
      <w:r w:rsidRPr="008D2DB6">
        <w:rPr>
          <w:rStyle w:val="StyleUnderline"/>
        </w:rPr>
        <w:t xml:space="preserve">. They might thus end up </w:t>
      </w:r>
      <w:r w:rsidRPr="00D36176">
        <w:rPr>
          <w:rStyle w:val="Emphasis"/>
          <w:highlight w:val="cyan"/>
        </w:rPr>
        <w:t>drawing the United States back in after it has left</w:t>
      </w:r>
      <w:r w:rsidRPr="008D2DB6">
        <w:rPr>
          <w:rStyle w:val="StyleUnderline"/>
        </w:rPr>
        <w:t xml:space="preserve">—resulting in a </w:t>
      </w:r>
      <w:r w:rsidRPr="00D36176">
        <w:rPr>
          <w:rStyle w:val="Emphasis"/>
        </w:rPr>
        <w:t>much more dangerous venture</w:t>
      </w:r>
      <w:r w:rsidRPr="008D2DB6">
        <w:rPr>
          <w:rStyle w:val="StyleUnderline"/>
        </w:rPr>
        <w:t xml:space="preserve"> than heading off the conflict in the first place by staying</w:t>
      </w:r>
      <w:r w:rsidRPr="00481273">
        <w:rPr>
          <w:sz w:val="16"/>
        </w:rPr>
        <w:t xml:space="preserve">. Realist retrenchment reveals a hubris that the United States can control consequences and prevent crises from erupting into war. </w:t>
      </w:r>
    </w:p>
    <w:p w:rsidR="008E6DA5" w:rsidRPr="00AE324E" w:rsidRDefault="008E6DA5" w:rsidP="008E6DA5">
      <w:pPr>
        <w:rPr>
          <w:rStyle w:val="StyleUnderline"/>
        </w:rPr>
      </w:pPr>
      <w:r w:rsidRPr="008840AB">
        <w:rPr>
          <w:rStyle w:val="StyleUnderline"/>
        </w:rPr>
        <w:t xml:space="preserve">The progressives’ view of regional security is similarly </w:t>
      </w:r>
      <w:r w:rsidRPr="008840AB">
        <w:rPr>
          <w:rStyle w:val="Emphasis"/>
        </w:rPr>
        <w:t>flawed</w:t>
      </w:r>
      <w:r w:rsidRPr="00481273">
        <w:rPr>
          <w:sz w:val="16"/>
        </w:rPr>
        <w:t xml:space="preserve">. These retrenchers reject the idea that regional security competition will intensify if the United States leaves. In fact, they argue, U.S. alliances often promote competition, as in the Middle East, where U.S. support for Saudi Arabia and the United Arab Emirates has emboldened those countries in their cold war with Iran. But </w:t>
      </w:r>
      <w:r w:rsidRPr="00AE324E">
        <w:rPr>
          <w:rStyle w:val="Emphasis"/>
        </w:rPr>
        <w:t>this logic does not apply to Europe or Asia</w:t>
      </w:r>
      <w:r w:rsidRPr="008840AB">
        <w:rPr>
          <w:rStyle w:val="StyleUnderline"/>
        </w:rPr>
        <w:t xml:space="preserve">, where </w:t>
      </w:r>
      <w:r w:rsidRPr="00AE324E">
        <w:rPr>
          <w:rStyle w:val="Emphasis"/>
        </w:rPr>
        <w:t>U.S. allies have behaved responsibly</w:t>
      </w:r>
      <w:r w:rsidRPr="00971680">
        <w:rPr>
          <w:rStyle w:val="StyleUnderline"/>
        </w:rPr>
        <w:t xml:space="preserve">. </w:t>
      </w:r>
      <w:r w:rsidRPr="00D36176">
        <w:rPr>
          <w:rStyle w:val="StyleUnderline"/>
          <w:highlight w:val="cyan"/>
        </w:rPr>
        <w:t>A U.S. pullback</w:t>
      </w:r>
      <w:r w:rsidRPr="00971680">
        <w:rPr>
          <w:rStyle w:val="StyleUnderline"/>
        </w:rPr>
        <w:t xml:space="preserve"> from those places </w:t>
      </w:r>
      <w:r w:rsidRPr="00D36176">
        <w:rPr>
          <w:rStyle w:val="StyleUnderline"/>
          <w:highlight w:val="cyan"/>
        </w:rPr>
        <w:t xml:space="preserve">is more likely to </w:t>
      </w:r>
      <w:r w:rsidRPr="00D36176">
        <w:rPr>
          <w:rStyle w:val="Emphasis"/>
          <w:highlight w:val="cyan"/>
        </w:rPr>
        <w:t>embolden</w:t>
      </w:r>
      <w:r w:rsidRPr="00AE324E">
        <w:rPr>
          <w:rStyle w:val="Emphasis"/>
        </w:rPr>
        <w:t xml:space="preserve"> the </w:t>
      </w:r>
      <w:r w:rsidRPr="00D36176">
        <w:rPr>
          <w:rStyle w:val="Emphasis"/>
          <w:highlight w:val="cyan"/>
        </w:rPr>
        <w:t>regional powers</w:t>
      </w:r>
      <w:r w:rsidRPr="00481273">
        <w:rPr>
          <w:sz w:val="16"/>
        </w:rPr>
        <w:t xml:space="preserve">. Since 2008, </w:t>
      </w:r>
      <w:r w:rsidRPr="00D36176">
        <w:rPr>
          <w:rStyle w:val="Emphasis"/>
          <w:highlight w:val="cyan"/>
        </w:rPr>
        <w:t>Russia has invaded two of its neighbors</w:t>
      </w:r>
      <w:r w:rsidRPr="00AE324E">
        <w:rPr>
          <w:rStyle w:val="StyleUnderline"/>
        </w:rPr>
        <w:t xml:space="preserve"> that are not members of NATO, and </w:t>
      </w:r>
      <w:r w:rsidRPr="00D36176">
        <w:rPr>
          <w:rStyle w:val="StyleUnderline"/>
          <w:highlight w:val="cyan"/>
        </w:rPr>
        <w:t>if the Baltic states were no longer protected</w:t>
      </w:r>
      <w:r w:rsidRPr="00AE324E">
        <w:rPr>
          <w:rStyle w:val="StyleUnderline"/>
        </w:rPr>
        <w:t xml:space="preserve"> by a U.S. security guarantee, it is conceivable that </w:t>
      </w:r>
      <w:r w:rsidRPr="00D36176">
        <w:rPr>
          <w:rStyle w:val="StyleUnderline"/>
          <w:highlight w:val="cyan"/>
        </w:rPr>
        <w:t xml:space="preserve">Russia would test the boundaries with </w:t>
      </w:r>
      <w:r w:rsidRPr="00D36176">
        <w:rPr>
          <w:rStyle w:val="Emphasis"/>
          <w:highlight w:val="cyan"/>
        </w:rPr>
        <w:t>gray-zone warfare</w:t>
      </w:r>
      <w:r w:rsidRPr="00AE324E">
        <w:rPr>
          <w:rStyle w:val="StyleUnderline"/>
        </w:rPr>
        <w:t xml:space="preserve">. In East Asia, a U.S. withdrawal would force Japan to </w:t>
      </w:r>
      <w:r w:rsidRPr="00AE324E">
        <w:rPr>
          <w:rStyle w:val="Emphasis"/>
        </w:rPr>
        <w:t>increase its defense capabilities</w:t>
      </w:r>
      <w:r w:rsidRPr="00AE324E">
        <w:rPr>
          <w:rStyle w:val="StyleUnderline"/>
        </w:rPr>
        <w:t xml:space="preserve"> and change its constitution to enable it to compete with China on its own, </w:t>
      </w:r>
      <w:r w:rsidRPr="00AE324E">
        <w:rPr>
          <w:rStyle w:val="Emphasis"/>
        </w:rPr>
        <w:t>straining relations with South Korea.</w:t>
      </w:r>
    </w:p>
    <w:p w:rsidR="008E6DA5" w:rsidRPr="002E4BE0" w:rsidRDefault="008E6DA5" w:rsidP="008E6DA5">
      <w:pPr>
        <w:rPr>
          <w:rStyle w:val="StyleUnderline"/>
        </w:rPr>
      </w:pPr>
      <w:r w:rsidRPr="00481273">
        <w:rPr>
          <w:sz w:val="16"/>
        </w:rPr>
        <w:t xml:space="preserve">The second problem with retrenchment involves </w:t>
      </w:r>
      <w:r w:rsidRPr="00830E18">
        <w:rPr>
          <w:rStyle w:val="Emphasis"/>
        </w:rPr>
        <w:t>nuclear proliferation</w:t>
      </w:r>
      <w:r w:rsidRPr="00830E18">
        <w:rPr>
          <w:rStyle w:val="StyleUnderline"/>
        </w:rPr>
        <w:t xml:space="preserve">. </w:t>
      </w:r>
      <w:r w:rsidRPr="00D36176">
        <w:rPr>
          <w:rStyle w:val="StyleUnderline"/>
          <w:highlight w:val="cyan"/>
        </w:rPr>
        <w:t>If the U</w:t>
      </w:r>
      <w:r w:rsidRPr="00830E18">
        <w:rPr>
          <w:rStyle w:val="StyleUnderline"/>
        </w:rPr>
        <w:t xml:space="preserve">nited </w:t>
      </w:r>
      <w:r w:rsidRPr="00D36176">
        <w:rPr>
          <w:rStyle w:val="StyleUnderline"/>
          <w:highlight w:val="cyan"/>
        </w:rPr>
        <w:t>S</w:t>
      </w:r>
      <w:r w:rsidRPr="00830E18">
        <w:rPr>
          <w:rStyle w:val="StyleUnderline"/>
        </w:rPr>
        <w:t xml:space="preserve">tates </w:t>
      </w:r>
      <w:r w:rsidRPr="00D36176">
        <w:rPr>
          <w:rStyle w:val="StyleUnderline"/>
          <w:highlight w:val="cyan"/>
        </w:rPr>
        <w:t>pulled out of NATO</w:t>
      </w:r>
      <w:r w:rsidRPr="00830E18">
        <w:rPr>
          <w:rStyle w:val="StyleUnderline"/>
        </w:rPr>
        <w:t xml:space="preserve"> or ended its alliance with Japan</w:t>
      </w:r>
      <w:r w:rsidRPr="00481273">
        <w:rPr>
          <w:sz w:val="16"/>
        </w:rPr>
        <w:t xml:space="preserve">, as many realist advocates of retrenchment recommend, some of </w:t>
      </w:r>
      <w:r w:rsidRPr="00D36176">
        <w:rPr>
          <w:rStyle w:val="StyleUnderline"/>
          <w:highlight w:val="cyan"/>
        </w:rPr>
        <w:t>its allies</w:t>
      </w:r>
      <w:r w:rsidRPr="00830E18">
        <w:rPr>
          <w:rStyle w:val="StyleUnderline"/>
        </w:rPr>
        <w:t xml:space="preserve">, no longer protected by the U.S. nuclear umbrella, </w:t>
      </w:r>
      <w:r w:rsidRPr="00D36176">
        <w:rPr>
          <w:rStyle w:val="StyleUnderline"/>
          <w:highlight w:val="cyan"/>
        </w:rPr>
        <w:t xml:space="preserve">would be tempted to acquire </w:t>
      </w:r>
      <w:r w:rsidRPr="00D36176">
        <w:rPr>
          <w:rStyle w:val="Emphasis"/>
          <w:highlight w:val="cyan"/>
        </w:rPr>
        <w:t>nuc</w:t>
      </w:r>
      <w:r w:rsidRPr="00D36176">
        <w:rPr>
          <w:rStyle w:val="Emphasis"/>
        </w:rPr>
        <w:t>lear weapon</w:t>
      </w:r>
      <w:r w:rsidRPr="00D36176">
        <w:rPr>
          <w:rStyle w:val="Emphasis"/>
          <w:highlight w:val="cyan"/>
        </w:rPr>
        <w:t>s of their own</w:t>
      </w:r>
      <w:r w:rsidRPr="00481273">
        <w:rPr>
          <w:sz w:val="16"/>
        </w:rPr>
        <w:t xml:space="preserve">. Unlike the progressives for retrenchment, the realists are comfortable with that result, since they see deterrence as a stabilizing force. Most Americans are not so sanguine, and rightly so. There are good reasons to worry about nuclear proliferation: </w:t>
      </w:r>
      <w:r w:rsidRPr="002E4BE0">
        <w:rPr>
          <w:rStyle w:val="StyleUnderline"/>
        </w:rPr>
        <w:t xml:space="preserve">nuclear </w:t>
      </w:r>
      <w:r w:rsidRPr="00D36176">
        <w:rPr>
          <w:rStyle w:val="StyleUnderline"/>
          <w:highlight w:val="cyan"/>
        </w:rPr>
        <w:t xml:space="preserve">materials could </w:t>
      </w:r>
      <w:r w:rsidRPr="00D36176">
        <w:rPr>
          <w:rStyle w:val="Emphasis"/>
          <w:highlight w:val="cyan"/>
        </w:rPr>
        <w:t>end up in the hands of terrorists</w:t>
      </w:r>
      <w:r w:rsidRPr="00D36176">
        <w:rPr>
          <w:rStyle w:val="StyleUnderline"/>
          <w:highlight w:val="cyan"/>
        </w:rPr>
        <w:t>, states</w:t>
      </w:r>
      <w:r w:rsidRPr="002E4BE0">
        <w:rPr>
          <w:rStyle w:val="StyleUnderline"/>
        </w:rPr>
        <w:t xml:space="preserve"> with less experience </w:t>
      </w:r>
      <w:r w:rsidRPr="00D36176">
        <w:rPr>
          <w:rStyle w:val="StyleUnderline"/>
          <w:highlight w:val="cyan"/>
        </w:rPr>
        <w:t>might be</w:t>
      </w:r>
      <w:r w:rsidRPr="002E4BE0">
        <w:rPr>
          <w:rStyle w:val="StyleUnderline"/>
        </w:rPr>
        <w:t xml:space="preserve"> more </w:t>
      </w:r>
      <w:r w:rsidRPr="00D36176">
        <w:rPr>
          <w:rStyle w:val="StyleUnderline"/>
          <w:highlight w:val="cyan"/>
        </w:rPr>
        <w:t xml:space="preserve">prone to </w:t>
      </w:r>
      <w:r w:rsidRPr="00D36176">
        <w:rPr>
          <w:rStyle w:val="Emphasis"/>
          <w:highlight w:val="cyan"/>
        </w:rPr>
        <w:t>nuclear accidents</w:t>
      </w:r>
      <w:r w:rsidRPr="00D36176">
        <w:rPr>
          <w:rStyle w:val="StyleUnderline"/>
          <w:highlight w:val="cyan"/>
        </w:rPr>
        <w:t>, and</w:t>
      </w:r>
      <w:r w:rsidRPr="002E4BE0">
        <w:rPr>
          <w:rStyle w:val="StyleUnderline"/>
        </w:rPr>
        <w:t xml:space="preserve"> nuclear powers in close proximity have </w:t>
      </w:r>
      <w:r w:rsidRPr="002E4BE0">
        <w:rPr>
          <w:rStyle w:val="Emphasis"/>
        </w:rPr>
        <w:t>shorter response times</w:t>
      </w:r>
      <w:r w:rsidRPr="002E4BE0">
        <w:rPr>
          <w:rStyle w:val="StyleUnderline"/>
        </w:rPr>
        <w:t xml:space="preserve"> and thus </w:t>
      </w:r>
      <w:r w:rsidRPr="00D36176">
        <w:rPr>
          <w:rStyle w:val="StyleUnderline"/>
          <w:highlight w:val="cyan"/>
        </w:rPr>
        <w:t>conflicts</w:t>
      </w:r>
      <w:r w:rsidRPr="002E4BE0">
        <w:rPr>
          <w:rStyle w:val="StyleUnderline"/>
        </w:rPr>
        <w:t xml:space="preserve"> among them </w:t>
      </w:r>
      <w:r w:rsidRPr="00D36176">
        <w:rPr>
          <w:rStyle w:val="StyleUnderline"/>
          <w:highlight w:val="cyan"/>
        </w:rPr>
        <w:t xml:space="preserve">have a greater chance of </w:t>
      </w:r>
      <w:r w:rsidRPr="00D36176">
        <w:rPr>
          <w:rStyle w:val="Emphasis"/>
          <w:highlight w:val="cyan"/>
        </w:rPr>
        <w:t>spiraling into escalation</w:t>
      </w:r>
      <w:r w:rsidRPr="002E4BE0">
        <w:rPr>
          <w:rStyle w:val="StyleUnderline"/>
        </w:rPr>
        <w:t>.</w:t>
      </w:r>
    </w:p>
    <w:p w:rsidR="008E6DA5" w:rsidRPr="0017231E" w:rsidRDefault="008E6DA5" w:rsidP="008E6DA5">
      <w:pPr>
        <w:rPr>
          <w:rStyle w:val="Emphasis"/>
        </w:rPr>
      </w:pPr>
      <w:r w:rsidRPr="00481273">
        <w:rPr>
          <w:sz w:val="16"/>
        </w:rPr>
        <w:t xml:space="preserve">Third, </w:t>
      </w:r>
      <w:r w:rsidRPr="002E4BE0">
        <w:rPr>
          <w:rStyle w:val="StyleUnderline"/>
        </w:rPr>
        <w:t xml:space="preserve">retrenchment would heighten </w:t>
      </w:r>
      <w:r w:rsidRPr="002E4BE0">
        <w:rPr>
          <w:rStyle w:val="Emphasis"/>
        </w:rPr>
        <w:t>nationalism</w:t>
      </w:r>
      <w:r w:rsidRPr="002E4BE0">
        <w:rPr>
          <w:rStyle w:val="StyleUnderline"/>
        </w:rPr>
        <w:t xml:space="preserve"> and </w:t>
      </w:r>
      <w:r w:rsidRPr="002E4BE0">
        <w:rPr>
          <w:rStyle w:val="Emphasis"/>
        </w:rPr>
        <w:t>xenophobia</w:t>
      </w:r>
      <w:r w:rsidRPr="00481273">
        <w:rPr>
          <w:sz w:val="16"/>
        </w:rPr>
        <w:t xml:space="preserve">. In Europe, </w:t>
      </w:r>
      <w:r w:rsidRPr="002E4BE0">
        <w:rPr>
          <w:rStyle w:val="Emphasis"/>
          <w:highlight w:val="cyan"/>
        </w:rPr>
        <w:t>a U.S. withdrawal would send the message that every country must fend for itself</w:t>
      </w:r>
      <w:r w:rsidRPr="002E4BE0">
        <w:rPr>
          <w:rStyle w:val="StyleUnderline"/>
          <w:highlight w:val="cyan"/>
        </w:rPr>
        <w:t>. It would</w:t>
      </w:r>
      <w:r w:rsidRPr="002E4BE0">
        <w:rPr>
          <w:rStyle w:val="StyleUnderline"/>
        </w:rPr>
        <w:t xml:space="preserve"> therefore </w:t>
      </w:r>
      <w:r w:rsidRPr="002E4BE0">
        <w:rPr>
          <w:rStyle w:val="StyleUnderline"/>
          <w:highlight w:val="cyan"/>
        </w:rPr>
        <w:t>empower</w:t>
      </w:r>
      <w:r w:rsidRPr="002E4BE0">
        <w:rPr>
          <w:rStyle w:val="StyleUnderline"/>
        </w:rPr>
        <w:t xml:space="preserve"> the </w:t>
      </w:r>
      <w:r w:rsidRPr="002E4BE0">
        <w:rPr>
          <w:rStyle w:val="Emphasis"/>
          <w:highlight w:val="cyan"/>
        </w:rPr>
        <w:t>far-right groups</w:t>
      </w:r>
      <w:r w:rsidRPr="002E4BE0">
        <w:rPr>
          <w:rStyle w:val="StyleUnderline"/>
        </w:rPr>
        <w:t xml:space="preserve"> already making this claim</w:t>
      </w:r>
      <w:r w:rsidRPr="00481273">
        <w:rPr>
          <w:sz w:val="16"/>
        </w:rPr>
        <w:t xml:space="preserve">—such as the Alternative for Germany, the League in Italy, and the National Front in France—while undermining the centrist democratic leaders there who told their populations that they could rely on the United States and NATO. As a result, </w:t>
      </w:r>
      <w:r w:rsidRPr="00D36176">
        <w:rPr>
          <w:rStyle w:val="StyleUnderline"/>
          <w:highlight w:val="cyan"/>
        </w:rPr>
        <w:t xml:space="preserve">Washington would </w:t>
      </w:r>
      <w:r w:rsidRPr="00D36176">
        <w:rPr>
          <w:rStyle w:val="Emphasis"/>
          <w:highlight w:val="cyan"/>
        </w:rPr>
        <w:t>lose leverage</w:t>
      </w:r>
      <w:r w:rsidRPr="0017231E">
        <w:rPr>
          <w:rStyle w:val="StyleUnderline"/>
        </w:rPr>
        <w:t xml:space="preserve"> over the domestic politics of individual allies</w:t>
      </w:r>
      <w:r w:rsidRPr="00481273">
        <w:rPr>
          <w:sz w:val="16"/>
        </w:rPr>
        <w:t xml:space="preserve">, particularly younger and more fragile democracies such as Poland. And </w:t>
      </w:r>
      <w:r w:rsidRPr="0017231E">
        <w:rPr>
          <w:rStyle w:val="StyleUnderline"/>
        </w:rPr>
        <w:t xml:space="preserve">since these nationalist populist groups are almost always protectionist, retrenchment would </w:t>
      </w:r>
      <w:r w:rsidRPr="00D36176">
        <w:rPr>
          <w:rStyle w:val="Emphasis"/>
          <w:highlight w:val="cyan"/>
        </w:rPr>
        <w:t>damage U.S. economic interests</w:t>
      </w:r>
      <w:r w:rsidRPr="00481273">
        <w:rPr>
          <w:sz w:val="16"/>
        </w:rPr>
        <w:t xml:space="preserve">, as well. Even more alarming, </w:t>
      </w:r>
      <w:r w:rsidRPr="0017231E">
        <w:rPr>
          <w:rStyle w:val="StyleUnderline"/>
        </w:rPr>
        <w:t>many of the right-wing nationalists</w:t>
      </w:r>
      <w:r w:rsidRPr="00481273">
        <w:rPr>
          <w:sz w:val="16"/>
        </w:rPr>
        <w:t xml:space="preserve"> that retrenchment would empower </w:t>
      </w:r>
      <w:r w:rsidRPr="0017231E">
        <w:rPr>
          <w:rStyle w:val="StyleUnderline"/>
        </w:rPr>
        <w:t xml:space="preserve">have called for </w:t>
      </w:r>
      <w:r w:rsidRPr="0017231E">
        <w:rPr>
          <w:rStyle w:val="Emphasis"/>
        </w:rPr>
        <w:t>greater accommodation of China and Russia.</w:t>
      </w:r>
    </w:p>
    <w:p w:rsidR="008E6DA5" w:rsidRPr="00481273" w:rsidRDefault="008E6DA5" w:rsidP="008E6DA5">
      <w:pPr>
        <w:rPr>
          <w:sz w:val="16"/>
        </w:rPr>
      </w:pPr>
      <w:r w:rsidRPr="00B52DD3">
        <w:rPr>
          <w:rStyle w:val="StyleUnderline"/>
        </w:rPr>
        <w:t xml:space="preserve">A fourth problem concerns </w:t>
      </w:r>
      <w:r w:rsidRPr="00B52DD3">
        <w:rPr>
          <w:rStyle w:val="Emphasis"/>
        </w:rPr>
        <w:t>regional stability</w:t>
      </w:r>
      <w:r w:rsidRPr="00B52DD3">
        <w:rPr>
          <w:rStyle w:val="StyleUnderline"/>
        </w:rPr>
        <w:t xml:space="preserve"> after global retrenchment</w:t>
      </w:r>
      <w:r w:rsidRPr="00481273">
        <w:rPr>
          <w:sz w:val="16"/>
        </w:rPr>
        <w:t xml:space="preserve">. The most likely end state is </w:t>
      </w:r>
      <w:r w:rsidRPr="00D36176">
        <w:rPr>
          <w:rStyle w:val="StyleUnderline"/>
          <w:highlight w:val="cyan"/>
        </w:rPr>
        <w:t>a</w:t>
      </w:r>
      <w:r w:rsidRPr="00B52DD3">
        <w:rPr>
          <w:rStyle w:val="StyleUnderline"/>
        </w:rPr>
        <w:t xml:space="preserve"> spheres-of-influence </w:t>
      </w:r>
      <w:r w:rsidRPr="00D36176">
        <w:rPr>
          <w:rStyle w:val="StyleUnderline"/>
          <w:highlight w:val="cyan"/>
        </w:rPr>
        <w:t>system</w:t>
      </w:r>
      <w:r w:rsidRPr="00B52DD3">
        <w:rPr>
          <w:rStyle w:val="StyleUnderline"/>
        </w:rPr>
        <w:t xml:space="preserve">, </w:t>
      </w:r>
      <w:r w:rsidRPr="00D36176">
        <w:rPr>
          <w:rStyle w:val="StyleUnderline"/>
          <w:highlight w:val="cyan"/>
        </w:rPr>
        <w:t>where</w:t>
      </w:r>
      <w:r w:rsidRPr="00B52DD3">
        <w:rPr>
          <w:rStyle w:val="StyleUnderline"/>
        </w:rPr>
        <w:t xml:space="preserve">by </w:t>
      </w:r>
      <w:r w:rsidRPr="00D36176">
        <w:rPr>
          <w:rStyle w:val="StyleUnderline"/>
          <w:highlight w:val="cyan"/>
        </w:rPr>
        <w:t>China and Russia dominate</w:t>
      </w:r>
      <w:r w:rsidRPr="00B52DD3">
        <w:rPr>
          <w:rStyle w:val="StyleUnderline"/>
        </w:rPr>
        <w:t xml:space="preserve"> their neighbors, but </w:t>
      </w:r>
      <w:r w:rsidRPr="00B52DD3">
        <w:rPr>
          <w:rStyle w:val="Emphasis"/>
        </w:rPr>
        <w:t xml:space="preserve">such an order </w:t>
      </w:r>
      <w:r w:rsidRPr="00D36176">
        <w:rPr>
          <w:rStyle w:val="Emphasis"/>
          <w:highlight w:val="cyan"/>
        </w:rPr>
        <w:t>is inherently unstable</w:t>
      </w:r>
      <w:r w:rsidRPr="00794E1E">
        <w:rPr>
          <w:rStyle w:val="StyleUnderline"/>
        </w:rPr>
        <w:t xml:space="preserve">. The lines of demarcation for such spheres tend to be unclear, and there is no guarantee that </w:t>
      </w:r>
      <w:r w:rsidRPr="00D36176">
        <w:rPr>
          <w:rStyle w:val="StyleUnderline"/>
          <w:highlight w:val="cyan"/>
        </w:rPr>
        <w:t>China and Russia will</w:t>
      </w:r>
      <w:r w:rsidRPr="00794E1E">
        <w:rPr>
          <w:rStyle w:val="StyleUnderline"/>
        </w:rPr>
        <w:t xml:space="preserve"> not seek to </w:t>
      </w:r>
      <w:r w:rsidRPr="00D36176">
        <w:rPr>
          <w:rStyle w:val="Emphasis"/>
          <w:highlight w:val="cyan"/>
        </w:rPr>
        <w:t>move them outward over time</w:t>
      </w:r>
      <w:r w:rsidRPr="00481273">
        <w:rPr>
          <w:sz w:val="16"/>
        </w:rPr>
        <w:t xml:space="preserve">. Moreover, </w:t>
      </w:r>
      <w:r w:rsidRPr="00794E1E">
        <w:rPr>
          <w:rStyle w:val="StyleUnderline"/>
        </w:rPr>
        <w:t>the United States cannot simply grant other major powers a sphere of influence</w:t>
      </w:r>
      <w:r w:rsidRPr="00481273">
        <w:rPr>
          <w:sz w:val="16"/>
        </w:rPr>
        <w:t xml:space="preserve">—the countries that would fall into those realms have agency, too. </w:t>
      </w:r>
      <w:r w:rsidRPr="00794E1E">
        <w:rPr>
          <w:rStyle w:val="StyleUnderline"/>
        </w:rPr>
        <w:t>If the United States ceded Taiwan to China, for example, the Taiwanese people could say no</w:t>
      </w:r>
      <w:r w:rsidRPr="00481273">
        <w:rPr>
          <w:sz w:val="16"/>
        </w:rPr>
        <w:t>. The current U.S. policy toward the country is working and may be sustainable. Withdrawing support from Taiwan against its will would plunge cross-strait relations into chaos. The entire idea of letting regional powers have their own spheres of influence has an imperial air that is at odds with modern principles of sovereignty and international law.</w:t>
      </w:r>
    </w:p>
    <w:p w:rsidR="008E6DA5" w:rsidRPr="00481273" w:rsidRDefault="008E6DA5" w:rsidP="008E6DA5">
      <w:pPr>
        <w:rPr>
          <w:sz w:val="16"/>
        </w:rPr>
      </w:pPr>
      <w:r w:rsidRPr="00481273">
        <w:rPr>
          <w:sz w:val="16"/>
        </w:rPr>
        <w:t>[[IMAGE OMITTED]]</w:t>
      </w:r>
    </w:p>
    <w:p w:rsidR="008E6DA5" w:rsidRPr="00481273" w:rsidRDefault="008E6DA5" w:rsidP="008E6DA5">
      <w:pPr>
        <w:rPr>
          <w:sz w:val="16"/>
        </w:rPr>
      </w:pPr>
      <w:r w:rsidRPr="00481273">
        <w:rPr>
          <w:sz w:val="16"/>
        </w:rPr>
        <w:t xml:space="preserve">A fifth problem with </w:t>
      </w:r>
      <w:r w:rsidRPr="00D36176">
        <w:rPr>
          <w:rStyle w:val="StyleUnderline"/>
          <w:highlight w:val="cyan"/>
        </w:rPr>
        <w:t>retrenchment</w:t>
      </w:r>
      <w:r w:rsidRPr="00481273">
        <w:rPr>
          <w:sz w:val="16"/>
        </w:rPr>
        <w:t xml:space="preserve"> is that it </w:t>
      </w:r>
      <w:r w:rsidRPr="00D36176">
        <w:rPr>
          <w:rStyle w:val="Emphasis"/>
          <w:highlight w:val="cyan"/>
        </w:rPr>
        <w:t>lacks domestic support</w:t>
      </w:r>
      <w:r w:rsidRPr="00B76A80">
        <w:rPr>
          <w:rStyle w:val="StyleUnderline"/>
        </w:rPr>
        <w:t>. The American people may favor greater burden sharing, but there is no evidence that they are onboard with a withdrawal from Europe and Asia</w:t>
      </w:r>
      <w:r w:rsidRPr="00481273">
        <w:rPr>
          <w:sz w:val="16"/>
        </w:rPr>
        <w:t xml:space="preserve">. As a survey conducted in 2019 by the Chicago Council on Global Affairs found, </w:t>
      </w:r>
      <w:r w:rsidRPr="00D36176">
        <w:rPr>
          <w:rStyle w:val="Emphasis"/>
          <w:highlight w:val="cyan"/>
        </w:rPr>
        <w:t>seven out of ten Americans</w:t>
      </w:r>
      <w:r w:rsidRPr="00D36176">
        <w:rPr>
          <w:rStyle w:val="StyleUnderline"/>
          <w:highlight w:val="cyan"/>
        </w:rPr>
        <w:t xml:space="preserve"> believe</w:t>
      </w:r>
      <w:r w:rsidRPr="00B76A80">
        <w:rPr>
          <w:rStyle w:val="StyleUnderline"/>
        </w:rPr>
        <w:t xml:space="preserve"> that </w:t>
      </w:r>
      <w:r w:rsidRPr="00101920">
        <w:rPr>
          <w:rStyle w:val="Emphasis"/>
        </w:rPr>
        <w:t xml:space="preserve">maintaining </w:t>
      </w:r>
      <w:r w:rsidRPr="00D36176">
        <w:rPr>
          <w:rStyle w:val="Emphasis"/>
          <w:highlight w:val="cyan"/>
        </w:rPr>
        <w:t>military superiority makes the U</w:t>
      </w:r>
      <w:r w:rsidRPr="00101920">
        <w:rPr>
          <w:rStyle w:val="Emphasis"/>
        </w:rPr>
        <w:t xml:space="preserve">nited </w:t>
      </w:r>
      <w:r w:rsidRPr="00D36176">
        <w:rPr>
          <w:rStyle w:val="Emphasis"/>
          <w:highlight w:val="cyan"/>
        </w:rPr>
        <w:t>S</w:t>
      </w:r>
      <w:r w:rsidRPr="00101920">
        <w:rPr>
          <w:rStyle w:val="Emphasis"/>
        </w:rPr>
        <w:t xml:space="preserve">tates </w:t>
      </w:r>
      <w:r w:rsidRPr="00D36176">
        <w:rPr>
          <w:rStyle w:val="Emphasis"/>
          <w:highlight w:val="cyan"/>
        </w:rPr>
        <w:t>safer</w:t>
      </w:r>
      <w:r w:rsidRPr="00101920">
        <w:rPr>
          <w:rStyle w:val="StyleUnderline"/>
        </w:rPr>
        <w:t xml:space="preserve">, and almost </w:t>
      </w:r>
      <w:r w:rsidRPr="00101920">
        <w:rPr>
          <w:rStyle w:val="Emphasis"/>
        </w:rPr>
        <w:t>three-quarters</w:t>
      </w:r>
      <w:r w:rsidRPr="00101920">
        <w:rPr>
          <w:rStyle w:val="StyleUnderline"/>
        </w:rPr>
        <w:t xml:space="preserve"> think that </w:t>
      </w:r>
      <w:r w:rsidRPr="00101920">
        <w:rPr>
          <w:rStyle w:val="Emphasis"/>
        </w:rPr>
        <w:t>alliances contribute to U.S. security</w:t>
      </w:r>
      <w:r w:rsidRPr="00481273">
        <w:rPr>
          <w:sz w:val="16"/>
        </w:rPr>
        <w:t xml:space="preserve">. A 2019 Eurasia Group Foundation poll found that over </w:t>
      </w:r>
      <w:r w:rsidRPr="00D36176">
        <w:rPr>
          <w:rStyle w:val="Emphasis"/>
          <w:highlight w:val="cyan"/>
        </w:rPr>
        <w:t>60 percent</w:t>
      </w:r>
      <w:r w:rsidRPr="00101920">
        <w:rPr>
          <w:rStyle w:val="Emphasis"/>
        </w:rPr>
        <w:t xml:space="preserve"> of Americans </w:t>
      </w:r>
      <w:r w:rsidRPr="00D36176">
        <w:rPr>
          <w:rStyle w:val="Emphasis"/>
          <w:highlight w:val="cyan"/>
        </w:rPr>
        <w:t>want to</w:t>
      </w:r>
      <w:r w:rsidRPr="00101920">
        <w:rPr>
          <w:rStyle w:val="Emphasis"/>
        </w:rPr>
        <w:t xml:space="preserve"> maintain or </w:t>
      </w:r>
      <w:r w:rsidRPr="00D36176">
        <w:rPr>
          <w:rStyle w:val="Emphasis"/>
          <w:highlight w:val="cyan"/>
        </w:rPr>
        <w:t>increase defense spending</w:t>
      </w:r>
      <w:r w:rsidRPr="00101920">
        <w:rPr>
          <w:rStyle w:val="StyleUnderline"/>
        </w:rPr>
        <w:t xml:space="preserve">. As it became apparent that China and Russia would benefit from this shift toward retrenchment, and as the United States’ democratic allies objected to its withdrawal, the </w:t>
      </w:r>
      <w:r w:rsidRPr="00D36176">
        <w:rPr>
          <w:rStyle w:val="Emphasis"/>
          <w:highlight w:val="cyan"/>
        </w:rPr>
        <w:t>domestic political backlash would grow</w:t>
      </w:r>
      <w:r w:rsidRPr="00481273">
        <w:rPr>
          <w:sz w:val="16"/>
        </w:rPr>
        <w:t>. One result could be a prolonged foreign policy debate that would cause the United States to oscillate between retrenchment and reengagement, creating uncertainty about its commitments and thus raising the risk of miscalculation by Washington, its allies, or its rivals.</w:t>
      </w:r>
    </w:p>
    <w:p w:rsidR="008E6DA5" w:rsidRPr="00481273" w:rsidRDefault="008E6DA5" w:rsidP="008E6DA5">
      <w:pPr>
        <w:rPr>
          <w:rStyle w:val="Emphasis"/>
        </w:rPr>
      </w:pPr>
      <w:r w:rsidRPr="00481273">
        <w:rPr>
          <w:sz w:val="16"/>
        </w:rPr>
        <w:t xml:space="preserve">Realist and progressive retrenchers like to argue that the architects of the United States’ postwar foreign policy naively sought to remake the world in its image. But </w:t>
      </w:r>
      <w:r w:rsidRPr="00481273">
        <w:rPr>
          <w:rStyle w:val="Emphasis"/>
        </w:rPr>
        <w:t>the real revisionists are those who argue for retrenchment</w:t>
      </w:r>
      <w:r w:rsidRPr="00481273">
        <w:rPr>
          <w:sz w:val="16"/>
        </w:rPr>
        <w:t xml:space="preserve">, a geopolitical experiment of unprecedented scale in modern history. If this camp were to </w:t>
      </w:r>
      <w:r w:rsidRPr="00D36176">
        <w:rPr>
          <w:sz w:val="16"/>
        </w:rPr>
        <w:t xml:space="preserve">have its way, </w:t>
      </w:r>
      <w:r w:rsidRPr="00D36176">
        <w:rPr>
          <w:rStyle w:val="StyleUnderline"/>
        </w:rPr>
        <w:t>Europe and Asia</w:t>
      </w:r>
      <w:r w:rsidRPr="00D36176">
        <w:rPr>
          <w:sz w:val="16"/>
        </w:rPr>
        <w:t>—two stable, peaceful, and prosperous regions that form the two main pillars of the U.S.-led order—</w:t>
      </w:r>
      <w:r w:rsidRPr="00D36176">
        <w:rPr>
          <w:rStyle w:val="Emphasis"/>
        </w:rPr>
        <w:t>would be plunged into an era of uncertainty.</w:t>
      </w:r>
      <w:r w:rsidRPr="00481273">
        <w:rPr>
          <w:rStyle w:val="Emphasis"/>
        </w:rPr>
        <w:t xml:space="preserve"> </w:t>
      </w:r>
    </w:p>
    <w:p w:rsidR="008E6DA5" w:rsidRDefault="008E6DA5" w:rsidP="008E6DA5">
      <w:pPr>
        <w:pStyle w:val="Heading3"/>
      </w:pPr>
      <w:r>
        <w:t>2AC---Sudan</w:t>
      </w:r>
    </w:p>
    <w:p w:rsidR="008E6DA5" w:rsidRPr="003D20B7" w:rsidRDefault="008E6DA5" w:rsidP="008E6DA5">
      <w:r>
        <w:t>*</w:t>
      </w:r>
      <w:proofErr w:type="gramStart"/>
      <w:r>
        <w:t>note</w:t>
      </w:r>
      <w:proofErr w:type="gramEnd"/>
      <w:r>
        <w:t xml:space="preserve"> – this also answers regional power fill-in*</w:t>
      </w:r>
    </w:p>
    <w:p w:rsidR="008E6DA5" w:rsidRPr="00560C90" w:rsidRDefault="008E6DA5" w:rsidP="008E6DA5">
      <w:pPr>
        <w:pStyle w:val="Heading4"/>
      </w:pPr>
      <w:r>
        <w:t xml:space="preserve">Retrenchment causes </w:t>
      </w:r>
      <w:r>
        <w:rPr>
          <w:u w:val="single"/>
        </w:rPr>
        <w:t>regional power struggle</w:t>
      </w:r>
      <w:r>
        <w:t xml:space="preserve"> and </w:t>
      </w:r>
      <w:r>
        <w:rPr>
          <w:u w:val="single"/>
        </w:rPr>
        <w:t>escalation in Sudan</w:t>
      </w:r>
      <w:r>
        <w:t xml:space="preserve">---that cuts off crucial access to the </w:t>
      </w:r>
      <w:r w:rsidRPr="003A1C9D">
        <w:rPr>
          <w:u w:val="single"/>
        </w:rPr>
        <w:t>Red Sea</w:t>
      </w:r>
      <w:r>
        <w:t>.</w:t>
      </w:r>
    </w:p>
    <w:p w:rsidR="008E6DA5" w:rsidRPr="006C1CF6" w:rsidRDefault="008E6DA5" w:rsidP="008E6DA5">
      <w:r>
        <w:t xml:space="preserve">Comfort </w:t>
      </w:r>
      <w:r w:rsidRPr="00BE5BF5">
        <w:rPr>
          <w:rStyle w:val="Style13ptBold"/>
        </w:rPr>
        <w:t>Ero</w:t>
      </w:r>
      <w:r>
        <w:rPr>
          <w:rStyle w:val="Style13ptBold"/>
        </w:rPr>
        <w:t xml:space="preserve"> </w:t>
      </w:r>
      <w:r w:rsidRPr="00BE5BF5">
        <w:rPr>
          <w:rStyle w:val="Style13ptBold"/>
        </w:rPr>
        <w:t>23</w:t>
      </w:r>
      <w:r>
        <w:rPr>
          <w:rStyle w:val="Style13ptBold"/>
          <w:szCs w:val="18"/>
        </w:rPr>
        <w:t>, President and CEO of the International Crisis Group;</w:t>
      </w:r>
      <w:r w:rsidRPr="00F017F6">
        <w:rPr>
          <w:b/>
          <w:bCs/>
          <w:sz w:val="26"/>
          <w:szCs w:val="26"/>
        </w:rPr>
        <w:t xml:space="preserve"> </w:t>
      </w:r>
      <w:r w:rsidRPr="00BE5BF5">
        <w:t xml:space="preserve">and </w:t>
      </w:r>
      <w:r>
        <w:t xml:space="preserve">Richard </w:t>
      </w:r>
      <w:r w:rsidRPr="00BE5BF5">
        <w:t>Atwood</w:t>
      </w:r>
      <w:r>
        <w:t xml:space="preserve">, Executive Vice President of the International Crisis Group, 5/26/23, “Sudan and the New Age of Conflict: How Regional Power Politics Are Fueling Deadly Wars”, </w:t>
      </w:r>
      <w:hyperlink r:id="rId57" w:anchor="author-info" w:history="1">
        <w:r w:rsidRPr="00C84577">
          <w:rPr>
            <w:rStyle w:val="Hyperlink"/>
          </w:rPr>
          <w:t>https://www.foreignaffairs.com/sudan/sudan-and-new-age-conflict#author-info</w:t>
        </w:r>
      </w:hyperlink>
      <w:r>
        <w:t>, vw</w:t>
      </w:r>
    </w:p>
    <w:p w:rsidR="008E6DA5" w:rsidRPr="000F50EC" w:rsidRDefault="008E6DA5" w:rsidP="008E6DA5">
      <w:pPr>
        <w:rPr>
          <w:rStyle w:val="Emphasis"/>
        </w:rPr>
      </w:pPr>
      <w:r w:rsidRPr="000F50EC">
        <w:rPr>
          <w:rStyle w:val="Emphasis"/>
        </w:rPr>
        <w:t>THE ROAD TO CHAOS</w:t>
      </w:r>
    </w:p>
    <w:p w:rsidR="008E6DA5" w:rsidRPr="001B0F16" w:rsidRDefault="008E6DA5" w:rsidP="008E6DA5">
      <w:pPr>
        <w:rPr>
          <w:sz w:val="16"/>
        </w:rPr>
      </w:pPr>
      <w:r w:rsidRPr="001B0F16">
        <w:rPr>
          <w:sz w:val="16"/>
        </w:rPr>
        <w:t xml:space="preserve">These </w:t>
      </w:r>
      <w:r w:rsidRPr="00716B83">
        <w:rPr>
          <w:rStyle w:val="Emphasis"/>
          <w:highlight w:val="cyan"/>
        </w:rPr>
        <w:t>new conflicts</w:t>
      </w:r>
      <w:r w:rsidRPr="001B0F16">
        <w:rPr>
          <w:sz w:val="16"/>
        </w:rPr>
        <w:t xml:space="preserve"> have several things in common. The first is that several </w:t>
      </w:r>
      <w:r w:rsidRPr="00716B83">
        <w:rPr>
          <w:rStyle w:val="StyleUnderline"/>
          <w:highlight w:val="cyan"/>
        </w:rPr>
        <w:t>stem from</w:t>
      </w:r>
      <w:r w:rsidRPr="000F50EC">
        <w:rPr>
          <w:rStyle w:val="StyleUnderline"/>
        </w:rPr>
        <w:t xml:space="preserve"> thwarted </w:t>
      </w:r>
      <w:r w:rsidRPr="00716B83">
        <w:rPr>
          <w:rStyle w:val="StyleUnderline"/>
          <w:highlight w:val="cyan"/>
        </w:rPr>
        <w:t>efforts to escape authoritarian rule</w:t>
      </w:r>
      <w:r w:rsidRPr="001B0F16">
        <w:rPr>
          <w:sz w:val="16"/>
        </w:rPr>
        <w:t>. In Libya, Myanmar, Syria, Yemen, and to some degree Ethiopia, movements began with social unrest and rousing street protests—often triggered by economic hardship or fury at autocratic and inept rule—</w:t>
      </w:r>
      <w:r w:rsidRPr="000F50EC">
        <w:rPr>
          <w:rStyle w:val="StyleUnderline"/>
        </w:rPr>
        <w:t>but end</w:t>
      </w:r>
      <w:r w:rsidRPr="001B0F16">
        <w:rPr>
          <w:sz w:val="16"/>
        </w:rPr>
        <w:t xml:space="preserve">ed </w:t>
      </w:r>
      <w:r w:rsidRPr="000F50EC">
        <w:rPr>
          <w:rStyle w:val="Emphasis"/>
        </w:rPr>
        <w:t>in chaos</w:t>
      </w:r>
      <w:r w:rsidRPr="001B0F16">
        <w:rPr>
          <w:sz w:val="16"/>
        </w:rPr>
        <w:t xml:space="preserve">. In some cases, regimes fought back; in Syria, for instance, </w:t>
      </w:r>
      <w:r w:rsidRPr="00E1147E">
        <w:rPr>
          <w:rStyle w:val="StyleUnderline"/>
        </w:rPr>
        <w:t xml:space="preserve">President Bashar </w:t>
      </w:r>
      <w:r w:rsidRPr="00716B83">
        <w:rPr>
          <w:rStyle w:val="StyleUnderline"/>
          <w:highlight w:val="cyan"/>
        </w:rPr>
        <w:t xml:space="preserve">al-Assad has </w:t>
      </w:r>
      <w:r w:rsidRPr="00716B83">
        <w:rPr>
          <w:rStyle w:val="Emphasis"/>
          <w:highlight w:val="cyan"/>
        </w:rPr>
        <w:t>clung to power</w:t>
      </w:r>
      <w:r w:rsidRPr="001B0F16">
        <w:rPr>
          <w:sz w:val="16"/>
        </w:rPr>
        <w:t>. In others, dictators fell, but institutions they had hollowed out and societies they had divided couldn’t withstand the ensuing contests for power. These struggles follow a recurring pattern: people expect change; the old guard seeks to preserve its privilege; new armed factions want a share. Uncorked ethnic, religious, or racial tensions fuel division. Settlements that divvy up power and resources in an equitable or satisfactory way prove elusive.</w:t>
      </w:r>
    </w:p>
    <w:p w:rsidR="008E6DA5" w:rsidRPr="001B0F16" w:rsidRDefault="008E6DA5" w:rsidP="008E6DA5">
      <w:pPr>
        <w:rPr>
          <w:sz w:val="16"/>
        </w:rPr>
      </w:pPr>
      <w:r w:rsidRPr="001B0F16">
        <w:rPr>
          <w:sz w:val="16"/>
        </w:rPr>
        <w:t>Seen in this light, Sudan’s story is all too familiar. After an inspiring countrywide protest movement overthrew Bashir, Sudan has fallen victim to the autocrat’s own legacy. Hemedti is a warlord from Darfur who aided Bashir’s genocidal war against rebels in the region starting in 2003. In 2013, Bashir banded various Janjaweed militias together under Hemedti and renamed them the Rapid Support Forces, empowering the paramilitary’s units as a hedge against an army takeover and using them repeatedly to suppress uprisings in western Sudan. The other belligerent in the country’s conflict, Burhan, is a career military officer who participated with Hemedti in the Darfur campaigns and whose aversion to civilian rule has obstructed Sudan’s democratic transition. The RSF and the SAF united briefly to overthrow Bashir and then kicked out the civilian leaders with whom they had pledged to share power. Eventually, Hemedti and Burhan turned on each other.</w:t>
      </w:r>
    </w:p>
    <w:p w:rsidR="008E6DA5" w:rsidRPr="001B0F16" w:rsidRDefault="008E6DA5" w:rsidP="008E6DA5">
      <w:pPr>
        <w:rPr>
          <w:sz w:val="16"/>
        </w:rPr>
      </w:pPr>
      <w:r w:rsidRPr="001B0F16">
        <w:rPr>
          <w:sz w:val="16"/>
        </w:rPr>
        <w:t>Although the violence was ostensibly triggered by Hemedti’s refusal to put his paramilitaries under SAF command, the power struggle runs deeper than that. Ultimately, Sudan’s transition ran aground because neither Burhan and his fellow generals nor Hemedti and his allies would relinquish power and risk losing their grip on the country’s resources or facing justice for earlier atrocities.</w:t>
      </w:r>
    </w:p>
    <w:p w:rsidR="008E6DA5" w:rsidRPr="001B0F16" w:rsidRDefault="008E6DA5" w:rsidP="008E6DA5">
      <w:pPr>
        <w:rPr>
          <w:sz w:val="16"/>
        </w:rPr>
      </w:pPr>
      <w:r w:rsidRPr="005D61A1">
        <w:rPr>
          <w:rStyle w:val="StyleUnderline"/>
        </w:rPr>
        <w:t xml:space="preserve">A </w:t>
      </w:r>
      <w:r w:rsidRPr="001B0F16">
        <w:rPr>
          <w:sz w:val="16"/>
        </w:rPr>
        <w:t xml:space="preserve">second </w:t>
      </w:r>
      <w:r w:rsidRPr="005D61A1">
        <w:rPr>
          <w:rStyle w:val="StyleUnderline"/>
        </w:rPr>
        <w:t xml:space="preserve">hallmark of recent conflicts present </w:t>
      </w:r>
      <w:r w:rsidRPr="003A39FF">
        <w:rPr>
          <w:rStyle w:val="StyleUnderline"/>
          <w:highlight w:val="cyan"/>
        </w:rPr>
        <w:t>in Sudan</w:t>
      </w:r>
      <w:r w:rsidRPr="005D61A1">
        <w:rPr>
          <w:rStyle w:val="StyleUnderline"/>
        </w:rPr>
        <w:t xml:space="preserve"> is the </w:t>
      </w:r>
      <w:r w:rsidRPr="005D61A1">
        <w:rPr>
          <w:rStyle w:val="Emphasis"/>
        </w:rPr>
        <w:t>disproportionate suffering of civilians</w:t>
      </w:r>
      <w:r w:rsidRPr="005D61A1">
        <w:rPr>
          <w:rStyle w:val="StyleUnderline"/>
        </w:rPr>
        <w:t xml:space="preserve">. </w:t>
      </w:r>
      <w:r w:rsidRPr="00716B83">
        <w:rPr>
          <w:rStyle w:val="Emphasis"/>
          <w:highlight w:val="cyan"/>
        </w:rPr>
        <w:t>Belligerents</w:t>
      </w:r>
      <w:r w:rsidRPr="005D61A1">
        <w:rPr>
          <w:rStyle w:val="StyleUnderline"/>
        </w:rPr>
        <w:t xml:space="preserve"> of the past decade have </w:t>
      </w:r>
      <w:r w:rsidRPr="00716B83">
        <w:rPr>
          <w:rStyle w:val="StyleUnderline"/>
          <w:highlight w:val="cyan"/>
        </w:rPr>
        <w:t>show</w:t>
      </w:r>
      <w:r w:rsidRPr="005D61A1">
        <w:rPr>
          <w:rStyle w:val="StyleUnderline"/>
        </w:rPr>
        <w:t xml:space="preserve">n </w:t>
      </w:r>
      <w:r w:rsidRPr="00716B83">
        <w:rPr>
          <w:rStyle w:val="Emphasis"/>
          <w:highlight w:val="cyan"/>
        </w:rPr>
        <w:t>scant regard for i</w:t>
      </w:r>
      <w:r w:rsidRPr="005D61A1">
        <w:rPr>
          <w:rStyle w:val="Emphasis"/>
        </w:rPr>
        <w:t xml:space="preserve">nternational </w:t>
      </w:r>
      <w:r w:rsidRPr="00716B83">
        <w:rPr>
          <w:rStyle w:val="Emphasis"/>
          <w:highlight w:val="cyan"/>
        </w:rPr>
        <w:t>law</w:t>
      </w:r>
      <w:r w:rsidRPr="001B0F16">
        <w:rPr>
          <w:sz w:val="16"/>
        </w:rPr>
        <w:t xml:space="preserve">. Although the 1990s and early 2000s also saw their share of horror—indeed, the United States’ conduct in its own wars in Iraq and elsewhere likely contributed to the sense of lawlessness that currently reigns on many battlefields—today’s conflicts display a striking degree of impunity. Warring parties of all stripes appear to have thrown the rule book out the window. </w:t>
      </w:r>
    </w:p>
    <w:p w:rsidR="008E6DA5" w:rsidRPr="001B0F16" w:rsidRDefault="008E6DA5" w:rsidP="008E6DA5">
      <w:pPr>
        <w:rPr>
          <w:sz w:val="16"/>
        </w:rPr>
      </w:pPr>
      <w:r w:rsidRPr="00CB065F">
        <w:rPr>
          <w:rStyle w:val="Emphasis"/>
          <w:highlight w:val="cyan"/>
        </w:rPr>
        <w:t>Deliberate assaults on civilians</w:t>
      </w:r>
      <w:r w:rsidRPr="001B0F16">
        <w:rPr>
          <w:sz w:val="16"/>
        </w:rPr>
        <w:t xml:space="preserve">—including the </w:t>
      </w:r>
      <w:r w:rsidRPr="005D61A1">
        <w:rPr>
          <w:rStyle w:val="Emphasis"/>
        </w:rPr>
        <w:t>aerial destruction of cities</w:t>
      </w:r>
      <w:r w:rsidRPr="001B0F16">
        <w:rPr>
          <w:sz w:val="16"/>
        </w:rPr>
        <w:t xml:space="preserve">; attacks on hospitals, clinics, and schools; the obstruction of aid; and the </w:t>
      </w:r>
      <w:r w:rsidRPr="005D61A1">
        <w:rPr>
          <w:rStyle w:val="Emphasis"/>
        </w:rPr>
        <w:t>weaponization of hunger and famine</w:t>
      </w:r>
      <w:r w:rsidRPr="001B0F16">
        <w:rPr>
          <w:sz w:val="16"/>
        </w:rPr>
        <w:t xml:space="preserve">—have become commonplace. In Syria, the Assad regime’s </w:t>
      </w:r>
      <w:r w:rsidRPr="005D61A1">
        <w:rPr>
          <w:rStyle w:val="StyleUnderline"/>
        </w:rPr>
        <w:t xml:space="preserve">routine use of </w:t>
      </w:r>
      <w:r w:rsidRPr="00CB065F">
        <w:rPr>
          <w:rStyle w:val="Emphasis"/>
          <w:highlight w:val="cyan"/>
        </w:rPr>
        <w:t>barrel bombs</w:t>
      </w:r>
      <w:r w:rsidRPr="00CB065F">
        <w:rPr>
          <w:rStyle w:val="StyleUnderline"/>
          <w:highlight w:val="cyan"/>
        </w:rPr>
        <w:t xml:space="preserve"> and </w:t>
      </w:r>
      <w:r w:rsidRPr="00CB065F">
        <w:rPr>
          <w:rStyle w:val="Emphasis"/>
          <w:highlight w:val="cyan"/>
        </w:rPr>
        <w:t>chemical weapons</w:t>
      </w:r>
      <w:r w:rsidRPr="001B0F16">
        <w:rPr>
          <w:sz w:val="16"/>
        </w:rPr>
        <w:t xml:space="preserve"> was exceptionally barbaric. But in Afghanistan, Ethiopia, Yemen, and elsewhere, governments and rebels alike have purposefully or recklessly targeted civilians or denied them the medical care, food, water, and shelter they need to survive.</w:t>
      </w:r>
    </w:p>
    <w:p w:rsidR="008E6DA5" w:rsidRPr="001B0F16" w:rsidRDefault="008E6DA5" w:rsidP="008E6DA5">
      <w:pPr>
        <w:rPr>
          <w:sz w:val="16"/>
        </w:rPr>
      </w:pPr>
      <w:r w:rsidRPr="001B0F16">
        <w:rPr>
          <w:sz w:val="16"/>
        </w:rPr>
        <w:t xml:space="preserve">The signs in Sudan are already troubling. The country has suffered atrocities against civilians in the past, but </w:t>
      </w:r>
      <w:r w:rsidRPr="005D61A1">
        <w:rPr>
          <w:rStyle w:val="StyleUnderline"/>
        </w:rPr>
        <w:t xml:space="preserve">the </w:t>
      </w:r>
      <w:r w:rsidRPr="00CB065F">
        <w:rPr>
          <w:rStyle w:val="Emphasis"/>
          <w:highlight w:val="cyan"/>
        </w:rPr>
        <w:t>sustained urban warfare</w:t>
      </w:r>
      <w:r w:rsidRPr="005D61A1">
        <w:rPr>
          <w:rStyle w:val="StyleUnderline"/>
        </w:rPr>
        <w:t xml:space="preserve"> this time around </w:t>
      </w:r>
      <w:r w:rsidRPr="00CB065F">
        <w:rPr>
          <w:rStyle w:val="StyleUnderline"/>
          <w:highlight w:val="cyan"/>
        </w:rPr>
        <w:t xml:space="preserve">is </w:t>
      </w:r>
      <w:r w:rsidRPr="00CB065F">
        <w:rPr>
          <w:rStyle w:val="Emphasis"/>
          <w:highlight w:val="cyan"/>
        </w:rPr>
        <w:t>unprecedented</w:t>
      </w:r>
      <w:r w:rsidRPr="001B0F16">
        <w:rPr>
          <w:sz w:val="16"/>
        </w:rPr>
        <w:t>. The sudden escalation of street fighting in Khartoum left residents unprepared. Millions have been caught in the crossfire, trapped in their homes and struggling to get food, water, and other essentials. Hemedti has sent tens of thousands of fighters from the hinterlands into the capital, where they shelter among civilians, commandeer houses, and loot to survive as supply lines break down. As for the army, its shelling in densely populated parts of Khartoum appears indiscriminate. Its refusal to stop fighting shows it cares more for safeguarding its power and privilege than for the war’s human toll.</w:t>
      </w:r>
    </w:p>
    <w:p w:rsidR="008E6DA5" w:rsidRPr="00651000" w:rsidRDefault="008E6DA5" w:rsidP="008E6DA5">
      <w:pPr>
        <w:rPr>
          <w:rStyle w:val="Emphasis"/>
        </w:rPr>
      </w:pPr>
      <w:r w:rsidRPr="00651000">
        <w:rPr>
          <w:rStyle w:val="Emphasis"/>
        </w:rPr>
        <w:t>AVOIDING A PROXY FREE-FOR-ALL</w:t>
      </w:r>
    </w:p>
    <w:p w:rsidR="008E6DA5" w:rsidRPr="008E1A7E" w:rsidRDefault="008E6DA5" w:rsidP="008E6DA5">
      <w:pPr>
        <w:rPr>
          <w:rStyle w:val="StyleUnderline"/>
        </w:rPr>
      </w:pPr>
      <w:r w:rsidRPr="001B0F16">
        <w:rPr>
          <w:sz w:val="16"/>
        </w:rPr>
        <w:t xml:space="preserve">The third and perhaps </w:t>
      </w:r>
      <w:r w:rsidRPr="008E1A7E">
        <w:rPr>
          <w:rStyle w:val="Emphasis"/>
        </w:rPr>
        <w:t>biggest shift in crises</w:t>
      </w:r>
      <w:r w:rsidRPr="001B0F16">
        <w:rPr>
          <w:sz w:val="16"/>
        </w:rPr>
        <w:t xml:space="preserve"> over the past decade </w:t>
      </w:r>
      <w:r w:rsidRPr="008E1A7E">
        <w:rPr>
          <w:rStyle w:val="StyleUnderline"/>
        </w:rPr>
        <w:t xml:space="preserve">has been the </w:t>
      </w:r>
      <w:r w:rsidRPr="008E1A7E">
        <w:rPr>
          <w:rStyle w:val="Emphasis"/>
        </w:rPr>
        <w:t>changing nature of foreign involvement</w:t>
      </w:r>
      <w:r w:rsidRPr="001B0F16">
        <w:rPr>
          <w:sz w:val="16"/>
        </w:rPr>
        <w:t xml:space="preserve">. Outside meddling in wars is nothing new. But today, more foreign powers, particularly </w:t>
      </w:r>
      <w:r w:rsidRPr="00CB065F">
        <w:rPr>
          <w:rStyle w:val="Emphasis"/>
          <w:highlight w:val="cyan"/>
        </w:rPr>
        <w:t>non-Western</w:t>
      </w:r>
      <w:r w:rsidRPr="008E1A7E">
        <w:rPr>
          <w:rStyle w:val="StyleUnderline"/>
        </w:rPr>
        <w:t xml:space="preserve"> midsize </w:t>
      </w:r>
      <w:r w:rsidRPr="00CB065F">
        <w:rPr>
          <w:rStyle w:val="Emphasis"/>
          <w:highlight w:val="cyan"/>
        </w:rPr>
        <w:t>powers</w:t>
      </w:r>
      <w:r w:rsidRPr="00CB065F">
        <w:rPr>
          <w:rStyle w:val="StyleUnderline"/>
          <w:highlight w:val="cyan"/>
        </w:rPr>
        <w:t xml:space="preserve">, are </w:t>
      </w:r>
      <w:r w:rsidRPr="00CB065F">
        <w:rPr>
          <w:rStyle w:val="Emphasis"/>
          <w:highlight w:val="cyan"/>
        </w:rPr>
        <w:t>jockeying for influence</w:t>
      </w:r>
      <w:r w:rsidRPr="008E1A7E">
        <w:rPr>
          <w:rStyle w:val="StyleUnderline"/>
        </w:rPr>
        <w:t xml:space="preserve"> in </w:t>
      </w:r>
      <w:r w:rsidRPr="008E1A7E">
        <w:rPr>
          <w:rStyle w:val="Emphasis"/>
        </w:rPr>
        <w:t>unstable political arenas</w:t>
      </w:r>
      <w:r w:rsidRPr="008E1A7E">
        <w:rPr>
          <w:rStyle w:val="StyleUnderline"/>
        </w:rPr>
        <w:t xml:space="preserve">. This dynamic has </w:t>
      </w:r>
      <w:r w:rsidRPr="008E1A7E">
        <w:rPr>
          <w:rStyle w:val="Emphasis"/>
        </w:rPr>
        <w:t>helped fuel the deadliest wars</w:t>
      </w:r>
      <w:r w:rsidRPr="008E1A7E">
        <w:rPr>
          <w:rStyle w:val="StyleUnderline"/>
        </w:rPr>
        <w:t xml:space="preserve"> of the past decade.</w:t>
      </w:r>
    </w:p>
    <w:p w:rsidR="008E6DA5" w:rsidRPr="001B0F16" w:rsidRDefault="008E6DA5" w:rsidP="008E6DA5">
      <w:pPr>
        <w:rPr>
          <w:sz w:val="16"/>
        </w:rPr>
      </w:pPr>
      <w:r w:rsidRPr="001B0F16">
        <w:rPr>
          <w:sz w:val="16"/>
        </w:rPr>
        <w:t xml:space="preserve">These entanglements are symptomatic of larger shifts in global power. </w:t>
      </w:r>
      <w:r w:rsidRPr="00624ACD">
        <w:rPr>
          <w:rStyle w:val="StyleUnderline"/>
        </w:rPr>
        <w:t xml:space="preserve">After the collapse of the Soviet Union, the United States was left with unmatched power in what is known as </w:t>
      </w:r>
      <w:r w:rsidRPr="0009642E">
        <w:rPr>
          <w:rStyle w:val="Emphasis"/>
          <w:highlight w:val="cyan"/>
        </w:rPr>
        <w:t>the unipolar moment</w:t>
      </w:r>
      <w:r w:rsidRPr="001B0F16">
        <w:rPr>
          <w:sz w:val="16"/>
        </w:rPr>
        <w:t xml:space="preserve">. Too much nostalgia for Western hegemony would be misplaced; the bloody wars in Somalia and the former Yugoslavia, the Rwandan genocide, the brutal conflict in the Democratic Republic of the Congo, the Afghan and Iraq wars, and even previous wars in Sudan all happened at a time of American predominance (and, in some cases, because of it). Nonetheless, </w:t>
      </w:r>
      <w:r w:rsidRPr="00123BA8">
        <w:rPr>
          <w:rStyle w:val="StyleUnderline"/>
          <w:highlight w:val="cyan"/>
        </w:rPr>
        <w:t xml:space="preserve">the emergence of a </w:t>
      </w:r>
      <w:r w:rsidRPr="00123BA8">
        <w:rPr>
          <w:rStyle w:val="Emphasis"/>
          <w:highlight w:val="cyan"/>
        </w:rPr>
        <w:t>strong and confident West</w:t>
      </w:r>
      <w:r w:rsidRPr="001B0F16">
        <w:rPr>
          <w:sz w:val="16"/>
        </w:rPr>
        <w:t xml:space="preserve">, along with the United States’ growing network of alliances and security guarantees, </w:t>
      </w:r>
      <w:r w:rsidRPr="00123BA8">
        <w:rPr>
          <w:rStyle w:val="StyleUnderline"/>
          <w:highlight w:val="cyan"/>
        </w:rPr>
        <w:t>played an outsize role in</w:t>
      </w:r>
      <w:r w:rsidRPr="00624ACD">
        <w:rPr>
          <w:rStyle w:val="StyleUnderline"/>
        </w:rPr>
        <w:t xml:space="preserve"> </w:t>
      </w:r>
      <w:r w:rsidRPr="00624ACD">
        <w:rPr>
          <w:rStyle w:val="Emphasis"/>
        </w:rPr>
        <w:t xml:space="preserve">structuring </w:t>
      </w:r>
      <w:r w:rsidRPr="00123BA8">
        <w:rPr>
          <w:rStyle w:val="Emphasis"/>
          <w:highlight w:val="cyan"/>
        </w:rPr>
        <w:t>global affairs</w:t>
      </w:r>
      <w:r w:rsidRPr="00624ACD">
        <w:rPr>
          <w:rStyle w:val="StyleUnderline"/>
        </w:rPr>
        <w:t>.</w:t>
      </w:r>
    </w:p>
    <w:p w:rsidR="008E6DA5" w:rsidRPr="001B0F16" w:rsidRDefault="008E6DA5" w:rsidP="008E6DA5">
      <w:pPr>
        <w:rPr>
          <w:sz w:val="16"/>
        </w:rPr>
      </w:pPr>
      <w:r w:rsidRPr="001B0F16">
        <w:rPr>
          <w:sz w:val="16"/>
        </w:rPr>
        <w:t>The extent to which one assesses the unipolar moment as over depends, to some degree, on the metrics used to measure. (</w:t>
      </w:r>
      <w:r w:rsidRPr="006752A0">
        <w:rPr>
          <w:rStyle w:val="StyleUnderline"/>
          <w:highlight w:val="cyan"/>
        </w:rPr>
        <w:t>The U</w:t>
      </w:r>
      <w:r w:rsidRPr="00492B58">
        <w:rPr>
          <w:rStyle w:val="StyleUnderline"/>
        </w:rPr>
        <w:t xml:space="preserve">nited </w:t>
      </w:r>
      <w:r w:rsidRPr="006752A0">
        <w:rPr>
          <w:rStyle w:val="StyleUnderline"/>
          <w:highlight w:val="cyan"/>
        </w:rPr>
        <w:t>S</w:t>
      </w:r>
      <w:r w:rsidRPr="00492B58">
        <w:rPr>
          <w:rStyle w:val="StyleUnderline"/>
        </w:rPr>
        <w:t xml:space="preserve">tates </w:t>
      </w:r>
      <w:r w:rsidRPr="006752A0">
        <w:rPr>
          <w:rStyle w:val="StyleUnderline"/>
          <w:highlight w:val="cyan"/>
        </w:rPr>
        <w:t xml:space="preserve">remains the </w:t>
      </w:r>
      <w:r w:rsidRPr="006752A0">
        <w:rPr>
          <w:rStyle w:val="Emphasis"/>
          <w:highlight w:val="cyan"/>
        </w:rPr>
        <w:t>only country</w:t>
      </w:r>
      <w:r w:rsidRPr="006752A0">
        <w:rPr>
          <w:rStyle w:val="StyleUnderline"/>
          <w:highlight w:val="cyan"/>
        </w:rPr>
        <w:t xml:space="preserve"> that can project </w:t>
      </w:r>
      <w:r w:rsidRPr="006752A0">
        <w:rPr>
          <w:rStyle w:val="Emphasis"/>
          <w:highlight w:val="cyan"/>
        </w:rPr>
        <w:t>military power</w:t>
      </w:r>
      <w:r w:rsidRPr="006752A0">
        <w:rPr>
          <w:rStyle w:val="StyleUnderline"/>
          <w:highlight w:val="cyan"/>
        </w:rPr>
        <w:t xml:space="preserve"> on a </w:t>
      </w:r>
      <w:r w:rsidRPr="006752A0">
        <w:rPr>
          <w:rStyle w:val="Emphasis"/>
          <w:highlight w:val="cyan"/>
        </w:rPr>
        <w:t>global scale</w:t>
      </w:r>
      <w:r w:rsidRPr="001B0F16">
        <w:rPr>
          <w:sz w:val="16"/>
        </w:rPr>
        <w:t xml:space="preserve">, for example.) Nonetheless, governments around the world no longer see the United States as a lone hegemon and are recalibrating accordingly. The uncertainty they sense about what comes next is destabilizing. </w:t>
      </w:r>
      <w:r w:rsidRPr="00AD7A09">
        <w:rPr>
          <w:rStyle w:val="Emphasis"/>
          <w:highlight w:val="cyan"/>
        </w:rPr>
        <w:t>Regional powers</w:t>
      </w:r>
      <w:r w:rsidRPr="00AD7A09">
        <w:rPr>
          <w:rStyle w:val="StyleUnderline"/>
          <w:highlight w:val="cyan"/>
        </w:rPr>
        <w:t xml:space="preserve"> are</w:t>
      </w:r>
      <w:r w:rsidRPr="009F1AB1">
        <w:rPr>
          <w:rStyle w:val="StyleUnderline"/>
        </w:rPr>
        <w:t xml:space="preserve"> jostling and </w:t>
      </w:r>
      <w:r w:rsidRPr="00AD7A09">
        <w:rPr>
          <w:rStyle w:val="Emphasis"/>
          <w:highlight w:val="cyan"/>
        </w:rPr>
        <w:t>probing</w:t>
      </w:r>
      <w:r w:rsidRPr="009F1AB1">
        <w:rPr>
          <w:rStyle w:val="StyleUnderline"/>
        </w:rPr>
        <w:t xml:space="preserve"> to see how far they can go</w:t>
      </w:r>
      <w:r w:rsidRPr="001B0F16">
        <w:rPr>
          <w:sz w:val="16"/>
        </w:rPr>
        <w:t>. Many sense a vacuum of influence and see a need to cultivate proxies in weaker states to protect their interests or stop rivals from advancing their own (as, they would argue, big powers have long done). Their forays into power projection have often been as counterproductive and disruptive as the U.S.-led efforts that preceded them.</w:t>
      </w:r>
    </w:p>
    <w:p w:rsidR="008E6DA5" w:rsidRPr="001B0F16" w:rsidRDefault="008E6DA5" w:rsidP="008E6DA5">
      <w:pPr>
        <w:rPr>
          <w:sz w:val="16"/>
        </w:rPr>
      </w:pPr>
      <w:r w:rsidRPr="00D170CB">
        <w:rPr>
          <w:rStyle w:val="StyleUnderline"/>
        </w:rPr>
        <w:t>The Middle East’s major fault lines</w:t>
      </w:r>
      <w:r w:rsidRPr="001B0F16">
        <w:rPr>
          <w:sz w:val="16"/>
        </w:rPr>
        <w:t xml:space="preserve">—notably, a bitter </w:t>
      </w:r>
      <w:r w:rsidRPr="00D170CB">
        <w:rPr>
          <w:rStyle w:val="StyleUnderline"/>
        </w:rPr>
        <w:t>contest for regional influence</w:t>
      </w:r>
      <w:r w:rsidRPr="001B0F16">
        <w:rPr>
          <w:sz w:val="16"/>
        </w:rPr>
        <w:t xml:space="preserve"> between Iran and Saudi Arabia and its allies and a competition pitting Saudi Arabia, the United Arab Emirates, and Egypt against Qatar and Turkey—</w:t>
      </w:r>
      <w:r w:rsidRPr="00D170CB">
        <w:rPr>
          <w:rStyle w:val="Emphasis"/>
        </w:rPr>
        <w:t>have proved especially destructive</w:t>
      </w:r>
      <w:r w:rsidRPr="001B0F16">
        <w:rPr>
          <w:sz w:val="16"/>
        </w:rPr>
        <w:t xml:space="preserve">. For years, these </w:t>
      </w:r>
      <w:r w:rsidRPr="00D170CB">
        <w:rPr>
          <w:rStyle w:val="StyleUnderline"/>
        </w:rPr>
        <w:t xml:space="preserve">rivalries have </w:t>
      </w:r>
      <w:r w:rsidRPr="00D170CB">
        <w:rPr>
          <w:rStyle w:val="Emphasis"/>
        </w:rPr>
        <w:t>upended democratic transitions</w:t>
      </w:r>
      <w:r w:rsidRPr="00D170CB">
        <w:rPr>
          <w:rStyle w:val="StyleUnderline"/>
        </w:rPr>
        <w:t xml:space="preserve"> and </w:t>
      </w:r>
      <w:r w:rsidRPr="00D170CB">
        <w:rPr>
          <w:rStyle w:val="Emphasis"/>
        </w:rPr>
        <w:t>prolonged conflicts</w:t>
      </w:r>
      <w:r w:rsidRPr="001B0F16">
        <w:rPr>
          <w:sz w:val="16"/>
        </w:rPr>
        <w:t>, mostly in the Arab world but also in the Horn of Africa, as competing powers pitched in behind local allies. Some geopolitical struggles have been less zero-sum: Russia and Turkey, for instance, back opposing sides in Libya, Syria, and, to some degree, the South Caucasus but maintain reasonably cordial bilateral ties and have even cooperated to broker cease-fires in Syria. Overall, though, increased outside involvement has complicated efforts to end wars.</w:t>
      </w:r>
    </w:p>
    <w:p w:rsidR="008E6DA5" w:rsidRPr="001B0F16" w:rsidRDefault="008E6DA5" w:rsidP="008E6DA5">
      <w:pPr>
        <w:rPr>
          <w:sz w:val="16"/>
        </w:rPr>
      </w:pPr>
      <w:r w:rsidRPr="001B0F16">
        <w:rPr>
          <w:sz w:val="16"/>
        </w:rPr>
        <w:t>In Sudan, as well, a wider array of foreign powers is enmeshed than might have been the case some decades ago. Both Hemedti and Burhan have ties to the Gulf, with Saudi Arabia and the UAE shoring up Sudan’s security forces after Bashir’s fall. Hemedti’s paramilitary units have fought for Gulf powers in Yemen, an arrangement that has earned Hemedti wealth and power, and he has ties to powerful actors in Chad, the Central African Republic, and across the Sahel. He has also been linked to the Wagner paramilitary group and the Libyan commander Khalifa Haftar, who may have funneled weapons his way in the early days of the fighting in Khartoum. Burhan and the SAF, on the other hand, are backed by neighboring Egypt.</w:t>
      </w:r>
    </w:p>
    <w:p w:rsidR="008E6DA5" w:rsidRPr="001B0F16" w:rsidRDefault="008E6DA5" w:rsidP="008E6DA5">
      <w:pPr>
        <w:rPr>
          <w:sz w:val="16"/>
        </w:rPr>
      </w:pPr>
      <w:r w:rsidRPr="001B0F16">
        <w:rPr>
          <w:sz w:val="16"/>
        </w:rPr>
        <w:t>Western powers have also played a role in the unfolding Sudanese tragedy. Sudanese activists accuse Washington of picking favorites among civilian leaders and leaving others, notably the resistance committees that championed the revolution, out of the negotiations during the transition. Western powers clearly missed opportunities to support civilian authority and waited too long to unlock aid in the wake of the 2019 revolution. The United States was also too slow to lift its anachronistic designation of Sudan as a state sponsor of terrorism—a step that might have empowered civilian leaders when they ostensibly held power with the security forces. But whether Western governments could actually have nudged Hemedti and Burhan aside, as some analysts argue, is unclear, given their powerful militaries and the support they enjoyed from outside.</w:t>
      </w:r>
    </w:p>
    <w:p w:rsidR="008E6DA5" w:rsidRPr="001B0F16" w:rsidRDefault="008E6DA5" w:rsidP="008E6DA5">
      <w:pPr>
        <w:rPr>
          <w:sz w:val="16"/>
        </w:rPr>
      </w:pPr>
      <w:r w:rsidRPr="001B0F16">
        <w:rPr>
          <w:sz w:val="16"/>
        </w:rPr>
        <w:t>Sudan’s transition to democracy would have always faced an uphill battle given its troubled domestic politics—namely, Bashir’s autocratic legacy and the difficulty of finding a modus vivendi among the remaining political actors. But foreign involvement and the external support granted to both the SAF and the RSF made it harder still.</w:t>
      </w:r>
    </w:p>
    <w:p w:rsidR="008E6DA5" w:rsidRPr="001B0F16" w:rsidRDefault="008E6DA5" w:rsidP="008E6DA5">
      <w:pPr>
        <w:rPr>
          <w:sz w:val="16"/>
        </w:rPr>
      </w:pPr>
      <w:r w:rsidRPr="001B0F16">
        <w:rPr>
          <w:sz w:val="16"/>
        </w:rPr>
        <w:t>A BLOODY SLOG</w:t>
      </w:r>
    </w:p>
    <w:p w:rsidR="008E6DA5" w:rsidRPr="001B0F16" w:rsidRDefault="008E6DA5" w:rsidP="008E6DA5">
      <w:pPr>
        <w:rPr>
          <w:sz w:val="16"/>
        </w:rPr>
      </w:pPr>
      <w:r w:rsidRPr="001B0F16">
        <w:rPr>
          <w:sz w:val="16"/>
        </w:rPr>
        <w:t xml:space="preserve">The Sudan crisis, like other recent ones, has many of the ingredients of a protracted war. According to the International Rescue Committee, wars now last on average about twice as long as they did 20 years ago and four times longer than they did during the Cold War. </w:t>
      </w:r>
      <w:r w:rsidRPr="00960EDD">
        <w:rPr>
          <w:rStyle w:val="Emphasis"/>
          <w:highlight w:val="cyan"/>
        </w:rPr>
        <w:t>No end is in sight</w:t>
      </w:r>
      <w:r w:rsidRPr="001B0F16">
        <w:rPr>
          <w:sz w:val="16"/>
        </w:rPr>
        <w:t xml:space="preserve"> for conflicts in the Sahel, for example, where fighting between Islamists, rival militias, and security forces engulfs ever-larger tracts of the countryside, or in Myanmar, which is still in the throes of a calamity triggered by the 2021 coup. </w:t>
      </w:r>
      <w:r w:rsidRPr="00A129F8">
        <w:rPr>
          <w:rStyle w:val="StyleUnderline"/>
        </w:rPr>
        <w:t>Even in places where bloodshed has declined</w:t>
      </w:r>
      <w:r w:rsidRPr="001B0F16">
        <w:rPr>
          <w:sz w:val="16"/>
        </w:rPr>
        <w:t xml:space="preserve"> recently—such as Afghanistan, Libya, Syria, and Yemen—</w:t>
      </w:r>
      <w:r w:rsidRPr="00960EDD">
        <w:rPr>
          <w:rStyle w:val="StyleUnderline"/>
          <w:highlight w:val="cyan"/>
        </w:rPr>
        <w:t xml:space="preserve">the lull has </w:t>
      </w:r>
      <w:r w:rsidRPr="00960EDD">
        <w:rPr>
          <w:rStyle w:val="Emphasis"/>
          <w:highlight w:val="cyan"/>
        </w:rPr>
        <w:t>not produced any real settlements</w:t>
      </w:r>
      <w:r w:rsidRPr="00960EDD">
        <w:rPr>
          <w:rStyle w:val="StyleUnderline"/>
          <w:highlight w:val="cyan"/>
        </w:rPr>
        <w:t xml:space="preserve"> or ended</w:t>
      </w:r>
      <w:r w:rsidRPr="00A129F8">
        <w:rPr>
          <w:rStyle w:val="StyleUnderline"/>
        </w:rPr>
        <w:t xml:space="preserve"> long-standing </w:t>
      </w:r>
      <w:r w:rsidRPr="00960EDD">
        <w:rPr>
          <w:rStyle w:val="Emphasis"/>
          <w:highlight w:val="cyan"/>
        </w:rPr>
        <w:t>humanitarian disasters</w:t>
      </w:r>
      <w:r w:rsidRPr="00A129F8">
        <w:rPr>
          <w:rStyle w:val="StyleUnderline"/>
        </w:rPr>
        <w:t>.</w:t>
      </w:r>
      <w:r w:rsidRPr="001B0F16">
        <w:rPr>
          <w:sz w:val="16"/>
        </w:rPr>
        <w:t xml:space="preserve"> The question is whether Sudan will now join this list.</w:t>
      </w:r>
    </w:p>
    <w:p w:rsidR="008E6DA5" w:rsidRPr="001B0F16" w:rsidRDefault="008E6DA5" w:rsidP="008E6DA5">
      <w:pPr>
        <w:rPr>
          <w:sz w:val="16"/>
        </w:rPr>
      </w:pPr>
      <w:r w:rsidRPr="00A129F8">
        <w:rPr>
          <w:rStyle w:val="StyleUnderline"/>
        </w:rPr>
        <w:t>Today’s conflicts often persist in part because they tend to be more complex than in the past</w:t>
      </w:r>
      <w:r w:rsidRPr="001B0F16">
        <w:rPr>
          <w:sz w:val="16"/>
        </w:rPr>
        <w:t>, often involving not only more foreign powers but multiple battling parties. Warlords can now more easily tap global criminal networks and markets to sustain their campaigns. In many war zones, jihadis are among the main protagonists, which complicates peacemaking: militants’ demands are hard to accommodate, many leaders refuse to engage in talks with them, and counterterrorism operations hinder diplomacy.</w:t>
      </w:r>
    </w:p>
    <w:p w:rsidR="008E6DA5" w:rsidRPr="00731D62" w:rsidRDefault="008E6DA5" w:rsidP="008E6DA5">
      <w:pPr>
        <w:rPr>
          <w:rStyle w:val="Emphasis"/>
        </w:rPr>
      </w:pPr>
      <w:r w:rsidRPr="001B0F16">
        <w:rPr>
          <w:sz w:val="16"/>
        </w:rPr>
        <w:t xml:space="preserve">Alarmingly, these dynamics are nearly all potentially at play in Sudan. For now, the struggle is a two-sided confrontation between the SAF and the RSF—but </w:t>
      </w:r>
      <w:r w:rsidRPr="00AD7A09">
        <w:rPr>
          <w:rStyle w:val="Emphasis"/>
          <w:highlight w:val="cyan"/>
        </w:rPr>
        <w:t>other parties may</w:t>
      </w:r>
      <w:r w:rsidRPr="00731D62">
        <w:rPr>
          <w:rStyle w:val="Emphasis"/>
        </w:rPr>
        <w:t xml:space="preserve"> well </w:t>
      </w:r>
      <w:r w:rsidRPr="00AD7A09">
        <w:rPr>
          <w:rStyle w:val="Emphasis"/>
          <w:highlight w:val="cyan"/>
        </w:rPr>
        <w:t>get dragged in</w:t>
      </w:r>
      <w:r w:rsidRPr="001B0F16">
        <w:rPr>
          <w:sz w:val="16"/>
        </w:rPr>
        <w:t xml:space="preserve">. Former </w:t>
      </w:r>
      <w:r w:rsidRPr="00AD7A09">
        <w:rPr>
          <w:rStyle w:val="StyleUnderline"/>
          <w:highlight w:val="cyan"/>
        </w:rPr>
        <w:t>rebels and</w:t>
      </w:r>
      <w:r w:rsidRPr="001B0F16">
        <w:rPr>
          <w:sz w:val="16"/>
        </w:rPr>
        <w:t xml:space="preserve"> other </w:t>
      </w:r>
      <w:r w:rsidRPr="00AD7A09">
        <w:rPr>
          <w:rStyle w:val="StyleUnderline"/>
          <w:highlight w:val="cyan"/>
        </w:rPr>
        <w:t>militias</w:t>
      </w:r>
      <w:r w:rsidRPr="001B0F16">
        <w:rPr>
          <w:sz w:val="16"/>
        </w:rPr>
        <w:t xml:space="preserve">, which thus far have mostly sat out the conflict and refused to pick sides, </w:t>
      </w:r>
      <w:r w:rsidRPr="00F51336">
        <w:rPr>
          <w:rStyle w:val="Emphasis"/>
          <w:highlight w:val="cyan"/>
        </w:rPr>
        <w:t>could mobilize</w:t>
      </w:r>
      <w:r w:rsidRPr="00731D62">
        <w:rPr>
          <w:rStyle w:val="Emphasis"/>
        </w:rPr>
        <w:t xml:space="preserve"> to defend themselves</w:t>
      </w:r>
      <w:r w:rsidRPr="001B0F16">
        <w:rPr>
          <w:sz w:val="16"/>
        </w:rPr>
        <w:t xml:space="preserve">. </w:t>
      </w:r>
      <w:r w:rsidRPr="00516CED">
        <w:rPr>
          <w:rStyle w:val="StyleUnderline"/>
          <w:highlight w:val="cyan"/>
        </w:rPr>
        <w:t xml:space="preserve">The longer the crisis lasts, </w:t>
      </w:r>
      <w:r w:rsidRPr="00516CED">
        <w:rPr>
          <w:rStyle w:val="Emphasis"/>
          <w:highlight w:val="cyan"/>
        </w:rPr>
        <w:t>the graver the danger</w:t>
      </w:r>
      <w:r w:rsidRPr="00516CED">
        <w:rPr>
          <w:rStyle w:val="StyleUnderline"/>
          <w:highlight w:val="cyan"/>
        </w:rPr>
        <w:t xml:space="preserve"> that</w:t>
      </w:r>
      <w:r w:rsidRPr="00731D62">
        <w:rPr>
          <w:rStyle w:val="StyleUnderline"/>
        </w:rPr>
        <w:t xml:space="preserve"> militants with links to </w:t>
      </w:r>
      <w:r w:rsidRPr="00516CED">
        <w:rPr>
          <w:rStyle w:val="Emphasis"/>
          <w:highlight w:val="cyan"/>
        </w:rPr>
        <w:t>al Qaeda</w:t>
      </w:r>
      <w:r w:rsidRPr="00516CED">
        <w:rPr>
          <w:rStyle w:val="StyleUnderline"/>
          <w:highlight w:val="cyan"/>
        </w:rPr>
        <w:t xml:space="preserve"> or </w:t>
      </w:r>
      <w:r w:rsidRPr="00516CED">
        <w:rPr>
          <w:rStyle w:val="Emphasis"/>
          <w:highlight w:val="cyan"/>
        </w:rPr>
        <w:t>ISIS</w:t>
      </w:r>
      <w:r w:rsidRPr="001B0F16">
        <w:rPr>
          <w:sz w:val="16"/>
        </w:rPr>
        <w:t>—which hold sway on several other African battlefields—</w:t>
      </w:r>
      <w:r w:rsidRPr="00516CED">
        <w:rPr>
          <w:rStyle w:val="Emphasis"/>
          <w:highlight w:val="cyan"/>
        </w:rPr>
        <w:t>move in.</w:t>
      </w:r>
    </w:p>
    <w:p w:rsidR="008E6DA5" w:rsidRPr="001B0F16" w:rsidRDefault="008E6DA5" w:rsidP="008E6DA5">
      <w:pPr>
        <w:rPr>
          <w:sz w:val="16"/>
        </w:rPr>
      </w:pPr>
      <w:r w:rsidRPr="00EA1726">
        <w:rPr>
          <w:rStyle w:val="StyleUnderline"/>
        </w:rPr>
        <w:t xml:space="preserve">The SAF and the RSF seem </w:t>
      </w:r>
      <w:r w:rsidRPr="00EA1726">
        <w:rPr>
          <w:rStyle w:val="Emphasis"/>
        </w:rPr>
        <w:t>determined to fight</w:t>
      </w:r>
      <w:r w:rsidRPr="001B0F16">
        <w:rPr>
          <w:sz w:val="16"/>
        </w:rPr>
        <w:t xml:space="preserve"> on until one side gains a decisive upper hand, paving the way for talks in which the victor dictates the terms. In neighboring Ethiopia, the war in Tigray ended largely because Prime Minister Abiy Ahmed’s federal forces prevailed on the battlefield, and the outgunned Tigrayans were forced to accept a settlement largely on Abiy’s terms. But Sudan is not Ethiopia. After decades of Bashir’s misrule, Burhan’s army is weak and divided. It will struggle to root out the tens of thousands of RSF fighters entrenched in parts of Khartoum, including in the presidential palace, in government buildings, and elsewhere. A decisive triumph for either side seems unlikely—and would certainly come at an enormous civilian cost.</w:t>
      </w:r>
    </w:p>
    <w:p w:rsidR="008E6DA5" w:rsidRPr="001B0F16" w:rsidRDefault="008E6DA5" w:rsidP="008E6DA5">
      <w:pPr>
        <w:rPr>
          <w:sz w:val="16"/>
        </w:rPr>
      </w:pPr>
      <w:r w:rsidRPr="00EA1726">
        <w:rPr>
          <w:rStyle w:val="StyleUnderline"/>
        </w:rPr>
        <w:t>A protracted war in Sudan would be devastating</w:t>
      </w:r>
      <w:r w:rsidRPr="001B0F16">
        <w:rPr>
          <w:sz w:val="16"/>
        </w:rPr>
        <w:t xml:space="preserve">. Even before today’s conflict, about a third of Sudanese—more than 15 million people—relied on emergency aid. </w:t>
      </w:r>
      <w:r w:rsidRPr="00EA1726">
        <w:rPr>
          <w:rStyle w:val="StyleUnderline"/>
        </w:rPr>
        <w:t xml:space="preserve">Should the humanitarian crisis devolve into a </w:t>
      </w:r>
      <w:r w:rsidRPr="00EA1726">
        <w:rPr>
          <w:rStyle w:val="Emphasis"/>
        </w:rPr>
        <w:t>full-blown catastrophe</w:t>
      </w:r>
      <w:r w:rsidRPr="00EA1726">
        <w:rPr>
          <w:rStyle w:val="StyleUnderline"/>
        </w:rPr>
        <w:t xml:space="preserve">, the </w:t>
      </w:r>
      <w:r w:rsidRPr="00516CED">
        <w:rPr>
          <w:rStyle w:val="Emphasis"/>
          <w:highlight w:val="cyan"/>
        </w:rPr>
        <w:t>instability could</w:t>
      </w:r>
      <w:r w:rsidRPr="00EA1726">
        <w:rPr>
          <w:rStyle w:val="Emphasis"/>
        </w:rPr>
        <w:t xml:space="preserve"> well </w:t>
      </w:r>
      <w:r w:rsidRPr="00516CED">
        <w:rPr>
          <w:rStyle w:val="Emphasis"/>
          <w:highlight w:val="cyan"/>
        </w:rPr>
        <w:t>spill over</w:t>
      </w:r>
      <w:r w:rsidRPr="00EA1726">
        <w:rPr>
          <w:rStyle w:val="StyleUnderline"/>
        </w:rPr>
        <w:t xml:space="preserve"> into neighboring countries</w:t>
      </w:r>
      <w:r w:rsidRPr="001B0F16">
        <w:rPr>
          <w:sz w:val="16"/>
        </w:rPr>
        <w:t xml:space="preserve">, which are themselves ill equipped to manage an accelerated exodus of Sudanese fleeing violence or fighters flowing across borders. Moreover, </w:t>
      </w:r>
      <w:r w:rsidRPr="00516CED">
        <w:rPr>
          <w:rStyle w:val="StyleUnderline"/>
          <w:highlight w:val="cyan"/>
        </w:rPr>
        <w:t>the</w:t>
      </w:r>
      <w:r w:rsidRPr="00003ED6">
        <w:rPr>
          <w:rStyle w:val="StyleUnderline"/>
        </w:rPr>
        <w:t xml:space="preserve"> strategic </w:t>
      </w:r>
      <w:r w:rsidRPr="00516CED">
        <w:rPr>
          <w:rStyle w:val="StyleUnderline"/>
          <w:highlight w:val="cyan"/>
        </w:rPr>
        <w:t>location of Sudan</w:t>
      </w:r>
      <w:r w:rsidRPr="00003ED6">
        <w:rPr>
          <w:rStyle w:val="StyleUnderline"/>
        </w:rPr>
        <w:t xml:space="preserve">’s coastline </w:t>
      </w:r>
      <w:r w:rsidRPr="00516CED">
        <w:rPr>
          <w:rStyle w:val="StyleUnderline"/>
          <w:highlight w:val="cyan"/>
        </w:rPr>
        <w:t>along</w:t>
      </w:r>
      <w:r w:rsidRPr="00003ED6">
        <w:rPr>
          <w:rStyle w:val="StyleUnderline"/>
        </w:rPr>
        <w:t xml:space="preserve"> one of </w:t>
      </w:r>
      <w:r w:rsidRPr="00516CED">
        <w:rPr>
          <w:rStyle w:val="StyleUnderline"/>
          <w:highlight w:val="cyan"/>
        </w:rPr>
        <w:t xml:space="preserve">the world’s most </w:t>
      </w:r>
      <w:r w:rsidRPr="00516CED">
        <w:rPr>
          <w:rStyle w:val="Emphasis"/>
          <w:highlight w:val="cyan"/>
        </w:rPr>
        <w:t>vital waterways</w:t>
      </w:r>
      <w:r w:rsidRPr="001B0F16">
        <w:rPr>
          <w:sz w:val="16"/>
        </w:rPr>
        <w:t xml:space="preserve">, with an estimated </w:t>
      </w:r>
      <w:r w:rsidRPr="00516CED">
        <w:rPr>
          <w:rStyle w:val="Emphasis"/>
          <w:highlight w:val="cyan"/>
        </w:rPr>
        <w:t>10 percent of global trade passing through the Red Sea each year</w:t>
      </w:r>
      <w:r w:rsidRPr="001B0F16">
        <w:rPr>
          <w:sz w:val="16"/>
        </w:rPr>
        <w:t xml:space="preserve">, means the </w:t>
      </w:r>
      <w:r w:rsidRPr="00003ED6">
        <w:rPr>
          <w:rStyle w:val="Emphasis"/>
        </w:rPr>
        <w:t xml:space="preserve">country’s </w:t>
      </w:r>
      <w:r w:rsidRPr="00516CED">
        <w:rPr>
          <w:rStyle w:val="Emphasis"/>
          <w:highlight w:val="cyan"/>
        </w:rPr>
        <w:t>collapse would reverberate</w:t>
      </w:r>
      <w:r w:rsidRPr="001B0F16">
        <w:rPr>
          <w:sz w:val="16"/>
        </w:rPr>
        <w:t xml:space="preserve"> even farther afield.</w:t>
      </w:r>
    </w:p>
    <w:p w:rsidR="008E6DA5" w:rsidRPr="001B0F16" w:rsidRDefault="008E6DA5" w:rsidP="008E6DA5">
      <w:pPr>
        <w:rPr>
          <w:sz w:val="16"/>
        </w:rPr>
      </w:pPr>
      <w:r w:rsidRPr="001B0F16">
        <w:rPr>
          <w:sz w:val="16"/>
        </w:rPr>
        <w:t>WATCHING AND WAITING</w:t>
      </w:r>
    </w:p>
    <w:p w:rsidR="008E6DA5" w:rsidRPr="001B0F16" w:rsidRDefault="008E6DA5" w:rsidP="008E6DA5">
      <w:pPr>
        <w:rPr>
          <w:sz w:val="16"/>
        </w:rPr>
      </w:pPr>
      <w:r w:rsidRPr="001B0F16">
        <w:rPr>
          <w:sz w:val="16"/>
        </w:rPr>
        <w:t>There is, perhaps, a sliver of hope in the geopolitics of Sudan’s crisis. The mood in Arab capitals is more measured than it was a few years ago. Riyadh, in particular, has recalibrated, turning the page on its 2017 spat with Qatar and even seeking to reestablish diplomatic relations with Iran, including through a deal brokered by China in March. Moreover, the regional powers most involved in Sudan—Saudi Arabia, the UAE, and Egypt—belong to what has traditionally been the same bloc. The Saudis, whose development plans hinge on stability around the Red Sea, have especially strong motives to halt the fighting. Riyadh’s influence with both Burhan and Hemedti and its close ties to the UAE and Egypt probably give it the best shot of reining in the warring parties, particularly with U.S. support.</w:t>
      </w:r>
    </w:p>
    <w:p w:rsidR="008E6DA5" w:rsidRPr="001B0F16" w:rsidRDefault="008E6DA5" w:rsidP="008E6DA5">
      <w:pPr>
        <w:rPr>
          <w:sz w:val="16"/>
        </w:rPr>
      </w:pPr>
      <w:r w:rsidRPr="001B0F16">
        <w:rPr>
          <w:sz w:val="16"/>
        </w:rPr>
        <w:t xml:space="preserve">Whether Saudi leaders can restrain Egypt and the UAE from providing support to Burhan and Hemedti, respectively, is not clear. There are signs of strain in the usually friendly relations between Riyadh, Cairo, and Abu Dhabi. Nor are Arab capitals the only ones that could weigh in; neighboring Ethiopia and Eritrea fret about instability along their borders and may intervene more directly if Egypt does so. So far, all outside powers, seemingly fearful of an all-out war, appear to be acting with some restraint—but if one outside party makes a move, others will follow. </w:t>
      </w:r>
    </w:p>
    <w:p w:rsidR="008E6DA5" w:rsidRPr="001B0F16" w:rsidRDefault="008E6DA5" w:rsidP="008E6DA5">
      <w:pPr>
        <w:rPr>
          <w:sz w:val="16"/>
        </w:rPr>
      </w:pPr>
      <w:r w:rsidRPr="001B0F16">
        <w:rPr>
          <w:sz w:val="16"/>
        </w:rPr>
        <w:t xml:space="preserve">For now, continued fighting seems the likeliest scenario. Both Burhan and Hemedti see the conflict as existential—and SAF officers as a group are bent on wiping out the RSF. Even if the two parties were to pause hostilities, the dispute over control of the RSF’s future that sparked the fighting in the first place would remain. Although today’s crisis makes the prospect of the two generals stepping aside seemingly unlikely, moving away from military rule is essential, all the more so given the public revulsion at the battling forces in the Sudanese capital. Talks convened by the United States and Saudi Arabia in Jeddah in May involve only representatives from the two warring factions; wider dialogue that includes civilians, perhaps led by the African Union, is urgently needed to forge common ground even as cease-fires break down. The array of actors with influence and competing interests makes coordination among Arab, African, and Western actors crucial. Critically, as efforts to stop the fighting continue, more concerted diplomacy, including from the United States, is necessary to avert a proxy free-for-all among outside powers that would stifle all hope of a settlement anytime soon. </w:t>
      </w:r>
    </w:p>
    <w:p w:rsidR="008E6DA5" w:rsidRPr="001B0F16" w:rsidRDefault="008E6DA5" w:rsidP="008E6DA5">
      <w:pPr>
        <w:rPr>
          <w:rStyle w:val="Emphasis"/>
        </w:rPr>
      </w:pPr>
      <w:r w:rsidRPr="001B0F16">
        <w:rPr>
          <w:rStyle w:val="StyleUnderline"/>
        </w:rPr>
        <w:t xml:space="preserve">No one should underestimate how </w:t>
      </w:r>
      <w:r w:rsidRPr="001B0F16">
        <w:rPr>
          <w:rStyle w:val="Emphasis"/>
        </w:rPr>
        <w:t>disastrous</w:t>
      </w:r>
      <w:r w:rsidRPr="001B0F16">
        <w:rPr>
          <w:rStyle w:val="StyleUnderline"/>
        </w:rPr>
        <w:t xml:space="preserve"> a slide toward a </w:t>
      </w:r>
      <w:r w:rsidRPr="001B0F16">
        <w:rPr>
          <w:rStyle w:val="Emphasis"/>
        </w:rPr>
        <w:t>protracted, all-out conflict</w:t>
      </w:r>
      <w:r w:rsidRPr="001B0F16">
        <w:rPr>
          <w:rStyle w:val="StyleUnderline"/>
        </w:rPr>
        <w:t xml:space="preserve"> in Sudan would be</w:t>
      </w:r>
      <w:r w:rsidRPr="001B0F16">
        <w:rPr>
          <w:sz w:val="16"/>
        </w:rPr>
        <w:t xml:space="preserve">—primarily for the Sudanese but also more broadly. </w:t>
      </w:r>
      <w:r w:rsidRPr="001B0F16">
        <w:rPr>
          <w:rStyle w:val="StyleUnderline"/>
        </w:rPr>
        <w:t xml:space="preserve">At a time when other </w:t>
      </w:r>
      <w:r w:rsidRPr="001B0F16">
        <w:rPr>
          <w:rStyle w:val="Emphasis"/>
        </w:rPr>
        <w:t>crises are stretching the world’s humanitarian system</w:t>
      </w:r>
      <w:r w:rsidRPr="001B0F16">
        <w:rPr>
          <w:rStyle w:val="StyleUnderline"/>
        </w:rPr>
        <w:t xml:space="preserve"> to the </w:t>
      </w:r>
      <w:r w:rsidRPr="001B0F16">
        <w:rPr>
          <w:rStyle w:val="Emphasis"/>
        </w:rPr>
        <w:t>breaking point</w:t>
      </w:r>
      <w:r w:rsidRPr="001B0F16">
        <w:rPr>
          <w:rStyle w:val="StyleUnderline"/>
        </w:rPr>
        <w:t xml:space="preserve"> and many capitals are consumed by the conflict in Ukraine</w:t>
      </w:r>
      <w:r w:rsidRPr="001B0F16">
        <w:rPr>
          <w:sz w:val="16"/>
        </w:rPr>
        <w:t xml:space="preserve"> or its knock-on effects, </w:t>
      </w:r>
      <w:r w:rsidRPr="00960EDD">
        <w:rPr>
          <w:rStyle w:val="Emphasis"/>
          <w:highlight w:val="cyan"/>
        </w:rPr>
        <w:t>the world can ill afford another catastrophic war.</w:t>
      </w:r>
    </w:p>
    <w:p w:rsidR="008E6DA5" w:rsidRDefault="008E6DA5" w:rsidP="008E6DA5">
      <w:pPr>
        <w:rPr>
          <w:rFonts w:asciiTheme="minorHAnsi" w:hAnsiTheme="minorHAnsi" w:cstheme="minorBidi"/>
        </w:rPr>
      </w:pPr>
    </w:p>
    <w:p w:rsidR="008E6DA5" w:rsidRDefault="008E6DA5" w:rsidP="008E6DA5">
      <w:pPr>
        <w:pStyle w:val="Heading4"/>
      </w:pPr>
      <w:r>
        <w:t>The Red Sea’s ripe for existential military escalation---only a strong U.S. presence stops it.</w:t>
      </w:r>
    </w:p>
    <w:p w:rsidR="008E6DA5" w:rsidRPr="00EE2F65" w:rsidRDefault="008E6DA5" w:rsidP="008E6DA5">
      <w:r>
        <w:t xml:space="preserve">Charles W. </w:t>
      </w:r>
      <w:r>
        <w:rPr>
          <w:b/>
          <w:bCs/>
          <w:sz w:val="26"/>
          <w:szCs w:val="26"/>
        </w:rPr>
        <w:t>Dunne 21</w:t>
      </w:r>
      <w:r>
        <w:t xml:space="preserve">, Nonresident Fellow at Arab Center Washington DC and former US diplomat, 10/27/21, “The Complicated Nature of Red Sea Geopolitics”, </w:t>
      </w:r>
      <w:hyperlink r:id="rId58" w:history="1">
        <w:r w:rsidRPr="00386ACA">
          <w:rPr>
            <w:rStyle w:val="Hyperlink"/>
          </w:rPr>
          <w:t>https://arabcenterdc.org/resource/the-complicated-nature-of-red-sea-geopolitics/</w:t>
        </w:r>
      </w:hyperlink>
      <w:r>
        <w:t>, vw</w:t>
      </w:r>
    </w:p>
    <w:p w:rsidR="008E6DA5" w:rsidRPr="005F4688" w:rsidRDefault="008E6DA5" w:rsidP="008E6DA5">
      <w:pPr>
        <w:rPr>
          <w:sz w:val="16"/>
        </w:rPr>
      </w:pPr>
      <w:r w:rsidRPr="006E6EE9">
        <w:rPr>
          <w:rStyle w:val="StyleUnderline"/>
          <w:highlight w:val="cyan"/>
        </w:rPr>
        <w:t xml:space="preserve">The Red Sea is a </w:t>
      </w:r>
      <w:r w:rsidRPr="006E6EE9">
        <w:rPr>
          <w:rStyle w:val="Emphasis"/>
          <w:highlight w:val="cyan"/>
        </w:rPr>
        <w:t>vital economic artery</w:t>
      </w:r>
      <w:r w:rsidRPr="005F4688">
        <w:rPr>
          <w:sz w:val="16"/>
        </w:rPr>
        <w:t xml:space="preserve"> and is likely to become more so in the coming decades. In geopolitical terms, </w:t>
      </w:r>
      <w:r w:rsidRPr="00021612">
        <w:rPr>
          <w:rStyle w:val="StyleUnderline"/>
        </w:rPr>
        <w:t>it should increasingly be seen as worthy of unified policy attention on its own</w:t>
      </w:r>
      <w:r w:rsidRPr="005F4688">
        <w:rPr>
          <w:sz w:val="16"/>
        </w:rPr>
        <w:t xml:space="preserve">, perhaps more so than the traditional and broad “Middle East” focus of American and European policy-makers. </w:t>
      </w:r>
      <w:r w:rsidRPr="00CB2981">
        <w:rPr>
          <w:rStyle w:val="Emphasis"/>
        </w:rPr>
        <w:t xml:space="preserve">More than </w:t>
      </w:r>
      <w:r w:rsidRPr="0062018F">
        <w:rPr>
          <w:rStyle w:val="Emphasis"/>
          <w:highlight w:val="cyan"/>
        </w:rPr>
        <w:t>10 percent of global trade passes through</w:t>
      </w:r>
      <w:r w:rsidRPr="006E6EE9">
        <w:rPr>
          <w:rStyle w:val="Emphasis"/>
        </w:rPr>
        <w:t xml:space="preserve"> the Red Sea </w:t>
      </w:r>
      <w:r w:rsidRPr="00E26F90">
        <w:rPr>
          <w:rStyle w:val="Emphasis"/>
          <w:highlight w:val="cyan"/>
        </w:rPr>
        <w:t>each year</w:t>
      </w:r>
      <w:r w:rsidRPr="006E6EE9">
        <w:rPr>
          <w:sz w:val="16"/>
        </w:rPr>
        <w:t>, crossing two of the 10 most strategic waterways in the world, the Bad al-Mandab at the sea’s southern entrance and Egypt’s Suez Canal in the north.</w:t>
      </w:r>
    </w:p>
    <w:p w:rsidR="008E6DA5" w:rsidRPr="00673865" w:rsidRDefault="008E6DA5" w:rsidP="008E6DA5">
      <w:pPr>
        <w:rPr>
          <w:rStyle w:val="StyleUnderline"/>
        </w:rPr>
      </w:pPr>
      <w:r w:rsidRPr="005F4688">
        <w:rPr>
          <w:sz w:val="16"/>
        </w:rPr>
        <w:t xml:space="preserve">The region comprising the Red Sea littoral nations along Africa’s northeastern coast and the Arabian Peninsula is poised for tremendous growth. The </w:t>
      </w:r>
      <w:r w:rsidRPr="00673865">
        <w:rPr>
          <w:rStyle w:val="StyleUnderline"/>
        </w:rPr>
        <w:t xml:space="preserve">population is </w:t>
      </w:r>
      <w:r w:rsidRPr="00E26F90">
        <w:rPr>
          <w:rStyle w:val="StyleUnderline"/>
          <w:highlight w:val="cyan"/>
        </w:rPr>
        <w:t>projected</w:t>
      </w:r>
      <w:r w:rsidRPr="00673865">
        <w:rPr>
          <w:rStyle w:val="StyleUnderline"/>
        </w:rPr>
        <w:t xml:space="preserve"> to rise</w:t>
      </w:r>
      <w:r w:rsidRPr="005F4688">
        <w:rPr>
          <w:sz w:val="16"/>
        </w:rPr>
        <w:t xml:space="preserve"> from about 620 million to nearly 1.3 billion by the early 2050s, </w:t>
      </w:r>
      <w:r w:rsidRPr="00673865">
        <w:rPr>
          <w:rStyle w:val="StyleUnderline"/>
        </w:rPr>
        <w:t xml:space="preserve">with a concomitant </w:t>
      </w:r>
      <w:r w:rsidRPr="00E26F90">
        <w:rPr>
          <w:rStyle w:val="StyleUnderline"/>
          <w:highlight w:val="cyan"/>
        </w:rPr>
        <w:t>rise in GDP</w:t>
      </w:r>
      <w:r w:rsidRPr="00673865">
        <w:rPr>
          <w:rStyle w:val="StyleUnderline"/>
        </w:rPr>
        <w:t xml:space="preserve"> over the same period</w:t>
      </w:r>
      <w:r w:rsidRPr="005F4688">
        <w:rPr>
          <w:sz w:val="16"/>
        </w:rPr>
        <w:t xml:space="preserve"> from $1.8 trillion to $6.1 trillion. But today the area’s African coast is largely underdeveloped, limited by a lack of infrastructure and large deepwater commercial ports. </w:t>
      </w:r>
      <w:r w:rsidRPr="00673865">
        <w:rPr>
          <w:rStyle w:val="StyleUnderline"/>
        </w:rPr>
        <w:t xml:space="preserve">As the region’s potential becomes apparent, political, economic, and </w:t>
      </w:r>
      <w:r w:rsidRPr="00E26F90">
        <w:rPr>
          <w:rStyle w:val="StyleUnderline"/>
          <w:highlight w:val="cyan"/>
        </w:rPr>
        <w:t>military interest in the Red Sea</w:t>
      </w:r>
      <w:r w:rsidRPr="00673865">
        <w:rPr>
          <w:rStyle w:val="StyleUnderline"/>
        </w:rPr>
        <w:t xml:space="preserve"> area </w:t>
      </w:r>
      <w:r w:rsidRPr="00E26F90">
        <w:rPr>
          <w:rStyle w:val="Emphasis"/>
          <w:highlight w:val="cyan"/>
        </w:rPr>
        <w:t>is on the rise</w:t>
      </w:r>
      <w:r w:rsidRPr="00673865">
        <w:rPr>
          <w:rStyle w:val="StyleUnderline"/>
        </w:rPr>
        <w:t>—</w:t>
      </w:r>
      <w:r w:rsidRPr="00E26F90">
        <w:rPr>
          <w:rStyle w:val="StyleUnderline"/>
          <w:highlight w:val="cyan"/>
        </w:rPr>
        <w:t xml:space="preserve">and so are </w:t>
      </w:r>
      <w:r w:rsidRPr="00E26F90">
        <w:rPr>
          <w:rStyle w:val="Emphasis"/>
          <w:highlight w:val="cyan"/>
        </w:rPr>
        <w:t>armed conflict</w:t>
      </w:r>
      <w:r w:rsidRPr="00E26F90">
        <w:rPr>
          <w:rStyle w:val="StyleUnderline"/>
          <w:highlight w:val="cyan"/>
        </w:rPr>
        <w:t xml:space="preserve"> and </w:t>
      </w:r>
      <w:r w:rsidRPr="00E26F90">
        <w:rPr>
          <w:rStyle w:val="Emphasis"/>
          <w:highlight w:val="cyan"/>
        </w:rPr>
        <w:t>political instability</w:t>
      </w:r>
      <w:r w:rsidRPr="00E26F90">
        <w:rPr>
          <w:rStyle w:val="StyleUnderline"/>
          <w:highlight w:val="cyan"/>
        </w:rPr>
        <w:t>.</w:t>
      </w:r>
    </w:p>
    <w:p w:rsidR="008E6DA5" w:rsidRPr="00072DB0" w:rsidRDefault="008E6DA5" w:rsidP="008E6DA5">
      <w:pPr>
        <w:rPr>
          <w:rStyle w:val="Emphasis"/>
        </w:rPr>
      </w:pPr>
      <w:r w:rsidRPr="00072DB0">
        <w:rPr>
          <w:rStyle w:val="Emphasis"/>
        </w:rPr>
        <w:t>The Regional Security Situation</w:t>
      </w:r>
    </w:p>
    <w:p w:rsidR="008E6DA5" w:rsidRPr="00673865" w:rsidRDefault="008E6DA5" w:rsidP="008E6DA5">
      <w:pPr>
        <w:rPr>
          <w:rStyle w:val="StyleUnderline"/>
        </w:rPr>
      </w:pPr>
      <w:r w:rsidRPr="005F4688">
        <w:rPr>
          <w:sz w:val="16"/>
        </w:rPr>
        <w:t xml:space="preserve">The drivers of insecurity in this area of the world vary but center on proxy activities and regional rivalries. Piracy off the coast of Somalia—formerly the number one security issue in the environs of the Red Sea—has been reduced to a nonfactor by a massive international naval operation that began in 2008. Since then, the </w:t>
      </w:r>
      <w:r w:rsidRPr="00E26F90">
        <w:rPr>
          <w:rStyle w:val="StyleUnderline"/>
          <w:highlight w:val="cyan"/>
        </w:rPr>
        <w:t>war in Yemen</w:t>
      </w:r>
      <w:r w:rsidRPr="00673865">
        <w:rPr>
          <w:rStyle w:val="StyleUnderline"/>
        </w:rPr>
        <w:t xml:space="preserve"> has taken the place of piracy as the leading source of instability.</w:t>
      </w:r>
    </w:p>
    <w:p w:rsidR="008E6DA5" w:rsidRPr="005F4688" w:rsidRDefault="008E6DA5" w:rsidP="008E6DA5">
      <w:pPr>
        <w:rPr>
          <w:sz w:val="16"/>
        </w:rPr>
      </w:pPr>
      <w:r w:rsidRPr="005F4688">
        <w:rPr>
          <w:sz w:val="16"/>
        </w:rPr>
        <w:t>What began as a political uprising and civil war, following the ouster of longtime Yemeni strongman Ali Abdullah Saleh in 2012, soon became yet another theater in the Saudi-Iranian contest for regional supremacy when Iran supported Yemen’s Houthi rebels. This drew in Saudi Arabia and the United Arab Emirates in support of the existing government. In addition to creating a massive humanitarian crisis in Yemen, the war quickly evolved into a major threat to Red Sea shipping.</w:t>
      </w:r>
    </w:p>
    <w:p w:rsidR="008E6DA5" w:rsidRPr="005F4688" w:rsidRDefault="008E6DA5" w:rsidP="008E6DA5">
      <w:pPr>
        <w:rPr>
          <w:sz w:val="16"/>
        </w:rPr>
      </w:pPr>
      <w:r w:rsidRPr="00B77F2E">
        <w:rPr>
          <w:rStyle w:val="StyleUnderline"/>
        </w:rPr>
        <w:t xml:space="preserve">Houthi forces have carried out dozens of </w:t>
      </w:r>
      <w:r w:rsidRPr="00E26F90">
        <w:rPr>
          <w:rStyle w:val="StyleUnderline"/>
          <w:highlight w:val="cyan"/>
        </w:rPr>
        <w:t>attacks on international vessels</w:t>
      </w:r>
      <w:r w:rsidRPr="005F4688">
        <w:rPr>
          <w:sz w:val="16"/>
        </w:rPr>
        <w:t xml:space="preserve"> off the cost of Yemen, beginning with relatively unsophisticated </w:t>
      </w:r>
      <w:r w:rsidRPr="00E26F90">
        <w:rPr>
          <w:rStyle w:val="Emphasis"/>
          <w:highlight w:val="cyan"/>
        </w:rPr>
        <w:t>r</w:t>
      </w:r>
      <w:r w:rsidRPr="00B77F2E">
        <w:rPr>
          <w:rStyle w:val="StyleUnderline"/>
        </w:rPr>
        <w:t xml:space="preserve">ocket </w:t>
      </w:r>
      <w:r w:rsidRPr="00E26F90">
        <w:rPr>
          <w:rStyle w:val="Emphasis"/>
          <w:highlight w:val="cyan"/>
        </w:rPr>
        <w:t>p</w:t>
      </w:r>
      <w:r w:rsidRPr="00B77F2E">
        <w:rPr>
          <w:rStyle w:val="StyleUnderline"/>
        </w:rPr>
        <w:t xml:space="preserve">ropelled </w:t>
      </w:r>
      <w:r w:rsidRPr="00E26F90">
        <w:rPr>
          <w:rStyle w:val="Emphasis"/>
          <w:highlight w:val="cyan"/>
        </w:rPr>
        <w:t>g</w:t>
      </w:r>
      <w:r w:rsidRPr="00B77F2E">
        <w:rPr>
          <w:rStyle w:val="StyleUnderline"/>
        </w:rPr>
        <w:t>renade attack</w:t>
      </w:r>
      <w:r w:rsidRPr="00E26F90">
        <w:rPr>
          <w:rStyle w:val="Emphasis"/>
          <w:highlight w:val="cyan"/>
        </w:rPr>
        <w:t>s</w:t>
      </w:r>
      <w:r w:rsidRPr="00B77F2E">
        <w:rPr>
          <w:rStyle w:val="StyleUnderline"/>
        </w:rPr>
        <w:t>.</w:t>
      </w:r>
      <w:r w:rsidRPr="005F4688">
        <w:rPr>
          <w:sz w:val="16"/>
        </w:rPr>
        <w:t xml:space="preserve"> At least two dozen Houthi strikes employed </w:t>
      </w:r>
      <w:r w:rsidRPr="00B77F2E">
        <w:rPr>
          <w:rStyle w:val="StyleUnderline"/>
        </w:rPr>
        <w:t xml:space="preserve">anti-ship </w:t>
      </w:r>
      <w:r w:rsidRPr="00E26F90">
        <w:rPr>
          <w:rStyle w:val="Emphasis"/>
          <w:highlight w:val="cyan"/>
        </w:rPr>
        <w:t>missiles</w:t>
      </w:r>
      <w:r w:rsidRPr="005F4688">
        <w:rPr>
          <w:sz w:val="16"/>
        </w:rPr>
        <w:t xml:space="preserve">, including the Chinese-Made C-802 and its Iranian knockoff, the Noor missile. Saudi forces also claim to have disarmed numerous Houthi-laid </w:t>
      </w:r>
      <w:r w:rsidRPr="00C5094C">
        <w:rPr>
          <w:rStyle w:val="Emphasis"/>
        </w:rPr>
        <w:t>mines</w:t>
      </w:r>
      <w:r w:rsidRPr="005F4688">
        <w:rPr>
          <w:sz w:val="16"/>
        </w:rPr>
        <w:t xml:space="preserve"> discovered </w:t>
      </w:r>
      <w:r w:rsidRPr="00B77F2E">
        <w:rPr>
          <w:rStyle w:val="StyleUnderline"/>
        </w:rPr>
        <w:t>in international shipping lanes</w:t>
      </w:r>
      <w:r w:rsidRPr="005F4688">
        <w:rPr>
          <w:sz w:val="16"/>
        </w:rPr>
        <w:t>.</w:t>
      </w:r>
    </w:p>
    <w:p w:rsidR="008E6DA5" w:rsidRPr="005F4688" w:rsidRDefault="008E6DA5" w:rsidP="008E6DA5">
      <w:pPr>
        <w:rPr>
          <w:sz w:val="16"/>
        </w:rPr>
      </w:pPr>
      <w:r w:rsidRPr="005F4688">
        <w:rPr>
          <w:sz w:val="16"/>
        </w:rPr>
        <w:t xml:space="preserve">More recently, </w:t>
      </w:r>
      <w:r w:rsidRPr="00C5094C">
        <w:rPr>
          <w:rStyle w:val="Emphasis"/>
        </w:rPr>
        <w:t xml:space="preserve">armed </w:t>
      </w:r>
      <w:r w:rsidRPr="00E26F90">
        <w:rPr>
          <w:rStyle w:val="Emphasis"/>
          <w:highlight w:val="cyan"/>
        </w:rPr>
        <w:t>naval drones</w:t>
      </w:r>
      <w:r w:rsidRPr="00405915">
        <w:rPr>
          <w:rStyle w:val="StyleUnderline"/>
        </w:rPr>
        <w:t xml:space="preserve"> have become a bigger threat</w:t>
      </w:r>
      <w:r w:rsidRPr="005F4688">
        <w:rPr>
          <w:sz w:val="16"/>
        </w:rPr>
        <w:t>. According to War on the Rocks, the Houthis carried out 24 “successful or attempted” attacks utilizing maritime drones between January 2017 and June 2021. Houthi forces have occasionally targeted military vessels as well, including an unsuccessful missile attack on the American destroyer USS Mason in 2016.</w:t>
      </w:r>
    </w:p>
    <w:p w:rsidR="008E6DA5" w:rsidRPr="005F4688" w:rsidRDefault="008E6DA5" w:rsidP="008E6DA5">
      <w:pPr>
        <w:rPr>
          <w:sz w:val="16"/>
        </w:rPr>
      </w:pPr>
      <w:r w:rsidRPr="00E26F90">
        <w:rPr>
          <w:rStyle w:val="Emphasis"/>
          <w:highlight w:val="cyan"/>
        </w:rPr>
        <w:t>Regional rivalries</w:t>
      </w:r>
      <w:r w:rsidRPr="0062480F">
        <w:rPr>
          <w:rStyle w:val="StyleUnderline"/>
        </w:rPr>
        <w:t xml:space="preserve"> among the Gulf states themselves have added to </w:t>
      </w:r>
      <w:r w:rsidRPr="00E26F90">
        <w:rPr>
          <w:rStyle w:val="Emphasis"/>
          <w:highlight w:val="cyan"/>
        </w:rPr>
        <w:t>political tensions</w:t>
      </w:r>
      <w:r w:rsidRPr="0062480F">
        <w:rPr>
          <w:rStyle w:val="StyleUnderline"/>
        </w:rPr>
        <w:t xml:space="preserve"> along both coasts of the Red Sea</w:t>
      </w:r>
      <w:r w:rsidRPr="005F4688">
        <w:rPr>
          <w:sz w:val="16"/>
        </w:rPr>
        <w:t>. After long-standing ill-will between Saudi Arabia and Qatar burst into the open in 2017, Riyadh launched a political boycott and economic blockade of Qatar, with Egypt, the UAE, and Bahrain supporting the Saudis, and Turkey taking Doha’s side. One result was that the “dueling powers rushed to lock up friends, loyalty pledges and real estate—including a mad dash for commercial ports and military posts on Africa’s Red Sea coast,” according to a Brookings Institution report.</w:t>
      </w:r>
    </w:p>
    <w:p w:rsidR="008E6DA5" w:rsidRPr="005F4688" w:rsidRDefault="008E6DA5" w:rsidP="008E6DA5">
      <w:pPr>
        <w:rPr>
          <w:sz w:val="16"/>
        </w:rPr>
      </w:pPr>
      <w:r w:rsidRPr="005F4688">
        <w:rPr>
          <w:sz w:val="16"/>
        </w:rPr>
        <w:t>These rivalries extended to political interference in the region’s transitional politics, including in Somalia and Ethiopia, but most notably in Sudan. Saudi Arabia, Egypt, and the UAE were all involved in supporting military rule after the fall of long-time dictator Omar al-Bashir in 2019, while Turkey and Qatar sought to support Islamist elements. In this, Sudan was representative of the broader political struggle among these parties elsewhere in the Middle East, in which Saudi Arabia and its allies sought to beat back the forces of political change. (The recent coup in Sudan by the head of the Sovereignty Council, General Abdel-Fattah al-Burhan, has put the country back in the camp of authoritarian states, helping to bury the stirrings of the Arab Spring revolutions that began in later 2010.)</w:t>
      </w:r>
    </w:p>
    <w:p w:rsidR="008E6DA5" w:rsidRPr="005F4688" w:rsidRDefault="008E6DA5" w:rsidP="008E6DA5">
      <w:pPr>
        <w:rPr>
          <w:sz w:val="16"/>
        </w:rPr>
      </w:pPr>
      <w:r w:rsidRPr="005F4688">
        <w:rPr>
          <w:sz w:val="16"/>
        </w:rPr>
        <w:t xml:space="preserve">The </w:t>
      </w:r>
      <w:r w:rsidRPr="00E26F90">
        <w:rPr>
          <w:rStyle w:val="Emphasis"/>
          <w:highlight w:val="cyan"/>
        </w:rPr>
        <w:t>political-military free-for-all</w:t>
      </w:r>
      <w:r w:rsidRPr="005F4688">
        <w:rPr>
          <w:sz w:val="16"/>
        </w:rPr>
        <w:t xml:space="preserve"> was accompanied by a gush of aid, investment, and port management and trade deals. These were intended not only to lock in patron-client relationships between the Arab states of the Gulf and African nations along the Red Sea, but to position the Gulf Arabs to exploit and profit from the region’s enormous untapped resources and its economic potential, including petroleum, natural gas, and mining.</w:t>
      </w:r>
    </w:p>
    <w:p w:rsidR="008E6DA5" w:rsidRPr="0062480F" w:rsidRDefault="008E6DA5" w:rsidP="008E6DA5">
      <w:pPr>
        <w:rPr>
          <w:rStyle w:val="Emphasis"/>
        </w:rPr>
      </w:pPr>
      <w:r w:rsidRPr="0062480F">
        <w:rPr>
          <w:rStyle w:val="Emphasis"/>
        </w:rPr>
        <w:t>The Red Sea Military Buildup</w:t>
      </w:r>
    </w:p>
    <w:p w:rsidR="008E6DA5" w:rsidRPr="005F4688" w:rsidRDefault="008E6DA5" w:rsidP="008E6DA5">
      <w:pPr>
        <w:rPr>
          <w:sz w:val="16"/>
        </w:rPr>
      </w:pPr>
      <w:r w:rsidRPr="00425CE4">
        <w:rPr>
          <w:rStyle w:val="StyleUnderline"/>
        </w:rPr>
        <w:t xml:space="preserve">As Middle East rivalries spread into the Red Sea, </w:t>
      </w:r>
      <w:r w:rsidRPr="00425CE4">
        <w:rPr>
          <w:rStyle w:val="Emphasis"/>
        </w:rPr>
        <w:t>military involvement has stepped up considerably</w:t>
      </w:r>
      <w:r w:rsidRPr="00854CA6">
        <w:rPr>
          <w:rStyle w:val="StyleUnderline"/>
        </w:rPr>
        <w:t>. The United Arab Emirates established a base at the Eritrean port of Assab</w:t>
      </w:r>
      <w:r w:rsidRPr="005F4688">
        <w:rPr>
          <w:sz w:val="16"/>
        </w:rPr>
        <w:t xml:space="preserve"> in 2015 as a point from which to pursue both naval and air attacks against Houthi forces in Yemen. </w:t>
      </w:r>
      <w:r w:rsidRPr="00854CA6">
        <w:rPr>
          <w:rStyle w:val="StyleUnderline"/>
        </w:rPr>
        <w:t>This base</w:t>
      </w:r>
      <w:r w:rsidRPr="005F4688">
        <w:rPr>
          <w:sz w:val="16"/>
        </w:rPr>
        <w:t xml:space="preserve">, as well as numerous other port access and development agreements in the area, </w:t>
      </w:r>
      <w:r w:rsidRPr="00DD0532">
        <w:rPr>
          <w:rStyle w:val="StyleUnderline"/>
        </w:rPr>
        <w:t xml:space="preserve">has </w:t>
      </w:r>
      <w:r w:rsidRPr="00E26F90">
        <w:rPr>
          <w:rStyle w:val="Emphasis"/>
          <w:highlight w:val="cyan"/>
        </w:rPr>
        <w:t>greatly expanded Emirati presence</w:t>
      </w:r>
      <w:r w:rsidRPr="00DD0532">
        <w:rPr>
          <w:rStyle w:val="StyleUnderline"/>
        </w:rPr>
        <w:t xml:space="preserve"> in the Red Sea and </w:t>
      </w:r>
      <w:r w:rsidRPr="008C0C3D">
        <w:rPr>
          <w:rStyle w:val="StyleUnderline"/>
          <w:highlight w:val="cyan"/>
        </w:rPr>
        <w:t xml:space="preserve">brought a </w:t>
      </w:r>
      <w:r w:rsidRPr="008C0C3D">
        <w:rPr>
          <w:rStyle w:val="Emphasis"/>
          <w:highlight w:val="cyan"/>
        </w:rPr>
        <w:t>host of military and economic implications</w:t>
      </w:r>
      <w:r w:rsidRPr="005F4688">
        <w:rPr>
          <w:sz w:val="16"/>
        </w:rPr>
        <w:t>, notwithstanding the UAE’s cancellation of plans in 2020 to build a second military base in Berbera in breakaway Somaliland.</w:t>
      </w:r>
    </w:p>
    <w:p w:rsidR="008E6DA5" w:rsidRPr="005F4688" w:rsidRDefault="008E6DA5" w:rsidP="008E6DA5">
      <w:pPr>
        <w:rPr>
          <w:sz w:val="16"/>
        </w:rPr>
      </w:pPr>
      <w:r w:rsidRPr="005F4688">
        <w:rPr>
          <w:sz w:val="16"/>
        </w:rPr>
        <w:t xml:space="preserve">The Saudis are not far behind. In addition to the existing King Faisal Naval Base at Jeddah, the </w:t>
      </w:r>
      <w:r w:rsidRPr="00DB7FBC">
        <w:rPr>
          <w:rStyle w:val="StyleUnderline"/>
          <w:highlight w:val="cyan"/>
        </w:rPr>
        <w:t xml:space="preserve">Saudi armed forces </w:t>
      </w:r>
      <w:r w:rsidRPr="00DB7FBC">
        <w:rPr>
          <w:rStyle w:val="Emphasis"/>
          <w:highlight w:val="cyan"/>
        </w:rPr>
        <w:t>seized control of ports</w:t>
      </w:r>
      <w:r w:rsidRPr="003172A8">
        <w:rPr>
          <w:rStyle w:val="StyleUnderline"/>
        </w:rPr>
        <w:t xml:space="preserve"> in al-Mokha and al-Khokha</w:t>
      </w:r>
      <w:r w:rsidRPr="005F4688">
        <w:rPr>
          <w:sz w:val="16"/>
        </w:rPr>
        <w:t xml:space="preserve"> in Yemen in 2019, expanding their significant naval presence in the Red Sea. This control came after the United Arab Emirates declared that it was drawing down its forces in the country.</w:t>
      </w:r>
    </w:p>
    <w:p w:rsidR="008E6DA5" w:rsidRPr="005F4688" w:rsidRDefault="008E6DA5" w:rsidP="008E6DA5">
      <w:pPr>
        <w:rPr>
          <w:sz w:val="16"/>
        </w:rPr>
      </w:pPr>
      <w:r w:rsidRPr="003170EA">
        <w:rPr>
          <w:rStyle w:val="StyleUnderline"/>
        </w:rPr>
        <w:t>While Turkey and Qatar</w:t>
      </w:r>
      <w:r w:rsidRPr="005F4688">
        <w:rPr>
          <w:sz w:val="16"/>
        </w:rPr>
        <w:t xml:space="preserve">, closely allied in the struggle for regional supremacy with Saudi Arabia and the UAE, </w:t>
      </w:r>
      <w:r w:rsidRPr="003170EA">
        <w:rPr>
          <w:rStyle w:val="StyleUnderline"/>
        </w:rPr>
        <w:t>currently lack naval or other military facilities per se in the Red Sea region, both countries have deployed economic assistance and trade deals</w:t>
      </w:r>
      <w:r w:rsidRPr="005F4688">
        <w:rPr>
          <w:sz w:val="16"/>
        </w:rPr>
        <w:t xml:space="preserve"> as a way to achieve influence with the Red Sea littoral states. Turkey operates a training base for Somali troops in Mogadishu, and in 2017, it signed an agreement with Sudan for the restoration of Suakin Island, a former Ottoman possession on the Red Sea coast. Turkey has denied reports that its presence there is a precursor to construction of Turkish naval and military facilities on the island; nevertheless, its activities are in keeping with the broader Turkish policy of expanding political and military ties to African states.</w:t>
      </w:r>
    </w:p>
    <w:p w:rsidR="008E6DA5" w:rsidRPr="005F4688" w:rsidRDefault="008E6DA5" w:rsidP="008E6DA5">
      <w:pPr>
        <w:rPr>
          <w:sz w:val="16"/>
        </w:rPr>
      </w:pPr>
      <w:r w:rsidRPr="005F4688">
        <w:rPr>
          <w:sz w:val="16"/>
        </w:rPr>
        <w:t xml:space="preserve">Not to be left out, </w:t>
      </w:r>
      <w:r w:rsidRPr="00DB7FBC">
        <w:rPr>
          <w:rStyle w:val="StyleUnderline"/>
          <w:highlight w:val="cyan"/>
        </w:rPr>
        <w:t>Iran</w:t>
      </w:r>
      <w:r w:rsidRPr="005F4688">
        <w:rPr>
          <w:sz w:val="16"/>
        </w:rPr>
        <w:t xml:space="preserve">, too, </w:t>
      </w:r>
      <w:r w:rsidRPr="00DB7FBC">
        <w:rPr>
          <w:rStyle w:val="StyleUnderline"/>
          <w:highlight w:val="cyan"/>
        </w:rPr>
        <w:t>has</w:t>
      </w:r>
      <w:r w:rsidRPr="001F1064">
        <w:rPr>
          <w:rStyle w:val="StyleUnderline"/>
        </w:rPr>
        <w:t xml:space="preserve"> reportedly </w:t>
      </w:r>
      <w:r w:rsidRPr="00DB7FBC">
        <w:rPr>
          <w:rStyle w:val="StyleUnderline"/>
          <w:highlight w:val="cyan"/>
        </w:rPr>
        <w:t>sought</w:t>
      </w:r>
      <w:r w:rsidRPr="001F1064">
        <w:rPr>
          <w:rStyle w:val="StyleUnderline"/>
        </w:rPr>
        <w:t xml:space="preserve"> a </w:t>
      </w:r>
      <w:r w:rsidRPr="00DB7FBC">
        <w:rPr>
          <w:rStyle w:val="Emphasis"/>
          <w:highlight w:val="cyan"/>
        </w:rPr>
        <w:t>permanent naval presence</w:t>
      </w:r>
      <w:r w:rsidRPr="001F1064">
        <w:rPr>
          <w:rStyle w:val="StyleUnderline"/>
        </w:rPr>
        <w:t xml:space="preserve"> in the Red Sea</w:t>
      </w:r>
      <w:r w:rsidRPr="005F4688">
        <w:rPr>
          <w:sz w:val="16"/>
        </w:rPr>
        <w:t xml:space="preserve">/Gulf of Aden to counter the Arab Gulf states </w:t>
      </w:r>
      <w:r w:rsidRPr="001F1064">
        <w:rPr>
          <w:rStyle w:val="Emphasis"/>
        </w:rPr>
        <w:t>and increase its own influence</w:t>
      </w:r>
      <w:r w:rsidRPr="005F4688">
        <w:rPr>
          <w:sz w:val="16"/>
        </w:rPr>
        <w:t>, without any particular success so far.</w:t>
      </w:r>
    </w:p>
    <w:p w:rsidR="008E6DA5" w:rsidRPr="005F4688" w:rsidRDefault="008E6DA5" w:rsidP="008E6DA5">
      <w:pPr>
        <w:rPr>
          <w:sz w:val="16"/>
        </w:rPr>
      </w:pPr>
      <w:r w:rsidRPr="005F4688">
        <w:rPr>
          <w:sz w:val="16"/>
        </w:rPr>
        <w:t>More Complications</w:t>
      </w:r>
    </w:p>
    <w:p w:rsidR="008E6DA5" w:rsidRPr="005F4688" w:rsidRDefault="008E6DA5" w:rsidP="008E6DA5">
      <w:pPr>
        <w:rPr>
          <w:sz w:val="16"/>
        </w:rPr>
      </w:pPr>
      <w:r w:rsidRPr="005F4688">
        <w:rPr>
          <w:sz w:val="16"/>
        </w:rPr>
        <w:t>In addition to the Yemen conflict and the active military threat it poses to international shipping in the Red Sea, simmering conflicts could introduce new elements of uncertainty into the political picture. The ongoing war between Ethiopia and its restive Tigray region as well as flickering conflicts in Somalia, South Sudan, and Sudan have drawn the involvement of a host of regional powers, including Saudi Arabia, the UAE, and Egypt competing with Turkey and Qatar for influence. The increasingly tense confrontation between Egypt and Ethiopia over the Grand Ethiopian Renaissance Dam (GERD) has threatened to erupt into a military confrontation which could likewise draw in outside powers. All this is fanning the flames of “instability and insecurity in an already fragile, volatile, and conflict-prone region,” according to a report by the United States Institute of Peace (USIP).</w:t>
      </w:r>
    </w:p>
    <w:p w:rsidR="008E6DA5" w:rsidRPr="00F866BC" w:rsidRDefault="008E6DA5" w:rsidP="008E6DA5">
      <w:pPr>
        <w:rPr>
          <w:rStyle w:val="StyleUnderline"/>
        </w:rPr>
      </w:pPr>
      <w:r w:rsidRPr="00DB7FBC">
        <w:rPr>
          <w:rStyle w:val="Emphasis"/>
          <w:highlight w:val="cyan"/>
        </w:rPr>
        <w:t>Great Powers</w:t>
      </w:r>
      <w:r w:rsidRPr="00F866BC">
        <w:rPr>
          <w:rStyle w:val="StyleUnderline"/>
        </w:rPr>
        <w:t xml:space="preserve"> Power Up, Too</w:t>
      </w:r>
    </w:p>
    <w:p w:rsidR="008E6DA5" w:rsidRPr="005F4688" w:rsidRDefault="008E6DA5" w:rsidP="008E6DA5">
      <w:pPr>
        <w:rPr>
          <w:sz w:val="16"/>
        </w:rPr>
      </w:pPr>
      <w:r w:rsidRPr="002A2477">
        <w:rPr>
          <w:rStyle w:val="StyleUnderline"/>
        </w:rPr>
        <w:t xml:space="preserve">Given the </w:t>
      </w:r>
      <w:r w:rsidRPr="00DB7FBC">
        <w:rPr>
          <w:rStyle w:val="Emphasis"/>
          <w:highlight w:val="cyan"/>
        </w:rPr>
        <w:t>overarching threats to stability</w:t>
      </w:r>
      <w:r w:rsidRPr="002A2477">
        <w:rPr>
          <w:rStyle w:val="StyleUnderline"/>
        </w:rPr>
        <w:t xml:space="preserve"> in the Red Sea and its coastal states</w:t>
      </w:r>
      <w:r w:rsidRPr="005F4688">
        <w:rPr>
          <w:sz w:val="16"/>
        </w:rPr>
        <w:t xml:space="preserve"> from a variety of sources, </w:t>
      </w:r>
      <w:r w:rsidRPr="002A2477">
        <w:rPr>
          <w:rStyle w:val="StyleUnderline"/>
        </w:rPr>
        <w:t xml:space="preserve">in addition to the </w:t>
      </w:r>
      <w:r w:rsidRPr="002A2477">
        <w:rPr>
          <w:rStyle w:val="Emphasis"/>
        </w:rPr>
        <w:t>high economic stakes</w:t>
      </w:r>
      <w:r w:rsidRPr="002A2477">
        <w:rPr>
          <w:rStyle w:val="StyleUnderline"/>
        </w:rPr>
        <w:t xml:space="preserve"> for both the global and regional economies</w:t>
      </w:r>
      <w:r w:rsidRPr="005F4688">
        <w:rPr>
          <w:sz w:val="16"/>
        </w:rPr>
        <w:t xml:space="preserve">, it comes as no surprise that </w:t>
      </w:r>
      <w:r w:rsidRPr="00DB7FBC">
        <w:rPr>
          <w:rStyle w:val="Emphasis"/>
          <w:highlight w:val="cyan"/>
        </w:rPr>
        <w:t>international powers are moving to make their military presence felt</w:t>
      </w:r>
      <w:r w:rsidRPr="005F4688">
        <w:rPr>
          <w:sz w:val="16"/>
        </w:rPr>
        <w:t xml:space="preserve"> in the region alongside the states there with axes to grind. </w:t>
      </w:r>
      <w:r w:rsidRPr="002A2477">
        <w:rPr>
          <w:rStyle w:val="StyleUnderline"/>
        </w:rPr>
        <w:t>There are now more than a dozen naval installations operated by at least 11 countries in the Red Sea area</w:t>
      </w:r>
      <w:r w:rsidRPr="005F4688">
        <w:rPr>
          <w:sz w:val="16"/>
        </w:rPr>
        <w:t xml:space="preserve">, with several other navies, </w:t>
      </w:r>
      <w:r w:rsidRPr="008E7E58">
        <w:rPr>
          <w:rStyle w:val="StyleUnderline"/>
        </w:rPr>
        <w:t xml:space="preserve">including </w:t>
      </w:r>
      <w:r w:rsidRPr="00843C71">
        <w:rPr>
          <w:rStyle w:val="Emphasis"/>
        </w:rPr>
        <w:t>Russia</w:t>
      </w:r>
      <w:r w:rsidRPr="005F4688">
        <w:rPr>
          <w:sz w:val="16"/>
        </w:rPr>
        <w:t>’s, enjoying basing rights at various ports.</w:t>
      </w:r>
    </w:p>
    <w:p w:rsidR="008E6DA5" w:rsidRPr="005F4688" w:rsidRDefault="008E6DA5" w:rsidP="008E6DA5">
      <w:pPr>
        <w:rPr>
          <w:sz w:val="16"/>
        </w:rPr>
      </w:pPr>
      <w:r w:rsidRPr="005F4688">
        <w:rPr>
          <w:sz w:val="16"/>
        </w:rPr>
        <w:t>Djibouti has become a key node for foreign military presence, hosting naval facilities of the United States, France, Italy, Japan, and China. Each of these countries has participated in international anti-piracy operations and continues to maintain a presence there largely for that purpose, although the United States and China also have their eyes on broader strategic interests.</w:t>
      </w:r>
    </w:p>
    <w:p w:rsidR="008E6DA5" w:rsidRPr="005F4688" w:rsidRDefault="008E6DA5" w:rsidP="008E6DA5">
      <w:pPr>
        <w:rPr>
          <w:sz w:val="16"/>
        </w:rPr>
      </w:pPr>
      <w:r w:rsidRPr="005F4688">
        <w:rPr>
          <w:sz w:val="16"/>
        </w:rPr>
        <w:t xml:space="preserve">The United States maintains its Camp Lemonnier (in Djibouti) as an important link to its naval and air presence in the Gulf, </w:t>
      </w:r>
      <w:proofErr w:type="gramStart"/>
      <w:r w:rsidRPr="005F4688">
        <w:rPr>
          <w:sz w:val="16"/>
        </w:rPr>
        <w:t>Diego Garcia island</w:t>
      </w:r>
      <w:proofErr w:type="gramEnd"/>
      <w:r w:rsidRPr="005F4688">
        <w:rPr>
          <w:sz w:val="16"/>
        </w:rPr>
        <w:t>, and farther afield in the Indian Ocean and points east. Notably, the camp also serves as US Africa Command’s primary base of operations in Africa, hosting 4,000 American and allied troops.</w:t>
      </w:r>
    </w:p>
    <w:p w:rsidR="008E6DA5" w:rsidRPr="005F4688" w:rsidRDefault="008E6DA5" w:rsidP="008E6DA5">
      <w:pPr>
        <w:rPr>
          <w:sz w:val="16"/>
        </w:rPr>
      </w:pPr>
      <w:r w:rsidRPr="00DF70B4">
        <w:rPr>
          <w:rStyle w:val="Emphasis"/>
          <w:highlight w:val="cyan"/>
        </w:rPr>
        <w:t>China</w:t>
      </w:r>
      <w:r w:rsidRPr="00DF70B4">
        <w:rPr>
          <w:rStyle w:val="StyleUnderline"/>
          <w:highlight w:val="cyan"/>
        </w:rPr>
        <w:t xml:space="preserve"> has maintained</w:t>
      </w:r>
      <w:r w:rsidRPr="00843C71">
        <w:rPr>
          <w:rStyle w:val="StyleUnderline"/>
        </w:rPr>
        <w:t xml:space="preserve"> a </w:t>
      </w:r>
      <w:r w:rsidRPr="00843C71">
        <w:rPr>
          <w:rStyle w:val="Emphasis"/>
        </w:rPr>
        <w:t xml:space="preserve">continuous </w:t>
      </w:r>
      <w:r w:rsidRPr="00DF70B4">
        <w:rPr>
          <w:rStyle w:val="Emphasis"/>
          <w:highlight w:val="cyan"/>
        </w:rPr>
        <w:t>naval presence</w:t>
      </w:r>
      <w:r w:rsidRPr="00843C71">
        <w:rPr>
          <w:rStyle w:val="StyleUnderline"/>
        </w:rPr>
        <w:t xml:space="preserve"> in the region</w:t>
      </w:r>
      <w:r w:rsidRPr="005F4688">
        <w:rPr>
          <w:sz w:val="16"/>
        </w:rPr>
        <w:t xml:space="preserve"> since it joined anti-piracy operations in 2008, at one time deploying upwards of 26,000 personnel there. In 2017, China’s People’s Liberation Army Navy (PLAN) established a logistics base in Djibouti, which is intended to support Chinese naval and peacekeeping operations in the Horn of Africa as well as possible contingency operations, such as emergency evacuations (Beijing evacuated Chinese nationals from Libya in 2011 and Yemen in 2015). China’s Djibouti presence is also intended to support potential counterterrorism operations as well as intelligence gathering.</w:t>
      </w:r>
    </w:p>
    <w:p w:rsidR="008E6DA5" w:rsidRPr="005F4688" w:rsidRDefault="008E6DA5" w:rsidP="008E6DA5">
      <w:pPr>
        <w:rPr>
          <w:sz w:val="16"/>
        </w:rPr>
      </w:pPr>
      <w:r w:rsidRPr="005F4688">
        <w:rPr>
          <w:sz w:val="16"/>
        </w:rPr>
        <w:t>More important, the PLAN’s base is considered one of the “overseas strategic strongpoints” that are vital to the protection of Beijing’s growing economic interests in the region as well as China’s ever-expanding Belt and Road Initiative, a significant branch of which leads through the Red Sea. As Chinese policy becomes more assertive globally, its military involvement in the Red Sea may become more pronounced.</w:t>
      </w:r>
    </w:p>
    <w:p w:rsidR="008E6DA5" w:rsidRPr="005F4688" w:rsidRDefault="008E6DA5" w:rsidP="008E6DA5">
      <w:pPr>
        <w:rPr>
          <w:sz w:val="16"/>
        </w:rPr>
      </w:pPr>
      <w:r w:rsidRPr="005F4688">
        <w:rPr>
          <w:sz w:val="16"/>
        </w:rPr>
        <w:t xml:space="preserve">Another strategic power, </w:t>
      </w:r>
      <w:r w:rsidRPr="00DF70B4">
        <w:rPr>
          <w:rStyle w:val="StyleUnderline"/>
          <w:highlight w:val="cyan"/>
        </w:rPr>
        <w:t>Russia</w:t>
      </w:r>
      <w:r w:rsidRPr="005F4688">
        <w:rPr>
          <w:sz w:val="16"/>
        </w:rPr>
        <w:t xml:space="preserve">, has been something of an afterthought in the Red Sea political-military game but it, too, </w:t>
      </w:r>
      <w:r w:rsidRPr="00DF70B4">
        <w:rPr>
          <w:rStyle w:val="Emphasis"/>
          <w:highlight w:val="cyan"/>
        </w:rPr>
        <w:t>is seeking to up its game</w:t>
      </w:r>
      <w:r w:rsidRPr="008B55EF">
        <w:rPr>
          <w:rStyle w:val="StyleUnderline"/>
        </w:rPr>
        <w:t>. Moscow has signed military cooperation agreements with around 20 African nations</w:t>
      </w:r>
      <w:r w:rsidRPr="005F4688">
        <w:rPr>
          <w:sz w:val="16"/>
        </w:rPr>
        <w:t xml:space="preserve">, and despite a failed attempt to negotiate the establishment of its own base in Djibouti, it succeeded in reaching agreement with Sudan to host Russian warships. In 2020, Russia signed an agreement with Khartoum to establish a naval logistics base, a possible prelude to greater Russian military activity in the region. </w:t>
      </w:r>
      <w:r w:rsidRPr="008B55EF">
        <w:rPr>
          <w:rStyle w:val="StyleUnderline"/>
        </w:rPr>
        <w:t xml:space="preserve">The moves can be seen </w:t>
      </w:r>
      <w:r w:rsidRPr="00DF70B4">
        <w:rPr>
          <w:rStyle w:val="StyleUnderline"/>
          <w:highlight w:val="cyan"/>
        </w:rPr>
        <w:t>as an extension of</w:t>
      </w:r>
      <w:r w:rsidRPr="00DF70B4">
        <w:rPr>
          <w:rStyle w:val="StyleUnderline"/>
        </w:rPr>
        <w:t xml:space="preserve"> Russia’s </w:t>
      </w:r>
      <w:r w:rsidRPr="00DF70B4">
        <w:rPr>
          <w:rStyle w:val="StyleUnderline"/>
          <w:highlight w:val="cyan"/>
        </w:rPr>
        <w:t>opportunistic policies</w:t>
      </w:r>
      <w:r w:rsidRPr="008B55EF">
        <w:rPr>
          <w:rStyle w:val="StyleUnderline"/>
        </w:rPr>
        <w:t xml:space="preserve"> aimed at increasing its presence and influence</w:t>
      </w:r>
      <w:r w:rsidRPr="005F4688">
        <w:rPr>
          <w:sz w:val="16"/>
        </w:rPr>
        <w:t xml:space="preserve"> in the eastern Mediterranean, Syria, Libya, and Egypt, even as it attempts to improve ties with the Gulf states.</w:t>
      </w:r>
    </w:p>
    <w:p w:rsidR="008E6DA5" w:rsidRPr="005F4688" w:rsidRDefault="008E6DA5" w:rsidP="008E6DA5">
      <w:pPr>
        <w:rPr>
          <w:sz w:val="16"/>
        </w:rPr>
      </w:pPr>
      <w:r w:rsidRPr="005F4688">
        <w:rPr>
          <w:sz w:val="16"/>
        </w:rPr>
        <w:t>Non-Gulf Regional States Watch—and Worry</w:t>
      </w:r>
    </w:p>
    <w:p w:rsidR="008E6DA5" w:rsidRPr="005F4688" w:rsidRDefault="008E6DA5" w:rsidP="008E6DA5">
      <w:pPr>
        <w:rPr>
          <w:sz w:val="16"/>
        </w:rPr>
      </w:pPr>
      <w:r w:rsidRPr="005F4688">
        <w:rPr>
          <w:sz w:val="16"/>
        </w:rPr>
        <w:t>Egypt, a Red Sea power since pharaonic times, has observed these developments with concern. Not only does the increasing presence of foreign navies and military forces in the Red Sea encroach on Egypt’s traditional influence along the Red Sea’s western coast, especially in Sudan, but Cairo may be worried about constraints on its freedom of action with regard to the GERD. Egypt has not been idle, however; in 2020, the government inaugurated a new air and naval base at Berenice seaport, due east of Aswan, and it is now the largest military base on the Red Sea.</w:t>
      </w:r>
    </w:p>
    <w:p w:rsidR="008E6DA5" w:rsidRPr="005F4688" w:rsidRDefault="008E6DA5" w:rsidP="008E6DA5">
      <w:pPr>
        <w:rPr>
          <w:sz w:val="16"/>
        </w:rPr>
      </w:pPr>
      <w:r w:rsidRPr="005F4688">
        <w:rPr>
          <w:sz w:val="16"/>
        </w:rPr>
        <w:t>Israel and Jordan are likewise keeping a wary eye on the contest for influence. The two countries maintain contiguous naval bases in the Gulf of Aqaba, at Eilat and Aqaba; they are acutely aware that their only access to the Red Sea (in Jordan’s case, to any sea) runs through the Strait of Tiran. That the three islands dominating this maritime passage—Tiran and Sanafir—are now under the control of Saudi Arabia (since they were formally ceded to the kingdom by Egypt in 2017) is a source of some strategic concern for Israel and Jordan. This is especially true for Israel, which was pointedly excluded from Riyadh’s Council of Arab and African Littoral States of the Red Sea and Gulf of Aden, a group created specifically to enhance security and stability in the Red Sea.</w:t>
      </w:r>
    </w:p>
    <w:p w:rsidR="008E6DA5" w:rsidRPr="005F4688" w:rsidRDefault="008E6DA5" w:rsidP="008E6DA5">
      <w:pPr>
        <w:rPr>
          <w:sz w:val="16"/>
        </w:rPr>
      </w:pPr>
      <w:r w:rsidRPr="005F4688">
        <w:rPr>
          <w:sz w:val="16"/>
        </w:rPr>
        <w:t>Where Is Washington?</w:t>
      </w:r>
    </w:p>
    <w:p w:rsidR="008E6DA5" w:rsidRPr="00072DB0" w:rsidRDefault="008E6DA5" w:rsidP="008E6DA5">
      <w:pPr>
        <w:rPr>
          <w:rStyle w:val="Emphasis"/>
        </w:rPr>
      </w:pPr>
      <w:r w:rsidRPr="00072DB0">
        <w:rPr>
          <w:rStyle w:val="StyleUnderline"/>
        </w:rPr>
        <w:t>This modern-day “scramble for Africa”</w:t>
      </w:r>
      <w:r w:rsidRPr="005F4688">
        <w:rPr>
          <w:sz w:val="16"/>
        </w:rPr>
        <w:t xml:space="preserve"> involving both Gulf countries and international players </w:t>
      </w:r>
      <w:r w:rsidRPr="00072DB0">
        <w:rPr>
          <w:rStyle w:val="StyleUnderline"/>
        </w:rPr>
        <w:t xml:space="preserve">brings with it </w:t>
      </w:r>
      <w:r w:rsidRPr="0021530C">
        <w:rPr>
          <w:rStyle w:val="Emphasis"/>
          <w:highlight w:val="cyan"/>
        </w:rPr>
        <w:t>significant risk of military conflict</w:t>
      </w:r>
      <w:r w:rsidRPr="0021530C">
        <w:rPr>
          <w:rStyle w:val="StyleUnderline"/>
          <w:highlight w:val="cyan"/>
        </w:rPr>
        <w:t>, whether by accident, miscalc</w:t>
      </w:r>
      <w:r w:rsidRPr="00072DB0">
        <w:rPr>
          <w:rStyle w:val="StyleUnderline"/>
        </w:rPr>
        <w:t xml:space="preserve">ulation, </w:t>
      </w:r>
      <w:r w:rsidRPr="0021530C">
        <w:rPr>
          <w:rStyle w:val="StyleUnderline"/>
          <w:highlight w:val="cyan"/>
        </w:rPr>
        <w:t>or the tensions</w:t>
      </w:r>
      <w:r w:rsidRPr="00072DB0">
        <w:rPr>
          <w:rStyle w:val="StyleUnderline"/>
        </w:rPr>
        <w:t xml:space="preserve"> that are sure to result</w:t>
      </w:r>
      <w:r w:rsidRPr="005F4688">
        <w:rPr>
          <w:sz w:val="16"/>
        </w:rPr>
        <w:t xml:space="preserve"> from so many rival peers competing in fairly close quarters. Additionally, </w:t>
      </w:r>
      <w:r w:rsidRPr="00072DB0">
        <w:rPr>
          <w:rStyle w:val="StyleUnderline"/>
        </w:rPr>
        <w:t xml:space="preserve">the overlay of regional power struggles onto the </w:t>
      </w:r>
      <w:r w:rsidRPr="00072DB0">
        <w:rPr>
          <w:rStyle w:val="Emphasis"/>
        </w:rPr>
        <w:t>unstable politics</w:t>
      </w:r>
      <w:r w:rsidRPr="00072DB0">
        <w:rPr>
          <w:rStyle w:val="StyleUnderline"/>
        </w:rPr>
        <w:t xml:space="preserve"> of eastern African countries bears the danger of </w:t>
      </w:r>
      <w:r w:rsidRPr="00072DB0">
        <w:rPr>
          <w:rStyle w:val="Emphasis"/>
        </w:rPr>
        <w:t>heightened violent conflict</w:t>
      </w:r>
      <w:r w:rsidRPr="00072DB0">
        <w:rPr>
          <w:rStyle w:val="StyleUnderline"/>
        </w:rPr>
        <w:t xml:space="preserve"> and </w:t>
      </w:r>
      <w:r w:rsidRPr="00072DB0">
        <w:rPr>
          <w:rStyle w:val="Emphasis"/>
        </w:rPr>
        <w:t>humanitarian crisis</w:t>
      </w:r>
      <w:r w:rsidRPr="005F4688">
        <w:rPr>
          <w:sz w:val="16"/>
        </w:rPr>
        <w:t xml:space="preserve">. This situation </w:t>
      </w:r>
      <w:r w:rsidRPr="003F269C">
        <w:rPr>
          <w:rStyle w:val="StyleUnderline"/>
          <w:highlight w:val="cyan"/>
        </w:rPr>
        <w:t>is a</w:t>
      </w:r>
      <w:r w:rsidRPr="003F269C">
        <w:rPr>
          <w:sz w:val="16"/>
          <w:highlight w:val="cyan"/>
        </w:rPr>
        <w:t xml:space="preserve"> </w:t>
      </w:r>
      <w:r w:rsidRPr="003F269C">
        <w:rPr>
          <w:rStyle w:val="Emphasis"/>
          <w:highlight w:val="cyan"/>
        </w:rPr>
        <w:t>disaster waiting to happen.</w:t>
      </w:r>
    </w:p>
    <w:p w:rsidR="008E6DA5" w:rsidRPr="006A2198" w:rsidRDefault="008E6DA5" w:rsidP="008E6DA5">
      <w:pPr>
        <w:rPr>
          <w:rStyle w:val="StyleUnderline"/>
        </w:rPr>
      </w:pPr>
      <w:r w:rsidRPr="003F269C">
        <w:rPr>
          <w:rStyle w:val="StyleUnderline"/>
          <w:highlight w:val="cyan"/>
        </w:rPr>
        <w:t>The U</w:t>
      </w:r>
      <w:r w:rsidRPr="00072DB0">
        <w:rPr>
          <w:rStyle w:val="StyleUnderline"/>
        </w:rPr>
        <w:t xml:space="preserve">nited </w:t>
      </w:r>
      <w:r w:rsidRPr="003F269C">
        <w:rPr>
          <w:rStyle w:val="StyleUnderline"/>
          <w:highlight w:val="cyan"/>
        </w:rPr>
        <w:t>S</w:t>
      </w:r>
      <w:r w:rsidRPr="00072DB0">
        <w:rPr>
          <w:rStyle w:val="StyleUnderline"/>
        </w:rPr>
        <w:t xml:space="preserve">tates </w:t>
      </w:r>
      <w:r w:rsidRPr="003F269C">
        <w:rPr>
          <w:rStyle w:val="StyleUnderline"/>
          <w:highlight w:val="cyan"/>
        </w:rPr>
        <w:t>has</w:t>
      </w:r>
      <w:r w:rsidRPr="00072DB0">
        <w:rPr>
          <w:rStyle w:val="StyleUnderline"/>
        </w:rPr>
        <w:t xml:space="preserve"> been </w:t>
      </w:r>
      <w:r w:rsidRPr="00072DB0">
        <w:rPr>
          <w:rStyle w:val="Emphasis"/>
        </w:rPr>
        <w:t>largely absent</w:t>
      </w:r>
      <w:r w:rsidRPr="00072DB0">
        <w:rPr>
          <w:rStyle w:val="StyleUnderline"/>
        </w:rPr>
        <w:t xml:space="preserve"> from diplomatic efforts </w:t>
      </w:r>
      <w:r w:rsidRPr="003F269C">
        <w:rPr>
          <w:rStyle w:val="StyleUnderline"/>
          <w:highlight w:val="cyan"/>
        </w:rPr>
        <w:t xml:space="preserve">to </w:t>
      </w:r>
      <w:r w:rsidRPr="003F269C">
        <w:rPr>
          <w:rStyle w:val="Emphasis"/>
          <w:highlight w:val="cyan"/>
        </w:rPr>
        <w:t>set the rules of the road</w:t>
      </w:r>
      <w:r w:rsidRPr="00072DB0">
        <w:rPr>
          <w:rStyle w:val="StyleUnderline"/>
        </w:rPr>
        <w:t xml:space="preserve"> in the Red Sea</w:t>
      </w:r>
      <w:r w:rsidRPr="005F4688">
        <w:rPr>
          <w:sz w:val="16"/>
        </w:rPr>
        <w:t xml:space="preserve"> and encourage regional parties to work together for economic advancement and political stability. Nor has Washington worked very hard to reach understandings with China and Russia to deconflict their engagement in the area. This is a mistake. For one thing, many </w:t>
      </w:r>
      <w:r w:rsidRPr="003F269C">
        <w:rPr>
          <w:rStyle w:val="StyleUnderline"/>
          <w:highlight w:val="cyan"/>
        </w:rPr>
        <w:t xml:space="preserve">regional parties </w:t>
      </w:r>
      <w:r w:rsidRPr="003F269C">
        <w:rPr>
          <w:rStyle w:val="Emphasis"/>
          <w:highlight w:val="cyan"/>
        </w:rPr>
        <w:t>look to the U</w:t>
      </w:r>
      <w:r w:rsidRPr="006A2198">
        <w:rPr>
          <w:rStyle w:val="Emphasis"/>
        </w:rPr>
        <w:t xml:space="preserve">nited </w:t>
      </w:r>
      <w:r w:rsidRPr="003F269C">
        <w:rPr>
          <w:rStyle w:val="Emphasis"/>
          <w:highlight w:val="cyan"/>
        </w:rPr>
        <w:t>S</w:t>
      </w:r>
      <w:r w:rsidRPr="006A2198">
        <w:rPr>
          <w:rStyle w:val="Emphasis"/>
        </w:rPr>
        <w:t>tates</w:t>
      </w:r>
      <w:r w:rsidRPr="006A2198">
        <w:rPr>
          <w:rStyle w:val="StyleUnderline"/>
        </w:rPr>
        <w:t xml:space="preserve"> </w:t>
      </w:r>
      <w:r w:rsidRPr="003F269C">
        <w:rPr>
          <w:rStyle w:val="StyleUnderline"/>
          <w:highlight w:val="cyan"/>
        </w:rPr>
        <w:t xml:space="preserve">as a </w:t>
      </w:r>
      <w:r w:rsidRPr="003F269C">
        <w:rPr>
          <w:rStyle w:val="Emphasis"/>
          <w:highlight w:val="cyan"/>
        </w:rPr>
        <w:t>stabilizing presence</w:t>
      </w:r>
      <w:r w:rsidRPr="006A2198">
        <w:rPr>
          <w:rStyle w:val="StyleUnderline"/>
        </w:rPr>
        <w:t xml:space="preserve"> as well as for the type and intensity of diplomatic engagement that would help </w:t>
      </w:r>
      <w:r w:rsidRPr="006A2198">
        <w:rPr>
          <w:rStyle w:val="Emphasis"/>
        </w:rPr>
        <w:t>jumpstart regional and international efforts</w:t>
      </w:r>
      <w:r w:rsidRPr="006A2198">
        <w:rPr>
          <w:rStyle w:val="StyleUnderline"/>
        </w:rPr>
        <w:t xml:space="preserve"> </w:t>
      </w:r>
      <w:r w:rsidRPr="003F269C">
        <w:rPr>
          <w:rStyle w:val="StyleUnderline"/>
          <w:highlight w:val="cyan"/>
        </w:rPr>
        <w:t>to foster peace and security</w:t>
      </w:r>
      <w:r w:rsidRPr="006A2198">
        <w:rPr>
          <w:rStyle w:val="StyleUnderline"/>
        </w:rPr>
        <w:t>.</w:t>
      </w:r>
    </w:p>
    <w:p w:rsidR="008E6DA5" w:rsidRPr="005F4688" w:rsidRDefault="008E6DA5" w:rsidP="008E6DA5">
      <w:pPr>
        <w:rPr>
          <w:sz w:val="16"/>
        </w:rPr>
      </w:pPr>
      <w:r w:rsidRPr="005F4688">
        <w:rPr>
          <w:sz w:val="16"/>
        </w:rPr>
        <w:t>Some credit must be given to the Trump Administration for at least trying. It announced a new approach to Africa in 2018 that then-National Security Advisor John Bolton said would center on trade and investment deals, conditioned in part on how African states accommodated Washington’s policy goals. The aim, Bolton said in a speech to the Heritage Foundation, was not only to counter Russia but primarily China, whose “predatory” trade and assistance practices are “riddled with corruption” and “hold states in Africa captive to Beijing’s wishes and demands.”</w:t>
      </w:r>
    </w:p>
    <w:p w:rsidR="008E6DA5" w:rsidRPr="005F4688" w:rsidRDefault="008E6DA5" w:rsidP="008E6DA5">
      <w:pPr>
        <w:rPr>
          <w:sz w:val="16"/>
        </w:rPr>
      </w:pPr>
      <w:r w:rsidRPr="005F4688">
        <w:rPr>
          <w:sz w:val="16"/>
        </w:rPr>
        <w:t>The Biden Administration should adapt and advance the approach outlined by Bolton, possibly with a less threatening gloss, in an effort to spur the American sagging trade and investment portfolio in Africa, particularly in the Red Sea states. The administration should also develop a comprehensive strategy to promote economic development and good governance in the region. USIP’s Senior Study Group on the Red Sea offers some detailed and timely recommendations in this regard, and in particular the formulation of a five-year “Integrated Regional Strategy” for the Red Sea that would link planning and goals among the State Department, Defense Department, and US Agency for International Development. This would serve as a good step to developing a more comprehensive strategic approach to the Red Sea and its littoral states, one that has been hampered by the fact that neither the State Department nor the Pentagon treat the Red Sea area as a single region, instead splitting responsibility among regional bureaus and different combatant commands.</w:t>
      </w:r>
    </w:p>
    <w:p w:rsidR="008E6DA5" w:rsidRPr="00625F02" w:rsidRDefault="008E6DA5" w:rsidP="008E6DA5">
      <w:pPr>
        <w:rPr>
          <w:b/>
          <w:iCs/>
          <w:u w:val="single"/>
          <w:bdr w:val="single" w:sz="8" w:space="0" w:color="auto"/>
        </w:rPr>
      </w:pPr>
      <w:r w:rsidRPr="003A1C9D">
        <w:rPr>
          <w:rStyle w:val="StyleUnderline"/>
        </w:rPr>
        <w:t>The United States should</w:t>
      </w:r>
      <w:r w:rsidRPr="005F4688">
        <w:rPr>
          <w:sz w:val="16"/>
        </w:rPr>
        <w:t xml:space="preserve"> also cooperate with regional and international efforts to </w:t>
      </w:r>
      <w:r w:rsidRPr="003A1C9D">
        <w:rPr>
          <w:rStyle w:val="Emphasis"/>
        </w:rPr>
        <w:t>enhance stability</w:t>
      </w:r>
      <w:r w:rsidRPr="003A1C9D">
        <w:rPr>
          <w:rStyle w:val="StyleUnderline"/>
        </w:rPr>
        <w:t xml:space="preserve"> and manage maritime resources</w:t>
      </w:r>
      <w:r w:rsidRPr="005F4688">
        <w:rPr>
          <w:sz w:val="16"/>
        </w:rPr>
        <w:t xml:space="preserve">, cooperating with the EU’s Special Representative for the Horn of Africa, in particular, to help nudge such efforts forward. To be sure, </w:t>
      </w:r>
      <w:r w:rsidRPr="00602052">
        <w:rPr>
          <w:rStyle w:val="StyleUnderline"/>
        </w:rPr>
        <w:t xml:space="preserve">as the Biden Administration contemplates moving toward a “pivot to Asia,” it </w:t>
      </w:r>
      <w:r w:rsidRPr="00602052">
        <w:rPr>
          <w:rStyle w:val="Emphasis"/>
        </w:rPr>
        <w:t>must not leave strategic considerations</w:t>
      </w:r>
      <w:r w:rsidRPr="00602052">
        <w:rPr>
          <w:rStyle w:val="StyleUnderline"/>
        </w:rPr>
        <w:t xml:space="preserve"> in a </w:t>
      </w:r>
      <w:r w:rsidRPr="00602052">
        <w:rPr>
          <w:rStyle w:val="Emphasis"/>
        </w:rPr>
        <w:t>burgeoning region behind.</w:t>
      </w:r>
    </w:p>
    <w:p w:rsidR="003C4AF7" w:rsidRPr="007C59DD" w:rsidRDefault="003C4AF7" w:rsidP="003C4AF7">
      <w:pPr>
        <w:pStyle w:val="Heading3"/>
      </w:pPr>
      <w:r>
        <w:t>1AR---Defense</w:t>
      </w:r>
    </w:p>
    <w:p w:rsidR="003C4AF7" w:rsidRPr="00F87338" w:rsidRDefault="003C4AF7" w:rsidP="003C4AF7"/>
    <w:p w:rsidR="003C4AF7" w:rsidRPr="00F87338" w:rsidRDefault="003C4AF7" w:rsidP="003C4AF7">
      <w:pPr>
        <w:pStyle w:val="Heading4"/>
      </w:pPr>
      <w:r>
        <w:t>Retrenchment can’t prevent or solve any threats –Middle East withdraw proves</w:t>
      </w:r>
    </w:p>
    <w:p w:rsidR="003C4AF7" w:rsidRDefault="003C4AF7" w:rsidP="003C4AF7"/>
    <w:p w:rsidR="003C4AF7" w:rsidRDefault="003C4AF7" w:rsidP="003C4AF7">
      <w:r w:rsidRPr="001C50B1">
        <w:t xml:space="preserve">H. R. </w:t>
      </w:r>
      <w:r w:rsidRPr="001C50B1">
        <w:rPr>
          <w:rStyle w:val="Style13ptBold"/>
        </w:rPr>
        <w:t>McMaster</w:t>
      </w:r>
      <w:r>
        <w:t>, former US national security advisor,</w:t>
      </w:r>
      <w:r w:rsidRPr="001C50B1">
        <w:t xml:space="preserve"> Fouad and Michelle Ajami Senior Fellow </w:t>
      </w:r>
      <w:r>
        <w:t>@</w:t>
      </w:r>
      <w:r w:rsidRPr="001C50B1">
        <w:t xml:space="preserve"> the Hoover </w:t>
      </w:r>
      <w:proofErr w:type="gramStart"/>
      <w:r w:rsidRPr="001C50B1">
        <w:t>Institution</w:t>
      </w:r>
      <w:r>
        <w:t>,  "</w:t>
      </w:r>
      <w:proofErr w:type="gramEnd"/>
      <w:r>
        <w:t>The Retrenchment Syndrome", Foreign Affairs, 6-1-20</w:t>
      </w:r>
      <w:r w:rsidRPr="001C50B1">
        <w:rPr>
          <w:rStyle w:val="Style13ptBold"/>
        </w:rPr>
        <w:t>20</w:t>
      </w:r>
      <w:r>
        <w:t>. https://www.foreignaffairs.com/articles/united-states/2020-06-01/retrenchment-syndrome. Accessed 6-28-2023 by NT-JJ</w:t>
      </w:r>
    </w:p>
    <w:p w:rsidR="003C4AF7" w:rsidRDefault="003C4AF7" w:rsidP="003C4AF7">
      <w:r>
        <w:t>---Directly indicts Wertheim and “Come Home, America?”</w:t>
      </w:r>
    </w:p>
    <w:p w:rsidR="003C4AF7" w:rsidRPr="000A5E28" w:rsidRDefault="003C4AF7" w:rsidP="003C4AF7"/>
    <w:p w:rsidR="003C4AF7" w:rsidRPr="001C50B1" w:rsidRDefault="003C4AF7" w:rsidP="003C4AF7">
      <w:pPr>
        <w:rPr>
          <w:rStyle w:val="StyleUnderline"/>
        </w:rPr>
      </w:pPr>
      <w:r>
        <w:t xml:space="preserve">The authors of the articles in that package offered different variations on the retrenchment theme. But what some of the articles have in common is an appeal that reflects strong emotions rather than an accurate understanding of what went wrong in the wars that followed the 9/11 terrorist attacks. Proponents of a U.S. withdrawal from its military commitments play to visceral feelings of war weariness and argue that the difficulties of those wars were the inevitable consequence of the United States’ misguided pursuit of armed domination. Some retrenchers depict U.S. foreign policy since the end of the Cold War as a fool’s errand, impelled by a naive crusade to remake the world in the United States’ image. And although advocates of retrenchment often identify as realists, they subscribe to the romantic view that restraint abroad is almost always an unmitigated good. In fact, </w:t>
      </w:r>
      <w:r w:rsidRPr="007C59DD">
        <w:rPr>
          <w:rStyle w:val="StyleUnderline"/>
          <w:highlight w:val="cyan"/>
        </w:rPr>
        <w:t>disengagement</w:t>
      </w:r>
      <w:r w:rsidRPr="001C50B1">
        <w:rPr>
          <w:rStyle w:val="StyleUnderline"/>
        </w:rPr>
        <w:t xml:space="preserve"> from competitions overseas </w:t>
      </w:r>
      <w:r w:rsidRPr="007C59DD">
        <w:rPr>
          <w:rStyle w:val="StyleUnderline"/>
          <w:highlight w:val="cyan"/>
        </w:rPr>
        <w:t xml:space="preserve">would </w:t>
      </w:r>
      <w:r w:rsidRPr="007C59DD">
        <w:rPr>
          <w:rStyle w:val="Emphasis"/>
          <w:highlight w:val="cyan"/>
        </w:rPr>
        <w:t>increase dangers to the United States</w:t>
      </w:r>
      <w:r w:rsidRPr="007C59DD">
        <w:rPr>
          <w:rStyle w:val="StyleUnderline"/>
          <w:highlight w:val="cyan"/>
        </w:rPr>
        <w:t xml:space="preserve">; the </w:t>
      </w:r>
      <w:r w:rsidRPr="007C59DD">
        <w:rPr>
          <w:rStyle w:val="Emphasis"/>
          <w:highlight w:val="cyan"/>
        </w:rPr>
        <w:t>paltry savings</w:t>
      </w:r>
      <w:r w:rsidRPr="001C50B1">
        <w:rPr>
          <w:rStyle w:val="StyleUnderline"/>
        </w:rPr>
        <w:t xml:space="preserve"> realized </w:t>
      </w:r>
      <w:r w:rsidRPr="007C59DD">
        <w:rPr>
          <w:rStyle w:val="StyleUnderline"/>
          <w:highlight w:val="cyan"/>
        </w:rPr>
        <w:t>would be dwarfed by the eventual cost of responding to unchecked</w:t>
      </w:r>
      <w:r w:rsidRPr="001C50B1">
        <w:rPr>
          <w:rStyle w:val="StyleUnderline"/>
        </w:rPr>
        <w:t xml:space="preserve"> and undeterred </w:t>
      </w:r>
      <w:r w:rsidRPr="007C59DD">
        <w:rPr>
          <w:rStyle w:val="Emphasis"/>
          <w:highlight w:val="cyan"/>
        </w:rPr>
        <w:t>threats to American security</w:t>
      </w:r>
      <w:r w:rsidRPr="001C50B1">
        <w:rPr>
          <w:rStyle w:val="StyleUnderline"/>
        </w:rPr>
        <w:t xml:space="preserve">, prosperity, and influence. </w:t>
      </w:r>
    </w:p>
    <w:p w:rsidR="003C4AF7" w:rsidRDefault="003C4AF7" w:rsidP="003C4AF7"/>
    <w:p w:rsidR="003C4AF7" w:rsidRDefault="003C4AF7" w:rsidP="003C4AF7">
      <w:r>
        <w:t>ALTERNATIVE HISTORY</w:t>
      </w:r>
    </w:p>
    <w:p w:rsidR="003C4AF7" w:rsidRPr="00F87338" w:rsidRDefault="003C4AF7" w:rsidP="003C4AF7">
      <w:pPr>
        <w:rPr>
          <w:rStyle w:val="StyleUnderline"/>
        </w:rPr>
      </w:pPr>
      <w:r w:rsidRPr="001C50B1">
        <w:rPr>
          <w:rStyle w:val="StyleUnderline"/>
        </w:rPr>
        <w:t>In their critiques of the post-9/11 wars, retrenchers fail to acknowledge the hidden costs of their recommendation</w:t>
      </w:r>
      <w:r>
        <w:t xml:space="preserve">s. Although a majority of Americans now agree that the decision to invade Iraq in 2003 was a mistake, </w:t>
      </w:r>
      <w:r w:rsidRPr="007C59DD">
        <w:rPr>
          <w:rStyle w:val="Emphasis"/>
          <w:highlight w:val="cyan"/>
        </w:rPr>
        <w:t>retrenchment advocates ignore</w:t>
      </w:r>
      <w:r w:rsidRPr="007C59DD">
        <w:rPr>
          <w:rStyle w:val="StyleUnderline"/>
          <w:highlight w:val="cyan"/>
        </w:rPr>
        <w:t xml:space="preserve"> the consequences of the withdrawal of U.S. forces from Iraq in 2011</w:t>
      </w:r>
      <w:r w:rsidRPr="00F87338">
        <w:rPr>
          <w:rStyle w:val="StyleUnderline"/>
        </w:rPr>
        <w:t xml:space="preserve"> and of the broader disengagement from the Middle East that accompanied it. Those </w:t>
      </w:r>
      <w:r w:rsidRPr="007C59DD">
        <w:rPr>
          <w:rStyle w:val="StyleUnderline"/>
          <w:highlight w:val="cyan"/>
        </w:rPr>
        <w:t xml:space="preserve">steps ceded space to </w:t>
      </w:r>
      <w:r w:rsidRPr="007C59DD">
        <w:rPr>
          <w:rStyle w:val="Emphasis"/>
          <w:highlight w:val="cyan"/>
        </w:rPr>
        <w:t>jihadi terrorists and Iranian proxies</w:t>
      </w:r>
      <w:r w:rsidRPr="00F87338">
        <w:rPr>
          <w:rStyle w:val="StyleUnderline"/>
        </w:rPr>
        <w:t xml:space="preserve">, thereby </w:t>
      </w:r>
      <w:r w:rsidRPr="007C59DD">
        <w:rPr>
          <w:rStyle w:val="StyleUnderline"/>
          <w:highlight w:val="cyan"/>
        </w:rPr>
        <w:t>creating an ideal environment for</w:t>
      </w:r>
      <w:r w:rsidRPr="00F87338">
        <w:rPr>
          <w:rStyle w:val="StyleUnderline"/>
        </w:rPr>
        <w:t xml:space="preserve"> the return of sectarian violence and </w:t>
      </w:r>
      <w:r w:rsidRPr="007C59DD">
        <w:rPr>
          <w:rStyle w:val="StyleUnderline"/>
          <w:highlight w:val="cyan"/>
        </w:rPr>
        <w:t>the establishment of</w:t>
      </w:r>
      <w:r w:rsidRPr="00F87338">
        <w:rPr>
          <w:rStyle w:val="StyleUnderline"/>
        </w:rPr>
        <w:t xml:space="preserve"> the self-declared caliphate of the Islamic State (or </w:t>
      </w:r>
      <w:r w:rsidRPr="007C59DD">
        <w:rPr>
          <w:rStyle w:val="StyleUnderline"/>
          <w:highlight w:val="cyan"/>
        </w:rPr>
        <w:t>ISIS</w:t>
      </w:r>
      <w:r w:rsidRPr="00F87338">
        <w:rPr>
          <w:rStyle w:val="StyleUnderline"/>
        </w:rPr>
        <w:t>).</w:t>
      </w:r>
      <w:r>
        <w:t xml:space="preserve"> The Obama administration made similar mistakes in Libya earlier in 2011, after pushing for a NATO air campaign that helped depose the dictator Muammar al-Qaddafi. Although it was determined to avoid the mistakes of the George W. Bush administration’s war in Iraq, the Obama administration paradoxically exceeded </w:t>
      </w:r>
      <w:r w:rsidRPr="00F87338">
        <w:rPr>
          <w:rStyle w:val="StyleUnderline"/>
        </w:rPr>
        <w:t>them, failing to shape Libya’s political environment in the wake of Qaddafi’s demise; nearly a decade later, the Libyan civil war rages on, and the country remains a source and a transit point for millions seeking escape from turmoil in northern Africa and the Sahel.</w:t>
      </w:r>
    </w:p>
    <w:p w:rsidR="003C4AF7" w:rsidRDefault="003C4AF7" w:rsidP="003C4AF7"/>
    <w:p w:rsidR="003C4AF7" w:rsidRPr="00F87338" w:rsidRDefault="003C4AF7" w:rsidP="003C4AF7">
      <w:pPr>
        <w:rPr>
          <w:rStyle w:val="StyleUnderline"/>
        </w:rPr>
      </w:pPr>
      <w:r w:rsidRPr="007C59DD">
        <w:rPr>
          <w:rStyle w:val="StyleUnderline"/>
          <w:highlight w:val="cyan"/>
        </w:rPr>
        <w:t xml:space="preserve">Retrenchers ignore the fact that </w:t>
      </w:r>
      <w:r w:rsidRPr="007C59DD">
        <w:rPr>
          <w:rStyle w:val="Emphasis"/>
          <w:highlight w:val="cyan"/>
        </w:rPr>
        <w:t xml:space="preserve">the </w:t>
      </w:r>
      <w:r w:rsidRPr="007C59DD">
        <w:rPr>
          <w:rStyle w:val="Emphasis"/>
          <w:highlight w:val="cyan"/>
          <w:bdr w:val="single" w:sz="4" w:space="0" w:color="auto"/>
        </w:rPr>
        <w:t>risks and costs of inaction</w:t>
      </w:r>
      <w:r w:rsidRPr="007C59DD">
        <w:rPr>
          <w:rStyle w:val="Emphasis"/>
          <w:highlight w:val="cyan"/>
        </w:rPr>
        <w:t xml:space="preserve"> are sometimes higher than those of engagement</w:t>
      </w:r>
      <w:r w:rsidRPr="00F87338">
        <w:rPr>
          <w:rStyle w:val="StyleUnderline"/>
        </w:rPr>
        <w:t>. In August 2013, the Syrian regime used poison gas to kill more than 1,400 innocent civilians, including hundreds of children. Despite U.S. President Barack Obama’s declaration in 2012 that the use of these heinous weapons to murder civilians would cross a redline, the United States did not respond with military force. U.S. inaction enabled the regime’s brutality, emboldening Syrian President Bashar al-Assad and his Iranian and Russian supporters to intensify their mass homicide.</w:t>
      </w:r>
      <w:r>
        <w:t xml:space="preserve"> In 2017–18, U.S. President Donald Trump finally enforced the Obama </w:t>
      </w:r>
      <w:proofErr w:type="gramStart"/>
      <w:r>
        <w:t>administration’s</w:t>
      </w:r>
      <w:proofErr w:type="gramEnd"/>
      <w:r>
        <w:t xml:space="preserve"> redline, retaliating against the use of chemical weapons by Assad with strikes against the Syrian military. But </w:t>
      </w:r>
      <w:r w:rsidRPr="00F87338">
        <w:rPr>
          <w:rStyle w:val="StyleUnderline"/>
        </w:rPr>
        <w:t xml:space="preserve">Trump’s decision in 2019 to withdraw U.S. forces from eastern Syria complicated efforts to eliminate ISIS and bolstered the influence of Assad and his sponsors in an area whose control would give them a significant advantage in the war. Almost nine years since the Syrian civil war began, a humanitarian catastrophe continues in Idlib Province, which, at the end of 2019, generated over a million more refugees, many of whom succumbed to extreme cold or the novel coronavirus. </w:t>
      </w:r>
    </w:p>
    <w:p w:rsidR="003C4AF7" w:rsidRPr="00F87338" w:rsidRDefault="003C4AF7" w:rsidP="003C4AF7">
      <w:pPr>
        <w:rPr>
          <w:rStyle w:val="StyleUnderline"/>
        </w:rPr>
      </w:pPr>
    </w:p>
    <w:p w:rsidR="003C4AF7" w:rsidRPr="00F87338" w:rsidRDefault="003C4AF7" w:rsidP="003C4AF7">
      <w:pPr>
        <w:rPr>
          <w:rStyle w:val="Emphasis"/>
        </w:rPr>
      </w:pPr>
      <w:r>
        <w:t xml:space="preserve">Despite evidence that U.S. disengagement can make a bad situation worse, retrenchers have pushed for a withdrawal of U.S. forces from Afghanistan. The agreement signed between the United States and the Taliban in February 2020 will allow the Taliban, al Qaeda, and various other jihadi terrorists to claim victory, recruit more young people to their cause, gain control of more territory, and inflict suffering through the imposition of draconian sharia. </w:t>
      </w:r>
      <w:r w:rsidRPr="00F87338">
        <w:rPr>
          <w:rStyle w:val="StyleUnderline"/>
        </w:rPr>
        <w:t xml:space="preserve">Just as the Syrian civil war and the rise of ISIS generated a refugee crisis that reached into Europe, the establishment of an Islamic emirate in a large portion of Afghanistan would generate another wave of refugees and further destabilize Pakistan, a nuclear-armed nation of over 220 million people. Terrorist organizations that already enjoy safe haven in the Afghan-Pakistani border region will increase their profits from illicit activities such as the narcotics trade and apply those resources to intensify and expand their murderous campaigns. </w:t>
      </w:r>
      <w:r w:rsidRPr="007C59DD">
        <w:rPr>
          <w:rStyle w:val="Emphasis"/>
          <w:highlight w:val="cyan"/>
        </w:rPr>
        <w:t>Retrenchers do not acknowledge that U</w:t>
      </w:r>
      <w:r w:rsidRPr="007C59DD">
        <w:rPr>
          <w:rStyle w:val="Emphasis"/>
          <w:highlight w:val="cyan"/>
          <w:bdr w:val="single" w:sz="4" w:space="0" w:color="auto"/>
        </w:rPr>
        <w:t>.S. withdrawal often leaves a vacuum that enemies and adversaries are eager to fill.</w:t>
      </w:r>
    </w:p>
    <w:p w:rsidR="003C4AF7" w:rsidRPr="00F87338" w:rsidRDefault="003C4AF7" w:rsidP="003C4AF7">
      <w:pPr>
        <w:rPr>
          <w:rStyle w:val="StyleUnderline"/>
        </w:rPr>
      </w:pPr>
    </w:p>
    <w:p w:rsidR="003C4AF7" w:rsidRPr="00F87338" w:rsidRDefault="003C4AF7" w:rsidP="003C4AF7">
      <w:pPr>
        <w:rPr>
          <w:rStyle w:val="StyleUnderline"/>
        </w:rPr>
      </w:pPr>
      <w:r>
        <w:t xml:space="preserve">Retrenchment advocates are relatively unconcerned about enemies gaining strength overseas because they assume that the United States’ geographic blessings—including its natural resources and the vast oceans that separate it from the rest of the world—will keep Americans safe. </w:t>
      </w:r>
      <w:r w:rsidRPr="00F87338">
        <w:rPr>
          <w:rStyle w:val="StyleUnderline"/>
        </w:rPr>
        <w:t xml:space="preserve">But in today’s interconnected world, </w:t>
      </w:r>
      <w:r w:rsidRPr="007C59DD">
        <w:rPr>
          <w:rStyle w:val="Emphasis"/>
          <w:highlight w:val="cyan"/>
        </w:rPr>
        <w:t>threats from transnational terrorists</w:t>
      </w:r>
      <w:r w:rsidRPr="00F87338">
        <w:rPr>
          <w:rStyle w:val="Emphasis"/>
        </w:rPr>
        <w:t xml:space="preserve"> (</w:t>
      </w:r>
      <w:r w:rsidRPr="007C59DD">
        <w:rPr>
          <w:rStyle w:val="Emphasis"/>
          <w:highlight w:val="cyan"/>
        </w:rPr>
        <w:t>or viruses</w:t>
      </w:r>
      <w:r w:rsidRPr="007C59DD">
        <w:rPr>
          <w:rStyle w:val="StyleUnderline"/>
          <w:highlight w:val="cyan"/>
        </w:rPr>
        <w:t>,</w:t>
      </w:r>
      <w:r w:rsidRPr="00F87338">
        <w:rPr>
          <w:rStyle w:val="StyleUnderline"/>
        </w:rPr>
        <w:t xml:space="preserve"> for that matter) </w:t>
      </w:r>
      <w:r w:rsidRPr="007C59DD">
        <w:rPr>
          <w:rStyle w:val="Emphasis"/>
          <w:highlight w:val="cyan"/>
        </w:rPr>
        <w:t>do not remain confined</w:t>
      </w:r>
      <w:r w:rsidRPr="007C59DD">
        <w:rPr>
          <w:rStyle w:val="StyleUnderline"/>
          <w:highlight w:val="cyan"/>
        </w:rPr>
        <w:t xml:space="preserve"> to particular regions.</w:t>
      </w:r>
      <w:r w:rsidRPr="00F87338">
        <w:rPr>
          <w:rStyle w:val="StyleUnderline"/>
        </w:rPr>
        <w:t xml:space="preserve"> </w:t>
      </w:r>
      <w:r w:rsidRPr="007C59DD">
        <w:rPr>
          <w:rStyle w:val="StyleUnderline"/>
          <w:highlight w:val="cyan"/>
        </w:rPr>
        <w:t>The</w:t>
      </w:r>
      <w:r w:rsidRPr="00F87338">
        <w:rPr>
          <w:rStyle w:val="StyleUnderline"/>
        </w:rPr>
        <w:t xml:space="preserve"> humanitarian, security, and political </w:t>
      </w:r>
      <w:r w:rsidRPr="007C59DD">
        <w:rPr>
          <w:rStyle w:val="Emphasis"/>
          <w:highlight w:val="cyan"/>
        </w:rPr>
        <w:t>consequences of the conflicts in Afghanistan, Iraq, Libya, Syria, and Yemen have reached well beyond the Middle East and South Asia</w:t>
      </w:r>
      <w:r>
        <w:t xml:space="preserve">. Just as China’s concealment of the coronavirus forestalled actions that might have prevented a global catastrophe, </w:t>
      </w:r>
      <w:r w:rsidRPr="007C59DD">
        <w:rPr>
          <w:rStyle w:val="Emphasis"/>
          <w:highlight w:val="cyan"/>
        </w:rPr>
        <w:t xml:space="preserve">the United States’ withdrawal of support for its partners on the frontlines against </w:t>
      </w:r>
      <w:r w:rsidRPr="007C59DD">
        <w:rPr>
          <w:rStyle w:val="Emphasis"/>
          <w:highlight w:val="cyan"/>
          <w:bdr w:val="single" w:sz="4" w:space="0" w:color="auto"/>
        </w:rPr>
        <w:t>jihadi terrorists could generate staggering costs</w:t>
      </w:r>
      <w:r w:rsidRPr="007C59DD">
        <w:rPr>
          <w:rStyle w:val="Emphasis"/>
          <w:highlight w:val="cyan"/>
        </w:rPr>
        <w:t xml:space="preserve"> if the terrorists succeed in penetrating U.S. borders</w:t>
      </w:r>
      <w:r w:rsidRPr="00F87338">
        <w:rPr>
          <w:rStyle w:val="StyleUnderline"/>
        </w:rPr>
        <w:t xml:space="preserve"> as they did on September 11, 2001. </w:t>
      </w:r>
      <w:r w:rsidRPr="007C59DD">
        <w:rPr>
          <w:rStyle w:val="StyleUnderline"/>
          <w:highlight w:val="cyan"/>
        </w:rPr>
        <w:t xml:space="preserve">And </w:t>
      </w:r>
      <w:r w:rsidRPr="007C59DD">
        <w:rPr>
          <w:rStyle w:val="Emphasis"/>
          <w:highlight w:val="cyan"/>
        </w:rPr>
        <w:t xml:space="preserve">a reduction of U.S. support for allies and partners along the frontiers of hostile states, such as Iran and North Korea, or revisionist powers, such as China and Russia, could result in a </w:t>
      </w:r>
      <w:r w:rsidRPr="007C59DD">
        <w:rPr>
          <w:rStyle w:val="Emphasis"/>
          <w:highlight w:val="cyan"/>
          <w:bdr w:val="single" w:sz="4" w:space="0" w:color="auto"/>
        </w:rPr>
        <w:t>shift in the balance of power and influence away from the United States</w:t>
      </w:r>
      <w:r w:rsidRPr="007C59DD">
        <w:rPr>
          <w:rStyle w:val="Emphasis"/>
          <w:highlight w:val="cyan"/>
        </w:rPr>
        <w:t xml:space="preserve">. Retrenchment could also result in a </w:t>
      </w:r>
      <w:r w:rsidRPr="007C59DD">
        <w:rPr>
          <w:rStyle w:val="Emphasis"/>
          <w:highlight w:val="cyan"/>
          <w:bdr w:val="single" w:sz="4" w:space="0" w:color="auto"/>
        </w:rPr>
        <w:t>failure to deter aggression and prevent a disastrous war</w:t>
      </w:r>
      <w:r w:rsidRPr="007C59DD">
        <w:rPr>
          <w:rStyle w:val="Emphasis"/>
          <w:highlight w:val="cyan"/>
        </w:rPr>
        <w:t>.</w:t>
      </w:r>
      <w:r w:rsidRPr="00F87338">
        <w:rPr>
          <w:rStyle w:val="StyleUnderline"/>
        </w:rPr>
        <w:t xml:space="preserve">  </w:t>
      </w:r>
    </w:p>
    <w:p w:rsidR="003C4AF7" w:rsidRPr="00F87338" w:rsidRDefault="003C4AF7" w:rsidP="003C4AF7">
      <w:pPr>
        <w:rPr>
          <w:rStyle w:val="StyleUnderline"/>
        </w:rPr>
      </w:pPr>
    </w:p>
    <w:p w:rsidR="003C4AF7" w:rsidRPr="00F87338" w:rsidRDefault="003C4AF7" w:rsidP="003C4AF7">
      <w:pPr>
        <w:rPr>
          <w:rStyle w:val="StyleUnderline"/>
        </w:rPr>
      </w:pPr>
      <w:r>
        <w:t xml:space="preserve">Retrenchers also overlook the trend that the security associated with the United States’ geographic advantages has been diminishing. In 1960, the historian C. Vann Woodward observed that technologies such as the conventional aircraft, jet propulsion, the ballistic missile, and the atomic-powered submarine marked “the end of the era of free security.” Those technologies overtook “Americans so suddenly and swiftly that they have not brought themselves to face its practical implications.” </w:t>
      </w:r>
      <w:r w:rsidRPr="007C59DD">
        <w:rPr>
          <w:rStyle w:val="Emphasis"/>
          <w:highlight w:val="cyan"/>
        </w:rPr>
        <w:t xml:space="preserve">Retrenchers are out of step with history and </w:t>
      </w:r>
      <w:r w:rsidRPr="007C59DD">
        <w:rPr>
          <w:rStyle w:val="Emphasis"/>
          <w:highlight w:val="cyan"/>
          <w:bdr w:val="single" w:sz="4" w:space="0" w:color="auto"/>
        </w:rPr>
        <w:t>way behind the times</w:t>
      </w:r>
      <w:r w:rsidRPr="00F87338">
        <w:rPr>
          <w:rStyle w:val="StyleUnderline"/>
        </w:rPr>
        <w:t>.</w:t>
      </w:r>
    </w:p>
    <w:p w:rsidR="003C4AF7" w:rsidRDefault="003C4AF7" w:rsidP="003C4AF7"/>
    <w:p w:rsidR="003C4AF7" w:rsidRDefault="003C4AF7" w:rsidP="003C4AF7">
      <w:r>
        <w:t>FALSE PROPHECIES</w:t>
      </w:r>
    </w:p>
    <w:p w:rsidR="003C4AF7" w:rsidRPr="00F87338" w:rsidRDefault="003C4AF7" w:rsidP="003C4AF7">
      <w:pPr>
        <w:rPr>
          <w:rStyle w:val="StyleUnderline"/>
        </w:rPr>
      </w:pPr>
      <w:r>
        <w:t xml:space="preserve">Even the most compelling arguments for sustained engagement overseas are unlikely to convince </w:t>
      </w:r>
      <w:r w:rsidRPr="00F87338">
        <w:rPr>
          <w:rStyle w:val="StyleUnderline"/>
        </w:rPr>
        <w:t>hardcore retrenchers</w:t>
      </w:r>
      <w:r>
        <w:t xml:space="preserve">, because they believe that an overly powerful United States is the principal cause of the world’s problems. Their </w:t>
      </w:r>
      <w:r w:rsidRPr="00F87338">
        <w:rPr>
          <w:rStyle w:val="StyleUnderline"/>
        </w:rPr>
        <w:t xml:space="preserve">pleas for disengagement are profoundly narcissistic, as they perceive geopolitical actors only in relation to the United States. In their view, other actors—whether friends or foes—possess no aspirations and no agency, except in reaction to U.S. policies and actions. Retrenchers ignore the fact that sometimes wars choose you rather than the other way around: only after the most devastating terrorist attack in history did the United States invade Afghanistan. </w:t>
      </w:r>
    </w:p>
    <w:p w:rsidR="003C4AF7" w:rsidRPr="00F87338" w:rsidRDefault="003C4AF7" w:rsidP="003C4AF7">
      <w:pPr>
        <w:rPr>
          <w:rStyle w:val="StyleUnderline"/>
        </w:rPr>
      </w:pPr>
    </w:p>
    <w:p w:rsidR="003C4AF7" w:rsidRDefault="003C4AF7" w:rsidP="003C4AF7">
      <w:r>
        <w:t>In the “Come Home, America?” package, Jennifer Lind and Daryl Press argue in “Reality Check” that abandoning what they describe as Washington’s pursuit of primacy would quell China and Russia while providing opportunities for cooperation on issues of climate change, terrorism, and nuclear proliferation. And in “The Price of Primacy,” Stephen Wertheim asserts that a less threatening United States could “transform globalization into a governable and sustainable force” and bring about a reduction in jihadi terrorism, a less aggressive China, a curtailment of Russian interference, the termination of North Korea’s threat to U.S. and regional security and human rights, and even progress against the threat from climate change.</w:t>
      </w:r>
    </w:p>
    <w:p w:rsidR="003C4AF7" w:rsidRDefault="003C4AF7" w:rsidP="003C4AF7"/>
    <w:p w:rsidR="003C4AF7" w:rsidRPr="00F87338" w:rsidRDefault="003C4AF7" w:rsidP="003C4AF7">
      <w:pPr>
        <w:rPr>
          <w:rStyle w:val="Emphasis"/>
        </w:rPr>
      </w:pPr>
      <w:r w:rsidRPr="00F87338">
        <w:rPr>
          <w:rStyle w:val="StyleUnderline"/>
        </w:rPr>
        <w:t xml:space="preserve">If these promises seem too good to be true, it’s because they are. Retrenchment hard-liners are confident in such claims because they assume that the United States has preponderant control over future global security and prosperity. In reality, </w:t>
      </w:r>
      <w:r w:rsidRPr="007C59DD">
        <w:rPr>
          <w:rStyle w:val="Emphasis"/>
          <w:highlight w:val="cyan"/>
        </w:rPr>
        <w:t xml:space="preserve">adversaries have the power to act based on their own aspirations and goals: </w:t>
      </w:r>
      <w:r w:rsidRPr="007C59DD">
        <w:rPr>
          <w:rStyle w:val="Emphasis"/>
          <w:sz w:val="32"/>
          <w:szCs w:val="32"/>
          <w:highlight w:val="cyan"/>
          <w:bdr w:val="single" w:sz="4" w:space="0" w:color="auto"/>
        </w:rPr>
        <w:t>American behavior did not cause jihadi terrorism, Chinese economic aggression, Russian political subversion, or the hostility of Iran and North Korea</w:t>
      </w:r>
      <w:r w:rsidRPr="007C59DD">
        <w:rPr>
          <w:rStyle w:val="Emphasis"/>
          <w:sz w:val="32"/>
          <w:szCs w:val="32"/>
          <w:highlight w:val="cyan"/>
        </w:rPr>
        <w:t xml:space="preserve">. And U.S. </w:t>
      </w:r>
      <w:r w:rsidRPr="007C59DD">
        <w:rPr>
          <w:rStyle w:val="Emphasis"/>
          <w:sz w:val="32"/>
          <w:szCs w:val="32"/>
          <w:highlight w:val="cyan"/>
          <w:bdr w:val="single" w:sz="4" w:space="0" w:color="auto"/>
        </w:rPr>
        <w:t xml:space="preserve">disengagement would not </w:t>
      </w:r>
      <w:r w:rsidRPr="007C59DD">
        <w:t>attenuate those challenges or</w:t>
      </w:r>
      <w:r w:rsidRPr="007C59DD">
        <w:rPr>
          <w:rStyle w:val="Emphasis"/>
          <w:sz w:val="32"/>
          <w:szCs w:val="32"/>
        </w:rPr>
        <w:t xml:space="preserve"> </w:t>
      </w:r>
      <w:r w:rsidRPr="007C59DD">
        <w:rPr>
          <w:rStyle w:val="Emphasis"/>
          <w:sz w:val="32"/>
          <w:szCs w:val="32"/>
          <w:highlight w:val="cyan"/>
          <w:bdr w:val="single" w:sz="4" w:space="0" w:color="auto"/>
        </w:rPr>
        <w:t>make them easier to overcome</w:t>
      </w:r>
      <w:r w:rsidRPr="007C59DD">
        <w:rPr>
          <w:rStyle w:val="Emphasis"/>
          <w:sz w:val="32"/>
          <w:szCs w:val="32"/>
          <w:highlight w:val="cyan"/>
        </w:rPr>
        <w:t>.</w:t>
      </w:r>
    </w:p>
    <w:p w:rsidR="003C4AF7" w:rsidRDefault="003C4AF7" w:rsidP="003C4AF7"/>
    <w:p w:rsidR="003C4AF7" w:rsidRDefault="003C4AF7" w:rsidP="003C4AF7">
      <w:r>
        <w:t>STRATEGIC EMPATHY</w:t>
      </w:r>
    </w:p>
    <w:p w:rsidR="003C4AF7" w:rsidRDefault="003C4AF7" w:rsidP="003C4AF7">
      <w:r>
        <w:t>The movement in favor of retrenchment is in part a reaction to the overoptimism that animated U.S. foreign policy in the 1990s. When the Soviet Union collapsed and the Cold War ended, some thinkers and policymakers assumed that the process of democratization that was unfolding in eastern Europe would be replicable in Africa, Asia, and the Middle East. But they failed to give due consideration to local contexts and to political, social, cultural, and religious dynamics that make liberal democracy and the rule of law hard to reach. Similarly, after the United States’ lopsided military victory in the Gulf War, some assumed that future wars could be won quickly and decisively because U.S. technology had produced a “revolution in military affairs.” But this presumption ignored continuities in the nature of war, such as the enemy’s say in a war’s course of events and its political, human, and psychological complexities. Excessive optimism soon grew into hubris, setting the United States up for unanticipated difficulties in Afghanistan and Iraq.</w:t>
      </w:r>
    </w:p>
    <w:p w:rsidR="003C4AF7" w:rsidRDefault="003C4AF7" w:rsidP="003C4AF7"/>
    <w:p w:rsidR="003C4AF7" w:rsidRDefault="003C4AF7" w:rsidP="003C4AF7">
      <w:pPr>
        <w:rPr>
          <w:rStyle w:val="StyleUnderline"/>
        </w:rPr>
      </w:pPr>
      <w:r>
        <w:t xml:space="preserve">The best antidote to such overconfidence, however, is not the excessive pessimism offered by retrenchers. Policymakers should instead adopt what the historian Zachary Shore calls “strategic empathy”: an understanding of the ideology, emotions, and aspirations that drive and constrain other actors. Strategic empathy might help at least some advocates of retrenchment qualify their adamant opposition to democracy promotion and human rights advocacy abroad and might allow them to accept that the United States cannot determine, but can influence, the evolution of a world in which free and open societies flourish. In recent years, </w:t>
      </w:r>
      <w:r w:rsidRPr="00F87338">
        <w:rPr>
          <w:rStyle w:val="StyleUnderline"/>
        </w:rPr>
        <w:t xml:space="preserve">protests against authoritarian rule and corruption have flared up all over the world. </w:t>
      </w:r>
      <w:r w:rsidRPr="007C59DD">
        <w:rPr>
          <w:rStyle w:val="StyleUnderline"/>
          <w:highlight w:val="cyan"/>
        </w:rPr>
        <w:t xml:space="preserve">In Baghdad, Beirut, Caracas, Hong Kong, Khartoum, Moscow, and Tehran, people have made clear that they want a say in how they are governed. </w:t>
      </w:r>
      <w:r w:rsidRPr="007C59DD">
        <w:rPr>
          <w:rStyle w:val="Emphasis"/>
          <w:highlight w:val="cyan"/>
          <w:bdr w:val="single" w:sz="4" w:space="0" w:color="auto"/>
        </w:rPr>
        <w:t>Support for those who strive for freedom is in the United States’ interest</w:t>
      </w:r>
      <w:r w:rsidRPr="007C59DD">
        <w:rPr>
          <w:rStyle w:val="Emphasis"/>
          <w:highlight w:val="cyan"/>
        </w:rPr>
        <w:t>, because a world in which liberty, democracy, and the rule of law are strengthened will be safer and more prosperous. Disengagement from competitions overseas would cede influence to others, such as the Chinese Communist Party, which is already redoubling efforts to promote its authoritarian model. Retrenchment may hold emotional appeal for Americans</w:t>
      </w:r>
      <w:r w:rsidRPr="00F87338">
        <w:rPr>
          <w:rStyle w:val="StyleUnderline"/>
        </w:rPr>
        <w:t xml:space="preserve"> tired of protracted military commitments abroad, </w:t>
      </w:r>
      <w:r w:rsidRPr="007C59DD">
        <w:rPr>
          <w:rStyle w:val="StyleUnderline"/>
          <w:highlight w:val="cyan"/>
        </w:rPr>
        <w:t>but</w:t>
      </w:r>
      <w:r w:rsidRPr="00F87338">
        <w:rPr>
          <w:rStyle w:val="StyleUnderline"/>
        </w:rPr>
        <w:t xml:space="preserve"> blind adherence to an orthodoxy based on emotion rather than reason </w:t>
      </w:r>
      <w:r w:rsidRPr="007C59DD">
        <w:rPr>
          <w:rStyle w:val="Emphasis"/>
          <w:highlight w:val="cyan"/>
        </w:rPr>
        <w:t xml:space="preserve">would </w:t>
      </w:r>
      <w:r w:rsidRPr="007C59DD">
        <w:rPr>
          <w:rStyle w:val="Emphasis"/>
          <w:highlight w:val="cyan"/>
          <w:bdr w:val="single" w:sz="4" w:space="0" w:color="auto"/>
        </w:rPr>
        <w:t xml:space="preserve">make Americans less safe </w:t>
      </w:r>
      <w:r w:rsidRPr="007C59DD">
        <w:rPr>
          <w:rStyle w:val="Emphasis"/>
          <w:highlight w:val="cyan"/>
        </w:rPr>
        <w:t>and put the United States further in the red</w:t>
      </w:r>
      <w:r w:rsidRPr="00F87338">
        <w:rPr>
          <w:rStyle w:val="StyleUnderline"/>
        </w:rPr>
        <w:t>.</w:t>
      </w:r>
    </w:p>
    <w:p w:rsidR="003C4AF7" w:rsidRPr="003C4AF7" w:rsidRDefault="003C4AF7" w:rsidP="003C4AF7"/>
    <w:p w:rsidR="00D075E1" w:rsidRDefault="00D075E1" w:rsidP="00D075E1">
      <w:pPr>
        <w:pStyle w:val="Heading1"/>
      </w:pPr>
      <w:r>
        <w:t>Offshoring Balancing</w:t>
      </w:r>
    </w:p>
    <w:p w:rsidR="00D075E1" w:rsidRPr="00D075E1" w:rsidRDefault="00D075E1" w:rsidP="00D075E1">
      <w:pPr>
        <w:pStyle w:val="Heading2"/>
      </w:pPr>
      <w:r>
        <w:t>AT: Offshore Balancing</w:t>
      </w:r>
    </w:p>
    <w:p w:rsidR="003C4AF7" w:rsidRPr="007E47FD" w:rsidRDefault="003C4AF7" w:rsidP="003C4AF7">
      <w:pPr>
        <w:pStyle w:val="Heading3"/>
      </w:pPr>
      <w:r>
        <w:t>2AC---AT: Offshore Balancing---General</w:t>
      </w:r>
    </w:p>
    <w:p w:rsidR="003C4AF7" w:rsidRPr="00917A48" w:rsidRDefault="003C4AF7" w:rsidP="003C4AF7">
      <w:pPr>
        <w:pStyle w:val="Heading4"/>
        <w:rPr>
          <w:rStyle w:val="StyleUnderline"/>
        </w:rPr>
      </w:pPr>
      <w:r>
        <w:t xml:space="preserve">Offshore balancing fails – signals weakness and uncertainty </w:t>
      </w:r>
    </w:p>
    <w:p w:rsidR="003C4AF7" w:rsidRDefault="003C4AF7" w:rsidP="003C4AF7">
      <w:r>
        <w:t xml:space="preserve">Robert </w:t>
      </w:r>
      <w:r w:rsidRPr="00917A48">
        <w:rPr>
          <w:rStyle w:val="Style13ptBold"/>
        </w:rPr>
        <w:t>Kaplan</w:t>
      </w:r>
      <w:r>
        <w:t xml:space="preserve">, </w:t>
      </w:r>
      <w:r w:rsidRPr="00917A48">
        <w:t xml:space="preserve">Strausz-Hupé Chair in Geopolitics </w:t>
      </w:r>
      <w:r>
        <w:t xml:space="preserve">@ </w:t>
      </w:r>
      <w:r w:rsidRPr="00917A48">
        <w:t>the Foreign Policy Research Institute,</w:t>
      </w:r>
      <w:r>
        <w:t xml:space="preserve"> 30-years reporting on foreign policy @ the Atlantic, </w:t>
      </w:r>
      <w:r w:rsidRPr="00917A48">
        <w:t>member of the Pentagon’s Defense Policy Board and the U. S. Navy's Executive Panel</w:t>
      </w:r>
      <w:r>
        <w:t>,</w:t>
      </w:r>
      <w:r w:rsidRPr="00917A48">
        <w:t xml:space="preserve"> "The Downside of Imperial Collapse", Foreign Affairs, 10-4-20</w:t>
      </w:r>
      <w:r w:rsidRPr="00917A48">
        <w:rPr>
          <w:rStyle w:val="Style13ptBold"/>
        </w:rPr>
        <w:t>22</w:t>
      </w:r>
      <w:r w:rsidRPr="00917A48">
        <w:t>. https://www.foreignaffairs.com/world/downside-imperial-collapse. Accessed 6-27-2023 by NT-JJ</w:t>
      </w:r>
    </w:p>
    <w:p w:rsidR="003C4AF7" w:rsidRPr="00917A48" w:rsidRDefault="003C4AF7" w:rsidP="003C4AF7"/>
    <w:p w:rsidR="003C4AF7" w:rsidRPr="00917A48" w:rsidRDefault="003C4AF7" w:rsidP="003C4AF7">
      <w:pPr>
        <w:rPr>
          <w:rStyle w:val="StyleUnderline"/>
        </w:rPr>
      </w:pPr>
      <w:r w:rsidRPr="00917A48">
        <w:t>A more restrained U.S. foreign policy might be the recipe for the long-term survival of American power. “</w:t>
      </w:r>
      <w:r w:rsidRPr="00917A48">
        <w:rPr>
          <w:rStyle w:val="StyleUnderline"/>
          <w:highlight w:val="cyan"/>
        </w:rPr>
        <w:t>Offshore balancing</w:t>
      </w:r>
      <w:r w:rsidRPr="00917A48">
        <w:t xml:space="preserve">” would at first glance serve as Washington’s guiding strategy: “Instead of policing the world, the United States would encourage other countries to take the lead in checking rising powers, intervening itself </w:t>
      </w:r>
      <w:proofErr w:type="gramStart"/>
      <w:r w:rsidRPr="00917A48">
        <w:t>only</w:t>
      </w:r>
      <w:proofErr w:type="gramEnd"/>
      <w:r w:rsidRPr="00917A48">
        <w:t xml:space="preserve"> when necessary,” as the political scientists John Mearsheimer and Stephen Walt put it in Foreign Affairs in 2016. The </w:t>
      </w:r>
      <w:r w:rsidRPr="00917A48">
        <w:rPr>
          <w:rStyle w:val="StyleUnderline"/>
          <w:highlight w:val="cyan"/>
        </w:rPr>
        <w:t>problem</w:t>
      </w:r>
      <w:r w:rsidRPr="00917A48">
        <w:rPr>
          <w:rStyle w:val="StyleUnderline"/>
        </w:rPr>
        <w:t xml:space="preserve"> with that approach, however, </w:t>
      </w:r>
      <w:r w:rsidRPr="00917A48">
        <w:rPr>
          <w:rStyle w:val="StyleUnderline"/>
          <w:highlight w:val="cyan"/>
        </w:rPr>
        <w:t>is that the world is so fluid</w:t>
      </w:r>
      <w:r w:rsidRPr="00917A48">
        <w:rPr>
          <w:rStyle w:val="StyleUnderline"/>
        </w:rPr>
        <w:t xml:space="preserve"> and interconnected, with crises in one part of the globe migrating to other parts, that </w:t>
      </w:r>
      <w:r w:rsidRPr="00917A48">
        <w:rPr>
          <w:rStyle w:val="Emphasis"/>
          <w:highlight w:val="cyan"/>
        </w:rPr>
        <w:t>restraint may simply not be practica</w:t>
      </w:r>
      <w:r w:rsidRPr="00917A48">
        <w:rPr>
          <w:rStyle w:val="Emphasis"/>
        </w:rPr>
        <w:t>l</w:t>
      </w:r>
      <w:r w:rsidRPr="00917A48">
        <w:rPr>
          <w:rStyle w:val="StyleUnderline"/>
        </w:rPr>
        <w:t xml:space="preserve">. </w:t>
      </w:r>
      <w:r w:rsidRPr="00917A48">
        <w:rPr>
          <w:rStyle w:val="StyleUnderline"/>
          <w:highlight w:val="cyan"/>
        </w:rPr>
        <w:t>Offshore balancing</w:t>
      </w:r>
      <w:r w:rsidRPr="00917A48">
        <w:rPr>
          <w:rStyle w:val="StyleUnderline"/>
        </w:rPr>
        <w:t xml:space="preserve"> might be </w:t>
      </w:r>
      <w:r w:rsidRPr="00917A48">
        <w:rPr>
          <w:rStyle w:val="StyleUnderline"/>
          <w:highlight w:val="cyan"/>
        </w:rPr>
        <w:t xml:space="preserve">simply </w:t>
      </w:r>
      <w:r w:rsidRPr="00917A48">
        <w:rPr>
          <w:rStyle w:val="Emphasis"/>
          <w:highlight w:val="cyan"/>
        </w:rPr>
        <w:t>too restrictive and mechanical</w:t>
      </w:r>
      <w:r w:rsidRPr="00917A48">
        <w:rPr>
          <w:rStyle w:val="StyleUnderline"/>
        </w:rPr>
        <w:t xml:space="preserve">. Isolationism thrived in an age when ships were the only way to cross the Atlantic Ocean, and took days to do so. </w:t>
      </w:r>
      <w:r w:rsidRPr="00917A48">
        <w:rPr>
          <w:rStyle w:val="StyleUnderline"/>
          <w:highlight w:val="cyan"/>
        </w:rPr>
        <w:t>Presently</w:t>
      </w:r>
      <w:r w:rsidRPr="00917A48">
        <w:rPr>
          <w:rStyle w:val="Emphasis"/>
          <w:highlight w:val="cyan"/>
        </w:rPr>
        <w:t xml:space="preserve">, an avowed policy of restraint might only telegraph </w:t>
      </w:r>
      <w:r w:rsidRPr="00917A48">
        <w:rPr>
          <w:rStyle w:val="Emphasis"/>
          <w:highlight w:val="cyan"/>
          <w:bdr w:val="single" w:sz="4" w:space="0" w:color="auto"/>
        </w:rPr>
        <w:t>weakness and uncertainty</w:t>
      </w:r>
      <w:r w:rsidRPr="00917A48">
        <w:rPr>
          <w:rStyle w:val="StyleUnderline"/>
          <w:highlight w:val="cyan"/>
        </w:rPr>
        <w:t>.</w:t>
      </w:r>
    </w:p>
    <w:p w:rsidR="003C4AF7" w:rsidRPr="007E47FD" w:rsidRDefault="003C4AF7" w:rsidP="003C4AF7"/>
    <w:p w:rsidR="003C4AF7" w:rsidRDefault="003C4AF7" w:rsidP="003C4AF7">
      <w:pPr>
        <w:pStyle w:val="Heading3"/>
      </w:pPr>
      <w:r>
        <w:t>2AC---AT: Offshore Balancing---China</w:t>
      </w:r>
    </w:p>
    <w:p w:rsidR="003C4AF7" w:rsidRPr="003C4AF7" w:rsidRDefault="003C4AF7" w:rsidP="003C4AF7">
      <w:pPr>
        <w:rPr>
          <w:rFonts w:eastAsiaTheme="majorEastAsia" w:cstheme="majorBidi"/>
          <w:iCs/>
          <w:sz w:val="26"/>
        </w:rPr>
      </w:pPr>
      <w:r w:rsidRPr="009B7E22">
        <w:rPr>
          <w:rFonts w:eastAsiaTheme="majorEastAsia" w:cstheme="majorBidi"/>
          <w:b/>
          <w:iCs/>
          <w:sz w:val="26"/>
        </w:rPr>
        <w:t>Offshore balancing in Asia triggers instability and prolif</w:t>
      </w:r>
      <w:r w:rsidRPr="009B7E22">
        <w:rPr>
          <w:rFonts w:eastAsiaTheme="majorEastAsia" w:cstheme="majorBidi"/>
          <w:iCs/>
          <w:sz w:val="26"/>
        </w:rPr>
        <w:t xml:space="preserve"> </w:t>
      </w:r>
      <w:r>
        <w:br/>
      </w:r>
      <w:r w:rsidRPr="00512E7F">
        <w:t xml:space="preserve">MICHAE L </w:t>
      </w:r>
      <w:r w:rsidRPr="00512E7F">
        <w:rPr>
          <w:rStyle w:val="Style13ptBold"/>
        </w:rPr>
        <w:t>SWAINE</w:t>
      </w:r>
      <w:r>
        <w:rPr>
          <w:rStyle w:val="Style13ptBold"/>
        </w:rPr>
        <w:t>,</w:t>
      </w:r>
      <w:r w:rsidRPr="00D51E5A">
        <w:t xml:space="preserve"> Senior Research fellow @ The Quincy Institute for Responsible Statecraft, former Senior Policy Analysis @ RAND, avaised the USFG on Chinese relations, Ph.D. from Harvard</w:t>
      </w:r>
      <w:r>
        <w:rPr>
          <w:rStyle w:val="Style13ptBold"/>
        </w:rPr>
        <w:t xml:space="preserve"> </w:t>
      </w:r>
      <w:r w:rsidRPr="00512E7F">
        <w:rPr>
          <w:rStyle w:val="Style13ptBold"/>
        </w:rPr>
        <w:t xml:space="preserve"> &amp;</w:t>
      </w:r>
      <w:r w:rsidRPr="00512E7F">
        <w:t xml:space="preserve"> ANDREW </w:t>
      </w:r>
      <w:r w:rsidRPr="00512E7F">
        <w:rPr>
          <w:rStyle w:val="Style13ptBold"/>
        </w:rPr>
        <w:t>BACEVICH</w:t>
      </w:r>
      <w:r w:rsidRPr="00512E7F">
        <w:t>,</w:t>
      </w:r>
      <w:r w:rsidRPr="00D51E5A">
        <w:t xml:space="preserve"> Founder of the Quincy Institute for Responsible Statecraft, Professor Emeritus on International Relation @ Boston University, graduated from West Point</w:t>
      </w:r>
      <w:r w:rsidRPr="00512E7F">
        <w:t xml:space="preserve"> " </w:t>
      </w:r>
      <w:r>
        <w:t>A RESTRAINT APPROACH TO U.S .–CHINA RELATIONS</w:t>
      </w:r>
      <w:r w:rsidRPr="00512E7F">
        <w:t xml:space="preserve">", QUINCY INSTITUTE FOR RESPONSIBLE STATECRAFT, </w:t>
      </w:r>
      <w:r w:rsidRPr="00512E7F">
        <w:rPr>
          <w:rStyle w:val="Style13ptBold"/>
        </w:rPr>
        <w:t>04-18</w:t>
      </w:r>
      <w:r w:rsidRPr="00512E7F">
        <w:t>-</w:t>
      </w:r>
      <w:r>
        <w:t>2023</w:t>
      </w:r>
      <w:r w:rsidRPr="00512E7F">
        <w:t>. https://quincyinst.org/wp-content/uploads/2023/04/QUINCY-PAPER-NO.-11-SWAINE-BACEVICH.pdf. Accessed 6-27-2023 by NT-JJ</w:t>
      </w:r>
    </w:p>
    <w:p w:rsidR="003C4AF7" w:rsidRDefault="003C4AF7" w:rsidP="003C4AF7"/>
    <w:p w:rsidR="003C4AF7" w:rsidRPr="00512E7F" w:rsidRDefault="003C4AF7" w:rsidP="003C4AF7">
      <w:pPr>
        <w:rPr>
          <w:rStyle w:val="StyleUnderline"/>
        </w:rPr>
      </w:pPr>
      <w:r w:rsidRPr="0020066F">
        <w:rPr>
          <w:rStyle w:val="StyleUnderline"/>
          <w:highlight w:val="cyan"/>
        </w:rPr>
        <w:t>Such a</w:t>
      </w:r>
      <w:r w:rsidRPr="00512E7F">
        <w:rPr>
          <w:rStyle w:val="StyleUnderline"/>
        </w:rPr>
        <w:t xml:space="preserve"> fundamental </w:t>
      </w:r>
      <w:r w:rsidRPr="0020066F">
        <w:rPr>
          <w:rStyle w:val="StyleUnderline"/>
          <w:highlight w:val="cyan"/>
        </w:rPr>
        <w:t xml:space="preserve">transformation of the U.S. security role in Asia </w:t>
      </w:r>
      <w:r w:rsidRPr="0020066F">
        <w:rPr>
          <w:rStyle w:val="Emphasis"/>
          <w:highlight w:val="cyan"/>
        </w:rPr>
        <w:t>would</w:t>
      </w:r>
      <w:r w:rsidRPr="00512E7F">
        <w:rPr>
          <w:rStyle w:val="StyleUnderline"/>
        </w:rPr>
        <w:t xml:space="preserve"> obviously </w:t>
      </w:r>
      <w:r w:rsidRPr="0020066F">
        <w:rPr>
          <w:rStyle w:val="Emphasis"/>
          <w:highlight w:val="cyan"/>
        </w:rPr>
        <w:t>require</w:t>
      </w:r>
      <w:r w:rsidRPr="00512E7F">
        <w:rPr>
          <w:rStyle w:val="StyleUnderline"/>
        </w:rPr>
        <w:t xml:space="preserve"> the abrogation or </w:t>
      </w:r>
      <w:r w:rsidRPr="0020066F">
        <w:rPr>
          <w:rStyle w:val="StyleUnderline"/>
          <w:highlight w:val="cyan"/>
        </w:rPr>
        <w:t xml:space="preserve">radical </w:t>
      </w:r>
      <w:r w:rsidRPr="0020066F">
        <w:rPr>
          <w:rStyle w:val="Emphasis"/>
          <w:highlight w:val="cyan"/>
          <w:bdr w:val="single" w:sz="4" w:space="0" w:color="auto"/>
        </w:rPr>
        <w:t>restructuring of existing U.S. alliances</w:t>
      </w:r>
      <w:r w:rsidRPr="0020066F">
        <w:rPr>
          <w:rStyle w:val="Emphasis"/>
          <w:highlight w:val="cyan"/>
        </w:rPr>
        <w:t xml:space="preserve"> and the emergence of a </w:t>
      </w:r>
      <w:r w:rsidRPr="0020066F">
        <w:rPr>
          <w:rStyle w:val="Emphasis"/>
          <w:highlight w:val="cyan"/>
          <w:bdr w:val="single" w:sz="4" w:space="0" w:color="auto"/>
        </w:rPr>
        <w:t>much more stable Taiwan</w:t>
      </w:r>
      <w:r w:rsidRPr="0020066F">
        <w:rPr>
          <w:rStyle w:val="Emphasis"/>
          <w:highlight w:val="cyan"/>
        </w:rPr>
        <w:t xml:space="preserve"> situation</w:t>
      </w:r>
      <w:r w:rsidRPr="00512E7F">
        <w:rPr>
          <w:rStyle w:val="StyleUnderline"/>
        </w:rPr>
        <w:t xml:space="preserve"> of the sort outlined in the above “best case” scenario,</w:t>
      </w:r>
      <w:r>
        <w:t xml:space="preserve"> both of which assume a much less confrontational, zero–sum</w:t>
      </w:r>
      <w:r>
        <w:rPr>
          <w:u w:val="single"/>
        </w:rPr>
        <w:t xml:space="preserve"> </w:t>
      </w:r>
      <w:r>
        <w:t xml:space="preserve">Sino-U.S. relationship. Without those prior changes, </w:t>
      </w:r>
      <w:r w:rsidRPr="00512E7F">
        <w:rPr>
          <w:rStyle w:val="StyleUnderline"/>
        </w:rPr>
        <w:t xml:space="preserve">it is very possible that </w:t>
      </w:r>
      <w:r w:rsidRPr="0020066F">
        <w:rPr>
          <w:rStyle w:val="StyleUnderline"/>
          <w:highlight w:val="cyan"/>
        </w:rPr>
        <w:t xml:space="preserve">a </w:t>
      </w:r>
      <w:r w:rsidRPr="0020066F">
        <w:rPr>
          <w:rStyle w:val="Emphasis"/>
          <w:highlight w:val="cyan"/>
        </w:rPr>
        <w:t xml:space="preserve">shift toward offshore balancing could </w:t>
      </w:r>
      <w:r w:rsidRPr="0020066F">
        <w:rPr>
          <w:rStyle w:val="Emphasis"/>
          <w:highlight w:val="cyan"/>
          <w:bdr w:val="single" w:sz="4" w:space="0" w:color="auto"/>
        </w:rPr>
        <w:t xml:space="preserve">push Japan toward acquiring nuclear </w:t>
      </w:r>
      <w:r w:rsidRPr="0020066F">
        <w:rPr>
          <w:rStyle w:val="StyleUnderline"/>
          <w:highlight w:val="cyan"/>
          <w:bdr w:val="single" w:sz="4" w:space="0" w:color="auto"/>
        </w:rPr>
        <w:t>weapons</w:t>
      </w:r>
      <w:r w:rsidRPr="0020066F">
        <w:rPr>
          <w:rStyle w:val="StyleUnderline"/>
          <w:highlight w:val="cyan"/>
        </w:rPr>
        <w:t>, which would</w:t>
      </w:r>
      <w:r w:rsidRPr="00512E7F">
        <w:rPr>
          <w:rStyle w:val="StyleUnderline"/>
        </w:rPr>
        <w:t xml:space="preserve"> likely </w:t>
      </w:r>
      <w:r w:rsidRPr="0020066F">
        <w:rPr>
          <w:rStyle w:val="StyleUnderline"/>
          <w:highlight w:val="cyan"/>
          <w:bdr w:val="single" w:sz="4" w:space="0" w:color="auto"/>
        </w:rPr>
        <w:t>cause South Korea</w:t>
      </w:r>
      <w:r w:rsidRPr="0020066F">
        <w:rPr>
          <w:rStyle w:val="StyleUnderline"/>
          <w:highlight w:val="cyan"/>
        </w:rPr>
        <w:t xml:space="preserve"> to do the same</w:t>
      </w:r>
      <w:r>
        <w:t xml:space="preserve">, especially if North Korea were still in possession of nuclear weapons. Alternatively, </w:t>
      </w:r>
      <w:r w:rsidRPr="0020066F">
        <w:rPr>
          <w:rStyle w:val="StyleUnderline"/>
          <w:highlight w:val="cyan"/>
        </w:rPr>
        <w:t xml:space="preserve">such a shift could </w:t>
      </w:r>
      <w:r w:rsidRPr="0020066F">
        <w:rPr>
          <w:rStyle w:val="Emphasis"/>
          <w:highlight w:val="cyan"/>
        </w:rPr>
        <w:t>prompt Tokyo and/or Seoul to align with Beijing</w:t>
      </w:r>
      <w:r w:rsidRPr="00512E7F">
        <w:rPr>
          <w:rStyle w:val="StyleUnderline"/>
        </w:rPr>
        <w:t>,</w:t>
      </w:r>
      <w:r>
        <w:t xml:space="preserve"> to uncertain ends. In other words, </w:t>
      </w:r>
      <w:r w:rsidRPr="0020066F">
        <w:rPr>
          <w:rStyle w:val="Emphasis"/>
          <w:highlight w:val="cyan"/>
          <w:bdr w:val="single" w:sz="4" w:space="0" w:color="auto"/>
        </w:rPr>
        <w:t>any</w:t>
      </w:r>
      <w:r w:rsidRPr="00512E7F">
        <w:rPr>
          <w:rStyle w:val="StyleUnderline"/>
        </w:rPr>
        <w:t xml:space="preserve"> unprepared, precipitate </w:t>
      </w:r>
      <w:r w:rsidRPr="0020066F">
        <w:rPr>
          <w:rStyle w:val="Emphasis"/>
          <w:highlight w:val="cyan"/>
          <w:bdr w:val="single" w:sz="4" w:space="0" w:color="auto"/>
        </w:rPr>
        <w:t>shift</w:t>
      </w:r>
      <w:r w:rsidRPr="0020066F">
        <w:rPr>
          <w:rStyle w:val="Emphasis"/>
          <w:highlight w:val="cyan"/>
        </w:rPr>
        <w:t xml:space="preserve"> away from the U.S. alliance structure</w:t>
      </w:r>
      <w:r w:rsidRPr="00512E7F">
        <w:rPr>
          <w:rStyle w:val="StyleUnderline"/>
        </w:rPr>
        <w:t xml:space="preserve"> entirely </w:t>
      </w:r>
      <w:r w:rsidRPr="0020066F">
        <w:rPr>
          <w:rStyle w:val="Emphasis"/>
          <w:highlight w:val="cyan"/>
        </w:rPr>
        <w:t xml:space="preserve">would generate </w:t>
      </w:r>
      <w:r w:rsidRPr="0020066F">
        <w:rPr>
          <w:rStyle w:val="Emphasis"/>
          <w:highlight w:val="cyan"/>
          <w:bdr w:val="single" w:sz="4" w:space="0" w:color="auto"/>
        </w:rPr>
        <w:t>extreme levels of</w:t>
      </w:r>
      <w:r w:rsidRPr="0020066F">
        <w:rPr>
          <w:rStyle w:val="StyleUnderline"/>
          <w:highlight w:val="cyan"/>
        </w:rPr>
        <w:t xml:space="preserve"> uncertainty, tension, and hence </w:t>
      </w:r>
      <w:r w:rsidRPr="0020066F">
        <w:rPr>
          <w:rStyle w:val="Emphasis"/>
          <w:highlight w:val="cyan"/>
        </w:rPr>
        <w:t>instability</w:t>
      </w:r>
      <w:r>
        <w:t xml:space="preserve">, </w:t>
      </w:r>
      <w:r w:rsidRPr="00512E7F">
        <w:rPr>
          <w:rStyle w:val="StyleUnderline"/>
        </w:rPr>
        <w:t>increasing the likelihood of nations taking such extreme measures to compensate for the loss of the nearby American military presence. And any such rapid shift would also undoubtedly produce enormous domestic political repercussions in the United States.</w:t>
      </w:r>
    </w:p>
    <w:p w:rsidR="003C4AF7" w:rsidRPr="00512E7F" w:rsidRDefault="003C4AF7" w:rsidP="003C4AF7">
      <w:pPr>
        <w:rPr>
          <w:rStyle w:val="StyleUnderline"/>
        </w:rPr>
      </w:pPr>
      <w:r>
        <w:t xml:space="preserve">For some observers, nuclear proliferation in Asia would be an acceptable, even perhaps inevitable and beneficial, outcome for the region, since all major nuclear–armed nations would presumably be deterred from attacking one another. However, </w:t>
      </w:r>
      <w:r w:rsidRPr="0020066F">
        <w:rPr>
          <w:rStyle w:val="Emphasis"/>
          <w:highlight w:val="cyan"/>
        </w:rPr>
        <w:t xml:space="preserve">a </w:t>
      </w:r>
      <w:r w:rsidRPr="0020066F">
        <w:rPr>
          <w:rStyle w:val="Emphasis"/>
          <w:highlight w:val="cyan"/>
          <w:bdr w:val="single" w:sz="4" w:space="0" w:color="auto"/>
        </w:rPr>
        <w:t>nuclear–armed Asia would involve enormous risks</w:t>
      </w:r>
      <w:r w:rsidRPr="00512E7F">
        <w:rPr>
          <w:rStyle w:val="StyleUnderline"/>
        </w:rPr>
        <w:t xml:space="preserve">, in at least two ways. </w:t>
      </w:r>
      <w:r w:rsidRPr="0020066F">
        <w:rPr>
          <w:rStyle w:val="StyleUnderline"/>
          <w:highlight w:val="cyan"/>
        </w:rPr>
        <w:t xml:space="preserve">Movement toward the acquisition of nuclear weapons could </w:t>
      </w:r>
      <w:r w:rsidRPr="0020066F">
        <w:rPr>
          <w:rStyle w:val="Emphasis"/>
          <w:highlight w:val="cyan"/>
          <w:bdr w:val="single" w:sz="4" w:space="0" w:color="auto"/>
        </w:rPr>
        <w:t>prompt preemptive attacks</w:t>
      </w:r>
      <w:r w:rsidRPr="00512E7F">
        <w:rPr>
          <w:rStyle w:val="StyleUnderline"/>
        </w:rPr>
        <w:t xml:space="preserve"> or other coercive</w:t>
      </w:r>
    </w:p>
    <w:p w:rsidR="003C4AF7" w:rsidRDefault="003C4AF7" w:rsidP="003C4AF7">
      <w:r w:rsidRPr="00512E7F">
        <w:rPr>
          <w:rStyle w:val="StyleUnderline"/>
        </w:rPr>
        <w:t>pressures from potential adversaries</w:t>
      </w:r>
      <w:r>
        <w:t xml:space="preserve">. Second, </w:t>
      </w:r>
      <w:r w:rsidRPr="00512E7F">
        <w:rPr>
          <w:rStyle w:val="StyleUnderline"/>
        </w:rPr>
        <w:t xml:space="preserve">there is </w:t>
      </w:r>
      <w:r w:rsidRPr="0020066F">
        <w:rPr>
          <w:rStyle w:val="Emphasis"/>
          <w:highlight w:val="cyan"/>
        </w:rPr>
        <w:t>no guarantee that a nuclear–armed Asia would be more stable</w:t>
      </w:r>
      <w:r>
        <w:t xml:space="preserve">; to the contrary, </w:t>
      </w:r>
      <w:r w:rsidRPr="0020066F">
        <w:rPr>
          <w:rStyle w:val="Emphasis"/>
          <w:highlight w:val="cyan"/>
        </w:rPr>
        <w:t>nuclear–armed powers might feel more secure to undertake limited conventional military moves against one another to resolve or stabilize disputes, the</w:t>
      </w:r>
      <w:r w:rsidRPr="00512E7F">
        <w:rPr>
          <w:rStyle w:val="StyleUnderline"/>
        </w:rPr>
        <w:t xml:space="preserve"> so–called </w:t>
      </w:r>
      <w:r w:rsidRPr="0020066F">
        <w:rPr>
          <w:rStyle w:val="Emphasis"/>
          <w:highlight w:val="cyan"/>
          <w:bdr w:val="single" w:sz="4" w:space="0" w:color="auto"/>
        </w:rPr>
        <w:t>stability–instability paradox</w:t>
      </w:r>
      <w:r>
        <w:t>.65</w:t>
      </w:r>
    </w:p>
    <w:p w:rsidR="003C4AF7" w:rsidRDefault="003C4AF7" w:rsidP="003C4AF7"/>
    <w:p w:rsidR="003C4AF7" w:rsidRDefault="003C4AF7" w:rsidP="003C4AF7">
      <w:pPr>
        <w:pStyle w:val="Heading3"/>
      </w:pPr>
      <w:r>
        <w:t>1AR---AT: Offshore Balancing---Terror</w:t>
      </w:r>
    </w:p>
    <w:p w:rsidR="003C4AF7" w:rsidRPr="004F1A74" w:rsidRDefault="003C4AF7" w:rsidP="003C4AF7">
      <w:pPr>
        <w:pStyle w:val="Heading4"/>
      </w:pPr>
      <w:r>
        <w:t>Offshore balancing empirically failed – Afghanistan proves</w:t>
      </w:r>
    </w:p>
    <w:p w:rsidR="003C4AF7" w:rsidRPr="004F1A74" w:rsidRDefault="003C4AF7" w:rsidP="003C4AF7">
      <w:r>
        <w:t xml:space="preserve">Anthony </w:t>
      </w:r>
      <w:r w:rsidRPr="004F1A74">
        <w:rPr>
          <w:rStyle w:val="Style13ptBold"/>
        </w:rPr>
        <w:t>Celso</w:t>
      </w:r>
      <w:r>
        <w:t xml:space="preserve">, Professor of Security Studies @ Angelo State University, </w:t>
      </w:r>
      <w:r w:rsidRPr="004F1A74">
        <w:t xml:space="preserve">"The Afghanistan Withdrawal Debacle: The “Forever” Wars Fallacy and Other Realist Delusions Come Tumbling Down in the “Post-Post-War on Terror Era”", </w:t>
      </w:r>
      <w:r>
        <w:t xml:space="preserve">TRENDS Middle East Research </w:t>
      </w:r>
      <w:proofErr w:type="gramStart"/>
      <w:r>
        <w:t xml:space="preserve">Center </w:t>
      </w:r>
      <w:r w:rsidRPr="004F1A74">
        <w:t>,</w:t>
      </w:r>
      <w:proofErr w:type="gramEnd"/>
      <w:r w:rsidRPr="004F1A74">
        <w:t xml:space="preserve"> 9-7-20</w:t>
      </w:r>
      <w:r w:rsidRPr="004F1A74">
        <w:rPr>
          <w:rStyle w:val="Style13ptBold"/>
        </w:rPr>
        <w:t>21</w:t>
      </w:r>
      <w:r w:rsidRPr="004F1A74">
        <w:t>. https://trendsresearch.org/insight/the-afghanistan-withdrawal-debacle-the-forever-wars-fallacy-and-other-realist-delusions-come-tumbling-down-in-the-post-post-war-on-terror-era/. Accessed 6-27-2023 by NT-JJ</w:t>
      </w:r>
    </w:p>
    <w:p w:rsidR="003C4AF7" w:rsidRDefault="003C4AF7" w:rsidP="003C4AF7"/>
    <w:p w:rsidR="003C4AF7" w:rsidRDefault="003C4AF7" w:rsidP="003C4AF7">
      <w:pPr>
        <w:rPr>
          <w:rStyle w:val="StyleUnderline"/>
        </w:rPr>
      </w:pPr>
      <w:r w:rsidRPr="004F1A74">
        <w:rPr>
          <w:rStyle w:val="StyleUnderline"/>
          <w:highlight w:val="cyan"/>
        </w:rPr>
        <w:t xml:space="preserve">Offshore balancing is yet </w:t>
      </w:r>
      <w:r w:rsidRPr="004F1A74">
        <w:rPr>
          <w:rStyle w:val="Emphasis"/>
          <w:highlight w:val="cyan"/>
        </w:rPr>
        <w:t xml:space="preserve">another realist trope whose failure is seen in the </w:t>
      </w:r>
      <w:r w:rsidRPr="004F1A74">
        <w:rPr>
          <w:rStyle w:val="Emphasis"/>
          <w:highlight w:val="cyan"/>
          <w:bdr w:val="single" w:sz="4" w:space="0" w:color="auto"/>
        </w:rPr>
        <w:t xml:space="preserve">inability to stem </w:t>
      </w:r>
      <w:r w:rsidRPr="004F1A74">
        <w:rPr>
          <w:rStyle w:val="Emphasis"/>
          <w:highlight w:val="cyan"/>
        </w:rPr>
        <w:t xml:space="preserve">the rapidity of </w:t>
      </w:r>
      <w:r w:rsidRPr="004F1A74">
        <w:rPr>
          <w:rStyle w:val="Emphasis"/>
          <w:highlight w:val="cyan"/>
          <w:bdr w:val="single" w:sz="4" w:space="0" w:color="auto"/>
        </w:rPr>
        <w:t>the Taliban</w:t>
      </w:r>
      <w:r w:rsidRPr="004F1A74">
        <w:rPr>
          <w:rStyle w:val="Emphasis"/>
          <w:highlight w:val="cyan"/>
        </w:rPr>
        <w:t xml:space="preserve"> advance</w:t>
      </w:r>
      <w:r>
        <w:t xml:space="preserve"> once American forces left. </w:t>
      </w:r>
      <w:r w:rsidRPr="004F1A74">
        <w:rPr>
          <w:rStyle w:val="StyleUnderline"/>
          <w:highlight w:val="cyan"/>
        </w:rPr>
        <w:t xml:space="preserve">Failures in counterterrorism from afar were seen </w:t>
      </w:r>
      <w:r w:rsidRPr="004F1A74">
        <w:rPr>
          <w:rStyle w:val="Emphasis"/>
          <w:highlight w:val="cyan"/>
        </w:rPr>
        <w:t xml:space="preserve">before 9-11 where </w:t>
      </w:r>
      <w:r w:rsidRPr="004F1A74">
        <w:rPr>
          <w:rStyle w:val="Emphasis"/>
          <w:highlight w:val="cyan"/>
          <w:bdr w:val="single" w:sz="4" w:space="0" w:color="auto"/>
        </w:rPr>
        <w:t>the U.S. failed</w:t>
      </w:r>
      <w:r w:rsidRPr="004F1A74">
        <w:rPr>
          <w:rStyle w:val="StyleUnderline"/>
          <w:highlight w:val="cyan"/>
        </w:rPr>
        <w:t xml:space="preserve"> to stem the rise of a Al Qaeda</w:t>
      </w:r>
      <w:r w:rsidRPr="004F1A74">
        <w:rPr>
          <w:rStyle w:val="StyleUnderline"/>
        </w:rPr>
        <w:t xml:space="preserve"> terror sanctuary</w:t>
      </w:r>
      <w:r w:rsidRPr="004F1A74">
        <w:rPr>
          <w:rStyle w:val="StyleUnderline"/>
          <w:highlight w:val="cyan"/>
        </w:rPr>
        <w:t xml:space="preserve">. With the U.S. withdraw from Afghanistan, the country has </w:t>
      </w:r>
      <w:r w:rsidRPr="004F1A74">
        <w:rPr>
          <w:rStyle w:val="Emphasis"/>
          <w:highlight w:val="cyan"/>
        </w:rPr>
        <w:t xml:space="preserve">lost an </w:t>
      </w:r>
      <w:r w:rsidRPr="004F1A74">
        <w:rPr>
          <w:rStyle w:val="Emphasis"/>
          <w:highlight w:val="cyan"/>
          <w:bdr w:val="single" w:sz="4" w:space="0" w:color="auto"/>
        </w:rPr>
        <w:t>invaluable</w:t>
      </w:r>
      <w:r w:rsidRPr="004F1A74">
        <w:rPr>
          <w:rStyle w:val="Emphasis"/>
          <w:highlight w:val="cyan"/>
        </w:rPr>
        <w:t xml:space="preserve"> </w:t>
      </w:r>
      <w:r w:rsidRPr="004F1A74">
        <w:rPr>
          <w:rStyle w:val="Emphasis"/>
          <w:highlight w:val="cyan"/>
          <w:bdr w:val="single" w:sz="4" w:space="0" w:color="auto"/>
        </w:rPr>
        <w:t>intelligence network and informants</w:t>
      </w:r>
      <w:r w:rsidRPr="004F1A74">
        <w:rPr>
          <w:rStyle w:val="StyleUnderline"/>
          <w:highlight w:val="cyan"/>
        </w:rPr>
        <w:t>.</w:t>
      </w:r>
    </w:p>
    <w:p w:rsidR="00D075E1" w:rsidRPr="00D075E1" w:rsidRDefault="00D075E1" w:rsidP="00D075E1"/>
    <w:p w:rsidR="00A94073" w:rsidRPr="00A94073" w:rsidRDefault="00A94073" w:rsidP="00A94073"/>
    <w:sectPr w:rsidR="00A94073" w:rsidRPr="00A940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F2BE8" w:rsidRDefault="004F2BE8" w:rsidP="00066D2C">
      <w:pPr>
        <w:spacing w:after="0" w:line="240" w:lineRule="auto"/>
      </w:pPr>
      <w:r>
        <w:separator/>
      </w:r>
    </w:p>
  </w:endnote>
  <w:endnote w:type="continuationSeparator" w:id="0">
    <w:p w:rsidR="004F2BE8" w:rsidRDefault="004F2BE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olido">
    <w:altName w:val="Cambria"/>
    <w:panose1 w:val="020B0604020202020204"/>
    <w:charset w:val="00"/>
    <w:family w:val="roman"/>
    <w:notTrueType/>
    <w:pitch w:val="default"/>
  </w:font>
  <w:font w:name="Times">
    <w:altName w:val="Sylfaen"/>
    <w:panose1 w:val="00000500000000020000"/>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F2BE8" w:rsidRDefault="004F2BE8" w:rsidP="00066D2C">
      <w:pPr>
        <w:spacing w:after="0" w:line="240" w:lineRule="auto"/>
      </w:pPr>
      <w:r>
        <w:separator/>
      </w:r>
    </w:p>
  </w:footnote>
  <w:footnote w:type="continuationSeparator" w:id="0">
    <w:p w:rsidR="004F2BE8" w:rsidRDefault="004F2BE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DD1593A"/>
    <w:multiLevelType w:val="hybridMultilevel"/>
    <w:tmpl w:val="D26C0EC0"/>
    <w:lvl w:ilvl="0" w:tplc="CB566158">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8B5141"/>
    <w:multiLevelType w:val="hybridMultilevel"/>
    <w:tmpl w:val="7D080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35444145">
    <w:abstractNumId w:val="14"/>
  </w:num>
  <w:num w:numId="46" w16cid:durableId="1272832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94073"/>
    <w:rsid w:val="00001C7E"/>
    <w:rsid w:val="0000487C"/>
    <w:rsid w:val="00011FEF"/>
    <w:rsid w:val="00013C8B"/>
    <w:rsid w:val="00023AEF"/>
    <w:rsid w:val="000250CA"/>
    <w:rsid w:val="00032119"/>
    <w:rsid w:val="000427BD"/>
    <w:rsid w:val="0004304B"/>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CED"/>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0E8A"/>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4A6"/>
    <w:rsid w:val="0039157C"/>
    <w:rsid w:val="00392D93"/>
    <w:rsid w:val="00393EF2"/>
    <w:rsid w:val="00394F71"/>
    <w:rsid w:val="00396D52"/>
    <w:rsid w:val="003A46B4"/>
    <w:rsid w:val="003A5CE8"/>
    <w:rsid w:val="003A698D"/>
    <w:rsid w:val="003B17B3"/>
    <w:rsid w:val="003B4705"/>
    <w:rsid w:val="003B4F86"/>
    <w:rsid w:val="003B734D"/>
    <w:rsid w:val="003C177C"/>
    <w:rsid w:val="003C1968"/>
    <w:rsid w:val="003C251E"/>
    <w:rsid w:val="003C3CCA"/>
    <w:rsid w:val="003C4AF7"/>
    <w:rsid w:val="003C6CA9"/>
    <w:rsid w:val="003D3B44"/>
    <w:rsid w:val="003D4150"/>
    <w:rsid w:val="003D4CA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F66"/>
    <w:rsid w:val="00480A40"/>
    <w:rsid w:val="004827C9"/>
    <w:rsid w:val="00484CDD"/>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BE8"/>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534"/>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75D"/>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6DA5"/>
    <w:rsid w:val="008F04C5"/>
    <w:rsid w:val="008F125D"/>
    <w:rsid w:val="00901E9C"/>
    <w:rsid w:val="00906F79"/>
    <w:rsid w:val="00907369"/>
    <w:rsid w:val="00910B12"/>
    <w:rsid w:val="00911AF8"/>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73A"/>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A0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073"/>
    <w:rsid w:val="00AA1AC0"/>
    <w:rsid w:val="00AA3B66"/>
    <w:rsid w:val="00AA5803"/>
    <w:rsid w:val="00AA584F"/>
    <w:rsid w:val="00AB2843"/>
    <w:rsid w:val="00AB3118"/>
    <w:rsid w:val="00AB5132"/>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5E1"/>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A4A"/>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66F"/>
    <w:rsid w:val="00E717C1"/>
    <w:rsid w:val="00E71E63"/>
    <w:rsid w:val="00E76D4C"/>
    <w:rsid w:val="00E81786"/>
    <w:rsid w:val="00E85DE5"/>
    <w:rsid w:val="00E866C4"/>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200"/>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0FD"/>
    <w:rsid w:val="00FC45AC"/>
    <w:rsid w:val="00FC4CFF"/>
    <w:rsid w:val="00FC5DE9"/>
    <w:rsid w:val="00FC7154"/>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D56EEB"/>
  <w15:chartTrackingRefBased/>
  <w15:docId w15:val="{282C53C4-230F-044F-B5E1-D271FAD67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7066F"/>
    <w:rPr>
      <w:rFonts w:ascii="Calibri" w:hAnsi="Calibri" w:cs="Calibri"/>
    </w:rPr>
  </w:style>
  <w:style w:type="paragraph" w:styleId="Heading1">
    <w:name w:val="heading 1"/>
    <w:aliases w:val="Pocket"/>
    <w:basedOn w:val="Normal"/>
    <w:next w:val="Normal"/>
    <w:link w:val="Heading1Char"/>
    <w:qFormat/>
    <w:rsid w:val="00E706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706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qFormat/>
    <w:rsid w:val="00E706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E706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7066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706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066F"/>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E7066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7066F"/>
    <w:rPr>
      <w:color w:val="auto"/>
      <w:u w:val="none"/>
    </w:rPr>
  </w:style>
  <w:style w:type="character" w:customStyle="1" w:styleId="Heading1Char">
    <w:name w:val="Heading 1 Char"/>
    <w:aliases w:val="Pocket Char"/>
    <w:basedOn w:val="DefaultParagraphFont"/>
    <w:link w:val="Heading1"/>
    <w:rsid w:val="00E7066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7066F"/>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E7066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E7066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7066F"/>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E7066F"/>
    <w:rPr>
      <w:b w:val="0"/>
      <w:sz w:val="22"/>
      <w:u w:val="single"/>
    </w:rPr>
  </w:style>
  <w:style w:type="character" w:styleId="Strong">
    <w:name w:val="Strong"/>
    <w:basedOn w:val="DefaultParagraphFont"/>
    <w:uiPriority w:val="22"/>
    <w:semiHidden/>
    <w:qFormat/>
    <w:rsid w:val="00E7066F"/>
    <w:rPr>
      <w:b/>
      <w:bCs/>
    </w:rPr>
  </w:style>
  <w:style w:type="character" w:styleId="BookTitle">
    <w:name w:val="Book Title"/>
    <w:basedOn w:val="DefaultParagraphFont"/>
    <w:uiPriority w:val="33"/>
    <w:semiHidden/>
    <w:qFormat/>
    <w:rsid w:val="00E7066F"/>
    <w:rPr>
      <w:b/>
      <w:bCs/>
      <w:i/>
      <w:iCs/>
      <w:spacing w:val="5"/>
    </w:rPr>
  </w:style>
  <w:style w:type="character" w:customStyle="1" w:styleId="Heading5Char">
    <w:name w:val="Heading 5 Char"/>
    <w:basedOn w:val="DefaultParagraphFont"/>
    <w:link w:val="Heading5"/>
    <w:uiPriority w:val="9"/>
    <w:semiHidden/>
    <w:rsid w:val="00E7066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7066F"/>
  </w:style>
  <w:style w:type="paragraph" w:styleId="Header">
    <w:name w:val="header"/>
    <w:basedOn w:val="Normal"/>
    <w:link w:val="HeaderChar"/>
    <w:uiPriority w:val="99"/>
    <w:semiHidden/>
    <w:rsid w:val="00E706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7066F"/>
    <w:rPr>
      <w:rFonts w:ascii="Calibri" w:hAnsi="Calibri" w:cs="Calibri"/>
    </w:rPr>
  </w:style>
  <w:style w:type="paragraph" w:styleId="Footer">
    <w:name w:val="footer"/>
    <w:basedOn w:val="Normal"/>
    <w:link w:val="FooterChar"/>
    <w:uiPriority w:val="99"/>
    <w:semiHidden/>
    <w:rsid w:val="00E7066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7066F"/>
    <w:rPr>
      <w:rFonts w:ascii="Calibri" w:hAnsi="Calibri" w:cs="Calibri"/>
    </w:rPr>
  </w:style>
  <w:style w:type="paragraph" w:styleId="BodyText">
    <w:name w:val="Body Text"/>
    <w:basedOn w:val="Normal"/>
    <w:link w:val="BodyTextChar"/>
    <w:uiPriority w:val="99"/>
    <w:semiHidden/>
    <w:unhideWhenUsed/>
    <w:rsid w:val="00E7066F"/>
    <w:pPr>
      <w:spacing w:after="120"/>
    </w:pPr>
  </w:style>
  <w:style w:type="character" w:customStyle="1" w:styleId="BodyTextChar">
    <w:name w:val="Body Text Char"/>
    <w:basedOn w:val="DefaultParagraphFont"/>
    <w:link w:val="BodyText"/>
    <w:uiPriority w:val="99"/>
    <w:semiHidden/>
    <w:rsid w:val="00E7066F"/>
    <w:rPr>
      <w:rFonts w:ascii="Calibri" w:hAnsi="Calibri" w:cs="Calibri"/>
    </w:rPr>
  </w:style>
  <w:style w:type="paragraph" w:styleId="NoSpacing">
    <w:name w:val="No Spacing"/>
    <w:link w:val="NoSpacingChar"/>
    <w:uiPriority w:val="99"/>
    <w:semiHidden/>
    <w:unhideWhenUsed/>
    <w:qFormat/>
    <w:rsid w:val="00E7066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7066F"/>
    <w:rPr>
      <w:rFonts w:ascii="Calibri" w:hAnsi="Calibri" w:cs="Calibri"/>
    </w:rPr>
  </w:style>
  <w:style w:type="character" w:styleId="Hyperlink">
    <w:name w:val="Hyperlink"/>
    <w:basedOn w:val="DefaultParagraphFont"/>
    <w:uiPriority w:val="99"/>
    <w:unhideWhenUsed/>
    <w:rsid w:val="00E7066F"/>
    <w:rPr>
      <w:color w:val="0563C1" w:themeColor="hyperlink"/>
      <w:u w:val="single"/>
    </w:rPr>
  </w:style>
  <w:style w:type="character" w:styleId="UnresolvedMention">
    <w:name w:val="Unresolved Mention"/>
    <w:basedOn w:val="DefaultParagraphFont"/>
    <w:uiPriority w:val="99"/>
    <w:semiHidden/>
    <w:unhideWhenUsed/>
    <w:rsid w:val="00E7066F"/>
    <w:rPr>
      <w:color w:val="605E5C"/>
      <w:shd w:val="clear" w:color="auto" w:fill="E1DFDD"/>
    </w:rPr>
  </w:style>
  <w:style w:type="paragraph" w:customStyle="1" w:styleId="textbold">
    <w:name w:val="text bold"/>
    <w:basedOn w:val="Normal"/>
    <w:link w:val="Emphasis"/>
    <w:uiPriority w:val="8"/>
    <w:qFormat/>
    <w:rsid w:val="00E866C4"/>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basedOn w:val="Normal"/>
    <w:uiPriority w:val="34"/>
    <w:unhideWhenUsed/>
    <w:qFormat/>
    <w:rsid w:val="000D0C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reignaffairs.com/united-states/fractured-superpower-federalism-us-democracy-foreign-policy" TargetMode="External"/><Relationship Id="rId18" Type="http://schemas.openxmlformats.org/officeDocument/2006/relationships/hyperlink" Target="https://www.amazon.com/Long-Game-Strategy-Displace-American/dp/B09PWZH6W6/ref=sr_1_1?gclid=CjwKCAjwscGjBhAXEiwAswQqNJCctZQP9oSvFbE9aTEjWRwJxuVXEM6nk1gOB_yOM6Gr607uZmDMDxoCOzoQAvD_BwE&amp;hvadid=649721167362&amp;hvdev=c&amp;hvlocphy=9001992&amp;hvnetw=g&amp;hvqmt=e&amp;hvrand=6850089364135957323&amp;hvtargid=kwd-1360386175856&amp;hydadcr=22564_13493296&amp;keywords=the+long+game+rush+doshi&amp;qid=1685113076&amp;s=books&amp;sr=1-1" TargetMode="External"/><Relationship Id="rId26" Type="http://schemas.openxmlformats.org/officeDocument/2006/relationships/hyperlink" Target="https://asia.nikkei.com/Politics/International-relations/Indo-Pacific/Geopolitical-powder-keg-Asia-jacks-up-global-military-spending" TargetMode="External"/><Relationship Id="rId39" Type="http://schemas.openxmlformats.org/officeDocument/2006/relationships/hyperlink" Target="https://www.foreignaffairs.com/united-states/all-democracy-global-america-cant-shrink-fight-freedom-larry-diamond" TargetMode="External"/><Relationship Id="rId21" Type="http://schemas.openxmlformats.org/officeDocument/2006/relationships/hyperlink" Target="https://www.foreignaffairs.com/united-states/end-hubris" TargetMode="External"/><Relationship Id="rId34" Type="http://schemas.openxmlformats.org/officeDocument/2006/relationships/hyperlink" Target="https://home.treasury.gov/news/press-releases/jy1425" TargetMode="External"/><Relationship Id="rId42" Type="http://schemas.openxmlformats.org/officeDocument/2006/relationships/hyperlink" Target="https://www.theatlantic.com/international/archive/2022/08/britain-china-us-foreign-policy-changes/670959/" TargetMode="External"/><Relationship Id="rId47" Type="http://schemas.openxmlformats.org/officeDocument/2006/relationships/hyperlink" Target="https://www.theatlantic.com/ideas/archive/2022/04/french-election-extremism-macron-le-pen/629652/" TargetMode="External"/><Relationship Id="rId50" Type="http://schemas.openxmlformats.org/officeDocument/2006/relationships/hyperlink" Target="https://foreignpolicy.com/2022/08/27/international-relations-theory-suggests-great-power-war-is-coming/" TargetMode="External"/><Relationship Id="rId55" Type="http://schemas.openxmlformats.org/officeDocument/2006/relationships/hyperlink" Target="https://nationalinterest.org/feature/united-states-and-china-restarting-talks-was-easy-part-206582?page=0%2C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oreignpolicy.com/2023/05/31/stop-worrying-about-chinese-hegemony-in-asia/" TargetMode="External"/><Relationship Id="rId29" Type="http://schemas.openxmlformats.org/officeDocument/2006/relationships/hyperlink" Target="https://www.bbc.com/news/world-asia-65333139" TargetMode="External"/><Relationship Id="rId11" Type="http://schemas.openxmlformats.org/officeDocument/2006/relationships/hyperlink" Target="https://nationalinterest.org/blog/buzz/why-united-states-once-and-future-unipolar-superpower-186156" TargetMode="External"/><Relationship Id="rId24" Type="http://schemas.openxmlformats.org/officeDocument/2006/relationships/hyperlink" Target="https://www.amazon.com/Americas-Strategy-World-Politics-Balance/dp/1412806313" TargetMode="External"/><Relationship Id="rId32" Type="http://schemas.openxmlformats.org/officeDocument/2006/relationships/hyperlink" Target="https://press.princeton.edu/books/paperback/9780691136462/unanswered-threats" TargetMode="External"/><Relationship Id="rId37" Type="http://schemas.openxmlformats.org/officeDocument/2006/relationships/hyperlink" Target="https://www.foreignaffairs.com/articles/ukraine/2022-04-06/russia-ukraine-war-price-hegemony" TargetMode="External"/><Relationship Id="rId40" Type="http://schemas.openxmlformats.org/officeDocument/2006/relationships/hyperlink" Target="https://www.washingtonpost.com/politics/2021/04/09/china-russia-announced-joint-pledge-push-back-against-dollar-hegemony/" TargetMode="External"/><Relationship Id="rId45" Type="http://schemas.openxmlformats.org/officeDocument/2006/relationships/hyperlink" Target="https://www.npr.org/2022/07/16/1111572775/dollar-euro-exchange-rate-parity" TargetMode="External"/><Relationship Id="rId53" Type="http://schemas.openxmlformats.org/officeDocument/2006/relationships/hyperlink" Target="https://apnews.com/article/taiwan-europe-china-united-states-beijing-af4dd76e993f450df7af8e63d1a0187c" TargetMode="External"/><Relationship Id="rId58" Type="http://schemas.openxmlformats.org/officeDocument/2006/relationships/hyperlink" Target="https://arabcenterdc.org/resource/the-complicated-nature-of-red-sea-geopolitics/" TargetMode="External"/><Relationship Id="rId5" Type="http://schemas.openxmlformats.org/officeDocument/2006/relationships/webSettings" Target="webSettings.xml"/><Relationship Id="rId19" Type="http://schemas.openxmlformats.org/officeDocument/2006/relationships/hyperlink" Target="https://www.amazon.com/Strategy-Denial-American-Defense-Conflict/dp/B09M56227T/ref=sr_1_1?crid=3HXYVDYYK8770&amp;keywords=elbridge+colby&amp;qid=1685113116&amp;s=audible&amp;sprefix=elbridge+colby%2Caudible%2C81&amp;sr=1-1" TargetMode="External"/><Relationship Id="rId4" Type="http://schemas.openxmlformats.org/officeDocument/2006/relationships/settings" Target="settings.xml"/><Relationship Id="rId9" Type="http://schemas.openxmlformats.org/officeDocument/2006/relationships/hyperlink" Target="https://press.princeton.edu/books/hardcover/9780691166773/an-unwritten-future" TargetMode="External"/><Relationship Id="rId14" Type="http://schemas.openxmlformats.org/officeDocument/2006/relationships/hyperlink" Target="https://www.foreignaffairs.com/tags/xi-jinping" TargetMode="External"/><Relationship Id="rId22" Type="http://schemas.openxmlformats.org/officeDocument/2006/relationships/hyperlink" Target="https://www.bloomberg.com/news/articles/2017-10-17/xi-to-put-his-stamp-on-chinese-history-at-congress-party-opening" TargetMode="External"/><Relationship Id="rId27" Type="http://schemas.openxmlformats.org/officeDocument/2006/relationships/hyperlink" Target="chrome-extension://efaidnbmnnnibpcajpcglclefindmkaj/https:/crsreports.congress.gov/product/pdf/IF/IF11678" TargetMode="External"/><Relationship Id="rId30" Type="http://schemas.openxmlformats.org/officeDocument/2006/relationships/hyperlink" Target="https://www.fmprc.gov.cn/mfa_eng/wjdt_665385/zyjh_665391/201405/t20140527_678163.html" TargetMode="External"/><Relationship Id="rId35" Type="http://schemas.openxmlformats.org/officeDocument/2006/relationships/hyperlink" Target="https://www.whitehouse.gov/briefing-room/statements-releases/2023/05/20/g7-hiroshima-leaders-communique/" TargetMode="External"/><Relationship Id="rId43" Type="http://schemas.openxmlformats.org/officeDocument/2006/relationships/hyperlink" Target="https://www.aljazeera.com/news/2022/6/30/nato-names-china-a-strategic-priority-for-the-first-time" TargetMode="External"/><Relationship Id="rId48" Type="http://schemas.openxmlformats.org/officeDocument/2006/relationships/hyperlink" Target="https://www.theatlantic.com/international/archive/2022/07/american-involvement-ukraine-trump-election/661460/" TargetMode="External"/><Relationship Id="rId56" Type="http://schemas.openxmlformats.org/officeDocument/2006/relationships/hyperlink" Target="https://www.foreignaffairs.com/united-states/folly-retrenchment" TargetMode="External"/><Relationship Id="rId8" Type="http://schemas.openxmlformats.org/officeDocument/2006/relationships/hyperlink" Target="https://foreignpolicy.com/2023/05/31/stop-worrying-about-chinese-hegemony-in-asia/" TargetMode="External"/><Relationship Id="rId51" Type="http://schemas.openxmlformats.org/officeDocument/2006/relationships/hyperlink" Target="https://foreignpolicy.com/2021/09/24/china-great-power-united-states/" TargetMode="External"/><Relationship Id="rId3" Type="http://schemas.openxmlformats.org/officeDocument/2006/relationships/styles" Target="styles.xml"/><Relationship Id="rId12" Type="http://schemas.openxmlformats.org/officeDocument/2006/relationships/hyperlink" Target="https://www.foreignaffairs.com/united-states/why-american-power-endures-us-led-order-isnt-in-decline-g-john-ikenberry" TargetMode="External"/><Relationship Id="rId17" Type="http://schemas.openxmlformats.org/officeDocument/2006/relationships/hyperlink" Target="https://www.defense.gov/News/Transcripts/Transcript/Article/1551954/remarks-by-secretary-mattis-at-the-us-naval-war-college-commencement-newport-rh/" TargetMode="External"/><Relationship Id="rId25" Type="http://schemas.openxmlformats.org/officeDocument/2006/relationships/hyperlink" Target="https://foreignpolicy.com/2023/05/31/stop-worrying-about-chinese-hegemony-in-asia/" TargetMode="External"/><Relationship Id="rId33" Type="http://schemas.openxmlformats.org/officeDocument/2006/relationships/hyperlink" Target="https://www.whitehouse.gov/briefing-room/speeches-remarks/2023/04/27/remarks-by-national-security-advisor-jake-sullivan-on-renewing-american-economic-leadership-at-the-brookings-institution/" TargetMode="External"/><Relationship Id="rId38" Type="http://schemas.openxmlformats.org/officeDocument/2006/relationships/hyperlink" Target="https://www.foreignaffairs.com/united-states/all-democracy-global-america-cant-shrink-fight-freedom-larry-diamond" TargetMode="External"/><Relationship Id="rId46" Type="http://schemas.openxmlformats.org/officeDocument/2006/relationships/hyperlink" Target="https://www.theatlantic.com/ideas/archive/2022/07/boris-johnson-supporters-christopher-pincher-resign/661504/" TargetMode="External"/><Relationship Id="rId59" Type="http://schemas.openxmlformats.org/officeDocument/2006/relationships/fontTable" Target="fontTable.xml"/><Relationship Id="rId20" Type="http://schemas.openxmlformats.org/officeDocument/2006/relationships/hyperlink" Target="https://www.amazon.com/Tragedy-Great-Power-Politics-Updated/dp/0393349276/ref=sr_1_2?crid=ZDXBNGIMZGNZ&amp;keywords=tragedy+of+great+power+politics&amp;qid=1685113184&amp;s=books&amp;sprefix=tragedy+of+great+power+politics%2Cstripbooks%2C82&amp;sr=1-2" TargetMode="External"/><Relationship Id="rId41" Type="http://schemas.openxmlformats.org/officeDocument/2006/relationships/hyperlink" Target="https://nationalinterest.org/print/feature/only-victory-can-save-ukraine-205950" TargetMode="External"/><Relationship Id="rId54" Type="http://schemas.openxmlformats.org/officeDocument/2006/relationships/hyperlink" Target="https://www.nbcnews.com/news/world/joe-biden-china-us-forces-defend-taiwan-rcna4827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foreignaffairs.com/united-states/america-must-prepare-war-over-taiwan" TargetMode="External"/><Relationship Id="rId23" Type="http://schemas.openxmlformats.org/officeDocument/2006/relationships/hyperlink" Target="https://www.jstor.org/stable/1845704" TargetMode="External"/><Relationship Id="rId28" Type="http://schemas.openxmlformats.org/officeDocument/2006/relationships/hyperlink" Target="https://thebulletin.org/2022/08/the-legacy-of-shinzo-abe-a-japan-divided-about-nuclear-weapons/" TargetMode="External"/><Relationship Id="rId36" Type="http://schemas.openxmlformats.org/officeDocument/2006/relationships/hyperlink" Target="https://www.foreignaffairs.com/ukraine/why-european-defense-still-depends-america" TargetMode="External"/><Relationship Id="rId49" Type="http://schemas.openxmlformats.org/officeDocument/2006/relationships/hyperlink" Target="https://irregularwarfare.org/articles/strongthe-enduring-importance-of-tactical-counterterrorism-for-strategic-competition-strong/" TargetMode="External"/><Relationship Id="rId57" Type="http://schemas.openxmlformats.org/officeDocument/2006/relationships/hyperlink" Target="https://www.foreignaffairs.com/sudan/sudan-and-new-age-conflict" TargetMode="External"/><Relationship Id="rId10" Type="http://schemas.openxmlformats.org/officeDocument/2006/relationships/hyperlink" Target="https://www.amazon.com/Origins-Alliances-Cornell-Studies-Security/dp/0801494184" TargetMode="External"/><Relationship Id="rId31" Type="http://schemas.openxmlformats.org/officeDocument/2006/relationships/hyperlink" Target="https://www.amazon.com/Origins-Cornell-Studies-Security-Affairs/dp/0801487579" TargetMode="External"/><Relationship Id="rId44" Type="http://schemas.openxmlformats.org/officeDocument/2006/relationships/hyperlink" Target="https://www.bloomberg.com/news/articles/2022-07-01/us-lng-supplies-to-europe-overtake-russian-gas-iea-says" TargetMode="External"/><Relationship Id="rId52" Type="http://schemas.openxmlformats.org/officeDocument/2006/relationships/hyperlink" Target="https://www.nytimes.com/2023/02/27/opinion/a-war-with-china-would-reach-deep-into-american-society.html"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j83691/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74</TotalTime>
  <Pages>1</Pages>
  <Words>57764</Words>
  <Characters>329256</Characters>
  <Application>Microsoft Office Word</Application>
  <DocSecurity>0</DocSecurity>
  <Lines>2743</Lines>
  <Paragraphs>772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Shunta Jordan</cp:lastModifiedBy>
  <cp:revision>11</cp:revision>
  <dcterms:created xsi:type="dcterms:W3CDTF">2023-06-28T14:33:00Z</dcterms:created>
  <dcterms:modified xsi:type="dcterms:W3CDTF">2023-07-01T23:39:00Z</dcterms:modified>
</cp:coreProperties>
</file>